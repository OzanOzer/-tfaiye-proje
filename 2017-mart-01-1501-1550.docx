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g" ContentType="image/jp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80" w:lineRule="exact"/>
        <w:ind w:left="359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4.520325pt;margin-top:-17.198353pt;width:66.893043pt;height:54pt;mso-position-horizontal-relative:page;mso-position-vertical-relative:paragraph;z-index:-15551" type="#_x0000_t202" filled="f" stroked="f">
            <v:textbox inset="0,0,0,0">
              <w:txbxContent>
                <w:p>
                  <w:pPr>
                    <w:spacing w:before="0" w:after="0" w:line="1080" w:lineRule="exact"/>
                    <w:ind w:right="-202"/>
                    <w:jc w:val="left"/>
                    <w:rPr>
                      <w:rFonts w:ascii="Times New Roman" w:hAnsi="Times New Roman" w:cs="Times New Roman" w:eastAsia="Times New Roman"/>
                      <w:sz w:val="108"/>
                      <w:szCs w:val="10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8"/>
                      <w:szCs w:val="108"/>
                      <w:color w:val="343434"/>
                      <w:spacing w:val="0"/>
                      <w:w w:val="372"/>
                      <w:position w:val="-1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108"/>
                      <w:szCs w:val="10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2"/>
          <w:position w:val="-4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99" w:lineRule="exact"/>
        <w:ind w:left="3706" w:right="-20"/>
        <w:jc w:val="left"/>
        <w:tabs>
          <w:tab w:pos="9900" w:val="left"/>
        </w:tabs>
        <w:rPr>
          <w:rFonts w:ascii="Arial" w:hAnsi="Arial" w:cs="Arial" w:eastAsia="Arial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11"/>
          <w:w w:val="71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7"/>
          <w:position w:val="-2"/>
        </w:rPr>
        <w:t>TFAiYE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DAiR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10"/>
          <w:position w:val="-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61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61"/>
          <w:position w:val="-2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2"/>
          <w:w w:val="61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KANLIGI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</w:r>
      <w:r>
        <w:rPr>
          <w:rFonts w:ascii="Arial" w:hAnsi="Arial" w:cs="Arial" w:eastAsia="Arial"/>
          <w:sz w:val="32"/>
          <w:szCs w:val="32"/>
          <w:color w:val="606262"/>
          <w:spacing w:val="0"/>
          <w:w w:val="49"/>
          <w:position w:val="3"/>
        </w:rPr>
        <w:t>..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5" w:after="0" w:line="240" w:lineRule="exact"/>
        <w:ind w:left="572" w:right="-20"/>
        <w:jc w:val="left"/>
        <w:tabs>
          <w:tab w:pos="3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-22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3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574" w:right="5026"/>
        <w:jc w:val="center"/>
        <w:tabs>
          <w:tab w:pos="4300" w:val="left"/>
          <w:tab w:pos="5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position w:val="9"/>
        </w:rPr>
        <w:t>BELEDIYESI</w:t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YANGI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  <w:position w:val="-1"/>
        </w:rPr>
        <w:t>RAPOR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5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2" w:right="-20"/>
        <w:jc w:val="left"/>
        <w:tabs>
          <w:tab w:pos="3080" w:val="left"/>
          <w:tab w:pos="5380" w:val="left"/>
          <w:tab w:pos="7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6"/>
          <w:szCs w:val="26"/>
          <w:color w:val="343434"/>
          <w:w w:val="59"/>
        </w:rPr>
        <w:t>l</w:t>
      </w:r>
      <w:r>
        <w:rPr>
          <w:rFonts w:ascii="Arial" w:hAnsi="Arial" w:cs="Arial" w:eastAsia="Arial"/>
          <w:sz w:val="26"/>
          <w:szCs w:val="26"/>
          <w:color w:val="343434"/>
          <w:spacing w:val="1"/>
          <w:w w:val="5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11"/>
          <w:w w:val="6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9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07.03.2017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9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5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:23.20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tfel: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2938800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3" w:lineRule="exact"/>
        <w:ind w:left="125" w:right="-20"/>
        <w:jc w:val="left"/>
        <w:tabs>
          <w:tab w:pos="3060" w:val="left"/>
          <w:tab w:pos="5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Tarihi: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07.03.2017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</w:rPr>
        <w:t>]Kayıt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6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4"/>
        </w:rPr>
        <w:t>SSO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6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jBildirim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5" w:lineRule="auto"/>
        <w:ind w:left="125" w:right="7229"/>
        <w:jc w:val="left"/>
        <w:tabs>
          <w:tab w:pos="1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Buca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3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3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3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57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ZMİR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1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Buca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515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49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ZMİR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25" w:right="-20"/>
        <w:jc w:val="left"/>
        <w:tabs>
          <w:tab w:pos="1440" w:val="left"/>
          <w:tab w:pos="4460" w:val="left"/>
          <w:tab w:pos="7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:Bina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Sınıfı:A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-4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ateş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65" w:lineRule="exact"/>
        <w:ind w:left="102" w:right="-20"/>
        <w:jc w:val="left"/>
        <w:tabs>
          <w:tab w:pos="3540" w:val="left"/>
          <w:tab w:pos="6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  <w:position w:val="2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9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  <w:position w:val="2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5"/>
          <w:w w:val="90"/>
          <w:position w:val="2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37"/>
          <w:position w:val="2"/>
        </w:rPr>
        <w:t>i</w:t>
      </w:r>
      <w:r>
        <w:rPr>
          <w:rFonts w:ascii="Arial" w:hAnsi="Arial" w:cs="Arial" w:eastAsia="Arial"/>
          <w:sz w:val="23"/>
          <w:szCs w:val="23"/>
          <w:color w:val="343434"/>
          <w:spacing w:val="-30"/>
          <w:w w:val="13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4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3"/>
          <w:position w:val="3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3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"/>
          <w:w w:val="93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3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-4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93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-4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3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4"/>
        </w:rPr>
        <w:t>:Metruk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left="355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0.107788pt;margin-top:.883935pt;width:79.644194pt;height:26.469971pt;mso-position-horizontal-relative:page;mso-position-vertical-relative:paragraph;z-index:-15550" type="#_x0000_t202" filled="f" stroked="f">
            <v:textbox inset="0,0,0,0">
              <w:txbxContent>
                <w:p>
                  <w:pPr>
                    <w:spacing w:before="0" w:after="0" w:line="529" w:lineRule="exact"/>
                    <w:ind w:right="-119"/>
                    <w:jc w:val="left"/>
                    <w:tabs>
                      <w:tab w:pos="560" w:val="left"/>
                      <w:tab w:pos="1520" w:val="left"/>
                    </w:tabs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B4B4B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B4B4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B4B4B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43434"/>
                      <w:spacing w:val="0"/>
                      <w:w w:val="50"/>
                      <w:position w:val="0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43434"/>
                      <w:spacing w:val="0"/>
                      <w:w w:val="100"/>
                      <w:position w:val="0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43434"/>
                      <w:spacing w:val="0"/>
                      <w:w w:val="100"/>
                      <w:position w:val="0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232323"/>
                      <w:spacing w:val="0"/>
                      <w:w w:val="50"/>
                      <w:position w:val="0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91"/>
          <w:position w:val="1"/>
        </w:rPr>
        <w:t>Bctonarm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91"/>
          <w:position w:val="1"/>
        </w:rPr>
        <w:t>e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91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8"/>
          <w:w w:val="91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1"/>
        </w:rPr>
        <w:t>Kagir</w:t>
      </w:r>
      <w:r>
        <w:rPr>
          <w:rFonts w:ascii="Arial" w:hAnsi="Arial" w:cs="Arial" w:eastAsia="Arial"/>
          <w:sz w:val="17"/>
          <w:szCs w:val="17"/>
          <w:color w:val="34343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" w:after="0" w:line="318" w:lineRule="auto"/>
        <w:ind w:left="121" w:right="1289" w:firstLine="3765"/>
        <w:jc w:val="left"/>
        <w:tabs>
          <w:tab w:pos="2140" w:val="left"/>
          <w:tab w:pos="5560" w:val="left"/>
          <w:tab w:pos="6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>X</w:t>
      </w:r>
      <w:r>
        <w:rPr>
          <w:rFonts w:ascii="Arial" w:hAnsi="Arial" w:cs="Arial" w:eastAsia="Arial"/>
          <w:sz w:val="18"/>
          <w:szCs w:val="18"/>
          <w:color w:val="343434"/>
          <w:spacing w:val="-4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ab/>
        <w:tab/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:23.3S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ahibi: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Belirlenemedi.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8"/>
        </w:rPr>
        <w:t>lK-iracı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Kullanan: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Belirlenemedi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5" w:lineRule="exact"/>
        <w:ind w:left="209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Güve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KÜ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3"/>
          <w:w w:val="8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2093" w:right="-20"/>
        <w:jc w:val="left"/>
        <w:tabs>
          <w:tab w:pos="4620" w:val="left"/>
          <w:tab w:pos="7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0"/>
        </w:rPr>
        <w:t>f.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0"/>
        </w:rPr>
        <w:t>\raç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26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2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8"/>
          <w:w w:val="1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:23.21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  <w:position w:val="1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:23.2S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02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lGiden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35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4"/>
          <w:w w:val="13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Plakası:3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48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9" w:lineRule="exact"/>
        <w:ind w:left="125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3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0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92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1"/>
          <w:w w:val="92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6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4561" w:right="442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5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18"/>
          <w:w w:val="5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456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5"/>
        </w:rPr>
        <w:t>IEmniy_et-Jandarma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5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GelişSaati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23.30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2107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5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1" w:after="0" w:line="211" w:lineRule="auto"/>
        <w:ind w:left="2112" w:right="2468" w:firstLine="-1991"/>
        <w:jc w:val="left"/>
        <w:tabs>
          <w:tab w:pos="4560" w:val="left"/>
          <w:tab w:pos="7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Courier New" w:hAnsi="Courier New" w:cs="Courier New" w:eastAsia="Courier New"/>
          <w:sz w:val="24"/>
          <w:szCs w:val="24"/>
          <w:color w:val="343434"/>
          <w:spacing w:val="0"/>
          <w:w w:val="74"/>
          <w:i/>
          <w:position w:val="1"/>
        </w:rPr>
        <w:t>YP</w:t>
      </w:r>
      <w:r>
        <w:rPr>
          <w:rFonts w:ascii="Courier New" w:hAnsi="Courier New" w:cs="Courier New" w:eastAsia="Courier New"/>
          <w:sz w:val="24"/>
          <w:szCs w:val="24"/>
          <w:color w:val="343434"/>
          <w:spacing w:val="16"/>
          <w:w w:val="74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'·mcı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26"/>
          <w:position w:val="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26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3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3"/>
          <w:position w:val="0"/>
        </w:rPr>
        <w:t>fA.raç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7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26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onel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11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210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3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26" w:lineRule="exact"/>
        <w:ind w:left="130" w:right="1867" w:firstLine="31"/>
        <w:jc w:val="left"/>
        <w:tabs>
          <w:tab w:pos="2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16"/>
        </w:rPr>
        <w:t>!ayı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0"/>
          <w:w w:val="1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göıiildü.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4528" w:right="384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5"/>
        </w:rPr>
        <w:t>lsöndünnedc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3" w:lineRule="exact"/>
        <w:ind w:left="156" w:right="-20"/>
        <w:jc w:val="left"/>
        <w:tabs>
          <w:tab w:pos="4560" w:val="left"/>
          <w:tab w:pos="6420" w:val="left"/>
          <w:tab w:pos="7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3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2"/>
          <w:position w:val="-5"/>
        </w:rPr>
        <w:t>ls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2"/>
          <w:position w:val="-5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7"/>
          <w:w w:val="82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7"/>
          <w:position w:val="-4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8"/>
          <w:w w:val="87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8"/>
          <w:position w:val="-4"/>
        </w:rPr>
        <w:t>IK.K.T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8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8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67" w:lineRule="exact"/>
        <w:ind w:left="6421" w:right="-20"/>
        <w:jc w:val="left"/>
        <w:tabs>
          <w:tab w:pos="7940" w:val="left"/>
        </w:tabs>
        <w:rPr>
          <w:rFonts w:ascii="Arial" w:hAnsi="Arial" w:cs="Arial" w:eastAsia="Arial"/>
          <w:sz w:val="44"/>
          <w:szCs w:val="44"/>
        </w:rPr>
      </w:pPr>
      <w:rPr/>
      <w:r>
        <w:rPr>
          <w:rFonts w:ascii="Arial" w:hAnsi="Arial" w:cs="Arial" w:eastAsia="Arial"/>
          <w:sz w:val="44"/>
          <w:szCs w:val="44"/>
          <w:color w:val="343434"/>
          <w:spacing w:val="0"/>
          <w:w w:val="47"/>
          <w:position w:val="-1"/>
        </w:rPr>
        <w:t>ı</w:t>
      </w:r>
      <w:r>
        <w:rPr>
          <w:rFonts w:ascii="Arial" w:hAnsi="Arial" w:cs="Arial" w:eastAsia="Arial"/>
          <w:sz w:val="44"/>
          <w:szCs w:val="44"/>
          <w:color w:val="34343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4"/>
          <w:szCs w:val="44"/>
          <w:color w:val="343434"/>
          <w:spacing w:val="0"/>
          <w:w w:val="100"/>
          <w:position w:val="-1"/>
        </w:rPr>
      </w:r>
      <w:r>
        <w:rPr>
          <w:rFonts w:ascii="Arial" w:hAnsi="Arial" w:cs="Arial" w:eastAsia="Arial"/>
          <w:sz w:val="44"/>
          <w:szCs w:val="44"/>
          <w:color w:val="606262"/>
          <w:spacing w:val="0"/>
          <w:w w:val="59"/>
          <w:position w:val="-1"/>
        </w:rPr>
        <w:t>ı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209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1"/>
        </w:rPr>
        <w:t>!Yangında;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4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1"/>
        </w:rPr>
        <w:t>metru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2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1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1"/>
        </w:rPr>
        <w:t>içerisindeki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5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çöple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1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1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1"/>
        </w:rPr>
        <w:t>kavrulma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1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2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1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görmüştü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21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1"/>
        </w:rPr>
        <w:t>Söndllm1e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8"/>
        </w:rPr>
        <w:t>!Tahmini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7" w:lineRule="exact"/>
        <w:ind w:left="12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Dunımu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35" w:lineRule="auto"/>
        <w:ind w:left="95" w:right="83" w:firstLine="2106"/>
        <w:jc w:val="right"/>
        <w:tabs>
          <w:tab w:pos="2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başlangıcı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mctru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görülınl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9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0"/>
          <w:w w:val="98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plup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içinde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53"/>
        </w:rPr>
        <w:t>ı</w:t>
      </w:r>
      <w:r>
        <w:rPr>
          <w:rFonts w:ascii="Arial" w:hAnsi="Arial" w:cs="Arial" w:eastAsia="Arial"/>
          <w:sz w:val="17"/>
          <w:szCs w:val="17"/>
          <w:color w:val="343434"/>
          <w:spacing w:val="-5"/>
          <w:w w:val="15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</w:rPr>
        <w:t>ınınak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macı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91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yakmı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4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oldukları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7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içerisindeki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30" w:lineRule="atLeast"/>
        <w:ind w:left="121" w:right="3924"/>
        <w:jc w:val="left"/>
        <w:tabs>
          <w:tab w:pos="2080" w:val="left"/>
          <w:tab w:pos="6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Sigoıtalı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5"/>
        </w:rPr>
        <w:t>ISirkcli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74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edeli: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0"/>
        </w:rPr>
        <w:t>Ar&lt;!Ç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7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4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4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7" w:lineRule="exact"/>
        <w:ind w:left="125" w:right="-20"/>
        <w:jc w:val="left"/>
        <w:tabs>
          <w:tab w:pos="4500" w:val="left"/>
        </w:tabs>
        <w:rPr>
          <w:rFonts w:ascii="Arial" w:hAnsi="Arial" w:cs="Arial" w:eastAsia="Arial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93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343434"/>
          <w:spacing w:val="-56"/>
          <w:w w:val="102"/>
          <w:position w:val="2"/>
        </w:rPr>
        <w:t>,</w:t>
      </w:r>
      <w:r>
        <w:rPr>
          <w:rFonts w:ascii="Arial" w:hAnsi="Arial" w:cs="Arial" w:eastAsia="Arial"/>
          <w:sz w:val="37"/>
          <w:szCs w:val="37"/>
          <w:color w:val="343434"/>
          <w:spacing w:val="0"/>
          <w:w w:val="99"/>
          <w:position w:val="11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121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21"/>
          <w:w w:val="89"/>
          <w:position w:val="4"/>
        </w:rPr>
        <w:t>T</w:t>
      </w:r>
      <w:r>
        <w:rPr>
          <w:rFonts w:ascii="Arial" w:hAnsi="Arial" w:cs="Arial" w:eastAsia="Arial"/>
          <w:sz w:val="26"/>
          <w:szCs w:val="26"/>
          <w:color w:val="343434"/>
          <w:spacing w:val="-2"/>
          <w:w w:val="196"/>
          <w:position w:val="-9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9"/>
          <w:position w:val="4"/>
        </w:rPr>
        <w:t>c·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4"/>
        </w:rPr>
        <w:t>ı:'ll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6"/>
          <w:position w:val="4"/>
        </w:rPr>
        <w:t>Edi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87"/>
          <w:position w:val="4"/>
        </w:rPr>
        <w:t>ldi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3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4"/>
        </w:rPr>
        <w:t>gi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C6C6C6"/>
          <w:spacing w:val="0"/>
          <w:w w:val="103"/>
          <w:position w:val="2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00"/>
        </w:sectPr>
      </w:pPr>
      <w:rPr/>
    </w:p>
    <w:p>
      <w:pPr>
        <w:spacing w:before="0" w:after="0" w:line="204" w:lineRule="exact"/>
        <w:ind w:left="13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w w:val="8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w w:val="8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4"/>
          <w:w w:val="8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58787"/>
          <w:spacing w:val="0"/>
          <w:w w:val="61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858787"/>
          <w:spacing w:val="10"/>
          <w:w w:val="6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2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9" w:lineRule="exact"/>
        <w:ind w:right="-20"/>
        <w:jc w:val="left"/>
        <w:tabs>
          <w:tab w:pos="3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w w:val="89"/>
        </w:rPr>
        <w:t>Ir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w w:val="8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:C6.03.20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6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1"/>
          <w:w w:val="1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00:00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00"/>
          <w:cols w:num="2" w:equalWidth="0">
            <w:col w:w="1260" w:space="833"/>
            <w:col w:w="9067"/>
          </w:cols>
        </w:sectPr>
      </w:pPr>
      <w:rPr/>
    </w:p>
    <w:p>
      <w:pPr>
        <w:spacing w:before="0" w:after="0" w:line="245" w:lineRule="exact"/>
        <w:ind w:left="217" w:right="-20"/>
        <w:jc w:val="left"/>
        <w:tabs>
          <w:tab w:pos="1000" w:val="left"/>
          <w:tab w:pos="1480" w:val="left"/>
          <w:tab w:pos="8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</w:rPr>
        <w:t>öın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57"/>
        </w:rPr>
        <w:t>KJ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"/>
          <w:w w:val="5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</w:rPr>
        <w:t>iDE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6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245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2.885956pt;margin-top:4.740973pt;width:54.847425pt;height:13.5pt;mso-position-horizontal-relative:page;mso-position-vertical-relative:paragraph;z-index:-15549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0"/>
                    <w:jc w:val="left"/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232323"/>
                      <w:spacing w:val="0"/>
                      <w:w w:val="84"/>
                    </w:rPr>
                    <w:t>1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232323"/>
                      <w:spacing w:val="-15"/>
                      <w:w w:val="84"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343434"/>
                      <w:spacing w:val="0"/>
                      <w:w w:val="67"/>
                    </w:rPr>
                    <w:t>3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343434"/>
                      <w:spacing w:val="10"/>
                      <w:w w:val="67"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343434"/>
                      <w:spacing w:val="0"/>
                      <w:w w:val="67"/>
                    </w:rPr>
                    <w:t>Mar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343434"/>
                      <w:spacing w:val="0"/>
                      <w:w w:val="67"/>
                    </w:rPr>
                    <w:t>t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343434"/>
                      <w:spacing w:val="-3"/>
                      <w:w w:val="67"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343434"/>
                      <w:spacing w:val="0"/>
                      <w:w w:val="67"/>
                    </w:rPr>
                    <w:t>2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343434"/>
                      <w:spacing w:val="0"/>
                      <w:w w:val="67"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343434"/>
                      <w:spacing w:val="0"/>
                      <w:w w:val="67"/>
                    </w:rPr>
                    <w:t>17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9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3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9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1" w:lineRule="exact"/>
        <w:ind w:left="4883" w:right="531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  <w:position w:val="-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right="1688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4B4B4B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4B4B4B"/>
          <w:spacing w:val="3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8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6"/>
          <w:w w:val="108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91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2" w:lineRule="exact"/>
        <w:ind w:left="711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200.934738pt;margin-top:4.673865pt;width:2.304297pt;height:67.995286pt;mso-position-horizontal-relative:page;mso-position-vertical-relative:paragraph;z-index:-15562" coordorigin="4019,93" coordsize="46,1360">
            <v:group style="position:absolute;left:4042;top:117;width:2;height:996" coordorigin="4042,117" coordsize="2,996">
              <v:shape style="position:absolute;left:4042;top:117;width:2;height:996" coordorigin="4042,117" coordsize="0,996" path="m4042,1113l4042,117e" filled="f" stroked="t" strokeweight="2.304297pt" strokecolor="#3F4883">
                <v:path arrowok="t"/>
              </v:shape>
            </v:group>
            <v:group style="position:absolute;left:4042;top:1174;width:2;height:273" coordorigin="4042,1174" coordsize="2,273">
              <v:shape style="position:absolute;left:4042;top:1174;width:2;height:273" coordorigin="4042,1174" coordsize="0,273" path="m4042,1446l4042,1174e" filled="f" stroked="t" strokeweight=".691289pt" strokecolor="#443F8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190"/>
          <w:position w:val="-1"/>
        </w:rPr>
        <w:t>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158" w:right="-20"/>
        <w:jc w:val="left"/>
        <w:tabs>
          <w:tab w:pos="8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tfaiyeci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0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3686" w:right="7228"/>
        <w:jc w:val="center"/>
        <w:rPr>
          <w:rFonts w:ascii="Arial" w:hAnsi="Arial" w:cs="Arial" w:eastAsia="Arial"/>
          <w:sz w:val="37"/>
          <w:szCs w:val="37"/>
        </w:rPr>
      </w:pPr>
      <w:rPr/>
      <w:r>
        <w:rPr/>
        <w:pict>
          <v:group style="position:absolute;margin-left:496.700073pt;margin-top:9.018829pt;width:.1pt;height:21.828126pt;mso-position-horizontal-relative:page;mso-position-vertical-relative:paragraph;z-index:-15560" coordorigin="9934,180" coordsize="2,437">
            <v:shape style="position:absolute;left:9934;top:180;width:2;height:437" coordorigin="9934,180" coordsize="0,437" path="m9934,180l9934,617,9934,180xe" filled="t" fillcolor="#ED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37"/>
          <w:szCs w:val="37"/>
          <w:color w:val="4B4B4B"/>
          <w:spacing w:val="0"/>
          <w:w w:val="111"/>
          <w:position w:val="-8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right="1543"/>
        <w:jc w:val="right"/>
        <w:tabs>
          <w:tab w:pos="62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2.885956pt;margin-top:10.078842pt;width:75.175204pt;height:36pt;mso-position-horizontal-relative:page;mso-position-vertical-relative:paragraph;z-index:-15548" type="#_x0000_t202" filled="f" stroked="f">
            <v:textbox inset="0,0,0,0">
              <w:txbxContent>
                <w:p>
                  <w:pPr>
                    <w:spacing w:before="0" w:after="0" w:line="720" w:lineRule="exact"/>
                    <w:ind w:right="-148"/>
                    <w:jc w:val="left"/>
                    <w:rPr>
                      <w:rFonts w:ascii="Times New Roman" w:hAnsi="Times New Roman" w:cs="Times New Roman" w:eastAsia="Times New Roman"/>
                      <w:sz w:val="72"/>
                      <w:szCs w:val="7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2"/>
                      <w:szCs w:val="72"/>
                      <w:color w:val="606262"/>
                      <w:spacing w:val="0"/>
                      <w:w w:val="100"/>
                    </w:rPr>
                    <w:t>Jli</w:t>
                  </w:r>
                  <w:r>
                    <w:rPr>
                      <w:rFonts w:ascii="Times New Roman" w:hAnsi="Times New Roman" w:cs="Times New Roman" w:eastAsia="Times New Roman"/>
                      <w:sz w:val="72"/>
                      <w:szCs w:val="72"/>
                      <w:color w:val="606262"/>
                      <w:spacing w:val="45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2"/>
                      <w:szCs w:val="72"/>
                      <w:color w:val="606262"/>
                      <w:spacing w:val="0"/>
                      <w:w w:val="105"/>
                    </w:rPr>
                    <w:t>1;</w:t>
                  </w:r>
                  <w:r>
                    <w:rPr>
                      <w:rFonts w:ascii="Times New Roman" w:hAnsi="Times New Roman" w:cs="Times New Roman" w:eastAsia="Times New Roman"/>
                      <w:sz w:val="72"/>
                      <w:szCs w:val="7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1"/>
          <w:szCs w:val="31"/>
          <w:color w:val="606262"/>
          <w:spacing w:val="-46"/>
          <w:w w:val="103"/>
          <w:position w:val="-5"/>
        </w:rPr>
        <w:t>.</w:t>
      </w:r>
      <w:r>
        <w:rPr>
          <w:rFonts w:ascii="Arial" w:hAnsi="Arial" w:cs="Arial" w:eastAsia="Arial"/>
          <w:sz w:val="31"/>
          <w:szCs w:val="31"/>
          <w:color w:val="9A9A9A"/>
          <w:spacing w:val="0"/>
          <w:w w:val="58"/>
          <w:position w:val="-5"/>
        </w:rPr>
        <w:t>.</w:t>
      </w:r>
      <w:r>
        <w:rPr>
          <w:rFonts w:ascii="Arial" w:hAnsi="Arial" w:cs="Arial" w:eastAsia="Arial"/>
          <w:sz w:val="31"/>
          <w:szCs w:val="31"/>
          <w:color w:val="9A9A9A"/>
          <w:spacing w:val="2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58787"/>
          <w:spacing w:val="0"/>
          <w:w w:val="49"/>
          <w:position w:val="-5"/>
        </w:rPr>
        <w:t>:..,:,:-</w:t>
      </w:r>
      <w:r>
        <w:rPr>
          <w:rFonts w:ascii="Times New Roman" w:hAnsi="Times New Roman" w:cs="Times New Roman" w:eastAsia="Times New Roman"/>
          <w:sz w:val="20"/>
          <w:szCs w:val="20"/>
          <w:color w:val="858787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858787"/>
          <w:spacing w:val="0"/>
          <w:w w:val="100"/>
          <w:position w:val="-5"/>
        </w:rPr>
      </w:r>
      <w:r>
        <w:rPr>
          <w:rFonts w:ascii="Arial" w:hAnsi="Arial" w:cs="Arial" w:eastAsia="Arial"/>
          <w:sz w:val="32"/>
          <w:szCs w:val="32"/>
          <w:color w:val="858787"/>
          <w:spacing w:val="0"/>
          <w:w w:val="60"/>
          <w:position w:val="-5"/>
        </w:rPr>
        <w:t>··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2407" w:right="-20"/>
        <w:jc w:val="left"/>
        <w:tabs>
          <w:tab w:pos="3660" w:val="left"/>
          <w:tab w:pos="4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3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0"/>
          <w:w w:val="600"/>
          <w:position w:val="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0"/>
          <w:w w:val="100"/>
          <w:position w:val="3"/>
        </w:rPr>
      </w:r>
      <w:r>
        <w:rPr>
          <w:rFonts w:ascii="Arial" w:hAnsi="Arial" w:cs="Arial" w:eastAsia="Arial"/>
          <w:sz w:val="16"/>
          <w:szCs w:val="16"/>
          <w:color w:val="545B75"/>
          <w:spacing w:val="0"/>
          <w:w w:val="68"/>
          <w:position w:val="-4"/>
        </w:rPr>
        <w:t>r</w:t>
      </w:r>
      <w:r>
        <w:rPr>
          <w:rFonts w:ascii="Arial" w:hAnsi="Arial" w:cs="Arial" w:eastAsia="Arial"/>
          <w:sz w:val="16"/>
          <w:szCs w:val="16"/>
          <w:color w:val="545B75"/>
          <w:spacing w:val="0"/>
          <w:w w:val="68"/>
          <w:position w:val="-4"/>
        </w:rPr>
        <w:t>,</w:t>
      </w:r>
      <w:r>
        <w:rPr>
          <w:rFonts w:ascii="Arial" w:hAnsi="Arial" w:cs="Arial" w:eastAsia="Arial"/>
          <w:sz w:val="16"/>
          <w:szCs w:val="16"/>
          <w:color w:val="545B75"/>
          <w:spacing w:val="0"/>
          <w:w w:val="68"/>
          <w:position w:val="-4"/>
        </w:rPr>
        <w:t> </w:t>
      </w:r>
      <w:r>
        <w:rPr>
          <w:rFonts w:ascii="Arial" w:hAnsi="Arial" w:cs="Arial" w:eastAsia="Arial"/>
          <w:sz w:val="16"/>
          <w:szCs w:val="16"/>
          <w:color w:val="545B75"/>
          <w:spacing w:val="19"/>
          <w:w w:val="68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4"/>
        </w:rPr>
        <w:t>p</w:t>
      </w:r>
      <w:r>
        <w:rPr>
          <w:rFonts w:ascii="Arial" w:hAnsi="Arial" w:cs="Arial" w:eastAsia="Arial"/>
          <w:sz w:val="18"/>
          <w:szCs w:val="18"/>
          <w:color w:val="343434"/>
          <w:spacing w:val="-9"/>
          <w:w w:val="100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  <w:position w:val="-4"/>
        </w:rPr>
        <w:t>An</w:t>
      </w:r>
      <w:r>
        <w:rPr>
          <w:rFonts w:ascii="Arial" w:hAnsi="Arial" w:cs="Arial" w:eastAsia="Arial"/>
          <w:sz w:val="17"/>
          <w:szCs w:val="17"/>
          <w:color w:val="4B4B4B"/>
          <w:spacing w:val="-5"/>
          <w:w w:val="100"/>
          <w:position w:val="-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4"/>
        </w:rPr>
        <w:t>ir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>Güve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>KÜSER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4" w:lineRule="exact"/>
        <w:ind w:left="3174" w:right="-20"/>
        <w:jc w:val="left"/>
        <w:tabs>
          <w:tab w:pos="4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1.334534pt;margin-top:12.003196pt;width:5.85024pt;height:22.212159pt;mso-position-horizontal-relative:page;mso-position-vertical-relative:paragraph;z-index:-15565" type="#_x0000_t202" filled="f" stroked="f">
            <v:textbox inset="0,0,0,0">
              <w:txbxContent>
                <w:p>
                  <w:pPr>
                    <w:spacing w:before="7" w:after="0" w:line="120" w:lineRule="exact"/>
                    <w:jc w:val="left"/>
                    <w:rPr>
                      <w:sz w:val="12"/>
                      <w:szCs w:val="12"/>
                    </w:rPr>
                  </w:pPr>
                  <w:rPr/>
                  <w:r>
                    <w:rPr>
                      <w:sz w:val="12"/>
                      <w:szCs w:val="12"/>
                    </w:rPr>
                  </w:r>
                </w:p>
                <w:p>
                  <w:pPr>
                    <w:spacing w:before="0" w:after="0" w:line="240" w:lineRule="auto"/>
                    <w:ind w:left="10" w:right="-49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9A9A9A"/>
                      <w:spacing w:val="0"/>
                      <w:w w:val="127"/>
                    </w:rPr>
                    <w:t>,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531.334534pt;margin-top:12.003196pt;width:5.85024pt;height:22.212159pt;mso-position-horizontal-relative:page;mso-position-vertical-relative:paragraph;z-index:-15559" coordorigin="10627,240" coordsize="117,444">
            <v:shape style="position:absolute;left:10627;top:240;width:117;height:444" coordorigin="10627,240" coordsize="117,444" path="m10627,240l10744,240,10744,684,10627,684,10627,240e" filled="t" fillcolor="#ED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0"/>
          <w:szCs w:val="30"/>
          <w:color w:val="2F3482"/>
          <w:spacing w:val="0"/>
          <w:w w:val="162"/>
          <w:i/>
          <w:position w:val="3"/>
        </w:rPr>
        <w:t>ll</w:t>
      </w:r>
      <w:r>
        <w:rPr>
          <w:rFonts w:ascii="Times New Roman" w:hAnsi="Times New Roman" w:cs="Times New Roman" w:eastAsia="Times New Roman"/>
          <w:sz w:val="30"/>
          <w:szCs w:val="30"/>
          <w:color w:val="2F3482"/>
          <w:spacing w:val="0"/>
          <w:w w:val="100"/>
          <w:i/>
          <w:position w:val="3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2F3482"/>
          <w:spacing w:val="0"/>
          <w:w w:val="100"/>
          <w:i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Çvş.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00"/>
        </w:sectPr>
      </w:pPr>
      <w:rPr/>
    </w:p>
    <w:p>
      <w:pPr>
        <w:spacing w:before="69" w:after="0" w:line="618" w:lineRule="exact"/>
        <w:ind w:left="2828" w:right="-144"/>
        <w:jc w:val="left"/>
        <w:tabs>
          <w:tab w:pos="3660" w:val="left"/>
          <w:tab w:pos="5300" w:val="left"/>
        </w:tabs>
        <w:rPr>
          <w:rFonts w:ascii="Arial" w:hAnsi="Arial" w:cs="Arial" w:eastAsia="Arial"/>
          <w:sz w:val="69"/>
          <w:szCs w:val="69"/>
        </w:rPr>
      </w:pPr>
      <w:rPr/>
      <w:r>
        <w:rPr/>
        <w:pict>
          <v:group style="position:absolute;margin-left:184.574219pt;margin-top:2.294098pt;width:.1pt;height:17.153063pt;mso-position-horizontal-relative:page;mso-position-vertical-relative:paragraph;z-index:-15561" coordorigin="3691,46" coordsize="2,343">
            <v:shape style="position:absolute;left:3691;top:46;width:2;height:343" coordorigin="3691,46" coordsize="0,343" path="m3691,389l3691,46e" filled="f" stroked="t" strokeweight=".691289pt" strokecolor="#6B70BC">
              <v:path arrowok="t"/>
            </v:shape>
          </v:group>
          <w10:wrap type="none"/>
        </w:pict>
      </w:r>
      <w:r>
        <w:rPr/>
        <w:pict>
          <v:group style="position:absolute;margin-left:158.157257pt;margin-top:20.316212pt;width:12.200009pt;height:17.053223pt;mso-position-horizontal-relative:page;mso-position-vertical-relative:paragraph;z-index:-15558" coordorigin="3163,406" coordsize="244,341">
            <v:shape style="position:absolute;left:3163;top:406;width:244;height:341" coordorigin="3163,406" coordsize="244,341" path="m3163,406l3407,406,3407,747,3163,747,3163,406e" filled="t" fillcolor="#ED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25"/>
          <w:szCs w:val="25"/>
          <w:color w:val="AFAFB1"/>
          <w:w w:val="88"/>
          <w:position w:val="-10"/>
        </w:rPr>
        <w:t>,</w:t>
      </w:r>
      <w:r>
        <w:rPr>
          <w:rFonts w:ascii="Arial" w:hAnsi="Arial" w:cs="Arial" w:eastAsia="Arial"/>
          <w:sz w:val="25"/>
          <w:szCs w:val="25"/>
          <w:color w:val="AFAFB1"/>
          <w:spacing w:val="-34"/>
          <w:w w:val="88"/>
          <w:position w:val="-10"/>
        </w:rPr>
        <w:t>.</w:t>
      </w:r>
      <w:r>
        <w:rPr>
          <w:rFonts w:ascii="Arial" w:hAnsi="Arial" w:cs="Arial" w:eastAsia="Arial"/>
          <w:sz w:val="25"/>
          <w:szCs w:val="25"/>
          <w:color w:val="606262"/>
          <w:spacing w:val="-102"/>
          <w:w w:val="129"/>
          <w:position w:val="-10"/>
        </w:rPr>
        <w:t>·</w:t>
      </w:r>
      <w:r>
        <w:rPr>
          <w:rFonts w:ascii="Arial" w:hAnsi="Arial" w:cs="Arial" w:eastAsia="Arial"/>
          <w:sz w:val="25"/>
          <w:szCs w:val="25"/>
          <w:color w:val="AFAFB1"/>
          <w:spacing w:val="-10"/>
          <w:w w:val="88"/>
          <w:position w:val="-10"/>
        </w:rPr>
        <w:t>:</w:t>
      </w:r>
      <w:r>
        <w:rPr>
          <w:rFonts w:ascii="Arial" w:hAnsi="Arial" w:cs="Arial" w:eastAsia="Arial"/>
          <w:sz w:val="25"/>
          <w:szCs w:val="25"/>
          <w:color w:val="858787"/>
          <w:spacing w:val="0"/>
          <w:w w:val="90"/>
          <w:position w:val="-10"/>
        </w:rPr>
        <w:t>ra</w:t>
      </w:r>
      <w:r>
        <w:rPr>
          <w:rFonts w:ascii="Arial" w:hAnsi="Arial" w:cs="Arial" w:eastAsia="Arial"/>
          <w:sz w:val="25"/>
          <w:szCs w:val="25"/>
          <w:color w:val="858787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25"/>
          <w:szCs w:val="25"/>
          <w:color w:val="858787"/>
          <w:spacing w:val="0"/>
          <w:w w:val="100"/>
          <w:position w:val="-10"/>
        </w:rPr>
      </w:r>
      <w:r>
        <w:rPr>
          <w:rFonts w:ascii="Arial" w:hAnsi="Arial" w:cs="Arial" w:eastAsia="Arial"/>
          <w:sz w:val="25"/>
          <w:szCs w:val="25"/>
          <w:color w:val="545B75"/>
          <w:spacing w:val="0"/>
          <w:w w:val="600"/>
          <w:position w:val="-10"/>
        </w:rPr>
        <w:t>U</w:t>
      </w:r>
      <w:r>
        <w:rPr>
          <w:rFonts w:ascii="Arial" w:hAnsi="Arial" w:cs="Arial" w:eastAsia="Arial"/>
          <w:sz w:val="25"/>
          <w:szCs w:val="25"/>
          <w:color w:val="545B75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25"/>
          <w:szCs w:val="25"/>
          <w:color w:val="545B75"/>
          <w:spacing w:val="0"/>
          <w:w w:val="100"/>
          <w:position w:val="-10"/>
        </w:rPr>
      </w:r>
      <w:r>
        <w:rPr>
          <w:rFonts w:ascii="Arial" w:hAnsi="Arial" w:cs="Arial" w:eastAsia="Arial"/>
          <w:sz w:val="69"/>
          <w:szCs w:val="69"/>
          <w:color w:val="2F3482"/>
          <w:spacing w:val="0"/>
          <w:w w:val="62"/>
          <w:i/>
          <w:position w:val="-15"/>
        </w:rPr>
        <w:t>1@</w:t>
      </w:r>
      <w:r>
        <w:rPr>
          <w:rFonts w:ascii="Arial" w:hAnsi="Arial" w:cs="Arial" w:eastAsia="Arial"/>
          <w:sz w:val="69"/>
          <w:szCs w:val="69"/>
          <w:color w:val="000000"/>
          <w:spacing w:val="0"/>
          <w:w w:val="100"/>
          <w:position w:val="0"/>
        </w:rPr>
      </w:r>
    </w:p>
    <w:p>
      <w:pPr>
        <w:spacing w:before="1" w:after="0" w:line="350" w:lineRule="exact"/>
        <w:ind w:left="562" w:right="-20"/>
        <w:jc w:val="left"/>
        <w:tabs>
          <w:tab w:pos="1560" w:val="left"/>
        </w:tabs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858787"/>
          <w:w w:val="78"/>
          <w:position w:val="-3"/>
        </w:rPr>
        <w:t>f</w:t>
      </w:r>
      <w:r>
        <w:rPr>
          <w:rFonts w:ascii="Arial" w:hAnsi="Arial" w:cs="Arial" w:eastAsia="Arial"/>
          <w:sz w:val="23"/>
          <w:szCs w:val="23"/>
          <w:color w:val="858787"/>
          <w:spacing w:val="-26"/>
          <w:w w:val="100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215"/>
          <w:position w:val="-3"/>
        </w:rPr>
        <w:t>llfa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position w:val="-3"/>
        </w:rPr>
      </w:r>
      <w:r>
        <w:rPr>
          <w:rFonts w:ascii="Arial" w:hAnsi="Arial" w:cs="Arial" w:eastAsia="Arial"/>
          <w:sz w:val="23"/>
          <w:szCs w:val="23"/>
          <w:color w:val="606262"/>
          <w:spacing w:val="0"/>
          <w:w w:val="100"/>
          <w:position w:val="-3"/>
        </w:rPr>
        <w:t>"'</w:t>
      </w:r>
      <w:r>
        <w:rPr>
          <w:rFonts w:ascii="Arial" w:hAnsi="Arial" w:cs="Arial" w:eastAsia="Arial"/>
          <w:sz w:val="23"/>
          <w:szCs w:val="23"/>
          <w:color w:val="606262"/>
          <w:spacing w:val="49"/>
          <w:w w:val="100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858787"/>
          <w:spacing w:val="0"/>
          <w:w w:val="100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858787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858787"/>
          <w:spacing w:val="39"/>
          <w:w w:val="100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291"/>
          <w:position w:val="-3"/>
        </w:rPr>
        <w:t>ll</w:t>
      </w:r>
      <w:r>
        <w:rPr>
          <w:rFonts w:ascii="Arial" w:hAnsi="Arial" w:cs="Arial" w:eastAsia="Arial"/>
          <w:sz w:val="23"/>
          <w:szCs w:val="23"/>
          <w:color w:val="4B4B4B"/>
          <w:spacing w:val="-30"/>
          <w:w w:val="100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9A9A9A"/>
          <w:spacing w:val="-40"/>
          <w:w w:val="127"/>
          <w:position w:val="-3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606262"/>
          <w:spacing w:val="-50"/>
          <w:w w:val="75"/>
          <w:position w:val="-3"/>
        </w:rPr>
        <w:t>1</w:t>
      </w:r>
      <w:r>
        <w:rPr>
          <w:rFonts w:ascii="Times New Roman" w:hAnsi="Times New Roman" w:cs="Times New Roman" w:eastAsia="Times New Roman"/>
          <w:sz w:val="33"/>
          <w:szCs w:val="33"/>
          <w:color w:val="AFAFB1"/>
          <w:spacing w:val="0"/>
          <w:w w:val="127"/>
          <w:position w:val="-3"/>
        </w:rPr>
        <w:t>: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336" w:lineRule="exact"/>
        <w:ind w:right="-20"/>
        <w:jc w:val="left"/>
        <w:tabs>
          <w:tab w:pos="460" w:val="left"/>
        </w:tabs>
        <w:rPr>
          <w:rFonts w:ascii="Arial" w:hAnsi="Arial" w:cs="Arial" w:eastAsia="Arial"/>
          <w:sz w:val="38"/>
          <w:szCs w:val="38"/>
        </w:rPr>
      </w:pPr>
      <w:rPr/>
      <w:r>
        <w:rPr/>
        <w:pict>
          <v:group style="position:absolute;margin-left:413.890289pt;margin-top:1.140887pt;width:.1pt;height:8.645508pt;mso-position-horizontal-relative:page;mso-position-vertical-relative:paragraph;z-index:-15557" coordorigin="8278,23" coordsize="2,173">
            <v:shape style="position:absolute;left:8278;top:23;width:2;height:173" coordorigin="8278,23" coordsize="0,173" path="m8278,196l8278,23e" filled="f" stroked="t" strokeweight="2.69272pt" strokecolor="#EDEDED">
              <v:path arrowok="t"/>
            </v:shape>
          </v:group>
          <w10:wrap type="none"/>
        </w:pict>
      </w:r>
      <w:r>
        <w:rPr/>
        <w:pict>
          <v:group style="position:absolute;margin-left:529.700989pt;margin-top:5.422481pt;width:.1pt;height:16.154298pt;mso-position-horizontal-relative:page;mso-position-vertical-relative:paragraph;z-index:-15556" coordorigin="10594,108" coordsize="2,323">
            <v:shape style="position:absolute;left:10594;top:108;width:2;height:323" coordorigin="10594,108" coordsize="0,323" path="m10594,432l10594,108e" filled="f" stroked="t" strokeweight="1.69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4.498962pt;margin-top:8.241006pt;width:88.295245pt;height:12.0pt;mso-position-horizontal-relative:page;mso-position-vertical-relative:paragraph;z-index:-15547" type="#_x0000_t202" filled="f" stroked="f">
            <v:textbox inset="0,0,0,0">
              <w:txbxContent>
                <w:p>
                  <w:pPr>
                    <w:spacing w:before="0" w:after="0" w:line="240" w:lineRule="exact"/>
                    <w:ind w:right="-76"/>
                    <w:jc w:val="left"/>
                    <w:tabs>
                      <w:tab w:pos="1120" w:val="left"/>
                    </w:tabs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606262"/>
                      <w:spacing w:val="0"/>
                      <w:w w:val="66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606262"/>
                      <w:spacing w:val="35"/>
                      <w:w w:val="6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606262"/>
                      <w:spacing w:val="-47"/>
                      <w:w w:val="149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343434"/>
                      <w:spacing w:val="0"/>
                      <w:w w:val="98"/>
                    </w:rPr>
                    <w:t>-'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343434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343434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606262"/>
                      <w:spacing w:val="0"/>
                      <w:w w:val="6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606262"/>
                      <w:spacing w:val="-44"/>
                      <w:w w:val="6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858787"/>
                      <w:spacing w:val="0"/>
                      <w:w w:val="92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858787"/>
                      <w:spacing w:val="0"/>
                      <w:w w:val="100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858787"/>
                      <w:spacing w:val="-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232323"/>
                      <w:spacing w:val="-21"/>
                      <w:w w:val="10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858787"/>
                      <w:spacing w:val="0"/>
                      <w:w w:val="209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858787"/>
                      <w:spacing w:val="3"/>
                      <w:w w:val="209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AFAFB1"/>
                      <w:spacing w:val="0"/>
                      <w:w w:val="5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3"/>
          <w:szCs w:val="13"/>
          <w:color w:val="AFAFB1"/>
          <w:spacing w:val="0"/>
          <w:w w:val="143"/>
          <w:i/>
          <w:position w:val="11"/>
        </w:rPr>
        <w:t>i</w:t>
      </w:r>
      <w:r>
        <w:rPr>
          <w:rFonts w:ascii="Times New Roman" w:hAnsi="Times New Roman" w:cs="Times New Roman" w:eastAsia="Times New Roman"/>
          <w:sz w:val="13"/>
          <w:szCs w:val="13"/>
          <w:color w:val="AFAFB1"/>
          <w:spacing w:val="0"/>
          <w:w w:val="100"/>
          <w:i/>
          <w:position w:val="11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AFAFB1"/>
          <w:spacing w:val="0"/>
          <w:w w:val="100"/>
          <w:i/>
          <w:position w:val="1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44"/>
          <w:w w:val="68"/>
          <w:position w:val="11"/>
        </w:rPr>
        <w:t>M</w:t>
      </w:r>
      <w:r>
        <w:rPr>
          <w:rFonts w:ascii="Arial" w:hAnsi="Arial" w:cs="Arial" w:eastAsia="Arial"/>
          <w:sz w:val="38"/>
          <w:szCs w:val="38"/>
          <w:color w:val="9A9A9A"/>
          <w:spacing w:val="-72"/>
          <w:w w:val="70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57"/>
          <w:w w:val="68"/>
          <w:position w:val="11"/>
        </w:rPr>
        <w:t>O</w:t>
      </w:r>
      <w:r>
        <w:rPr>
          <w:rFonts w:ascii="Arial" w:hAnsi="Arial" w:cs="Arial" w:eastAsia="Arial"/>
          <w:sz w:val="38"/>
          <w:szCs w:val="38"/>
          <w:color w:val="9A9A9A"/>
          <w:spacing w:val="-40"/>
          <w:w w:val="69"/>
          <w:position w:val="-1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61"/>
          <w:w w:val="67"/>
          <w:position w:val="11"/>
        </w:rPr>
        <w:t>&lt;</w:t>
      </w:r>
      <w:r>
        <w:rPr>
          <w:rFonts w:ascii="Arial" w:hAnsi="Arial" w:cs="Arial" w:eastAsia="Arial"/>
          <w:sz w:val="38"/>
          <w:szCs w:val="38"/>
          <w:color w:val="9A9A9A"/>
          <w:spacing w:val="-36"/>
          <w:w w:val="69"/>
          <w:position w:val="-1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3"/>
          <w:w w:val="68"/>
          <w:position w:val="11"/>
        </w:rPr>
        <w:t>f</w:t>
      </w:r>
      <w:r>
        <w:rPr>
          <w:rFonts w:ascii="Arial" w:hAnsi="Arial" w:cs="Arial" w:eastAsia="Arial"/>
          <w:sz w:val="38"/>
          <w:szCs w:val="38"/>
          <w:color w:val="9A9A9A"/>
          <w:spacing w:val="-99"/>
          <w:w w:val="70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"/>
          <w:w w:val="67"/>
          <w:position w:val="1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3850"/>
          <w:spacing w:val="-37"/>
          <w:w w:val="63"/>
          <w:position w:val="11"/>
        </w:rPr>
        <w:t>ı</w:t>
      </w:r>
      <w:r>
        <w:rPr>
          <w:rFonts w:ascii="Arial" w:hAnsi="Arial" w:cs="Arial" w:eastAsia="Arial"/>
          <w:sz w:val="38"/>
          <w:szCs w:val="38"/>
          <w:color w:val="9A9A9A"/>
          <w:spacing w:val="-60"/>
          <w:w w:val="69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3850"/>
          <w:spacing w:val="4"/>
          <w:w w:val="64"/>
          <w:position w:val="11"/>
        </w:rPr>
        <w:t>r</w:t>
      </w:r>
      <w:r>
        <w:rPr>
          <w:rFonts w:ascii="Arial" w:hAnsi="Arial" w:cs="Arial" w:eastAsia="Arial"/>
          <w:sz w:val="38"/>
          <w:szCs w:val="38"/>
          <w:color w:val="9A9A9A"/>
          <w:spacing w:val="4"/>
          <w:w w:val="69"/>
          <w:position w:val="-1"/>
        </w:rPr>
      </w:r>
      <w:r>
        <w:rPr>
          <w:rFonts w:ascii="Arial" w:hAnsi="Arial" w:cs="Arial" w:eastAsia="Arial"/>
          <w:sz w:val="38"/>
          <w:szCs w:val="38"/>
          <w:color w:val="9A9A9A"/>
          <w:spacing w:val="-54"/>
          <w:w w:val="69"/>
          <w:emboss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9A9A9A"/>
          <w:spacing w:val="-54"/>
          <w:w w:val="69"/>
          <w:emboss/>
          <w:position w:val="-1"/>
        </w:rPr>
      </w:r>
      <w:r>
        <w:rPr>
          <w:rFonts w:ascii="Arial" w:hAnsi="Arial" w:cs="Arial" w:eastAsia="Arial"/>
          <w:sz w:val="38"/>
          <w:szCs w:val="38"/>
          <w:color w:val="9A9A9A"/>
          <w:spacing w:val="-54"/>
          <w:w w:val="69"/>
          <w:position w:val="-1"/>
        </w:rPr>
      </w:r>
      <w:r>
        <w:rPr>
          <w:rFonts w:ascii="Arial" w:hAnsi="Arial" w:cs="Arial" w:eastAsia="Arial"/>
          <w:sz w:val="38"/>
          <w:szCs w:val="38"/>
          <w:color w:val="9A9A9A"/>
          <w:spacing w:val="-54"/>
          <w:w w:val="69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F3850"/>
          <w:spacing w:val="-17"/>
          <w:w w:val="63"/>
          <w:position w:val="1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9"/>
          <w:w w:val="93"/>
          <w:position w:val="11"/>
        </w:rPr>
        <w:t>m</w:t>
      </w:r>
      <w:r>
        <w:rPr>
          <w:rFonts w:ascii="Arial" w:hAnsi="Arial" w:cs="Arial" w:eastAsia="Arial"/>
          <w:sz w:val="38"/>
          <w:szCs w:val="38"/>
          <w:color w:val="9A9A9A"/>
          <w:spacing w:val="16"/>
          <w:w w:val="69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343434"/>
          <w:spacing w:val="-103"/>
          <w:w w:val="121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0"/>
          <w:w w:val="61"/>
          <w:position w:val="1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-13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0"/>
          <w:w w:val="109"/>
          <w:position w:val="11"/>
        </w:rPr>
        <w:t>"</w:t>
      </w:r>
      <w:r>
        <w:rPr>
          <w:rFonts w:ascii="Arial" w:hAnsi="Arial" w:cs="Arial" w:eastAsia="Arial"/>
          <w:sz w:val="38"/>
          <w:szCs w:val="38"/>
          <w:color w:val="343434"/>
          <w:spacing w:val="-66"/>
          <w:w w:val="121"/>
          <w:position w:val="-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5"/>
          <w:w w:val="109"/>
          <w:position w:val="11"/>
        </w:rPr>
        <w:t>"</w:t>
      </w:r>
      <w:r>
        <w:rPr>
          <w:rFonts w:ascii="Arial" w:hAnsi="Arial" w:cs="Arial" w:eastAsia="Arial"/>
          <w:sz w:val="38"/>
          <w:szCs w:val="38"/>
          <w:color w:val="343434"/>
          <w:spacing w:val="-119"/>
          <w:w w:val="121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9"/>
          <w:position w:val="11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5"/>
          <w:w w:val="213"/>
          <w:position w:val="11"/>
        </w:rPr>
        <w:t>-</w:t>
      </w:r>
      <w:r>
        <w:rPr>
          <w:rFonts w:ascii="Arial" w:hAnsi="Arial" w:cs="Arial" w:eastAsia="Arial"/>
          <w:sz w:val="38"/>
          <w:szCs w:val="38"/>
          <w:color w:val="343434"/>
          <w:spacing w:val="11"/>
          <w:w w:val="121"/>
          <w:position w:val="-1"/>
        </w:rPr>
        <w:t>.</w:t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121"/>
          <w:position w:val="-1"/>
        </w:rPr>
        <w:t>.:</w:t>
      </w:r>
      <w:r>
        <w:rPr>
          <w:rFonts w:ascii="Arial" w:hAnsi="Arial" w:cs="Arial" w:eastAsia="Arial"/>
          <w:sz w:val="38"/>
          <w:szCs w:val="38"/>
          <w:color w:val="343434"/>
          <w:spacing w:val="-59"/>
          <w:w w:val="121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2"/>
          <w:w w:val="149"/>
          <w:i/>
          <w:position w:val="11"/>
        </w:rPr>
        <w:t>:</w:t>
      </w:r>
      <w:r>
        <w:rPr>
          <w:rFonts w:ascii="Arial" w:hAnsi="Arial" w:cs="Arial" w:eastAsia="Arial"/>
          <w:sz w:val="38"/>
          <w:szCs w:val="38"/>
          <w:color w:val="606262"/>
          <w:spacing w:val="-65"/>
          <w:w w:val="44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40"/>
          <w:w w:val="149"/>
          <w:i/>
          <w:position w:val="11"/>
        </w:rPr>
        <w:t>•</w:t>
      </w:r>
      <w:r>
        <w:rPr>
          <w:rFonts w:ascii="Arial" w:hAnsi="Arial" w:cs="Arial" w:eastAsia="Arial"/>
          <w:sz w:val="38"/>
          <w:szCs w:val="38"/>
          <w:color w:val="606262"/>
          <w:spacing w:val="0"/>
          <w:w w:val="44"/>
          <w:position w:val="-1"/>
        </w:rPr>
        <w:t>·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00"/>
          <w:cols w:num="2" w:equalWidth="0">
            <w:col w:w="5992" w:space="1807"/>
            <w:col w:w="3361"/>
          </w:cols>
        </w:sectPr>
      </w:pPr>
      <w:rPr/>
    </w:p>
    <w:p>
      <w:pPr>
        <w:spacing w:before="0" w:after="0" w:line="91" w:lineRule="exact"/>
        <w:ind w:left="2559" w:right="-20"/>
        <w:jc w:val="left"/>
        <w:tabs>
          <w:tab w:pos="8440" w:val="left"/>
          <w:tab w:pos="100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150.656479pt;margin-top:4.120862pt;width:5.664376pt;height:6.730957pt;mso-position-horizontal-relative:page;mso-position-vertical-relative:paragraph;z-index:-15555" coordorigin="3013,82" coordsize="113,135">
            <v:shape style="position:absolute;left:3013;top:82;width:113;height:135" coordorigin="3013,82" coordsize="113,135" path="m3013,82l3126,82,3126,217,3013,217,3013,82e" filled="t" fillcolor="#ED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0"/>
          <w:szCs w:val="10"/>
          <w:color w:val="AFAFB1"/>
          <w:spacing w:val="0"/>
          <w:w w:val="170"/>
          <w:position w:val="-11"/>
        </w:rPr>
        <w:t>••</w:t>
      </w:r>
      <w:r>
        <w:rPr>
          <w:rFonts w:ascii="Times New Roman" w:hAnsi="Times New Roman" w:cs="Times New Roman" w:eastAsia="Times New Roman"/>
          <w:sz w:val="10"/>
          <w:szCs w:val="10"/>
          <w:color w:val="AFAFB1"/>
          <w:spacing w:val="-18"/>
          <w:w w:val="170"/>
          <w:position w:val="-1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A9A9A"/>
          <w:spacing w:val="0"/>
          <w:w w:val="100"/>
          <w:position w:val="-11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9A9A9A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A9A9A"/>
          <w:spacing w:val="12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58787"/>
          <w:spacing w:val="0"/>
          <w:w w:val="100"/>
          <w:position w:val="-11"/>
        </w:rPr>
        <w:t>•of'</w:t>
      </w:r>
      <w:r>
        <w:rPr>
          <w:rFonts w:ascii="Times New Roman" w:hAnsi="Times New Roman" w:cs="Times New Roman" w:eastAsia="Times New Roman"/>
          <w:sz w:val="10"/>
          <w:szCs w:val="10"/>
          <w:color w:val="858787"/>
          <w:spacing w:val="17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606262"/>
          <w:spacing w:val="0"/>
          <w:w w:val="600"/>
          <w:position w:val="-11"/>
        </w:rPr>
        <w:t>·</w:t>
      </w:r>
      <w:r>
        <w:rPr>
          <w:rFonts w:ascii="Times New Roman" w:hAnsi="Times New Roman" w:cs="Times New Roman" w:eastAsia="Times New Roman"/>
          <w:sz w:val="10"/>
          <w:szCs w:val="10"/>
          <w:color w:val="606262"/>
          <w:spacing w:val="-73"/>
          <w:w w:val="600"/>
          <w:position w:val="-1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545B75"/>
          <w:spacing w:val="0"/>
          <w:w w:val="376"/>
          <w:position w:val="-11"/>
        </w:rPr>
        <w:t>;</w:t>
      </w:r>
      <w:r>
        <w:rPr>
          <w:rFonts w:ascii="Times New Roman" w:hAnsi="Times New Roman" w:cs="Times New Roman" w:eastAsia="Times New Roman"/>
          <w:sz w:val="10"/>
          <w:szCs w:val="10"/>
          <w:color w:val="545B75"/>
          <w:spacing w:val="23"/>
          <w:w w:val="376"/>
          <w:position w:val="-11"/>
        </w:rPr>
        <w:t> </w:t>
      </w:r>
      <w:r>
        <w:rPr>
          <w:rFonts w:ascii="Arial" w:hAnsi="Arial" w:cs="Arial" w:eastAsia="Arial"/>
          <w:sz w:val="23"/>
          <w:szCs w:val="23"/>
          <w:color w:val="46488E"/>
          <w:spacing w:val="-19"/>
          <w:w w:val="99"/>
          <w:position w:val="-11"/>
        </w:rPr>
        <w:t>.</w:t>
      </w:r>
      <w:r>
        <w:rPr>
          <w:rFonts w:ascii="Arial" w:hAnsi="Arial" w:cs="Arial" w:eastAsia="Arial"/>
          <w:sz w:val="23"/>
          <w:szCs w:val="23"/>
          <w:color w:val="606262"/>
          <w:spacing w:val="0"/>
          <w:w w:val="68"/>
          <w:position w:val="-11"/>
        </w:rPr>
        <w:t>ı:ı</w:t>
      </w:r>
      <w:r>
        <w:rPr>
          <w:rFonts w:ascii="Arial" w:hAnsi="Arial" w:cs="Arial" w:eastAsia="Arial"/>
          <w:sz w:val="23"/>
          <w:szCs w:val="23"/>
          <w:color w:val="606262"/>
          <w:spacing w:val="-10"/>
          <w:w w:val="69"/>
          <w:position w:val="-11"/>
        </w:rPr>
        <w:t>ö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1"/>
          <w:position w:val="-11"/>
        </w:rPr>
        <w:t>lç</w:t>
      </w:r>
      <w:r>
        <w:rPr>
          <w:rFonts w:ascii="Arial" w:hAnsi="Arial" w:cs="Arial" w:eastAsia="Arial"/>
          <w:sz w:val="23"/>
          <w:szCs w:val="23"/>
          <w:color w:val="343434"/>
          <w:spacing w:val="-19"/>
          <w:w w:val="70"/>
          <w:position w:val="-11"/>
        </w:rPr>
        <w:t>ı</w:t>
      </w:r>
      <w:r>
        <w:rPr>
          <w:rFonts w:ascii="Arial" w:hAnsi="Arial" w:cs="Arial" w:eastAsia="Arial"/>
          <w:sz w:val="23"/>
          <w:szCs w:val="23"/>
          <w:color w:val="606262"/>
          <w:spacing w:val="0"/>
          <w:w w:val="84"/>
          <w:position w:val="-11"/>
        </w:rPr>
        <w:t>e</w:t>
      </w:r>
      <w:r>
        <w:rPr>
          <w:rFonts w:ascii="Arial" w:hAnsi="Arial" w:cs="Arial" w:eastAsia="Arial"/>
          <w:sz w:val="23"/>
          <w:szCs w:val="23"/>
          <w:color w:val="606262"/>
          <w:spacing w:val="-24"/>
          <w:w w:val="100"/>
          <w:position w:val="-11"/>
        </w:rPr>
        <w:t> 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76"/>
          <w:position w:val="-11"/>
        </w:rPr>
        <w:t>Amiri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16"/>
          <w:szCs w:val="16"/>
          <w:color w:val="858787"/>
          <w:spacing w:val="0"/>
          <w:w w:val="187"/>
          <w:i/>
          <w:position w:val="-6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858787"/>
          <w:spacing w:val="7"/>
          <w:w w:val="187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06262"/>
          <w:spacing w:val="0"/>
          <w:w w:val="100"/>
          <w:i/>
          <w:position w:val="-6"/>
        </w:rPr>
        <w:t>.g</w:t>
      </w:r>
      <w:r>
        <w:rPr>
          <w:rFonts w:ascii="Times New Roman" w:hAnsi="Times New Roman" w:cs="Times New Roman" w:eastAsia="Times New Roman"/>
          <w:sz w:val="16"/>
          <w:szCs w:val="16"/>
          <w:color w:val="606262"/>
          <w:spacing w:val="0"/>
          <w:w w:val="100"/>
          <w:i/>
          <w:position w:val="-6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606262"/>
          <w:spacing w:val="27"/>
          <w:w w:val="100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i/>
          <w:position w:val="-6"/>
        </w:rPr>
        <w:t>·'l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-26"/>
          <w:w w:val="100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i/>
          <w:position w:val="-6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i/>
          <w:position w:val="-6"/>
        </w:rPr>
      </w:r>
      <w:r>
        <w:rPr>
          <w:rFonts w:ascii="Times New Roman" w:hAnsi="Times New Roman" w:cs="Times New Roman" w:eastAsia="Times New Roman"/>
          <w:sz w:val="16"/>
          <w:szCs w:val="16"/>
          <w:color w:val="858787"/>
          <w:spacing w:val="0"/>
          <w:w w:val="160"/>
          <w:position w:val="-6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00"/>
        </w:sectPr>
      </w:pPr>
      <w:rPr/>
    </w:p>
    <w:p>
      <w:pPr>
        <w:spacing w:before="0" w:after="0" w:line="204" w:lineRule="exact"/>
        <w:ind w:left="13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8.940155pt;margin-top:3.218695pt;width:7.093208pt;height:15.178625pt;mso-position-horizontal-relative:page;mso-position-vertical-relative:paragraph;z-index:-15564" type="#_x0000_t202" filled="f" stroked="f">
            <v:textbox inset="0,0,0,0">
              <w:txbxContent>
                <w:p>
                  <w:pPr>
                    <w:spacing w:before="0" w:after="0" w:line="123" w:lineRule="exact"/>
                    <w:ind w:left="23" w:right="-4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545B75"/>
                      <w:spacing w:val="0"/>
                      <w:w w:val="143"/>
                    </w:rPr>
                    <w:t>"'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26.614634pt;margin-top:41.714607pt;width:549.344495pt;height:730.518893pt;mso-position-horizontal-relative:page;mso-position-vertical-relative:page;z-index:-15563" coordorigin="532,834" coordsize="10987,14610">
            <v:group style="position:absolute;left:539;top:855;width:2032;height:2" coordorigin="539,855" coordsize="2032,2">
              <v:shape style="position:absolute;left:539;top:855;width:2032;height:2" coordorigin="539,855" coordsize="2032,0" path="m539,855l2572,855e" filled="f" stroked="t" strokeweight=".691289pt" strokecolor="#707070">
                <v:path arrowok="t"/>
              </v:shape>
            </v:group>
            <v:group style="position:absolute;left:565;top:846;width:2;height:1057" coordorigin="565,846" coordsize="2,1057">
              <v:shape style="position:absolute;left:565;top:846;width:2;height:1057" coordorigin="565,846" coordsize="0,1057" path="m565,1903l565,846e" filled="f" stroked="t" strokeweight=".691289pt" strokecolor="#9C9C9C">
                <v:path arrowok="t"/>
              </v:shape>
            </v:group>
            <v:group style="position:absolute;left:2549;top:855;width:2;height:1504" coordorigin="2549,855" coordsize="2,1504">
              <v:shape style="position:absolute;left:2549;top:855;width:2;height:1504" coordorigin="2549,855" coordsize="0,1504" path="m2549,2359l2549,855e" filled="f" stroked="t" strokeweight=".691289pt" strokecolor="#4B4B4B">
                <v:path arrowok="t"/>
              </v:shape>
            </v:group>
            <v:group style="position:absolute;left:2447;top:858;width:9037;height:2" coordorigin="2447,858" coordsize="9037,2">
              <v:shape style="position:absolute;left:2447;top:858;width:9037;height:2" coordorigin="2447,858" coordsize="9037,0" path="m2447,858l11485,858e" filled="f" stroked="t" strokeweight=".691289pt" strokecolor="#5B5B5B">
                <v:path arrowok="t"/>
              </v:shape>
            </v:group>
            <v:group style="position:absolute;left:9104;top:846;width:2;height:1513" coordorigin="9104,846" coordsize="2,1513">
              <v:shape style="position:absolute;left:9104;top:846;width:2;height:1513" coordorigin="9104,846" coordsize="0,1513" path="m9104,2359l9104,846e" filled="f" stroked="t" strokeweight=".691289pt" strokecolor="#575757">
                <v:path arrowok="t"/>
              </v:shape>
            </v:group>
            <v:group style="position:absolute;left:11489;top:841;width:2;height:8318" coordorigin="11489,841" coordsize="2,8318">
              <v:shape style="position:absolute;left:11489;top:841;width:2;height:8318" coordorigin="11489,841" coordsize="0,8318" path="m11489,9159l11489,841e" filled="f" stroked="t" strokeweight=".691289pt" strokecolor="#606060">
                <v:path arrowok="t"/>
              </v:shape>
            </v:group>
            <v:group style="position:absolute;left:567;top:1673;width:2;height:700" coordorigin="567,1673" coordsize="2,700">
              <v:shape style="position:absolute;left:567;top:1673;width:2;height:700" coordorigin="567,1673" coordsize="0,700" path="m567,2373l567,1673e" filled="f" stroked="t" strokeweight=".691289pt" strokecolor="#777777">
                <v:path arrowok="t"/>
              </v:shape>
            </v:group>
            <v:group style="position:absolute;left:553;top:2350;width:10941;height:2" coordorigin="553,2350" coordsize="10941,2">
              <v:shape style="position:absolute;left:553;top:2350;width:10941;height:2" coordorigin="553,2350" coordsize="10941,0" path="m553,2350l11494,2350e" filled="f" stroked="t" strokeweight=".691289pt" strokecolor="#5B5B5B">
                <v:path arrowok="t"/>
              </v:shape>
            </v:group>
            <v:group style="position:absolute;left:558;top:2587;width:10932;height:2" coordorigin="558,2587" coordsize="10932,2">
              <v:shape style="position:absolute;left:558;top:2587;width:10932;height:2" coordorigin="558,2587" coordsize="10932,0" path="m558,2587l11489,2587e" filled="f" stroked="t" strokeweight=".691289pt" strokecolor="#5B5B5B">
                <v:path arrowok="t"/>
              </v:shape>
            </v:group>
            <v:group style="position:absolute;left:567;top:902;width:2;height:9136" coordorigin="567,902" coordsize="2,9136">
              <v:shape style="position:absolute;left:567;top:902;width:2;height:9136" coordorigin="567,902" coordsize="0,9136" path="m567,10038l567,902e" filled="f" stroked="t" strokeweight=".691289pt" strokecolor="#545454">
                <v:path arrowok="t"/>
              </v:shape>
            </v:group>
            <v:group style="position:absolute;left:558;top:2824;width:10936;height:2" coordorigin="558,2824" coordsize="10936,2">
              <v:shape style="position:absolute;left:558;top:2824;width:10936;height:2" coordorigin="558,2824" coordsize="10936,0" path="m558,2824l11494,2824e" filled="f" stroked="t" strokeweight=".691289pt" strokecolor="#575757">
                <v:path arrowok="t"/>
              </v:shape>
            </v:group>
            <v:group style="position:absolute;left:571;top:902;width:2;height:14531" coordorigin="571,902" coordsize="2,14531">
              <v:shape style="position:absolute;left:571;top:902;width:2;height:14531" coordorigin="571,902" coordsize="0,14531" path="m571,15433l571,902e" filled="f" stroked="t" strokeweight=".691289pt" strokecolor="#575757">
                <v:path arrowok="t"/>
              </v:shape>
            </v:group>
            <v:group style="position:absolute;left:562;top:3062;width:10932;height:2" coordorigin="562,3062" coordsize="10932,2">
              <v:shape style="position:absolute;left:562;top:3062;width:10932;height:2" coordorigin="562,3062" coordsize="10932,0" path="m562,3062l11494,3062e" filled="f" stroked="t" strokeweight=".691289pt" strokecolor="#707070">
                <v:path arrowok="t"/>
              </v:shape>
            </v:group>
            <v:group style="position:absolute;left:4673;top:3301;width:1636;height:2" coordorigin="4673,3301" coordsize="1636,2">
              <v:shape style="position:absolute;left:4673;top:3301;width:1636;height:2" coordorigin="4673,3301" coordsize="1636,0" path="m4673,3301l6309,3301e" filled="f" stroked="t" strokeweight=".691289pt" strokecolor="#707070">
                <v:path arrowok="t"/>
              </v:shape>
            </v:group>
            <v:group style="position:absolute;left:558;top:3299;width:10941;height:2" coordorigin="558,3299" coordsize="10941,2">
              <v:shape style="position:absolute;left:558;top:3299;width:10941;height:2" coordorigin="558,3299" coordsize="10941,0" path="m558,3299l11498,3299e" filled="f" stroked="t" strokeweight=".691289pt" strokecolor="#707070">
                <v:path arrowok="t"/>
              </v:shape>
            </v:group>
            <v:group style="position:absolute;left:558;top:3539;width:10941;height:2" coordorigin="558,3539" coordsize="10941,2">
              <v:shape style="position:absolute;left:558;top:3539;width:10941;height:2" coordorigin="558,3539" coordsize="10941,0" path="m558,3539l11498,3539e" filled="f" stroked="t" strokeweight=".691289pt" strokecolor="#5B5B5B">
                <v:path arrowok="t"/>
              </v:shape>
            </v:group>
            <v:group style="position:absolute;left:4042;top:3543;width:2;height:240" coordorigin="4042,3543" coordsize="2,240">
              <v:shape style="position:absolute;left:4042;top:3543;width:2;height:240" coordorigin="4042,3543" coordsize="0,240" path="m4042,3783l4042,3543e" filled="f" stroked="t" strokeweight=".23043pt" strokecolor="#484848">
                <v:path arrowok="t"/>
              </v:shape>
            </v:group>
            <v:group style="position:absolute;left:7005;top:3534;width:2;height:733" coordorigin="7005,3534" coordsize="2,733">
              <v:shape style="position:absolute;left:7005;top:3534;width:2;height:733" coordorigin="7005,3534" coordsize="0,733" path="m7005,4267l7005,3534e" filled="f" stroked="t" strokeweight=".691289pt" strokecolor="#545454">
                <v:path arrowok="t"/>
              </v:shape>
            </v:group>
            <v:group style="position:absolute;left:6991;top:3962;width:2106;height:2" coordorigin="6991,3962" coordsize="2106,2">
              <v:shape style="position:absolute;left:6991;top:3962;width:2106;height:2" coordorigin="6991,3962" coordsize="2106,0" path="m6991,3962l9097,3962e" filled="f" stroked="t" strokeweight=".23043pt" strokecolor="#646464">
                <v:path arrowok="t"/>
              </v:shape>
            </v:group>
            <v:group style="position:absolute;left:4042;top:3783;width:2;height:179" coordorigin="4042,3783" coordsize="2,179">
              <v:shape style="position:absolute;left:4042;top:3783;width:2;height:179" coordorigin="4042,3783" coordsize="0,179" path="m4042,3962l4042,3783e" filled="f" stroked="t" strokeweight=".691289pt" strokecolor="#575757">
                <v:path arrowok="t"/>
              </v:shape>
            </v:group>
            <v:group style="position:absolute;left:4009;top:3957;width:1885;height:2" coordorigin="4009,3957" coordsize="1885,2">
              <v:shape style="position:absolute;left:4009;top:3957;width:1885;height:2" coordorigin="4009,3957" coordsize="1885,0" path="m4009,3957l5894,3957e" filled="f" stroked="t" strokeweight=".691289pt" strokecolor="#545454">
                <v:path arrowok="t"/>
              </v:shape>
            </v:group>
            <v:group style="position:absolute;left:9097;top:3962;width:1115;height:2" coordorigin="9097,3962" coordsize="1115,2">
              <v:shape style="position:absolute;left:9097;top:3962;width:1115;height:2" coordorigin="9097,3962" coordsize="1115,0" path="m9097,3962l10213,3962e" filled="f" stroked="t" strokeweight=".23043pt" strokecolor="#000000">
                <v:path arrowok="t"/>
              </v:shape>
            </v:group>
            <v:group style="position:absolute;left:10213;top:3962;width:1277;height:2" coordorigin="10213,3962" coordsize="1277,2">
              <v:shape style="position:absolute;left:10213;top:3962;width:1277;height:2" coordorigin="10213,3962" coordsize="1277,0" path="m10213,3962l11489,3962e" filled="f" stroked="t" strokeweight=".23043pt" strokecolor="#4F4F4F">
                <v:path arrowok="t"/>
              </v:shape>
            </v:group>
            <v:group style="position:absolute;left:553;top:4262;width:3521;height:2" coordorigin="553,4262" coordsize="3521,2">
              <v:shape style="position:absolute;left:553;top:4262;width:3521;height:2" coordorigin="553,4262" coordsize="3521,0" path="m553,4262l4074,4262e" filled="f" stroked="t" strokeweight=".691289pt" strokecolor="#575757">
                <v:path arrowok="t"/>
              </v:shape>
            </v:group>
            <v:group style="position:absolute;left:4042;top:3962;width:2;height:301" coordorigin="4042,3962" coordsize="2,301">
              <v:shape style="position:absolute;left:4042;top:3962;width:2;height:301" coordorigin="4042,3962" coordsize="0,301" path="m4042,4262l4042,3962e" filled="f" stroked="t" strokeweight=".23043pt" strokecolor="#3F3F3F">
                <v:path arrowok="t"/>
              </v:shape>
            </v:group>
            <v:group style="position:absolute;left:4014;top:4260;width:1876;height:2" coordorigin="4014,4260" coordsize="1876,2">
              <v:shape style="position:absolute;left:4014;top:4260;width:1876;height:2" coordorigin="4014,4260" coordsize="1876,0" path="m4014,4260l5890,4260e" filled="f" stroked="t" strokeweight=".921719pt" strokecolor="#383838">
                <v:path arrowok="t"/>
              </v:shape>
            </v:group>
            <v:group style="position:absolute;left:5217;top:4260;width:1631;height:2" coordorigin="5217,4260" coordsize="1631,2">
              <v:shape style="position:absolute;left:5217;top:4260;width:1631;height:2" coordorigin="5217,4260" coordsize="1631,0" path="m5217,4260l6848,4260e" filled="f" stroked="t" strokeweight=".921719pt" strokecolor="#4B4B4B">
                <v:path arrowok="t"/>
              </v:shape>
            </v:group>
            <v:group style="position:absolute;left:6655;top:4260;width:4844;height:2" coordorigin="6655,4260" coordsize="4844,2">
              <v:shape style="position:absolute;left:6655;top:4260;width:4844;height:2" coordorigin="6655,4260" coordsize="4844,0" path="m6655,4260l11498,4260e" filled="f" stroked="t" strokeweight=".691289pt" strokecolor="#606060">
                <v:path arrowok="t"/>
              </v:shape>
            </v:group>
            <v:group style="position:absolute;left:2553;top:4258;width:2;height:11175" coordorigin="2553,4258" coordsize="2,11175">
              <v:shape style="position:absolute;left:2553;top:4258;width:2;height:11175" coordorigin="2553,4258" coordsize="0,11175" path="m2553,15433l2553,4258e" filled="f" stroked="t" strokeweight=".691289pt" strokecolor="#545454">
                <v:path arrowok="t"/>
              </v:shape>
            </v:group>
            <v:group style="position:absolute;left:558;top:4533;width:10941;height:2" coordorigin="558,4533" coordsize="10941,2">
              <v:shape style="position:absolute;left:558;top:4533;width:10941;height:2" coordorigin="558,4533" coordsize="10941,0" path="m558,4533l11498,4533e" filled="f" stroked="t" strokeweight=".691289pt" strokecolor="#5B5B5B">
                <v:path arrowok="t"/>
              </v:shape>
            </v:group>
            <v:group style="position:absolute;left:2544;top:4772;width:8954;height:2" coordorigin="2544,4772" coordsize="8954,2">
              <v:shape style="position:absolute;left:2544;top:4772;width:8954;height:2" coordorigin="2544,4772" coordsize="8954,0" path="m2544,4772l11498,4772e" filled="f" stroked="t" strokeweight=".691289pt" strokecolor="#5B5B5B">
                <v:path arrowok="t"/>
              </v:shape>
            </v:group>
            <v:group style="position:absolute;left:7752;top:4756;width:2;height:268" coordorigin="7752,4756" coordsize="2,268">
              <v:shape style="position:absolute;left:7752;top:4756;width:2;height:268" coordorigin="7752,4756" coordsize="0,268" path="m7752,5024l7752,4756e" filled="f" stroked="t" strokeweight=".23043pt" strokecolor="#646464">
                <v:path arrowok="t"/>
              </v:shape>
            </v:group>
            <v:group style="position:absolute;left:5019;top:4765;width:2;height:573" coordorigin="5019,4765" coordsize="2,573">
              <v:shape style="position:absolute;left:5019;top:4765;width:2;height:573" coordorigin="5019,4765" coordsize="0,573" path="m5019,5339l5019,4765e" filled="f" stroked="t" strokeweight=".691289pt" strokecolor="#484848">
                <v:path arrowok="t"/>
              </v:shape>
            </v:group>
            <v:group style="position:absolute;left:7752;top:5024;width:2;height:240" coordorigin="7752,5024" coordsize="2,240">
              <v:shape style="position:absolute;left:7752;top:5024;width:2;height:240" coordorigin="7752,5024" coordsize="0,240" path="m7752,5263l7752,5024e" filled="f" stroked="t" strokeweight=".23043pt" strokecolor="#3B3B3B">
                <v:path arrowok="t"/>
              </v:shape>
            </v:group>
            <v:group style="position:absolute;left:5010;top:5247;width:6489;height:2" coordorigin="5010,5247" coordsize="6489,2">
              <v:shape style="position:absolute;left:5010;top:5247;width:6489;height:2" coordorigin="5010,5247" coordsize="6489,0" path="m5010,5247l11498,5247e" filled="f" stroked="t" strokeweight=".691289pt" strokecolor="#606060">
                <v:path arrowok="t"/>
              </v:shape>
            </v:group>
            <v:group style="position:absolute;left:5019;top:5226;width:2;height:277" coordorigin="5019,5226" coordsize="2,277">
              <v:shape style="position:absolute;left:5019;top:5226;width:2;height:277" coordorigin="5019,5226" coordsize="0,277" path="m5019,5503l5019,5226e" filled="f" stroked="t" strokeweight=".460859pt" strokecolor="#444444">
                <v:path arrowok="t"/>
              </v:shape>
            </v:group>
            <v:group style="position:absolute;left:5014;top:5487;width:6484;height:2" coordorigin="5014,5487" coordsize="6484,2">
              <v:shape style="position:absolute;left:5014;top:5487;width:6484;height:2" coordorigin="5014,5487" coordsize="6484,0" path="m5014,5487l11498,5487e" filled="f" stroked="t" strokeweight=".691289pt" strokecolor="#5B5B5B">
                <v:path arrowok="t"/>
              </v:shape>
            </v:group>
            <v:group style="position:absolute;left:5021;top:5447;width:2;height:1462" coordorigin="5021,5447" coordsize="2,1462">
              <v:shape style="position:absolute;left:5021;top:5447;width:2;height:1462" coordorigin="5021,5447" coordsize="0,1462" path="m5021,6908l5021,5447e" filled="f" stroked="t" strokeweight=".921719pt" strokecolor="#545454">
                <v:path arrowok="t"/>
              </v:shape>
            </v:group>
            <v:group style="position:absolute;left:5014;top:5722;width:6489;height:2" coordorigin="5014,5722" coordsize="6489,2">
              <v:shape style="position:absolute;left:5014;top:5722;width:6489;height:2" coordorigin="5014,5722" coordsize="6489,0" path="m5014,5722l11503,5722e" filled="f" stroked="t" strokeweight=".691289pt" strokecolor="#5B5B5B">
                <v:path arrowok="t"/>
              </v:shape>
            </v:group>
            <v:group style="position:absolute;left:2544;top:5961;width:8959;height:2" coordorigin="2544,5961" coordsize="8959,2">
              <v:shape style="position:absolute;left:2544;top:5961;width:8959;height:2" coordorigin="2544,5961" coordsize="8959,0" path="m2544,5961l11503,5961e" filled="f" stroked="t" strokeweight=".691289pt" strokecolor="#5B5B5B">
                <v:path arrowok="t"/>
              </v:shape>
            </v:group>
            <v:group style="position:absolute;left:553;top:6199;width:10950;height:2" coordorigin="553,6199" coordsize="10950,2">
              <v:shape style="position:absolute;left:553;top:6199;width:10950;height:2" coordorigin="553,6199" coordsize="10950,0" path="m553,6199l11503,6199e" filled="f" stroked="t" strokeweight=".691289pt" strokecolor="#5B5B5B">
                <v:path arrowok="t"/>
              </v:shape>
            </v:group>
            <v:group style="position:absolute;left:7752;top:6185;width:2;height:287" coordorigin="7752,6185" coordsize="2,287">
              <v:shape style="position:absolute;left:7752;top:6185;width:2;height:287" coordorigin="7752,6185" coordsize="0,287" path="m7752,6471l7752,6185e" filled="f" stroked="t" strokeweight=".23043pt" strokecolor="#606060">
                <v:path arrowok="t"/>
              </v:shape>
            </v:group>
            <v:group style="position:absolute;left:7752;top:6471;width:2;height:423" coordorigin="7752,6471" coordsize="2,423">
              <v:shape style="position:absolute;left:7752;top:6471;width:2;height:423" coordorigin="7752,6471" coordsize="0,423" path="m7752,6894l7752,6471e" filled="f" stroked="t" strokeweight=".23043pt" strokecolor="#383838">
                <v:path arrowok="t"/>
              </v:shape>
            </v:group>
            <v:group style="position:absolute;left:2544;top:6664;width:8959;height:2" coordorigin="2544,6664" coordsize="8959,2">
              <v:shape style="position:absolute;left:2544;top:6664;width:8959;height:2" coordorigin="2544,6664" coordsize="8959,0" path="m2544,6664l11503,6664e" filled="f" stroked="t" strokeweight=".691289pt" strokecolor="#5B5B5B">
                <v:path arrowok="t"/>
              </v:shape>
            </v:group>
            <v:group style="position:absolute;left:2544;top:6901;width:8959;height:2" coordorigin="2544,6901" coordsize="8959,2">
              <v:shape style="position:absolute;left:2544;top:6901;width:8959;height:2" coordorigin="2544,6901" coordsize="8959,0" path="m2544,6901l11503,6901e" filled="f" stroked="t" strokeweight=".691289pt" strokecolor="#5B5B5B">
                <v:path arrowok="t"/>
              </v:shape>
            </v:group>
            <v:group style="position:absolute;left:558;top:7141;width:10945;height:2" coordorigin="558,7141" coordsize="10945,2">
              <v:shape style="position:absolute;left:558;top:7141;width:10945;height:2" coordorigin="558,7141" coordsize="10945,0" path="m558,7141l11503,7141e" filled="f" stroked="t" strokeweight=".691289pt" strokecolor="#5B5B5B">
                <v:path arrowok="t"/>
              </v:shape>
            </v:group>
            <v:group style="position:absolute;left:562;top:7601;width:10941;height:2" coordorigin="562,7601" coordsize="10941,2">
              <v:shape style="position:absolute;left:562;top:7601;width:10941;height:2" coordorigin="562,7601" coordsize="10941,0" path="m562,7601l11503,7601e" filled="f" stroked="t" strokeweight=".691289pt" strokecolor="#5B5B5B">
                <v:path arrowok="t"/>
              </v:shape>
            </v:group>
            <v:group style="position:absolute;left:5023;top:7594;width:2;height:258" coordorigin="5023,7594" coordsize="2,258">
              <v:shape style="position:absolute;left:5023;top:7594;width:2;height:258" coordorigin="5023,7594" coordsize="0,258" path="m5023,7853l5023,7594e" filled="f" stroked="t" strokeweight=".921719pt" strokecolor="#5B5B5B">
                <v:path arrowok="t"/>
              </v:shape>
            </v:group>
            <v:group style="position:absolute;left:5019;top:7839;width:6484;height:2" coordorigin="5019,7839" coordsize="6484,2">
              <v:shape style="position:absolute;left:5019;top:7839;width:6484;height:2" coordorigin="5019,7839" coordsize="6484,0" path="m5019,7839l11503,7839e" filled="f" stroked="t" strokeweight=".691289pt" strokecolor="#606060">
                <v:path arrowok="t"/>
              </v:shape>
            </v:group>
            <v:group style="position:absolute;left:5023;top:7594;width:2;height:752" coordorigin="5023,7594" coordsize="2,752">
              <v:shape style="position:absolute;left:5023;top:7594;width:2;height:752" coordorigin="5023,7594" coordsize="0,752" path="m5023,8346l5023,7594e" filled="f" stroked="t" strokeweight=".921719pt" strokecolor="#4B4B4B">
                <v:path arrowok="t"/>
              </v:shape>
            </v:group>
            <v:group style="position:absolute;left:5014;top:8076;width:6494;height:2" coordorigin="5014,8076" coordsize="6494,2">
              <v:shape style="position:absolute;left:5014;top:8076;width:6494;height:2" coordorigin="5014,8076" coordsize="6494,0" path="m5014,8076l11508,8076e" filled="f" stroked="t" strokeweight=".691289pt" strokecolor="#5B5B5B">
                <v:path arrowok="t"/>
              </v:shape>
            </v:group>
            <v:group style="position:absolute;left:558;top:8339;width:10950;height:2" coordorigin="558,8339" coordsize="10950,2">
              <v:shape style="position:absolute;left:558;top:8339;width:10950;height:2" coordorigin="558,8339" coordsize="10950,0" path="m558,8339l11508,8339e" filled="f" stroked="t" strokeweight=".691289pt" strokecolor="#5B5B5B">
                <v:path arrowok="t"/>
              </v:shape>
            </v:group>
            <v:group style="position:absolute;left:562;top:9136;width:6862;height:2" coordorigin="562,9136" coordsize="6862,2">
              <v:shape style="position:absolute;left:562;top:9136;width:6862;height:2" coordorigin="562,9136" coordsize="6862,0" path="m562,9136l7424,9136e" filled="f" stroked="t" strokeweight=".691289pt" strokecolor="#5B605B">
                <v:path arrowok="t"/>
              </v:shape>
            </v:group>
            <v:group style="position:absolute;left:7369;top:9136;width:410;height:2" coordorigin="7369,9136" coordsize="410,2">
              <v:shape style="position:absolute;left:7369;top:9136;width:410;height:2" coordorigin="7369,9136" coordsize="410,0" path="m7369,9136l7779,9136e" filled="f" stroked="t" strokeweight=".460859pt" strokecolor="#484848">
                <v:path arrowok="t"/>
              </v:shape>
            </v:group>
            <v:group style="position:absolute;left:7724;top:9133;width:3779;height:2" coordorigin="7724,9133" coordsize="3779,2">
              <v:shape style="position:absolute;left:7724;top:9133;width:3779;height:2" coordorigin="7724,9133" coordsize="3779,0" path="m7724,9133l11503,9133e" filled="f" stroked="t" strokeweight=".691289pt" strokecolor="#606060">
                <v:path arrowok="t"/>
              </v:shape>
            </v:group>
            <v:group style="position:absolute;left:11501;top:8943;width:2;height:5193" coordorigin="11501,8943" coordsize="2,5193">
              <v:shape style="position:absolute;left:11501;top:8943;width:2;height:5193" coordorigin="11501,8943" coordsize="0,5193" path="m11501,14136l11501,8943e" filled="f" stroked="t" strokeweight=".691289pt" strokecolor="#646464">
                <v:path arrowok="t"/>
              </v:shape>
            </v:group>
            <v:group style="position:absolute;left:562;top:9965;width:10945;height:2" coordorigin="562,9965" coordsize="10945,2">
              <v:shape style="position:absolute;left:562;top:9965;width:10945;height:2" coordorigin="562,9965" coordsize="10945,0" path="m562,9965l11508,9965e" filled="f" stroked="t" strokeweight=".691289pt" strokecolor="#606060">
                <v:path arrowok="t"/>
              </v:shape>
            </v:group>
            <v:group style="position:absolute;left:558;top:10200;width:10955;height:2" coordorigin="558,10200" coordsize="10955,2">
              <v:shape style="position:absolute;left:558;top:10200;width:10955;height:2" coordorigin="558,10200" coordsize="10955,0" path="m558,10200l11512,10200e" filled="f" stroked="t" strokeweight=".691289pt" strokecolor="#5B5B5B">
                <v:path arrowok="t"/>
              </v:shape>
            </v:group>
            <v:group style="position:absolute;left:562;top:10440;width:10941;height:2" coordorigin="562,10440" coordsize="10941,2">
              <v:shape style="position:absolute;left:562;top:10440;width:10941;height:2" coordorigin="562,10440" coordsize="10941,0" path="m562,10440l11503,10440e" filled="f" stroked="t" strokeweight=".691289pt" strokecolor="#606060">
                <v:path arrowok="t"/>
              </v:shape>
            </v:group>
            <v:group style="position:absolute;left:1042;top:10910;width:2217;height:2" coordorigin="1042,10910" coordsize="2217,2">
              <v:shape style="position:absolute;left:1042;top:10910;width:2217;height:2" coordorigin="1042,10910" coordsize="2217,0" path="m1042,10910l3258,10910e" filled="f" stroked="t" strokeweight=".691289pt" strokecolor="#646464">
                <v:path arrowok="t"/>
              </v:shape>
            </v:group>
            <v:group style="position:absolute;left:3383;top:10910;width:6346;height:2" coordorigin="3383,10910" coordsize="6346,2">
              <v:shape style="position:absolute;left:3383;top:10910;width:6346;height:2" coordorigin="3383,10910" coordsize="6346,0" path="m3383,10910l9729,10910e" filled="f" stroked="t" strokeweight=".691289pt" strokecolor="#5B5B5B">
                <v:path arrowok="t"/>
              </v:shape>
            </v:group>
            <v:group style="position:absolute;left:9475;top:10905;width:2032;height:2" coordorigin="9475,10905" coordsize="2032,2">
              <v:shape style="position:absolute;left:9475;top:10905;width:2032;height:2" coordorigin="9475,10905" coordsize="2032,0" path="m9475,10905l11508,10905e" filled="f" stroked="t" strokeweight=".691289pt" strokecolor="#707070">
                <v:path arrowok="t"/>
              </v:shape>
            </v:group>
            <v:group style="position:absolute;left:574;top:10865;width:2;height:4568" coordorigin="574,10865" coordsize="2,4568">
              <v:shape style="position:absolute;left:574;top:10865;width:2;height:4568" coordorigin="574,10865" coordsize="0,4568" path="m574,15433l574,10865e" filled="f" stroked="t" strokeweight=".691289pt" strokecolor="#545454">
                <v:path arrowok="t"/>
              </v:shape>
            </v:group>
            <v:group style="position:absolute;left:562;top:11147;width:2521;height:2" coordorigin="562,11147" coordsize="2521,2">
              <v:shape style="position:absolute;left:562;top:11147;width:2521;height:2" coordorigin="562,11147" coordsize="2521,0" path="m562,11147l3083,11147e" filled="f" stroked="t" strokeweight=".691289pt" strokecolor="#5B5B5B">
                <v:path arrowok="t"/>
              </v:shape>
            </v:group>
            <v:group style="position:absolute;left:3401;top:11145;width:8111;height:2" coordorigin="3401,11145" coordsize="8111,2">
              <v:shape style="position:absolute;left:3401;top:11145;width:8111;height:2" coordorigin="3401,11145" coordsize="8111,0" path="m3401,11145l11512,11145e" filled="f" stroked="t" strokeweight=".691289pt" strokecolor="#606060">
                <v:path arrowok="t"/>
              </v:shape>
            </v:group>
            <v:group style="position:absolute;left:1339;top:11138;width:2;height:4300" coordorigin="1339,11138" coordsize="2,4300">
              <v:shape style="position:absolute;left:1339;top:11138;width:2;height:4300" coordorigin="1339,11138" coordsize="0,4300" path="m1339,15438l1339,11138e" filled="f" stroked="t" strokeweight=".691289pt" strokecolor="#646464">
                <v:path arrowok="t"/>
              </v:shape>
            </v:group>
            <v:group style="position:absolute;left:1899;top:11138;width:2;height:4295" coordorigin="1899,11138" coordsize="2,4295">
              <v:shape style="position:absolute;left:1899;top:11138;width:2;height:4295" coordorigin="1899,11138" coordsize="0,4295" path="m1899,15433l1899,11138e" filled="f" stroked="t" strokeweight=".691289pt" strokecolor="#545454">
                <v:path arrowok="t"/>
              </v:shape>
            </v:group>
            <v:group style="position:absolute;left:7406;top:11142;width:2;height:4295" coordorigin="7406,11142" coordsize="2,4295">
              <v:shape style="position:absolute;left:7406;top:11142;width:2;height:4295" coordorigin="7406,11142" coordsize="0,4295" path="m7406,15438l7406,11142e" filled="f" stroked="t" strokeweight=".691289pt" strokecolor="#575757">
                <v:path arrowok="t"/>
              </v:shape>
            </v:group>
            <v:group style="position:absolute;left:562;top:11382;width:10945;height:2" coordorigin="562,11382" coordsize="10945,2">
              <v:shape style="position:absolute;left:562;top:11382;width:10945;height:2" coordorigin="562,11382" coordsize="10945,0" path="m562,11382l11508,11382e" filled="f" stroked="t" strokeweight=".691289pt" strokecolor="#606060">
                <v:path arrowok="t"/>
              </v:shape>
            </v:group>
            <v:group style="position:absolute;left:558;top:13464;width:1986;height:2" coordorigin="558,13464" coordsize="1986,2">
              <v:shape style="position:absolute;left:558;top:13464;width:1986;height:2" coordorigin="558,13464" coordsize="1986,0" path="m558,13464l2544,13464e" filled="f" stroked="t" strokeweight=".23043pt" strokecolor="#4B4B4B">
                <v:path arrowok="t"/>
              </v:shape>
            </v:group>
            <v:group style="position:absolute;left:11503;top:14051;width:2;height:343" coordorigin="11503,14051" coordsize="2,343">
              <v:shape style="position:absolute;left:11503;top:14051;width:2;height:343" coordorigin="11503,14051" coordsize="0,343" path="m11503,14394l11503,14051e" filled="f" stroked="t" strokeweight=".23043pt" strokecolor="#808080">
                <v:path arrowok="t"/>
              </v:shape>
            </v:group>
            <v:group style="position:absolute;left:11498;top:14178;width:2;height:216" coordorigin="11498,14178" coordsize="2,216">
              <v:shape style="position:absolute;left:11498;top:14178;width:2;height:216" coordorigin="11498,14178" coordsize="0,216" path="m11498,14394l11498,14178e" filled="f" stroked="t" strokeweight=".23043pt" strokecolor="#A0A0A0">
                <v:path arrowok="t"/>
              </v:shape>
            </v:group>
            <v:group style="position:absolute;left:1341;top:14277;width:2;height:141" coordorigin="1341,14277" coordsize="2,141">
              <v:shape style="position:absolute;left:1341;top:14277;width:2;height:141" coordorigin="1341,14277" coordsize="0,141" path="m1341,14418l1341,14277e" filled="f" stroked="t" strokeweight=".460859pt" strokecolor="#4B4B4B">
                <v:path arrowok="t"/>
              </v:shape>
            </v:group>
            <v:group style="position:absolute;left:11496;top:14277;width:2;height:117" coordorigin="11496,14277" coordsize="2,117">
              <v:shape style="position:absolute;left:11496;top:14277;width:2;height:117" coordorigin="11496,14277" coordsize="0,117" path="m11496,14394l11496,14277e" filled="f" stroked="t" strokeweight=".23043pt" strokecolor="#B3B3B3">
                <v:path arrowok="t"/>
              </v:shape>
            </v:group>
            <v:group style="position:absolute;left:567;top:15426;width:10904;height:2" coordorigin="567,15426" coordsize="10904,2">
              <v:shape style="position:absolute;left:567;top:15426;width:10904;height:2" coordorigin="567,15426" coordsize="10904,0" path="m567,15426l11471,15426e" filled="f" stroked="t" strokeweight=".691289pt" strokecolor="#6B6B6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2.232788pt;margin-top:1.809431pt;width:6.553735pt;height:8.077149pt;mso-position-horizontal-relative:page;mso-position-vertical-relative:paragraph;z-index:-15554" coordorigin="9845,36" coordsize="131,162">
            <v:shape style="position:absolute;left:9845;top:36;width:131;height:162" coordorigin="9845,36" coordsize="131,162" path="m9845,36l9976,36,9976,198,9845,198,9845,36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08.940155pt;margin-top:4.935405pt;width:7.093208pt;height:13.461915pt;mso-position-horizontal-relative:page;mso-position-vertical-relative:paragraph;z-index:-15553" coordorigin="10179,99" coordsize="142,269">
            <v:shape style="position:absolute;left:10179;top:99;width:142;height:269" coordorigin="10179,99" coordsize="142,269" path="m10179,99l10321,99,10321,368,10179,368,10179,99e" filled="t" fillcolor="#ED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1" w:after="0" w:line="240" w:lineRule="auto"/>
        <w:ind w:right="-66"/>
        <w:jc w:val="left"/>
        <w:tabs>
          <w:tab w:pos="1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AFAFB1"/>
          <w:spacing w:val="-18"/>
          <w:w w:val="77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5E6EB1"/>
          <w:spacing w:val="0"/>
          <w:w w:val="77"/>
        </w:rPr>
        <w:t>:.ııo-.</w:t>
      </w:r>
      <w:r>
        <w:rPr>
          <w:rFonts w:ascii="Times New Roman" w:hAnsi="Times New Roman" w:cs="Times New Roman" w:eastAsia="Times New Roman"/>
          <w:sz w:val="17"/>
          <w:szCs w:val="17"/>
          <w:color w:val="5E6EB1"/>
          <w:spacing w:val="-31"/>
          <w:w w:val="7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6EB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E6EB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06262"/>
          <w:spacing w:val="0"/>
          <w:w w:val="12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9" w:after="0" w:line="117" w:lineRule="exact"/>
        <w:ind w:left="3662" w:right="1048"/>
        <w:jc w:val="center"/>
        <w:tabs>
          <w:tab w:pos="4320" w:val="left"/>
          <w:tab w:pos="510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9A9A9A"/>
          <w:spacing w:val="0"/>
          <w:w w:val="134"/>
          <w:position w:val="-2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9A9A9A"/>
          <w:spacing w:val="0"/>
          <w:w w:val="134"/>
          <w:position w:val="-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A9A9A"/>
          <w:spacing w:val="0"/>
          <w:w w:val="134"/>
          <w:position w:val="-2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9A9A9A"/>
          <w:spacing w:val="-26"/>
          <w:w w:val="134"/>
          <w:position w:val="-2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858787"/>
          <w:spacing w:val="-78"/>
          <w:w w:val="298"/>
          <w:position w:val="-2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9A9A9A"/>
          <w:spacing w:val="0"/>
          <w:w w:val="134"/>
          <w:position w:val="-2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9A9A9A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A9A9A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4B4B4B"/>
          <w:spacing w:val="0"/>
          <w:w w:val="69"/>
          <w:position w:val="-2"/>
        </w:rPr>
        <w:t>(</w:t>
      </w:r>
      <w:r>
        <w:rPr>
          <w:rFonts w:ascii="Times New Roman" w:hAnsi="Times New Roman" w:cs="Times New Roman" w:eastAsia="Times New Roman"/>
          <w:sz w:val="12"/>
          <w:szCs w:val="12"/>
          <w:color w:val="4B4B4B"/>
          <w:spacing w:val="0"/>
          <w:w w:val="69"/>
          <w:position w:val="-2"/>
        </w:rPr>
        <w:t>lo</w:t>
      </w:r>
      <w:r>
        <w:rPr>
          <w:rFonts w:ascii="Times New Roman" w:hAnsi="Times New Roman" w:cs="Times New Roman" w:eastAsia="Times New Roman"/>
          <w:sz w:val="12"/>
          <w:szCs w:val="12"/>
          <w:color w:val="4B4B4B"/>
          <w:spacing w:val="-20"/>
          <w:w w:val="69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4B4B4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4B4B4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0"/>
          <w:w w:val="345"/>
          <w:position w:val="-2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9"/>
          <w:w w:val="345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FAFB1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AFAFB1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FAFB1"/>
          <w:spacing w:val="0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AFAFB1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AFAFB1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A9A9A"/>
          <w:spacing w:val="0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9A9A9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9A9A9A"/>
          <w:spacing w:val="0"/>
          <w:w w:val="217"/>
          <w:position w:val="-2"/>
        </w:rPr>
        <w:t>,/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3878" w:right="114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470.447906pt;margin-top:6.589568pt;width:.1pt;height:12.278321pt;mso-position-horizontal-relative:page;mso-position-vertical-relative:paragraph;z-index:-15552" coordorigin="9409,132" coordsize="2,246">
            <v:shape style="position:absolute;left:9409;top:132;width:2;height:246" coordorigin="9409,132" coordsize="0,246" path="m9409,377l9409,132e" filled="f" stroked="t" strokeweight="2.01961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8"/>
          <w:szCs w:val="18"/>
          <w:color w:val="858787"/>
          <w:w w:val="142"/>
        </w:rPr>
      </w:r>
      <w:r>
        <w:rPr>
          <w:rFonts w:ascii="Arial" w:hAnsi="Arial" w:cs="Arial" w:eastAsia="Arial"/>
          <w:sz w:val="18"/>
          <w:szCs w:val="18"/>
          <w:color w:val="858787"/>
          <w:spacing w:val="0"/>
          <w:w w:val="141"/>
          <w:emboss/>
        </w:rPr>
        <w:t>.</w:t>
      </w:r>
      <w:r>
        <w:rPr>
          <w:rFonts w:ascii="Arial" w:hAnsi="Arial" w:cs="Arial" w:eastAsia="Arial"/>
          <w:sz w:val="18"/>
          <w:szCs w:val="18"/>
          <w:color w:val="858787"/>
          <w:spacing w:val="0"/>
          <w:w w:val="141"/>
          <w:emboss/>
        </w:rPr>
      </w:r>
      <w:r>
        <w:rPr>
          <w:rFonts w:ascii="Arial" w:hAnsi="Arial" w:cs="Arial" w:eastAsia="Arial"/>
          <w:sz w:val="18"/>
          <w:szCs w:val="18"/>
          <w:color w:val="858787"/>
          <w:spacing w:val="0"/>
          <w:w w:val="141"/>
        </w:rPr>
      </w:r>
      <w:r>
        <w:rPr>
          <w:rFonts w:ascii="Arial" w:hAnsi="Arial" w:cs="Arial" w:eastAsia="Arial"/>
          <w:sz w:val="18"/>
          <w:szCs w:val="18"/>
          <w:color w:val="858787"/>
          <w:spacing w:val="-25"/>
          <w:w w:val="141"/>
        </w:rPr>
        <w:t>.</w:t>
      </w:r>
      <w:r>
        <w:rPr>
          <w:rFonts w:ascii="Arial" w:hAnsi="Arial" w:cs="Arial" w:eastAsia="Arial"/>
          <w:sz w:val="18"/>
          <w:szCs w:val="18"/>
          <w:color w:val="9A9A9A"/>
          <w:spacing w:val="0"/>
          <w:w w:val="141"/>
        </w:rPr>
        <w:t>·</w:t>
      </w:r>
      <w:r>
        <w:rPr>
          <w:rFonts w:ascii="Arial" w:hAnsi="Arial" w:cs="Arial" w:eastAsia="Arial"/>
          <w:sz w:val="18"/>
          <w:szCs w:val="18"/>
          <w:color w:val="9A9A9A"/>
          <w:spacing w:val="-2"/>
          <w:w w:val="141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i/>
        </w:rPr>
        <w:t>ll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i/>
        </w:rPr>
        <w:t>  </w:t>
      </w:r>
      <w:r>
        <w:rPr>
          <w:rFonts w:ascii="Arial" w:hAnsi="Arial" w:cs="Arial" w:eastAsia="Arial"/>
          <w:sz w:val="18"/>
          <w:szCs w:val="18"/>
          <w:color w:val="343434"/>
          <w:spacing w:val="2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9"/>
          <w:w w:val="6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858787"/>
          <w:spacing w:val="-5"/>
          <w:w w:val="17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47"/>
          <w:i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858787"/>
          <w:spacing w:val="0"/>
          <w:w w:val="56"/>
          <w:i/>
        </w:rPr>
        <w:t>::</w:t>
      </w:r>
      <w:r>
        <w:rPr>
          <w:rFonts w:ascii="Times New Roman" w:hAnsi="Times New Roman" w:cs="Times New Roman" w:eastAsia="Times New Roman"/>
          <w:sz w:val="20"/>
          <w:szCs w:val="20"/>
          <w:color w:val="858787"/>
          <w:spacing w:val="-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A9A9A"/>
          <w:spacing w:val="0"/>
          <w:w w:val="90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9A9A9A"/>
          <w:spacing w:val="-12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FAFB1"/>
          <w:spacing w:val="0"/>
          <w:w w:val="84"/>
        </w:rPr>
        <w:t>,,</w:t>
      </w:r>
      <w:r>
        <w:rPr>
          <w:rFonts w:ascii="Times New Roman" w:hAnsi="Times New Roman" w:cs="Times New Roman" w:eastAsia="Times New Roman"/>
          <w:sz w:val="20"/>
          <w:szCs w:val="20"/>
          <w:color w:val="AFAFB1"/>
          <w:spacing w:val="-4"/>
          <w:w w:val="8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858787"/>
          <w:spacing w:val="0"/>
          <w:w w:val="122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right="-20"/>
        <w:jc w:val="left"/>
        <w:tabs>
          <w:tab w:pos="41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YiğitÖZER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AFAFB1"/>
          <w:spacing w:val="0"/>
          <w:w w:val="76"/>
          <w:position w:val="4"/>
        </w:rPr>
        <w:t>.</w:t>
      </w:r>
      <w:r>
        <w:rPr>
          <w:rFonts w:ascii="Arial" w:hAnsi="Arial" w:cs="Arial" w:eastAsia="Arial"/>
          <w:sz w:val="18"/>
          <w:szCs w:val="18"/>
          <w:color w:val="AFAFB1"/>
          <w:spacing w:val="0"/>
          <w:w w:val="76"/>
          <w:position w:val="4"/>
        </w:rPr>
        <w:t>  </w:t>
      </w:r>
      <w:r>
        <w:rPr>
          <w:rFonts w:ascii="Arial" w:hAnsi="Arial" w:cs="Arial" w:eastAsia="Arial"/>
          <w:sz w:val="18"/>
          <w:szCs w:val="18"/>
          <w:color w:val="AFAFB1"/>
          <w:spacing w:val="20"/>
          <w:w w:val="76"/>
          <w:position w:val="4"/>
        </w:rPr>
        <w:t> </w:t>
      </w:r>
      <w:r>
        <w:rPr>
          <w:rFonts w:ascii="Arial" w:hAnsi="Arial" w:cs="Arial" w:eastAsia="Arial"/>
          <w:sz w:val="18"/>
          <w:szCs w:val="18"/>
          <w:color w:val="9A9A9A"/>
          <w:spacing w:val="0"/>
          <w:w w:val="119"/>
          <w:position w:val="4"/>
        </w:rPr>
        <w:t>·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30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300"/>
          <w:cols w:num="3" w:equalWidth="0">
            <w:col w:w="492" w:space="2016"/>
            <w:col w:w="1418" w:space="845"/>
            <w:col w:w="6389"/>
          </w:cols>
        </w:sectPr>
      </w:pPr>
      <w:rPr/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6" w:lineRule="auto"/>
        <w:ind w:left="3408" w:right="453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9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BAŞKANLICH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0" w:lineRule="exact"/>
        <w:ind w:left="856"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68.881439pt;margin-top:4.178845pt;width:36.158107pt;height:.1pt;mso-position-horizontal-relative:page;mso-position-vertical-relative:paragraph;z-index:-15545" coordorigin="9378,84" coordsize="723,2">
            <v:shape style="position:absolute;left:9378;top:84;width:723;height:2" coordorigin="9378,84" coordsize="723,0" path="m9378,84l10101,84e" filled="f" stroked="t" strokeweight="3.521894pt" strokecolor="#575B5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.66296pt;margin-top:5.054474pt;width:50.741762pt;height:8pt;mso-position-horizontal-relative:page;mso-position-vertical-relative:paragraph;z-index:-15542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343434"/>
                      <w:spacing w:val="0"/>
                      <w:w w:val="100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10"/>
        </w:rPr>
        <w:t>!ZMIR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-3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640" w:right="-20"/>
        <w:jc w:val="left"/>
        <w:tabs>
          <w:tab w:pos="4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576569pt;margin-top:-49.272686pt;width:449.718837pt;height:49.595878pt;mso-position-horizontal-relative:page;mso-position-vertical-relative:paragraph;z-index:-15543" type="#_x0000_t202" filled="f" stroked="f">
            <v:textbox inset="0,0,0,0">
              <w:txbxContent>
                <w:p>
                  <w:pPr>
                    <w:spacing w:before="0" w:after="0" w:line="992" w:lineRule="exact"/>
                    <w:ind w:right="-189"/>
                    <w:jc w:val="left"/>
                    <w:tabs>
                      <w:tab w:pos="8080" w:val="left"/>
                    </w:tabs>
                    <w:rPr>
                      <w:rFonts w:ascii="Times New Roman" w:hAnsi="Times New Roman" w:cs="Times New Roman" w:eastAsia="Times New Roman"/>
                      <w:sz w:val="90"/>
                      <w:szCs w:val="90"/>
                    </w:rPr>
                  </w:pPr>
                  <w:rPr/>
                  <w:r>
                    <w:rPr>
                      <w:rFonts w:ascii="Arial" w:hAnsi="Arial" w:cs="Arial" w:eastAsia="Arial"/>
                      <w:sz w:val="89"/>
                      <w:szCs w:val="89"/>
                      <w:color w:val="343434"/>
                      <w:spacing w:val="0"/>
                      <w:w w:val="161"/>
                      <w:b/>
                      <w:bCs/>
                      <w:position w:val="7"/>
                    </w:rPr>
                    <w:t>1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343434"/>
                      <w:spacing w:val="0"/>
                      <w:w w:val="100"/>
                      <w:b/>
                      <w:bCs/>
                      <w:position w:val="7"/>
                    </w:rPr>
                    <w:tab/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343434"/>
                      <w:spacing w:val="0"/>
                      <w:w w:val="100"/>
                      <w:b/>
                      <w:bCs/>
                      <w:position w:val="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484848"/>
                      <w:spacing w:val="0"/>
                      <w:w w:val="106"/>
                      <w:b/>
                      <w:bCs/>
                      <w:position w:val="-2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11"/>
          <w:position w:val="5"/>
        </w:rPr>
        <w:t>BELEDIYESI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0"/>
          <w:w w:val="111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0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7" w:lineRule="auto"/>
        <w:ind w:left="133" w:right="3794" w:firstLine="-14"/>
        <w:jc w:val="left"/>
        <w:tabs>
          <w:tab w:pos="1480" w:val="left"/>
          <w:tab w:pos="3920" w:val="left"/>
          <w:tab w:pos="4860" w:val="left"/>
          <w:tab w:pos="6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2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07.03.2017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7"/>
          <w:position w:val="2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"/>
          <w:w w:val="97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2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15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5"/>
          <w:position w:val="1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9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:39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5"/>
          <w:position w:val="0"/>
        </w:rPr>
        <w:t>tfel: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07.03.2017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1549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Müslüm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PİLİÇ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7124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Sok.Üzeri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Egekent-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33" w:right="-20"/>
        <w:jc w:val="left"/>
        <w:tabs>
          <w:tab w:pos="1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7124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Sok.Üzeri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Egek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nt-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38" w:right="-20"/>
        <w:jc w:val="left"/>
        <w:tabs>
          <w:tab w:pos="1800" w:val="left"/>
          <w:tab w:pos="4140" w:val="left"/>
          <w:tab w:pos="7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Yangını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1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7" w:lineRule="exact"/>
        <w:ind w:left="133" w:right="-20"/>
        <w:jc w:val="left"/>
        <w:tabs>
          <w:tab w:pos="304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9"/>
          <w:position w:val="5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9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4"/>
          <w:w w:val="89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5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6" w:lineRule="exact"/>
        <w:ind w:left="3059" w:right="-20"/>
        <w:jc w:val="left"/>
        <w:tabs>
          <w:tab w:pos="508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43434"/>
          <w:w w:val="58"/>
          <w:position w:val="-2"/>
        </w:rPr>
        <w:t>1</w:t>
      </w:r>
      <w:r>
        <w:rPr>
          <w:rFonts w:ascii="Arial" w:hAnsi="Arial" w:cs="Arial" w:eastAsia="Arial"/>
          <w:sz w:val="16"/>
          <w:szCs w:val="16"/>
          <w:color w:val="343434"/>
          <w:spacing w:val="7"/>
          <w:w w:val="58"/>
          <w:position w:val="-2"/>
        </w:rPr>
        <w:t>3</w:t>
      </w:r>
      <w:r>
        <w:rPr>
          <w:rFonts w:ascii="Arial" w:hAnsi="Arial" w:cs="Arial" w:eastAsia="Arial"/>
          <w:sz w:val="16"/>
          <w:szCs w:val="16"/>
          <w:color w:val="5B5B5B"/>
          <w:spacing w:val="6"/>
          <w:w w:val="92"/>
          <w:position w:val="-2"/>
        </w:rPr>
        <w:t>e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98"/>
          <w:position w:val="-2"/>
        </w:rPr>
        <w:t>tonarn</w:t>
      </w:r>
      <w:r>
        <w:rPr>
          <w:rFonts w:ascii="Arial" w:hAnsi="Arial" w:cs="Arial" w:eastAsia="Arial"/>
          <w:sz w:val="16"/>
          <w:szCs w:val="16"/>
          <w:color w:val="343434"/>
          <w:spacing w:val="-2"/>
          <w:w w:val="98"/>
          <w:position w:val="-2"/>
        </w:rPr>
        <w:t>ı</w:t>
      </w:r>
      <w:r>
        <w:rPr>
          <w:rFonts w:ascii="Arial" w:hAnsi="Arial" w:cs="Arial" w:eastAsia="Arial"/>
          <w:sz w:val="16"/>
          <w:szCs w:val="16"/>
          <w:color w:val="5B5B5B"/>
          <w:spacing w:val="0"/>
          <w:w w:val="105"/>
          <w:position w:val="-2"/>
        </w:rPr>
        <w:t>e</w:t>
      </w:r>
      <w:r>
        <w:rPr>
          <w:rFonts w:ascii="Arial" w:hAnsi="Arial" w:cs="Arial" w:eastAsia="Arial"/>
          <w:sz w:val="16"/>
          <w:szCs w:val="16"/>
          <w:color w:val="5B5B5B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5B5B5B"/>
          <w:spacing w:val="-10"/>
          <w:w w:val="100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100"/>
          <w:position w:val="-2"/>
        </w:rPr>
        <w:t>Kagi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100"/>
          <w:position w:val="-2"/>
        </w:rPr>
        <w:t>r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343434"/>
          <w:spacing w:val="30"/>
          <w:w w:val="100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100"/>
          <w:position w:val="-2"/>
        </w:rPr>
        <w:t>A</w:t>
      </w:r>
      <w:r>
        <w:rPr>
          <w:rFonts w:ascii="Arial" w:hAnsi="Arial" w:cs="Arial" w:eastAsia="Arial"/>
          <w:sz w:val="16"/>
          <w:szCs w:val="16"/>
          <w:color w:val="343434"/>
          <w:spacing w:val="-12"/>
          <w:w w:val="100"/>
          <w:position w:val="-2"/>
        </w:rPr>
        <w:t>h</w:t>
      </w:r>
      <w:r>
        <w:rPr>
          <w:rFonts w:ascii="Arial" w:hAnsi="Arial" w:cs="Arial" w:eastAsia="Arial"/>
          <w:sz w:val="16"/>
          <w:szCs w:val="16"/>
          <w:color w:val="5B5B5B"/>
          <w:spacing w:val="0"/>
          <w:w w:val="100"/>
          <w:position w:val="-2"/>
        </w:rPr>
        <w:t>şap</w:t>
      </w:r>
      <w:r>
        <w:rPr>
          <w:rFonts w:ascii="Arial" w:hAnsi="Arial" w:cs="Arial" w:eastAsia="Arial"/>
          <w:sz w:val="16"/>
          <w:szCs w:val="16"/>
          <w:color w:val="5B5B5B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6"/>
          <w:szCs w:val="16"/>
          <w:color w:val="5B5B5B"/>
          <w:spacing w:val="-4"/>
          <w:w w:val="100"/>
          <w:position w:val="-2"/>
        </w:rPr>
        <w:t>e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100"/>
          <w:position w:val="-2"/>
        </w:rPr>
        <w:t>lik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100"/>
          <w:position w:val="-2"/>
        </w:rPr>
        <w:t>    </w:t>
      </w:r>
      <w:r>
        <w:rPr>
          <w:rFonts w:ascii="Arial" w:hAnsi="Arial" w:cs="Arial" w:eastAsia="Arial"/>
          <w:sz w:val="16"/>
          <w:szCs w:val="16"/>
          <w:color w:val="343434"/>
          <w:spacing w:val="1"/>
          <w:w w:val="100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484848"/>
          <w:spacing w:val="0"/>
          <w:w w:val="102"/>
          <w:position w:val="-2"/>
        </w:rPr>
        <w:t>Diğer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408" w:lineRule="exact"/>
        <w:ind w:left="3852" w:right="-20"/>
        <w:jc w:val="left"/>
        <w:tabs>
          <w:tab w:pos="4420" w:val="left"/>
          <w:tab w:pos="4920" w:val="left"/>
          <w:tab w:pos="5400" w:val="left"/>
          <w:tab w:pos="6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5"/>
          <w:szCs w:val="45"/>
          <w:color w:val="484848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45"/>
          <w:szCs w:val="45"/>
          <w:color w:val="48484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5"/>
          <w:szCs w:val="45"/>
          <w:color w:val="484848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45"/>
          <w:szCs w:val="45"/>
          <w:color w:val="484848"/>
          <w:spacing w:val="-60"/>
          <w:w w:val="53"/>
          <w:position w:val="-1"/>
        </w:rPr>
        <w:t> </w:t>
      </w:r>
      <w:r>
        <w:rPr>
          <w:rFonts w:ascii="Arial" w:hAnsi="Arial" w:cs="Arial" w:eastAsia="Arial"/>
          <w:sz w:val="45"/>
          <w:szCs w:val="45"/>
          <w:color w:val="48484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5"/>
          <w:szCs w:val="45"/>
          <w:color w:val="484848"/>
          <w:spacing w:val="0"/>
          <w:w w:val="100"/>
          <w:position w:val="-1"/>
        </w:rPr>
      </w:r>
      <w:r>
        <w:rPr>
          <w:rFonts w:ascii="Arial" w:hAnsi="Arial" w:cs="Arial" w:eastAsia="Arial"/>
          <w:sz w:val="36"/>
          <w:szCs w:val="36"/>
          <w:color w:val="C1C1C1"/>
          <w:spacing w:val="0"/>
          <w:w w:val="53"/>
          <w:position w:val="7"/>
        </w:rPr>
        <w:t>ı</w:t>
      </w:r>
      <w:r>
        <w:rPr>
          <w:rFonts w:ascii="Arial" w:hAnsi="Arial" w:cs="Arial" w:eastAsia="Arial"/>
          <w:sz w:val="36"/>
          <w:szCs w:val="36"/>
          <w:color w:val="C1C1C1"/>
          <w:spacing w:val="-48"/>
          <w:w w:val="53"/>
          <w:position w:val="7"/>
        </w:rPr>
        <w:t> </w:t>
      </w:r>
      <w:r>
        <w:rPr>
          <w:rFonts w:ascii="Arial" w:hAnsi="Arial" w:cs="Arial" w:eastAsia="Arial"/>
          <w:sz w:val="36"/>
          <w:szCs w:val="36"/>
          <w:color w:val="C1C1C1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36"/>
          <w:szCs w:val="36"/>
          <w:color w:val="C1C1C1"/>
          <w:spacing w:val="0"/>
          <w:w w:val="100"/>
          <w:position w:val="7"/>
        </w:rPr>
      </w:r>
      <w:r>
        <w:rPr>
          <w:rFonts w:ascii="Arial" w:hAnsi="Arial" w:cs="Arial" w:eastAsia="Arial"/>
          <w:sz w:val="29"/>
          <w:szCs w:val="29"/>
          <w:color w:val="343434"/>
          <w:spacing w:val="0"/>
          <w:w w:val="53"/>
          <w:position w:val="2"/>
        </w:rPr>
        <w:t>r</w:t>
      </w:r>
      <w:r>
        <w:rPr>
          <w:rFonts w:ascii="Arial" w:hAnsi="Arial" w:cs="Arial" w:eastAsia="Arial"/>
          <w:sz w:val="29"/>
          <w:szCs w:val="29"/>
          <w:color w:val="343434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9"/>
          <w:szCs w:val="29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22"/>
          <w:position w:val="9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"/>
          <w:w w:val="122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14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8"/>
        </w:rPr>
        <w:t>22:05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133" w:right="-20"/>
        <w:jc w:val="left"/>
        <w:tabs>
          <w:tab w:pos="1960" w:val="left"/>
          <w:tab w:pos="5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20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3"/>
          <w:position w:val="1"/>
        </w:rPr>
        <w:t>JK.iracı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4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7" w:after="0" w:line="214" w:lineRule="exact"/>
        <w:ind w:left="190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3"/>
          <w:position w:val="-1"/>
        </w:rPr>
        <w:t>IA.nur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3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3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6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ARLAK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1864" w:right="2849"/>
        <w:jc w:val="center"/>
        <w:tabs>
          <w:tab w:pos="4060" w:val="left"/>
          <w:tab w:pos="6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143"/>
        </w:rPr>
        <w:t>ı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6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21:40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21:48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520" w:bottom="280" w:left="360" w:right="220"/>
        </w:sectPr>
      </w:pPr>
      <w:rPr/>
    </w:p>
    <w:p>
      <w:pPr>
        <w:spacing w:before="0" w:after="0" w:line="205" w:lineRule="exact"/>
        <w:ind w:left="11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0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  <w:position w:val="-1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593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20"/>
          <w:cols w:num="2" w:equalWidth="0">
            <w:col w:w="588" w:space="1316"/>
            <w:col w:w="9436"/>
          </w:cols>
        </w:sectPr>
      </w:pPr>
      <w:rPr/>
    </w:p>
    <w:p>
      <w:pPr>
        <w:spacing w:before="0" w:after="0" w:line="256" w:lineRule="exact"/>
        <w:ind w:left="138" w:right="-20"/>
        <w:jc w:val="left"/>
        <w:tabs>
          <w:tab w:pos="4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86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64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9"/>
          <w:position w:val="-1"/>
        </w:rPr>
        <w:t>ektri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4088" w:right="502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50" w:lineRule="auto"/>
        <w:ind w:left="1922" w:right="4713" w:firstLine="2184"/>
        <w:jc w:val="left"/>
        <w:tabs>
          <w:tab w:pos="4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5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alga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2" w:lineRule="exact"/>
        <w:ind w:left="119" w:right="-20"/>
        <w:jc w:val="left"/>
        <w:tabs>
          <w:tab w:pos="1960" w:val="left"/>
          <w:tab w:pos="4100" w:val="left"/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484848"/>
          <w:w w:val="61"/>
        </w:rPr>
        <w:t>l</w:t>
      </w:r>
      <w:r>
        <w:rPr>
          <w:rFonts w:ascii="Arial" w:hAnsi="Arial" w:cs="Arial" w:eastAsia="Arial"/>
          <w:sz w:val="25"/>
          <w:szCs w:val="25"/>
          <w:color w:val="484848"/>
          <w:spacing w:val="3"/>
          <w:w w:val="6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ardımcı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20"/>
        </w:rPr>
        <w:t>ık1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2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6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20"/>
        </w:sectPr>
      </w:pPr>
      <w:rPr/>
    </w:p>
    <w:p>
      <w:pPr>
        <w:spacing w:before="3" w:after="0" w:line="240" w:lineRule="auto"/>
        <w:ind w:left="238" w:right="-72"/>
        <w:jc w:val="left"/>
        <w:tabs>
          <w:tab w:pos="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484848"/>
          <w:spacing w:val="0"/>
          <w:w w:val="100"/>
          <w:position w:val="-2"/>
        </w:rPr>
        <w:t>·</w:t>
      </w:r>
      <w:r>
        <w:rPr>
          <w:rFonts w:ascii="Arial" w:hAnsi="Arial" w:cs="Arial" w:eastAsia="Arial"/>
          <w:sz w:val="18"/>
          <w:szCs w:val="18"/>
          <w:color w:val="48484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8"/>
          <w:szCs w:val="18"/>
          <w:color w:val="48484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9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4"/>
          <w:position w:val="0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!Dönüş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8"/>
          <w:position w:val="-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0"/>
          <w:w w:val="98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98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8"/>
          <w:position w:val="-1"/>
        </w:rPr>
        <w:t>Soya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8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8"/>
          <w:w w:val="9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20"/>
          <w:cols w:num="2" w:equalWidth="0">
            <w:col w:w="823" w:space="1081"/>
            <w:col w:w="9436"/>
          </w:cols>
        </w:sectPr>
      </w:pPr>
      <w:rPr/>
    </w:p>
    <w:p>
      <w:pPr>
        <w:spacing w:before="27" w:after="0" w:line="250" w:lineRule="auto"/>
        <w:ind w:left="133" w:right="4104" w:firstLine="-14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067" w:right="445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5"/>
        </w:rPr>
        <w:t>ş_öndilrınede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192" w:lineRule="exact"/>
        <w:ind w:left="119" w:right="-20"/>
        <w:jc w:val="left"/>
        <w:tabs>
          <w:tab w:pos="2080" w:val="left"/>
          <w:tab w:pos="4100" w:val="left"/>
          <w:tab w:pos="596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2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Su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position w:val="-3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98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6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76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5"/>
          <w:position w:val="-3"/>
        </w:rPr>
        <w:t>.K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5"/>
          <w:w w:val="105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10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9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37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2" w:lineRule="exact"/>
        <w:ind w:left="4115" w:right="-20"/>
        <w:jc w:val="left"/>
        <w:tabs>
          <w:tab w:pos="5960" w:val="left"/>
          <w:tab w:pos="75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</w:r>
      <w:r>
        <w:rPr>
          <w:rFonts w:ascii="Arial" w:hAnsi="Arial" w:cs="Arial" w:eastAsia="Arial"/>
          <w:sz w:val="38"/>
          <w:szCs w:val="38"/>
          <w:color w:val="484848"/>
          <w:spacing w:val="0"/>
          <w:w w:val="55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48484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484848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5B5B5B"/>
          <w:spacing w:val="0"/>
          <w:w w:val="55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50" w:lineRule="auto"/>
        <w:ind w:left="133" w:right="5308" w:firstLine="4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5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6"/>
        </w:rPr>
        <w:t>[Yangında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4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gelmemişti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0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inşaat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yapdan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5" w:lineRule="auto"/>
        <w:ind w:left="1922" w:right="55" w:firstLine="-178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soıuşturmada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düşürülen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izmariti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-5"/>
          <w:w w:val="4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inşaat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20"/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19" w:right="45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60" w:lineRule="auto"/>
        <w:ind w:left="119" w:right="-53" w:firstLine="1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tabs>
          <w:tab w:pos="4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!şirketi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]Bedeli: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20"/>
          <w:cols w:num="2" w:equalWidth="0">
            <w:col w:w="1573" w:space="330"/>
            <w:col w:w="9437"/>
          </w:cols>
        </w:sectPr>
      </w:pPr>
      <w:rPr/>
    </w:p>
    <w:p>
      <w:pPr>
        <w:spacing w:before="0" w:after="0" w:line="205" w:lineRule="exact"/>
        <w:ind w:left="133" w:right="-73"/>
        <w:jc w:val="left"/>
        <w:tabs>
          <w:tab w:pos="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"/>
          <w:w w:val="90"/>
        </w:rPr>
        <w:t>E</w:t>
      </w:r>
      <w:r>
        <w:rPr>
          <w:rFonts w:ascii="Arial" w:hAnsi="Arial" w:cs="Arial" w:eastAsia="Arial"/>
          <w:sz w:val="15"/>
          <w:szCs w:val="15"/>
          <w:color w:val="5B5B5B"/>
          <w:spacing w:val="0"/>
          <w:w w:val="248"/>
        </w:rPr>
        <w:t>ı</w:t>
      </w:r>
      <w:r>
        <w:rPr>
          <w:rFonts w:ascii="Arial" w:hAnsi="Arial" w:cs="Arial" w:eastAsia="Arial"/>
          <w:sz w:val="15"/>
          <w:szCs w:val="15"/>
          <w:color w:val="5B5B5B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808282"/>
          <w:spacing w:val="0"/>
          <w:w w:val="8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808282"/>
          <w:spacing w:val="0"/>
          <w:w w:val="8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08282"/>
          <w:spacing w:val="1"/>
          <w:w w:val="8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0"/>
          <w:position w:val="-2"/>
        </w:rPr>
        <w:t>Dön!.işi.l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4" w:lineRule="exact"/>
        <w:ind w:left="119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0"/>
          <w:w w:val="167"/>
          <w:position w:val="-2"/>
        </w:rPr>
        <w:t>1-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right="-20"/>
        <w:jc w:val="left"/>
        <w:tabs>
          <w:tab w:pos="840" w:val="left"/>
          <w:tab w:pos="3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1faril1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07.03.2017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21"/>
          <w:position w:val="0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6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2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1"/>
          <w:position w:val="1"/>
        </w:rPr>
        <w:t>22:20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20"/>
          <w:cols w:num="2" w:equalWidth="0">
            <w:col w:w="1285" w:space="618"/>
            <w:col w:w="9437"/>
          </w:cols>
        </w:sectPr>
      </w:pPr>
      <w:rPr/>
    </w:p>
    <w:p>
      <w:pPr>
        <w:spacing w:before="0" w:after="0" w:line="197" w:lineRule="exact"/>
        <w:ind w:left="22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i/>
        </w:rPr>
        <w:t>\t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3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2" w:lineRule="exact"/>
        <w:ind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848"/>
          <w:w w:val="98"/>
        </w:rPr>
        <w:t>Yara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3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3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"/>
          <w:w w:val="9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KiP: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7" w:lineRule="exact"/>
        <w:ind w:right="-20"/>
        <w:jc w:val="left"/>
        <w:tabs>
          <w:tab w:pos="4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Gıub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2.Posta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20"/>
          <w:cols w:num="5" w:equalWidth="0">
            <w:col w:w="688" w:space="239"/>
            <w:col w:w="273" w:space="131"/>
            <w:col w:w="472" w:space="101"/>
            <w:col w:w="1162" w:space="243"/>
            <w:col w:w="8031"/>
          </w:cols>
        </w:sectPr>
      </w:pPr>
      <w:rPr/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right="-73"/>
        <w:jc w:val="left"/>
        <w:tabs>
          <w:tab w:pos="2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right="33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777" w:lineRule="exact"/>
        <w:ind w:right="89"/>
        <w:jc w:val="right"/>
        <w:rPr>
          <w:rFonts w:ascii="Times New Roman" w:hAnsi="Times New Roman" w:cs="Times New Roman" w:eastAsia="Times New Roman"/>
          <w:sz w:val="92"/>
          <w:szCs w:val="92"/>
        </w:rPr>
      </w:pPr>
      <w:rPr/>
      <w:r>
        <w:rPr>
          <w:rFonts w:ascii="Times New Roman" w:hAnsi="Times New Roman" w:cs="Times New Roman" w:eastAsia="Times New Roman"/>
          <w:sz w:val="92"/>
          <w:szCs w:val="92"/>
          <w:color w:val="484848"/>
          <w:spacing w:val="0"/>
          <w:w w:val="184"/>
          <w:i/>
          <w:position w:val="-24"/>
        </w:rPr>
        <w:t>w</w:t>
      </w:r>
      <w:r>
        <w:rPr>
          <w:rFonts w:ascii="Times New Roman" w:hAnsi="Times New Roman" w:cs="Times New Roman" w:eastAsia="Times New Roman"/>
          <w:sz w:val="92"/>
          <w:szCs w:val="92"/>
          <w:color w:val="000000"/>
          <w:spacing w:val="0"/>
          <w:w w:val="100"/>
          <w:position w:val="0"/>
        </w:rPr>
      </w:r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left="56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69"/>
          <w:b/>
          <w:bCs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10"/>
          <w:w w:val="69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69"/>
          <w:b/>
          <w:bCs/>
        </w:rPr>
        <w:t>3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46"/>
          <w:w w:val="69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50"/>
          <w:b/>
          <w:bCs/>
        </w:rPr>
        <w:t>Mar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50"/>
          <w:b/>
          <w:bCs/>
        </w:rPr>
        <w:t>t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50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13"/>
          <w:w w:val="50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61"/>
          <w:b/>
          <w:bCs/>
        </w:rPr>
        <w:t>2ftl7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0" w:after="0" w:line="206" w:lineRule="exact"/>
        <w:ind w:left="322" w:right="192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84848"/>
          <w:spacing w:val="0"/>
          <w:w w:val="82"/>
          <w:i/>
        </w:rPr>
        <w:t>1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82"/>
          <w:i/>
        </w:rPr>
        <w:t>  </w:t>
      </w:r>
      <w:r>
        <w:rPr>
          <w:rFonts w:ascii="Arial" w:hAnsi="Arial" w:cs="Arial" w:eastAsia="Arial"/>
          <w:sz w:val="19"/>
          <w:szCs w:val="19"/>
          <w:color w:val="484848"/>
          <w:spacing w:val="33"/>
          <w:w w:val="82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9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20"/>
          <w:cols w:num="3" w:equalWidth="0">
            <w:col w:w="786" w:space="1277"/>
            <w:col w:w="3934" w:space="2222"/>
            <w:col w:w="3121"/>
          </w:cols>
        </w:sectPr>
      </w:pPr>
      <w:rPr/>
    </w:p>
    <w:p>
      <w:pPr>
        <w:spacing w:before="0" w:after="0" w:line="329" w:lineRule="exact"/>
        <w:ind w:left="4594" w:right="-20"/>
        <w:jc w:val="left"/>
        <w:tabs>
          <w:tab w:pos="828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-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  <w:t>ARLAK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8"/>
          <w:szCs w:val="28"/>
          <w:color w:val="808282"/>
          <w:spacing w:val="0"/>
          <w:w w:val="280"/>
          <w:position w:val="-14"/>
        </w:rPr>
        <w:t>/</w:t>
      </w:r>
      <w:r>
        <w:rPr>
          <w:rFonts w:ascii="Times New Roman" w:hAnsi="Times New Roman" w:cs="Times New Roman" w:eastAsia="Times New Roman"/>
          <w:sz w:val="28"/>
          <w:szCs w:val="28"/>
          <w:color w:val="808282"/>
          <w:spacing w:val="-58"/>
          <w:w w:val="280"/>
          <w:position w:val="-14"/>
        </w:rPr>
        <w:t> </w:t>
      </w:r>
      <w:r>
        <w:rPr>
          <w:rFonts w:ascii="Arial" w:hAnsi="Arial" w:cs="Arial" w:eastAsia="Arial"/>
          <w:sz w:val="50"/>
          <w:szCs w:val="50"/>
          <w:color w:val="B1B1B1"/>
          <w:spacing w:val="0"/>
          <w:w w:val="42"/>
          <w:position w:val="-14"/>
        </w:rPr>
        <w:t>.</w:t>
      </w:r>
      <w:r>
        <w:rPr>
          <w:rFonts w:ascii="Arial" w:hAnsi="Arial" w:cs="Arial" w:eastAsia="Arial"/>
          <w:sz w:val="50"/>
          <w:szCs w:val="50"/>
          <w:color w:val="B1B1B1"/>
          <w:spacing w:val="-79"/>
          <w:w w:val="100"/>
          <w:position w:val="-14"/>
        </w:rPr>
        <w:t> </w:t>
      </w:r>
      <w:r>
        <w:rPr>
          <w:rFonts w:ascii="Arial" w:hAnsi="Arial" w:cs="Arial" w:eastAsia="Arial"/>
          <w:sz w:val="50"/>
          <w:szCs w:val="50"/>
          <w:color w:val="B1B1B1"/>
          <w:spacing w:val="0"/>
          <w:w w:val="42"/>
          <w:position w:val="-14"/>
        </w:rPr>
        <w:t>.</w:t>
      </w:r>
      <w:r>
        <w:rPr>
          <w:rFonts w:ascii="Arial" w:hAnsi="Arial" w:cs="Arial" w:eastAsia="Arial"/>
          <w:sz w:val="50"/>
          <w:szCs w:val="50"/>
          <w:color w:val="B1B1B1"/>
          <w:spacing w:val="0"/>
          <w:w w:val="42"/>
          <w:position w:val="-14"/>
        </w:rPr>
        <w:t> </w:t>
      </w:r>
      <w:r>
        <w:rPr>
          <w:rFonts w:ascii="Arial" w:hAnsi="Arial" w:cs="Arial" w:eastAsia="Arial"/>
          <w:sz w:val="50"/>
          <w:szCs w:val="50"/>
          <w:color w:val="B1B1B1"/>
          <w:spacing w:val="0"/>
          <w:w w:val="42"/>
          <w:position w:val="-1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C1C1C1"/>
          <w:spacing w:val="0"/>
          <w:w w:val="100"/>
          <w:position w:val="-14"/>
        </w:rPr>
        <w:t>....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64" w:lineRule="exact"/>
        <w:ind w:left="2880" w:right="-20"/>
        <w:jc w:val="left"/>
        <w:tabs>
          <w:tab w:pos="8100" w:val="left"/>
          <w:tab w:pos="8780" w:val="left"/>
          <w:tab w:pos="934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46"/>
          <w:szCs w:val="46"/>
          <w:color w:val="313BAA"/>
          <w:spacing w:val="0"/>
          <w:w w:val="52"/>
          <w:i/>
          <w:position w:val="-62"/>
        </w:rPr>
        <w:t>o</w:t>
      </w:r>
      <w:r>
        <w:rPr>
          <w:rFonts w:ascii="Times New Roman" w:hAnsi="Times New Roman" w:cs="Times New Roman" w:eastAsia="Times New Roman"/>
          <w:sz w:val="46"/>
          <w:szCs w:val="46"/>
          <w:color w:val="313BAA"/>
          <w:spacing w:val="0"/>
          <w:w w:val="100"/>
          <w:i/>
          <w:position w:val="-62"/>
        </w:rPr>
        <w:tab/>
      </w:r>
      <w:r>
        <w:rPr>
          <w:rFonts w:ascii="Times New Roman" w:hAnsi="Times New Roman" w:cs="Times New Roman" w:eastAsia="Times New Roman"/>
          <w:sz w:val="46"/>
          <w:szCs w:val="46"/>
          <w:color w:val="313BAA"/>
          <w:spacing w:val="0"/>
          <w:w w:val="100"/>
          <w:i/>
          <w:position w:val="-62"/>
        </w:rPr>
      </w:r>
      <w:r>
        <w:rPr>
          <w:rFonts w:ascii="Arial" w:hAnsi="Arial" w:cs="Arial" w:eastAsia="Arial"/>
          <w:sz w:val="34"/>
          <w:szCs w:val="34"/>
          <w:color w:val="A1A1A1"/>
          <w:spacing w:val="0"/>
          <w:w w:val="161"/>
          <w:i/>
          <w:position w:val="-45"/>
        </w:rPr>
        <w:t>t</w:t>
      </w:r>
      <w:r>
        <w:rPr>
          <w:rFonts w:ascii="Arial" w:hAnsi="Arial" w:cs="Arial" w:eastAsia="Arial"/>
          <w:sz w:val="34"/>
          <w:szCs w:val="34"/>
          <w:color w:val="A1A1A1"/>
          <w:spacing w:val="0"/>
          <w:w w:val="100"/>
          <w:i/>
          <w:position w:val="-45"/>
        </w:rPr>
        <w:tab/>
      </w:r>
      <w:r>
        <w:rPr>
          <w:rFonts w:ascii="Arial" w:hAnsi="Arial" w:cs="Arial" w:eastAsia="Arial"/>
          <w:sz w:val="34"/>
          <w:szCs w:val="34"/>
          <w:color w:val="A1A1A1"/>
          <w:spacing w:val="0"/>
          <w:w w:val="100"/>
          <w:i/>
          <w:position w:val="-45"/>
        </w:rPr>
      </w:r>
      <w:r>
        <w:rPr>
          <w:rFonts w:ascii="Arial" w:hAnsi="Arial" w:cs="Arial" w:eastAsia="Arial"/>
          <w:sz w:val="14"/>
          <w:szCs w:val="14"/>
          <w:color w:val="B1B1B1"/>
          <w:spacing w:val="-59"/>
          <w:w w:val="100"/>
          <w:b/>
          <w:bCs/>
          <w:i/>
          <w:position w:val="-51"/>
        </w:rPr>
        <w:t>"</w:t>
      </w:r>
      <w:r>
        <w:rPr>
          <w:rFonts w:ascii="Times New Roman" w:hAnsi="Times New Roman" w:cs="Times New Roman" w:eastAsia="Times New Roman"/>
          <w:sz w:val="62"/>
          <w:szCs w:val="62"/>
          <w:color w:val="C1C1C1"/>
          <w:spacing w:val="5"/>
          <w:w w:val="69"/>
          <w:position w:val="-45"/>
        </w:rPr>
        <w:t>-</w:t>
      </w:r>
      <w:r>
        <w:rPr>
          <w:rFonts w:ascii="Arial" w:hAnsi="Arial" w:cs="Arial" w:eastAsia="Arial"/>
          <w:sz w:val="14"/>
          <w:szCs w:val="14"/>
          <w:color w:val="C1C1C1"/>
          <w:spacing w:val="-4"/>
          <w:w w:val="176"/>
          <w:i/>
          <w:position w:val="-51"/>
        </w:rPr>
        <w:t>,</w:t>
      </w:r>
      <w:r>
        <w:rPr>
          <w:rFonts w:ascii="Arial" w:hAnsi="Arial" w:cs="Arial" w:eastAsia="Arial"/>
          <w:sz w:val="37"/>
          <w:szCs w:val="37"/>
          <w:color w:val="C1C1C1"/>
          <w:spacing w:val="0"/>
          <w:w w:val="101"/>
          <w:position w:val="-45"/>
        </w:rPr>
        <w:t>.</w:t>
      </w:r>
      <w:r>
        <w:rPr>
          <w:rFonts w:ascii="Arial" w:hAnsi="Arial" w:cs="Arial" w:eastAsia="Arial"/>
          <w:sz w:val="37"/>
          <w:szCs w:val="37"/>
          <w:color w:val="C1C1C1"/>
          <w:spacing w:val="0"/>
          <w:w w:val="100"/>
          <w:position w:val="-45"/>
        </w:rPr>
        <w:tab/>
      </w:r>
      <w:r>
        <w:rPr>
          <w:rFonts w:ascii="Arial" w:hAnsi="Arial" w:cs="Arial" w:eastAsia="Arial"/>
          <w:sz w:val="37"/>
          <w:szCs w:val="37"/>
          <w:color w:val="C1C1C1"/>
          <w:spacing w:val="0"/>
          <w:w w:val="100"/>
          <w:position w:val="-45"/>
        </w:rPr>
      </w:r>
      <w:r>
        <w:rPr>
          <w:rFonts w:ascii="Times New Roman" w:hAnsi="Times New Roman" w:cs="Times New Roman" w:eastAsia="Times New Roman"/>
          <w:sz w:val="32"/>
          <w:szCs w:val="32"/>
          <w:color w:val="C1C1C1"/>
          <w:spacing w:val="0"/>
          <w:w w:val="61"/>
          <w:i/>
          <w:position w:val="-58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4876" w:right="-20"/>
        <w:jc w:val="left"/>
        <w:tabs>
          <w:tab w:pos="8200" w:val="left"/>
          <w:tab w:pos="8820" w:val="left"/>
        </w:tabs>
        <w:rPr>
          <w:rFonts w:ascii="Arial" w:hAnsi="Arial" w:cs="Arial" w:eastAsia="Arial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İtf.Amiri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808282"/>
          <w:spacing w:val="0"/>
          <w:w w:val="154"/>
          <w:i/>
          <w:position w:val="5"/>
        </w:rPr>
        <w:t>tl</w:t>
      </w:r>
      <w:r>
        <w:rPr>
          <w:rFonts w:ascii="Arial" w:hAnsi="Arial" w:cs="Arial" w:eastAsia="Arial"/>
          <w:sz w:val="15"/>
          <w:szCs w:val="15"/>
          <w:color w:val="808282"/>
          <w:spacing w:val="0"/>
          <w:w w:val="100"/>
          <w:i/>
          <w:position w:val="5"/>
        </w:rPr>
        <w:tab/>
      </w:r>
      <w:r>
        <w:rPr>
          <w:rFonts w:ascii="Arial" w:hAnsi="Arial" w:cs="Arial" w:eastAsia="Arial"/>
          <w:sz w:val="15"/>
          <w:szCs w:val="15"/>
          <w:color w:val="808282"/>
          <w:spacing w:val="0"/>
          <w:w w:val="100"/>
          <w:i/>
          <w:position w:val="5"/>
        </w:rPr>
      </w:r>
      <w:r>
        <w:rPr>
          <w:rFonts w:ascii="Arial" w:hAnsi="Arial" w:cs="Arial" w:eastAsia="Arial"/>
          <w:sz w:val="15"/>
          <w:szCs w:val="15"/>
          <w:color w:val="A1A1A1"/>
          <w:spacing w:val="0"/>
          <w:w w:val="100"/>
          <w:position w:val="5"/>
        </w:rPr>
        <w:t>.'</w:t>
      </w:r>
      <w:r>
        <w:rPr>
          <w:rFonts w:ascii="Arial" w:hAnsi="Arial" w:cs="Arial" w:eastAsia="Arial"/>
          <w:sz w:val="15"/>
          <w:szCs w:val="15"/>
          <w:color w:val="A1A1A1"/>
          <w:spacing w:val="-9"/>
          <w:w w:val="100"/>
          <w:position w:val="5"/>
        </w:rPr>
        <w:t> </w:t>
      </w:r>
      <w:r>
        <w:rPr>
          <w:rFonts w:ascii="Arial" w:hAnsi="Arial" w:cs="Arial" w:eastAsia="Arial"/>
          <w:sz w:val="15"/>
          <w:szCs w:val="15"/>
          <w:color w:val="C1C1C1"/>
          <w:spacing w:val="0"/>
          <w:w w:val="218"/>
          <w:position w:val="5"/>
        </w:rPr>
        <w:t>.</w:t>
      </w:r>
      <w:r>
        <w:rPr>
          <w:rFonts w:ascii="Arial" w:hAnsi="Arial" w:cs="Arial" w:eastAsia="Arial"/>
          <w:sz w:val="15"/>
          <w:szCs w:val="15"/>
          <w:color w:val="C1C1C1"/>
          <w:spacing w:val="-23"/>
          <w:w w:val="218"/>
          <w:position w:val="5"/>
        </w:rPr>
        <w:t> </w:t>
      </w:r>
      <w:r>
        <w:rPr>
          <w:rFonts w:ascii="Arial" w:hAnsi="Arial" w:cs="Arial" w:eastAsia="Arial"/>
          <w:sz w:val="9"/>
          <w:szCs w:val="9"/>
          <w:color w:val="C1C1C1"/>
          <w:spacing w:val="0"/>
          <w:w w:val="79"/>
          <w:i/>
          <w:position w:val="5"/>
        </w:rPr>
        <w:t>1</w:t>
      </w:r>
      <w:r>
        <w:rPr>
          <w:rFonts w:ascii="Arial" w:hAnsi="Arial" w:cs="Arial" w:eastAsia="Arial"/>
          <w:sz w:val="9"/>
          <w:szCs w:val="9"/>
          <w:color w:val="C1C1C1"/>
          <w:spacing w:val="0"/>
          <w:w w:val="79"/>
          <w:i/>
          <w:position w:val="5"/>
        </w:rPr>
        <w:t>    </w:t>
      </w:r>
      <w:r>
        <w:rPr>
          <w:rFonts w:ascii="Arial" w:hAnsi="Arial" w:cs="Arial" w:eastAsia="Arial"/>
          <w:sz w:val="9"/>
          <w:szCs w:val="9"/>
          <w:color w:val="C1C1C1"/>
          <w:spacing w:val="2"/>
          <w:w w:val="79"/>
          <w:i/>
          <w:position w:val="5"/>
        </w:rPr>
        <w:t> </w:t>
      </w:r>
      <w:r>
        <w:rPr>
          <w:rFonts w:ascii="Arial" w:hAnsi="Arial" w:cs="Arial" w:eastAsia="Arial"/>
          <w:sz w:val="9"/>
          <w:szCs w:val="9"/>
          <w:color w:val="C1C1C1"/>
          <w:spacing w:val="0"/>
          <w:w w:val="148"/>
          <w:position w:val="5"/>
        </w:rPr>
        <w:t>••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20"/>
        </w:sectPr>
      </w:pPr>
      <w:rPr/>
    </w:p>
    <w:p>
      <w:pPr>
        <w:spacing w:before="0" w:after="0" w:line="257" w:lineRule="exact"/>
        <w:ind w:left="2195" w:right="-20"/>
        <w:jc w:val="left"/>
        <w:tabs>
          <w:tab w:pos="804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v:group style="position:absolute;margin-left:160.598343pt;margin-top:8.039268pt;width:2.465326pt;height:15.415544pt;mso-position-horizontal-relative:page;mso-position-vertical-relative:paragraph;z-index:-15544" coordorigin="3212,161" coordsize="49,308">
            <v:group style="position:absolute;left:3250;top:173;width:2;height:252" coordorigin="3250,173" coordsize="2,252">
              <v:shape style="position:absolute;left:3250;top:173;width:2;height:252" coordorigin="3250,173" coordsize="0,252" path="m3250,424l3250,173e" filled="f" stroked="t" strokeweight="1.173965pt" strokecolor="#4B54B8">
                <v:path arrowok="t"/>
              </v:shape>
            </v:group>
            <v:group style="position:absolute;left:3235;top:211;width:2;height:195" coordorigin="3235,211" coordsize="2,195">
              <v:shape style="position:absolute;left:3235;top:211;width:2;height:195" coordorigin="3235,211" coordsize="0,195" path="m3235,405l3235,211e" filled="f" stroked="t" strokeweight="1.173965pt" strokecolor="#3F4BAF">
                <v:path arrowok="t"/>
              </v:shape>
            </v:group>
            <v:group style="position:absolute;left:3224;top:348;width:2;height:109" coordorigin="3224,348" coordsize="2,109">
              <v:shape style="position:absolute;left:3224;top:348;width:2;height:109" coordorigin="3224,348" coordsize="0,109" path="m3224,457l3224,348e" filled="f" stroked="t" strokeweight="1.173965pt" strokecolor="#3444A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2.488525pt;margin-top:1.746551pt;width:5.22422pt;height:20.5pt;mso-position-horizontal-relative:page;mso-position-vertical-relative:paragraph;z-index:-15540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C1C1C1"/>
                      <w:spacing w:val="0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4"/>
          <w:szCs w:val="144"/>
          <w:color w:val="2D3162"/>
          <w:spacing w:val="-94"/>
          <w:w w:val="62"/>
          <w:i/>
          <w:position w:val="-110"/>
        </w:rPr>
        <w:t>:</w:t>
      </w:r>
      <w:r>
        <w:rPr>
          <w:rFonts w:ascii="Arial" w:hAnsi="Arial" w:cs="Arial" w:eastAsia="Arial"/>
          <w:sz w:val="144"/>
          <w:szCs w:val="144"/>
          <w:color w:val="343434"/>
          <w:spacing w:val="0"/>
          <w:w w:val="17"/>
          <w:i/>
          <w:position w:val="-110"/>
        </w:rPr>
        <w:t>E</w:t>
      </w:r>
      <w:r>
        <w:rPr>
          <w:rFonts w:ascii="Arial" w:hAnsi="Arial" w:cs="Arial" w:eastAsia="Arial"/>
          <w:sz w:val="144"/>
          <w:szCs w:val="144"/>
          <w:color w:val="343434"/>
          <w:spacing w:val="0"/>
          <w:w w:val="100"/>
          <w:i/>
          <w:position w:val="-110"/>
        </w:rPr>
        <w:tab/>
      </w:r>
      <w:r>
        <w:rPr>
          <w:rFonts w:ascii="Arial" w:hAnsi="Arial" w:cs="Arial" w:eastAsia="Arial"/>
          <w:sz w:val="144"/>
          <w:szCs w:val="144"/>
          <w:color w:val="343434"/>
          <w:spacing w:val="0"/>
          <w:w w:val="100"/>
          <w:i/>
          <w:position w:val="-110"/>
        </w:rPr>
      </w:r>
      <w:r>
        <w:rPr>
          <w:rFonts w:ascii="Arial" w:hAnsi="Arial" w:cs="Arial" w:eastAsia="Arial"/>
          <w:sz w:val="41"/>
          <w:szCs w:val="41"/>
          <w:color w:val="A1A1A1"/>
          <w:spacing w:val="-109"/>
          <w:w w:val="102"/>
          <w:position w:val="-29"/>
        </w:rPr>
        <w:t>.</w:t>
      </w:r>
      <w:r>
        <w:rPr>
          <w:rFonts w:ascii="Arial" w:hAnsi="Arial" w:cs="Arial" w:eastAsia="Arial"/>
          <w:sz w:val="26"/>
          <w:szCs w:val="26"/>
          <w:color w:val="C1C1C1"/>
          <w:spacing w:val="0"/>
          <w:w w:val="162"/>
          <w:position w:val="-34"/>
        </w:rPr>
        <w:t>'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42" w:after="0" w:line="215" w:lineRule="exact"/>
        <w:ind w:right="-115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B1B1B1"/>
          <w:spacing w:val="-29"/>
          <w:w w:val="99"/>
          <w:b/>
          <w:bCs/>
          <w:i/>
          <w:position w:val="-7"/>
        </w:rPr>
        <w:t>i</w:t>
      </w:r>
      <w:r>
        <w:rPr>
          <w:rFonts w:ascii="Arial" w:hAnsi="Arial" w:cs="Arial" w:eastAsia="Arial"/>
          <w:sz w:val="50"/>
          <w:szCs w:val="50"/>
          <w:color w:val="C1C1C1"/>
          <w:spacing w:val="-93"/>
          <w:w w:val="74"/>
          <w:position w:val="-30"/>
        </w:rPr>
        <w:t>.</w:t>
      </w:r>
      <w:r>
        <w:rPr>
          <w:rFonts w:ascii="Arial" w:hAnsi="Arial" w:cs="Arial" w:eastAsia="Arial"/>
          <w:sz w:val="14"/>
          <w:szCs w:val="14"/>
          <w:color w:val="B1B1B1"/>
          <w:spacing w:val="0"/>
          <w:w w:val="99"/>
          <w:b/>
          <w:bCs/>
          <w:i/>
          <w:position w:val="-7"/>
        </w:rPr>
        <w:t>l</w:t>
      </w:r>
      <w:r>
        <w:rPr>
          <w:rFonts w:ascii="Arial" w:hAnsi="Arial" w:cs="Arial" w:eastAsia="Arial"/>
          <w:sz w:val="14"/>
          <w:szCs w:val="14"/>
          <w:color w:val="B1B1B1"/>
          <w:spacing w:val="-4"/>
          <w:w w:val="100"/>
          <w:b/>
          <w:bCs/>
          <w:i/>
          <w:position w:val="-7"/>
        </w:rPr>
        <w:t> </w:t>
      </w:r>
      <w:r>
        <w:rPr>
          <w:rFonts w:ascii="Arial" w:hAnsi="Arial" w:cs="Arial" w:eastAsia="Arial"/>
          <w:sz w:val="24"/>
          <w:szCs w:val="24"/>
          <w:color w:val="C1C1C1"/>
          <w:spacing w:val="0"/>
          <w:w w:val="136"/>
          <w:position w:val="-27"/>
        </w:rPr>
        <w:t>'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01" w:lineRule="atLeast"/>
        <w:ind w:right="-20"/>
        <w:jc w:val="left"/>
        <w:rPr>
          <w:rFonts w:ascii="Arial" w:hAnsi="Arial" w:cs="Arial" w:eastAsia="Arial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0.663666pt;margin-top:6.827256pt;width:10.769761pt;height:36pt;mso-position-horizontal-relative:page;mso-position-vertical-relative:paragraph;z-index:-15541" type="#_x0000_t202" filled="f" stroked="f">
            <v:textbox inset="0,0,0,0">
              <w:txbxContent>
                <w:p>
                  <w:pPr>
                    <w:spacing w:before="0" w:after="0" w:line="720" w:lineRule="exact"/>
                    <w:ind w:right="-148"/>
                    <w:jc w:val="left"/>
                    <w:rPr>
                      <w:rFonts w:ascii="Times New Roman" w:hAnsi="Times New Roman" w:cs="Times New Roman" w:eastAsia="Times New Roman"/>
                      <w:sz w:val="72"/>
                      <w:szCs w:val="7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2"/>
                      <w:szCs w:val="72"/>
                      <w:color w:val="A1A1A1"/>
                      <w:spacing w:val="0"/>
                      <w:w w:val="107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72"/>
                      <w:szCs w:val="7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"/>
          <w:szCs w:val="8"/>
          <w:color w:val="C1C1C1"/>
          <w:spacing w:val="0"/>
          <w:w w:val="100"/>
        </w:rPr>
        <w:t>.,....,</w:t>
      </w:r>
      <w:r>
        <w:rPr>
          <w:rFonts w:ascii="Arial" w:hAnsi="Arial" w:cs="Arial" w:eastAsia="Arial"/>
          <w:sz w:val="8"/>
          <w:szCs w:val="8"/>
          <w:color w:val="C1C1C1"/>
          <w:spacing w:val="0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C1C1C1"/>
          <w:spacing w:val="1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C1C1C1"/>
          <w:spacing w:val="0"/>
          <w:w w:val="100"/>
        </w:rPr>
        <w:t>1</w:t>
      </w:r>
      <w:r>
        <w:rPr>
          <w:rFonts w:ascii="Arial" w:hAnsi="Arial" w:cs="Arial" w:eastAsia="Arial"/>
          <w:sz w:val="8"/>
          <w:szCs w:val="8"/>
          <w:color w:val="C1C1C1"/>
          <w:spacing w:val="0"/>
          <w:w w:val="100"/>
        </w:rPr>
        <w:t>   </w:t>
      </w:r>
      <w:r>
        <w:rPr>
          <w:rFonts w:ascii="Arial" w:hAnsi="Arial" w:cs="Arial" w:eastAsia="Arial"/>
          <w:sz w:val="8"/>
          <w:szCs w:val="8"/>
          <w:color w:val="C1C1C1"/>
          <w:spacing w:val="21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C1C1C1"/>
          <w:spacing w:val="0"/>
          <w:w w:val="100"/>
        </w:rPr>
        <w:t>....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20"/>
          <w:cols w:num="3" w:equalWidth="0">
            <w:col w:w="8395" w:space="313"/>
            <w:col w:w="176" w:space="285"/>
            <w:col w:w="2171"/>
          </w:cols>
        </w:sectPr>
      </w:pPr>
      <w:rPr/>
    </w:p>
    <w:p>
      <w:pPr>
        <w:spacing w:before="31" w:after="0" w:line="139" w:lineRule="atLeast"/>
        <w:ind w:right="-20"/>
        <w:jc w:val="right"/>
        <w:rPr>
          <w:rFonts w:ascii="Arial" w:hAnsi="Arial" w:cs="Arial" w:eastAsia="Arial"/>
          <w:sz w:val="5"/>
          <w:szCs w:val="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B1B1B1"/>
          <w:spacing w:val="0"/>
          <w:w w:val="190"/>
          <w:position w:val="-7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B1B1B1"/>
          <w:spacing w:val="66"/>
          <w:w w:val="190"/>
          <w:position w:val="-7"/>
        </w:rPr>
        <w:t> </w:t>
      </w:r>
      <w:r>
        <w:rPr>
          <w:rFonts w:ascii="Arial" w:hAnsi="Arial" w:cs="Arial" w:eastAsia="Arial"/>
          <w:sz w:val="5"/>
          <w:szCs w:val="5"/>
          <w:color w:val="A1A1A1"/>
          <w:spacing w:val="0"/>
          <w:w w:val="380"/>
          <w:position w:val="0"/>
        </w:rPr>
        <w:t>-</w:t>
      </w:r>
      <w:r>
        <w:rPr>
          <w:rFonts w:ascii="Arial" w:hAnsi="Arial" w:cs="Arial" w:eastAsia="Arial"/>
          <w:sz w:val="5"/>
          <w:szCs w:val="5"/>
          <w:color w:val="A1A1A1"/>
          <w:spacing w:val="48"/>
          <w:w w:val="380"/>
          <w:position w:val="0"/>
        </w:rPr>
        <w:t> </w:t>
      </w:r>
      <w:r>
        <w:rPr>
          <w:rFonts w:ascii="Arial" w:hAnsi="Arial" w:cs="Arial" w:eastAsia="Arial"/>
          <w:sz w:val="5"/>
          <w:szCs w:val="5"/>
          <w:color w:val="C1C1C1"/>
          <w:spacing w:val="0"/>
          <w:w w:val="219"/>
          <w:position w:val="0"/>
        </w:rPr>
        <w:t>"M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0" w:after="0" w:line="107" w:lineRule="atLeast"/>
        <w:ind w:right="-20"/>
        <w:jc w:val="left"/>
        <w:rPr>
          <w:rFonts w:ascii="Arial" w:hAnsi="Arial" w:cs="Arial" w:eastAsia="Arial"/>
          <w:sz w:val="8"/>
          <w:szCs w:val="8"/>
        </w:rPr>
      </w:pPr>
      <w:rPr/>
      <w:r>
        <w:rPr/>
        <w:br w:type="column"/>
      </w:r>
      <w:r>
        <w:rPr>
          <w:rFonts w:ascii="Arial" w:hAnsi="Arial" w:cs="Arial" w:eastAsia="Arial"/>
          <w:sz w:val="37"/>
          <w:szCs w:val="37"/>
          <w:color w:val="C1C1C1"/>
          <w:spacing w:val="0"/>
          <w:w w:val="100"/>
          <w:position w:val="4"/>
        </w:rPr>
        <w:t>.</w:t>
      </w:r>
      <w:r>
        <w:rPr>
          <w:rFonts w:ascii="Arial" w:hAnsi="Arial" w:cs="Arial" w:eastAsia="Arial"/>
          <w:sz w:val="37"/>
          <w:szCs w:val="37"/>
          <w:color w:val="C1C1C1"/>
          <w:spacing w:val="89"/>
          <w:w w:val="100"/>
          <w:position w:val="4"/>
        </w:rPr>
        <w:t> </w:t>
      </w:r>
      <w:r>
        <w:rPr>
          <w:rFonts w:ascii="Arial" w:hAnsi="Arial" w:cs="Arial" w:eastAsia="Arial"/>
          <w:sz w:val="17"/>
          <w:szCs w:val="17"/>
          <w:color w:val="808282"/>
          <w:spacing w:val="11"/>
          <w:w w:val="109"/>
          <w:position w:val="0"/>
        </w:rPr>
        <w:t>.</w:t>
      </w:r>
      <w:r>
        <w:rPr>
          <w:rFonts w:ascii="Arial" w:hAnsi="Arial" w:cs="Arial" w:eastAsia="Arial"/>
          <w:sz w:val="17"/>
          <w:szCs w:val="17"/>
          <w:color w:val="C1C1C1"/>
          <w:spacing w:val="0"/>
          <w:w w:val="67"/>
          <w:position w:val="0"/>
        </w:rPr>
        <w:t>•</w:t>
      </w:r>
      <w:r>
        <w:rPr>
          <w:rFonts w:ascii="Arial" w:hAnsi="Arial" w:cs="Arial" w:eastAsia="Arial"/>
          <w:sz w:val="17"/>
          <w:szCs w:val="17"/>
          <w:color w:val="C1C1C1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17"/>
          <w:szCs w:val="17"/>
          <w:color w:val="C1C1C1"/>
          <w:spacing w:val="-14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B1B1B1"/>
          <w:spacing w:val="0"/>
          <w:w w:val="73"/>
          <w:position w:val="0"/>
        </w:rPr>
        <w:t>1</w:t>
      </w:r>
      <w:r>
        <w:rPr>
          <w:rFonts w:ascii="Arial" w:hAnsi="Arial" w:cs="Arial" w:eastAsia="Arial"/>
          <w:sz w:val="17"/>
          <w:szCs w:val="17"/>
          <w:color w:val="B1B1B1"/>
          <w:spacing w:val="24"/>
          <w:w w:val="73"/>
          <w:position w:val="0"/>
        </w:rPr>
        <w:t> </w:t>
      </w:r>
      <w:r>
        <w:rPr>
          <w:rFonts w:ascii="Arial" w:hAnsi="Arial" w:cs="Arial" w:eastAsia="Arial"/>
          <w:sz w:val="8"/>
          <w:szCs w:val="8"/>
          <w:color w:val="A1A1A1"/>
          <w:spacing w:val="0"/>
          <w:w w:val="142"/>
          <w:i/>
          <w:position w:val="0"/>
        </w:rPr>
        <w:t>1</w:t>
      </w:r>
      <w:r>
        <w:rPr>
          <w:rFonts w:ascii="Arial" w:hAnsi="Arial" w:cs="Arial" w:eastAsia="Arial"/>
          <w:sz w:val="8"/>
          <w:szCs w:val="8"/>
          <w:color w:val="A1A1A1"/>
          <w:spacing w:val="0"/>
          <w:w w:val="142"/>
          <w:i/>
          <w:position w:val="0"/>
        </w:rPr>
        <w:t>   </w:t>
      </w:r>
      <w:r>
        <w:rPr>
          <w:rFonts w:ascii="Arial" w:hAnsi="Arial" w:cs="Arial" w:eastAsia="Arial"/>
          <w:sz w:val="8"/>
          <w:szCs w:val="8"/>
          <w:color w:val="A1A1A1"/>
          <w:spacing w:val="17"/>
          <w:w w:val="142"/>
          <w:i/>
          <w:position w:val="0"/>
        </w:rPr>
        <w:t> </w:t>
      </w:r>
      <w:r>
        <w:rPr>
          <w:rFonts w:ascii="Arial" w:hAnsi="Arial" w:cs="Arial" w:eastAsia="Arial"/>
          <w:sz w:val="8"/>
          <w:szCs w:val="8"/>
          <w:color w:val="B1B1B1"/>
          <w:spacing w:val="0"/>
          <w:w w:val="291"/>
          <w:i/>
          <w:position w:val="0"/>
        </w:rPr>
        <w:t>:"</w:t>
      </w:r>
      <w:r>
        <w:rPr>
          <w:rFonts w:ascii="Arial" w:hAnsi="Arial" w:cs="Arial" w:eastAsia="Arial"/>
          <w:sz w:val="8"/>
          <w:szCs w:val="8"/>
          <w:color w:val="B1B1B1"/>
          <w:spacing w:val="-1"/>
          <w:w w:val="291"/>
          <w:i/>
          <w:position w:val="0"/>
        </w:rPr>
        <w:t> </w:t>
      </w:r>
      <w:r>
        <w:rPr>
          <w:rFonts w:ascii="Arial" w:hAnsi="Arial" w:cs="Arial" w:eastAsia="Arial"/>
          <w:sz w:val="8"/>
          <w:szCs w:val="8"/>
          <w:color w:val="B1B1B1"/>
          <w:spacing w:val="0"/>
          <w:w w:val="291"/>
          <w:position w:val="0"/>
        </w:rPr>
        <w:t>'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20"/>
          <w:cols w:num="2" w:equalWidth="0">
            <w:col w:w="8552" w:space="282"/>
            <w:col w:w="2506"/>
          </w:cols>
        </w:sectPr>
      </w:pPr>
      <w:rPr/>
    </w:p>
    <w:p>
      <w:pPr>
        <w:spacing w:before="0" w:after="0" w:line="453" w:lineRule="exact"/>
        <w:ind w:right="-20"/>
        <w:jc w:val="right"/>
        <w:rPr>
          <w:rFonts w:ascii="Times New Roman" w:hAnsi="Times New Roman" w:cs="Times New Roman" w:eastAsia="Times New Roman"/>
          <w:sz w:val="44"/>
          <w:szCs w:val="44"/>
        </w:rPr>
      </w:pPr>
      <w:rPr/>
      <w:r>
        <w:rPr>
          <w:rFonts w:ascii="Times New Roman" w:hAnsi="Times New Roman" w:cs="Times New Roman" w:eastAsia="Times New Roman"/>
          <w:sz w:val="44"/>
          <w:szCs w:val="44"/>
          <w:color w:val="5B5B5B"/>
          <w:spacing w:val="0"/>
          <w:w w:val="145"/>
          <w:position w:val="-3"/>
        </w:rPr>
        <w:t>-e&amp;</w:t>
      </w:r>
      <w:r>
        <w:rPr>
          <w:rFonts w:ascii="Times New Roman" w:hAnsi="Times New Roman" w:cs="Times New Roman" w:eastAsia="Times New Roman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77" w:lineRule="exact"/>
        <w:ind w:left="80" w:right="-20"/>
        <w:jc w:val="left"/>
        <w:tabs>
          <w:tab w:pos="1000" w:val="left"/>
        </w:tabs>
        <w:rPr>
          <w:rFonts w:ascii="Arial" w:hAnsi="Arial" w:cs="Arial" w:eastAsia="Arial"/>
          <w:sz w:val="7"/>
          <w:szCs w:val="7"/>
        </w:rPr>
      </w:pPr>
      <w:rPr/>
      <w:r>
        <w:rPr/>
        <w:br w:type="column"/>
      </w:r>
      <w:r>
        <w:rPr>
          <w:rFonts w:ascii="Arial" w:hAnsi="Arial" w:cs="Arial" w:eastAsia="Arial"/>
          <w:sz w:val="41"/>
          <w:szCs w:val="41"/>
          <w:color w:val="C1C1C1"/>
          <w:spacing w:val="0"/>
          <w:w w:val="68"/>
          <w:position w:val="4"/>
        </w:rPr>
        <w:t>.</w:t>
      </w:r>
      <w:r>
        <w:rPr>
          <w:rFonts w:ascii="Arial" w:hAnsi="Arial" w:cs="Arial" w:eastAsia="Arial"/>
          <w:sz w:val="41"/>
          <w:szCs w:val="41"/>
          <w:color w:val="C1C1C1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41"/>
          <w:szCs w:val="41"/>
          <w:color w:val="C1C1C1"/>
          <w:spacing w:val="0"/>
          <w:w w:val="100"/>
          <w:position w:val="4"/>
        </w:rPr>
      </w:r>
      <w:r>
        <w:rPr>
          <w:rFonts w:ascii="Arial" w:hAnsi="Arial" w:cs="Arial" w:eastAsia="Arial"/>
          <w:sz w:val="7"/>
          <w:szCs w:val="7"/>
          <w:color w:val="B1B1B1"/>
          <w:spacing w:val="0"/>
          <w:w w:val="162"/>
          <w:position w:val="3"/>
        </w:rPr>
        <w:t>•</w:t>
      </w:r>
      <w:r>
        <w:rPr>
          <w:rFonts w:ascii="Arial" w:hAnsi="Arial" w:cs="Arial" w:eastAsia="Arial"/>
          <w:sz w:val="7"/>
          <w:szCs w:val="7"/>
          <w:color w:val="B1B1B1"/>
          <w:spacing w:val="-12"/>
          <w:w w:val="100"/>
          <w:position w:val="3"/>
        </w:rPr>
        <w:t> </w:t>
      </w:r>
      <w:r>
        <w:rPr>
          <w:rFonts w:ascii="Arial" w:hAnsi="Arial" w:cs="Arial" w:eastAsia="Arial"/>
          <w:sz w:val="7"/>
          <w:szCs w:val="7"/>
          <w:color w:val="C1C1C1"/>
          <w:spacing w:val="0"/>
          <w:w w:val="139"/>
          <w:position w:val="3"/>
        </w:rPr>
        <w:t>•</w:t>
      </w:r>
      <w:r>
        <w:rPr>
          <w:rFonts w:ascii="Arial" w:hAnsi="Arial" w:cs="Arial" w:eastAsia="Arial"/>
          <w:sz w:val="7"/>
          <w:szCs w:val="7"/>
          <w:color w:val="C1C1C1"/>
          <w:spacing w:val="0"/>
          <w:w w:val="139"/>
          <w:position w:val="3"/>
        </w:rPr>
        <w:t> </w:t>
      </w:r>
      <w:r>
        <w:rPr>
          <w:rFonts w:ascii="Arial" w:hAnsi="Arial" w:cs="Arial" w:eastAsia="Arial"/>
          <w:sz w:val="7"/>
          <w:szCs w:val="7"/>
          <w:color w:val="C1C1C1"/>
          <w:spacing w:val="15"/>
          <w:w w:val="139"/>
          <w:position w:val="3"/>
        </w:rPr>
        <w:t> </w:t>
      </w:r>
      <w:r>
        <w:rPr>
          <w:rFonts w:ascii="Arial" w:hAnsi="Arial" w:cs="Arial" w:eastAsia="Arial"/>
          <w:sz w:val="7"/>
          <w:szCs w:val="7"/>
          <w:color w:val="C1C1C1"/>
          <w:spacing w:val="0"/>
          <w:w w:val="139"/>
          <w:position w:val="3"/>
        </w:rPr>
        <w:t>.ı</w:t>
      </w:r>
      <w:r>
        <w:rPr>
          <w:rFonts w:ascii="Arial" w:hAnsi="Arial" w:cs="Arial" w:eastAsia="Arial"/>
          <w:sz w:val="7"/>
          <w:szCs w:val="7"/>
          <w:color w:val="C1C1C1"/>
          <w:spacing w:val="0"/>
          <w:w w:val="139"/>
          <w:position w:val="3"/>
        </w:rPr>
        <w:t>     </w:t>
      </w:r>
      <w:r>
        <w:rPr>
          <w:rFonts w:ascii="Arial" w:hAnsi="Arial" w:cs="Arial" w:eastAsia="Arial"/>
          <w:sz w:val="7"/>
          <w:szCs w:val="7"/>
          <w:color w:val="C1C1C1"/>
          <w:spacing w:val="18"/>
          <w:w w:val="139"/>
          <w:position w:val="3"/>
        </w:rPr>
        <w:t> </w:t>
      </w:r>
      <w:r>
        <w:rPr>
          <w:rFonts w:ascii="Arial" w:hAnsi="Arial" w:cs="Arial" w:eastAsia="Arial"/>
          <w:sz w:val="7"/>
          <w:szCs w:val="7"/>
          <w:color w:val="B1B1B1"/>
          <w:spacing w:val="0"/>
          <w:w w:val="208"/>
          <w:position w:val="3"/>
        </w:rPr>
        <w:t>,.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377" w:lineRule="exact"/>
        <w:ind w:right="-20"/>
        <w:jc w:val="left"/>
        <w:tabs>
          <w:tab w:pos="148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47"/>
          <w:szCs w:val="47"/>
          <w:color w:val="A1A1A1"/>
          <w:spacing w:val="0"/>
          <w:w w:val="66"/>
          <w:position w:val="-4"/>
        </w:rPr>
        <w:t>\::</w:t>
      </w:r>
      <w:r>
        <w:rPr>
          <w:rFonts w:ascii="Times New Roman" w:hAnsi="Times New Roman" w:cs="Times New Roman" w:eastAsia="Times New Roman"/>
          <w:sz w:val="47"/>
          <w:szCs w:val="47"/>
          <w:color w:val="A1A1A1"/>
          <w:spacing w:val="74"/>
          <w:w w:val="66"/>
          <w:position w:val="-4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C1C1C1"/>
          <w:spacing w:val="3"/>
          <w:w w:val="66"/>
          <w:i/>
          <w:position w:val="-4"/>
        </w:rPr>
        <w:t>:</w:t>
      </w:r>
      <w:r>
        <w:rPr>
          <w:rFonts w:ascii="Times New Roman" w:hAnsi="Times New Roman" w:cs="Times New Roman" w:eastAsia="Times New Roman"/>
          <w:sz w:val="37"/>
          <w:szCs w:val="37"/>
          <w:color w:val="C1C1C1"/>
          <w:spacing w:val="0"/>
          <w:w w:val="66"/>
          <w:i/>
          <w:position w:val="-4"/>
        </w:rPr>
        <w:t>..</w:t>
      </w:r>
      <w:r>
        <w:rPr>
          <w:rFonts w:ascii="Times New Roman" w:hAnsi="Times New Roman" w:cs="Times New Roman" w:eastAsia="Times New Roman"/>
          <w:sz w:val="37"/>
          <w:szCs w:val="37"/>
          <w:color w:val="C1C1C1"/>
          <w:spacing w:val="0"/>
          <w:w w:val="100"/>
          <w:i/>
          <w:position w:val="-4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C1C1C1"/>
          <w:spacing w:val="0"/>
          <w:w w:val="100"/>
          <w:i/>
          <w:position w:val="-4"/>
        </w:rPr>
      </w:r>
      <w:r>
        <w:rPr>
          <w:rFonts w:ascii="Arial" w:hAnsi="Arial" w:cs="Arial" w:eastAsia="Arial"/>
          <w:sz w:val="29"/>
          <w:szCs w:val="29"/>
          <w:color w:val="B1B1B1"/>
          <w:spacing w:val="0"/>
          <w:w w:val="129"/>
          <w:position w:val="-4"/>
        </w:rPr>
        <w:t>:</w:t>
      </w:r>
      <w:r>
        <w:rPr>
          <w:rFonts w:ascii="Arial" w:hAnsi="Arial" w:cs="Arial" w:eastAsia="Arial"/>
          <w:sz w:val="29"/>
          <w:szCs w:val="29"/>
          <w:color w:val="B1B1B1"/>
          <w:spacing w:val="-50"/>
          <w:w w:val="100"/>
          <w:position w:val="-4"/>
        </w:rPr>
        <w:t> </w:t>
      </w:r>
      <w:r>
        <w:rPr>
          <w:rFonts w:ascii="Arial" w:hAnsi="Arial" w:cs="Arial" w:eastAsia="Arial"/>
          <w:sz w:val="29"/>
          <w:szCs w:val="29"/>
          <w:color w:val="808282"/>
          <w:spacing w:val="0"/>
          <w:w w:val="129"/>
          <w:position w:val="-4"/>
        </w:rPr>
        <w:t>'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20"/>
          <w:cols w:num="2" w:equalWidth="0">
            <w:col w:w="5692" w:space="2438"/>
            <w:col w:w="3210"/>
          </w:cols>
        </w:sectPr>
      </w:pPr>
      <w:rPr/>
    </w:p>
    <w:p>
      <w:pPr>
        <w:spacing w:before="0" w:after="0" w:line="274" w:lineRule="exact"/>
        <w:ind w:left="138" w:right="-20"/>
        <w:jc w:val="left"/>
        <w:tabs>
          <w:tab w:pos="4460" w:val="left"/>
          <w:tab w:pos="8000" w:val="left"/>
          <w:tab w:pos="934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v:group style="position:absolute;margin-left:22.657515pt;margin-top:31.928724pt;width:557.398355pt;height:763.578333pt;mso-position-horizontal-relative:page;mso-position-vertical-relative:page;z-index:-15546" coordorigin="453,639" coordsize="11148,15272">
            <v:group style="position:absolute;left:474;top:655;width:446;height:2" coordorigin="474,655" coordsize="446,2">
              <v:shape style="position:absolute;left:474;top:655;width:446;height:2" coordorigin="474,655" coordsize="446,0" path="m474,655l920,655e" filled="f" stroked="t" strokeweight=".939172pt" strokecolor="#808080">
                <v:path arrowok="t"/>
              </v:shape>
            </v:group>
            <v:group style="position:absolute;left:826;top:665;width:10749;height:2" coordorigin="826,665" coordsize="10749,2">
              <v:shape style="position:absolute;left:826;top:665;width:10749;height:2" coordorigin="826,665" coordsize="10749,0" path="m826,665l11575,665e" filled="f" stroked="t" strokeweight=".704379pt" strokecolor="#606060">
                <v:path arrowok="t"/>
              </v:shape>
            </v:group>
            <v:group style="position:absolute;left:3198;top:665;width:221;height:2" coordorigin="3198,665" coordsize="221,2">
              <v:shape style="position:absolute;left:3198;top:665;width:221;height:2" coordorigin="3198,665" coordsize="221,0" path="m3198,665l3419,665e" filled="f" stroked="t" strokeweight=".469586pt" strokecolor="#383838">
                <v:path arrowok="t"/>
              </v:shape>
            </v:group>
            <v:group style="position:absolute;left:7457;top:676;width:4118;height:2" coordorigin="7457,676" coordsize="4118,2">
              <v:shape style="position:absolute;left:7457;top:676;width:4118;height:2" coordorigin="7457,676" coordsize="4118,0" path="m7457,676l11575,676e" filled="f" stroked="t" strokeweight=".704379pt" strokecolor="#606060">
                <v:path arrowok="t"/>
              </v:shape>
            </v:group>
            <v:group style="position:absolute;left:8598;top:665;width:2;height:1410" coordorigin="8598,665" coordsize="2,1410">
              <v:shape style="position:absolute;left:8598;top:665;width:2;height:1410" coordorigin="8598,665" coordsize="0,1410" path="m8598,2075l8598,665e" filled="f" stroked="t" strokeweight=".704379pt" strokecolor="#575757">
                <v:path arrowok="t"/>
              </v:shape>
            </v:group>
            <v:group style="position:absolute;left:11573;top:665;width:2;height:9352" coordorigin="11573,665" coordsize="2,9352">
              <v:shape style="position:absolute;left:11573;top:665;width:2;height:9352" coordorigin="11573,665" coordsize="0,9352" path="m11573,10017l11573,665e" filled="f" stroked="t" strokeweight=".704379pt" strokecolor="#606060">
                <v:path arrowok="t"/>
              </v:shape>
            </v:group>
            <v:group style="position:absolute;left:474;top:646;width:2;height:1448" coordorigin="474,646" coordsize="2,1448">
              <v:shape style="position:absolute;left:474;top:646;width:2;height:1448" coordorigin="474,646" coordsize="0,1448" path="m474,2094l474,646e" filled="f" stroked="t" strokeweight=".704379pt" strokecolor="#6B6B6B">
                <v:path arrowok="t"/>
              </v:shape>
            </v:group>
            <v:group style="position:absolute;left:474;top:646;width:2;height:5322" coordorigin="474,646" coordsize="2,5322">
              <v:shape style="position:absolute;left:474;top:646;width:2;height:5322" coordorigin="474,646" coordsize="0,5322" path="m474,5967l474,646e" filled="f" stroked="t" strokeweight=".704379pt" strokecolor="#545454">
                <v:path arrowok="t"/>
              </v:shape>
            </v:group>
            <v:group style="position:absolute;left:2266;top:650;width:2;height:1391" coordorigin="2266,650" coordsize="2,1391">
              <v:shape style="position:absolute;left:2266;top:650;width:2;height:1391" coordorigin="2266,650" coordsize="0,1391" path="m2266,2041l2266,650e" filled="f" stroked="t" strokeweight=".704379pt" strokecolor="#808080">
                <v:path arrowok="t"/>
              </v:shape>
            </v:group>
            <v:group style="position:absolute;left:470;top:2063;width:3001;height:2" coordorigin="470,2063" coordsize="3001,2">
              <v:shape style="position:absolute;left:470;top:2063;width:3001;height:2" coordorigin="470,2063" coordsize="3001,0" path="m470,2063l3470,2063e" filled="f" stroked="t" strokeweight=".704379pt" strokecolor="#575757">
                <v:path arrowok="t"/>
              </v:shape>
            </v:group>
            <v:group style="position:absolute;left:2263;top:650;width:2;height:1419" coordorigin="2263,650" coordsize="2,1419">
              <v:shape style="position:absolute;left:2263;top:650;width:2;height:1419" coordorigin="2263,650" coordsize="0,1419" path="m2263,2070l2263,650e" filled="f" stroked="t" strokeweight=".469586pt" strokecolor="#7C7C7C">
                <v:path arrowok="t"/>
              </v:shape>
            </v:group>
            <v:group style="position:absolute;left:3362;top:2063;width:254;height:2" coordorigin="3362,2063" coordsize="254,2">
              <v:shape style="position:absolute;left:3362;top:2063;width:254;height:2" coordorigin="3362,2063" coordsize="254,0" path="m3362,2063l3616,2063e" filled="f" stroked="t" strokeweight=".469586pt" strokecolor="#444444">
                <v:path arrowok="t"/>
              </v:shape>
            </v:group>
            <v:group style="position:absolute;left:3559;top:2070;width:8016;height:2" coordorigin="3559,2070" coordsize="8016,2">
              <v:shape style="position:absolute;left:3559;top:2070;width:8016;height:2" coordorigin="3559,2070" coordsize="8016,0" path="m3559,2070l11575,2070e" filled="f" stroked="t" strokeweight=".704379pt" strokecolor="#5B5B5B">
                <v:path arrowok="t"/>
              </v:shape>
            </v:group>
            <v:group style="position:absolute;left:465;top:2298;width:6786;height:2" coordorigin="465,2298" coordsize="6786,2">
              <v:shape style="position:absolute;left:465;top:2298;width:6786;height:2" coordorigin="465,2298" coordsize="6786,0" path="m465,2298l7250,2298e" filled="f" stroked="t" strokeweight=".704379pt" strokecolor="#5B5B5B">
                <v:path arrowok="t"/>
              </v:shape>
            </v:group>
            <v:group style="position:absolute;left:7194;top:2307;width:1968;height:2" coordorigin="7194,2307" coordsize="1968,2">
              <v:shape style="position:absolute;left:7194;top:2307;width:1968;height:2" coordorigin="7194,2307" coordsize="1968,0" path="m7194,2307l9162,2307e" filled="f" stroked="t" strokeweight=".704379pt" strokecolor="#5B5B5B">
                <v:path arrowok="t"/>
              </v:shape>
            </v:group>
            <v:group style="position:absolute;left:9105;top:2307;width:324;height:2" coordorigin="9105,2307" coordsize="324,2">
              <v:shape style="position:absolute;left:9105;top:2307;width:324;height:2" coordorigin="9105,2307" coordsize="324,0" path="m9105,2307l9429,2307e" filled="f" stroked="t" strokeweight=".469586pt" strokecolor="#4B4B4B">
                <v:path arrowok="t"/>
              </v:shape>
            </v:group>
            <v:group style="position:absolute;left:9373;top:2307;width:2198;height:2" coordorigin="9373,2307" coordsize="2198,2">
              <v:shape style="position:absolute;left:9373;top:2307;width:2198;height:2" coordorigin="9373,2307" coordsize="2198,0" path="m9373,2307l11571,2307e" filled="f" stroked="t" strokeweight=".704379pt" strokecolor="#606060">
                <v:path arrowok="t"/>
              </v:shape>
            </v:group>
            <v:group style="position:absolute;left:470;top:2542;width:11106;height:2" coordorigin="470,2542" coordsize="11106,2">
              <v:shape style="position:absolute;left:470;top:2542;width:11106;height:2" coordorigin="470,2542" coordsize="11106,0" path="m470,2542l11575,2542e" filled="f" stroked="t" strokeweight=".704379pt" strokecolor="#5B5B5B">
                <v:path arrowok="t"/>
              </v:shape>
            </v:group>
            <v:group style="position:absolute;left:470;top:2779;width:11106;height:2" coordorigin="470,2779" coordsize="11106,2">
              <v:shape style="position:absolute;left:470;top:2779;width:11106;height:2" coordorigin="470,2779" coordsize="11106,0" path="m470,2779l11575,2779e" filled="f" stroked="t" strokeweight=".704379pt" strokecolor="#5B5B5B">
                <v:path arrowok="t"/>
              </v:shape>
            </v:group>
            <v:group style="position:absolute;left:465;top:3014;width:8697;height:2" coordorigin="465,3014" coordsize="8697,2">
              <v:shape style="position:absolute;left:465;top:3014;width:8697;height:2" coordorigin="465,3014" coordsize="8697,0" path="m465,3014l9162,3014e" filled="f" stroked="t" strokeweight=".704379pt" strokecolor="#5B5B5B">
                <v:path arrowok="t"/>
              </v:shape>
            </v:group>
            <v:group style="position:absolute;left:9105;top:3019;width:324;height:2" coordorigin="9105,3019" coordsize="324,2">
              <v:shape style="position:absolute;left:9105;top:3019;width:324;height:2" coordorigin="9105,3019" coordsize="324,0" path="m9105,3019l9429,3019e" filled="f" stroked="t" strokeweight=".469586pt" strokecolor="#4B4B4B">
                <v:path arrowok="t"/>
              </v:shape>
            </v:group>
            <v:group style="position:absolute;left:9373;top:3019;width:2202;height:2" coordorigin="9373,3019" coordsize="2202,2">
              <v:shape style="position:absolute;left:9373;top:3019;width:2202;height:2" coordorigin="9373,3019" coordsize="2202,0" path="m9373,3019l11575,3019e" filled="f" stroked="t" strokeweight=".704379pt" strokecolor="#5B5B5B">
                <v:path arrowok="t"/>
              </v:shape>
            </v:group>
            <v:group style="position:absolute;left:470;top:3252;width:11106;height:2" coordorigin="470,3252" coordsize="11106,2">
              <v:shape style="position:absolute;left:470;top:3252;width:11106;height:2" coordorigin="470,3252" coordsize="11106,0" path="m470,3252l11575,3252e" filled="f" stroked="t" strokeweight=".704379pt" strokecolor="#707070">
                <v:path arrowok="t"/>
              </v:shape>
            </v:group>
            <v:group style="position:absolute;left:3400;top:3242;width:2;height:375" coordorigin="3400,3242" coordsize="2,375">
              <v:shape style="position:absolute;left:3400;top:3242;width:2;height:375" coordorigin="3400,3242" coordsize="0,375" path="m3400,3617l3400,3242e" filled="f" stroked="t" strokeweight=".939172pt" strokecolor="#606060">
                <v:path arrowok="t"/>
              </v:shape>
            </v:group>
            <v:group style="position:absolute;left:6445;top:3242;width:2;height:755" coordorigin="6445,3242" coordsize="2,755">
              <v:shape style="position:absolute;left:6445;top:3242;width:2;height:755" coordorigin="6445,3242" coordsize="0,755" path="m6445,3997l6445,3242e" filled="f" stroked="t" strokeweight=".939172pt" strokecolor="#5B5B5B">
                <v:path arrowok="t"/>
              </v:shape>
            </v:group>
            <v:group style="position:absolute;left:6429;top:3670;width:1714;height:2" coordorigin="6429,3670" coordsize="1714,2">
              <v:shape style="position:absolute;left:6429;top:3670;width:1714;height:2" coordorigin="6429,3670" coordsize="1714,0" path="m6429,3670l8143,3670e" filled="f" stroked="t" strokeweight=".234793pt" strokecolor="#444444">
                <v:path arrowok="t"/>
              </v:shape>
            </v:group>
            <v:group style="position:absolute;left:3400;top:3461;width:2;height:237" coordorigin="3400,3461" coordsize="2,237">
              <v:shape style="position:absolute;left:3400;top:3461;width:2;height:237" coordorigin="3400,3461" coordsize="0,237" path="m3400,3698l3400,3461e" filled="f" stroked="t" strokeweight=".704379pt" strokecolor="#4F4F4F">
                <v:path arrowok="t"/>
              </v:shape>
            </v:group>
            <v:group style="position:absolute;left:3395;top:3677;width:1864;height:2" coordorigin="3395,3677" coordsize="1864,2">
              <v:shape style="position:absolute;left:3395;top:3677;width:1864;height:2" coordorigin="3395,3677" coordsize="1864,0" path="m3395,3677l5259,3677e" filled="f" stroked="t" strokeweight=".704379pt" strokecolor="#575757">
                <v:path arrowok="t"/>
              </v:shape>
            </v:group>
            <v:group style="position:absolute;left:8143;top:3670;width:2076;height:2" coordorigin="8143,3670" coordsize="2076,2">
              <v:shape style="position:absolute;left:8143;top:3670;width:2076;height:2" coordorigin="8143,3670" coordsize="2076,0" path="m8143,3670l10218,3670e" filled="f" stroked="t" strokeweight=".234793pt" strokecolor="#000000">
                <v:path arrowok="t"/>
              </v:shape>
            </v:group>
            <v:group style="position:absolute;left:10218;top:3670;width:1352;height:2" coordorigin="10218,3670" coordsize="1352,2">
              <v:shape style="position:absolute;left:10218;top:3670;width:1352;height:2" coordorigin="10218,3670" coordsize="1352,0" path="m10218,3670l11571,3670e" filled="f" stroked="t" strokeweight=".234793pt" strokecolor="#606060">
                <v:path arrowok="t"/>
              </v:shape>
            </v:group>
            <v:group style="position:absolute;left:470;top:3985;width:2785;height:2" coordorigin="470,3985" coordsize="2785,2">
              <v:shape style="position:absolute;left:470;top:3985;width:2785;height:2" coordorigin="470,3985" coordsize="2785,0" path="m470,3985l3254,3985e" filled="f" stroked="t" strokeweight=".704379pt" strokecolor="#5B5B5B">
                <v:path arrowok="t"/>
              </v:shape>
            </v:group>
            <v:group style="position:absolute;left:3198;top:3988;width:230;height:2" coordorigin="3198,3988" coordsize="230,2">
              <v:shape style="position:absolute;left:3198;top:3988;width:230;height:2" coordorigin="3198,3988" coordsize="230,0" path="m3198,3988l3428,3988e" filled="f" stroked="t" strokeweight=".469586pt" strokecolor="#343434">
                <v:path arrowok="t"/>
              </v:shape>
            </v:group>
            <v:group style="position:absolute;left:3400;top:3641;width:2;height:351" coordorigin="3400,3641" coordsize="2,351">
              <v:shape style="position:absolute;left:3400;top:3641;width:2;height:351" coordorigin="3400,3641" coordsize="0,351" path="m3400,3992l3400,3641e" filled="f" stroked="t" strokeweight=".704379pt" strokecolor="#3F3F3F">
                <v:path arrowok="t"/>
              </v:shape>
            </v:group>
            <v:group style="position:absolute;left:3390;top:3983;width:1982;height:2" coordorigin="3390,3983" coordsize="1982,2">
              <v:shape style="position:absolute;left:3390;top:3983;width:1982;height:2" coordorigin="3390,3983" coordsize="1982,0" path="m3390,3983l5372,3983e" filled="f" stroked="t" strokeweight="1.173965pt" strokecolor="#3B3B3B">
                <v:path arrowok="t"/>
              </v:shape>
            </v:group>
            <v:group style="position:absolute;left:5203;top:3990;width:6372;height:2" coordorigin="5203,3990" coordsize="6372,2">
              <v:shape style="position:absolute;left:5203;top:3990;width:6372;height:2" coordorigin="5203,3990" coordsize="6372,0" path="m5203,3990l11575,3990e" filled="f" stroked="t" strokeweight=".704379pt" strokecolor="#5B5B5B">
                <v:path arrowok="t"/>
              </v:shape>
            </v:group>
            <v:group style="position:absolute;left:465;top:4261;width:2789;height:2" coordorigin="465,4261" coordsize="2789,2">
              <v:shape style="position:absolute;left:465;top:4261;width:2789;height:2" coordorigin="465,4261" coordsize="2789,0" path="m465,4261l3254,4261e" filled="f" stroked="t" strokeweight=".704379pt" strokecolor="#5B5B5B">
                <v:path arrowok="t"/>
              </v:shape>
            </v:group>
            <v:group style="position:absolute;left:2268;top:3978;width:2;height:11925" coordorigin="2268,3978" coordsize="2,11925">
              <v:shape style="position:absolute;left:2268;top:3978;width:2;height:11925" coordorigin="2268,3978" coordsize="0,11925" path="m2268,15903l2268,3978e" filled="f" stroked="t" strokeweight=".704379pt" strokecolor="#606060">
                <v:path arrowok="t"/>
              </v:shape>
            </v:group>
            <v:group style="position:absolute;left:3198;top:4263;width:221;height:2" coordorigin="3198,4263" coordsize="221,2">
              <v:shape style="position:absolute;left:3198;top:4263;width:221;height:2" coordorigin="3198,4263" coordsize="221,0" path="m3198,4263l3419,4263e" filled="f" stroked="t" strokeweight=".469586pt" strokecolor="#383838">
                <v:path arrowok="t"/>
              </v:shape>
            </v:group>
            <v:group style="position:absolute;left:3362;top:4263;width:1611;height:2" coordorigin="3362,4263" coordsize="1611,2">
              <v:shape style="position:absolute;left:3362;top:4263;width:1611;height:2" coordorigin="3362,4263" coordsize="1611,0" path="m3362,4263l4973,4263e" filled="f" stroked="t" strokeweight=".704379pt" strokecolor="#606060">
                <v:path arrowok="t"/>
              </v:shape>
            </v:group>
            <v:group style="position:absolute;left:4917;top:4263;width:343;height:2" coordorigin="4917,4263" coordsize="343,2">
              <v:shape style="position:absolute;left:4917;top:4263;width:343;height:2" coordorigin="4917,4263" coordsize="343,0" path="m4917,4263l5259,4263e" filled="f" stroked="t" strokeweight=".469586pt" strokecolor="#4F4F4F">
                <v:path arrowok="t"/>
              </v:shape>
            </v:group>
            <v:group style="position:absolute;left:5203;top:4265;width:6377;height:2" coordorigin="5203,4265" coordsize="6377,2">
              <v:shape style="position:absolute;left:5203;top:4265;width:6377;height:2" coordorigin="5203,4265" coordsize="6377,0" path="m5203,4265l11580,4265e" filled="f" stroked="t" strokeweight=".704379pt" strokecolor="#606060">
                <v:path arrowok="t"/>
              </v:shape>
            </v:group>
            <v:group style="position:absolute;left:2261;top:3978;width:2;height:10786" coordorigin="2261,3978" coordsize="2,10786">
              <v:shape style="position:absolute;left:2261;top:3978;width:2;height:10786" coordorigin="2261,3978" coordsize="0,10786" path="m2261,14764l2261,3978e" filled="f" stroked="t" strokeweight=".469586pt" strokecolor="#5B5B5B">
                <v:path arrowok="t"/>
              </v:shape>
            </v:group>
            <v:group style="position:absolute;left:2254;top:4503;width:4207;height:2" coordorigin="2254,4503" coordsize="4207,2">
              <v:shape style="position:absolute;left:2254;top:4503;width:4207;height:2" coordorigin="2254,4503" coordsize="4207,0" path="m2254,4503l6462,4503e" filled="f" stroked="t" strokeweight=".704379pt" strokecolor="#5B5B5B">
                <v:path arrowok="t"/>
              </v:shape>
            </v:group>
            <v:group style="position:absolute;left:6405;top:4505;width:230;height:2" coordorigin="6405,4505" coordsize="230,2">
              <v:shape style="position:absolute;left:6405;top:4505;width:230;height:2" coordorigin="6405,4505" coordsize="230,0" path="m6405,4505l6635,4505e" filled="f" stroked="t" strokeweight=".469586pt" strokecolor="#484848">
                <v:path arrowok="t"/>
              </v:shape>
            </v:group>
            <v:group style="position:absolute;left:6579;top:4503;width:4996;height:2" coordorigin="6579,4503" coordsize="4996,2">
              <v:shape style="position:absolute;left:6579;top:4503;width:4996;height:2" coordorigin="6579,4503" coordsize="4996,0" path="m6579,4503l11575,4503e" filled="f" stroked="t" strokeweight=".704379pt" strokecolor="#606060">
                <v:path arrowok="t"/>
              </v:shape>
            </v:group>
            <v:group style="position:absolute;left:8114;top:4503;width:376;height:2" coordorigin="8114,4503" coordsize="376,2">
              <v:shape style="position:absolute;left:8114;top:4503;width:376;height:2" coordorigin="8114,4503" coordsize="376,0" path="m8114,4503l8490,4503e" filled="f" stroked="t" strokeweight=".469586pt" strokecolor="#4B4B4B">
                <v:path arrowok="t"/>
              </v:shape>
            </v:group>
            <v:group style="position:absolute;left:8997;top:4505;width:164;height:2" coordorigin="8997,4505" coordsize="164,2">
              <v:shape style="position:absolute;left:8997;top:4505;width:164;height:2" coordorigin="8997,4505" coordsize="164,0" path="m8997,4505l9162,4505e" filled="f" stroked="t" strokeweight=".469586pt" strokecolor="#3B3B3B">
                <v:path arrowok="t"/>
              </v:shape>
            </v:group>
            <v:group style="position:absolute;left:474;top:4462;width:2;height:299" coordorigin="474,4462" coordsize="2,299">
              <v:shape style="position:absolute;left:474;top:4462;width:2;height:299" coordorigin="474,4462" coordsize="0,299" path="m474,4761l474,4462e" filled="f" stroked="t" strokeweight=".469586pt" strokecolor="#383838">
                <v:path arrowok="t"/>
              </v:shape>
            </v:group>
            <v:group style="position:absolute;left:4447;top:4496;width:2;height:475" coordorigin="4447,4496" coordsize="2,475">
              <v:shape style="position:absolute;left:4447;top:4496;width:2;height:475" coordorigin="4447,4496" coordsize="0,475" path="m4447,4970l4447,4496e" filled="f" stroked="t" strokeweight=".939172pt" strokecolor="#4F4F4F">
                <v:path arrowok="t"/>
              </v:shape>
            </v:group>
            <v:group style="position:absolute;left:4442;top:4985;width:1836;height:2" coordorigin="4442,4985" coordsize="1836,2">
              <v:shape style="position:absolute;left:4442;top:4985;width:1836;height:2" coordorigin="4442,4985" coordsize="1836,0" path="m4442,4985l6278,4985e" filled="f" stroked="t" strokeweight=".704379pt" strokecolor="#575757">
                <v:path arrowok="t"/>
              </v:shape>
            </v:group>
            <v:group style="position:absolute;left:7222;top:4486;width:2;height:498" coordorigin="7222,4486" coordsize="2,498">
              <v:shape style="position:absolute;left:7222;top:4486;width:2;height:498" coordorigin="7222,4486" coordsize="0,498" path="m7222,4985l7222,4486e" filled="f" stroked="t" strokeweight=".234793pt" strokecolor="#606060">
                <v:path arrowok="t"/>
              </v:shape>
            </v:group>
            <v:group style="position:absolute;left:11568;top:4458;width:2;height:304" coordorigin="11568,4458" coordsize="2,304">
              <v:shape style="position:absolute;left:11568;top:4458;width:2;height:304" coordorigin="11568,4458" coordsize="0,304" path="m11568,4761l11568,4458e" filled="f" stroked="t" strokeweight=".704379pt" strokecolor="#575757">
                <v:path arrowok="t"/>
              </v:shape>
            </v:group>
            <v:group style="position:absolute;left:4449;top:4496;width:2;height:2165" coordorigin="4449,4496" coordsize="2,2165">
              <v:shape style="position:absolute;left:4449;top:4496;width:2;height:2165" coordorigin="4449,4496" coordsize="0,2165" path="m4449,6660l4449,4496e" filled="f" stroked="t" strokeweight=".939172pt" strokecolor="#545454">
                <v:path arrowok="t"/>
              </v:shape>
            </v:group>
            <v:group style="position:absolute;left:6222;top:4985;width:239;height:2" coordorigin="6222,4985" coordsize="239,2">
              <v:shape style="position:absolute;left:6222;top:4985;width:239;height:2" coordorigin="6222,4985" coordsize="239,0" path="m6222,4985l6462,4985e" filled="f" stroked="t" strokeweight=".469586pt" strokecolor="#3B3B3B">
                <v:path arrowok="t"/>
              </v:shape>
            </v:group>
            <v:group style="position:absolute;left:6405;top:4987;width:5170;height:2" coordorigin="6405,4987" coordsize="5170,2">
              <v:shape style="position:absolute;left:6405;top:4987;width:5170;height:2" coordorigin="6405,4987" coordsize="5170,0" path="m6405,4987l11575,4987e" filled="f" stroked="t" strokeweight=".704379pt" strokecolor="#5B5B5B">
                <v:path arrowok="t"/>
              </v:shape>
            </v:group>
            <v:group style="position:absolute;left:4442;top:5222;width:2432;height:2" coordorigin="4442,5222" coordsize="2432,2">
              <v:shape style="position:absolute;left:4442;top:5222;width:2432;height:2" coordorigin="4442,5222" coordsize="2432,0" path="m4442,5222l6875,5222e" filled="f" stroked="t" strokeweight=".469586pt" strokecolor="#575757">
                <v:path arrowok="t"/>
              </v:shape>
            </v:group>
            <v:group style="position:absolute;left:6462;top:5224;width:5118;height:2" coordorigin="6462,5224" coordsize="5118,2">
              <v:shape style="position:absolute;left:6462;top:5224;width:5118;height:2" coordorigin="6462,5224" coordsize="5118,0" path="m6462,5224l11580,5224e" filled="f" stroked="t" strokeweight=".704379pt" strokecolor="#606060">
                <v:path arrowok="t"/>
              </v:shape>
            </v:group>
            <v:group style="position:absolute;left:11571;top:4942;width:2;height:304" coordorigin="11571,4942" coordsize="2,304">
              <v:shape style="position:absolute;left:11571;top:4942;width:2;height:304" coordorigin="11571,4942" coordsize="0,304" path="m11571,5246l11571,4942e" filled="f" stroked="t" strokeweight=".469586pt" strokecolor="#444444">
                <v:path arrowok="t"/>
              </v:shape>
            </v:group>
            <v:group style="position:absolute;left:4438;top:5464;width:7142;height:2" coordorigin="4438,5464" coordsize="7142,2">
              <v:shape style="position:absolute;left:4438;top:5464;width:7142;height:2" coordorigin="4438,5464" coordsize="7142,0" path="m4438,5464l11580,5464e" filled="f" stroked="t" strokeweight=".704379pt" strokecolor="#5B5B5B">
                <v:path arrowok="t"/>
              </v:shape>
            </v:group>
            <v:group style="position:absolute;left:8997;top:5464;width:164;height:2" coordorigin="8997,5464" coordsize="164,2">
              <v:shape style="position:absolute;left:8997;top:5464;width:164;height:2" coordorigin="8997,5464" coordsize="164,0" path="m8997,5464l9162,5464e" filled="f" stroked="t" strokeweight=".469586pt" strokecolor="#4B4B4B">
                <v:path arrowok="t"/>
              </v:shape>
            </v:group>
            <v:group style="position:absolute;left:2254;top:5704;width:9326;height:2" coordorigin="2254,5704" coordsize="9326,2">
              <v:shape style="position:absolute;left:2254;top:5704;width:9326;height:2" coordorigin="2254,5704" coordsize="9326,0" path="m2254,5704l11580,5704e" filled="f" stroked="t" strokeweight=".704379pt" strokecolor="#5B5B5B">
                <v:path arrowok="t"/>
              </v:shape>
            </v:group>
            <v:group style="position:absolute;left:11573;top:5212;width:2;height:536" coordorigin="11573,5212" coordsize="2,536">
              <v:shape style="position:absolute;left:11573;top:5212;width:2;height:536" coordorigin="11573,5212" coordsize="0,536" path="m11573,5749l11573,5212e" filled="f" stroked="t" strokeweight=".469586pt" strokecolor="#575757">
                <v:path arrowok="t"/>
              </v:shape>
            </v:group>
            <v:group style="position:absolute;left:465;top:5941;width:8697;height:2" coordorigin="465,5941" coordsize="8697,2">
              <v:shape style="position:absolute;left:465;top:5941;width:8697;height:2" coordorigin="465,5941" coordsize="8697,0" path="m465,5941l9162,5941e" filled="f" stroked="t" strokeweight=".704379pt" strokecolor="#5B5B5B">
                <v:path arrowok="t"/>
              </v:shape>
            </v:group>
            <v:group style="position:absolute;left:4447;top:5630;width:2;height:522" coordorigin="4447,5630" coordsize="2,522">
              <v:shape style="position:absolute;left:4447;top:5630;width:2;height:522" coordorigin="4447,5630" coordsize="0,522" path="m4447,6152l4447,5630e" filled="f" stroked="t" strokeweight=".704379pt" strokecolor="#4B4B4B">
                <v:path arrowok="t"/>
              </v:shape>
            </v:group>
            <v:group style="position:absolute;left:9105;top:5943;width:324;height:2" coordorigin="9105,5943" coordsize="324,2">
              <v:shape style="position:absolute;left:9105;top:5943;width:324;height:2" coordorigin="9105,5943" coordsize="324,0" path="m9105,5943l9429,5943e" filled="f" stroked="t" strokeweight=".469586pt" strokecolor="#484848">
                <v:path arrowok="t"/>
              </v:shape>
            </v:group>
            <v:group style="position:absolute;left:9373;top:5943;width:2207;height:2" coordorigin="9373,5943" coordsize="2207,2">
              <v:shape style="position:absolute;left:9373;top:5943;width:2207;height:2" coordorigin="9373,5943" coordsize="2207,0" path="m9373,5943l11580,5943e" filled="f" stroked="t" strokeweight=".704379pt" strokecolor="#606060">
                <v:path arrowok="t"/>
              </v:shape>
            </v:group>
            <v:group style="position:absolute;left:7222;top:5924;width:2;height:280" coordorigin="7222,5924" coordsize="2,280">
              <v:shape style="position:absolute;left:7222;top:5924;width:2;height:280" coordorigin="7222,5924" coordsize="0,280" path="m7222,6205l7222,5924e" filled="f" stroked="t" strokeweight=".234793pt" strokecolor="#606060">
                <v:path arrowok="t"/>
              </v:shape>
            </v:group>
            <v:group style="position:absolute;left:2254;top:6411;width:9331;height:2" coordorigin="2254,6411" coordsize="9331,2">
              <v:shape style="position:absolute;left:2254;top:6411;width:9331;height:2" coordorigin="2254,6411" coordsize="9331,0" path="m2254,6411l11585,6411e" filled="f" stroked="t" strokeweight=".704379pt" strokecolor="#606060">
                <v:path arrowok="t"/>
              </v:shape>
            </v:group>
            <v:group style="position:absolute;left:7222;top:6205;width:2;height:441" coordorigin="7222,6205" coordsize="2,441">
              <v:shape style="position:absolute;left:7222;top:6205;width:2;height:441" coordorigin="7222,6205" coordsize="0,441" path="m7222,6646l7222,6205e" filled="f" stroked="t" strokeweight=".234793pt" strokecolor="#343434">
                <v:path arrowok="t"/>
              </v:shape>
            </v:group>
            <v:group style="position:absolute;left:11573;top:6176;width:2;height:266" coordorigin="11573,6176" coordsize="2,266">
              <v:shape style="position:absolute;left:11573;top:6176;width:2;height:266" coordorigin="11573,6176" coordsize="0,266" path="m11573,6442l11573,6176e" filled="f" stroked="t" strokeweight=".469586pt" strokecolor="#4F4F4F">
                <v:path arrowok="t"/>
              </v:shape>
            </v:group>
            <v:group style="position:absolute;left:2259;top:6651;width:2221;height:2" coordorigin="2259,6651" coordsize="2221,2">
              <v:shape style="position:absolute;left:2259;top:6651;width:2221;height:2" coordorigin="2259,6651" coordsize="2221,0" path="m2259,6651l4480,6651e" filled="f" stroked="t" strokeweight=".469586pt" strokecolor="#575757">
                <v:path arrowok="t"/>
              </v:shape>
            </v:group>
            <v:group style="position:absolute;left:4217;top:6651;width:2263;height:2" coordorigin="4217,6651" coordsize="2263,2">
              <v:shape style="position:absolute;left:4217;top:6651;width:2263;height:2" coordorigin="4217,6651" coordsize="2263,0" path="m4217,6651l6480,6651e" filled="f" stroked="t" strokeweight=".704379pt" strokecolor="#5B5B5B">
                <v:path arrowok="t"/>
              </v:shape>
            </v:group>
            <v:group style="position:absolute;left:6405;top:6651;width:230;height:2" coordorigin="6405,6651" coordsize="230,2">
              <v:shape style="position:absolute;left:6405;top:6651;width:230;height:2" coordorigin="6405,6651" coordsize="230,0" path="m6405,6651l6635,6651e" filled="f" stroked="t" strokeweight=".469586pt" strokecolor="#4F4F4F">
                <v:path arrowok="t"/>
              </v:shape>
            </v:group>
            <v:group style="position:absolute;left:6579;top:6651;width:2475;height:2" coordorigin="6579,6651" coordsize="2475,2">
              <v:shape style="position:absolute;left:6579;top:6651;width:2475;height:2" coordorigin="6579,6651" coordsize="2475,0" path="m6579,6651l9054,6651e" filled="f" stroked="t" strokeweight=".704379pt" strokecolor="#606060">
                <v:path arrowok="t"/>
              </v:shape>
            </v:group>
            <v:group style="position:absolute;left:8997;top:6651;width:164;height:2" coordorigin="8997,6651" coordsize="164,2">
              <v:shape style="position:absolute;left:8997;top:6651;width:164;height:2" coordorigin="8997,6651" coordsize="164,0" path="m8997,6651l9162,6651e" filled="f" stroked="t" strokeweight=".469586pt" strokecolor="#2F2F2F">
                <v:path arrowok="t"/>
              </v:shape>
            </v:group>
            <v:group style="position:absolute;left:9105;top:6651;width:2475;height:2" coordorigin="9105,6651" coordsize="2475,2">
              <v:shape style="position:absolute;left:9105;top:6651;width:2475;height:2" coordorigin="9105,6651" coordsize="2475,0" path="m9105,6651l11580,6651e" filled="f" stroked="t" strokeweight=".704379pt" strokecolor="#606060">
                <v:path arrowok="t"/>
              </v:shape>
            </v:group>
            <v:group style="position:absolute;left:460;top:6891;width:5818;height:2" coordorigin="460,6891" coordsize="5818,2">
              <v:shape style="position:absolute;left:460;top:6891;width:5818;height:2" coordorigin="460,6891" coordsize="5818,0" path="m460,6891l6278,6891e" filled="f" stroked="t" strokeweight=".704379pt" strokecolor="#5B5B5B">
                <v:path arrowok="t"/>
              </v:shape>
            </v:group>
            <v:group style="position:absolute;left:6222;top:6893;width:239;height:2" coordorigin="6222,6893" coordsize="239,2">
              <v:shape style="position:absolute;left:6222;top:6893;width:239;height:2" coordorigin="6222,6893" coordsize="239,0" path="m6222,6893l6462,6893e" filled="f" stroked="t" strokeweight=".469586pt" strokecolor="#3B3B3B">
                <v:path arrowok="t"/>
              </v:shape>
            </v:group>
            <v:group style="position:absolute;left:6405;top:6893;width:2756;height:2" coordorigin="6405,6893" coordsize="2756,2">
              <v:shape style="position:absolute;left:6405;top:6893;width:2756;height:2" coordorigin="6405,6893" coordsize="2756,0" path="m6405,6893l9162,6893e" filled="f" stroked="t" strokeweight=".704379pt" strokecolor="#606060">
                <v:path arrowok="t"/>
              </v:shape>
            </v:group>
            <v:group style="position:absolute;left:9105;top:6893;width:324;height:2" coordorigin="9105,6893" coordsize="324,2">
              <v:shape style="position:absolute;left:9105;top:6893;width:324;height:2" coordorigin="9105,6893" coordsize="324,0" path="m9105,6893l9429,6893e" filled="f" stroked="t" strokeweight=".469586pt" strokecolor="#4B4B4B">
                <v:path arrowok="t"/>
              </v:shape>
            </v:group>
            <v:group style="position:absolute;left:9373;top:6893;width:2207;height:2" coordorigin="9373,6893" coordsize="2207,2">
              <v:shape style="position:absolute;left:9373;top:6893;width:2207;height:2" coordorigin="9373,6893" coordsize="2207,0" path="m9373,6893l11580,6893e" filled="f" stroked="t" strokeweight=".704379pt" strokecolor="#606060">
                <v:path arrowok="t"/>
              </v:shape>
            </v:group>
            <v:group style="position:absolute;left:11573;top:6603;width:2;height:313" coordorigin="11573,6603" coordsize="2,313">
              <v:shape style="position:absolute;left:11573;top:6603;width:2;height:313" coordorigin="11573,6603" coordsize="0,313" path="m11573,6917l11573,6603e" filled="f" stroked="t" strokeweight=".704379pt" strokecolor="#545454">
                <v:path arrowok="t"/>
              </v:shape>
            </v:group>
            <v:group style="position:absolute;left:474;top:646;width:2;height:15248" coordorigin="474,646" coordsize="2,15248">
              <v:shape style="position:absolute;left:474;top:646;width:2;height:15248" coordorigin="474,646" coordsize="0,15248" path="m474,15894l474,646e" filled="f" stroked="t" strokeweight=".704379pt" strokecolor="#575757">
                <v:path arrowok="t"/>
              </v:shape>
            </v:group>
            <v:group style="position:absolute;left:465;top:7358;width:1625;height:2" coordorigin="465,7358" coordsize="1625,2">
              <v:shape style="position:absolute;left:465;top:7358;width:1625;height:2" coordorigin="465,7358" coordsize="1625,0" path="m465,7358l2090,7358e" filled="f" stroked="t" strokeweight=".704379pt" strokecolor="#606060">
                <v:path arrowok="t"/>
              </v:shape>
            </v:group>
            <v:group style="position:absolute;left:2033;top:7358;width:258;height:2" coordorigin="2033,7358" coordsize="258,2">
              <v:shape style="position:absolute;left:2033;top:7358;width:258;height:2" coordorigin="2033,7358" coordsize="258,0" path="m2033,7358l2292,7358e" filled="f" stroked="t" strokeweight=".469586pt" strokecolor="#3F3F3F">
                <v:path arrowok="t"/>
              </v:shape>
            </v:group>
            <v:group style="position:absolute;left:2221;top:7361;width:4240;height:2" coordorigin="2221,7361" coordsize="4240,2">
              <v:shape style="position:absolute;left:2221;top:7361;width:4240;height:2" coordorigin="2221,7361" coordsize="4240,0" path="m2221,7361l6462,7361e" filled="f" stroked="t" strokeweight=".704379pt" strokecolor="#606060">
                <v:path arrowok="t"/>
              </v:shape>
            </v:group>
            <v:group style="position:absolute;left:6405;top:7361;width:230;height:2" coordorigin="6405,7361" coordsize="230,2">
              <v:shape style="position:absolute;left:6405;top:7361;width:230;height:2" coordorigin="6405,7361" coordsize="230,0" path="m6405,7361l6635,7361e" filled="f" stroked="t" strokeweight=".469586pt" strokecolor="#484848">
                <v:path arrowok="t"/>
              </v:shape>
            </v:group>
            <v:group style="position:absolute;left:6579;top:7361;width:5001;height:2" coordorigin="6579,7361" coordsize="5001,2">
              <v:shape style="position:absolute;left:6579;top:7361;width:5001;height:2" coordorigin="6579,7361" coordsize="5001,0" path="m6579,7361l11580,7361e" filled="f" stroked="t" strokeweight=".704379pt" strokecolor="#606060">
                <v:path arrowok="t"/>
              </v:shape>
            </v:group>
            <v:group style="position:absolute;left:4452;top:7353;width:2;height:313" coordorigin="4452,7353" coordsize="2,313">
              <v:shape style="position:absolute;left:4452;top:7353;width:2;height:313" coordorigin="4452,7353" coordsize="0,313" path="m4452,7667l4452,7353e" filled="f" stroked="t" strokeweight=".704379pt" strokecolor="#484848">
                <v:path arrowok="t"/>
              </v:shape>
            </v:group>
            <v:group style="position:absolute;left:4442;top:7603;width:4048;height:2" coordorigin="4442,7603" coordsize="4048,2">
              <v:shape style="position:absolute;left:4442;top:7603;width:4048;height:2" coordorigin="4442,7603" coordsize="4048,0" path="m4442,7603l8490,7603e" filled="f" stroked="t" strokeweight=".704379pt" strokecolor="#606060">
                <v:path arrowok="t"/>
              </v:shape>
            </v:group>
            <v:group style="position:absolute;left:8434;top:7603;width:202;height:2" coordorigin="8434,7603" coordsize="202,2">
              <v:shape style="position:absolute;left:8434;top:7603;width:202;height:2" coordorigin="8434,7603" coordsize="202,0" path="m8434,7603l8636,7603e" filled="f" stroked="t" strokeweight=".469586pt" strokecolor="#484848">
                <v:path arrowok="t"/>
              </v:shape>
            </v:group>
            <v:group style="position:absolute;left:8565;top:7603;width:3019;height:2" coordorigin="8565,7603" coordsize="3019,2">
              <v:shape style="position:absolute;left:8565;top:7603;width:3019;height:2" coordorigin="8565,7603" coordsize="3019,0" path="m8565,7603l11585,7603e" filled="f" stroked="t" strokeweight=".704379pt" strokecolor="#646464">
                <v:path arrowok="t"/>
              </v:shape>
            </v:group>
            <v:group style="position:absolute;left:4452;top:7572;width:2;height:513" coordorigin="4452,7572" coordsize="2,513">
              <v:shape style="position:absolute;left:4452;top:7572;width:2;height:513" coordorigin="4452,7572" coordsize="0,513" path="m4452,8084l4452,7572e" filled="f" stroked="t" strokeweight=".704379pt" strokecolor="#4F4F4F">
                <v:path arrowok="t"/>
              </v:shape>
            </v:group>
            <v:group style="position:absolute;left:4438;top:7840;width:7142;height:2" coordorigin="4438,7840" coordsize="7142,2">
              <v:shape style="position:absolute;left:4438;top:7840;width:7142;height:2" coordorigin="4438,7840" coordsize="7142,0" path="m4438,7840l11580,7840e" filled="f" stroked="t" strokeweight=".704379pt" strokecolor="#646464">
                <v:path arrowok="t"/>
              </v:shape>
            </v:group>
            <v:group style="position:absolute;left:460;top:8198;width:394;height:2" coordorigin="460,8198" coordsize="394,2">
              <v:shape style="position:absolute;left:460;top:8198;width:394;height:2" coordorigin="460,8198" coordsize="394,0" path="m460,8198l855,8198e" filled="f" stroked="t" strokeweight=".234793pt" strokecolor="#232323">
                <v:path arrowok="t"/>
              </v:shape>
            </v:group>
            <v:group style="position:absolute;left:855;top:8198;width:1207;height:2" coordorigin="855,8198" coordsize="1207,2">
              <v:shape style="position:absolute;left:855;top:8198;width:1207;height:2" coordorigin="855,8198" coordsize="1207,0" path="m855,8198l2061,8198e" filled="f" stroked="t" strokeweight=".234793pt" strokecolor="#000000">
                <v:path arrowok="t"/>
              </v:shape>
            </v:group>
            <v:group style="position:absolute;left:2061;top:8198;width:939;height:2" coordorigin="2061,8198" coordsize="939,2">
              <v:shape style="position:absolute;left:2061;top:8198;width:939;height:2" coordorigin="2061,8198" coordsize="939,0" path="m2061,8198l3001,8198e" filled="f" stroked="t" strokeweight=".234793pt" strokecolor="#676767">
                <v:path arrowok="t"/>
              </v:shape>
            </v:group>
            <v:group style="position:absolute;left:3001;top:8198;width:7218;height:2" coordorigin="3001,8198" coordsize="7218,2">
              <v:shape style="position:absolute;left:3001;top:8198;width:7218;height:2" coordorigin="3001,8198" coordsize="7218,0" path="m3001,8198l10218,8198e" filled="f" stroked="t" strokeweight=".234793pt" strokecolor="#000000">
                <v:path arrowok="t"/>
              </v:shape>
            </v:group>
            <v:group style="position:absolute;left:10218;top:8198;width:1352;height:2" coordorigin="10218,8198" coordsize="1352,2">
              <v:shape style="position:absolute;left:10218;top:8198;width:1352;height:2" coordorigin="10218,8198" coordsize="1352,0" path="m10218,8198l11571,8198e" filled="f" stroked="t" strokeweight=".234793pt" strokecolor="#646464">
                <v:path arrowok="t"/>
              </v:shape>
            </v:group>
            <v:group style="position:absolute;left:11575;top:7795;width:2;height:1951" coordorigin="11575,7795" coordsize="2,1951">
              <v:shape style="position:absolute;left:11575;top:7795;width:2;height:1951" coordorigin="11575,7795" coordsize="0,1951" path="m11575,9746l11575,7795e" filled="f" stroked="t" strokeweight=".704379pt" strokecolor="#5B5B5B">
                <v:path arrowok="t"/>
              </v:shape>
            </v:group>
            <v:group style="position:absolute;left:470;top:8877;width:1620;height:2" coordorigin="470,8877" coordsize="1620,2">
              <v:shape style="position:absolute;left:470;top:8877;width:1620;height:2" coordorigin="470,8877" coordsize="1620,0" path="m470,8877l2090,8877e" filled="f" stroked="t" strokeweight=".704379pt" strokecolor="#5B5B5B">
                <v:path arrowok="t"/>
              </v:shape>
            </v:group>
            <v:group style="position:absolute;left:474;top:8535;width:2;height:370" coordorigin="474,8535" coordsize="2,370">
              <v:shape style="position:absolute;left:474;top:8535;width:2;height:370" coordorigin="474,8535" coordsize="0,370" path="m474,8906l474,8535e" filled="f" stroked="t" strokeweight=".469586pt" strokecolor="#4B4B4B">
                <v:path arrowok="t"/>
              </v:shape>
            </v:group>
            <v:group style="position:absolute;left:2033;top:8877;width:258;height:2" coordorigin="2033,8877" coordsize="258,2">
              <v:shape style="position:absolute;left:2033;top:8877;width:258;height:2" coordorigin="2033,8877" coordsize="258,0" path="m2033,8877l2292,8877e" filled="f" stroked="t" strokeweight=".469586pt" strokecolor="#3F3F3F">
                <v:path arrowok="t"/>
              </v:shape>
            </v:group>
            <v:group style="position:absolute;left:2221;top:8880;width:9364;height:2" coordorigin="2221,8880" coordsize="9364,2">
              <v:shape style="position:absolute;left:2221;top:8880;width:9364;height:2" coordorigin="2221,8880" coordsize="9364,0" path="m2221,8880l11585,8880e" filled="f" stroked="t" strokeweight=".704379pt" strokecolor="#606060">
                <v:path arrowok="t"/>
              </v:shape>
            </v:group>
            <v:group style="position:absolute;left:6222;top:8877;width:239;height:2" coordorigin="6222,8877" coordsize="239,2">
              <v:shape style="position:absolute;left:6222;top:8877;width:239;height:2" coordorigin="6222,8877" coordsize="239,0" path="m6222,8877l6462,8877e" filled="f" stroked="t" strokeweight=".469586pt" strokecolor="#484848">
                <v:path arrowok="t"/>
              </v:shape>
            </v:group>
            <v:group style="position:absolute;left:465;top:9715;width:1221;height:2" coordorigin="465,9715" coordsize="1221,2">
              <v:shape style="position:absolute;left:465;top:9715;width:1221;height:2" coordorigin="465,9715" coordsize="1221,0" path="m465,9715l1686,9715e" filled="f" stroked="t" strokeweight=".704379pt" strokecolor="#606060">
                <v:path arrowok="t"/>
              </v:shape>
            </v:group>
            <v:group style="position:absolute;left:1629;top:9718;width:460;height:2" coordorigin="1629,9718" coordsize="460,2">
              <v:shape style="position:absolute;left:1629;top:9718;width:460;height:2" coordorigin="1629,9718" coordsize="460,0" path="m1629,9718l2090,9718e" filled="f" stroked="t" strokeweight=".469586pt" strokecolor="#4B4B4B">
                <v:path arrowok="t"/>
              </v:shape>
            </v:group>
            <v:group style="position:absolute;left:1958;top:9718;width:9631;height:2" coordorigin="1958,9718" coordsize="9631,2">
              <v:shape style="position:absolute;left:1958;top:9718;width:9631;height:2" coordorigin="1958,9718" coordsize="9631,0" path="m1958,9718l11589,9718e" filled="f" stroked="t" strokeweight=".704379pt" strokecolor="#606060">
                <v:path arrowok="t"/>
              </v:shape>
            </v:group>
            <v:group style="position:absolute;left:460;top:9960;width:1629;height:2" coordorigin="460,9960" coordsize="1629,2">
              <v:shape style="position:absolute;left:460;top:9960;width:1629;height:2" coordorigin="460,9960" coordsize="1629,0" path="m460,9960l2090,9960e" filled="f" stroked="t" strokeweight=".704379pt" strokecolor="#606060">
                <v:path arrowok="t"/>
              </v:shape>
            </v:group>
            <v:group style="position:absolute;left:2033;top:9960;width:258;height:2" coordorigin="2033,9960" coordsize="258,2">
              <v:shape style="position:absolute;left:2033;top:9960;width:258;height:2" coordorigin="2033,9960" coordsize="258,0" path="m2033,9960l2292,9960e" filled="f" stroked="t" strokeweight=".469586pt" strokecolor="#444444">
                <v:path arrowok="t"/>
              </v:shape>
            </v:group>
            <v:group style="position:absolute;left:2221;top:9960;width:2752;height:2" coordorigin="2221,9960" coordsize="2752,2">
              <v:shape style="position:absolute;left:2221;top:9960;width:2752;height:2" coordorigin="2221,9960" coordsize="2752,0" path="m2221,9960l4973,9960e" filled="f" stroked="t" strokeweight=".704379pt" strokecolor="#606060">
                <v:path arrowok="t"/>
              </v:shape>
            </v:group>
            <v:group style="position:absolute;left:4917;top:9960;width:343;height:2" coordorigin="4917,9960" coordsize="343,2">
              <v:shape style="position:absolute;left:4917;top:9960;width:343;height:2" coordorigin="4917,9960" coordsize="343,0" path="m4917,9960l5259,9960e" filled="f" stroked="t" strokeweight=".469586pt" strokecolor="#545454">
                <v:path arrowok="t"/>
              </v:shape>
            </v:group>
            <v:group style="position:absolute;left:5203;top:9957;width:6382;height:2" coordorigin="5203,9957" coordsize="6382,2">
              <v:shape style="position:absolute;left:5203;top:9957;width:6382;height:2" coordorigin="5203,9957" coordsize="6382,0" path="m5203,9957l11585,9957e" filled="f" stroked="t" strokeweight=".704379pt" strokecolor="#646464">
                <v:path arrowok="t"/>
              </v:shape>
            </v:group>
            <v:group style="position:absolute;left:465;top:10197;width:1827;height:2" coordorigin="465,10197" coordsize="1827,2">
              <v:shape style="position:absolute;left:465;top:10197;width:1827;height:2" coordorigin="465,10197" coordsize="1827,0" path="m465,10197l2292,10197e" filled="f" stroked="t" strokeweight=".469586pt" strokecolor="#5B5B5B">
                <v:path arrowok="t"/>
              </v:shape>
            </v:group>
            <v:group style="position:absolute;left:2221;top:10197;width:9368;height:2" coordorigin="2221,10197" coordsize="9368,2">
              <v:shape style="position:absolute;left:2221;top:10197;width:9368;height:2" coordorigin="2221,10197" coordsize="9368,0" path="m2221,10197l11589,10197e" filled="f" stroked="t" strokeweight=".704379pt" strokecolor="#646464">
                <v:path arrowok="t"/>
              </v:shape>
            </v:group>
            <v:group style="position:absolute;left:3198;top:10197;width:221;height:2" coordorigin="3198,10197" coordsize="221,2">
              <v:shape style="position:absolute;left:3198;top:10197;width:221;height:2" coordorigin="3198,10197" coordsize="221,0" path="m3198,10197l3419,10197e" filled="f" stroked="t" strokeweight=".469586pt" strokecolor="#3B3B3B">
                <v:path arrowok="t"/>
              </v:shape>
            </v:group>
            <v:group style="position:absolute;left:6222;top:10197;width:239;height:2" coordorigin="6222,10197" coordsize="239,2">
              <v:shape style="position:absolute;left:6222;top:10197;width:239;height:2" coordorigin="6222,10197" coordsize="239,0" path="m6222,10197l6462,10197e" filled="f" stroked="t" strokeweight=".469586pt" strokecolor="#444444">
                <v:path arrowok="t"/>
              </v:shape>
            </v:group>
            <v:group style="position:absolute;left:9105;top:10197;width:324;height:2" coordorigin="9105,10197" coordsize="324,2">
              <v:shape style="position:absolute;left:9105;top:10197;width:324;height:2" coordorigin="9105,10197" coordsize="324,0" path="m9105,10197l9429,10197e" filled="f" stroked="t" strokeweight=".469586pt" strokecolor="#484848">
                <v:path arrowok="t"/>
              </v:shape>
            </v:group>
            <v:group style="position:absolute;left:11585;top:4016;width:2;height:11882" coordorigin="11585,4016" coordsize="2,11882">
              <v:shape style="position:absolute;left:11585;top:4016;width:2;height:11882" coordorigin="11585,4016" coordsize="0,11882" path="m11585,15898l11585,4016e" filled="f" stroked="t" strokeweight=".704379pt" strokecolor="#5B5B5B">
                <v:path arrowok="t"/>
              </v:shape>
            </v:group>
            <v:group style="position:absolute;left:470;top:10674;width:8725;height:2" coordorigin="470,10674" coordsize="8725,2">
              <v:shape style="position:absolute;left:470;top:10674;width:8725;height:2" coordorigin="470,10674" coordsize="8725,0" path="m470,10674l9194,10674e" filled="f" stroked="t" strokeweight=".704379pt" strokecolor="#606060">
                <v:path arrowok="t"/>
              </v:shape>
            </v:group>
            <v:group style="position:absolute;left:9105;top:10672;width:324;height:2" coordorigin="9105,10672" coordsize="324,2">
              <v:shape style="position:absolute;left:9105;top:10672;width:324;height:2" coordorigin="9105,10672" coordsize="324,0" path="m9105,10672l9429,10672e" filled="f" stroked="t" strokeweight=".469586pt" strokecolor="#545454">
                <v:path arrowok="t"/>
              </v:shape>
            </v:group>
            <v:group style="position:absolute;left:9373;top:10672;width:2216;height:2" coordorigin="9373,10672" coordsize="2216,2">
              <v:shape style="position:absolute;left:9373;top:10672;width:2216;height:2" coordorigin="9373,10672" coordsize="2216,0" path="m9373,10672l11589,10672e" filled="f" stroked="t" strokeweight=".704379pt" strokecolor="#646464">
                <v:path arrowok="t"/>
              </v:shape>
            </v:group>
            <v:group style="position:absolute;left:11580;top:10415;width:2;height:280" coordorigin="11580,10415" coordsize="2,280">
              <v:shape style="position:absolute;left:11580;top:10415;width:2;height:280" coordorigin="11580,10415" coordsize="0,280" path="m11580,10695l11580,10415e" filled="f" stroked="t" strokeweight=".469586pt" strokecolor="#4B4B4B">
                <v:path arrowok="t"/>
              </v:shape>
            </v:group>
            <v:group style="position:absolute;left:477;top:10624;width:2;height:5269" coordorigin="477,10624" coordsize="2,5269">
              <v:shape style="position:absolute;left:477;top:10624;width:2;height:5269" coordorigin="477,10624" coordsize="0,5269" path="m477,15894l477,10624e" filled="f" stroked="t" strokeweight=".704379pt" strokecolor="#545454">
                <v:path arrowok="t"/>
              </v:shape>
            </v:group>
            <v:group style="position:absolute;left:916;top:10911;width:10674;height:2" coordorigin="916,10911" coordsize="10674,2">
              <v:shape style="position:absolute;left:916;top:10911;width:10674;height:2" coordorigin="916,10911" coordsize="10674,0" path="m916,10911l11589,10911e" filled="f" stroked="t" strokeweight=".704379pt" strokecolor="#606060">
                <v:path arrowok="t"/>
              </v:shape>
            </v:group>
            <v:group style="position:absolute;left:1188;top:10900;width:2;height:380" coordorigin="1188,10900" coordsize="2,380">
              <v:shape style="position:absolute;left:1188;top:10900;width:2;height:380" coordorigin="1188,10900" coordsize="0,380" path="m1188,11279l1188,10900e" filled="f" stroked="t" strokeweight=".234793pt" strokecolor="#343434">
                <v:path arrowok="t"/>
              </v:shape>
            </v:group>
            <v:group style="position:absolute;left:1188;top:11275;width:2400;height:2" coordorigin="1188,11275" coordsize="2400,2">
              <v:shape style="position:absolute;left:1188;top:11275;width:2400;height:2" coordorigin="1188,11275" coordsize="2400,0" path="m1188,11275l3588,11275e" filled="f" stroked="t" strokeweight=".234793pt" strokecolor="#5B5B5B">
                <v:path arrowok="t"/>
              </v:shape>
            </v:group>
            <v:group style="position:absolute;left:1674;top:10904;width:2;height:2174" coordorigin="1674,10904" coordsize="2,2174">
              <v:shape style="position:absolute;left:1674;top:10904;width:2;height:2174" coordorigin="1674,10904" coordsize="0,2174" path="m1674,13079l1674,10904e" filled="f" stroked="t" strokeweight=".704379pt" strokecolor="#606060">
                <v:path arrowok="t"/>
              </v:shape>
            </v:group>
            <v:group style="position:absolute;left:6856;top:10904;width:2;height:85" coordorigin="6856,10904" coordsize="2,85">
              <v:shape style="position:absolute;left:6856;top:10904;width:2;height:85" coordorigin="6856,10904" coordsize="0,85" path="m6856,10990l6856,10904e" filled="f" stroked="t" strokeweight=".704379pt" strokecolor="#343434">
                <v:path arrowok="t"/>
              </v:shape>
            </v:group>
            <v:group style="position:absolute;left:460;top:11275;width:733;height:2" coordorigin="460,11275" coordsize="733,2">
              <v:shape style="position:absolute;left:460;top:11275;width:733;height:2" coordorigin="460,11275" coordsize="733,0" path="m460,11275l1193,11275e" filled="f" stroked="t" strokeweight=".234793pt" strokecolor="#1F1F1F">
                <v:path arrowok="t"/>
              </v:shape>
            </v:group>
            <v:group style="position:absolute;left:3588;top:11275;width:3019;height:2" coordorigin="3588,11275" coordsize="3019,2">
              <v:shape style="position:absolute;left:3588;top:11275;width:3019;height:2" coordorigin="3588,11275" coordsize="3019,0" path="m3588,11275l6607,11275e" filled="f" stroked="t" strokeweight=".234793pt" strokecolor="#000000">
                <v:path arrowok="t"/>
              </v:shape>
            </v:group>
            <v:group style="position:absolute;left:6607;top:11275;width:615;height:2" coordorigin="6607,11275" coordsize="615,2">
              <v:shape style="position:absolute;left:6607;top:11275;width:615;height:2" coordorigin="6607,11275" coordsize="615,0" path="m6607,11275l7222,11275e" filled="f" stroked="t" strokeweight=".234793pt" strokecolor="#606060">
                <v:path arrowok="t"/>
              </v:shape>
            </v:group>
            <v:group style="position:absolute;left:6858;top:10933;width:2;height:2146" coordorigin="6858,10933" coordsize="2,2146">
              <v:shape style="position:absolute;left:6858;top:10933;width:2;height:2146" coordorigin="6858,10933" coordsize="0,2146" path="m6858,13079l6858,10933e" filled="f" stroked="t" strokeweight=".704379pt" strokecolor="#545454">
                <v:path arrowok="t"/>
              </v:shape>
            </v:group>
            <v:group style="position:absolute;left:7222;top:11275;width:2996;height:2" coordorigin="7222,11275" coordsize="2996,2">
              <v:shape style="position:absolute;left:7222;top:11275;width:2996;height:2" coordorigin="7222,11275" coordsize="2996,0" path="m7222,11275l10218,11275e" filled="f" stroked="t" strokeweight=".234793pt" strokecolor="#000000">
                <v:path arrowok="t"/>
              </v:shape>
            </v:group>
            <v:group style="position:absolute;left:10218;top:11275;width:1352;height:2" coordorigin="10218,11275" coordsize="1352,2">
              <v:shape style="position:absolute;left:10218;top:11275;width:1352;height:2" coordorigin="10218,11275" coordsize="1352,0" path="m10218,11275l11571,11275e" filled="f" stroked="t" strokeweight=".234793pt" strokecolor="#A0A0A0">
                <v:path arrowok="t"/>
              </v:shape>
            </v:group>
            <v:group style="position:absolute;left:1188;top:11275;width:2;height:1775" coordorigin="1188,11275" coordsize="2,1775">
              <v:shape style="position:absolute;left:1188;top:11275;width:2;height:1775" coordorigin="1188,11275" coordsize="0,1775" path="m1188,13050l1188,11275e" filled="f" stroked="t" strokeweight=".234793pt" strokecolor="#000000">
                <v:path arrowok="t"/>
              </v:shape>
            </v:group>
            <v:group style="position:absolute;left:460;top:13330;width:394;height:2" coordorigin="460,13330" coordsize="394,2">
              <v:shape style="position:absolute;left:460;top:13330;width:394;height:2" coordorigin="460,13330" coordsize="394,0" path="m460,13330l855,13330e" filled="f" stroked="t" strokeweight=".234793pt" strokecolor="#5B5B5B">
                <v:path arrowok="t"/>
              </v:shape>
            </v:group>
            <v:group style="position:absolute;left:855;top:13330;width:338;height:2" coordorigin="855,13330" coordsize="338,2">
              <v:shape style="position:absolute;left:855;top:13330;width:338;height:2" coordorigin="855,13330" coordsize="338,0" path="m855,13330l1193,13330e" filled="f" stroked="t" strokeweight=".234793pt" strokecolor="#000000">
                <v:path arrowok="t"/>
              </v:shape>
            </v:group>
            <v:group style="position:absolute;left:1188;top:13050;width:2;height:285" coordorigin="1188,13050" coordsize="2,285">
              <v:shape style="position:absolute;left:1188;top:13050;width:2;height:285" coordorigin="1188,13050" coordsize="0,285" path="m1188,13335l1188,13050e" filled="f" stroked="t" strokeweight=".234793pt" strokecolor="#444444">
                <v:path arrowok="t"/>
              </v:shape>
            </v:group>
            <v:group style="position:absolute;left:1188;top:13330;width:479;height:2" coordorigin="1188,13330" coordsize="479,2">
              <v:shape style="position:absolute;left:1188;top:13330;width:479;height:2" coordorigin="1188,13330" coordsize="479,0" path="m1188,13330l1667,13330e" filled="f" stroked="t" strokeweight=".234793pt" strokecolor="#383838">
                <v:path arrowok="t"/>
              </v:shape>
            </v:group>
            <v:group style="position:absolute;left:1674;top:13022;width:2;height:342" coordorigin="1674,13022" coordsize="2,342">
              <v:shape style="position:absolute;left:1674;top:13022;width:2;height:342" coordorigin="1674,13022" coordsize="0,342" path="m1674,13363l1674,13022e" filled="f" stroked="t" strokeweight=".469586pt" strokecolor="#484848">
                <v:path arrowok="t"/>
              </v:shape>
            </v:group>
            <v:group style="position:absolute;left:1653;top:13330;width:409;height:2" coordorigin="1653,13330" coordsize="409,2">
              <v:shape style="position:absolute;left:1653;top:13330;width:409;height:2" coordorigin="1653,13330" coordsize="409,0" path="m1653,13330l2061,13330e" filled="f" stroked="t" strokeweight=".234793pt" strokecolor="#4F4F4F">
                <v:path arrowok="t"/>
              </v:shape>
            </v:group>
            <v:group style="position:absolute;left:2061;top:13330;width:202;height:2" coordorigin="2061,13330" coordsize="202,2">
              <v:shape style="position:absolute;left:2061;top:13330;width:202;height:2" coordorigin="2061,13330" coordsize="202,0" path="m2061,13330l2263,13330e" filled="f" stroked="t" strokeweight=".234793pt" strokecolor="#747474">
                <v:path arrowok="t"/>
              </v:shape>
            </v:group>
            <v:group style="position:absolute;left:6861;top:12713;width:2;height:945" coordorigin="6861,12713" coordsize="2,945">
              <v:shape style="position:absolute;left:6861;top:12713;width:2;height:945" coordorigin="6861,12713" coordsize="0,945" path="m6861,13658l6861,12713e" filled="f" stroked="t" strokeweight=".469586pt" strokecolor="#4F4F4F">
                <v:path arrowok="t"/>
              </v:shape>
            </v:group>
            <v:group style="position:absolute;left:11587;top:12789;width:2;height:1030" coordorigin="11587,12789" coordsize="2,1030">
              <v:shape style="position:absolute;left:11587;top:12789;width:2;height:1030" coordorigin="11587,12789" coordsize="0,1030" path="m11587,13819l11587,12789e" filled="f" stroked="t" strokeweight=".469586pt" strokecolor="#606060">
                <v:path arrowok="t"/>
              </v:shape>
            </v:group>
            <v:group style="position:absolute;left:1188;top:13330;width:2;height:1851" coordorigin="1188,13330" coordsize="2,1851">
              <v:shape style="position:absolute;left:1188;top:13330;width:2;height:1851" coordorigin="1188,13330" coordsize="0,1851" path="m1188,15182l1188,13330e" filled="f" stroked="t" strokeweight=".234793pt" strokecolor="#000000">
                <v:path arrowok="t"/>
              </v:shape>
            </v:group>
            <v:group style="position:absolute;left:6861;top:13302;width:2;height:446" coordorigin="6861,13302" coordsize="2,446">
              <v:shape style="position:absolute;left:6861;top:13302;width:2;height:446" coordorigin="6861,13302" coordsize="0,446" path="m6861,13748l6861,13302e" filled="f" stroked="t" strokeweight=".704379pt" strokecolor="#545454">
                <v:path arrowok="t"/>
              </v:shape>
            </v:group>
            <v:group style="position:absolute;left:1674;top:13245;width:2;height:2658" coordorigin="1674,13245" coordsize="2,2658">
              <v:shape style="position:absolute;left:1674;top:13245;width:2;height:2658" coordorigin="1674,13245" coordsize="0,2658" path="m1674,15903l1674,13245e" filled="f" stroked="t" strokeweight=".704379pt" strokecolor="#646464">
                <v:path arrowok="t"/>
              </v:shape>
            </v:group>
            <v:group style="position:absolute;left:1676;top:13691;width:2;height:128" coordorigin="1676,13691" coordsize="2,128">
              <v:shape style="position:absolute;left:1676;top:13691;width:2;height:128" coordorigin="1676,13691" coordsize="0,128" path="m1676,13819l1676,13691e" filled="f" stroked="t" strokeweight=".469586pt" strokecolor="#3B3B3B">
                <v:path arrowok="t"/>
              </v:shape>
            </v:group>
            <v:group style="position:absolute;left:2268;top:13691;width:2;height:1073" coordorigin="2268,13691" coordsize="2,1073">
              <v:shape style="position:absolute;left:2268;top:13691;width:2;height:1073" coordorigin="2268,13691" coordsize="0,1073" path="m2268,14764l2268,13691e" filled="f" stroked="t" strokeweight=".704379pt" strokecolor="#5B5B5B">
                <v:path arrowok="t"/>
              </v:shape>
            </v:group>
            <v:group style="position:absolute;left:6861;top:13691;width:2;height:128" coordorigin="6861,13691" coordsize="2,128">
              <v:shape style="position:absolute;left:6861;top:13691;width:2;height:128" coordorigin="6861,13691" coordsize="0,128" path="m6861,13819l6861,13691e" filled="f" stroked="t" strokeweight=".469586pt" strokecolor="#3B3B3B">
                <v:path arrowok="t"/>
              </v:shape>
            </v:group>
            <v:group style="position:absolute;left:1674;top:13762;width:2;height:133" coordorigin="1674,13762" coordsize="2,133">
              <v:shape style="position:absolute;left:1674;top:13762;width:2;height:133" coordorigin="1674,13762" coordsize="0,133" path="m1674,13895l1674,13762e" filled="f" stroked="t" strokeweight=".469586pt" strokecolor="#4F4F4F">
                <v:path arrowok="t"/>
              </v:shape>
            </v:group>
            <v:group style="position:absolute;left:11585;top:13762;width:2;height:133" coordorigin="11585,13762" coordsize="2,133">
              <v:shape style="position:absolute;left:11585;top:13762;width:2;height:133" coordorigin="11585,13762" coordsize="0,133" path="m11585,13895l11585,13762e" filled="f" stroked="t" strokeweight=".469586pt" strokecolor="#4B4B4B">
                <v:path arrowok="t"/>
              </v:shape>
            </v:group>
            <v:group style="position:absolute;left:6863;top:13762;width:2;height:926" coordorigin="6863,13762" coordsize="2,926">
              <v:shape style="position:absolute;left:6863;top:13762;width:2;height:926" coordorigin="6863,13762" coordsize="0,926" path="m6863,14688l6863,13762e" filled="f" stroked="t" strokeweight=".939172pt" strokecolor="#575757">
                <v:path arrowok="t"/>
              </v:shape>
            </v:group>
            <v:group style="position:absolute;left:6865;top:14631;width:2;height:304" coordorigin="6865,14631" coordsize="2,304">
              <v:shape style="position:absolute;left:6865;top:14631;width:2;height:304" coordorigin="6865,14631" coordsize="0,304" path="m6865,14935l6865,14631e" filled="f" stroked="t" strokeweight=".469586pt" strokecolor="#444444">
                <v:path arrowok="t"/>
              </v:shape>
            </v:group>
            <v:group style="position:absolute;left:6865;top:14835;width:2;height:1063" coordorigin="6865,14835" coordsize="2,1063">
              <v:shape style="position:absolute;left:6865;top:14835;width:2;height:1063" coordorigin="6865,14835" coordsize="0,1063" path="m6865,15898l6865,14835e" filled="f" stroked="t" strokeweight=".704379pt" strokecolor="#606060">
                <v:path arrowok="t"/>
              </v:shape>
            </v:group>
            <v:group style="position:absolute;left:465;top:15891;width:11129;height:2" coordorigin="465,15891" coordsize="11129,2">
              <v:shape style="position:absolute;left:465;top:15891;width:11129;height:2" coordorigin="465,15891" coordsize="11129,0" path="m465,15891l11594,15891e" filled="f" stroked="t" strokeweight=".704379pt" strokecolor="#747474">
                <v:path arrowok="t"/>
              </v:shape>
            </v:group>
            <v:group style="position:absolute;left:1188;top:15182;width:2;height:707" coordorigin="1188,15182" coordsize="2,707">
              <v:shape style="position:absolute;left:1188;top:15182;width:2;height:707" coordorigin="1188,15182" coordsize="0,707" path="m1188,15889l1188,15182e" filled="f" stroked="t" strokeweight=".234793pt" strokecolor="#3F3F3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6"/>
        </w:rPr>
        <w:t>llalk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Gıyasetti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AKDUMAN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7"/>
          <w:szCs w:val="27"/>
          <w:color w:val="5B5B5B"/>
          <w:spacing w:val="0"/>
          <w:w w:val="91"/>
          <w:position w:val="-7"/>
        </w:rPr>
        <w:t>JRüleiİ</w:t>
      </w:r>
      <w:r>
        <w:rPr>
          <w:rFonts w:ascii="Times New Roman" w:hAnsi="Times New Roman" w:cs="Times New Roman" w:eastAsia="Times New Roman"/>
          <w:sz w:val="27"/>
          <w:szCs w:val="27"/>
          <w:color w:val="5B5B5B"/>
          <w:spacing w:val="6"/>
          <w:w w:val="91"/>
          <w:position w:val="-7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808282"/>
          <w:spacing w:val="0"/>
          <w:w w:val="140"/>
          <w:position w:val="-7"/>
        </w:rPr>
        <w:t>f</w:t>
      </w:r>
      <w:r>
        <w:rPr>
          <w:rFonts w:ascii="Times New Roman" w:hAnsi="Times New Roman" w:cs="Times New Roman" w:eastAsia="Times New Roman"/>
          <w:sz w:val="27"/>
          <w:szCs w:val="27"/>
          <w:color w:val="808282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808282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7"/>
          <w:szCs w:val="27"/>
          <w:color w:val="5B5B5B"/>
          <w:spacing w:val="0"/>
          <w:w w:val="106"/>
          <w:position w:val="-7"/>
        </w:rPr>
        <w:t>SUN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310" w:lineRule="exact"/>
        <w:ind w:left="1997" w:right="-20"/>
        <w:jc w:val="left"/>
        <w:tabs>
          <w:tab w:pos="5020" w:val="left"/>
          <w:tab w:pos="82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343434"/>
          <w:spacing w:val="0"/>
          <w:w w:val="79"/>
          <w:position w:val="13"/>
        </w:rPr>
        <w:t>ltfaıy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9"/>
          <w:position w:val="13"/>
        </w:rPr>
        <w:t>e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9"/>
          <w:position w:val="13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9"/>
          <w:position w:val="13"/>
        </w:rPr>
        <w:t>Kuze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9"/>
          <w:position w:val="13"/>
        </w:rPr>
        <w:t>y</w:t>
      </w:r>
      <w:r>
        <w:rPr>
          <w:rFonts w:ascii="Arial" w:hAnsi="Arial" w:cs="Arial" w:eastAsia="Arial"/>
          <w:sz w:val="23"/>
          <w:szCs w:val="23"/>
          <w:color w:val="343434"/>
          <w:spacing w:val="-7"/>
          <w:w w:val="79"/>
          <w:position w:val="13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9"/>
          <w:position w:val="13"/>
        </w:rPr>
        <w:t>Bölg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80"/>
          <w:position w:val="13"/>
        </w:rPr>
        <w:t>e</w:t>
      </w:r>
      <w:r>
        <w:rPr>
          <w:rFonts w:ascii="Arial" w:hAnsi="Arial" w:cs="Arial" w:eastAsia="Arial"/>
          <w:sz w:val="23"/>
          <w:szCs w:val="23"/>
          <w:color w:val="343434"/>
          <w:spacing w:val="-27"/>
          <w:w w:val="100"/>
          <w:position w:val="13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83"/>
          <w:position w:val="13"/>
        </w:rPr>
        <w:t>Amiri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position w:val="13"/>
        </w:rPr>
        <w:tab/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position w:val="1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79"/>
          <w:position w:val="-3"/>
        </w:rPr>
        <w:t>Itfaiy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79"/>
          <w:position w:val="-3"/>
        </w:rPr>
        <w:t>o</w:t>
      </w:r>
      <w:r>
        <w:rPr>
          <w:rFonts w:ascii="Arial" w:hAnsi="Arial" w:cs="Arial" w:eastAsia="Arial"/>
          <w:sz w:val="21"/>
          <w:szCs w:val="21"/>
          <w:color w:val="343434"/>
          <w:spacing w:val="22"/>
          <w:w w:val="79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484848"/>
          <w:spacing w:val="0"/>
          <w:w w:val="79"/>
          <w:position w:val="-3"/>
        </w:rPr>
        <w:t>va;;Qm</w:t>
      </w:r>
      <w:r>
        <w:rPr>
          <w:rFonts w:ascii="Arial" w:hAnsi="Arial" w:cs="Arial" w:eastAsia="Arial"/>
          <w:sz w:val="21"/>
          <w:szCs w:val="21"/>
          <w:color w:val="484848"/>
          <w:spacing w:val="0"/>
          <w:w w:val="79"/>
          <w:position w:val="-3"/>
        </w:rPr>
        <w:t>  </w:t>
      </w:r>
      <w:r>
        <w:rPr>
          <w:rFonts w:ascii="Arial" w:hAnsi="Arial" w:cs="Arial" w:eastAsia="Arial"/>
          <w:sz w:val="21"/>
          <w:szCs w:val="21"/>
          <w:color w:val="484848"/>
          <w:spacing w:val="8"/>
          <w:w w:val="79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100"/>
          <w:position w:val="-3"/>
        </w:rPr>
        <w:t>cAı:ll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right="2164"/>
        <w:jc w:val="right"/>
        <w:rPr>
          <w:rFonts w:ascii="Courier New" w:hAnsi="Courier New" w:cs="Courier New" w:eastAsia="Courier New"/>
          <w:sz w:val="21"/>
          <w:szCs w:val="21"/>
        </w:rPr>
      </w:pPr>
      <w:rPr/>
      <w:r>
        <w:rPr>
          <w:rFonts w:ascii="Courier New" w:hAnsi="Courier New" w:cs="Courier New" w:eastAsia="Courier New"/>
          <w:sz w:val="21"/>
          <w:szCs w:val="21"/>
          <w:color w:val="343434"/>
          <w:w w:val="78"/>
          <w:position w:val="2"/>
        </w:rPr>
        <w:t>Mü</w:t>
      </w:r>
      <w:r>
        <w:rPr>
          <w:rFonts w:ascii="Courier New" w:hAnsi="Courier New" w:cs="Courier New" w:eastAsia="Courier New"/>
          <w:sz w:val="21"/>
          <w:szCs w:val="21"/>
          <w:color w:val="343434"/>
          <w:spacing w:val="-9"/>
          <w:w w:val="78"/>
          <w:position w:val="2"/>
        </w:rPr>
        <w:t>d</w:t>
      </w:r>
      <w:r>
        <w:rPr>
          <w:rFonts w:ascii="Courier New" w:hAnsi="Courier New" w:cs="Courier New" w:eastAsia="Courier New"/>
          <w:sz w:val="21"/>
          <w:szCs w:val="21"/>
          <w:color w:val="343434"/>
          <w:spacing w:val="-112"/>
          <w:w w:val="77"/>
          <w:position w:val="2"/>
        </w:rPr>
        <w:t>u</w:t>
      </w:r>
      <w:r>
        <w:rPr>
          <w:rFonts w:ascii="Courier New" w:hAnsi="Courier New" w:cs="Courier New" w:eastAsia="Courier New"/>
          <w:sz w:val="21"/>
          <w:szCs w:val="21"/>
          <w:color w:val="343434"/>
          <w:spacing w:val="-11"/>
          <w:w w:val="78"/>
          <w:position w:val="2"/>
        </w:rPr>
        <w:t>h</w:t>
      </w:r>
      <w:r>
        <w:rPr>
          <w:rFonts w:ascii="Courier New" w:hAnsi="Courier New" w:cs="Courier New" w:eastAsia="Courier New"/>
          <w:sz w:val="21"/>
          <w:szCs w:val="21"/>
          <w:color w:val="343434"/>
          <w:spacing w:val="-7"/>
          <w:w w:val="77"/>
          <w:position w:val="2"/>
        </w:rPr>
        <w:t>n</w:t>
      </w:r>
      <w:r>
        <w:rPr>
          <w:rFonts w:ascii="Courier New" w:hAnsi="Courier New" w:cs="Courier New" w:eastAsia="Courier New"/>
          <w:sz w:val="21"/>
          <w:szCs w:val="21"/>
          <w:color w:val="5B5B5B"/>
          <w:spacing w:val="0"/>
          <w:w w:val="146"/>
          <w:position w:val="2"/>
        </w:rPr>
        <w:t>AM</w:t>
      </w:r>
      <w:r>
        <w:rPr>
          <w:rFonts w:ascii="Courier New" w:hAnsi="Courier New" w:cs="Courier New" w:eastAsia="Courier New"/>
          <w:sz w:val="21"/>
          <w:szCs w:val="21"/>
          <w:color w:val="343434"/>
          <w:spacing w:val="0"/>
          <w:w w:val="76"/>
          <w:position w:val="2"/>
        </w:rPr>
        <w:t>rüV</w:t>
      </w:r>
      <w:r>
        <w:rPr>
          <w:rFonts w:ascii="Courier New" w:hAnsi="Courier New" w:cs="Courier New" w:eastAsia="Courier New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36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794" w:right="4250" w:firstLine="-10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592323pt;margin-top:-15.79226pt;width:30.550001pt;height:47pt;mso-position-horizontal-relative:page;mso-position-vertical-relative:paragraph;z-index:-15538" type="#_x0000_t202" filled="f" stroked="f">
            <v:textbox inset="0,0,0,0">
              <w:txbxContent>
                <w:p>
                  <w:pPr>
                    <w:spacing w:before="0" w:after="0" w:line="940" w:lineRule="exact"/>
                    <w:ind w:right="-181"/>
                    <w:jc w:val="left"/>
                    <w:rPr>
                      <w:rFonts w:ascii="Times New Roman" w:hAnsi="Times New Roman" w:cs="Times New Roman" w:eastAsia="Times New Roman"/>
                      <w:sz w:val="94"/>
                      <w:szCs w:val="9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2A2A2A"/>
                      <w:spacing w:val="0"/>
                      <w:w w:val="130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9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0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2"/>
        </w:rPr>
        <w:t>İT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"/>
          <w:w w:val="122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2"/>
        </w:rPr>
        <w:t>AİY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7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2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</w:rPr>
        <w:t>BAŞKANLI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2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84" w:lineRule="exact"/>
        <w:ind w:left="867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14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72" w:lineRule="exact"/>
        <w:ind w:left="605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  <w:b/>
          <w:bCs/>
        </w:rPr>
        <w:t>BÜYÜKSEHIR</w:t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2"/>
          <w:position w:val="1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2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2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2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5"/>
          <w:w w:val="12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9"/>
          <w:position w:val="1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1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9"/>
          <w:position w:val="1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1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9"/>
          <w:position w:val="1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9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1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9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653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2A2A2A"/>
          <w:spacing w:val="0"/>
          <w:w w:val="120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20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  <w:position w:val="-1"/>
        </w:rPr>
        <w:t>ANGl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2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29" w:right="-20"/>
        <w:jc w:val="left"/>
        <w:tabs>
          <w:tab w:pos="1500" w:val="left"/>
          <w:tab w:pos="3160" w:val="left"/>
          <w:tab w:pos="5520" w:val="left"/>
          <w:tab w:pos="8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0"/>
        </w:rPr>
        <w:t>07.03.2017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7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14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18"/>
          <w:w w:val="108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  <w:position w:val="0"/>
        </w:rPr>
        <w:t>21: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9"/>
          <w:w w:val="113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0"/>
          <w:position w:val="0"/>
        </w:rPr>
        <w:t>!Tel: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0"/>
        </w:rPr>
        <w:t>05059870485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0" w:after="0" w:line="270" w:lineRule="auto"/>
        <w:ind w:left="134" w:right="3262" w:firstLine="5"/>
        <w:jc w:val="left"/>
        <w:tabs>
          <w:tab w:pos="1500" w:val="left"/>
          <w:tab w:pos="3160" w:val="left"/>
          <w:tab w:pos="4520" w:val="left"/>
          <w:tab w:pos="5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0"/>
        </w:rPr>
        <w:t>07.03.2017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1548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3"/>
          <w:position w:val="0"/>
        </w:rPr>
        <w:t>jBildirim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7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3"/>
          <w:position w:val="0"/>
        </w:rPr>
        <w:t>Alan: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1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3"/>
          <w:position w:val="0"/>
        </w:rPr>
        <w:t>İ.TÜMYANAK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Sebze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Hali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  <w:position w:val="0"/>
        </w:rPr>
        <w:t>Karşısı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1" w:after="0" w:line="198" w:lineRule="exact"/>
        <w:ind w:left="125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Do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4"/>
          <w:position w:val="-1"/>
        </w:rPr>
        <w:t>İnkıla_p_Mah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4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Hal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7"/>
          <w:position w:val="-1"/>
        </w:rPr>
        <w:t>SokakNo:l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7"/>
          <w:position w:val="-1"/>
        </w:rPr>
        <w:t>9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2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7"/>
          <w:position w:val="-1"/>
        </w:rPr>
        <w:t>-BERGAMA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left="110" w:right="-20"/>
        <w:jc w:val="left"/>
        <w:tabs>
          <w:tab w:pos="1500" w:val="left"/>
          <w:tab w:pos="5040" w:val="left"/>
          <w:tab w:pos="80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7"/>
          <w:szCs w:val="27"/>
          <w:color w:val="414242"/>
          <w:w w:val="68"/>
        </w:rPr>
        <w:t>l</w:t>
      </w:r>
      <w:r>
        <w:rPr>
          <w:rFonts w:ascii="Arial" w:hAnsi="Arial" w:cs="Arial" w:eastAsia="Arial"/>
          <w:sz w:val="27"/>
          <w:szCs w:val="27"/>
          <w:color w:val="414242"/>
          <w:spacing w:val="-4"/>
          <w:w w:val="68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  <w:position w:val="1"/>
        </w:rPr>
        <w:t>:Bina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"/>
          <w:w w:val="12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  <w:position w:val="1"/>
        </w:rPr>
        <w:t>Sebebi: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2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Kısa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1"/>
        </w:rPr>
        <w:t>Devre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134" w:right="-20"/>
        <w:jc w:val="left"/>
        <w:tabs>
          <w:tab w:pos="3640" w:val="left"/>
          <w:tab w:pos="6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91"/>
          <w:position w:val="4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91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7"/>
          <w:w w:val="91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4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0"/>
          <w:position w:val="-5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-5"/>
        </w:rPr>
        <w:t>Mesken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3622" w:right="474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6.043823pt;margin-top:2.733846pt;width:4.491555pt;height:23.5pt;mso-position-horizontal-relative:page;mso-position-vertical-relative:paragraph;z-index:-15537" type="#_x0000_t202" filled="f" stroked="f">
            <v:textbox inset="0,0,0,0">
              <w:txbxContent>
                <w:p>
                  <w:pPr>
                    <w:spacing w:before="0" w:after="0" w:line="470" w:lineRule="exact"/>
                    <w:ind w:right="-110"/>
                    <w:jc w:val="left"/>
                    <w:rPr>
                      <w:rFonts w:ascii="Arial" w:hAnsi="Arial" w:cs="Arial" w:eastAsia="Arial"/>
                      <w:sz w:val="47"/>
                      <w:szCs w:val="47"/>
                    </w:rPr>
                  </w:pPr>
                  <w:rPr/>
                  <w:r>
                    <w:rPr>
                      <w:rFonts w:ascii="Arial" w:hAnsi="Arial" w:cs="Arial" w:eastAsia="Arial"/>
                      <w:sz w:val="47"/>
                      <w:szCs w:val="47"/>
                      <w:color w:val="2A2A2A"/>
                      <w:spacing w:val="0"/>
                      <w:w w:val="68"/>
                    </w:rPr>
                    <w:t>ı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93"/>
          <w:position w:val="1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42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1"/>
        </w:rPr>
        <w:t>Alısap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8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88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1"/>
          <w:position w:val="1"/>
        </w:rPr>
        <w:t>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4480" w:right="-20"/>
        <w:jc w:val="left"/>
        <w:tabs>
          <w:tab w:pos="5060" w:val="left"/>
          <w:tab w:pos="5580" w:val="left"/>
          <w:tab w:pos="6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31"/>
          <w:szCs w:val="31"/>
          <w:color w:val="2A2A2A"/>
          <w:spacing w:val="0"/>
          <w:w w:val="51"/>
          <w:position w:val="-9"/>
        </w:rPr>
        <w:t>ı</w:t>
      </w:r>
      <w:r>
        <w:rPr>
          <w:rFonts w:ascii="Arial" w:hAnsi="Arial" w:cs="Arial" w:eastAsia="Arial"/>
          <w:sz w:val="31"/>
          <w:szCs w:val="31"/>
          <w:color w:val="2A2A2A"/>
          <w:spacing w:val="0"/>
          <w:w w:val="51"/>
          <w:position w:val="-9"/>
        </w:rPr>
        <w:t>   </w:t>
      </w:r>
      <w:r>
        <w:rPr>
          <w:rFonts w:ascii="Arial" w:hAnsi="Arial" w:cs="Arial" w:eastAsia="Arial"/>
          <w:sz w:val="31"/>
          <w:szCs w:val="31"/>
          <w:color w:val="2A2A2A"/>
          <w:spacing w:val="13"/>
          <w:w w:val="51"/>
          <w:position w:val="-9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2"/>
        </w:rPr>
        <w:t>X</w:t>
      </w:r>
      <w:r>
        <w:rPr>
          <w:rFonts w:ascii="Arial" w:hAnsi="Arial" w:cs="Arial" w:eastAsia="Arial"/>
          <w:sz w:val="19"/>
          <w:szCs w:val="19"/>
          <w:color w:val="2A2A2A"/>
          <w:spacing w:val="-40"/>
          <w:w w:val="100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2"/>
        </w:rPr>
      </w:r>
      <w:r>
        <w:rPr>
          <w:rFonts w:ascii="Arial" w:hAnsi="Arial" w:cs="Arial" w:eastAsia="Arial"/>
          <w:sz w:val="31"/>
          <w:szCs w:val="31"/>
          <w:color w:val="414242"/>
          <w:spacing w:val="0"/>
          <w:w w:val="51"/>
          <w:position w:val="-9"/>
        </w:rPr>
        <w:t>ı</w:t>
      </w:r>
      <w:r>
        <w:rPr>
          <w:rFonts w:ascii="Arial" w:hAnsi="Arial" w:cs="Arial" w:eastAsia="Arial"/>
          <w:sz w:val="31"/>
          <w:szCs w:val="31"/>
          <w:color w:val="414242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31"/>
          <w:szCs w:val="31"/>
          <w:color w:val="414242"/>
          <w:spacing w:val="0"/>
          <w:w w:val="100"/>
          <w:position w:val="-9"/>
        </w:rPr>
      </w:r>
      <w:r>
        <w:rPr>
          <w:rFonts w:ascii="Arial" w:hAnsi="Arial" w:cs="Arial" w:eastAsia="Arial"/>
          <w:sz w:val="31"/>
          <w:szCs w:val="31"/>
          <w:color w:val="8A8A8C"/>
          <w:spacing w:val="0"/>
          <w:w w:val="51"/>
          <w:position w:val="-9"/>
        </w:rPr>
        <w:t>ı</w:t>
      </w:r>
      <w:r>
        <w:rPr>
          <w:rFonts w:ascii="Arial" w:hAnsi="Arial" w:cs="Arial" w:eastAsia="Arial"/>
          <w:sz w:val="31"/>
          <w:szCs w:val="31"/>
          <w:color w:val="8A8A8C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31"/>
          <w:szCs w:val="31"/>
          <w:color w:val="8A8A8C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8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5"/>
          <w:position w:val="0"/>
        </w:rPr>
        <w:t>21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1"/>
          <w:w w:val="12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3"/>
          <w:position w:val="0"/>
        </w:rPr>
        <w:t>15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139" w:right="-20"/>
        <w:jc w:val="left"/>
        <w:tabs>
          <w:tab w:pos="2140" w:val="left"/>
          <w:tab w:pos="5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Semra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</w:rPr>
        <w:t>KlRAN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9"/>
          <w:w w:val="100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Semra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KlRAN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5" w:after="0" w:line="240" w:lineRule="auto"/>
        <w:ind w:left="215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20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9"/>
        </w:rPr>
        <w:t>ÇET[NK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1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8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40" w:lineRule="auto"/>
        <w:ind w:left="2152" w:right="-20"/>
        <w:jc w:val="left"/>
        <w:tabs>
          <w:tab w:pos="4700" w:val="left"/>
          <w:tab w:pos="7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5"/>
          <w:w w:val="17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74"/>
        </w:rPr>
        <w:t>:ll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-78"/>
          <w:w w:val="17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0"/>
          <w:w w:val="1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6"/>
        </w:rPr>
        <w:t>21:14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40" w:lineRule="auto"/>
        <w:ind w:left="129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0"/>
        </w:rPr>
        <w:t>6996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34" w:right="-20"/>
        <w:jc w:val="left"/>
        <w:tabs>
          <w:tab w:pos="3280" w:val="left"/>
          <w:tab w:pos="4700" w:val="left"/>
          <w:tab w:pos="7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0"/>
          <w:position w:val="4"/>
        </w:rPr>
        <w:t>Ekibill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-2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3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3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3"/>
        </w:rPr>
        <w:t>604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16"/>
          <w:position w:val="0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left="4718" w:right="-20"/>
        <w:jc w:val="left"/>
        <w:tabs>
          <w:tab w:pos="7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7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6" w:after="0" w:line="240" w:lineRule="auto"/>
        <w:ind w:left="471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2152" w:right="-20"/>
        <w:jc w:val="left"/>
        <w:tabs>
          <w:tab w:pos="4700" w:val="left"/>
          <w:tab w:pos="7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16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71" w:lineRule="auto"/>
        <w:ind w:left="2162" w:right="2451" w:firstLine="-1785"/>
        <w:jc w:val="left"/>
        <w:tabs>
          <w:tab w:pos="4700" w:val="left"/>
          <w:tab w:pos="7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7C7C7C"/>
          <w:w w:val="7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w w:val="107"/>
        </w:rPr>
        <w:t>dımcı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0" w:lineRule="auto"/>
        <w:ind w:left="216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216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129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varıldığında;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yapılı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bany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bölilmünü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03" w:lineRule="exact"/>
        <w:ind w:left="139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  <w:position w:val="-1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175" w:lineRule="exact"/>
        <w:ind w:left="4679" w:right="384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-3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9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-3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-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9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3"/>
          <w:position w:val="-3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left="134" w:right="-20"/>
        <w:jc w:val="left"/>
        <w:tabs>
          <w:tab w:pos="2160" w:val="left"/>
          <w:tab w:pos="5260" w:val="left"/>
          <w:tab w:pos="6600" w:val="left"/>
          <w:tab w:pos="6980" w:val="left"/>
          <w:tab w:pos="8180" w:val="left"/>
          <w:tab w:pos="9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-1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4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4"/>
        </w:rPr>
        <w:t>İle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5"/>
          <w:position w:val="4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  <w:u w:val="single" w:color="4F4F4F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  <w:u w:val="single" w:color="4F4F4F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5"/>
          <w:u w:val="single" w:color="4F4F4F"/>
          <w:position w:val="-1"/>
        </w:rPr>
        <w:t>Sum3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5"/>
          <w:u w:val="single" w:color="4F4F4F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6"/>
          <w:w w:val="115"/>
          <w:u w:val="single" w:color="4F4F4F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6"/>
          <w:w w:val="115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5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5"/>
          <w:position w:val="-1"/>
        </w:rPr>
      </w:r>
      <w:r>
        <w:rPr>
          <w:rFonts w:ascii="Arial" w:hAnsi="Arial" w:cs="Arial" w:eastAsia="Arial"/>
          <w:sz w:val="38"/>
          <w:szCs w:val="38"/>
          <w:color w:val="565757"/>
          <w:spacing w:val="0"/>
          <w:w w:val="56"/>
          <w:position w:val="-6"/>
        </w:rPr>
        <w:t>ı</w:t>
      </w:r>
      <w:r>
        <w:rPr>
          <w:rFonts w:ascii="Arial" w:hAnsi="Arial" w:cs="Arial" w:eastAsia="Arial"/>
          <w:sz w:val="38"/>
          <w:szCs w:val="38"/>
          <w:color w:val="565757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38"/>
          <w:szCs w:val="38"/>
          <w:color w:val="565757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KQQük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414242"/>
          <w:spacing w:val="0"/>
          <w:w w:val="56"/>
          <w:position w:val="-6"/>
        </w:rPr>
        <w:t>ı</w:t>
      </w:r>
      <w:r>
        <w:rPr>
          <w:rFonts w:ascii="Arial" w:hAnsi="Arial" w:cs="Arial" w:eastAsia="Arial"/>
          <w:sz w:val="38"/>
          <w:szCs w:val="38"/>
          <w:color w:val="414242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38"/>
          <w:szCs w:val="38"/>
          <w:color w:val="414242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K.K.T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  <w:position w:val="-1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99" w:lineRule="exact"/>
        <w:ind w:left="5260" w:right="-20"/>
        <w:jc w:val="left"/>
        <w:tabs>
          <w:tab w:pos="5540" w:val="left"/>
          <w:tab w:pos="6620" w:val="left"/>
          <w:tab w:pos="6940" w:val="left"/>
          <w:tab w:pos="8180" w:val="left"/>
          <w:tab w:pos="9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u w:val="single" w:color="4F4F4F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u w:val="single" w:color="4F4F4F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u w:val="single" w:color="4F4F4F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u w:val="single" w:color="4F4F4F"/>
          <w:position w:val="4"/>
        </w:rPr>
        <w:t>0,2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u w:val="single" w:color="4F4F4F"/>
          <w:position w:val="4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5"/>
          <w:w w:val="100"/>
          <w:u w:val="single" w:color="4F4F4F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5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414242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41424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41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4"/>
        </w:rPr>
        <w:t>Kullanılınadı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4"/>
        </w:rPr>
      </w:r>
      <w:r>
        <w:rPr>
          <w:rFonts w:ascii="Arial" w:hAnsi="Arial" w:cs="Arial" w:eastAsia="Arial"/>
          <w:sz w:val="26"/>
          <w:szCs w:val="26"/>
          <w:color w:val="565757"/>
          <w:spacing w:val="0"/>
          <w:w w:val="52"/>
          <w:b/>
          <w:bCs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565757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565757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4"/>
        </w:rPr>
        <w:t>Kullanılınadı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39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lfe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katlı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yapılı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binanı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1"/>
        </w:rPr>
        <w:t>banyosunda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çıka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9"/>
          <w:position w:val="1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9"/>
          <w:position w:val="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19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1"/>
        </w:rPr>
        <w:t>elektrikli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şofbe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1"/>
        </w:rPr>
        <w:t>tamame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2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1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1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1"/>
        </w:rPr>
        <w:t>ve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139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Duıumu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bany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duvarları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islenme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6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görmüştür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1.500(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Binbeşyüz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TL.dır.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216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7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yapılı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banyosunda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6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görülmüş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71" w:lineRule="auto"/>
        <w:ind w:left="2201" w:right="70" w:firstLine="-2063"/>
        <w:jc w:val="left"/>
        <w:tabs>
          <w:tab w:pos="2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0"/>
        </w:rPr>
        <w:t>plup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inceleme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araştırmada;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9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banyodaki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elektrikli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şofbeni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6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herhangi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nedenle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6"/>
        </w:rPr>
        <w:t>yapması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19"/>
        </w:rPr>
        <w:t>onuc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19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8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88" w:lineRule="auto"/>
        <w:ind w:left="129" w:right="3931" w:firstLine="5"/>
        <w:jc w:val="left"/>
        <w:tabs>
          <w:tab w:pos="2160" w:val="left"/>
          <w:tab w:pos="2200" w:val="left"/>
          <w:tab w:pos="6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5"/>
        </w:rPr>
        <w:t>!Bedeli: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left="12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02" w:lineRule="exact"/>
        <w:ind w:left="129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Semra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-1"/>
        </w:rPr>
        <w:t>KIRA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1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6"/>
          <w:w w:val="160"/>
          <w:position w:val="-1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6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  <w:position w:val="-1"/>
        </w:rPr>
        <w:t>edildi.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left="144" w:right="-20"/>
        <w:jc w:val="left"/>
        <w:tabs>
          <w:tab w:pos="2140" w:val="left"/>
          <w:tab w:pos="6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5"/>
          <w:w w:val="110"/>
          <w:position w:val="3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60"/>
          <w:position w:val="3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0"/>
          <w:position w:val="3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2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70"/>
          <w:position w:val="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2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3"/>
        </w:rPr>
        <w:t>DönUşil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3"/>
        </w:rPr>
      </w:r>
      <w:r>
        <w:rPr>
          <w:rFonts w:ascii="Arial" w:hAnsi="Arial" w:cs="Arial" w:eastAsia="Arial"/>
          <w:sz w:val="27"/>
          <w:szCs w:val="27"/>
          <w:color w:val="414242"/>
          <w:spacing w:val="0"/>
          <w:w w:val="85"/>
          <w:position w:val="0"/>
        </w:rPr>
        <w:t>I</w:t>
      </w:r>
      <w:r>
        <w:rPr>
          <w:rFonts w:ascii="Arial" w:hAnsi="Arial" w:cs="Arial" w:eastAsia="Arial"/>
          <w:sz w:val="27"/>
          <w:szCs w:val="27"/>
          <w:color w:val="414242"/>
          <w:spacing w:val="-8"/>
          <w:w w:val="85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12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13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70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  <w:position w:val="1"/>
        </w:rPr>
        <w:t>07.03.2017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98"/>
          <w:position w:val="1"/>
        </w:rPr>
        <w:t>!Saati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45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-31"/>
          <w:w w:val="14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8"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1"/>
        </w:rPr>
        <w:t>:40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" w:after="0" w:line="203" w:lineRule="exact"/>
        <w:ind w:left="229" w:right="1464"/>
        <w:jc w:val="center"/>
        <w:tabs>
          <w:tab w:pos="1000" w:val="left"/>
          <w:tab w:pos="1500" w:val="left"/>
          <w:tab w:pos="8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2A2A2A"/>
          <w:spacing w:val="0"/>
          <w:w w:val="77"/>
          <w:position w:val="-1"/>
        </w:rPr>
        <w:t>\</w:t>
      </w:r>
      <w:r>
        <w:rPr>
          <w:rFonts w:ascii="Times New Roman" w:hAnsi="Times New Roman" w:cs="Times New Roman" w:eastAsia="Times New Roman"/>
          <w:sz w:val="13"/>
          <w:szCs w:val="13"/>
          <w:color w:val="2A2A2A"/>
          <w:spacing w:val="0"/>
          <w:w w:val="77"/>
          <w:position w:val="-1"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2A2A2A"/>
          <w:spacing w:val="16"/>
          <w:w w:val="7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arsa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ÖlU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  <w:position w:val="-1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  <w:position w:val="-1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  <w:position w:val="-1"/>
        </w:rPr>
        <w:t>BERGAM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3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9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6"/>
          <w:position w:val="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pgSz w:w="11920" w:h="16840"/>
          <w:pgMar w:top="520" w:bottom="280" w:left="280" w:right="2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45" w:lineRule="exact"/>
        <w:ind w:left="14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-5"/>
        </w:rPr>
        <w:t>İtfaiyeci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right="-71"/>
        <w:jc w:val="left"/>
        <w:tabs>
          <w:tab w:pos="2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right="335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5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5" w:lineRule="exact"/>
        <w:ind w:left="233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1860F2"/>
          <w:spacing w:val="0"/>
          <w:w w:val="100"/>
          <w:b/>
          <w:bCs/>
          <w:position w:val="-3"/>
        </w:rPr>
        <w:t>M</w:t>
      </w:r>
      <w:r>
        <w:rPr>
          <w:rFonts w:ascii="Arial" w:hAnsi="Arial" w:cs="Arial" w:eastAsia="Arial"/>
          <w:sz w:val="25"/>
          <w:szCs w:val="25"/>
          <w:color w:val="1860F2"/>
          <w:spacing w:val="-17"/>
          <w:w w:val="100"/>
          <w:b/>
          <w:bCs/>
          <w:position w:val="-3"/>
        </w:rPr>
        <w:t>"</w:t>
      </w:r>
      <w:r>
        <w:rPr>
          <w:rFonts w:ascii="Arial" w:hAnsi="Arial" w:cs="Arial" w:eastAsia="Arial"/>
          <w:sz w:val="25"/>
          <w:szCs w:val="25"/>
          <w:color w:val="1860F2"/>
          <w:spacing w:val="0"/>
          <w:w w:val="100"/>
          <w:b/>
          <w:bCs/>
          <w:position w:val="-3"/>
        </w:rPr>
        <w:t>AY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9" w:right="-20"/>
        <w:jc w:val="left"/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29"/>
          <w:szCs w:val="29"/>
          <w:color w:val="2A2A2A"/>
          <w:spacing w:val="0"/>
          <w:w w:val="48"/>
          <w:b/>
          <w:bCs/>
          <w:i/>
        </w:rPr>
        <w:t>1</w:t>
      </w:r>
      <w:r>
        <w:rPr>
          <w:rFonts w:ascii="Arial" w:hAnsi="Arial" w:cs="Arial" w:eastAsia="Arial"/>
          <w:sz w:val="29"/>
          <w:szCs w:val="29"/>
          <w:color w:val="2A2A2A"/>
          <w:spacing w:val="0"/>
          <w:w w:val="48"/>
          <w:b/>
          <w:bCs/>
          <w:i/>
        </w:rPr>
        <w:t> </w:t>
      </w:r>
      <w:r>
        <w:rPr>
          <w:rFonts w:ascii="Arial" w:hAnsi="Arial" w:cs="Arial" w:eastAsia="Arial"/>
          <w:sz w:val="29"/>
          <w:szCs w:val="29"/>
          <w:color w:val="2A2A2A"/>
          <w:spacing w:val="12"/>
          <w:w w:val="48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48"/>
          <w:b/>
          <w:bCs/>
          <w:i/>
        </w:rPr>
        <w:t>11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15"/>
          <w:w w:val="48"/>
          <w:b/>
          <w:bCs/>
          <w:i/>
        </w:rPr>
        <w:t> </w:t>
      </w:r>
      <w:r>
        <w:rPr>
          <w:rFonts w:ascii="Arial" w:hAnsi="Arial" w:cs="Arial" w:eastAsia="Arial"/>
          <w:sz w:val="29"/>
          <w:szCs w:val="29"/>
          <w:color w:val="2A2A2A"/>
          <w:spacing w:val="0"/>
          <w:w w:val="72"/>
          <w:b/>
          <w:bCs/>
          <w:i/>
        </w:rPr>
        <w:t>Marıcw;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5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240"/>
          <w:cols w:num="3" w:equalWidth="0">
            <w:col w:w="807" w:space="1507"/>
            <w:col w:w="4003" w:space="2265"/>
            <w:col w:w="2818"/>
          </w:cols>
        </w:sectPr>
      </w:pPr>
      <w:rPr/>
    </w:p>
    <w:p>
      <w:pPr>
        <w:spacing w:before="0" w:after="0" w:line="236" w:lineRule="exact"/>
        <w:ind w:left="2752" w:right="-20"/>
        <w:jc w:val="left"/>
        <w:tabs>
          <w:tab w:pos="8680" w:val="left"/>
          <w:tab w:pos="950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17"/>
          <w:szCs w:val="17"/>
          <w:color w:val="1860F2"/>
          <w:spacing w:val="0"/>
          <w:w w:val="100"/>
          <w:position w:val="5"/>
        </w:rPr>
        <w:t>lt</w:t>
      </w:r>
      <w:r>
        <w:rPr>
          <w:rFonts w:ascii="Arial" w:hAnsi="Arial" w:cs="Arial" w:eastAsia="Arial"/>
          <w:sz w:val="17"/>
          <w:szCs w:val="17"/>
          <w:color w:val="1860F2"/>
          <w:spacing w:val="9"/>
          <w:w w:val="100"/>
          <w:position w:val="5"/>
        </w:rPr>
        <w:t>f</w:t>
      </w:r>
      <w:r>
        <w:rPr>
          <w:rFonts w:ascii="Arial" w:hAnsi="Arial" w:cs="Arial" w:eastAsia="Arial"/>
          <w:sz w:val="17"/>
          <w:szCs w:val="17"/>
          <w:color w:val="95B1F7"/>
          <w:spacing w:val="0"/>
          <w:w w:val="100"/>
          <w:position w:val="5"/>
        </w:rPr>
        <w:t>cıiv'</w:t>
      </w:r>
      <w:r>
        <w:rPr>
          <w:rFonts w:ascii="Arial" w:hAnsi="Arial" w:cs="Arial" w:eastAsia="Arial"/>
          <w:sz w:val="17"/>
          <w:szCs w:val="17"/>
          <w:color w:val="95B1F7"/>
          <w:spacing w:val="0"/>
          <w:w w:val="100"/>
          <w:position w:val="5"/>
        </w:rPr>
        <w:t>·</w:t>
      </w:r>
      <w:r>
        <w:rPr>
          <w:rFonts w:ascii="Arial" w:hAnsi="Arial" w:cs="Arial" w:eastAsia="Arial"/>
          <w:sz w:val="17"/>
          <w:szCs w:val="17"/>
          <w:color w:val="95B1F7"/>
          <w:spacing w:val="6"/>
          <w:w w:val="100"/>
          <w:position w:val="5"/>
        </w:rPr>
        <w:t> </w:t>
      </w:r>
      <w:r>
        <w:rPr>
          <w:rFonts w:ascii="Arial" w:hAnsi="Arial" w:cs="Arial" w:eastAsia="Arial"/>
          <w:sz w:val="17"/>
          <w:szCs w:val="17"/>
          <w:color w:val="A8BFF9"/>
          <w:spacing w:val="0"/>
          <w:w w:val="100"/>
          <w:position w:val="5"/>
        </w:rPr>
        <w:t>·</w:t>
      </w:r>
      <w:r>
        <w:rPr>
          <w:rFonts w:ascii="Arial" w:hAnsi="Arial" w:cs="Arial" w:eastAsia="Arial"/>
          <w:sz w:val="17"/>
          <w:szCs w:val="17"/>
          <w:color w:val="A8BFF9"/>
          <w:spacing w:val="0"/>
          <w:w w:val="100"/>
          <w:position w:val="5"/>
        </w:rPr>
        <w:t>  </w:t>
      </w:r>
      <w:r>
        <w:rPr>
          <w:rFonts w:ascii="Arial" w:hAnsi="Arial" w:cs="Arial" w:eastAsia="Arial"/>
          <w:sz w:val="17"/>
          <w:szCs w:val="17"/>
          <w:color w:val="A8BFF9"/>
          <w:spacing w:val="45"/>
          <w:w w:val="100"/>
          <w:position w:val="5"/>
        </w:rPr>
        <w:t> </w:t>
      </w:r>
      <w:r>
        <w:rPr>
          <w:rFonts w:ascii="Arial" w:hAnsi="Arial" w:cs="Arial" w:eastAsia="Arial"/>
          <w:sz w:val="18"/>
          <w:szCs w:val="18"/>
          <w:color w:val="95B1F7"/>
          <w:spacing w:val="-1"/>
          <w:w w:val="100"/>
          <w:position w:val="2"/>
        </w:rPr>
        <w:t>z</w:t>
      </w:r>
      <w:r>
        <w:rPr>
          <w:rFonts w:ascii="Arial" w:hAnsi="Arial" w:cs="Arial" w:eastAsia="Arial"/>
          <w:sz w:val="18"/>
          <w:szCs w:val="18"/>
          <w:color w:val="1860F2"/>
          <w:spacing w:val="0"/>
          <w:w w:val="100"/>
          <w:position w:val="2"/>
        </w:rPr>
        <w:t>ey</w:t>
      </w:r>
      <w:r>
        <w:rPr>
          <w:rFonts w:ascii="Arial" w:hAnsi="Arial" w:cs="Arial" w:eastAsia="Arial"/>
          <w:sz w:val="18"/>
          <w:szCs w:val="18"/>
          <w:color w:val="1860F2"/>
          <w:spacing w:val="23"/>
          <w:w w:val="100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1860F2"/>
          <w:spacing w:val="0"/>
          <w:w w:val="100"/>
          <w:b/>
          <w:bCs/>
          <w:position w:val="2"/>
        </w:rPr>
        <w:t>Bölge</w:t>
      </w:r>
      <w:r>
        <w:rPr>
          <w:rFonts w:ascii="Arial" w:hAnsi="Arial" w:cs="Arial" w:eastAsia="Arial"/>
          <w:sz w:val="19"/>
          <w:szCs w:val="19"/>
          <w:color w:val="1860F2"/>
          <w:spacing w:val="0"/>
          <w:w w:val="100"/>
          <w:b/>
          <w:bCs/>
          <w:position w:val="2"/>
        </w:rPr>
        <w:tab/>
      </w:r>
      <w:r>
        <w:rPr>
          <w:rFonts w:ascii="Arial" w:hAnsi="Arial" w:cs="Arial" w:eastAsia="Arial"/>
          <w:sz w:val="19"/>
          <w:szCs w:val="19"/>
          <w:color w:val="1860F2"/>
          <w:spacing w:val="0"/>
          <w:w w:val="100"/>
          <w:b/>
          <w:bCs/>
          <w:position w:val="2"/>
        </w:rPr>
      </w:r>
      <w:r>
        <w:rPr>
          <w:rFonts w:ascii="Times New Roman" w:hAnsi="Times New Roman" w:cs="Times New Roman" w:eastAsia="Times New Roman"/>
          <w:sz w:val="24"/>
          <w:szCs w:val="24"/>
          <w:color w:val="696969"/>
          <w:spacing w:val="-24"/>
          <w:w w:val="110"/>
          <w:i/>
          <w:position w:val="-3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9C9C9C"/>
          <w:spacing w:val="0"/>
          <w:w w:val="53"/>
          <w:i/>
          <w:position w:val="-3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9C9C9C"/>
          <w:spacing w:val="-5"/>
          <w:w w:val="53"/>
          <w:i/>
          <w:position w:val="-3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8A8A8C"/>
          <w:spacing w:val="0"/>
          <w:w w:val="60"/>
          <w:i/>
          <w:position w:val="-3"/>
        </w:rPr>
        <w:t>...</w:t>
      </w:r>
      <w:r>
        <w:rPr>
          <w:rFonts w:ascii="Times New Roman" w:hAnsi="Times New Roman" w:cs="Times New Roman" w:eastAsia="Times New Roman"/>
          <w:sz w:val="24"/>
          <w:szCs w:val="24"/>
          <w:color w:val="8A8A8C"/>
          <w:spacing w:val="-15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8A8A8C"/>
          <w:spacing w:val="0"/>
          <w:w w:val="62"/>
          <w:position w:val="-3"/>
        </w:rPr>
        <w:t>....</w:t>
      </w:r>
      <w:r>
        <w:rPr>
          <w:rFonts w:ascii="Times New Roman" w:hAnsi="Times New Roman" w:cs="Times New Roman" w:eastAsia="Times New Roman"/>
          <w:sz w:val="24"/>
          <w:szCs w:val="24"/>
          <w:color w:val="8A8A8C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8A8A8C"/>
          <w:spacing w:val="0"/>
          <w:w w:val="100"/>
          <w:position w:val="-3"/>
        </w:rPr>
      </w:r>
      <w:r>
        <w:rPr>
          <w:rFonts w:ascii="Arial" w:hAnsi="Arial" w:cs="Arial" w:eastAsia="Arial"/>
          <w:sz w:val="22"/>
          <w:szCs w:val="22"/>
          <w:color w:val="BDBDBD"/>
          <w:spacing w:val="0"/>
          <w:w w:val="62"/>
          <w:position w:val="-1"/>
        </w:rPr>
        <w:t>"'</w:t>
      </w:r>
      <w:r>
        <w:rPr>
          <w:rFonts w:ascii="Arial" w:hAnsi="Arial" w:cs="Arial" w:eastAsia="Arial"/>
          <w:sz w:val="22"/>
          <w:szCs w:val="22"/>
          <w:color w:val="BDBDBD"/>
          <w:spacing w:val="0"/>
          <w:w w:val="62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BDBDBD"/>
          <w:spacing w:val="0"/>
          <w:w w:val="62"/>
          <w:position w:val="-1"/>
        </w:rPr>
        <w:t>'"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ind w:right="1227"/>
        <w:jc w:val="right"/>
        <w:tabs>
          <w:tab w:pos="684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Arial" w:hAnsi="Arial" w:cs="Arial" w:eastAsia="Arial"/>
          <w:sz w:val="20"/>
          <w:szCs w:val="20"/>
          <w:color w:val="1860F2"/>
          <w:spacing w:val="0"/>
          <w:w w:val="66"/>
          <w:position w:val="-1"/>
        </w:rPr>
        <w:t>2.</w:t>
      </w:r>
      <w:r>
        <w:rPr>
          <w:rFonts w:ascii="Arial" w:hAnsi="Arial" w:cs="Arial" w:eastAsia="Arial"/>
          <w:sz w:val="20"/>
          <w:szCs w:val="20"/>
          <w:color w:val="1860F2"/>
          <w:spacing w:val="-36"/>
          <w:w w:val="66"/>
          <w:position w:val="-1"/>
        </w:rPr>
        <w:t>F</w:t>
      </w:r>
      <w:r>
        <w:rPr>
          <w:rFonts w:ascii="Arial" w:hAnsi="Arial" w:cs="Arial" w:eastAsia="Arial"/>
          <w:sz w:val="18"/>
          <w:szCs w:val="18"/>
          <w:color w:val="95B1F7"/>
          <w:spacing w:val="0"/>
          <w:w w:val="66"/>
          <w:i/>
          <w:position w:val="-1"/>
        </w:rPr>
        <w:t>_;</w:t>
      </w:r>
      <w:r>
        <w:rPr>
          <w:rFonts w:ascii="Arial" w:hAnsi="Arial" w:cs="Arial" w:eastAsia="Arial"/>
          <w:sz w:val="18"/>
          <w:szCs w:val="18"/>
          <w:color w:val="95B1F7"/>
          <w:spacing w:val="0"/>
          <w:w w:val="66"/>
          <w:i/>
          <w:position w:val="-1"/>
        </w:rPr>
        <w:t>s</w:t>
      </w:r>
      <w:r>
        <w:rPr>
          <w:rFonts w:ascii="Arial" w:hAnsi="Arial" w:cs="Arial" w:eastAsia="Arial"/>
          <w:sz w:val="18"/>
          <w:szCs w:val="18"/>
          <w:color w:val="95B1F7"/>
          <w:spacing w:val="0"/>
          <w:w w:val="66"/>
          <w:i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95B1F7"/>
          <w:spacing w:val="2"/>
          <w:w w:val="66"/>
          <w:i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A8BFF9"/>
          <w:spacing w:val="0"/>
          <w:w w:val="132"/>
          <w:position w:val="-1"/>
        </w:rPr>
        <w:t>,'</w:t>
      </w:r>
      <w:r>
        <w:rPr>
          <w:rFonts w:ascii="Arial" w:hAnsi="Arial" w:cs="Arial" w:eastAsia="Arial"/>
          <w:sz w:val="18"/>
          <w:szCs w:val="18"/>
          <w:color w:val="A8BFF9"/>
          <w:spacing w:val="-13"/>
          <w:w w:val="132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1860F2"/>
          <w:spacing w:val="0"/>
          <w:w w:val="83"/>
          <w:position w:val="-1"/>
        </w:rPr>
        <w:t>-.:ırupla</w:t>
      </w:r>
      <w:r>
        <w:rPr>
          <w:rFonts w:ascii="Arial" w:hAnsi="Arial" w:cs="Arial" w:eastAsia="Arial"/>
          <w:sz w:val="20"/>
          <w:szCs w:val="20"/>
          <w:color w:val="1860F2"/>
          <w:spacing w:val="0"/>
          <w:w w:val="83"/>
          <w:position w:val="-1"/>
        </w:rPr>
        <w:t>r</w:t>
      </w:r>
      <w:r>
        <w:rPr>
          <w:rFonts w:ascii="Arial" w:hAnsi="Arial" w:cs="Arial" w:eastAsia="Arial"/>
          <w:sz w:val="20"/>
          <w:szCs w:val="20"/>
          <w:color w:val="1860F2"/>
          <w:spacing w:val="-5"/>
          <w:w w:val="83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1860F2"/>
          <w:spacing w:val="0"/>
          <w:w w:val="100"/>
          <w:b/>
          <w:bCs/>
          <w:position w:val="-1"/>
        </w:rPr>
        <w:t>Amiri</w:t>
      </w:r>
      <w:r>
        <w:rPr>
          <w:rFonts w:ascii="Arial" w:hAnsi="Arial" w:cs="Arial" w:eastAsia="Arial"/>
          <w:sz w:val="20"/>
          <w:szCs w:val="20"/>
          <w:color w:val="1860F2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1860F2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15"/>
          <w:szCs w:val="15"/>
          <w:color w:val="8A8A8C"/>
          <w:spacing w:val="0"/>
          <w:w w:val="53"/>
          <w:b/>
          <w:bCs/>
          <w:position w:val="0"/>
        </w:rPr>
        <w:t>;ş"_,</w:t>
      </w:r>
      <w:r>
        <w:rPr>
          <w:rFonts w:ascii="Arial" w:hAnsi="Arial" w:cs="Arial" w:eastAsia="Arial"/>
          <w:sz w:val="15"/>
          <w:szCs w:val="15"/>
          <w:color w:val="8A8A8C"/>
          <w:spacing w:val="0"/>
          <w:w w:val="53"/>
          <w:b/>
          <w:bCs/>
          <w:position w:val="0"/>
        </w:rPr>
        <w:t>    </w:t>
      </w:r>
      <w:r>
        <w:rPr>
          <w:rFonts w:ascii="Arial" w:hAnsi="Arial" w:cs="Arial" w:eastAsia="Arial"/>
          <w:sz w:val="15"/>
          <w:szCs w:val="15"/>
          <w:color w:val="8A8A8C"/>
          <w:spacing w:val="17"/>
          <w:w w:val="53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9C9C9C"/>
          <w:spacing w:val="-13"/>
          <w:w w:val="119"/>
          <w:position w:val="0"/>
        </w:rPr>
        <w:t>,</w:t>
      </w:r>
      <w:r>
        <w:rPr>
          <w:rFonts w:ascii="Arial" w:hAnsi="Arial" w:cs="Arial" w:eastAsia="Arial"/>
          <w:sz w:val="15"/>
          <w:szCs w:val="15"/>
          <w:color w:val="BDBDBD"/>
          <w:spacing w:val="4"/>
          <w:w w:val="221"/>
          <w:position w:val="0"/>
        </w:rPr>
        <w:t>:</w:t>
      </w:r>
      <w:r>
        <w:rPr>
          <w:rFonts w:ascii="Arial" w:hAnsi="Arial" w:cs="Arial" w:eastAsia="Arial"/>
          <w:sz w:val="15"/>
          <w:szCs w:val="15"/>
          <w:color w:val="BDBDBD"/>
          <w:spacing w:val="0"/>
          <w:w w:val="64"/>
          <w:position w:val="0"/>
        </w:rPr>
        <w:t>•.</w:t>
      </w:r>
      <w:r>
        <w:rPr>
          <w:rFonts w:ascii="Arial" w:hAnsi="Arial" w:cs="Arial" w:eastAsia="Arial"/>
          <w:sz w:val="15"/>
          <w:szCs w:val="15"/>
          <w:color w:val="BDBDBD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15"/>
          <w:szCs w:val="15"/>
          <w:color w:val="BDBDBD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A8A8C"/>
          <w:spacing w:val="0"/>
          <w:w w:val="74"/>
          <w:b/>
          <w:bCs/>
          <w:position w:val="0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right="1223"/>
        <w:jc w:val="right"/>
        <w:tabs>
          <w:tab w:pos="124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9C9C9C"/>
          <w:spacing w:val="0"/>
          <w:w w:val="83"/>
          <w:position w:val="-2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9C9C9C"/>
          <w:spacing w:val="14"/>
          <w:w w:val="83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A8A8C"/>
          <w:spacing w:val="0"/>
          <w:w w:val="54"/>
          <w:position w:val="-2"/>
        </w:rPr>
        <w:t>O,</w:t>
      </w:r>
      <w:r>
        <w:rPr>
          <w:rFonts w:ascii="Times New Roman" w:hAnsi="Times New Roman" w:cs="Times New Roman" w:eastAsia="Times New Roman"/>
          <w:sz w:val="21"/>
          <w:szCs w:val="21"/>
          <w:color w:val="8A8A8C"/>
          <w:spacing w:val="0"/>
          <w:w w:val="54"/>
          <w:position w:val="-2"/>
        </w:rPr>
        <w:t>    </w:t>
      </w:r>
      <w:r>
        <w:rPr>
          <w:rFonts w:ascii="Times New Roman" w:hAnsi="Times New Roman" w:cs="Times New Roman" w:eastAsia="Times New Roman"/>
          <w:sz w:val="21"/>
          <w:szCs w:val="21"/>
          <w:color w:val="8A8A8C"/>
          <w:spacing w:val="11"/>
          <w:w w:val="54"/>
          <w:position w:val="-2"/>
        </w:rPr>
        <w:t> </w:t>
      </w:r>
      <w:r>
        <w:rPr>
          <w:rFonts w:ascii="Arial" w:hAnsi="Arial" w:cs="Arial" w:eastAsia="Arial"/>
          <w:sz w:val="11"/>
          <w:szCs w:val="11"/>
          <w:color w:val="8A8A8C"/>
          <w:spacing w:val="0"/>
          <w:w w:val="150"/>
          <w:i/>
          <w:position w:val="-2"/>
        </w:rPr>
        <w:t>1$</w:t>
      </w:r>
      <w:r>
        <w:rPr>
          <w:rFonts w:ascii="Arial" w:hAnsi="Arial" w:cs="Arial" w:eastAsia="Arial"/>
          <w:sz w:val="11"/>
          <w:szCs w:val="11"/>
          <w:color w:val="8A8A8C"/>
          <w:spacing w:val="-13"/>
          <w:w w:val="100"/>
          <w:i/>
          <w:position w:val="-2"/>
        </w:rPr>
        <w:t> </w:t>
      </w:r>
      <w:r>
        <w:rPr>
          <w:rFonts w:ascii="Arial" w:hAnsi="Arial" w:cs="Arial" w:eastAsia="Arial"/>
          <w:sz w:val="11"/>
          <w:szCs w:val="11"/>
          <w:color w:val="AAACAC"/>
          <w:spacing w:val="0"/>
          <w:w w:val="133"/>
          <w:i/>
          <w:position w:val="-2"/>
        </w:rPr>
        <w:t>·--</w:t>
      </w:r>
      <w:r>
        <w:rPr>
          <w:rFonts w:ascii="Arial" w:hAnsi="Arial" w:cs="Arial" w:eastAsia="Arial"/>
          <w:sz w:val="11"/>
          <w:szCs w:val="11"/>
          <w:color w:val="AAACAC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11"/>
          <w:szCs w:val="11"/>
          <w:color w:val="AAACAC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15"/>
          <w:szCs w:val="15"/>
          <w:color w:val="8A8A8C"/>
          <w:spacing w:val="0"/>
          <w:w w:val="85"/>
          <w:position w:val="-2"/>
        </w:rPr>
        <w:t>1i</w:t>
      </w:r>
      <w:r>
        <w:rPr>
          <w:rFonts w:ascii="Times New Roman" w:hAnsi="Times New Roman" w:cs="Times New Roman" w:eastAsia="Times New Roman"/>
          <w:sz w:val="15"/>
          <w:szCs w:val="15"/>
          <w:color w:val="8A8A8C"/>
          <w:spacing w:val="4"/>
          <w:w w:val="86"/>
          <w:position w:val="-2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9C9C9C"/>
          <w:spacing w:val="0"/>
          <w:w w:val="150"/>
          <w:position w:val="-2"/>
        </w:rPr>
        <w:t>......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280" w:right="2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628" w:lineRule="atLeas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5" w:lineRule="exact"/>
        <w:ind w:right="-219"/>
        <w:jc w:val="left"/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119"/>
          <w:szCs w:val="119"/>
          <w:color w:val="7C7C7C"/>
          <w:spacing w:val="-130"/>
          <w:w w:val="55"/>
          <w:position w:val="-96"/>
        </w:rPr>
        <w:t>.</w:t>
      </w:r>
      <w:r>
        <w:rPr>
          <w:rFonts w:ascii="Arial" w:hAnsi="Arial" w:cs="Arial" w:eastAsia="Arial"/>
          <w:sz w:val="10"/>
          <w:szCs w:val="10"/>
          <w:color w:val="8A8A8C"/>
          <w:spacing w:val="-4"/>
          <w:w w:val="496"/>
          <w:position w:val="-90"/>
        </w:rPr>
        <w:t>\</w:t>
      </w:r>
      <w:r>
        <w:rPr>
          <w:rFonts w:ascii="Arial" w:hAnsi="Arial" w:cs="Arial" w:eastAsia="Arial"/>
          <w:sz w:val="10"/>
          <w:szCs w:val="10"/>
          <w:color w:val="AAACAC"/>
          <w:spacing w:val="0"/>
          <w:w w:val="94"/>
          <w:position w:val="-90"/>
        </w:rPr>
        <w:t>.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450" w:lineRule="atLeast"/>
        <w:ind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1.186707pt;margin-top:.078889pt;width:19.915232pt;height:72.0pt;mso-position-horizontal-relative:page;mso-position-vertical-relative:paragraph;z-index:-15536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44487E"/>
                      <w:spacing w:val="-44"/>
                      <w:w w:val="81"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4487E"/>
                      <w:spacing w:val="-312"/>
                      <w:w w:val="8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4"/>
          <w:szCs w:val="54"/>
          <w:color w:val="7C7C7C"/>
          <w:spacing w:val="-35"/>
          <w:w w:val="53"/>
          <w:position w:val="-6"/>
        </w:rPr>
        <w:t>·</w:t>
      </w:r>
      <w:r>
        <w:rPr>
          <w:rFonts w:ascii="Arial" w:hAnsi="Arial" w:cs="Arial" w:eastAsia="Arial"/>
          <w:sz w:val="10"/>
          <w:szCs w:val="10"/>
          <w:color w:val="AAACAC"/>
          <w:spacing w:val="0"/>
          <w:w w:val="150"/>
          <w:position w:val="0"/>
        </w:rPr>
        <w:t>1j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240"/>
          <w:cols w:num="3" w:equalWidth="0">
            <w:col w:w="5701" w:space="2691"/>
            <w:col w:w="265" w:space="344"/>
            <w:col w:w="2399"/>
          </w:cols>
        </w:sectPr>
      </w:pPr>
      <w:rPr/>
    </w:p>
    <w:p>
      <w:pPr>
        <w:spacing w:before="0" w:after="0" w:line="492" w:lineRule="atLeast"/>
        <w:ind w:right="87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Mustafa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68" w:lineRule="exact"/>
        <w:ind w:right="-20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AAACAC"/>
          <w:spacing w:val="0"/>
          <w:w w:val="122"/>
          <w:i/>
          <w:position w:val="1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546" w:lineRule="exact"/>
        <w:ind w:right="1440"/>
        <w:jc w:val="right"/>
        <w:rPr>
          <w:rFonts w:ascii="Arial" w:hAnsi="Arial" w:cs="Arial" w:eastAsia="Arial"/>
          <w:sz w:val="57"/>
          <w:szCs w:val="57"/>
        </w:rPr>
      </w:pPr>
      <w:rPr/>
      <w:r>
        <w:rPr>
          <w:rFonts w:ascii="Arial" w:hAnsi="Arial" w:cs="Arial" w:eastAsia="Arial"/>
          <w:sz w:val="57"/>
          <w:szCs w:val="57"/>
          <w:color w:val="282D89"/>
          <w:spacing w:val="0"/>
          <w:w w:val="55"/>
          <w:b/>
          <w:bCs/>
          <w:i/>
          <w:position w:val="-10"/>
        </w:rPr>
        <w:t>1</w:t>
      </w:r>
      <w:r>
        <w:rPr>
          <w:rFonts w:ascii="Arial" w:hAnsi="Arial" w:cs="Arial" w:eastAsia="Arial"/>
          <w:sz w:val="57"/>
          <w:szCs w:val="57"/>
          <w:color w:val="000000"/>
          <w:spacing w:val="0"/>
          <w:w w:val="100"/>
          <w:position w:val="0"/>
        </w:rPr>
      </w:r>
    </w:p>
    <w:p>
      <w:pPr>
        <w:spacing w:before="0" w:after="0" w:line="465" w:lineRule="atLeast"/>
        <w:ind w:right="-67"/>
        <w:jc w:val="left"/>
        <w:tabs>
          <w:tab w:pos="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6"/>
        </w:rPr>
        <w:t>KAYA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961" w:lineRule="atLeast"/>
        <w:ind w:left="8" w:right="1275"/>
        <w:jc w:val="center"/>
        <w:tabs>
          <w:tab w:pos="1180" w:val="left"/>
          <w:tab w:pos="162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8"/>
          <w:szCs w:val="8"/>
          <w:color w:val="8A8A8C"/>
          <w:spacing w:val="0"/>
          <w:w w:val="54"/>
          <w:b/>
          <w:bCs/>
        </w:rPr>
        <w:t>"'i</w:t>
      </w:r>
      <w:r>
        <w:rPr>
          <w:rFonts w:ascii="Arial" w:hAnsi="Arial" w:cs="Arial" w:eastAsia="Arial"/>
          <w:sz w:val="8"/>
          <w:szCs w:val="8"/>
          <w:color w:val="8A8A8C"/>
          <w:spacing w:val="0"/>
          <w:w w:val="54"/>
          <w:b/>
          <w:bCs/>
        </w:rPr>
        <w:t> </w:t>
      </w:r>
      <w:r>
        <w:rPr>
          <w:rFonts w:ascii="Arial" w:hAnsi="Arial" w:cs="Arial" w:eastAsia="Arial"/>
          <w:sz w:val="8"/>
          <w:szCs w:val="8"/>
          <w:color w:val="8A8A8C"/>
          <w:spacing w:val="8"/>
          <w:w w:val="54"/>
          <w:b/>
          <w:bCs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AACAC"/>
          <w:spacing w:val="0"/>
          <w:w w:val="64"/>
        </w:rPr>
        <w:t>ı.</w:t>
      </w:r>
      <w:r>
        <w:rPr>
          <w:rFonts w:ascii="Times New Roman" w:hAnsi="Times New Roman" w:cs="Times New Roman" w:eastAsia="Times New Roman"/>
          <w:sz w:val="13"/>
          <w:szCs w:val="13"/>
          <w:color w:val="AAACAC"/>
          <w:spacing w:val="-15"/>
          <w:w w:val="65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565757"/>
          <w:spacing w:val="0"/>
          <w:w w:val="96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565757"/>
          <w:spacing w:val="7"/>
          <w:w w:val="95"/>
        </w:rPr>
        <w:t>&lt;</w:t>
      </w:r>
      <w:r>
        <w:rPr>
          <w:rFonts w:ascii="Times New Roman" w:hAnsi="Times New Roman" w:cs="Times New Roman" w:eastAsia="Times New Roman"/>
          <w:sz w:val="13"/>
          <w:szCs w:val="13"/>
          <w:color w:val="AAACAC"/>
          <w:spacing w:val="1"/>
          <w:w w:val="37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AAACAC"/>
          <w:spacing w:val="0"/>
          <w:w w:val="186"/>
        </w:rPr>
        <w:t>\</w:t>
      </w:r>
      <w:r>
        <w:rPr>
          <w:rFonts w:ascii="Times New Roman" w:hAnsi="Times New Roman" w:cs="Times New Roman" w:eastAsia="Times New Roman"/>
          <w:sz w:val="13"/>
          <w:szCs w:val="13"/>
          <w:color w:val="AAACA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AAACAC"/>
          <w:spacing w:val="0"/>
          <w:w w:val="100"/>
        </w:rPr>
      </w:r>
      <w:r>
        <w:rPr>
          <w:rFonts w:ascii="Times New Roman" w:hAnsi="Times New Roman" w:cs="Times New Roman" w:eastAsia="Times New Roman"/>
          <w:sz w:val="13"/>
          <w:szCs w:val="13"/>
          <w:color w:val="8A8A8C"/>
          <w:spacing w:val="0"/>
          <w:w w:val="72"/>
          <w:i/>
        </w:rPr>
        <w:t>'-:</w:t>
      </w:r>
      <w:r>
        <w:rPr>
          <w:rFonts w:ascii="Times New Roman" w:hAnsi="Times New Roman" w:cs="Times New Roman" w:eastAsia="Times New Roman"/>
          <w:sz w:val="13"/>
          <w:szCs w:val="13"/>
          <w:color w:val="8A8A8C"/>
          <w:spacing w:val="0"/>
          <w:w w:val="72"/>
          <w:i/>
        </w:rPr>
        <w:t>:</w:t>
      </w:r>
      <w:r>
        <w:rPr>
          <w:rFonts w:ascii="Times New Roman" w:hAnsi="Times New Roman" w:cs="Times New Roman" w:eastAsia="Times New Roman"/>
          <w:sz w:val="13"/>
          <w:szCs w:val="13"/>
          <w:color w:val="8A8A8C"/>
          <w:spacing w:val="0"/>
          <w:w w:val="72"/>
          <w:i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A8A8C"/>
          <w:spacing w:val="19"/>
          <w:w w:val="72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A8A8C"/>
          <w:spacing w:val="0"/>
          <w:w w:val="72"/>
          <w:b/>
          <w:bCs/>
          <w:i/>
        </w:rPr>
        <w:t>tı</w:t>
      </w:r>
      <w:r>
        <w:rPr>
          <w:rFonts w:ascii="Times New Roman" w:hAnsi="Times New Roman" w:cs="Times New Roman" w:eastAsia="Times New Roman"/>
          <w:sz w:val="14"/>
          <w:szCs w:val="14"/>
          <w:color w:val="8A8A8C"/>
          <w:spacing w:val="0"/>
          <w:w w:val="100"/>
          <w:b/>
          <w:bCs/>
          <w:i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8A8A8C"/>
          <w:spacing w:val="0"/>
          <w:w w:val="100"/>
          <w:b/>
          <w:bCs/>
          <w:i/>
        </w:rPr>
      </w:r>
      <w:r>
        <w:rPr>
          <w:rFonts w:ascii="Times New Roman" w:hAnsi="Times New Roman" w:cs="Times New Roman" w:eastAsia="Times New Roman"/>
          <w:sz w:val="14"/>
          <w:szCs w:val="14"/>
          <w:color w:val="9C9C9C"/>
          <w:spacing w:val="0"/>
          <w:w w:val="172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12" w:lineRule="exact"/>
        <w:ind w:left="10" w:right="-20"/>
        <w:jc w:val="left"/>
        <w:tabs>
          <w:tab w:pos="10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2"/>
          <w:szCs w:val="12"/>
          <w:color w:val="9C9C9C"/>
          <w:spacing w:val="-21"/>
          <w:w w:val="145"/>
          <w:b/>
          <w:bCs/>
        </w:rPr>
        <w:t>:</w:t>
      </w:r>
      <w:r>
        <w:rPr>
          <w:rFonts w:ascii="Arial" w:hAnsi="Arial" w:cs="Arial" w:eastAsia="Arial"/>
          <w:sz w:val="12"/>
          <w:szCs w:val="12"/>
          <w:color w:val="696969"/>
          <w:spacing w:val="0"/>
          <w:w w:val="53"/>
          <w:b/>
          <w:bCs/>
        </w:rPr>
        <w:t>:f</w:t>
      </w:r>
      <w:r>
        <w:rPr>
          <w:rFonts w:ascii="Arial" w:hAnsi="Arial" w:cs="Arial" w:eastAsia="Arial"/>
          <w:sz w:val="12"/>
          <w:szCs w:val="12"/>
          <w:color w:val="696969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12"/>
          <w:szCs w:val="12"/>
          <w:color w:val="696969"/>
          <w:spacing w:val="10"/>
          <w:w w:val="100"/>
          <w:b/>
          <w:bCs/>
        </w:rPr>
        <w:t> </w:t>
      </w:r>
      <w:r>
        <w:rPr>
          <w:rFonts w:ascii="Arial" w:hAnsi="Arial" w:cs="Arial" w:eastAsia="Arial"/>
          <w:sz w:val="12"/>
          <w:szCs w:val="12"/>
          <w:color w:val="7C7C7C"/>
          <w:spacing w:val="0"/>
          <w:w w:val="302"/>
          <w:i/>
        </w:rPr>
        <w:t>:</w:t>
      </w:r>
      <w:r>
        <w:rPr>
          <w:rFonts w:ascii="Arial" w:hAnsi="Arial" w:cs="Arial" w:eastAsia="Arial"/>
          <w:sz w:val="12"/>
          <w:szCs w:val="12"/>
          <w:color w:val="9C9C9C"/>
          <w:spacing w:val="0"/>
          <w:w w:val="65"/>
          <w:i/>
        </w:rPr>
        <w:t>.</w:t>
      </w:r>
      <w:r>
        <w:rPr>
          <w:rFonts w:ascii="Arial" w:hAnsi="Arial" w:cs="Arial" w:eastAsia="Arial"/>
          <w:sz w:val="12"/>
          <w:szCs w:val="12"/>
          <w:color w:val="9C9C9C"/>
          <w:spacing w:val="7"/>
          <w:w w:val="100"/>
          <w:i/>
        </w:rPr>
        <w:t> </w:t>
      </w:r>
      <w:r>
        <w:rPr>
          <w:rFonts w:ascii="Arial" w:hAnsi="Arial" w:cs="Arial" w:eastAsia="Arial"/>
          <w:sz w:val="12"/>
          <w:szCs w:val="12"/>
          <w:color w:val="414242"/>
          <w:spacing w:val="0"/>
          <w:w w:val="154"/>
        </w:rPr>
        <w:t>.</w:t>
      </w:r>
      <w:r>
        <w:rPr>
          <w:rFonts w:ascii="Arial" w:hAnsi="Arial" w:cs="Arial" w:eastAsia="Arial"/>
          <w:sz w:val="12"/>
          <w:szCs w:val="12"/>
          <w:color w:val="414242"/>
          <w:spacing w:val="-50"/>
          <w:w w:val="154"/>
        </w:rPr>
        <w:t> </w:t>
      </w:r>
      <w:r>
        <w:rPr>
          <w:rFonts w:ascii="Arial" w:hAnsi="Arial" w:cs="Arial" w:eastAsia="Arial"/>
          <w:sz w:val="12"/>
          <w:szCs w:val="12"/>
          <w:color w:val="414242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414242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AAACAC"/>
          <w:spacing w:val="0"/>
          <w:w w:val="154"/>
        </w:rPr>
        <w:t>"</w:t>
      </w:r>
      <w:r>
        <w:rPr>
          <w:rFonts w:ascii="Arial" w:hAnsi="Arial" w:cs="Arial" w:eastAsia="Arial"/>
          <w:sz w:val="12"/>
          <w:szCs w:val="12"/>
          <w:color w:val="AAACAC"/>
          <w:spacing w:val="-13"/>
          <w:w w:val="154"/>
        </w:rPr>
        <w:t> </w:t>
      </w:r>
      <w:r>
        <w:rPr>
          <w:rFonts w:ascii="Arial" w:hAnsi="Arial" w:cs="Arial" w:eastAsia="Arial"/>
          <w:sz w:val="5"/>
          <w:szCs w:val="5"/>
          <w:color w:val="9C9C9C"/>
          <w:spacing w:val="0"/>
          <w:w w:val="123"/>
          <w:b/>
          <w:bCs/>
        </w:rPr>
        <w:t>l</w:t>
      </w:r>
      <w:r>
        <w:rPr>
          <w:rFonts w:ascii="Arial" w:hAnsi="Arial" w:cs="Arial" w:eastAsia="Arial"/>
          <w:sz w:val="5"/>
          <w:szCs w:val="5"/>
          <w:color w:val="9C9C9C"/>
          <w:spacing w:val="-10"/>
          <w:w w:val="123"/>
          <w:b/>
          <w:bCs/>
        </w:rPr>
        <w:t>l</w:t>
      </w:r>
      <w:r>
        <w:rPr>
          <w:rFonts w:ascii="Arial" w:hAnsi="Arial" w:cs="Arial" w:eastAsia="Arial"/>
          <w:sz w:val="5"/>
          <w:szCs w:val="5"/>
          <w:color w:val="8A8A8C"/>
          <w:spacing w:val="-11"/>
          <w:w w:val="160"/>
          <w:b/>
          <w:bCs/>
        </w:rPr>
        <w:t>.</w:t>
      </w:r>
      <w:r>
        <w:rPr>
          <w:rFonts w:ascii="Arial" w:hAnsi="Arial" w:cs="Arial" w:eastAsia="Arial"/>
          <w:sz w:val="5"/>
          <w:szCs w:val="5"/>
          <w:color w:val="9C9C9C"/>
          <w:spacing w:val="0"/>
          <w:w w:val="123"/>
          <w:b/>
          <w:bCs/>
        </w:rPr>
        <w:t>.</w:t>
      </w:r>
      <w:r>
        <w:rPr>
          <w:rFonts w:ascii="Arial" w:hAnsi="Arial" w:cs="Arial" w:eastAsia="Arial"/>
          <w:sz w:val="5"/>
          <w:szCs w:val="5"/>
          <w:color w:val="8A8A8C"/>
          <w:spacing w:val="0"/>
          <w:w w:val="160"/>
          <w:b/>
          <w:bCs/>
        </w:rPr>
        <w:t>.</w:t>
      </w:r>
      <w:r>
        <w:rPr>
          <w:rFonts w:ascii="Arial" w:hAnsi="Arial" w:cs="Arial" w:eastAsia="Arial"/>
          <w:sz w:val="5"/>
          <w:szCs w:val="5"/>
          <w:color w:val="8A8A8C"/>
          <w:spacing w:val="0"/>
          <w:w w:val="100"/>
          <w:b/>
          <w:bCs/>
        </w:rPr>
        <w:t>     </w:t>
      </w:r>
      <w:r>
        <w:rPr>
          <w:rFonts w:ascii="Arial" w:hAnsi="Arial" w:cs="Arial" w:eastAsia="Arial"/>
          <w:sz w:val="5"/>
          <w:szCs w:val="5"/>
          <w:color w:val="8A8A8C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5"/>
          <w:szCs w:val="5"/>
          <w:color w:val="565757"/>
          <w:spacing w:val="-20"/>
          <w:w w:val="394"/>
        </w:rPr>
        <w:t>.</w:t>
      </w:r>
      <w:r>
        <w:rPr>
          <w:rFonts w:ascii="Arial" w:hAnsi="Arial" w:cs="Arial" w:eastAsia="Arial"/>
          <w:sz w:val="5"/>
          <w:szCs w:val="5"/>
          <w:color w:val="8A8A8C"/>
          <w:spacing w:val="0"/>
          <w:w w:val="277"/>
        </w:rPr>
        <w:t>..</w:t>
      </w:r>
      <w:r>
        <w:rPr>
          <w:rFonts w:ascii="Arial" w:hAnsi="Arial" w:cs="Arial" w:eastAsia="Arial"/>
          <w:sz w:val="5"/>
          <w:szCs w:val="5"/>
          <w:color w:val="8A8A8C"/>
          <w:spacing w:val="0"/>
          <w:w w:val="100"/>
        </w:rPr>
        <w:t>           </w:t>
      </w:r>
      <w:r>
        <w:rPr>
          <w:rFonts w:ascii="Arial" w:hAnsi="Arial" w:cs="Arial" w:eastAsia="Arial"/>
          <w:sz w:val="19"/>
          <w:szCs w:val="19"/>
          <w:color w:val="9C9C9C"/>
          <w:spacing w:val="0"/>
          <w:w w:val="62"/>
          <w:b/>
          <w:bCs/>
        </w:rPr>
        <w:t>:r.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7" w:lineRule="exact"/>
        <w:ind w:left="-35" w:right="1258"/>
        <w:jc w:val="center"/>
        <w:tabs>
          <w:tab w:pos="540" w:val="left"/>
          <w:tab w:pos="166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9C9C9C"/>
          <w:spacing w:val="0"/>
          <w:w w:val="100"/>
        </w:rPr>
        <w:t>lı</w:t>
      </w:r>
      <w:r>
        <w:rPr>
          <w:rFonts w:ascii="Arial" w:hAnsi="Arial" w:cs="Arial" w:eastAsia="Arial"/>
          <w:sz w:val="20"/>
          <w:szCs w:val="20"/>
          <w:color w:val="9C9C9C"/>
          <w:spacing w:val="-46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9C9C9C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9C9C9C"/>
          <w:spacing w:val="-45"/>
          <w:w w:val="95"/>
        </w:rPr>
        <w:t>·</w:t>
      </w:r>
      <w:r>
        <w:rPr>
          <w:rFonts w:ascii="Arial" w:hAnsi="Arial" w:cs="Arial" w:eastAsia="Arial"/>
          <w:sz w:val="20"/>
          <w:szCs w:val="20"/>
          <w:color w:val="7C7C7C"/>
          <w:spacing w:val="0"/>
          <w:w w:val="161"/>
        </w:rPr>
        <w:t>;;</w:t>
      </w:r>
      <w:r>
        <w:rPr>
          <w:rFonts w:ascii="Arial" w:hAnsi="Arial" w:cs="Arial" w:eastAsia="Arial"/>
          <w:sz w:val="20"/>
          <w:szCs w:val="20"/>
          <w:color w:val="7C7C7C"/>
          <w:spacing w:val="-18"/>
          <w:w w:val="161"/>
        </w:rPr>
        <w:t>\</w:t>
      </w:r>
      <w:r>
        <w:rPr>
          <w:rFonts w:ascii="Arial" w:hAnsi="Arial" w:cs="Arial" w:eastAsia="Arial"/>
          <w:sz w:val="20"/>
          <w:szCs w:val="20"/>
          <w:color w:val="BDBDBD"/>
          <w:spacing w:val="0"/>
          <w:w w:val="77"/>
        </w:rPr>
        <w:t>.</w:t>
      </w:r>
      <w:r>
        <w:rPr>
          <w:rFonts w:ascii="Arial" w:hAnsi="Arial" w:cs="Arial" w:eastAsia="Arial"/>
          <w:sz w:val="20"/>
          <w:szCs w:val="20"/>
          <w:color w:val="BDBDBD"/>
          <w:spacing w:val="-51"/>
          <w:w w:val="78"/>
        </w:rPr>
        <w:t>•</w:t>
      </w:r>
      <w:r>
        <w:rPr>
          <w:rFonts w:ascii="Arial" w:hAnsi="Arial" w:cs="Arial" w:eastAsia="Arial"/>
          <w:sz w:val="20"/>
          <w:szCs w:val="20"/>
          <w:color w:val="8A8A8C"/>
          <w:spacing w:val="0"/>
          <w:w w:val="88"/>
        </w:rPr>
        <w:t>.::.</w:t>
      </w:r>
      <w:r>
        <w:rPr>
          <w:rFonts w:ascii="Arial" w:hAnsi="Arial" w:cs="Arial" w:eastAsia="Arial"/>
          <w:sz w:val="20"/>
          <w:szCs w:val="20"/>
          <w:color w:val="8A8A8C"/>
          <w:spacing w:val="-3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7C7C7C"/>
          <w:spacing w:val="0"/>
          <w:w w:val="46"/>
        </w:rPr>
        <w:t>...</w:t>
      </w:r>
      <w:r>
        <w:rPr>
          <w:rFonts w:ascii="Arial" w:hAnsi="Arial" w:cs="Arial" w:eastAsia="Arial"/>
          <w:sz w:val="20"/>
          <w:szCs w:val="20"/>
          <w:color w:val="7C7C7C"/>
          <w:spacing w:val="3"/>
          <w:w w:val="46"/>
        </w:rPr>
        <w:t>.</w:t>
      </w:r>
      <w:r>
        <w:rPr>
          <w:rFonts w:ascii="Arial" w:hAnsi="Arial" w:cs="Arial" w:eastAsia="Arial"/>
          <w:sz w:val="20"/>
          <w:szCs w:val="20"/>
          <w:color w:val="BDBDBD"/>
          <w:spacing w:val="3"/>
          <w:w w:val="70"/>
        </w:rPr>
      </w:r>
      <w:r>
        <w:rPr>
          <w:rFonts w:ascii="Arial" w:hAnsi="Arial" w:cs="Arial" w:eastAsia="Arial"/>
          <w:sz w:val="20"/>
          <w:szCs w:val="20"/>
          <w:color w:val="BDBDBD"/>
          <w:spacing w:val="0"/>
          <w:w w:val="70"/>
          <w:emboss/>
        </w:rPr>
        <w:t>.</w:t>
      </w:r>
      <w:r>
        <w:rPr>
          <w:rFonts w:ascii="Arial" w:hAnsi="Arial" w:cs="Arial" w:eastAsia="Arial"/>
          <w:sz w:val="20"/>
          <w:szCs w:val="20"/>
          <w:color w:val="BDBDBD"/>
          <w:spacing w:val="0"/>
          <w:w w:val="70"/>
          <w:emboss/>
        </w:rPr>
      </w:r>
      <w:r>
        <w:rPr>
          <w:rFonts w:ascii="Arial" w:hAnsi="Arial" w:cs="Arial" w:eastAsia="Arial"/>
          <w:sz w:val="20"/>
          <w:szCs w:val="20"/>
          <w:color w:val="BDBDBD"/>
          <w:spacing w:val="0"/>
          <w:w w:val="70"/>
        </w:rPr>
      </w:r>
      <w:r>
        <w:rPr>
          <w:rFonts w:ascii="Arial" w:hAnsi="Arial" w:cs="Arial" w:eastAsia="Arial"/>
          <w:sz w:val="20"/>
          <w:szCs w:val="20"/>
          <w:color w:val="BDBDBD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BDBDBD"/>
          <w:spacing w:val="0"/>
          <w:w w:val="26"/>
        </w:rPr>
        <w:t>-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00" w:right="-20"/>
        <w:jc w:val="left"/>
        <w:tabs>
          <w:tab w:pos="190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33"/>
          <w:szCs w:val="33"/>
          <w:color w:val="8A8A8C"/>
          <w:spacing w:val="-2"/>
          <w:w w:val="74"/>
          <w:b/>
          <w:bCs/>
        </w:rPr>
        <w:t>"</w:t>
      </w:r>
      <w:r>
        <w:rPr>
          <w:rFonts w:ascii="Arial" w:hAnsi="Arial" w:cs="Arial" w:eastAsia="Arial"/>
          <w:sz w:val="33"/>
          <w:szCs w:val="33"/>
          <w:color w:val="AAACAC"/>
          <w:spacing w:val="0"/>
          <w:w w:val="59"/>
          <w:b/>
          <w:bCs/>
        </w:rPr>
        <w:t>-</w:t>
      </w:r>
      <w:r>
        <w:rPr>
          <w:rFonts w:ascii="Arial" w:hAnsi="Arial" w:cs="Arial" w:eastAsia="Arial"/>
          <w:sz w:val="33"/>
          <w:szCs w:val="33"/>
          <w:color w:val="AAACAC"/>
          <w:spacing w:val="-55"/>
          <w:w w:val="58"/>
          <w:b/>
          <w:bCs/>
        </w:rPr>
        <w:t>.</w:t>
      </w:r>
      <w:r>
        <w:rPr>
          <w:rFonts w:ascii="Arial" w:hAnsi="Arial" w:cs="Arial" w:eastAsia="Arial"/>
          <w:sz w:val="33"/>
          <w:szCs w:val="33"/>
          <w:color w:val="696969"/>
          <w:spacing w:val="0"/>
          <w:w w:val="99"/>
          <w:b/>
          <w:bCs/>
        </w:rPr>
        <w:t>ıtu</w:t>
      </w:r>
      <w:r>
        <w:rPr>
          <w:rFonts w:ascii="Arial" w:hAnsi="Arial" w:cs="Arial" w:eastAsia="Arial"/>
          <w:sz w:val="33"/>
          <w:szCs w:val="33"/>
          <w:color w:val="696969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33"/>
          <w:szCs w:val="33"/>
          <w:color w:val="696969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37"/>
          <w:szCs w:val="37"/>
          <w:color w:val="696969"/>
          <w:spacing w:val="0"/>
          <w:w w:val="189"/>
          <w:b/>
          <w:bCs/>
        </w:rPr>
        <w:t>s</w:t>
      </w:r>
      <w:r>
        <w:rPr>
          <w:rFonts w:ascii="Times New Roman" w:hAnsi="Times New Roman" w:cs="Times New Roman" w:eastAsia="Times New Roman"/>
          <w:sz w:val="37"/>
          <w:szCs w:val="37"/>
          <w:color w:val="696969"/>
          <w:spacing w:val="-119"/>
          <w:w w:val="189"/>
          <w:b/>
          <w:bCs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696969"/>
          <w:spacing w:val="-18"/>
          <w:w w:val="189"/>
          <w:b/>
          <w:bCs/>
        </w:rPr>
        <w:t>u</w:t>
      </w:r>
      <w:r>
        <w:rPr>
          <w:rFonts w:ascii="Arial" w:hAnsi="Arial" w:cs="Arial" w:eastAsia="Arial"/>
          <w:sz w:val="17"/>
          <w:szCs w:val="17"/>
          <w:color w:val="AAACAC"/>
          <w:spacing w:val="0"/>
          <w:w w:val="162"/>
          <w:b/>
          <w:bCs/>
        </w:rPr>
        <w:t>ı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98" w:lineRule="exact"/>
        <w:ind w:left="672" w:right="2129"/>
        <w:jc w:val="center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2A2A2A"/>
          <w:spacing w:val="0"/>
          <w:w w:val="120"/>
          <w:position w:val="-14"/>
        </w:rPr>
        <w:t>lı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80" w:right="240"/>
          <w:cols w:num="3" w:equalWidth="0">
            <w:col w:w="5877" w:space="83"/>
            <w:col w:w="1013" w:space="1376"/>
            <w:col w:w="3051"/>
          </w:cols>
        </w:sectPr>
      </w:pPr>
      <w:rPr/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415" w:lineRule="exact"/>
        <w:ind w:left="153" w:right="-96"/>
        <w:jc w:val="left"/>
        <w:tabs>
          <w:tab w:pos="326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3"/>
        </w:rPr>
        <w:t>Halk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3"/>
        </w:rPr>
      </w:r>
      <w:r>
        <w:rPr>
          <w:rFonts w:ascii="Arial" w:hAnsi="Arial" w:cs="Arial" w:eastAsia="Arial"/>
          <w:sz w:val="37"/>
          <w:szCs w:val="37"/>
          <w:color w:val="282D89"/>
          <w:spacing w:val="0"/>
          <w:w w:val="268"/>
          <w:position w:val="-1"/>
        </w:rPr>
        <w:t>'</w:t>
      </w:r>
      <w:r>
        <w:rPr>
          <w:rFonts w:ascii="Arial" w:hAnsi="Arial" w:cs="Arial" w:eastAsia="Arial"/>
          <w:sz w:val="37"/>
          <w:szCs w:val="37"/>
          <w:color w:val="282D89"/>
          <w:spacing w:val="-123"/>
          <w:w w:val="268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3433C1"/>
          <w:spacing w:val="0"/>
          <w:w w:val="67"/>
          <w:position w:val="17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311" w:lineRule="exact"/>
        <w:ind w:right="-20"/>
        <w:jc w:val="left"/>
        <w:tabs>
          <w:tab w:pos="4780" w:val="left"/>
          <w:tab w:pos="5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82D89"/>
          <w:spacing w:val="0"/>
          <w:w w:val="140"/>
          <w:b/>
          <w:bCs/>
          <w:i/>
          <w:position w:val="-3"/>
        </w:rPr>
        <w:t>J</w:t>
      </w:r>
      <w:r>
        <w:rPr>
          <w:rFonts w:ascii="Arial" w:hAnsi="Arial" w:cs="Arial" w:eastAsia="Arial"/>
          <w:sz w:val="19"/>
          <w:szCs w:val="19"/>
          <w:color w:val="282D89"/>
          <w:spacing w:val="0"/>
          <w:w w:val="100"/>
          <w:b/>
          <w:bCs/>
          <w:i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282D89"/>
          <w:spacing w:val="0"/>
          <w:w w:val="100"/>
          <w:b/>
          <w:bCs/>
          <w:i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76"/>
          <w:position w:val="9"/>
        </w:rPr>
        <w:t>MOd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600"/>
          <w:position w:val="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148"/>
          <w:w w:val="6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101"/>
          <w:position w:val="9"/>
        </w:rPr>
        <w:t>ürüv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240"/>
          <w:cols w:num="2" w:equalWidth="0">
            <w:col w:w="3645" w:space="406"/>
            <w:col w:w="7349"/>
          </w:cols>
        </w:sectPr>
      </w:pPr>
      <w:rPr/>
    </w:p>
    <w:p>
      <w:pPr>
        <w:spacing w:before="44" w:after="0" w:line="240" w:lineRule="auto"/>
        <w:ind w:left="2545" w:right="121"/>
        <w:jc w:val="center"/>
        <w:tabs>
          <w:tab w:pos="314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v:group style="position:absolute;margin-left:18.681808pt;margin-top:33.109386pt;width:561.168184pt;height:796.73532pt;mso-position-horizontal-relative:page;mso-position-vertical-relative:page;z-index:-15539" coordorigin="374,662" coordsize="11223,15935">
            <v:group style="position:absolute;left:381;top:686;width:11166;height:2" coordorigin="381,686" coordsize="11166,2">
              <v:shape style="position:absolute;left:381;top:686;width:11166;height:2" coordorigin="381,686" coordsize="11166,0" path="m381,686l11547,686e" filled="f" stroked="t" strokeweight=".713954pt" strokecolor="#5B5B5B">
                <v:path arrowok="t"/>
              </v:shape>
            </v:group>
            <v:group style="position:absolute;left:1733;top:686;width:709;height:2" coordorigin="1733,686" coordsize="709,2">
              <v:shape style="position:absolute;left:1733;top:686;width:709;height:2" coordorigin="1733,686" coordsize="709,0" path="m1733,686l2442,686e" filled="f" stroked="t" strokeweight=".47597pt" strokecolor="#484848">
                <v:path arrowok="t"/>
              </v:shape>
            </v:group>
            <v:group style="position:absolute;left:2413;top:684;width:2;height:1530" coordorigin="2413,684" coordsize="2,1530">
              <v:shape style="position:absolute;left:2413;top:684;width:2;height:1530" coordorigin="2413,684" coordsize="0,1530" path="m2413,2214l2413,684e" filled="f" stroked="t" strokeweight=".47597pt" strokecolor="#4F4F4F">
                <v:path arrowok="t"/>
              </v:shape>
            </v:group>
            <v:group style="position:absolute;left:7406;top:688;width:414;height:2" coordorigin="7406,688" coordsize="414,2">
              <v:shape style="position:absolute;left:7406;top:688;width:414;height:2" coordorigin="7406,688" coordsize="414,0" path="m7406,688l7820,688e" filled="f" stroked="t" strokeweight=".47597pt" strokecolor="#444444">
                <v:path arrowok="t"/>
              </v:shape>
            </v:group>
            <v:group style="position:absolute;left:8544;top:688;width:662;height:2" coordorigin="8544,688" coordsize="662,2">
              <v:shape style="position:absolute;left:8544;top:688;width:662;height:2" coordorigin="8544,688" coordsize="662,0" path="m8544,688l9205,688e" filled="f" stroked="t" strokeweight=".47597pt" strokecolor="#3F3F3F">
                <v:path arrowok="t"/>
              </v:shape>
            </v:group>
            <v:group style="position:absolute;left:9179;top:684;width:2;height:1530" coordorigin="9179,684" coordsize="2,1530">
              <v:shape style="position:absolute;left:9179;top:684;width:2;height:1530" coordorigin="9179,684" coordsize="0,1530" path="m9179,2214l9179,684e" filled="f" stroked="t" strokeweight=".713954pt" strokecolor="#575757">
                <v:path arrowok="t"/>
              </v:shape>
            </v:group>
            <v:group style="position:absolute;left:11542;top:679;width:2;height:2271" coordorigin="11542,679" coordsize="2,2271">
              <v:shape style="position:absolute;left:11542;top:679;width:2;height:2271" coordorigin="11542,679" coordsize="0,2271" path="m11542,2950l11542,679e" filled="f" stroked="t" strokeweight=".951939pt" strokecolor="#676767">
                <v:path arrowok="t"/>
              </v:shape>
            </v:group>
            <v:group style="position:absolute;left:390;top:669;width:2;height:5450" coordorigin="390,669" coordsize="2,5450">
              <v:shape style="position:absolute;left:390;top:669;width:2;height:5450" coordorigin="390,669" coordsize="0,5450" path="m390,6120l390,669e" filled="f" stroked="t" strokeweight=".713954pt" strokecolor="#575757">
                <v:path arrowok="t"/>
              </v:shape>
            </v:group>
            <v:group style="position:absolute;left:2413;top:1171;width:2;height:1042" coordorigin="2413,1171" coordsize="2,1042">
              <v:shape style="position:absolute;left:2413;top:1171;width:2;height:1042" coordorigin="2413,1171" coordsize="0,1042" path="m2413,2214l2413,1171e" filled="f" stroked="t" strokeweight=".713954pt" strokecolor="#575757">
                <v:path arrowok="t"/>
              </v:shape>
            </v:group>
            <v:group style="position:absolute;left:390;top:1348;width:2;height:406" coordorigin="390,1348" coordsize="2,406">
              <v:shape style="position:absolute;left:390;top:1348;width:2;height:406" coordorigin="390,1348" coordsize="0,406" path="m390,1755l390,1348e" filled="f" stroked="t" strokeweight=".47597pt" strokecolor="#343434">
                <v:path arrowok="t"/>
              </v:shape>
            </v:group>
            <v:group style="position:absolute;left:381;top:2206;width:11171;height:2" coordorigin="381,2206" coordsize="11171,2">
              <v:shape style="position:absolute;left:381;top:2206;width:11171;height:2" coordorigin="381,2206" coordsize="11171,0" path="m381,2206l11552,2206e" filled="f" stroked="t" strokeweight=".713954pt" strokecolor="#575757">
                <v:path arrowok="t"/>
              </v:shape>
            </v:group>
            <v:group style="position:absolute;left:381;top:2443;width:11176;height:2" coordorigin="381,2443" coordsize="11176,2">
              <v:shape style="position:absolute;left:381;top:2443;width:11176;height:2" coordorigin="381,2443" coordsize="11176,0" path="m381,2443l11557,2443e" filled="f" stroked="t" strokeweight=".713954pt" strokecolor="#575757">
                <v:path arrowok="t"/>
              </v:shape>
            </v:group>
            <v:group style="position:absolute;left:390;top:2684;width:4931;height:2" coordorigin="390,2684" coordsize="4931,2">
              <v:shape style="position:absolute;left:390;top:2684;width:4931;height:2" coordorigin="390,2684" coordsize="4931,0" path="m390,2684l5321,2684e" filled="f" stroked="t" strokeweight=".951939pt" strokecolor="#575757">
                <v:path arrowok="t"/>
              </v:shape>
            </v:group>
            <v:group style="position:absolute;left:5264;top:2687;width:333;height:2" coordorigin="5264,2687" coordsize="333,2">
              <v:shape style="position:absolute;left:5264;top:2687;width:333;height:2" coordorigin="5264,2687" coordsize="333,0" path="m5264,2687l5597,2687e" filled="f" stroked="t" strokeweight=".47597pt" strokecolor="#3B3B3B">
                <v:path arrowok="t"/>
              </v:shape>
            </v:group>
            <v:group style="position:absolute;left:5540;top:2684;width:6016;height:2" coordorigin="5540,2684" coordsize="6016,2">
              <v:shape style="position:absolute;left:5540;top:2684;width:6016;height:2" coordorigin="5540,2684" coordsize="6016,0" path="m5540,2684l11557,2684e" filled="f" stroked="t" strokeweight=".713954pt" strokecolor="#575757">
                <v:path arrowok="t"/>
              </v:shape>
            </v:group>
            <v:group style="position:absolute;left:386;top:2924;width:4936;height:2" coordorigin="386,2924" coordsize="4936,2">
              <v:shape style="position:absolute;left:386;top:2924;width:4936;height:2" coordorigin="386,2924" coordsize="4936,0" path="m386,2924l5321,2924e" filled="f" stroked="t" strokeweight=".713954pt" strokecolor="#575757">
                <v:path arrowok="t"/>
              </v:shape>
            </v:group>
            <v:group style="position:absolute;left:5264;top:2926;width:333;height:2" coordorigin="5264,2926" coordsize="333,2">
              <v:shape style="position:absolute;left:5264;top:2926;width:333;height:2" coordorigin="5264,2926" coordsize="333,0" path="m5264,2926l5597,2926e" filled="f" stroked="t" strokeweight=".47597pt" strokecolor="#383838">
                <v:path arrowok="t"/>
              </v:shape>
            </v:group>
            <v:group style="position:absolute;left:5540;top:2924;width:2765;height:2" coordorigin="5540,2924" coordsize="2765,2">
              <v:shape style="position:absolute;left:5540;top:2924;width:2765;height:2" coordorigin="5540,2924" coordsize="2765,0" path="m5540,2924l8306,2924e" filled="f" stroked="t" strokeweight=".713954pt" strokecolor="#575757">
                <v:path arrowok="t"/>
              </v:shape>
            </v:group>
            <v:group style="position:absolute;left:8249;top:2921;width:352;height:2" coordorigin="8249,2921" coordsize="352,2">
              <v:shape style="position:absolute;left:8249;top:2921;width:352;height:2" coordorigin="8249,2921" coordsize="352,0" path="m8249,2921l8601,2921e" filled="f" stroked="t" strokeweight=".47597pt" strokecolor="#3F3F3F">
                <v:path arrowok="t"/>
              </v:shape>
            </v:group>
            <v:group style="position:absolute;left:8529;top:2921;width:3027;height:2" coordorigin="8529,2921" coordsize="3027,2">
              <v:shape style="position:absolute;left:8529;top:2921;width:3027;height:2" coordorigin="8529,2921" coordsize="3027,0" path="m8529,2921l11557,2921e" filled="f" stroked="t" strokeweight=".713954pt" strokecolor="#545454">
                <v:path arrowok="t"/>
              </v:shape>
            </v:group>
            <v:group style="position:absolute;left:386;top:3163;width:6169;height:2" coordorigin="386,3163" coordsize="6169,2">
              <v:shape style="position:absolute;left:386;top:3163;width:6169;height:2" coordorigin="386,3163" coordsize="6169,0" path="m386,3163l6554,3163e" filled="f" stroked="t" strokeweight=".951939pt" strokecolor="#5B5B5B">
                <v:path arrowok="t"/>
              </v:shape>
            </v:group>
            <v:group style="position:absolute;left:6421;top:3160;width:424;height:2" coordorigin="6421,3160" coordsize="424,2">
              <v:shape style="position:absolute;left:6421;top:3160;width:424;height:2" coordorigin="6421,3160" coordsize="424,0" path="m6421,3160l6844,3160e" filled="f" stroked="t" strokeweight=".47597pt" strokecolor="#3B3B3B">
                <v:path arrowok="t"/>
              </v:shape>
            </v:group>
            <v:group style="position:absolute;left:6787;top:3163;width:1518;height:2" coordorigin="6787,3163" coordsize="1518,2">
              <v:shape style="position:absolute;left:6787;top:3163;width:1518;height:2" coordorigin="6787,3163" coordsize="1518,0" path="m6787,3163l8306,3163e" filled="f" stroked="t" strokeweight=".713954pt" strokecolor="#5B5B5B">
                <v:path arrowok="t"/>
              </v:shape>
            </v:group>
            <v:group style="position:absolute;left:8249;top:3160;width:352;height:2" coordorigin="8249,3160" coordsize="352,2">
              <v:shape style="position:absolute;left:8249;top:3160;width:352;height:2" coordorigin="8249,3160" coordsize="352,0" path="m8249,3160l8601,3160e" filled="f" stroked="t" strokeweight=".47597pt" strokecolor="#3B3B3B">
                <v:path arrowok="t"/>
              </v:shape>
            </v:group>
            <v:group style="position:absolute;left:8529;top:3160;width:895;height:2" coordorigin="8529,3160" coordsize="895,2">
              <v:shape style="position:absolute;left:8529;top:3160;width:895;height:2" coordorigin="8529,3160" coordsize="895,0" path="m8529,3160l9424,3160e" filled="f" stroked="t" strokeweight=".951939pt" strokecolor="#5B5B5B">
                <v:path arrowok="t"/>
              </v:shape>
            </v:group>
            <v:group style="position:absolute;left:9367;top:3160;width:1071;height:2" coordorigin="9367,3160" coordsize="1071,2">
              <v:shape style="position:absolute;left:9367;top:3160;width:1071;height:2" coordorigin="9367,3160" coordsize="1071,0" path="m9367,3160l10438,3160e" filled="f" stroked="t" strokeweight=".47597pt" strokecolor="#484848">
                <v:path arrowok="t"/>
              </v:shape>
            </v:group>
            <v:group style="position:absolute;left:10262;top:3160;width:1295;height:2" coordorigin="10262,3160" coordsize="1295,2">
              <v:shape style="position:absolute;left:10262;top:3160;width:1295;height:2" coordorigin="10262,3160" coordsize="1295,0" path="m10262,3160l11557,3160e" filled="f" stroked="t" strokeweight=".713954pt" strokecolor="#5B5B5B">
                <v:path arrowok="t"/>
              </v:shape>
            </v:group>
            <v:group style="position:absolute;left:386;top:3404;width:1599;height:2" coordorigin="386,3404" coordsize="1599,2">
              <v:shape style="position:absolute;left:386;top:3404;width:1599;height:2" coordorigin="386,3404" coordsize="1599,0" path="m386,3404l1985,3404e" filled="f" stroked="t" strokeweight=".713954pt" strokecolor="#575757">
                <v:path arrowok="t"/>
              </v:shape>
            </v:group>
            <v:group style="position:absolute;left:1733;top:3404;width:1218;height:2" coordorigin="1733,3404" coordsize="1218,2">
              <v:shape style="position:absolute;left:1733;top:3404;width:1218;height:2" coordorigin="1733,3404" coordsize="1218,0" path="m1733,3404l2951,3404e" filled="f" stroked="t" strokeweight=".47597pt" strokecolor="#484848">
                <v:path arrowok="t"/>
              </v:shape>
            </v:group>
            <v:group style="position:absolute;left:2751;top:3404;width:1047;height:2" coordorigin="2751,3404" coordsize="1047,2">
              <v:shape style="position:absolute;left:2751;top:3404;width:1047;height:2" coordorigin="2751,3404" coordsize="1047,0" path="m2751,3404l3798,3404e" filled="f" stroked="t" strokeweight=".951939pt" strokecolor="#606060">
                <v:path arrowok="t"/>
              </v:shape>
            </v:group>
            <v:group style="position:absolute;left:3741;top:3404;width:785;height:2" coordorigin="3741,3404" coordsize="785,2">
              <v:shape style="position:absolute;left:3741;top:3404;width:785;height:2" coordorigin="3741,3404" coordsize="785,0" path="m3741,3404l4526,3404e" filled="f" stroked="t" strokeweight=".47597pt" strokecolor="#444444">
                <v:path arrowok="t"/>
              </v:shape>
            </v:group>
            <v:group style="position:absolute;left:4274;top:3404;width:1047;height:2" coordorigin="4274,3404" coordsize="1047,2">
              <v:shape style="position:absolute;left:4274;top:3404;width:1047;height:2" coordorigin="4274,3404" coordsize="1047,0" path="m4274,3404l5321,3404e" filled="f" stroked="t" strokeweight=".951939pt" strokecolor="#606060">
                <v:path arrowok="t"/>
              </v:shape>
            </v:group>
            <v:group style="position:absolute;left:5264;top:3404;width:1214;height:2" coordorigin="5264,3404" coordsize="1214,2">
              <v:shape style="position:absolute;left:5264;top:3404;width:1214;height:2" coordorigin="5264,3404" coordsize="1214,0" path="m5264,3404l6478,3404e" filled="f" stroked="t" strokeweight=".47597pt" strokecolor="#545454">
                <v:path arrowok="t"/>
              </v:shape>
            </v:group>
            <v:group style="position:absolute;left:5940;top:3404;width:966;height:2" coordorigin="5940,3404" coordsize="966,2">
              <v:shape style="position:absolute;left:5940;top:3404;width:966;height:2" coordorigin="5940,3404" coordsize="966,0" path="m5940,3404l6906,3404e" filled="f" stroked="t" strokeweight=".951939pt" strokecolor="#646464">
                <v:path arrowok="t"/>
              </v:shape>
            </v:group>
            <v:group style="position:absolute;left:6787;top:3402;width:252;height:2" coordorigin="6787,3402" coordsize="252,2">
              <v:shape style="position:absolute;left:6787;top:3402;width:252;height:2" coordorigin="6787,3402" coordsize="252,0" path="m6787,3402l7040,3402e" filled="f" stroked="t" strokeweight=".47597pt" strokecolor="#4F4F4F">
                <v:path arrowok="t"/>
              </v:shape>
            </v:group>
            <v:group style="position:absolute;left:6982;top:3404;width:481;height:2" coordorigin="6982,3404" coordsize="481,2">
              <v:shape style="position:absolute;left:6982;top:3404;width:481;height:2" coordorigin="6982,3404" coordsize="481,0" path="m6982,3404l7463,3404e" filled="f" stroked="t" strokeweight=".47597pt" strokecolor="#383838">
                <v:path arrowok="t"/>
              </v:shape>
            </v:group>
            <v:group style="position:absolute;left:7406;top:3399;width:4155;height:2" coordorigin="7406,3399" coordsize="4155,2">
              <v:shape style="position:absolute;left:7406;top:3399;width:4155;height:2" coordorigin="7406,3399" coordsize="4155,0" path="m7406,3399l11561,3399e" filled="f" stroked="t" strokeweight=".713954pt" strokecolor="#5B5B5B">
                <v:path arrowok="t"/>
              </v:shape>
            </v:group>
            <v:group style="position:absolute;left:3770;top:3385;width:2;height:225" coordorigin="3770,3385" coordsize="2,225">
              <v:shape style="position:absolute;left:3770;top:3385;width:2;height:225" coordorigin="3770,3385" coordsize="0,225" path="m3770,3610l3770,3385e" filled="f" stroked="t" strokeweight=".237985pt" strokecolor="#3F3F3F">
                <v:path arrowok="t"/>
              </v:shape>
            </v:group>
            <v:group style="position:absolute;left:7021;top:3399;width:2;height:478" coordorigin="7021,3399" coordsize="2,478">
              <v:shape style="position:absolute;left:7021;top:3399;width:2;height:478" coordorigin="7021,3399" coordsize="0,478" path="m7021,3877l7021,3399e" filled="f" stroked="t" strokeweight=".951939pt" strokecolor="#646464">
                <v:path arrowok="t"/>
              </v:shape>
            </v:group>
            <v:group style="position:absolute;left:7006;top:3839;width:2161;height:2" coordorigin="7006,3839" coordsize="2161,2">
              <v:shape style="position:absolute;left:7006;top:3839;width:2161;height:2" coordorigin="7006,3839" coordsize="2161,0" path="m7006,3839l9167,3839e" filled="f" stroked="t" strokeweight=".237985pt" strokecolor="#575757">
                <v:path arrowok="t"/>
              </v:shape>
            </v:group>
            <v:group style="position:absolute;left:3770;top:3610;width:2;height:540" coordorigin="3770,3610" coordsize="2,540">
              <v:shape style="position:absolute;left:3770;top:3610;width:2;height:540" coordorigin="3770,3610" coordsize="0,540" path="m3770,4150l3770,3610e" filled="f" stroked="t" strokeweight=".237985pt" strokecolor="#000000">
                <v:path arrowok="t"/>
              </v:shape>
            </v:group>
            <v:group style="position:absolute;left:3903;top:3830;width:2394;height:2" coordorigin="3903,3830" coordsize="2394,2">
              <v:shape style="position:absolute;left:3903;top:3830;width:2394;height:2" coordorigin="3903,3830" coordsize="2394,0" path="m3903,3830l6297,3830e" filled="f" stroked="t" strokeweight=".713954pt" strokecolor="#676767">
                <v:path arrowok="t"/>
              </v:shape>
            </v:group>
            <v:group style="position:absolute;left:6169;top:3825;width:857;height:2" coordorigin="6169,3825" coordsize="857,2">
              <v:shape style="position:absolute;left:6169;top:3825;width:857;height:2" coordorigin="6169,3825" coordsize="857,0" path="m6169,3825l7025,3825e" filled="f" stroked="t" strokeweight=".951939pt" strokecolor="#AFAFAF">
                <v:path arrowok="t"/>
              </v:shape>
            </v:group>
            <v:group style="position:absolute;left:9167;top:3839;width:1242;height:2" coordorigin="9167,3839" coordsize="1242,2">
              <v:shape style="position:absolute;left:9167;top:3839;width:1242;height:2" coordorigin="9167,3839" coordsize="1242,0" path="m9167,3839l10409,3839e" filled="f" stroked="t" strokeweight=".237985pt" strokecolor="#000000">
                <v:path arrowok="t"/>
              </v:shape>
            </v:group>
            <v:group style="position:absolute;left:10409;top:3839;width:1147;height:2" coordorigin="10409,3839" coordsize="1147,2">
              <v:shape style="position:absolute;left:10409;top:3839;width:1147;height:2" coordorigin="10409,3839" coordsize="1147,0" path="m10409,3839l11557,3839e" filled="f" stroked="t" strokeweight=".237985pt" strokecolor="#646464">
                <v:path arrowok="t"/>
              </v:shape>
            </v:group>
            <v:group style="position:absolute;left:390;top:4159;width:747;height:2" coordorigin="390,4159" coordsize="747,2">
              <v:shape style="position:absolute;left:390;top:4159;width:747;height:2" coordorigin="390,4159" coordsize="747,0" path="m390,4159l1138,4159e" filled="f" stroked="t" strokeweight=".47597pt" strokecolor="#343434">
                <v:path arrowok="t"/>
              </v:shape>
            </v:group>
            <v:group style="position:absolute;left:419;top:4162;width:3384;height:2" coordorigin="419,4162" coordsize="3384,2">
              <v:shape style="position:absolute;left:419;top:4162;width:3384;height:2" coordorigin="419,4162" coordsize="3384,0" path="m419,4162l3803,4162e" filled="f" stroked="t" strokeweight=".713954pt" strokecolor="#575757">
                <v:path arrowok="t"/>
              </v:shape>
            </v:group>
            <v:group style="position:absolute;left:3912;top:4152;width:1685;height:2" coordorigin="3912,4152" coordsize="1685,2">
              <v:shape style="position:absolute;left:3912;top:4152;width:1685;height:2" coordorigin="3912,4152" coordsize="1685,0" path="m3912,4152l5597,4152e" filled="f" stroked="t" strokeweight="1.665894pt" strokecolor="#5B5B5B">
                <v:path arrowok="t"/>
              </v:shape>
            </v:group>
            <v:group style="position:absolute;left:5569;top:4140;width:700;height:2" coordorigin="5569,4140" coordsize="700,2">
              <v:shape style="position:absolute;left:5569;top:4140;width:700;height:2" coordorigin="5569,4140" coordsize="700,0" path="m5569,4140l6269,4140e" filled="f" stroked="t" strokeweight=".713954pt" strokecolor="#777777">
                <v:path arrowok="t"/>
              </v:shape>
            </v:group>
            <v:group style="position:absolute;left:6269;top:4140;width:752;height:2" coordorigin="6269,4140" coordsize="752,2">
              <v:shape style="position:absolute;left:6269;top:4140;width:752;height:2" coordorigin="6269,4140" coordsize="752,0" path="m6269,4140l7021,4140e" filled="f" stroked="t" strokeweight=".713954pt" strokecolor="#939393">
                <v:path arrowok="t"/>
              </v:shape>
            </v:group>
            <v:group style="position:absolute;left:7021;top:3399;width:2;height:765" coordorigin="7021,3399" coordsize="2,765">
              <v:shape style="position:absolute;left:7021;top:3399;width:2;height:765" coordorigin="7021,3399" coordsize="0,765" path="m7021,4164l7021,3399e" filled="f" stroked="t" strokeweight=".47597pt" strokecolor="#545454">
                <v:path arrowok="t"/>
              </v:shape>
            </v:group>
            <v:group style="position:absolute;left:6978;top:4155;width:4579;height:2" coordorigin="6978,4155" coordsize="4579,2">
              <v:shape style="position:absolute;left:6978;top:4155;width:4579;height:2" coordorigin="6978,4155" coordsize="4579,0" path="m6978,4155l11557,4155e" filled="f" stroked="t" strokeweight=".713954pt" strokecolor="#5B5B5B">
                <v:path arrowok="t"/>
              </v:shape>
            </v:group>
            <v:group style="position:absolute;left:11552;top:3810;width:2;height:660" coordorigin="11552,3810" coordsize="2,660">
              <v:shape style="position:absolute;left:11552;top:3810;width:2;height:660" coordorigin="11552,3810" coordsize="0,660" path="m11552,4470l11552,3810e" filled="f" stroked="t" strokeweight=".47597pt" strokecolor="#4B4B4B">
                <v:path arrowok="t"/>
              </v:shape>
            </v:group>
            <v:group style="position:absolute;left:400;top:4107;width:2;height:2013" coordorigin="400,4107" coordsize="2,2013">
              <v:shape style="position:absolute;left:400;top:4107;width:2;height:2013" coordorigin="400,4107" coordsize="0,2013" path="m400,6120l400,4107e" filled="f" stroked="t" strokeweight=".713954pt" strokecolor="#575757">
                <v:path arrowok="t"/>
              </v:shape>
            </v:group>
            <v:group style="position:absolute;left:2420;top:4155;width:2;height:2056" coordorigin="2420,4155" coordsize="2,2056">
              <v:shape style="position:absolute;left:2420;top:4155;width:2;height:2056" coordorigin="2420,4155" coordsize="0,2056" path="m2420,6210l2420,4155e" filled="f" stroked="t" strokeweight=".713954pt" strokecolor="#545454">
                <v:path arrowok="t"/>
              </v:shape>
            </v:group>
            <v:group style="position:absolute;left:386;top:4446;width:11171;height:2" coordorigin="386,4446" coordsize="11171,2">
              <v:shape style="position:absolute;left:386;top:4446;width:11171;height:2" coordorigin="386,4446" coordsize="11171,0" path="m386,4446l11557,4446e" filled="f" stroked="t" strokeweight=".713954pt" strokecolor="#575757">
                <v:path arrowok="t"/>
              </v:shape>
            </v:group>
            <v:group style="position:absolute;left:2413;top:4685;width:4626;height:2" coordorigin="2413,4685" coordsize="4626,2">
              <v:shape style="position:absolute;left:2413;top:4685;width:4626;height:2" coordorigin="2413,4685" coordsize="4626,0" path="m2413,4685l7040,4685e" filled="f" stroked="t" strokeweight=".713954pt" strokecolor="#575757">
                <v:path arrowok="t"/>
              </v:shape>
            </v:group>
            <v:group style="position:absolute;left:6982;top:4685;width:481;height:2" coordorigin="6982,4685" coordsize="481,2">
              <v:shape style="position:absolute;left:6982;top:4685;width:481;height:2" coordorigin="6982,4685" coordsize="481,0" path="m6982,4685l7463,4685e" filled="f" stroked="t" strokeweight=".47597pt" strokecolor="#2B2B2B">
                <v:path arrowok="t"/>
              </v:shape>
            </v:group>
            <v:group style="position:absolute;left:7406;top:4683;width:1195;height:2" coordorigin="7406,4683" coordsize="1195,2">
              <v:shape style="position:absolute;left:7406;top:4683;width:1195;height:2" coordorigin="7406,4683" coordsize="1195,0" path="m7406,4683l8601,4683e" filled="f" stroked="t" strokeweight=".951939pt" strokecolor="#5B5B5B">
                <v:path arrowok="t"/>
              </v:shape>
            </v:group>
            <v:group style="position:absolute;left:8544;top:4685;width:652;height:2" coordorigin="8544,4685" coordsize="652,2">
              <v:shape style="position:absolute;left:8544;top:4685;width:652;height:2" coordorigin="8544,4685" coordsize="652,0" path="m8544,4685l9196,4685e" filled="f" stroked="t" strokeweight=".47597pt" strokecolor="#3B3B3B">
                <v:path arrowok="t"/>
              </v:shape>
            </v:group>
            <v:group style="position:absolute;left:9043;top:4681;width:2518;height:2" coordorigin="9043,4681" coordsize="2518,2">
              <v:shape style="position:absolute;left:9043;top:4681;width:2518;height:2" coordorigin="9043,4681" coordsize="2518,0" path="m9043,4681l11561,4681e" filled="f" stroked="t" strokeweight=".713954pt" strokecolor="#5B5B5B">
                <v:path arrowok="t"/>
              </v:shape>
            </v:group>
            <v:group style="position:absolute;left:2418;top:4504;width:2;height:1965" coordorigin="2418,4504" coordsize="2,1965">
              <v:shape style="position:absolute;left:2418;top:4504;width:2;height:1965" coordorigin="2418,4504" coordsize="0,1965" path="m2418,6469l2418,4504e" filled="f" stroked="t" strokeweight=".713954pt" strokecolor="#4F4F4F">
                <v:path arrowok="t"/>
              </v:shape>
            </v:group>
            <v:group style="position:absolute;left:4969;top:4676;width:2;height:521" coordorigin="4969,4676" coordsize="2,521">
              <v:shape style="position:absolute;left:4969;top:4676;width:2;height:521" coordorigin="4969,4676" coordsize="0,521" path="m4969,5197l4969,4676e" filled="f" stroked="t" strokeweight=".47597pt" strokecolor="#2F2F2F">
                <v:path arrowok="t"/>
              </v:shape>
            </v:group>
            <v:group style="position:absolute;left:7792;top:4666;width:2;height:268" coordorigin="7792,4666" coordsize="2,268">
              <v:shape style="position:absolute;left:7792;top:4666;width:2;height:268" coordorigin="7792,4666" coordsize="0,268" path="m7792,4934l7792,4666e" filled="f" stroked="t" strokeweight=".237985pt" strokecolor="#646464">
                <v:path arrowok="t"/>
              </v:shape>
            </v:group>
            <v:group style="position:absolute;left:4964;top:5183;width:357;height:2" coordorigin="4964,5183" coordsize="357,2">
              <v:shape style="position:absolute;left:4964;top:5183;width:357;height:2" coordorigin="4964,5183" coordsize="357,0" path="m4964,5183l5321,5183e" filled="f" stroked="t" strokeweight=".951939pt" strokecolor="#575757">
                <v:path arrowok="t"/>
              </v:shape>
            </v:group>
            <v:group style="position:absolute;left:5264;top:5183;width:333;height:2" coordorigin="5264,5183" coordsize="333,2">
              <v:shape style="position:absolute;left:5264;top:5183;width:333;height:2" coordorigin="5264,5183" coordsize="333,0" path="m5264,5183l5597,5183e" filled="f" stroked="t" strokeweight=".47597pt" strokecolor="#2F2F2F">
                <v:path arrowok="t"/>
              </v:shape>
            </v:group>
            <v:group style="position:absolute;left:5540;top:5180;width:2285;height:2" coordorigin="5540,5180" coordsize="2285,2">
              <v:shape style="position:absolute;left:5540;top:5180;width:2285;height:2" coordorigin="5540,5180" coordsize="2285,0" path="m5540,5180l7825,5180e" filled="f" stroked="t" strokeweight=".713954pt" strokecolor="#5B5B5B">
                <v:path arrowok="t"/>
              </v:shape>
            </v:group>
            <v:group style="position:absolute;left:7792;top:4934;width:2;height:244" coordorigin="7792,4934" coordsize="2,244">
              <v:shape style="position:absolute;left:7792;top:4934;width:2;height:244" coordorigin="7792,4934" coordsize="0,244" path="m7792,5178l7792,4934e" filled="f" stroked="t" strokeweight=".237985pt" strokecolor="#4B4B4B">
                <v:path arrowok="t"/>
              </v:shape>
            </v:group>
            <v:group style="position:absolute;left:7763;top:5178;width:838;height:2" coordorigin="7763,5178" coordsize="838,2">
              <v:shape style="position:absolute;left:7763;top:5178;width:838;height:2" coordorigin="7763,5178" coordsize="838,0" path="m7763,5178l8601,5178e" filled="f" stroked="t" strokeweight=".47597pt" strokecolor="#3F3F3F">
                <v:path arrowok="t"/>
              </v:shape>
            </v:group>
            <v:group style="position:absolute;left:8544;top:5178;width:3018;height:2" coordorigin="8544,5178" coordsize="3018,2">
              <v:shape style="position:absolute;left:8544;top:5178;width:3018;height:2" coordorigin="8544,5178" coordsize="3018,0" path="m8544,5178l11561,5178e" filled="f" stroked="t" strokeweight=".713954pt" strokecolor="#5B5B5B">
                <v:path arrowok="t"/>
              </v:shape>
            </v:group>
            <v:group style="position:absolute;left:393;top:669;width:2;height:5450" coordorigin="393,669" coordsize="2,5450">
              <v:shape style="position:absolute;left:393;top:669;width:2;height:5450" coordorigin="393,669" coordsize="0,5450" path="m393,6120l393,669e" filled="f" stroked="t" strokeweight=".713954pt" strokecolor="#575757">
                <v:path arrowok="t"/>
              </v:shape>
            </v:group>
            <v:group style="position:absolute;left:4969;top:5139;width:2;height:306" coordorigin="4969,5139" coordsize="2,306">
              <v:shape style="position:absolute;left:4969;top:5139;width:2;height:306" coordorigin="4969,5139" coordsize="0,306" path="m4969,5445l4969,5139e" filled="f" stroked="t" strokeweight=".47597pt" strokecolor="#4B4B4B">
                <v:path arrowok="t"/>
              </v:shape>
            </v:group>
            <v:group style="position:absolute;left:4960;top:5429;width:6602;height:2" coordorigin="4960,5429" coordsize="6602,2">
              <v:shape style="position:absolute;left:4960;top:5429;width:6602;height:2" coordorigin="4960,5429" coordsize="6602,0" path="m4960,5429l11561,5429e" filled="f" stroked="t" strokeweight=".713954pt" strokecolor="#575757">
                <v:path arrowok="t"/>
              </v:shape>
            </v:group>
            <v:group style="position:absolute;left:4972;top:5316;width:2;height:1559" coordorigin="4972,5316" coordsize="2,1559">
              <v:shape style="position:absolute;left:4972;top:5316;width:2;height:1559" coordorigin="4972,5316" coordsize="0,1559" path="m4972,6875l4972,5316e" filled="f" stroked="t" strokeweight=".713954pt" strokecolor="#575757">
                <v:path arrowok="t"/>
              </v:shape>
            </v:group>
            <v:group style="position:absolute;left:4941;top:5677;width:6621;height:2" coordorigin="4941,5677" coordsize="6621,2">
              <v:shape style="position:absolute;left:4941;top:5677;width:6621;height:2" coordorigin="4941,5677" coordsize="6621,0" path="m4941,5677l11561,5677e" filled="f" stroked="t" strokeweight=".713954pt" strokecolor="#5B5B5B">
                <v:path arrowok="t"/>
              </v:shape>
            </v:group>
            <v:group style="position:absolute;left:11554;top:2237;width:2;height:5149" coordorigin="11554,2237" coordsize="2,5149">
              <v:shape style="position:absolute;left:11554;top:2237;width:2;height:5149" coordorigin="11554,2237" coordsize="0,5149" path="m11554,7387l11554,2237e" filled="f" stroked="t" strokeweight=".713954pt" strokecolor="#676767">
                <v:path arrowok="t"/>
              </v:shape>
            </v:group>
            <v:group style="position:absolute;left:2413;top:5919;width:538;height:2" coordorigin="2413,5919" coordsize="538,2">
              <v:shape style="position:absolute;left:2413;top:5919;width:538;height:2" coordorigin="2413,5919" coordsize="538,0" path="m2413,5919l2951,5919e" filled="f" stroked="t" strokeweight=".47597pt" strokecolor="#3F3F3F">
                <v:path arrowok="t"/>
              </v:shape>
            </v:group>
            <v:group style="position:absolute;left:2851;top:5919;width:947;height:2" coordorigin="2851,5919" coordsize="947,2">
              <v:shape style="position:absolute;left:2851;top:5919;width:947;height:2" coordorigin="2851,5919" coordsize="947,0" path="m2851,5919l3798,5919e" filled="f" stroked="t" strokeweight=".951939pt" strokecolor="#5B5B5B">
                <v:path arrowok="t"/>
              </v:shape>
            </v:group>
            <v:group style="position:absolute;left:3741;top:5919;width:785;height:2" coordorigin="3741,5919" coordsize="785,2">
              <v:shape style="position:absolute;left:3741;top:5919;width:785;height:2" coordorigin="3741,5919" coordsize="785,0" path="m3741,5919l4526,5919e" filled="f" stroked="t" strokeweight=".47597pt" strokecolor="#3B3B3B">
                <v:path arrowok="t"/>
              </v:shape>
            </v:group>
            <v:group style="position:absolute;left:4469;top:5916;width:7087;height:2" coordorigin="4469,5916" coordsize="7087,2">
              <v:shape style="position:absolute;left:4469;top:5916;width:7087;height:2" coordorigin="4469,5916" coordsize="7087,0" path="m4469,5916l11557,5916e" filled="f" stroked="t" strokeweight=".713954pt" strokecolor="#5B5B5B">
                <v:path arrowok="t"/>
              </v:shape>
            </v:group>
            <v:group style="position:absolute;left:633;top:6163;width:3893;height:2" coordorigin="633,6163" coordsize="3893,2">
              <v:shape style="position:absolute;left:633;top:6163;width:3893;height:2" coordorigin="633,6163" coordsize="3893,0" path="m633,6163l4526,6163e" filled="f" stroked="t" strokeweight=".713954pt" strokecolor="#5B5B5B">
                <v:path arrowok="t"/>
              </v:shape>
            </v:group>
            <v:group style="position:absolute;left:1080;top:6163;width:709;height:2" coordorigin="1080,6163" coordsize="709,2">
              <v:shape style="position:absolute;left:1080;top:6163;width:709;height:2" coordorigin="1080,6163" coordsize="709,0" path="m1080,6163l1790,6163e" filled="f" stroked="t" strokeweight=".47597pt" strokecolor="#444444">
                <v:path arrowok="t"/>
              </v:shape>
            </v:group>
            <v:group style="position:absolute;left:4469;top:6163;width:528;height:2" coordorigin="4469,6163" coordsize="528,2">
              <v:shape style="position:absolute;left:4469;top:6163;width:528;height:2" coordorigin="4469,6163" coordsize="528,0" path="m4469,6163l4998,6163e" filled="f" stroked="t" strokeweight=".47597pt" strokecolor="#444444">
                <v:path arrowok="t"/>
              </v:shape>
            </v:group>
            <v:group style="position:absolute;left:4926;top:6160;width:6640;height:2" coordorigin="4926,6160" coordsize="6640,2">
              <v:shape style="position:absolute;left:4926;top:6160;width:6640;height:2" coordorigin="4926,6160" coordsize="6640,0" path="m4926,6160l11566,6160e" filled="f" stroked="t" strokeweight=".713954pt" strokecolor="#606060">
                <v:path arrowok="t"/>
              </v:shape>
            </v:group>
            <v:group style="position:absolute;left:11554;top:3767;width:2;height:3127" coordorigin="11554,3767" coordsize="2,3127">
              <v:shape style="position:absolute;left:11554;top:3767;width:2;height:3127" coordorigin="11554,3767" coordsize="0,3127" path="m11554,6894l11554,3767e" filled="f" stroked="t" strokeweight=".47597pt" strokecolor="#646464">
                <v:path arrowok="t"/>
              </v:shape>
            </v:group>
            <v:group style="position:absolute;left:4969;top:6139;width:2;height:344" coordorigin="4969,6139" coordsize="2,344">
              <v:shape style="position:absolute;left:4969;top:6139;width:2;height:344" coordorigin="4969,6139" coordsize="0,344" path="m4969,6483l4969,6139e" filled="f" stroked="t" strokeweight=".47597pt" strokecolor="#484848">
                <v:path arrowok="t"/>
              </v:shape>
            </v:group>
            <v:group style="position:absolute;left:7792;top:6167;width:2;height:273" coordorigin="7792,6167" coordsize="2,273">
              <v:shape style="position:absolute;left:7792;top:6167;width:2;height:273" coordorigin="7792,6167" coordsize="0,273" path="m7792,6440l7792,6167e" filled="f" stroked="t" strokeweight=".237985pt" strokecolor="#6B6B6B">
                <v:path arrowok="t"/>
              </v:shape>
            </v:group>
            <v:group style="position:absolute;left:2413;top:6634;width:4065;height:2" coordorigin="2413,6634" coordsize="4065,2">
              <v:shape style="position:absolute;left:2413;top:6634;width:4065;height:2" coordorigin="2413,6634" coordsize="4065,0" path="m2413,6634l6478,6634e" filled="f" stroked="t" strokeweight=".713954pt" strokecolor="#5B5B5B">
                <v:path arrowok="t"/>
              </v:shape>
            </v:group>
            <v:group style="position:absolute;left:6421;top:6631;width:424;height:2" coordorigin="6421,6631" coordsize="424,2">
              <v:shape style="position:absolute;left:6421;top:6631;width:424;height:2" coordorigin="6421,6631" coordsize="424,0" path="m6421,6631l6844,6631e" filled="f" stroked="t" strokeweight=".47597pt" strokecolor="#383838">
                <v:path arrowok="t"/>
              </v:shape>
            </v:group>
            <v:group style="position:absolute;left:6787;top:6631;width:1038;height:2" coordorigin="6787,6631" coordsize="1038,2">
              <v:shape style="position:absolute;left:6787;top:6631;width:1038;height:2" coordorigin="6787,6631" coordsize="1038,0" path="m6787,6631l7825,6631e" filled="f" stroked="t" strokeweight=".713954pt" strokecolor="#606060">
                <v:path arrowok="t"/>
              </v:shape>
            </v:group>
            <v:group style="position:absolute;left:7792;top:6440;width:2;height:426" coordorigin="7792,6440" coordsize="2,426">
              <v:shape style="position:absolute;left:7792;top:6440;width:2;height:426" coordorigin="7792,6440" coordsize="0,426" path="m7792,6865l7792,6440e" filled="f" stroked="t" strokeweight=".237985pt" strokecolor="#575757">
                <v:path arrowok="t"/>
              </v:shape>
            </v:group>
            <v:group style="position:absolute;left:7763;top:6631;width:543;height:2" coordorigin="7763,6631" coordsize="543,2">
              <v:shape style="position:absolute;left:7763;top:6631;width:543;height:2" coordorigin="7763,6631" coordsize="543,0" path="m7763,6631l8306,6631e" filled="f" stroked="t" strokeweight=".47597pt" strokecolor="#343434">
                <v:path arrowok="t"/>
              </v:shape>
            </v:group>
            <v:group style="position:absolute;left:8249;top:6629;width:3313;height:2" coordorigin="8249,6629" coordsize="3313,2">
              <v:shape style="position:absolute;left:8249;top:6629;width:3313;height:2" coordorigin="8249,6629" coordsize="3313,0" path="m8249,6629l11561,6629e" filled="f" stroked="t" strokeweight=".713954pt" strokecolor="#646464">
                <v:path arrowok="t"/>
              </v:shape>
            </v:group>
            <v:group style="position:absolute;left:2413;top:6875;width:2908;height:2" coordorigin="2413,6875" coordsize="2908,2">
              <v:shape style="position:absolute;left:2413;top:6875;width:2908;height:2" coordorigin="2413,6875" coordsize="2908,0" path="m2413,6875l5321,6875e" filled="f" stroked="t" strokeweight=".713954pt" strokecolor="#5B5B5B">
                <v:path arrowok="t"/>
              </v:shape>
            </v:group>
            <v:group style="position:absolute;left:5264;top:6875;width:333;height:2" coordorigin="5264,6875" coordsize="333,2">
              <v:shape style="position:absolute;left:5264;top:6875;width:333;height:2" coordorigin="5264,6875" coordsize="333,0" path="m5264,6875l5597,6875e" filled="f" stroked="t" strokeweight=".47597pt" strokecolor="#3F3F3F">
                <v:path arrowok="t"/>
              </v:shape>
            </v:group>
            <v:group style="position:absolute;left:5540;top:6873;width:938;height:2" coordorigin="5540,6873" coordsize="938,2">
              <v:shape style="position:absolute;left:5540;top:6873;width:938;height:2" coordorigin="5540,6873" coordsize="938,0" path="m5540,6873l6478,6873e" filled="f" stroked="t" strokeweight=".713954pt" strokecolor="#5B5B5B">
                <v:path arrowok="t"/>
              </v:shape>
            </v:group>
            <v:group style="position:absolute;left:6421;top:6870;width:424;height:2" coordorigin="6421,6870" coordsize="424,2">
              <v:shape style="position:absolute;left:6421;top:6870;width:424;height:2" coordorigin="6421,6870" coordsize="424,0" path="m6421,6870l6844,6870e" filled="f" stroked="t" strokeweight=".47597pt" strokecolor="#343434">
                <v:path arrowok="t"/>
              </v:shape>
            </v:group>
            <v:group style="position:absolute;left:6787;top:6873;width:252;height:2" coordorigin="6787,6873" coordsize="252,2">
              <v:shape style="position:absolute;left:6787;top:6873;width:252;height:2" coordorigin="6787,6873" coordsize="252,0" path="m6787,6873l7040,6873e" filled="f" stroked="t" strokeweight=".713954pt" strokecolor="#545454">
                <v:path arrowok="t"/>
              </v:shape>
            </v:group>
            <v:group style="position:absolute;left:6906;top:6870;width:1014;height:2" coordorigin="6906,6870" coordsize="1014,2">
              <v:shape style="position:absolute;left:6906;top:6870;width:1014;height:2" coordorigin="6906,6870" coordsize="1014,0" path="m6906,6870l7920,6870e" filled="f" stroked="t" strokeweight=".951939pt" strokecolor="#676767">
                <v:path arrowok="t"/>
              </v:shape>
            </v:group>
            <v:group style="position:absolute;left:7763;top:6870;width:838;height:2" coordorigin="7763,6870" coordsize="838,2">
              <v:shape style="position:absolute;left:7763;top:6870;width:838;height:2" coordorigin="7763,6870" coordsize="838,0" path="m7763,6870l8601,6870e" filled="f" stroked="t" strokeweight=".47597pt" strokecolor="#4B4B4B">
                <v:path arrowok="t"/>
              </v:shape>
            </v:group>
            <v:group style="position:absolute;left:8510;top:6870;width:3060;height:2" coordorigin="8510,6870" coordsize="3060,2">
              <v:shape style="position:absolute;left:8510;top:6870;width:3060;height:2" coordorigin="8510,6870" coordsize="3060,0" path="m8510,6870l11571,6870e" filled="f" stroked="t" strokeweight=".713954pt" strokecolor="#5B5B5B">
                <v:path arrowok="t"/>
              </v:shape>
            </v:group>
            <v:group style="position:absolute;left:2420;top:6411;width:2;height:727" coordorigin="2420,6411" coordsize="2,727">
              <v:shape style="position:absolute;left:2420;top:6411;width:2;height:727" coordorigin="2420,6411" coordsize="0,727" path="m2420,7138l2420,6411e" filled="f" stroked="t" strokeweight=".951939pt" strokecolor="#606060">
                <v:path arrowok="t"/>
              </v:shape>
            </v:group>
            <v:group style="position:absolute;left:390;top:7114;width:747;height:2" coordorigin="390,7114" coordsize="747,2">
              <v:shape style="position:absolute;left:390;top:7114;width:747;height:2" coordorigin="390,7114" coordsize="747,0" path="m390,7114l1138,7114e" filled="f" stroked="t" strokeweight=".47597pt" strokecolor="#3F3F3F">
                <v:path arrowok="t"/>
              </v:shape>
            </v:group>
            <v:group style="position:absolute;left:5264;top:7114;width:333;height:2" coordorigin="5264,7114" coordsize="333,2">
              <v:shape style="position:absolute;left:5264;top:7114;width:333;height:2" coordorigin="5264,7114" coordsize="333,0" path="m5264,7114l5597,7114e" filled="f" stroked="t" strokeweight=".47597pt" strokecolor="#3B3B3B">
                <v:path arrowok="t"/>
              </v:shape>
            </v:group>
            <v:group style="position:absolute;left:6421;top:7109;width:424;height:2" coordorigin="6421,7109" coordsize="424,2">
              <v:shape style="position:absolute;left:6421;top:7109;width:424;height:2" coordorigin="6421,7109" coordsize="424,0" path="m6421,7109l6844,7109e" filled="f" stroked="t" strokeweight=".47597pt" strokecolor="#343434">
                <v:path arrowok="t"/>
              </v:shape>
            </v:group>
            <v:group style="position:absolute;left:1047;top:7112;width:10519;height:2" coordorigin="1047,7112" coordsize="10519,2">
              <v:shape style="position:absolute;left:1047;top:7112;width:10519;height:2" coordorigin="1047,7112" coordsize="10519,0" path="m1047,7112l11566,7112e" filled="f" stroked="t" strokeweight=".713954pt" strokecolor="#575757">
                <v:path arrowok="t"/>
              </v:shape>
            </v:group>
            <v:group style="position:absolute;left:7763;top:7109;width:838;height:2" coordorigin="7763,7109" coordsize="838,2">
              <v:shape style="position:absolute;left:7763;top:7109;width:838;height:2" coordorigin="7763,7109" coordsize="838,0" path="m7763,7109l8601,7109e" filled="f" stroked="t" strokeweight=".47597pt" strokecolor="#444444">
                <v:path arrowok="t"/>
              </v:shape>
            </v:group>
            <v:group style="position:absolute;left:397;top:6330;width:2;height:10255" coordorigin="397,6330" coordsize="2,10255">
              <v:shape style="position:absolute;left:397;top:6330;width:2;height:10255" coordorigin="397,6330" coordsize="0,10255" path="m397,16585l397,6330e" filled="f" stroked="t" strokeweight=".47597pt" strokecolor="#575757">
                <v:path arrowok="t"/>
              </v:shape>
            </v:group>
            <v:group style="position:absolute;left:2423;top:7066;width:2;height:569" coordorigin="2423,7066" coordsize="2,569">
              <v:shape style="position:absolute;left:2423;top:7066;width:2;height:569" coordorigin="2423,7066" coordsize="0,569" path="m2423,7635l2423,7066e" filled="f" stroked="t" strokeweight=".47597pt" strokecolor="#383838">
                <v:path arrowok="t"/>
              </v:shape>
            </v:group>
            <v:group style="position:absolute;left:390;top:7583;width:747;height:2" coordorigin="390,7583" coordsize="747,2">
              <v:shape style="position:absolute;left:390;top:7583;width:747;height:2" coordorigin="390,7583" coordsize="747,0" path="m390,7583l1138,7583e" filled="f" stroked="t" strokeweight=".47597pt" strokecolor="#383838">
                <v:path arrowok="t"/>
              </v:shape>
            </v:group>
            <v:group style="position:absolute;left:1080;top:7585;width:2718;height:2" coordorigin="1080,7585" coordsize="2718,2">
              <v:shape style="position:absolute;left:1080;top:7585;width:2718;height:2" coordorigin="1080,7585" coordsize="2718,0" path="m1080,7585l3798,7585e" filled="f" stroked="t" strokeweight=".713954pt" strokecolor="#5B5B5B">
                <v:path arrowok="t"/>
              </v:shape>
            </v:group>
            <v:group style="position:absolute;left:3741;top:7583;width:785;height:2" coordorigin="3741,7583" coordsize="785,2">
              <v:shape style="position:absolute;left:3741;top:7583;width:785;height:2" coordorigin="3741,7583" coordsize="785,0" path="m3741,7583l4526,7583e" filled="f" stroked="t" strokeweight=".47597pt" strokecolor="#484848">
                <v:path arrowok="t"/>
              </v:shape>
            </v:group>
            <v:group style="position:absolute;left:4398;top:7585;width:2642;height:2" coordorigin="4398,7585" coordsize="2642,2">
              <v:shape style="position:absolute;left:4398;top:7585;width:2642;height:2" coordorigin="4398,7585" coordsize="2642,0" path="m4398,7585l7040,7585e" filled="f" stroked="t" strokeweight=".713954pt" strokecolor="#606060">
                <v:path arrowok="t"/>
              </v:shape>
            </v:group>
            <v:group style="position:absolute;left:6982;top:7583;width:481;height:2" coordorigin="6982,7583" coordsize="481,2">
              <v:shape style="position:absolute;left:6982;top:7583;width:481;height:2" coordorigin="6982,7583" coordsize="481,0" path="m6982,7583l7463,7583e" filled="f" stroked="t" strokeweight=".47597pt" strokecolor="#383838">
                <v:path arrowok="t"/>
              </v:shape>
            </v:group>
            <v:group style="position:absolute;left:7406;top:7578;width:414;height:2" coordorigin="7406,7578" coordsize="414,2">
              <v:shape style="position:absolute;left:7406;top:7578;width:414;height:2" coordorigin="7406,7578" coordsize="414,0" path="m7406,7578l7820,7578e" filled="f" stroked="t" strokeweight=".951939pt" strokecolor="#676767">
                <v:path arrowok="t"/>
              </v:shape>
            </v:group>
            <v:group style="position:absolute;left:7763;top:7583;width:543;height:2" coordorigin="7763,7583" coordsize="543,2">
              <v:shape style="position:absolute;left:7763;top:7583;width:543;height:2" coordorigin="7763,7583" coordsize="543,0" path="m7763,7583l8306,7583e" filled="f" stroked="t" strokeweight=".713954pt" strokecolor="#545454">
                <v:path arrowok="t"/>
              </v:shape>
            </v:group>
            <v:group style="position:absolute;left:8249;top:7578;width:352;height:2" coordorigin="8249,7578" coordsize="352,2">
              <v:shape style="position:absolute;left:8249;top:7578;width:352;height:2" coordorigin="8249,7578" coordsize="352,0" path="m8249,7578l8601,7578e" filled="f" stroked="t" strokeweight=".47597pt" strokecolor="#444444">
                <v:path arrowok="t"/>
              </v:shape>
            </v:group>
            <v:group style="position:absolute;left:8544;top:7578;width:3022;height:2" coordorigin="8544,7578" coordsize="3022,2">
              <v:shape style="position:absolute;left:8544;top:7578;width:3022;height:2" coordorigin="8544,7578" coordsize="3022,0" path="m8544,7578l11566,7578e" filled="f" stroked="t" strokeweight=".713954pt" strokecolor="#606060">
                <v:path arrowok="t"/>
              </v:shape>
            </v:group>
            <v:group style="position:absolute;left:11561;top:7329;width:2;height:306" coordorigin="11561,7329" coordsize="2,306">
              <v:shape style="position:absolute;left:11561;top:7329;width:2;height:306" coordorigin="11561,7329" coordsize="0,306" path="m11561,7635l11561,7329e" filled="f" stroked="t" strokeweight=".47597pt" strokecolor="#484848">
                <v:path arrowok="t"/>
              </v:shape>
            </v:group>
            <v:group style="position:absolute;left:2425;top:7563;width:2;height:559" coordorigin="2425,7563" coordsize="2,559">
              <v:shape style="position:absolute;left:2425;top:7563;width:2;height:559" coordorigin="2425,7563" coordsize="0,559" path="m2425,8123l2425,7563e" filled="f" stroked="t" strokeweight=".951939pt" strokecolor="#646464">
                <v:path arrowok="t"/>
              </v:shape>
            </v:group>
            <v:group style="position:absolute;left:8249;top:7817;width:352;height:2" coordorigin="8249,7817" coordsize="352,2">
              <v:shape style="position:absolute;left:8249;top:7817;width:352;height:2" coordorigin="8249,7817" coordsize="352,0" path="m8249,7817l8601,7817e" filled="f" stroked="t" strokeweight=".47597pt" strokecolor="#484848">
                <v:path arrowok="t"/>
              </v:shape>
            </v:group>
            <v:group style="position:absolute;left:4964;top:7819;width:6611;height:2" coordorigin="4964,7819" coordsize="6611,2">
              <v:shape style="position:absolute;left:4964;top:7819;width:6611;height:2" coordorigin="4964,7819" coordsize="6611,0" path="m4964,7819l11576,7819e" filled="f" stroked="t" strokeweight=".713954pt" strokecolor="#606060">
                <v:path arrowok="t"/>
              </v:shape>
            </v:group>
            <v:group style="position:absolute;left:400;top:6330;width:2;height:10260" coordorigin="400,6330" coordsize="2,10260">
              <v:shape style="position:absolute;left:400;top:6330;width:2;height:10260" coordorigin="400,6330" coordsize="0,10260" path="m400,16590l400,6330e" filled="f" stroked="t" strokeweight=".713954pt" strokecolor="#575757">
                <v:path arrowok="t"/>
              </v:shape>
            </v:group>
            <v:group style="position:absolute;left:4976;top:7573;width:2;height:521" coordorigin="4976,7573" coordsize="2,521">
              <v:shape style="position:absolute;left:4976;top:7573;width:2;height:521" coordorigin="4976,7573" coordsize="0,521" path="m4976,8094l4976,7573e" filled="f" stroked="t" strokeweight=".951939pt" strokecolor="#676767">
                <v:path arrowok="t"/>
              </v:shape>
            </v:group>
            <v:group style="position:absolute;left:4974;top:8061;width:6597;height:2" coordorigin="4974,8061" coordsize="6597,2">
              <v:shape style="position:absolute;left:4974;top:8061;width:6597;height:2" coordorigin="4974,8061" coordsize="6597,0" path="m4974,8061l11571,8061e" filled="f" stroked="t" strokeweight=".713954pt" strokecolor="#606060">
                <v:path arrowok="t"/>
              </v:shape>
            </v:group>
            <v:group style="position:absolute;left:11566;top:3767;width:2;height:9079" coordorigin="11566,3767" coordsize="2,9079">
              <v:shape style="position:absolute;left:11566;top:3767;width:2;height:9079" coordorigin="11566,3767" coordsize="0,9079" path="m11566,12846l11566,3767e" filled="f" stroked="t" strokeweight=".713954pt" strokecolor="#646464">
                <v:path arrowok="t"/>
              </v:shape>
            </v:group>
            <v:group style="position:absolute;left:395;top:8304;width:823;height:2" coordorigin="395,8304" coordsize="823,2">
              <v:shape style="position:absolute;left:395;top:8304;width:823;height:2" coordorigin="395,8304" coordsize="823,0" path="m395,8304l1218,8304e" filled="f" stroked="t" strokeweight=".951939pt" strokecolor="#606060">
                <v:path arrowok="t"/>
              </v:shape>
            </v:group>
            <v:group style="position:absolute;left:1080;top:8304;width:709;height:2" coordorigin="1080,8304" coordsize="709,2">
              <v:shape style="position:absolute;left:1080;top:8304;width:709;height:2" coordorigin="1080,8304" coordsize="709,0" path="m1080,8304l1790,8304e" filled="f" stroked="t" strokeweight=".47597pt" strokecolor="#3F3F3F">
                <v:path arrowok="t"/>
              </v:shape>
            </v:group>
            <v:group style="position:absolute;left:2423;top:8037;width:2;height:287" coordorigin="2423,8037" coordsize="2,287">
              <v:shape style="position:absolute;left:2423;top:8037;width:2;height:287" coordorigin="2423,8037" coordsize="0,287" path="m2423,8324l2423,8037e" filled="f" stroked="t" strokeweight=".713954pt" strokecolor="#3F3F3F">
                <v:path arrowok="t"/>
              </v:shape>
            </v:group>
            <v:group style="position:absolute;left:2894;top:8304;width:509;height:2" coordorigin="2894,8304" coordsize="509,2">
              <v:shape style="position:absolute;left:2894;top:8304;width:509;height:2" coordorigin="2894,8304" coordsize="509,0" path="m2894,8304l3403,8304e" filled="f" stroked="t" strokeweight=".47597pt" strokecolor="#3B3B3B">
                <v:path arrowok="t"/>
              </v:shape>
            </v:group>
            <v:group style="position:absolute;left:4469;top:8302;width:252;height:2" coordorigin="4469,8302" coordsize="252,2">
              <v:shape style="position:absolute;left:4469;top:8302;width:252;height:2" coordorigin="4469,8302" coordsize="252,0" path="m4469,8302l4722,8302e" filled="f" stroked="t" strokeweight=".47597pt" strokecolor="#4B4B4B">
                <v:path arrowok="t"/>
              </v:shape>
            </v:group>
            <v:group style="position:absolute;left:4979;top:8037;width:2;height:273" coordorigin="4979,8037" coordsize="2,273">
              <v:shape style="position:absolute;left:4979;top:8037;width:2;height:273" coordorigin="4979,8037" coordsize="0,273" path="m4979,8309l4979,8037e" filled="f" stroked="t" strokeweight=".47597pt" strokecolor="#2F2F2F">
                <v:path arrowok="t"/>
              </v:shape>
            </v:group>
            <v:group style="position:absolute;left:1733;top:8300;width:9838;height:2" coordorigin="1733,8300" coordsize="9838,2">
              <v:shape style="position:absolute;left:1733;top:8300;width:9838;height:2" coordorigin="1733,8300" coordsize="9838,0" path="m1733,8300l11571,8300e" filled="f" stroked="t" strokeweight=".713954pt" strokecolor="#5B5B5B">
                <v:path arrowok="t"/>
              </v:shape>
            </v:group>
            <v:group style="position:absolute;left:2427;top:8252;width:2;height:311" coordorigin="2427,8252" coordsize="2,311">
              <v:shape style="position:absolute;left:2427;top:8252;width:2;height:311" coordorigin="2427,8252" coordsize="0,311" path="m2427,8563l2427,8252e" filled="f" stroked="t" strokeweight=".47597pt" strokecolor="#3F3F3F">
                <v:path arrowok="t"/>
              </v:shape>
            </v:group>
            <v:group style="position:absolute;left:390;top:8768;width:11181;height:2" coordorigin="390,8768" coordsize="11181,2">
              <v:shape style="position:absolute;left:390;top:8768;width:11181;height:2" coordorigin="390,8768" coordsize="11181,0" path="m390,8768l11571,8768e" filled="f" stroked="t" strokeweight=".713954pt" strokecolor="#5B5B5B">
                <v:path arrowok="t"/>
              </v:shape>
            </v:group>
            <v:group style="position:absolute;left:11561;top:8725;width:2;height:559" coordorigin="11561,8725" coordsize="2,559">
              <v:shape style="position:absolute;left:11561;top:8725;width:2;height:559" coordorigin="11561,8725" coordsize="0,559" path="m11561,9285l11561,8725e" filled="f" stroked="t" strokeweight=".47597pt" strokecolor="#4B4B4B">
                <v:path arrowok="t"/>
              </v:shape>
            </v:group>
            <v:group style="position:absolute;left:386;top:9626;width:5912;height:2" coordorigin="386,9626" coordsize="5912,2">
              <v:shape style="position:absolute;left:386;top:9626;width:5912;height:2" coordorigin="386,9626" coordsize="5912,0" path="m386,9626l6297,9626e" filled="f" stroked="t" strokeweight=".713954pt" strokecolor="#5B5B5B">
                <v:path arrowok="t"/>
              </v:shape>
            </v:group>
            <v:group style="position:absolute;left:2425;top:8505;width:2;height:1386" coordorigin="2425,8505" coordsize="2,1386">
              <v:shape style="position:absolute;left:2425;top:8505;width:2;height:1386" coordorigin="2425,8505" coordsize="0,1386" path="m2425,9892l2425,8505e" filled="f" stroked="t" strokeweight=".951939pt" strokecolor="#606060">
                <v:path arrowok="t"/>
              </v:shape>
            </v:group>
            <v:group style="position:absolute;left:6240;top:9624;width:238;height:2" coordorigin="6240,9624" coordsize="238,2">
              <v:shape style="position:absolute;left:6240;top:9624;width:238;height:2" coordorigin="6240,9624" coordsize="238,0" path="m6240,9624l6478,9624e" filled="f" stroked="t" strokeweight=".47597pt" strokecolor="#282828">
                <v:path arrowok="t"/>
              </v:shape>
            </v:group>
            <v:group style="position:absolute;left:6421;top:9624;width:424;height:2" coordorigin="6421,9624" coordsize="424,2">
              <v:shape style="position:absolute;left:6421;top:9624;width:424;height:2" coordorigin="6421,9624" coordsize="424,0" path="m6421,9624l6844,9624e" filled="f" stroked="t" strokeweight=".47597pt" strokecolor="#3F3F3F">
                <v:path arrowok="t"/>
              </v:shape>
            </v:group>
            <v:group style="position:absolute;left:6749;top:9622;width:1071;height:2" coordorigin="6749,9622" coordsize="1071,2">
              <v:shape style="position:absolute;left:6749;top:9622;width:1071;height:2" coordorigin="6749,9622" coordsize="1071,0" path="m6749,9622l7820,9622e" filled="f" stroked="t" strokeweight=".951939pt" strokecolor="#646464">
                <v:path arrowok="t"/>
              </v:shape>
            </v:group>
            <v:group style="position:absolute;left:7763;top:9624;width:543;height:2" coordorigin="7763,9624" coordsize="543,2">
              <v:shape style="position:absolute;left:7763;top:9624;width:543;height:2" coordorigin="7763,9624" coordsize="543,0" path="m7763,9624l8306,9624e" filled="f" stroked="t" strokeweight=".47597pt" strokecolor="#3F3F3F">
                <v:path arrowok="t"/>
              </v:shape>
            </v:group>
            <v:group style="position:absolute;left:8187;top:9622;width:3384;height:2" coordorigin="8187,9622" coordsize="3384,2">
              <v:shape style="position:absolute;left:8187;top:9622;width:3384;height:2" coordorigin="8187,9622" coordsize="3384,0" path="m8187,9622l11571,9622e" filled="f" stroked="t" strokeweight=".713954pt" strokecolor="#606060">
                <v:path arrowok="t"/>
              </v:shape>
            </v:group>
            <v:group style="position:absolute;left:395;top:9870;width:4131;height:2" coordorigin="395,9870" coordsize="4131,2">
              <v:shape style="position:absolute;left:395;top:9870;width:4131;height:2" coordorigin="395,9870" coordsize="4131,0" path="m395,9870l4526,9870e" filled="f" stroked="t" strokeweight=".713954pt" strokecolor="#5B5B5B">
                <v:path arrowok="t"/>
              </v:shape>
            </v:group>
            <v:group style="position:absolute;left:4469;top:9873;width:252;height:2" coordorigin="4469,9873" coordsize="252,2">
              <v:shape style="position:absolute;left:4469;top:9873;width:252;height:2" coordorigin="4469,9873" coordsize="252,0" path="m4469,9873l4722,9873e" filled="f" stroked="t" strokeweight=".47597pt" strokecolor="#484848">
                <v:path arrowok="t"/>
              </v:shape>
            </v:group>
            <v:group style="position:absolute;left:4665;top:9870;width:933;height:2" coordorigin="4665,9870" coordsize="933,2">
              <v:shape style="position:absolute;left:4665;top:9870;width:933;height:2" coordorigin="4665,9870" coordsize="933,0" path="m4665,9870l5597,9870e" filled="f" stroked="t" strokeweight=".951939pt" strokecolor="#646464">
                <v:path arrowok="t"/>
              </v:shape>
            </v:group>
            <v:group style="position:absolute;left:5540;top:9868;width:757;height:2" coordorigin="5540,9868" coordsize="757,2">
              <v:shape style="position:absolute;left:5540;top:9868;width:757;height:2" coordorigin="5540,9868" coordsize="757,0" path="m5540,9868l6297,9868e" filled="f" stroked="t" strokeweight=".47597pt" strokecolor="#444444">
                <v:path arrowok="t"/>
              </v:shape>
            </v:group>
            <v:group style="position:absolute;left:6092;top:9868;width:947;height:2" coordorigin="6092,9868" coordsize="947,2">
              <v:shape style="position:absolute;left:6092;top:9868;width:947;height:2" coordorigin="6092,9868" coordsize="947,0" path="m6092,9868l7040,9868e" filled="f" stroked="t" strokeweight=".713954pt" strokecolor="#606060">
                <v:path arrowok="t"/>
              </v:shape>
            </v:group>
            <v:group style="position:absolute;left:6982;top:9868;width:838;height:2" coordorigin="6982,9868" coordsize="838,2">
              <v:shape style="position:absolute;left:6982;top:9868;width:838;height:2" coordorigin="6982,9868" coordsize="838,0" path="m6982,9868l7820,9868e" filled="f" stroked="t" strokeweight=".47597pt" strokecolor="#3F3F3F">
                <v:path arrowok="t"/>
              </v:shape>
            </v:group>
            <v:group style="position:absolute;left:7735;top:9868;width:866;height:2" coordorigin="7735,9868" coordsize="866,2">
              <v:shape style="position:absolute;left:7735;top:9868;width:866;height:2" coordorigin="7735,9868" coordsize="866,0" path="m7735,9868l8601,9868e" filled="f" stroked="t" strokeweight=".951939pt" strokecolor="#606060">
                <v:path arrowok="t"/>
              </v:shape>
            </v:group>
            <v:group style="position:absolute;left:8544;top:9868;width:652;height:2" coordorigin="8544,9868" coordsize="652,2">
              <v:shape style="position:absolute;left:8544;top:9868;width:652;height:2" coordorigin="8544,9868" coordsize="652,0" path="m8544,9868l9196,9868e" filled="f" stroked="t" strokeweight=".47597pt" strokecolor="#444444">
                <v:path arrowok="t"/>
              </v:shape>
            </v:group>
            <v:group style="position:absolute;left:9034;top:9865;width:2537;height:2" coordorigin="9034,9865" coordsize="2537,2">
              <v:shape style="position:absolute;left:9034;top:9865;width:2537;height:2" coordorigin="9034,9865" coordsize="2537,0" path="m9034,9865l11571,9865e" filled="f" stroked="t" strokeweight=".713954pt" strokecolor="#676767">
                <v:path arrowok="t"/>
              </v:shape>
            </v:group>
            <v:group style="position:absolute;left:2427;top:9820;width:2;height:320" coordorigin="2427,9820" coordsize="2,320">
              <v:shape style="position:absolute;left:2427;top:9820;width:2;height:320" coordorigin="2427,9820" coordsize="0,320" path="m2427,10140l2427,9820e" filled="f" stroked="t" strokeweight=".47597pt" strokecolor="#343434">
                <v:path arrowok="t"/>
              </v:shape>
            </v:group>
            <v:group style="position:absolute;left:395;top:10114;width:4593;height:2" coordorigin="395,10114" coordsize="4593,2">
              <v:shape style="position:absolute;left:395;top:10114;width:4593;height:2" coordorigin="395,10114" coordsize="4593,0" path="m395,10114l4988,10114e" filled="f" stroked="t" strokeweight=".713954pt" strokecolor="#646464">
                <v:path arrowok="t"/>
              </v:shape>
            </v:group>
            <v:group style="position:absolute;left:4931;top:10112;width:390;height:2" coordorigin="4931,10112" coordsize="390,2">
              <v:shape style="position:absolute;left:4931;top:10112;width:390;height:2" coordorigin="4931,10112" coordsize="390,0" path="m4931,10112l5321,10112e" filled="f" stroked="t" strokeweight=".47597pt" strokecolor="#575757">
                <v:path arrowok="t"/>
              </v:shape>
            </v:group>
            <v:group style="position:absolute;left:5264;top:10112;width:1095;height:2" coordorigin="5264,10112" coordsize="1095,2">
              <v:shape style="position:absolute;left:5264;top:10112;width:1095;height:2" coordorigin="5264,10112" coordsize="1095,0" path="m5264,10112l6359,10112e" filled="f" stroked="t" strokeweight=".951939pt" strokecolor="#747474">
                <v:path arrowok="t"/>
              </v:shape>
            </v:group>
            <v:group style="position:absolute;left:6240;top:10116;width:238;height:2" coordorigin="6240,10116" coordsize="238,2">
              <v:shape style="position:absolute;left:6240;top:10116;width:238;height:2" coordorigin="6240,10116" coordsize="238,0" path="m6240,10116l6478,10116e" filled="f" stroked="t" strokeweight=".713954pt" strokecolor="#606060">
                <v:path arrowok="t"/>
              </v:shape>
            </v:group>
            <v:group style="position:absolute;left:6421;top:10112;width:424;height:2" coordorigin="6421,10112" coordsize="424,2">
              <v:shape style="position:absolute;left:6421;top:10112;width:424;height:2" coordorigin="6421,10112" coordsize="424,0" path="m6421,10112l6844,10112e" filled="f" stroked="t" strokeweight=".47597pt" strokecolor="#3F3F3F">
                <v:path arrowok="t"/>
              </v:shape>
            </v:group>
            <v:group style="position:absolute;left:6787;top:10112;width:1033;height:2" coordorigin="6787,10112" coordsize="1033,2">
              <v:shape style="position:absolute;left:6787;top:10112;width:1033;height:2" coordorigin="6787,10112" coordsize="1033,0" path="m6787,10112l7820,10112e" filled="f" stroked="t" strokeweight=".713954pt" strokecolor="#646464">
                <v:path arrowok="t"/>
              </v:shape>
            </v:group>
            <v:group style="position:absolute;left:7763;top:10112;width:543;height:2" coordorigin="7763,10112" coordsize="543,2">
              <v:shape style="position:absolute;left:7763;top:10112;width:543;height:2" coordorigin="7763,10112" coordsize="543,0" path="m7763,10112l8306,10112e" filled="f" stroked="t" strokeweight=".47597pt" strokecolor="#343434">
                <v:path arrowok="t"/>
              </v:shape>
            </v:group>
            <v:group style="position:absolute;left:8249;top:10109;width:3322;height:2" coordorigin="8249,10109" coordsize="3322,2">
              <v:shape style="position:absolute;left:8249;top:10109;width:3322;height:2" coordorigin="8249,10109" coordsize="3322,0" path="m8249,10109l11571,10109e" filled="f" stroked="t" strokeweight=".713954pt" strokecolor="#606060">
                <v:path arrowok="t"/>
              </v:shape>
            </v:group>
            <v:group style="position:absolute;left:2427;top:10069;width:2;height:1511" coordorigin="2427,10069" coordsize="2,1511">
              <v:shape style="position:absolute;left:2427;top:10069;width:2;height:1511" coordorigin="2427,10069" coordsize="0,1511" path="m2427,11579l2427,10069e" filled="f" stroked="t" strokeweight=".713954pt" strokecolor="#575757">
                <v:path arrowok="t"/>
              </v:shape>
            </v:group>
            <v:group style="position:absolute;left:390;top:10585;width:4931;height:2" coordorigin="390,10585" coordsize="4931,2">
              <v:shape style="position:absolute;left:390;top:10585;width:4931;height:2" coordorigin="390,10585" coordsize="4931,0" path="m390,10585l5321,10585e" filled="f" stroked="t" strokeweight=".713954pt" strokecolor="#5B5B5B">
                <v:path arrowok="t"/>
              </v:shape>
            </v:group>
            <v:group style="position:absolute;left:5264;top:10585;width:333;height:2" coordorigin="5264,10585" coordsize="333,2">
              <v:shape style="position:absolute;left:5264;top:10585;width:333;height:2" coordorigin="5264,10585" coordsize="333,0" path="m5264,10585l5597,10585e" filled="f" stroked="t" strokeweight=".47597pt" strokecolor="#484848">
                <v:path arrowok="t"/>
              </v:shape>
            </v:group>
            <v:group style="position:absolute;left:5540;top:10583;width:976;height:2" coordorigin="5540,10583" coordsize="976,2">
              <v:shape style="position:absolute;left:5540;top:10583;width:976;height:2" coordorigin="5540,10583" coordsize="976,0" path="m5540,10583l6516,10583e" filled="f" stroked="t" strokeweight=".713954pt" strokecolor="#646464">
                <v:path arrowok="t"/>
              </v:shape>
            </v:group>
            <v:group style="position:absolute;left:6421;top:10580;width:424;height:2" coordorigin="6421,10580" coordsize="424,2">
              <v:shape style="position:absolute;left:6421;top:10580;width:424;height:2" coordorigin="6421,10580" coordsize="424,0" path="m6421,10580l6844,10580e" filled="f" stroked="t" strokeweight=".47597pt" strokecolor="#444444">
                <v:path arrowok="t"/>
              </v:shape>
            </v:group>
            <v:group style="position:absolute;left:6787;top:10583;width:252;height:2" coordorigin="6787,10583" coordsize="252,2">
              <v:shape style="position:absolute;left:6787;top:10583;width:252;height:2" coordorigin="6787,10583" coordsize="252,0" path="m6787,10583l7040,10583e" filled="f" stroked="t" strokeweight=".47597pt" strokecolor="#575757">
                <v:path arrowok="t"/>
              </v:shape>
            </v:group>
            <v:group style="position:absolute;left:6911;top:10580;width:1047;height:2" coordorigin="6911,10580" coordsize="1047,2">
              <v:shape style="position:absolute;left:6911;top:10580;width:1047;height:2" coordorigin="6911,10580" coordsize="1047,0" path="m6911,10580l7958,10580e" filled="f" stroked="t" strokeweight=".951939pt" strokecolor="#6B6B6B">
                <v:path arrowok="t"/>
              </v:shape>
            </v:group>
            <v:group style="position:absolute;left:7763;top:10585;width:543;height:2" coordorigin="7763,10585" coordsize="543,2">
              <v:shape style="position:absolute;left:7763;top:10585;width:543;height:2" coordorigin="7763,10585" coordsize="543,0" path="m7763,10585l8306,10585e" filled="f" stroked="t" strokeweight=".713954pt" strokecolor="#575757">
                <v:path arrowok="t"/>
              </v:shape>
            </v:group>
            <v:group style="position:absolute;left:8249;top:10580;width:352;height:2" coordorigin="8249,10580" coordsize="352,2">
              <v:shape style="position:absolute;left:8249;top:10580;width:352;height:2" coordorigin="8249,10580" coordsize="352,0" path="m8249,10580l8601,10580e" filled="f" stroked="t" strokeweight=".47597pt" strokecolor="#4F4F4F">
                <v:path arrowok="t"/>
              </v:shape>
            </v:group>
            <v:group style="position:absolute;left:8491;top:10580;width:3084;height:2" coordorigin="8491,10580" coordsize="3084,2">
              <v:shape style="position:absolute;left:8491;top:10580;width:3084;height:2" coordorigin="8491,10580" coordsize="3084,0" path="m8491,10580l11576,10580e" filled="f" stroked="t" strokeweight=".713954pt" strokecolor="#606060">
                <v:path arrowok="t"/>
              </v:shape>
            </v:group>
            <v:group style="position:absolute;left:800;top:10824;width:990;height:2" coordorigin="800,10824" coordsize="990,2">
              <v:shape style="position:absolute;left:800;top:10824;width:990;height:2" coordorigin="800,10824" coordsize="990,0" path="m800,10824l1790,10824e" filled="f" stroked="t" strokeweight=".47597pt" strokecolor="#4F4F4F">
                <v:path arrowok="t"/>
              </v:shape>
            </v:group>
            <v:group style="position:absolute;left:800;top:10826;width:4522;height:2" coordorigin="800,10826" coordsize="4522,2">
              <v:shape style="position:absolute;left:800;top:10826;width:4522;height:2" coordorigin="800,10826" coordsize="4522,0" path="m800,10826l5321,10826e" filled="f" stroked="t" strokeweight=".713954pt" strokecolor="#646464">
                <v:path arrowok="t"/>
              </v:shape>
            </v:group>
            <v:group style="position:absolute;left:5264;top:10824;width:1033;height:2" coordorigin="5264,10824" coordsize="1033,2">
              <v:shape style="position:absolute;left:5264;top:10824;width:1033;height:2" coordorigin="5264,10824" coordsize="1033,0" path="m5264,10824l6297,10824e" filled="f" stroked="t" strokeweight=".47597pt" strokecolor="#575757">
                <v:path arrowok="t"/>
              </v:shape>
            </v:group>
            <v:group style="position:absolute;left:6240;top:10822;width:5336;height:2" coordorigin="6240,10822" coordsize="5336,2">
              <v:shape style="position:absolute;left:6240;top:10822;width:5336;height:2" coordorigin="6240,10822" coordsize="5336,0" path="m6240,10822l11576,10822e" filled="f" stroked="t" strokeweight=".713954pt" strokecolor="#676767">
                <v:path arrowok="t"/>
              </v:shape>
            </v:group>
            <v:group style="position:absolute;left:395;top:11070;width:1404;height:2" coordorigin="395,11070" coordsize="1404,2">
              <v:shape style="position:absolute;left:395;top:11070;width:1404;height:2" coordorigin="395,11070" coordsize="1404,0" path="m395,11070l1799,11070e" filled="f" stroked="t" strokeweight=".713954pt" strokecolor="#606060">
                <v:path arrowok="t"/>
              </v:shape>
            </v:group>
            <v:group style="position:absolute;left:1109;top:10810;width:2;height:741" coordorigin="1109,10810" coordsize="2,741">
              <v:shape style="position:absolute;left:1109;top:10810;width:2;height:741" coordorigin="1109,10810" coordsize="0,741" path="m1109,11551l1109,10810e" filled="f" stroked="t" strokeweight=".237985pt" strokecolor="#646464">
                <v:path arrowok="t"/>
              </v:shape>
            </v:group>
            <v:group style="position:absolute;left:1768;top:10814;width:2;height:1860" coordorigin="1768,10814" coordsize="2,1860">
              <v:shape style="position:absolute;left:1768;top:10814;width:2;height:1860" coordorigin="1768,10814" coordsize="0,1860" path="m1768,12674l1768,10814e" filled="f" stroked="t" strokeweight=".951939pt" strokecolor="#5B5B5B">
                <v:path arrowok="t"/>
              </v:shape>
            </v:group>
            <v:group style="position:absolute;left:1728;top:11070;width:709;height:2" coordorigin="1728,11070" coordsize="709,2">
              <v:shape style="position:absolute;left:1728;top:11070;width:709;height:2" coordorigin="1728,11070" coordsize="709,0" path="m1728,11070l2437,11070e" filled="f" stroked="t" strokeweight=".47597pt" strokecolor="#4B4B4B">
                <v:path arrowok="t"/>
              </v:shape>
            </v:group>
            <v:group style="position:absolute;left:2375;top:11068;width:3922;height:2" coordorigin="2375,11068" coordsize="3922,2">
              <v:shape style="position:absolute;left:2375;top:11068;width:3922;height:2" coordorigin="2375,11068" coordsize="3922,0" path="m2375,11068l6297,11068e" filled="f" stroked="t" strokeweight=".713954pt" strokecolor="#646464">
                <v:path arrowok="t"/>
              </v:shape>
            </v:group>
            <v:group style="position:absolute;left:6240;top:11068;width:604;height:2" coordorigin="6240,11068" coordsize="604,2">
              <v:shape style="position:absolute;left:6240;top:11068;width:604;height:2" coordorigin="6240,11068" coordsize="604,0" path="m6240,11068l6844,11068e" filled="f" stroked="t" strokeweight=".47597pt" strokecolor="#4F4F4F">
                <v:path arrowok="t"/>
              </v:shape>
            </v:group>
            <v:group style="position:absolute;left:6787;top:11065;width:4788;height:2" coordorigin="6787,11065" coordsize="4788,2">
              <v:shape style="position:absolute;left:6787;top:11065;width:4788;height:2" coordorigin="6787,11065" coordsize="4788,0" path="m6787,11065l11576,11065e" filled="f" stroked="t" strokeweight=".713954pt" strokecolor="#6B6B6B">
                <v:path arrowok="t"/>
              </v:shape>
            </v:group>
            <v:group style="position:absolute;left:7437;top:10819;width:2;height:1367" coordorigin="7437,10819" coordsize="2,1367">
              <v:shape style="position:absolute;left:7437;top:10819;width:2;height:1367" coordorigin="7437,10819" coordsize="0,1367" path="m7437,12187l7437,10819e" filled="f" stroked="t" strokeweight=".713954pt" strokecolor="#646464">
                <v:path arrowok="t"/>
              </v:shape>
            </v:group>
            <v:group style="position:absolute;left:7763;top:11068;width:543;height:2" coordorigin="7763,11068" coordsize="543,2">
              <v:shape style="position:absolute;left:7763;top:11068;width:543;height:2" coordorigin="7763,11068" coordsize="543,0" path="m7763,11068l8306,11068e" filled="f" stroked="t" strokeweight=".47597pt" strokecolor="#4F4F4F">
                <v:path arrowok="t"/>
              </v:shape>
            </v:group>
            <v:group style="position:absolute;left:1109;top:11551;width:2;height:1563" coordorigin="1109,11551" coordsize="2,1563">
              <v:shape style="position:absolute;left:1109;top:11551;width:2;height:1563" coordorigin="1109,11551" coordsize="0,1563" path="m1109,13114l1109,11551e" filled="f" stroked="t" strokeweight=".237985pt" strokecolor="#000000">
                <v:path arrowok="t"/>
              </v:shape>
            </v:group>
            <v:group style="position:absolute;left:2432;top:11522;width:2;height:665" coordorigin="2432,11522" coordsize="2,665">
              <v:shape style="position:absolute;left:2432;top:11522;width:2;height:665" coordorigin="2432,11522" coordsize="0,665" path="m2432,12187l2432,11522e" filled="f" stroked="t" strokeweight=".47597pt" strokecolor="#545454">
                <v:path arrowok="t"/>
              </v:shape>
            </v:group>
            <v:group style="position:absolute;left:412;top:12129;width:2;height:4461" coordorigin="412,12129" coordsize="2,4461">
              <v:shape style="position:absolute;left:412;top:12129;width:2;height:4461" coordorigin="412,12129" coordsize="0,4461" path="m412,16590l412,12129e" filled="f" stroked="t" strokeweight=".713954pt" strokecolor="#575757">
                <v:path arrowok="t"/>
              </v:shape>
            </v:group>
            <v:group style="position:absolute;left:2432;top:12129;width:2;height:339" coordorigin="2432,12129" coordsize="2,339">
              <v:shape style="position:absolute;left:2432;top:12129;width:2;height:339" coordorigin="2432,12129" coordsize="0,339" path="m2432,12469l2432,12129e" filled="f" stroked="t" strokeweight=".47597pt" strokecolor="#343434">
                <v:path arrowok="t"/>
              </v:shape>
            </v:group>
            <v:group style="position:absolute;left:1771;top:12617;width:2;height:665" coordorigin="1771,12617" coordsize="2,665">
              <v:shape style="position:absolute;left:1771;top:12617;width:2;height:665" coordorigin="1771,12617" coordsize="0,665" path="m1771,13281l1771,12617e" filled="f" stroked="t" strokeweight=".47597pt" strokecolor="#343434">
                <v:path arrowok="t"/>
              </v:shape>
            </v:group>
            <v:group style="position:absolute;left:2430;top:12411;width:2;height:435" coordorigin="2430,12411" coordsize="2,435">
              <v:shape style="position:absolute;left:2430;top:12411;width:2;height:435" coordorigin="2430,12411" coordsize="0,435" path="m2430,12846l2430,12411e" filled="f" stroked="t" strokeweight=".47597pt" strokecolor="#606060">
                <v:path arrowok="t"/>
              </v:shape>
            </v:group>
            <v:group style="position:absolute;left:7447;top:11512;width:2;height:5068" coordorigin="7447,11512" coordsize="2,5068">
              <v:shape style="position:absolute;left:7447;top:11512;width:2;height:5068" coordorigin="7447,11512" coordsize="0,5068" path="m7447,16580l7447,11512e" filled="f" stroked="t" strokeweight=".713954pt" strokecolor="#5B5B5B">
                <v:path arrowok="t"/>
              </v:shape>
            </v:group>
            <v:group style="position:absolute;left:2430;top:12789;width:2;height:225" coordorigin="2430,12789" coordsize="2,225">
              <v:shape style="position:absolute;left:2430;top:12789;width:2;height:225" coordorigin="2430,12789" coordsize="0,225" path="m2430,13014l2430,12789e" filled="f" stroked="t" strokeweight=".47597pt" strokecolor="#444444">
                <v:path arrowok="t"/>
              </v:shape>
            </v:group>
            <v:group style="position:absolute;left:11576;top:12789;width:2;height:225" coordorigin="11576,12789" coordsize="2,225">
              <v:shape style="position:absolute;left:11576;top:12789;width:2;height:225" coordorigin="11576,12789" coordsize="0,225" path="m11576,13014l11576,12789e" filled="f" stroked="t" strokeweight=".47597pt" strokecolor="#575757">
                <v:path arrowok="t"/>
              </v:shape>
            </v:group>
            <v:group style="position:absolute;left:381;top:13109;width:2028;height:2" coordorigin="381,13109" coordsize="2028,2">
              <v:shape style="position:absolute;left:381;top:13109;width:2028;height:2" coordorigin="381,13109" coordsize="2028,0" path="m381,13109l2408,13109e" filled="f" stroked="t" strokeweight=".237985pt" strokecolor="#343434">
                <v:path arrowok="t"/>
              </v:shape>
            </v:group>
            <v:group style="position:absolute;left:2435;top:12956;width:2;height:469" coordorigin="2435,12956" coordsize="2,469">
              <v:shape style="position:absolute;left:2435;top:12956;width:2;height:469" coordorigin="2435,12956" coordsize="0,469" path="m2435,13425l2435,12956e" filled="f" stroked="t" strokeweight=".237985pt" strokecolor="#2F2F2F">
                <v:path arrowok="t"/>
              </v:shape>
            </v:group>
            <v:group style="position:absolute;left:7439;top:12956;width:2;height:182" coordorigin="7439,12956" coordsize="2,182">
              <v:shape style="position:absolute;left:7439;top:12956;width:2;height:182" coordorigin="7439,12956" coordsize="0,182" path="m7439,13138l7439,12956e" filled="f" stroked="t" strokeweight=".713954pt" strokecolor="#545454">
                <v:path arrowok="t"/>
              </v:shape>
            </v:group>
            <v:group style="position:absolute;left:11576;top:12956;width:2;height:469" coordorigin="11576,12956" coordsize="2,469">
              <v:shape style="position:absolute;left:11576;top:12956;width:2;height:469" coordorigin="11576,12956" coordsize="0,469" path="m11576,13425l11576,12956e" filled="f" stroked="t" strokeweight=".47597pt" strokecolor="#444444">
                <v:path arrowok="t"/>
              </v:shape>
            </v:group>
            <v:group style="position:absolute;left:409;top:13081;width:2;height:344" coordorigin="409,13081" coordsize="2,344">
              <v:shape style="position:absolute;left:409;top:13081;width:2;height:344" coordorigin="409,13081" coordsize="0,344" path="m409,13425l409,13081e" filled="f" stroked="t" strokeweight=".47597pt" strokecolor="#3F3F3F">
                <v:path arrowok="t"/>
              </v:shape>
            </v:group>
            <v:group style="position:absolute;left:1109;top:13109;width:2;height:143" coordorigin="1109,13109" coordsize="2,143">
              <v:shape style="position:absolute;left:1109;top:13109;width:2;height:143" coordorigin="1109,13109" coordsize="0,143" path="m1109,13253l1109,13109e" filled="f" stroked="t" strokeweight=".237985pt" strokecolor="#6B6B6B">
                <v:path arrowok="t"/>
              </v:shape>
            </v:group>
            <v:group style="position:absolute;left:7444;top:13081;width:2;height:201" coordorigin="7444,13081" coordsize="2,201">
              <v:shape style="position:absolute;left:7444;top:13081;width:2;height:201" coordorigin="7444,13081" coordsize="0,201" path="m7444,13281l7444,13081e" filled="f" stroked="t" strokeweight=".47597pt" strokecolor="#343434">
                <v:path arrowok="t"/>
              </v:shape>
            </v:group>
            <v:group style="position:absolute;left:1109;top:13253;width:2;height:2864" coordorigin="1109,13253" coordsize="2,2864">
              <v:shape style="position:absolute;left:1109;top:13253;width:2;height:2864" coordorigin="1109,13253" coordsize="0,2864" path="m1109,16116l1109,13253e" filled="f" stroked="t" strokeweight=".237985pt" strokecolor="#000000">
                <v:path arrowok="t"/>
              </v:shape>
            </v:group>
            <v:group style="position:absolute;left:7447;top:11512;width:2;height:4011" coordorigin="7447,11512" coordsize="2,4011">
              <v:shape style="position:absolute;left:7447;top:11512;width:2;height:4011" coordorigin="7447,11512" coordsize="0,4011" path="m7447,15524l7447,11512e" filled="f" stroked="t" strokeweight=".47597pt" strokecolor="#575757">
                <v:path arrowok="t"/>
              </v:shape>
            </v:group>
            <v:group style="position:absolute;left:1773;top:13224;width:2;height:1066" coordorigin="1773,13224" coordsize="2,1066">
              <v:shape style="position:absolute;left:1773;top:13224;width:2;height:1066" coordorigin="1773,13224" coordsize="0,1066" path="m1773,14290l1773,13224e" filled="f" stroked="t" strokeweight=".951939pt" strokecolor="#646464">
                <v:path arrowok="t"/>
              </v:shape>
            </v:group>
            <v:group style="position:absolute;left:405;top:13597;width:2;height:349" coordorigin="405,13597" coordsize="2,349">
              <v:shape style="position:absolute;left:405;top:13597;width:2;height:349" coordorigin="405,13597" coordsize="0,349" path="m405,13946l405,13597e" filled="f" stroked="t" strokeweight=".47597pt" strokecolor="#343434">
                <v:path arrowok="t"/>
              </v:shape>
            </v:group>
            <v:group style="position:absolute;left:11573;top:13367;width:2;height:1802" coordorigin="11573,13367" coordsize="2,1802">
              <v:shape style="position:absolute;left:11573;top:13367;width:2;height:1802" coordorigin="11573,13367" coordsize="0,1802" path="m11573,15170l11573,13367e" filled="f" stroked="t" strokeweight=".47597pt" strokecolor="#676767">
                <v:path arrowok="t"/>
              </v:shape>
            </v:group>
            <v:group style="position:absolute;left:1771;top:14209;width:2;height:617" coordorigin="1771,14209" coordsize="2,617">
              <v:shape style="position:absolute;left:1771;top:14209;width:2;height:617" coordorigin="1771,14209" coordsize="0,617" path="m1771,14826l1771,14209e" filled="f" stroked="t" strokeweight=".47597pt" strokecolor="#444444">
                <v:path arrowok="t"/>
              </v:shape>
            </v:group>
            <v:group style="position:absolute;left:2430;top:13367;width:2;height:1238" coordorigin="2430,13367" coordsize="2,1238">
              <v:shape style="position:absolute;left:2430;top:13367;width:2;height:1238" coordorigin="2430,13367" coordsize="0,1238" path="m2430,14606l2430,13367e" filled="f" stroked="t" strokeweight=".47597pt" strokecolor="#575757">
                <v:path arrowok="t"/>
              </v:shape>
            </v:group>
            <v:group style="position:absolute;left:3548;top:14276;width:2;height:459" coordorigin="3548,14276" coordsize="2,459">
              <v:shape style="position:absolute;left:3548;top:14276;width:2;height:459" coordorigin="3548,14276" coordsize="0,459" path="m3548,14735l3548,14276e" filled="f" stroked="t" strokeweight=".951939pt" strokecolor="#2F348C">
                <v:path arrowok="t"/>
              </v:shape>
            </v:group>
            <v:group style="position:absolute;left:409;top:14548;width:2;height:277" coordorigin="409,14548" coordsize="2,277">
              <v:shape style="position:absolute;left:409;top:14548;width:2;height:277" coordorigin="409,14548" coordsize="0,277" path="m409,14826l409,14548e" filled="f" stroked="t" strokeweight=".47597pt" strokecolor="#1C1C1C">
                <v:path arrowok="t"/>
              </v:shape>
            </v:group>
            <v:group style="position:absolute;left:2435;top:14548;width:2;height:277" coordorigin="2435,14548" coordsize="2,277">
              <v:shape style="position:absolute;left:2435;top:14548;width:2;height:277" coordorigin="2435,14548" coordsize="0,277" path="m2435,14826l2435,14548e" filled="f" stroked="t" strokeweight=".237985pt" strokecolor="#232323">
                <v:path arrowok="t"/>
              </v:shape>
            </v:group>
            <v:group style="position:absolute;left:3346;top:14828;width:243;height:2" coordorigin="3346,14828" coordsize="243,2">
              <v:shape style="position:absolute;left:3346;top:14828;width:243;height:2" coordorigin="3346,14828" coordsize="243,0" path="m3346,14828l3589,14828e" filled="f" stroked="t" strokeweight="1.189924pt" strokecolor="#5764BF">
                <v:path arrowok="t"/>
              </v:shape>
            </v:group>
            <v:group style="position:absolute;left:3558;top:14276;width:2;height:593" coordorigin="3558,14276" coordsize="2,593">
              <v:shape style="position:absolute;left:3558;top:14276;width:2;height:593" coordorigin="3558,14276" coordsize="0,593" path="m3558,14869l3558,14276e" filled="f" stroked="t" strokeweight="1.427909pt" strokecolor="#3B3F9C">
                <v:path arrowok="t"/>
              </v:shape>
            </v:group>
            <v:group style="position:absolute;left:3565;top:14797;width:961;height:2" coordorigin="3565,14797" coordsize="961,2">
              <v:shape style="position:absolute;left:3565;top:14797;width:961;height:2" coordorigin="3565,14797" coordsize="961,0" path="m3565,14797l4526,14797e" filled="f" stroked="t" strokeweight="3.331787pt" strokecolor="#4454A3">
                <v:path arrowok="t"/>
              </v:shape>
            </v:group>
            <v:group style="position:absolute;left:4517;top:14381;width:2;height:574" coordorigin="4517,14381" coordsize="2,574">
              <v:shape style="position:absolute;left:4517;top:14381;width:2;height:574" coordorigin="4517,14381" coordsize="0,574" path="m4517,14955l4517,14381e" filled="f" stroked="t" strokeweight="1.189924pt" strokecolor="#343B90">
                <v:path arrowok="t"/>
              </v:shape>
            </v:group>
            <v:group style="position:absolute;left:7444;top:14548;width:2;height:277" coordorigin="7444,14548" coordsize="2,277">
              <v:shape style="position:absolute;left:7444;top:14548;width:2;height:277" coordorigin="7444,14548" coordsize="0,277" path="m7444,14826l7444,14548e" filled="f" stroked="t" strokeweight=".47597pt" strokecolor="#3B3B3B">
                <v:path arrowok="t"/>
              </v:shape>
            </v:group>
            <v:group style="position:absolute;left:1775;top:14768;width:2;height:531" coordorigin="1775,14768" coordsize="2,531">
              <v:shape style="position:absolute;left:1775;top:14768;width:2;height:531" coordorigin="1775,14768" coordsize="0,531" path="m1775,15299l1775,14768e" filled="f" stroked="t" strokeweight=".951939pt" strokecolor="#676767">
                <v:path arrowok="t"/>
              </v:shape>
            </v:group>
            <v:group style="position:absolute;left:2435;top:14768;width:2;height:402" coordorigin="2435,14768" coordsize="2,402">
              <v:shape style="position:absolute;left:2435;top:14768;width:2;height:402" coordorigin="2435,14768" coordsize="0,402" path="m2435,15170l2435,14768e" filled="f" stroked="t" strokeweight=".237985pt" strokecolor="#4F4F4F">
                <v:path arrowok="t"/>
              </v:shape>
            </v:group>
            <v:group style="position:absolute;left:4500;top:14381;width:2;height:837" coordorigin="4500,14381" coordsize="2,837">
              <v:shape style="position:absolute;left:4500;top:14381;width:2;height:837" coordorigin="4500,14381" coordsize="0,837" path="m4500,15218l4500,14381e" filled="f" stroked="t" strokeweight="1.189924pt" strokecolor="#3B3F93">
                <v:path arrowok="t"/>
              </v:shape>
            </v:group>
            <v:group style="position:absolute;left:10438;top:14768;width:2;height:229" coordorigin="10438,14768" coordsize="2,229">
              <v:shape style="position:absolute;left:10438;top:14768;width:2;height:229" coordorigin="10438,14768" coordsize="0,229" path="m10438,14998l10438,14768e" filled="f" stroked="t" strokeweight=".713954pt" strokecolor="#2F34A3">
                <v:path arrowok="t"/>
              </v:shape>
            </v:group>
            <v:group style="position:absolute;left:1773;top:15112;width:2;height:1473" coordorigin="1773,15112" coordsize="2,1473">
              <v:shape style="position:absolute;left:1773;top:15112;width:2;height:1473" coordorigin="1773,15112" coordsize="0,1473" path="m1773,16585l1773,15112e" filled="f" stroked="t" strokeweight=".713954pt" strokecolor="#545454">
                <v:path arrowok="t"/>
              </v:shape>
            </v:group>
            <v:group style="position:absolute;left:2432;top:15112;width:2;height:287" coordorigin="2432,15112" coordsize="2,287">
              <v:shape style="position:absolute;left:2432;top:15112;width:2;height:287" coordorigin="2432,15112" coordsize="0,287" path="m2432,15399l2432,15112e" filled="f" stroked="t" strokeweight=".47597pt" strokecolor="#777777">
                <v:path arrowok="t"/>
              </v:shape>
            </v:group>
            <v:group style="position:absolute;left:11578;top:15112;width:2;height:1033" coordorigin="11578,15112" coordsize="2,1033">
              <v:shape style="position:absolute;left:11578;top:15112;width:2;height:1033" coordorigin="11578,15112" coordsize="0,1033" path="m11578,16145l11578,15112e" filled="f" stroked="t" strokeweight=".237985pt" strokecolor="#646464">
                <v:path arrowok="t"/>
              </v:shape>
            </v:group>
            <v:group style="position:absolute;left:2404;top:15495;width:2;height:622" coordorigin="2404,15495" coordsize="2,622">
              <v:shape style="position:absolute;left:2404;top:15495;width:2;height:622" coordorigin="2404,15495" coordsize="0,622" path="m2404,16116l2404,15495e" filled="f" stroked="t" strokeweight=".237985pt" strokecolor="#000000">
                <v:path arrowok="t"/>
              </v:shape>
            </v:group>
            <v:group style="position:absolute;left:405;top:16580;width:809;height:2" coordorigin="405,16580" coordsize="809,2">
              <v:shape style="position:absolute;left:405;top:16580;width:809;height:2" coordorigin="405,16580" coordsize="809,0" path="m405,16580l1214,16580e" filled="f" stroked="t" strokeweight=".951939pt" strokecolor="#676767">
                <v:path arrowok="t"/>
              </v:shape>
            </v:group>
            <v:group style="position:absolute;left:1109;top:16116;width:2;height:454" coordorigin="1109,16116" coordsize="2,454">
              <v:shape style="position:absolute;left:1109;top:16116;width:2;height:454" coordorigin="1109,16116" coordsize="0,454" path="m1109,16571l1109,16116e" filled="f" stroked="t" strokeweight=".237985pt" strokecolor="#7C7C7C">
                <v:path arrowok="t"/>
              </v:shape>
            </v:group>
            <v:group style="position:absolute;left:1080;top:16580;width:719;height:2" coordorigin="1080,16580" coordsize="719,2">
              <v:shape style="position:absolute;left:1080;top:16580;width:719;height:2" coordorigin="1080,16580" coordsize="719,0" path="m1080,16580l1799,16580e" filled="f" stroked="t" strokeweight=".47597pt" strokecolor="#484848">
                <v:path arrowok="t"/>
              </v:shape>
            </v:group>
            <v:group style="position:absolute;left:1728;top:16580;width:709;height:2" coordorigin="1728,16580" coordsize="709,2">
              <v:shape style="position:absolute;left:1728;top:16580;width:709;height:2" coordorigin="1728,16580" coordsize="709,0" path="m1728,16580l2437,16580e" filled="f" stroked="t" strokeweight=".713954pt" strokecolor="#646464">
                <v:path arrowok="t"/>
              </v:shape>
            </v:group>
            <v:group style="position:absolute;left:2435;top:16088;width:2;height:502" coordorigin="2435,16088" coordsize="2,502">
              <v:shape style="position:absolute;left:2435;top:16088;width:2;height:502" coordorigin="2435,16088" coordsize="0,502" path="m2435,16590l2435,16088e" filled="f" stroked="t" strokeweight=".237985pt" strokecolor="#575757">
                <v:path arrowok="t"/>
              </v:shape>
            </v:group>
            <v:group style="position:absolute;left:2894;top:16580;width:509;height:2" coordorigin="2894,16580" coordsize="509,2">
              <v:shape style="position:absolute;left:2894;top:16580;width:509;height:2" coordorigin="2894,16580" coordsize="509,0" path="m2894,16580l3403,16580e" filled="f" stroked="t" strokeweight=".47597pt" strokecolor="#383838">
                <v:path arrowok="t"/>
              </v:shape>
            </v:group>
            <v:group style="position:absolute;left:3346;top:16580;width:233;height:2" coordorigin="3346,16580" coordsize="233,2">
              <v:shape style="position:absolute;left:3346;top:16580;width:233;height:2" coordorigin="3346,16580" coordsize="233,0" path="m3346,16580l3579,16580e" filled="f" stroked="t" strokeweight=".47597pt" strokecolor="#4F4F4F">
                <v:path arrowok="t"/>
              </v:shape>
            </v:group>
            <v:group style="position:absolute;left:3503;top:16575;width:533;height:2" coordorigin="3503,16575" coordsize="533,2">
              <v:shape style="position:absolute;left:3503;top:16575;width:533;height:2" coordorigin="3503,16575" coordsize="533,0" path="m3503,16575l4036,16575e" filled="f" stroked="t" strokeweight=".713954pt" strokecolor="#707070">
                <v:path arrowok="t"/>
              </v:shape>
            </v:group>
            <v:group style="position:absolute;left:6421;top:16571;width:424;height:2" coordorigin="6421,16571" coordsize="424,2">
              <v:shape style="position:absolute;left:6421;top:16571;width:424;height:2" coordorigin="6421,16571" coordsize="424,0" path="m6421,16571l6844,16571e" filled="f" stroked="t" strokeweight=".47597pt" strokecolor="#3B3B3B">
                <v:path arrowok="t"/>
              </v:shape>
            </v:group>
            <v:group style="position:absolute;left:6787;top:16571;width:847;height:2" coordorigin="6787,16571" coordsize="847,2">
              <v:shape style="position:absolute;left:6787;top:16571;width:847;height:2" coordorigin="6787,16571" coordsize="847,0" path="m6787,16571l7635,16571e" filled="f" stroked="t" strokeweight=".951939pt" strokecolor="#676767">
                <v:path arrowok="t"/>
              </v:shape>
            </v:group>
            <v:group style="position:absolute;left:9139;top:16566;width:286;height:2" coordorigin="9139,16566" coordsize="286,2">
              <v:shape style="position:absolute;left:9139;top:16566;width:286;height:2" coordorigin="9139,16566" coordsize="286,0" path="m9139,16566l9424,16566e" filled="f" stroked="t" strokeweight=".47597pt" strokecolor="#5B5B5B">
                <v:path arrowok="t"/>
              </v:shape>
            </v:group>
            <v:group style="position:absolute;left:2375;top:16571;width:9215;height:2" coordorigin="2375,16571" coordsize="9215,2">
              <v:shape style="position:absolute;left:2375;top:16571;width:9215;height:2" coordorigin="2375,16571" coordsize="9215,0" path="m2375,16571l11590,16571e" filled="f" stroked="t" strokeweight=".713954pt" strokecolor="#646464">
                <v:path arrowok="t"/>
              </v:shape>
            </v:group>
            <v:group style="position:absolute;left:11576;top:16088;width:2;height:206" coordorigin="11576,16088" coordsize="2,206">
              <v:shape style="position:absolute;left:11576;top:16088;width:2;height:206" coordorigin="11576,16088" coordsize="0,206" path="m11576,16293l11576,16088e" filled="f" stroked="t" strokeweight=".47597pt" strokecolor="#878787">
                <v:path arrowok="t"/>
              </v:shape>
            </v:group>
            <v:group style="position:absolute;left:9785;top:12407;width:186;height:300" coordorigin="9785,12407" coordsize="186,300">
              <v:shape style="position:absolute;left:9785;top:12407;width:186;height:300" coordorigin="9785,12407" coordsize="186,300" path="m9785,12407l9972,12407,9972,12707,9785,12707,9785,12407e" filled="t" fillcolor="#EDEDED" stroked="f">
                <v:path arrowok="t"/>
                <v:fill/>
              </v:shape>
            </v:group>
            <v:group style="position:absolute;left:10248;top:12638;width:2;height:205" coordorigin="10248,12638" coordsize="2,205">
              <v:shape style="position:absolute;left:10248;top:12638;width:2;height:205" coordorigin="10248,12638" coordsize="0,205" path="m10248,12842l10248,12638e" filled="f" stroked="t" strokeweight="4.308149pt" strokecolor="#EDEDED">
                <v:path arrowok="t"/>
              </v:shape>
            </v:group>
            <v:group style="position:absolute;left:8849;top:12965;width:2;height:175" coordorigin="8849,12965" coordsize="2,175">
              <v:shape style="position:absolute;left:8849;top:12965;width:2;height:175" coordorigin="8849,12965" coordsize="0,175" path="m8849,13140l8849,12965e" filled="f" stroked="t" strokeweight="3.894514pt" strokecolor="#EDEDED">
                <v:path arrowok="t"/>
              </v:shape>
            </v:group>
            <v:group style="position:absolute;left:8976;top:12965;width:2;height:175" coordorigin="8976,12965" coordsize="2,175">
              <v:shape style="position:absolute;left:8976;top:12965;width:2;height:175" coordorigin="8976,12965" coordsize="0,175" path="m8976,13140l8976,12965e" filled="f" stroked="t" strokeweight=".5329pt" strokecolor="#D6D6DA">
                <v:path arrowok="t"/>
              </v:shape>
            </v:group>
            <v:group style="position:absolute;left:9008;top:12965;width:2;height:175" coordorigin="9008,12965" coordsize="2,175">
              <v:shape style="position:absolute;left:9008;top:12965;width:2;height:175" coordorigin="9008,12965" coordsize="0,175" path="m9008,13140l9008,12965e" filled="f" stroked="t" strokeweight="2.710725pt" strokecolor="#EDEDED">
                <v:path arrowok="t"/>
              </v:shape>
            </v:group>
            <v:group style="position:absolute;left:9741;top:13094;width:2;height:164" coordorigin="9741,13094" coordsize="2,164">
              <v:shape style="position:absolute;left:9741;top:13094;width:2;height:164" coordorigin="9741,13094" coordsize="0,164" path="m9741,13258l9741,13094e" filled="f" stroked="t" strokeweight="3.30724pt" strokecolor="#EDEDED">
                <v:path arrowok="t"/>
              </v:shape>
            </v:group>
            <v:group style="position:absolute;left:9449;top:13179;width:103;height:273" coordorigin="9449,13179" coordsize="103,273">
              <v:shape style="position:absolute;left:9449;top:13179;width:103;height:273" coordorigin="9449,13179" coordsize="103,273" path="m9449,13179l9552,13179,9552,13451,9449,13451,9449,13179e" filled="t" fillcolor="#EDEDED" stroked="f">
                <v:path arrowok="t"/>
                <v:fill/>
              </v:shape>
            </v:group>
            <v:group style="position:absolute;left:10073;top:13179;width:2;height:273" coordorigin="10073,13179" coordsize="2,273">
              <v:shape style="position:absolute;left:10073;top:13179;width:2;height:273" coordorigin="10073,13179" coordsize="0,273" path="m10073,13451l10073,13179e" filled="f" stroked="t" strokeweight="2.0667pt" strokecolor="#EDEDED">
                <v:path arrowok="t"/>
              </v:shape>
            </v:group>
            <v:group style="position:absolute;left:10398;top:13179;width:2;height:273" coordorigin="10398,13179" coordsize="2,273">
              <v:shape style="position:absolute;left:10398;top:13179;width:2;height:273" coordorigin="10398,13179" coordsize="0,273" path="m10398,13451l10398,13179e" filled="f" stroked="t" strokeweight=".9658pt" strokecolor="#EDEDED">
                <v:path arrowok="t"/>
              </v:shape>
            </v:group>
            <v:group style="position:absolute;left:8924;top:13780;width:2;height:136" coordorigin="8924,13780" coordsize="2,136">
              <v:shape style="position:absolute;left:8924;top:13780;width:2;height:136" coordorigin="8924,13780" coordsize="0,136" path="m8924,13916l8924,13780e" filled="f" stroked="t" strokeweight="1.41575pt" strokecolor="#EDEDED">
                <v:path arrowok="t"/>
              </v:shape>
            </v:group>
            <v:group style="position:absolute;left:9342;top:13780;width:117;height:136" coordorigin="9342,13780" coordsize="117,136">
              <v:shape style="position:absolute;left:9342;top:13780;width:117;height:136" coordorigin="9342,13780" coordsize="117,136" path="m9342,13780l9459,13780,9459,13916,9342,13916,9342,13780e" filled="t" fillcolor="#EDEDED" stroked="f">
                <v:path arrowok="t"/>
                <v:fill/>
              </v:shape>
            </v:group>
            <v:group style="position:absolute;left:9025;top:13822;width:139;height:473" coordorigin="9025,13822" coordsize="139,473">
              <v:shape style="position:absolute;left:9025;top:13822;width:139;height:473" coordorigin="9025,13822" coordsize="139,473" path="m9025,13822l9164,13822,9164,14295,9025,14295,9025,13822e" filled="t" fillcolor="#EDEDED" stroked="f">
                <v:path arrowok="t"/>
                <v:fill/>
              </v:shape>
            </v:group>
            <v:group style="position:absolute;left:11064;top:13991;width:2;height:243" coordorigin="11064,13991" coordsize="2,243">
              <v:shape style="position:absolute;left:11064;top:13991;width:2;height:243" coordorigin="11064,13991" coordsize="0,243" path="m11064,14235l11064,13991e" filled="f" stroked="t" strokeweight="3.937835pt" strokecolor="#EDEDE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5"/>
          <w:szCs w:val="25"/>
          <w:color w:val="565757"/>
          <w:spacing w:val="0"/>
          <w:w w:val="130"/>
          <w:b/>
          <w:bCs/>
        </w:rPr>
        <w:t>K</w:t>
      </w:r>
      <w:r>
        <w:rPr>
          <w:rFonts w:ascii="Arial" w:hAnsi="Arial" w:cs="Arial" w:eastAsia="Arial"/>
          <w:sz w:val="25"/>
          <w:szCs w:val="25"/>
          <w:color w:val="565757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5"/>
          <w:szCs w:val="25"/>
          <w:color w:val="565757"/>
          <w:spacing w:val="0"/>
          <w:w w:val="100"/>
          <w:b/>
          <w:bCs/>
        </w:rPr>
        <w:t>m</w:t>
      </w:r>
      <w:r>
        <w:rPr>
          <w:rFonts w:ascii="Arial" w:hAnsi="Arial" w:cs="Arial" w:eastAsia="Arial"/>
          <w:sz w:val="25"/>
          <w:szCs w:val="25"/>
          <w:color w:val="565757"/>
          <w:spacing w:val="23"/>
          <w:w w:val="100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565757"/>
          <w:spacing w:val="0"/>
          <w:w w:val="104"/>
          <w:b/>
          <w:bCs/>
        </w:rPr>
        <w:t>KÖSE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35" w:lineRule="exact"/>
        <w:ind w:left="2362" w:right="-57"/>
        <w:jc w:val="center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2"/>
          <w:szCs w:val="22"/>
          <w:color w:val="2A2A2A"/>
          <w:spacing w:val="0"/>
          <w:w w:val="87"/>
        </w:rPr>
        <w:t>Itfaiy</w:t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87"/>
        </w:rPr>
        <w:t>e</w:t>
      </w:r>
      <w:r>
        <w:rPr>
          <w:rFonts w:ascii="Arial" w:hAnsi="Arial" w:cs="Arial" w:eastAsia="Arial"/>
          <w:sz w:val="22"/>
          <w:szCs w:val="22"/>
          <w:color w:val="2A2A2A"/>
          <w:spacing w:val="-5"/>
          <w:w w:val="87"/>
        </w:rPr>
        <w:t> 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73"/>
          <w:b/>
          <w:bCs/>
        </w:rPr>
        <w:t>Kuze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73"/>
          <w:b/>
          <w:bCs/>
        </w:rPr>
        <w:t>y</w:t>
      </w:r>
      <w:r>
        <w:rPr>
          <w:rFonts w:ascii="Arial" w:hAnsi="Arial" w:cs="Arial" w:eastAsia="Arial"/>
          <w:sz w:val="23"/>
          <w:szCs w:val="23"/>
          <w:color w:val="2A2A2A"/>
          <w:spacing w:val="14"/>
          <w:w w:val="73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73"/>
          <w:b/>
          <w:bCs/>
        </w:rPr>
        <w:t>Bölg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73"/>
          <w:b/>
          <w:bCs/>
        </w:rPr>
        <w:t>e</w:t>
      </w:r>
      <w:r>
        <w:rPr>
          <w:rFonts w:ascii="Arial" w:hAnsi="Arial" w:cs="Arial" w:eastAsia="Arial"/>
          <w:sz w:val="23"/>
          <w:szCs w:val="23"/>
          <w:color w:val="2A2A2A"/>
          <w:spacing w:val="3"/>
          <w:w w:val="73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73"/>
          <w:b/>
          <w:bCs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844" w:lineRule="exact"/>
        <w:ind w:right="-20"/>
        <w:jc w:val="left"/>
        <w:rPr>
          <w:rFonts w:ascii="Arial" w:hAnsi="Arial" w:cs="Arial" w:eastAsia="Arial"/>
          <w:sz w:val="74"/>
          <w:szCs w:val="74"/>
        </w:rPr>
      </w:pPr>
      <w:rPr/>
      <w:r>
        <w:rPr>
          <w:rFonts w:ascii="Arial" w:hAnsi="Arial" w:cs="Arial" w:eastAsia="Arial"/>
          <w:sz w:val="74"/>
          <w:szCs w:val="74"/>
          <w:color w:val="31366D"/>
          <w:w w:val="61"/>
          <w:i/>
          <w:position w:val="-2"/>
        </w:rPr>
        <w:t>)</w:t>
      </w:r>
      <w:r>
        <w:rPr>
          <w:rFonts w:ascii="Arial" w:hAnsi="Arial" w:cs="Arial" w:eastAsia="Arial"/>
          <w:sz w:val="74"/>
          <w:szCs w:val="74"/>
          <w:color w:val="31366D"/>
          <w:spacing w:val="-116"/>
          <w:w w:val="61"/>
          <w:i/>
          <w:position w:val="-2"/>
        </w:rPr>
        <w:t>J</w:t>
      </w:r>
      <w:r>
        <w:rPr>
          <w:rFonts w:ascii="Arial" w:hAnsi="Arial" w:cs="Arial" w:eastAsia="Arial"/>
          <w:sz w:val="74"/>
          <w:szCs w:val="74"/>
          <w:color w:val="414242"/>
          <w:spacing w:val="0"/>
          <w:w w:val="54"/>
          <w:i/>
          <w:position w:val="-2"/>
        </w:rPr>
        <w:t>,</w:t>
      </w:r>
      <w:r>
        <w:rPr>
          <w:rFonts w:ascii="Arial" w:hAnsi="Arial" w:cs="Arial" w:eastAsia="Arial"/>
          <w:sz w:val="74"/>
          <w:szCs w:val="74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20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240"/>
          <w:cols w:num="2" w:equalWidth="0">
            <w:col w:w="4479" w:space="401"/>
            <w:col w:w="652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7" w:lineRule="auto"/>
        <w:ind w:left="3798" w:right="4385" w:firstLine="-11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6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6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10"/>
        </w:rPr>
        <w:t>BAŞKANUÖI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24" w:lineRule="exact"/>
        <w:ind w:left="646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674824pt;margin-top:-40.286274pt;width:496.769892pt;height:85.148571pt;mso-position-horizontal-relative:page;mso-position-vertical-relative:paragraph;z-index:-15529" type="#_x0000_t202" filled="f" stroked="f">
            <v:textbox inset="0,0,0,0">
              <w:txbxContent>
                <w:p>
                  <w:pPr>
                    <w:spacing w:before="0" w:after="0" w:line="1703" w:lineRule="exact"/>
                    <w:ind w:right="-295"/>
                    <w:jc w:val="left"/>
                    <w:tabs>
                      <w:tab w:pos="862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05"/>
                      <w:szCs w:val="105"/>
                      <w:color w:val="2D2D2D"/>
                      <w:spacing w:val="0"/>
                      <w:w w:val="312"/>
                      <w:position w:val="51"/>
                    </w:rPr>
                    <w:t>!</w:t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2D2D2D"/>
                      <w:spacing w:val="-701"/>
                      <w:w w:val="312"/>
                      <w:position w:val="51"/>
                    </w:rPr>
                    <w:t> </w:t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2D2D2D"/>
                      <w:spacing w:val="0"/>
                      <w:w w:val="100"/>
                      <w:position w:val="51"/>
                    </w:rPr>
                    <w:tab/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2D2D2D"/>
                      <w:spacing w:val="0"/>
                      <w:w w:val="100"/>
                      <w:position w:val="51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2D2D2D"/>
                      <w:spacing w:val="0"/>
                      <w:w w:val="312"/>
                      <w:position w:val="-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b/>
          <w:bCs/>
          <w:position w:val="-2"/>
        </w:rPr>
        <w:t>B0Y0K$EHIR</w:t>
      </w:r>
      <w:r>
        <w:rPr>
          <w:rFonts w:ascii="Arial" w:hAnsi="Arial" w:cs="Arial" w:eastAsia="Arial"/>
          <w:sz w:val="16"/>
          <w:szCs w:val="16"/>
          <w:color w:val="2D2D2D"/>
          <w:spacing w:val="-25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7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688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6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6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9" w:after="0" w:line="240" w:lineRule="auto"/>
        <w:ind w:left="233" w:right="-20"/>
        <w:jc w:val="left"/>
        <w:tabs>
          <w:tab w:pos="1520" w:val="left"/>
          <w:tab w:pos="3180" w:val="left"/>
          <w:tab w:pos="552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w w:val="150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w w:val="15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3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07.03.2017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6"/>
        </w:rPr>
        <w:t>IBildiı·im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5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13</w:t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8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20:00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Iret: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7" w:lineRule="exact"/>
        <w:ind w:left="181" w:right="-20"/>
        <w:jc w:val="left"/>
        <w:tabs>
          <w:tab w:pos="1520" w:val="left"/>
          <w:tab w:pos="3160" w:val="left"/>
          <w:tab w:pos="4520" w:val="left"/>
          <w:tab w:pos="5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445.577911pt;margin-top:11.8372pt;width:20.200158pt;height:.1pt;mso-position-horizontal-relative:page;mso-position-vertical-relative:paragraph;z-index:-15534" coordorigin="8912,237" coordsize="404,2">
            <v:shape style="position:absolute;left:8912;top:237;width:404;height:2" coordorigin="8912,237" coordsize="404,0" path="m8912,237l9316,237e" filled="f" stroked="t" strokeweight=".234886pt" strokecolor="#484848">
              <v:path arrowok="t"/>
            </v:shape>
          </v:group>
          <w10:wrap type="none"/>
        </w:pict>
      </w:r>
      <w:r>
        <w:rPr/>
        <w:pict>
          <v:group style="position:absolute;margin-left:468.831573pt;margin-top:11.955846pt;width:55.902764pt;height:.1pt;mso-position-horizontal-relative:page;mso-position-vertical-relative:paragraph;z-index:-15533" coordorigin="9377,239" coordsize="1118,2">
            <v:shape style="position:absolute;left:9377;top:239;width:1118;height:2" coordorigin="9377,239" coordsize="1118,0" path="m9377,239l10495,239e" filled="f" stroked="t" strokeweight=".234886pt" strokecolor="#3F3F3F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9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07.03.2017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1"/>
          <w:position w:val="0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No</w:t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9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1547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0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4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santral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18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4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itim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</w:rPr>
        <w:t>Malı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Tuna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Balçov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26669"/>
          <w:spacing w:val="5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İZMJR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185" w:right="-20"/>
        <w:jc w:val="left"/>
        <w:tabs>
          <w:tab w:pos="1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Dogru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Bahçelerarası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Malı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Sun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Sokak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98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lçova</w:t>
      </w:r>
      <w:r>
        <w:rPr>
          <w:rFonts w:ascii="Times New Roman" w:hAnsi="Times New Roman" w:cs="Times New Roman" w:eastAsia="Times New Roman"/>
          <w:sz w:val="20"/>
          <w:szCs w:val="20"/>
          <w:color w:val="626669"/>
          <w:spacing w:val="-20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1ZMLR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9" w:lineRule="exact"/>
        <w:ind w:left="181" w:right="-20"/>
        <w:jc w:val="left"/>
        <w:tabs>
          <w:tab w:pos="1540" w:val="left"/>
          <w:tab w:pos="3880" w:val="left"/>
          <w:tab w:pos="7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87"/>
        </w:rPr>
        <w:t>Yangı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4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:Ot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gı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8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:Sigara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exact"/>
        <w:ind w:left="181" w:right="-20"/>
        <w:jc w:val="left"/>
        <w:tabs>
          <w:tab w:pos="3640" w:val="left"/>
          <w:tab w:pos="6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2D2D2D"/>
          <w:w w:val="50"/>
          <w:i/>
          <w:position w:val="2"/>
        </w:rPr>
        <w:t>[Y</w:t>
      </w:r>
      <w:r>
        <w:rPr>
          <w:rFonts w:ascii="Times New Roman" w:hAnsi="Times New Roman" w:cs="Times New Roman" w:eastAsia="Times New Roman"/>
          <w:sz w:val="24"/>
          <w:szCs w:val="24"/>
          <w:color w:val="2D2D2D"/>
          <w:spacing w:val="-28"/>
          <w:w w:val="100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  <w:position w:val="2"/>
        </w:rPr>
        <w:t>aııgm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İs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28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73"/>
          <w:position w:val="3"/>
        </w:rPr>
        <w:t>!Y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8"/>
          <w:position w:val="3"/>
        </w:rPr>
        <w:t>apı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8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0"/>
          <w:w w:val="88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8"/>
          <w:position w:val="3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88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3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  <w:position w:val="-5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95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28"/>
          <w:position w:val="-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22" w:lineRule="exact"/>
        <w:ind w:left="368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3.976654pt;margin-top:1.172842pt;width:4.465240pt;height:26pt;mso-position-horizontal-relative:page;mso-position-vertical-relative:paragraph;z-index:-15528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A3A5A5"/>
                      <w:spacing w:val="0"/>
                      <w:w w:val="6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2"/>
        </w:rPr>
        <w:t>Beıo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2"/>
        </w:rPr>
        <w:t>ıınııc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6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9"/>
          <w:w w:val="85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0"/>
          <w:w w:val="90"/>
          <w:position w:val="-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0"/>
          <w:w w:val="89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-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3"/>
          <w:w w:val="10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545454"/>
          <w:spacing w:val="11"/>
          <w:w w:val="91"/>
          <w:position w:val="-2"/>
        </w:rPr>
        <w:t>A</w:t>
      </w:r>
      <w:r>
        <w:rPr>
          <w:rFonts w:ascii="Arial" w:hAnsi="Arial" w:cs="Arial" w:eastAsia="Arial"/>
          <w:sz w:val="18"/>
          <w:szCs w:val="18"/>
          <w:color w:val="777777"/>
          <w:spacing w:val="0"/>
          <w:w w:val="91"/>
          <w:position w:val="-2"/>
        </w:rPr>
        <w:t>lıs</w:t>
      </w:r>
      <w:r>
        <w:rPr>
          <w:rFonts w:ascii="Arial" w:hAnsi="Arial" w:cs="Arial" w:eastAsia="Arial"/>
          <w:sz w:val="18"/>
          <w:szCs w:val="18"/>
          <w:color w:val="777777"/>
          <w:spacing w:val="-29"/>
          <w:w w:val="91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91"/>
          <w:position w:val="-2"/>
        </w:rPr>
        <w:t>ın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91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545454"/>
          <w:spacing w:val="33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2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2"/>
        </w:rPr>
        <w:t>'elik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5"/>
          <w:position w:val="-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84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669"/>
          <w:spacing w:val="0"/>
          <w:w w:val="95"/>
          <w:position w:val="-2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626669"/>
          <w:spacing w:val="-3"/>
          <w:w w:val="94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2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2" w:lineRule="exact"/>
        <w:ind w:left="4479" w:right="-20"/>
        <w:jc w:val="left"/>
        <w:tabs>
          <w:tab w:pos="5040" w:val="left"/>
          <w:tab w:pos="602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545454"/>
          <w:spacing w:val="0"/>
          <w:w w:val="50"/>
          <w:position w:val="-5"/>
        </w:rPr>
        <w:t>ı</w:t>
      </w:r>
      <w:r>
        <w:rPr>
          <w:rFonts w:ascii="Arial" w:hAnsi="Arial" w:cs="Arial" w:eastAsia="Arial"/>
          <w:sz w:val="42"/>
          <w:szCs w:val="42"/>
          <w:color w:val="545454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42"/>
          <w:szCs w:val="42"/>
          <w:color w:val="545454"/>
          <w:spacing w:val="0"/>
          <w:w w:val="100"/>
          <w:position w:val="-5"/>
        </w:rPr>
      </w:r>
      <w:r>
        <w:rPr>
          <w:rFonts w:ascii="Arial" w:hAnsi="Arial" w:cs="Arial" w:eastAsia="Arial"/>
          <w:sz w:val="38"/>
          <w:szCs w:val="38"/>
          <w:color w:val="545454"/>
          <w:spacing w:val="0"/>
          <w:w w:val="183"/>
          <w:position w:val="-4"/>
        </w:rPr>
        <w:t>l</w:t>
      </w:r>
      <w:r>
        <w:rPr>
          <w:rFonts w:ascii="Arial" w:hAnsi="Arial" w:cs="Arial" w:eastAsia="Arial"/>
          <w:sz w:val="38"/>
          <w:szCs w:val="38"/>
          <w:color w:val="545454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8"/>
          <w:szCs w:val="38"/>
          <w:color w:val="545454"/>
          <w:spacing w:val="0"/>
          <w:w w:val="100"/>
          <w:position w:val="-4"/>
        </w:rPr>
      </w:r>
      <w:r>
        <w:rPr>
          <w:rFonts w:ascii="Arial" w:hAnsi="Arial" w:cs="Arial" w:eastAsia="Arial"/>
          <w:sz w:val="42"/>
          <w:szCs w:val="42"/>
          <w:color w:val="2D2D2D"/>
          <w:spacing w:val="0"/>
          <w:w w:val="50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2D2D2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2"/>
          <w:szCs w:val="42"/>
          <w:color w:val="2D2D2D"/>
          <w:spacing w:val="0"/>
          <w:w w:val="100"/>
          <w:position w:val="-2"/>
        </w:rPr>
      </w:r>
      <w:r>
        <w:rPr>
          <w:rFonts w:ascii="Arial" w:hAnsi="Arial" w:cs="Arial" w:eastAsia="Arial"/>
          <w:sz w:val="30"/>
          <w:szCs w:val="30"/>
          <w:color w:val="3F3F3F"/>
          <w:spacing w:val="0"/>
          <w:w w:val="60"/>
          <w:position w:val="5"/>
        </w:rPr>
        <w:t>l</w:t>
      </w:r>
      <w:r>
        <w:rPr>
          <w:rFonts w:ascii="Arial" w:hAnsi="Arial" w:cs="Arial" w:eastAsia="Arial"/>
          <w:sz w:val="30"/>
          <w:szCs w:val="30"/>
          <w:color w:val="3F3F3F"/>
          <w:spacing w:val="-7"/>
          <w:w w:val="60"/>
          <w:position w:val="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  <w:position w:val="5"/>
        </w:rPr>
        <w:t>angını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5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  <w:position w:val="5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96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5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5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5"/>
        </w:rPr>
        <w:t>:20.20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181" w:right="-20"/>
        <w:jc w:val="left"/>
        <w:tabs>
          <w:tab w:pos="2300" w:val="left"/>
          <w:tab w:pos="5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30"/>
          <w:szCs w:val="30"/>
          <w:color w:val="2D2D2D"/>
          <w:w w:val="55"/>
          <w:position w:val="1"/>
        </w:rPr>
        <w:t>l</w:t>
      </w:r>
      <w:r>
        <w:rPr>
          <w:rFonts w:ascii="Arial" w:hAnsi="Arial" w:cs="Arial" w:eastAsia="Arial"/>
          <w:sz w:val="30"/>
          <w:szCs w:val="30"/>
          <w:color w:val="2D2D2D"/>
          <w:spacing w:val="1"/>
          <w:w w:val="55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  <w:position w:val="1"/>
        </w:rPr>
        <w:t>ana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8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0"/>
          <w:position w:val="2"/>
        </w:rPr>
        <w:t>-IKiracı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0"/>
          <w:position w:val="2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8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30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218"/>
        </w:rPr>
        <w:t>iri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21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8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Tanj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DÜNDAR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26" w:lineRule="exact"/>
        <w:ind w:left="2283" w:right="-20"/>
        <w:jc w:val="left"/>
        <w:tabs>
          <w:tab w:pos="468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83"/>
          <w:position w:val="-1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49"/>
          <w:w w:val="18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33"/>
          <w:position w:val="-1"/>
        </w:rPr>
        <w:t>tı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34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20:01</w:t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  <w:position w:val="0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102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5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80" w:bottom="280" w:left="120" w:right="320"/>
        </w:sectPr>
      </w:pPr>
      <w:rPr/>
    </w:p>
    <w:p>
      <w:pPr>
        <w:spacing w:before="0" w:after="0" w:line="208" w:lineRule="exact"/>
        <w:ind w:left="10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B5B6B5"/>
          <w:spacing w:val="0"/>
          <w:w w:val="117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B5B6B5"/>
          <w:spacing w:val="-11"/>
          <w:w w:val="1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17"/>
        </w:rPr>
        <w:t>piden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2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"/>
        </w:rPr>
        <w:t>667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320"/>
          <w:cols w:num="2" w:equalWidth="0">
            <w:col w:w="665" w:space="1531"/>
            <w:col w:w="9284"/>
          </w:cols>
        </w:sectPr>
      </w:pPr>
      <w:rPr/>
    </w:p>
    <w:p>
      <w:pPr>
        <w:spacing w:before="0" w:after="0" w:line="240" w:lineRule="auto"/>
        <w:ind w:left="204" w:right="-20"/>
        <w:jc w:val="left"/>
        <w:tabs>
          <w:tab w:pos="4720" w:val="left"/>
          <w:tab w:pos="7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92"/>
          <w:position w:val="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  <w:position w:val="3"/>
        </w:rPr>
        <w:t>kibin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5"/>
          <w:w w:val="92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2"/>
          <w:position w:val="0"/>
        </w:rPr>
        <w:t>Elekt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2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7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  <w:position w:val="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4752" w:right="-20"/>
        <w:jc w:val="left"/>
        <w:tabs>
          <w:tab w:pos="7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cil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28" w:lineRule="exact"/>
        <w:ind w:left="473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9"/>
          <w:w w:val="8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6"/>
        </w:rPr>
        <w:t>nı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0"/>
          <w:w w:val="87"/>
        </w:rPr>
        <w:t>ivct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7"/>
        </w:rPr>
        <w:t>-Jandarma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9" w:lineRule="exact"/>
        <w:ind w:left="2224" w:right="-20"/>
        <w:jc w:val="left"/>
        <w:tabs>
          <w:tab w:pos="4740" w:val="left"/>
          <w:tab w:pos="7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  <w:position w:val="-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6"/>
          <w:position w:val="-1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2"/>
          <w:w w:val="97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81818"/>
          <w:spacing w:val="0"/>
          <w:w w:val="91"/>
          <w:position w:val="-1"/>
        </w:rPr>
        <w:t>ıs</w:t>
      </w:r>
      <w:r>
        <w:rPr>
          <w:rFonts w:ascii="Times New Roman" w:hAnsi="Times New Roman" w:cs="Times New Roman" w:eastAsia="Times New Roman"/>
          <w:sz w:val="20"/>
          <w:szCs w:val="20"/>
          <w:color w:val="181818"/>
          <w:spacing w:val="9"/>
          <w:w w:val="91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28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</w:r>
      <w:r>
        <w:rPr>
          <w:rFonts w:ascii="Arial" w:hAnsi="Arial" w:cs="Arial" w:eastAsia="Arial"/>
          <w:sz w:val="25"/>
          <w:szCs w:val="25"/>
          <w:color w:val="545454"/>
          <w:spacing w:val="0"/>
          <w:w w:val="100"/>
          <w:position w:val="-1"/>
        </w:rPr>
        <w:t>ı</w:t>
      </w:r>
      <w:r>
        <w:rPr>
          <w:rFonts w:ascii="Arial" w:hAnsi="Arial" w:cs="Arial" w:eastAsia="Arial"/>
          <w:sz w:val="25"/>
          <w:szCs w:val="25"/>
          <w:color w:val="545454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54545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0"/>
          <w:w w:val="90"/>
          <w:position w:val="-1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0"/>
          <w:w w:val="89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2"/>
          <w:w w:val="71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0"/>
          <w:w w:val="65"/>
          <w:position w:val="-1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7"/>
          <w:position w:val="-1"/>
        </w:rPr>
        <w:t>az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  <w:position w:val="-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7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183" w:lineRule="auto"/>
        <w:ind w:left="2224" w:right="2561" w:firstLine="-2039"/>
        <w:jc w:val="left"/>
        <w:tabs>
          <w:tab w:pos="4720" w:val="left"/>
          <w:tab w:pos="7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Courier New" w:hAnsi="Courier New" w:cs="Courier New" w:eastAsia="Courier New"/>
          <w:sz w:val="33"/>
          <w:szCs w:val="33"/>
          <w:color w:val="2D2D2D"/>
          <w:spacing w:val="0"/>
          <w:w w:val="47"/>
          <w:position w:val="-2"/>
        </w:rPr>
        <w:t>!Y?</w:t>
      </w:r>
      <w:r>
        <w:rPr>
          <w:rFonts w:ascii="Courier New" w:hAnsi="Courier New" w:cs="Courier New" w:eastAsia="Courier New"/>
          <w:sz w:val="33"/>
          <w:szCs w:val="33"/>
          <w:color w:val="2D2D2D"/>
          <w:spacing w:val="0"/>
          <w:w w:val="47"/>
          <w:position w:val="-2"/>
        </w:rPr>
        <w:t> </w:t>
      </w:r>
      <w:r>
        <w:rPr>
          <w:rFonts w:ascii="Courier New" w:hAnsi="Courier New" w:cs="Courier New" w:eastAsia="Courier New"/>
          <w:sz w:val="33"/>
          <w:szCs w:val="33"/>
          <w:color w:val="2D2D2D"/>
          <w:spacing w:val="42"/>
          <w:w w:val="47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ncı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6"/>
          <w:position w:val="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6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9"/>
          <w:position w:val="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99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0"/>
          <w:w w:val="145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-4"/>
          <w:w w:val="14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0"/>
          <w:w w:val="86"/>
          <w:position w:val="1"/>
        </w:rPr>
        <w:t>nı,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0"/>
          <w:w w:val="86"/>
          <w:position w:val="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14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  <w:position w:val="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  <w:position w:val="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  <w:position w:val="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96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5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22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9" w:lineRule="exact"/>
        <w:ind w:left="222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88"/>
        </w:rPr>
        <w:t>Eki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88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7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6"/>
        </w:rPr>
        <w:t>Adı-Soyadı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669"/>
          <w:spacing w:val="0"/>
          <w:w w:val="10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2" w:lineRule="auto"/>
        <w:ind w:left="218" w:right="2630" w:firstLine="-14"/>
        <w:jc w:val="left"/>
        <w:tabs>
          <w:tab w:pos="2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Görüldügü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8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varıldıgında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dunıanlı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  <w:position w:val="1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8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  <w:position w:val="1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  <w:position w:val="1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1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oldug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4702" w:right="396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777777"/>
          <w:w w:val="98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-2"/>
          <w:w w:val="98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A3A5A5"/>
          <w:spacing w:val="0"/>
          <w:w w:val="7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A3A5A5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ııdünnede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2" w:lineRule="exact"/>
        <w:ind w:left="223" w:right="-20"/>
        <w:jc w:val="left"/>
        <w:tabs>
          <w:tab w:pos="2720" w:val="left"/>
          <w:tab w:pos="4720" w:val="left"/>
          <w:tab w:pos="6620" w:val="left"/>
          <w:tab w:pos="8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5.151062pt;margin-top:6.407519pt;width:132.987026pt;height:19.470356pt;mso-position-horizontal-relative:page;mso-position-vertical-relative:paragraph;z-index:-15527" type="#_x0000_t202" filled="f" stroked="f">
            <v:textbox inset="0,0,0,0">
              <w:txbxContent>
                <w:p>
                  <w:pPr>
                    <w:spacing w:before="0" w:after="0" w:line="389" w:lineRule="exact"/>
                    <w:ind w:right="-98"/>
                    <w:jc w:val="left"/>
                    <w:tabs>
                      <w:tab w:pos="1040" w:val="left"/>
                      <w:tab w:pos="2520" w:val="left"/>
                    </w:tabs>
                    <w:rPr>
                      <w:rFonts w:ascii="Times New Roman" w:hAnsi="Times New Roman" w:cs="Times New Roman" w:eastAsia="Times New Roman"/>
                      <w:sz w:val="32"/>
                      <w:szCs w:val="3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F3F3F"/>
                      <w:spacing w:val="5"/>
                      <w:w w:val="100"/>
                    </w:rPr>
                    <w:t>0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626669"/>
                      <w:spacing w:val="-8"/>
                      <w:w w:val="10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F3F3F"/>
                      <w:spacing w:val="0"/>
                      <w:w w:val="100"/>
                    </w:rPr>
                    <w:t>5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F3F3F"/>
                      <w:spacing w:val="-47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F3F3F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F3F3F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626669"/>
                      <w:spacing w:val="0"/>
                      <w:w w:val="65"/>
                    </w:rPr>
                    <w:t>ı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626669"/>
                      <w:spacing w:val="-64"/>
                      <w:w w:val="65"/>
                    </w:rPr>
                    <w:t> 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626669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626669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545454"/>
                      <w:spacing w:val="0"/>
                      <w:w w:val="65"/>
                      <w:position w:val="-2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9"/>
          <w:position w:val="-1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9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4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4"/>
        </w:rPr>
        <w:t>ile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-1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F3F3F"/>
          <w:spacing w:val="0"/>
          <w:w w:val="100"/>
          <w:position w:val="4"/>
        </w:rPr>
        <w:t>söndtirme</w:t>
      </w:r>
      <w:r>
        <w:rPr>
          <w:rFonts w:ascii="Times New Roman" w:hAnsi="Times New Roman" w:cs="Times New Roman" w:eastAsia="Times New Roman"/>
          <w:sz w:val="16"/>
          <w:szCs w:val="16"/>
          <w:color w:val="3F3F3F"/>
          <w:spacing w:val="-1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4"/>
        </w:rPr>
        <w:t>yapıldı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626669"/>
          <w:spacing w:val="7"/>
          <w:w w:val="41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  <w:position w:val="-1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0"/>
          <w:position w:val="0"/>
        </w:rPr>
        <w:t>IK.K.T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9"/>
          <w:w w:val="97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3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85" w:lineRule="exact"/>
        <w:ind w:left="4771" w:right="575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291.962738pt;margin-top:6.150457pt;width:88.316971pt;height:.588417pt;mso-position-horizontal-relative:page;mso-position-vertical-relative:paragraph;z-index:-15532" coordorigin="5839,123" coordsize="1766,12">
            <v:group style="position:absolute;left:5844;top:130;width:1005;height:2" coordorigin="5844,130" coordsize="1005,2">
              <v:shape style="position:absolute;left:5844;top:130;width:1005;height:2" coordorigin="5844,130" coordsize="1005,0" path="m5844,130l6849,130e" filled="f" stroked="t" strokeweight=".469771pt" strokecolor="#8C8C8C">
                <v:path arrowok="t"/>
              </v:shape>
            </v:group>
            <v:group style="position:absolute;left:6793;top:128;width:808;height:2" coordorigin="6793,128" coordsize="808,2">
              <v:shape style="position:absolute;left:6793;top:128;width:808;height:2" coordorigin="6793,128" coordsize="808,0" path="m6793,128l7601,128e" filled="f" stroked="t" strokeweight=".469771pt" strokecolor="#60606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3"/>
          <w:szCs w:val="13"/>
          <w:color w:val="B5B6B5"/>
          <w:spacing w:val="-14"/>
          <w:w w:val="140"/>
          <w:position w:val="-2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909190"/>
          <w:spacing w:val="-4"/>
          <w:w w:val="86"/>
          <w:position w:val="-2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B5B6B5"/>
          <w:spacing w:val="0"/>
          <w:w w:val="129"/>
          <w:position w:val="-2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B5B6B5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09190"/>
          <w:spacing w:val="-9"/>
          <w:w w:val="357"/>
          <w:position w:val="-2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B5B6B5"/>
          <w:spacing w:val="0"/>
          <w:w w:val="75"/>
          <w:position w:val="-2"/>
        </w:rPr>
        <w:t>-··-</w:t>
      </w:r>
      <w:r>
        <w:rPr>
          <w:rFonts w:ascii="Times New Roman" w:hAnsi="Times New Roman" w:cs="Times New Roman" w:eastAsia="Times New Roman"/>
          <w:sz w:val="13"/>
          <w:szCs w:val="13"/>
          <w:color w:val="B5B6B5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09190"/>
          <w:spacing w:val="0"/>
          <w:w w:val="132"/>
          <w:position w:val="-2"/>
        </w:rPr>
        <w:t>---·-</w:t>
      </w:r>
      <w:r>
        <w:rPr>
          <w:rFonts w:ascii="Times New Roman" w:hAnsi="Times New Roman" w:cs="Times New Roman" w:eastAsia="Times New Roman"/>
          <w:sz w:val="13"/>
          <w:szCs w:val="13"/>
          <w:color w:val="909190"/>
          <w:spacing w:val="-22"/>
          <w:w w:val="132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3A5A5"/>
          <w:spacing w:val="0"/>
          <w:w w:val="89"/>
          <w:position w:val="-2"/>
        </w:rPr>
        <w:t>--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23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kenarında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1"/>
          <w:w w:val="95"/>
        </w:rPr>
        <w:t> 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52"/>
        </w:rPr>
        <w:t>i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52"/>
        </w:rPr>
        <w:t>&lt;</w:t>
      </w:r>
      <w:r>
        <w:rPr>
          <w:rFonts w:ascii="Arial" w:hAnsi="Arial" w:cs="Arial" w:eastAsia="Arial"/>
          <w:sz w:val="18"/>
          <w:szCs w:val="18"/>
          <w:color w:val="545454"/>
          <w:spacing w:val="6"/>
          <w:w w:val="5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3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30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5"/>
          <w:w w:val="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669"/>
          <w:spacing w:val="6"/>
          <w:w w:val="8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aıımıştır.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320"/>
        </w:sectPr>
      </w:pPr>
      <w:rPr/>
    </w:p>
    <w:p>
      <w:pPr>
        <w:spacing w:before="16" w:after="0" w:line="240" w:lineRule="auto"/>
        <w:ind w:left="262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öndüm1e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3" w:lineRule="exact"/>
        <w:ind w:left="22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8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tkikte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  <w:position w:val="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2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kenarında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atıarda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oldug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320"/>
          <w:cols w:num="2" w:equalWidth="0">
            <w:col w:w="1927" w:space="509"/>
            <w:col w:w="9044"/>
          </w:cols>
        </w:sectPr>
      </w:pPr>
      <w:rPr/>
    </w:p>
    <w:p>
      <w:pPr>
        <w:spacing w:before="0" w:after="0" w:line="266" w:lineRule="exact"/>
        <w:ind w:left="228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6"/>
          <w:szCs w:val="26"/>
          <w:color w:val="2D2D2D"/>
          <w:w w:val="64"/>
          <w:i/>
        </w:rPr>
        <w:t>':</w:t>
      </w:r>
      <w:r>
        <w:rPr>
          <w:rFonts w:ascii="Arial" w:hAnsi="Arial" w:cs="Arial" w:eastAsia="Arial"/>
          <w:sz w:val="26"/>
          <w:szCs w:val="26"/>
          <w:color w:val="2D2D2D"/>
          <w:spacing w:val="15"/>
          <w:w w:val="64"/>
          <w:i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8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7"/>
          <w:position w:val="1"/>
        </w:rPr>
        <w:t>ıu-aş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8"/>
          <w:w w:val="87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81818"/>
          <w:spacing w:val="0"/>
          <w:w w:val="87"/>
          <w:position w:val="1"/>
        </w:rPr>
        <w:t>ırı</w:t>
      </w:r>
      <w:r>
        <w:rPr>
          <w:rFonts w:ascii="Times New Roman" w:hAnsi="Times New Roman" w:cs="Times New Roman" w:eastAsia="Times New Roman"/>
          <w:sz w:val="20"/>
          <w:szCs w:val="20"/>
          <w:color w:val="181818"/>
          <w:spacing w:val="5"/>
          <w:w w:val="87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7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0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  <w:position w:val="1"/>
        </w:rPr>
        <w:t>soruştmımı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0"/>
          <w:position w:val="1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"/>
          <w:w w:val="8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2"/>
        </w:rPr>
        <w:t>yolda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2"/>
        </w:rPr>
        <w:t>geçe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2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  <w:position w:val="2"/>
        </w:rPr>
        <w:t>söndüernede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6"/>
          <w:w w:val="93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dtişürülen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22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81818"/>
          <w:spacing w:val="12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gara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lutu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lurıııası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neticesinde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8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288" w:right="-20"/>
        <w:jc w:val="left"/>
        <w:tabs>
          <w:tab w:pos="2240" w:val="left"/>
          <w:tab w:pos="6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jgortalı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Sirketi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9"/>
          <w:position w:val="2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78"/>
          <w:position w:val="2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4"/>
          <w:position w:val="2"/>
        </w:rPr>
        <w:t>edeli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13" w:lineRule="exact"/>
        <w:ind w:left="232" w:right="-20"/>
        <w:jc w:val="left"/>
        <w:tabs>
          <w:tab w:pos="2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  <w:position w:val="-3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  <w:t>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23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30"/>
          <w:szCs w:val="30"/>
          <w:color w:val="2D2D2D"/>
          <w:w w:val="55"/>
          <w:position w:val="-1"/>
        </w:rPr>
        <w:t>l</w:t>
      </w:r>
      <w:r>
        <w:rPr>
          <w:rFonts w:ascii="Arial" w:hAnsi="Arial" w:cs="Arial" w:eastAsia="Arial"/>
          <w:sz w:val="30"/>
          <w:szCs w:val="30"/>
          <w:color w:val="2D2D2D"/>
          <w:spacing w:val="6"/>
          <w:w w:val="55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8"/>
          <w:position w:val="-1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9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23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2.232361pt;margin-top:2.553327pt;width:22.727251pt;height:12.5pt;mso-position-horizontal-relative:page;mso-position-vertical-relative:paragraph;z-index:-15526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Times New Roman" w:hAnsi="Times New Roman" w:cs="Times New Roman" w:eastAsia="Times New Roman"/>
                      <w:sz w:val="25"/>
                      <w:szCs w:val="2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CACACA"/>
                      <w:spacing w:val="0"/>
                      <w:w w:val="273"/>
                    </w:rPr>
                    <w:t>--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4"/>
          <w:szCs w:val="24"/>
          <w:color w:val="3F3F3F"/>
          <w:spacing w:val="0"/>
          <w:w w:val="100"/>
          <w:position w:val="-3"/>
        </w:rPr>
        <w:t>t[es'</w:t>
      </w:r>
      <w:r>
        <w:rPr>
          <w:rFonts w:ascii="Times New Roman" w:hAnsi="Times New Roman" w:cs="Times New Roman" w:eastAsia="Times New Roman"/>
          <w:sz w:val="24"/>
          <w:szCs w:val="24"/>
          <w:color w:val="3F3F3F"/>
          <w:spacing w:val="0"/>
          <w:w w:val="100"/>
          <w:position w:val="-3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3F3F3F"/>
          <w:spacing w:val="-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26669"/>
          <w:spacing w:val="0"/>
          <w:w w:val="198"/>
          <w:position w:val="-3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626669"/>
          <w:spacing w:val="-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  <w:t>Edildigi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32" w:lineRule="exact"/>
        <w:ind w:left="232" w:right="-20"/>
        <w:jc w:val="left"/>
        <w:tabs>
          <w:tab w:pos="2240" w:val="left"/>
          <w:tab w:pos="5100" w:val="left"/>
          <w:tab w:pos="6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11.223358pt;margin-top:1.270609pt;width:12.918706pt;height:.1pt;mso-position-horizontal-relative:page;mso-position-vertical-relative:paragraph;z-index:-15531" coordorigin="6224,25" coordsize="258,2">
            <v:shape style="position:absolute;left:6224;top:25;width:258;height:2" coordorigin="6224,25" coordsize="258,0" path="m6224,25l6483,25e" filled="f" stroked="t" strokeweight=".234886pt" strokecolor="#9C9C9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4"/>
          <w:szCs w:val="34"/>
          <w:color w:val="2D2D2D"/>
          <w:spacing w:val="0"/>
          <w:w w:val="75"/>
          <w:position w:val="4"/>
        </w:rPr>
        <w:t>B</w:t>
      </w:r>
      <w:r>
        <w:rPr>
          <w:rFonts w:ascii="Times New Roman" w:hAnsi="Times New Roman" w:cs="Times New Roman" w:eastAsia="Times New Roman"/>
          <w:sz w:val="34"/>
          <w:szCs w:val="34"/>
          <w:color w:val="2D2D2D"/>
          <w:spacing w:val="10"/>
          <w:w w:val="75"/>
          <w:position w:val="4"/>
        </w:rPr>
        <w:t>d</w:t>
      </w:r>
      <w:r>
        <w:rPr>
          <w:rFonts w:ascii="Arial" w:hAnsi="Arial" w:cs="Arial" w:eastAsia="Arial"/>
          <w:sz w:val="16"/>
          <w:szCs w:val="16"/>
          <w:color w:val="545454"/>
          <w:spacing w:val="0"/>
          <w:w w:val="75"/>
          <w:position w:val="4"/>
        </w:rPr>
        <w:t>ı.</w:t>
      </w:r>
      <w:r>
        <w:rPr>
          <w:rFonts w:ascii="Arial" w:hAnsi="Arial" w:cs="Arial" w:eastAsia="Arial"/>
          <w:sz w:val="16"/>
          <w:szCs w:val="16"/>
          <w:color w:val="545454"/>
          <w:spacing w:val="2"/>
          <w:w w:val="75"/>
          <w:position w:val="4"/>
        </w:rPr>
        <w:t>,</w:t>
      </w:r>
      <w:r>
        <w:rPr>
          <w:rFonts w:ascii="Arial" w:hAnsi="Arial" w:cs="Arial" w:eastAsia="Arial"/>
          <w:sz w:val="16"/>
          <w:szCs w:val="16"/>
          <w:color w:val="545454"/>
          <w:spacing w:val="0"/>
          <w:w w:val="75"/>
          <w:position w:val="4"/>
        </w:rPr>
        <w:t>•••</w:t>
      </w:r>
      <w:r>
        <w:rPr>
          <w:rFonts w:ascii="Arial" w:hAnsi="Arial" w:cs="Arial" w:eastAsia="Arial"/>
          <w:sz w:val="16"/>
          <w:szCs w:val="16"/>
          <w:color w:val="545454"/>
          <w:spacing w:val="-2"/>
          <w:w w:val="75"/>
          <w:position w:val="4"/>
        </w:rPr>
        <w:t> </w:t>
      </w:r>
      <w:r>
        <w:rPr>
          <w:rFonts w:ascii="Arial" w:hAnsi="Arial" w:cs="Arial" w:eastAsia="Arial"/>
          <w:sz w:val="17"/>
          <w:szCs w:val="17"/>
          <w:color w:val="B5B6B5"/>
          <w:spacing w:val="-18"/>
          <w:w w:val="100"/>
          <w:position w:val="4"/>
        </w:rPr>
        <w:t>'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4"/>
        </w:rPr>
        <w:t>DönUşil</w:t>
      </w:r>
      <w:r>
        <w:rPr>
          <w:rFonts w:ascii="Arial" w:hAnsi="Arial" w:cs="Arial" w:eastAsia="Arial"/>
          <w:sz w:val="17"/>
          <w:szCs w:val="17"/>
          <w:color w:val="2D2D2D"/>
          <w:spacing w:val="-20"/>
          <w:w w:val="100"/>
          <w:position w:val="4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3"/>
        </w:rPr>
        <w:t>rrarih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07.03.2017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31"/>
          <w:szCs w:val="31"/>
          <w:color w:val="B5B6B5"/>
          <w:spacing w:val="0"/>
          <w:w w:val="383"/>
          <w:position w:val="-6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B5B6B5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B5B6B5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CACACA"/>
          <w:spacing w:val="-8"/>
          <w:w w:val="91"/>
          <w:position w:val="7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0"/>
          <w:w w:val="91"/>
          <w:position w:val="7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-9"/>
          <w:w w:val="91"/>
          <w:position w:val="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1"/>
          <w:position w:val="7"/>
        </w:rPr>
        <w:t>aati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2"/>
          <w:w w:val="91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  <w:position w:val="7"/>
        </w:rPr>
        <w:t>20:45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336" w:right="-20"/>
        <w:jc w:val="left"/>
        <w:tabs>
          <w:tab w:pos="1140" w:val="left"/>
          <w:tab w:pos="1640" w:val="left"/>
          <w:tab w:pos="8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  <w:position w:val="2"/>
        </w:rPr>
        <w:t>kJiD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  <w:u w:val="single" w:color="646464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  <w:u w:val="single" w:color="646464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  <w:u w:val="single" w:color="646464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9"/>
          <w:w w:val="93"/>
          <w:u w:val="single" w:color="64646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u w:val="single" w:color="646464"/>
          <w:position w:val="2"/>
        </w:rPr>
        <w:t>EKİP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u w:val="single" w:color="646464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u w:val="single" w:color="646464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7"/>
          <w:w w:val="100"/>
          <w:u w:val="single" w:color="64646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u w:val="single" w:color="646464"/>
          <w:position w:val="2"/>
        </w:rPr>
        <w:t>Balçov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u w:val="single" w:color="646464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u w:val="single" w:color="646464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7"/>
          <w:w w:val="100"/>
          <w:u w:val="single" w:color="64646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u w:val="single" w:color="646464"/>
          <w:position w:val="2"/>
        </w:rPr>
        <w:t>Gnıbu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8"/>
          <w:w w:val="100"/>
          <w:u w:val="single" w:color="64646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3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9"/>
          <w:position w:val="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"/>
          <w:w w:val="89"/>
          <w:position w:val="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626669"/>
          <w:spacing w:val="9"/>
          <w:w w:val="89"/>
          <w:position w:val="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9"/>
          <w:position w:val="3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4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100"/>
          <w:position w:val="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4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9" w:after="0" w:line="359" w:lineRule="exact"/>
        <w:ind w:left="4907" w:right="-20"/>
        <w:jc w:val="left"/>
        <w:tabs>
          <w:tab w:pos="902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  <w:position w:val="-5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94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5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5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5"/>
        </w:rPr>
      </w:r>
      <w:r>
        <w:rPr>
          <w:rFonts w:ascii="Arial" w:hAnsi="Arial" w:cs="Arial" w:eastAsia="Arial"/>
          <w:sz w:val="27"/>
          <w:szCs w:val="27"/>
          <w:color w:val="2D2D2D"/>
          <w:spacing w:val="0"/>
          <w:w w:val="66"/>
          <w:b/>
          <w:bCs/>
          <w:position w:val="3"/>
        </w:rPr>
        <w:t>1</w:t>
      </w:r>
      <w:r>
        <w:rPr>
          <w:rFonts w:ascii="Arial" w:hAnsi="Arial" w:cs="Arial" w:eastAsia="Arial"/>
          <w:sz w:val="27"/>
          <w:szCs w:val="27"/>
          <w:color w:val="2D2D2D"/>
          <w:spacing w:val="-38"/>
          <w:w w:val="100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60"/>
          <w:i/>
          <w:position w:val="3"/>
        </w:rPr>
        <w:t>D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60"/>
          <w:i/>
          <w:position w:val="3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7"/>
          <w:w w:val="60"/>
          <w:i/>
          <w:position w:val="3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60"/>
          <w:position w:val="3"/>
        </w:rPr>
        <w:t>Mar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60"/>
          <w:position w:val="3"/>
        </w:rPr>
        <w:t>t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60"/>
          <w:position w:val="3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15"/>
          <w:w w:val="60"/>
          <w:position w:val="3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60"/>
          <w:position w:val="3"/>
        </w:rPr>
        <w:t>2017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320"/>
        </w:sectPr>
      </w:pPr>
      <w:rPr/>
    </w:p>
    <w:p>
      <w:pPr>
        <w:spacing w:before="0" w:after="0" w:line="204" w:lineRule="exact"/>
        <w:ind w:left="2407" w:right="-71"/>
        <w:jc w:val="left"/>
        <w:tabs>
          <w:tab w:pos="41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88"/>
          <w:position w:val="-1"/>
        </w:rPr>
        <w:t>Gitmişse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0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88"/>
          <w:position w:val="-1"/>
        </w:rPr>
        <w:t>Ü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55"/>
          <w:w w:val="88"/>
          <w:position w:val="-1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0"/>
          <w:w w:val="88"/>
          <w:position w:val="-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59" w:lineRule="exact"/>
        <w:ind w:left="618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45454"/>
          <w:spacing w:val="-1"/>
          <w:w w:val="129"/>
          <w:position w:val="-9"/>
        </w:rPr>
        <w:t>'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24"/>
          <w:position w:val="-9"/>
        </w:rPr>
        <w:t>ü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26669"/>
          <w:spacing w:val="0"/>
          <w:w w:val="45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626669"/>
          <w:spacing w:val="10"/>
          <w:w w:val="4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</w:rPr>
        <w:t>kil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i\rıı:ri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320"/>
          <w:cols w:num="2" w:equalWidth="0">
            <w:col w:w="4289" w:space="858"/>
            <w:col w:w="6333"/>
          </w:cols>
        </w:sectPr>
      </w:pPr>
      <w:rPr/>
    </w:p>
    <w:p>
      <w:pPr>
        <w:spacing w:before="0" w:after="0" w:line="177" w:lineRule="exact"/>
        <w:ind w:left="660" w:right="-20"/>
        <w:jc w:val="left"/>
        <w:tabs>
          <w:tab w:pos="8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168"/>
          <w:position w:val="-4"/>
        </w:rPr>
        <w:t>u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-4"/>
        </w:rPr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82"/>
          <w:i/>
          <w:position w:val="-2"/>
        </w:rPr>
        <w:t>1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82"/>
          <w:i/>
          <w:position w:val="-2"/>
        </w:rPr>
        <w:t>  </w:t>
      </w:r>
      <w:r>
        <w:rPr>
          <w:rFonts w:ascii="Arial" w:hAnsi="Arial" w:cs="Arial" w:eastAsia="Arial"/>
          <w:sz w:val="19"/>
          <w:szCs w:val="19"/>
          <w:color w:val="2D2D2D"/>
          <w:spacing w:val="33"/>
          <w:w w:val="82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  <w:position w:val="-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" w:lineRule="exact"/>
        <w:ind w:left="665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.286346pt;margin-top:1.567052pt;width:1.440107pt;height:28.5pt;mso-position-horizontal-relative:page;mso-position-vertical-relative:paragraph;z-index:-15525" type="#_x0000_t202" filled="f" stroked="f">
            <v:textbox inset="0,0,0,0">
              <w:txbxContent>
                <w:p>
                  <w:pPr>
                    <w:spacing w:before="0" w:after="0" w:line="570" w:lineRule="exact"/>
                    <w:ind w:right="-125"/>
                    <w:jc w:val="left"/>
                    <w:rPr>
                      <w:rFonts w:ascii="Arial" w:hAnsi="Arial" w:cs="Arial" w:eastAsia="Arial"/>
                      <w:sz w:val="57"/>
                      <w:szCs w:val="57"/>
                    </w:rPr>
                  </w:pPr>
                  <w:rPr/>
                  <w:r>
                    <w:rPr>
                      <w:rFonts w:ascii="Arial" w:hAnsi="Arial" w:cs="Arial" w:eastAsia="Arial"/>
                      <w:sz w:val="57"/>
                      <w:szCs w:val="57"/>
                      <w:color w:val="2D2D2D"/>
                      <w:spacing w:val="-152"/>
                      <w:w w:val="76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80"/>
          <w:position w:val="-8"/>
        </w:rPr>
        <w:t>&gt;-.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320"/>
        </w:sectPr>
      </w:pPr>
      <w:rPr/>
    </w:p>
    <w:p>
      <w:pPr>
        <w:spacing w:before="24" w:after="0" w:line="237" w:lineRule="exact"/>
        <w:ind w:right="-20"/>
        <w:jc w:val="righ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-6"/>
          <w:w w:val="70"/>
          <w:position w:val="-3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71"/>
          <w:position w:val="-3"/>
        </w:rPr>
        <w:t>.§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38" w:lineRule="exact"/>
        <w:ind w:right="-8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54"/>
          <w:position w:val="-1"/>
        </w:rPr>
        <w:t>.......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191" w:lineRule="exact"/>
        <w:ind w:right="-20"/>
        <w:jc w:val="left"/>
        <w:tabs>
          <w:tab w:pos="980" w:val="left"/>
          <w:tab w:pos="2200" w:val="left"/>
          <w:tab w:pos="5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100"/>
          <w:b/>
          <w:bCs/>
          <w:position w:val="-5"/>
        </w:rPr>
        <w:t>İTFAİV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100"/>
          <w:b/>
          <w:bCs/>
          <w:position w:val="-5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100"/>
          <w:b/>
          <w:bCs/>
          <w:position w:val="-5"/>
        </w:rPr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b/>
          <w:bCs/>
          <w:position w:val="-5"/>
        </w:rPr>
        <w:t>All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48"/>
          <w:w w:val="10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b/>
          <w:bCs/>
          <w:position w:val="-5"/>
        </w:rPr>
        <w:t>BOlGE.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b/>
          <w:bCs/>
          <w:position w:val="-5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b/>
          <w:bCs/>
          <w:position w:val="-5"/>
        </w:rPr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-4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4"/>
        </w:rPr>
        <w:t>!tfaiye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4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4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320"/>
          <w:cols w:num="2" w:equalWidth="0">
            <w:col w:w="790" w:space="1871"/>
            <w:col w:w="8819"/>
          </w:cols>
        </w:sectPr>
      </w:pPr>
      <w:rPr/>
    </w:p>
    <w:p>
      <w:pPr>
        <w:spacing w:before="0" w:after="0" w:line="318" w:lineRule="exact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5"/>
          <w:szCs w:val="35"/>
          <w:color w:val="2D2D2D"/>
          <w:w w:val="134"/>
          <w:i/>
          <w:position w:val="-3"/>
        </w:rPr>
        <w:t>ı</w:t>
      </w:r>
      <w:r>
        <w:rPr>
          <w:rFonts w:ascii="Times New Roman" w:hAnsi="Times New Roman" w:cs="Times New Roman" w:eastAsia="Times New Roman"/>
          <w:sz w:val="35"/>
          <w:szCs w:val="35"/>
          <w:color w:val="2D2D2D"/>
          <w:spacing w:val="-5"/>
          <w:w w:val="134"/>
          <w:i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99"/>
          <w:position w:val="-3"/>
        </w:rPr>
        <w:t>POST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7" w:after="0" w:line="221" w:lineRule="exact"/>
        <w:ind w:right="-20"/>
        <w:jc w:val="left"/>
        <w:tabs>
          <w:tab w:pos="598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D2D2D"/>
          <w:spacing w:val="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1"/>
        </w:rPr>
        <w:t>GRUPLA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D2D2D"/>
          <w:spacing w:val="1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1"/>
        </w:rPr>
        <w:t>AMI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D2D2D"/>
          <w:spacing w:val="-1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Arial" w:hAnsi="Arial" w:cs="Arial" w:eastAsia="Arial"/>
          <w:sz w:val="25"/>
          <w:szCs w:val="25"/>
          <w:color w:val="777777"/>
          <w:spacing w:val="-7"/>
          <w:w w:val="176"/>
          <w:position w:val="-6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A3A5A5"/>
          <w:spacing w:val="-18"/>
          <w:w w:val="104"/>
          <w:position w:val="-6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777777"/>
          <w:spacing w:val="0"/>
          <w:w w:val="48"/>
          <w:position w:val="-6"/>
        </w:rPr>
        <w:t>......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320"/>
          <w:cols w:num="2" w:equalWidth="0">
            <w:col w:w="3178" w:space="0"/>
            <w:col w:w="8302"/>
          </w:cols>
        </w:sectPr>
      </w:pPr>
      <w:rPr/>
    </w:p>
    <w:p>
      <w:pPr>
        <w:spacing w:before="0" w:after="0" w:line="225" w:lineRule="exact"/>
        <w:ind w:left="2760" w:right="-7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b/>
          <w:bCs/>
        </w:rPr>
        <w:t>Hüseyi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81"/>
          <w:b/>
          <w:bCs/>
        </w:rPr>
        <w:t>AKTOPRAK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4" w:after="0" w:line="223" w:lineRule="exact"/>
        <w:ind w:right="-74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626669"/>
          <w:spacing w:val="0"/>
          <w:w w:val="52"/>
          <w:position w:val="-3"/>
        </w:rPr>
        <w:t>•</w:t>
      </w:r>
      <w:r>
        <w:rPr>
          <w:rFonts w:ascii="Times New Roman" w:hAnsi="Times New Roman" w:cs="Times New Roman" w:eastAsia="Times New Roman"/>
          <w:sz w:val="22"/>
          <w:szCs w:val="22"/>
          <w:color w:val="626669"/>
          <w:spacing w:val="0"/>
          <w:w w:val="52"/>
          <w:position w:val="-3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626669"/>
          <w:spacing w:val="24"/>
          <w:w w:val="52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777777"/>
          <w:spacing w:val="-2"/>
          <w:w w:val="52"/>
          <w:i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777777"/>
          <w:spacing w:val="-13"/>
          <w:w w:val="52"/>
          <w:emboss/>
          <w:i/>
          <w:position w:val="-2"/>
        </w:rPr>
        <w:t>·</w:t>
      </w:r>
      <w:r>
        <w:rPr>
          <w:rFonts w:ascii="Arial" w:hAnsi="Arial" w:cs="Arial" w:eastAsia="Arial"/>
          <w:sz w:val="22"/>
          <w:szCs w:val="22"/>
          <w:color w:val="777777"/>
          <w:spacing w:val="-13"/>
          <w:w w:val="52"/>
          <w:emboss/>
          <w:i/>
          <w:position w:val="-2"/>
        </w:rPr>
      </w:r>
      <w:r>
        <w:rPr>
          <w:rFonts w:ascii="Arial" w:hAnsi="Arial" w:cs="Arial" w:eastAsia="Arial"/>
          <w:sz w:val="22"/>
          <w:szCs w:val="22"/>
          <w:color w:val="777777"/>
          <w:spacing w:val="-13"/>
          <w:w w:val="52"/>
          <w:i/>
          <w:position w:val="-2"/>
        </w:rPr>
      </w:r>
      <w:r>
        <w:rPr>
          <w:rFonts w:ascii="Arial" w:hAnsi="Arial" w:cs="Arial" w:eastAsia="Arial"/>
          <w:sz w:val="22"/>
          <w:szCs w:val="22"/>
          <w:color w:val="777777"/>
          <w:spacing w:val="-13"/>
          <w:w w:val="52"/>
          <w:i/>
          <w:position w:val="-2"/>
        </w:rPr>
      </w:r>
      <w:r>
        <w:rPr>
          <w:rFonts w:ascii="Times New Roman" w:hAnsi="Times New Roman" w:cs="Times New Roman" w:eastAsia="Times New Roman"/>
          <w:sz w:val="22"/>
          <w:szCs w:val="22"/>
          <w:color w:val="B5B6B5"/>
          <w:spacing w:val="-14"/>
          <w:w w:val="24"/>
          <w:position w:val="-3"/>
        </w:rPr>
        <w:t>1</w:t>
      </w:r>
      <w:r>
        <w:rPr>
          <w:rFonts w:ascii="Arial" w:hAnsi="Arial" w:cs="Arial" w:eastAsia="Arial"/>
          <w:sz w:val="22"/>
          <w:szCs w:val="22"/>
          <w:color w:val="777777"/>
          <w:spacing w:val="0"/>
          <w:w w:val="57"/>
          <w:i/>
          <w:position w:val="-2"/>
        </w:rPr>
        <w:t>i</w:t>
      </w:r>
      <w:r>
        <w:rPr>
          <w:rFonts w:ascii="Arial" w:hAnsi="Arial" w:cs="Arial" w:eastAsia="Arial"/>
          <w:sz w:val="22"/>
          <w:szCs w:val="22"/>
          <w:color w:val="777777"/>
          <w:spacing w:val="-11"/>
          <w:w w:val="57"/>
          <w:i/>
          <w:position w:val="-2"/>
        </w:rPr>
        <w:t>"</w:t>
      </w:r>
      <w:r>
        <w:rPr>
          <w:rFonts w:ascii="Times New Roman" w:hAnsi="Times New Roman" w:cs="Times New Roman" w:eastAsia="Times New Roman"/>
          <w:sz w:val="22"/>
          <w:szCs w:val="22"/>
          <w:color w:val="909190"/>
          <w:spacing w:val="-40"/>
          <w:w w:val="79"/>
          <w:position w:val="-3"/>
        </w:rPr>
        <w:t>.</w:t>
      </w:r>
      <w:r>
        <w:rPr>
          <w:rFonts w:ascii="Arial" w:hAnsi="Arial" w:cs="Arial" w:eastAsia="Arial"/>
          <w:sz w:val="22"/>
          <w:szCs w:val="22"/>
          <w:color w:val="777777"/>
          <w:spacing w:val="0"/>
          <w:w w:val="57"/>
          <w:i/>
          <w:position w:val="-2"/>
        </w:rPr>
        <w:t>"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5" w:after="0" w:line="222" w:lineRule="exact"/>
        <w:ind w:right="-20"/>
        <w:jc w:val="left"/>
        <w:tabs>
          <w:tab w:pos="320" w:val="left"/>
          <w:tab w:pos="8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A3A5A5"/>
          <w:spacing w:val="-7"/>
          <w:w w:val="54"/>
          <w:position w:val="-3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color w:val="777777"/>
          <w:spacing w:val="0"/>
          <w:w w:val="117"/>
          <w:position w:val="-3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777777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777777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2"/>
          <w:szCs w:val="22"/>
          <w:color w:val="626669"/>
          <w:spacing w:val="0"/>
          <w:w w:val="57"/>
          <w:position w:val="-3"/>
        </w:rPr>
        <w:t>,.</w:t>
      </w:r>
      <w:r>
        <w:rPr>
          <w:rFonts w:ascii="Times New Roman" w:hAnsi="Times New Roman" w:cs="Times New Roman" w:eastAsia="Times New Roman"/>
          <w:sz w:val="22"/>
          <w:szCs w:val="22"/>
          <w:color w:val="62666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626669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2"/>
          <w:szCs w:val="22"/>
          <w:color w:val="909190"/>
          <w:spacing w:val="0"/>
          <w:w w:val="117"/>
          <w:position w:val="-3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320"/>
          <w:cols w:num="3" w:equalWidth="0">
            <w:col w:w="4629" w:space="4115"/>
            <w:col w:w="339" w:space="169"/>
            <w:col w:w="2228"/>
          </w:cols>
        </w:sectPr>
      </w:pPr>
      <w:rPr/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143" w:lineRule="exact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5"/>
          <w:szCs w:val="35"/>
          <w:color w:val="3F3F3F"/>
          <w:spacing w:val="0"/>
          <w:w w:val="69"/>
          <w:position w:val="-21"/>
        </w:rPr>
        <w:t>T"":'</w:t>
      </w:r>
      <w:r>
        <w:rPr>
          <w:rFonts w:ascii="Times New Roman" w:hAnsi="Times New Roman" w:cs="Times New Roman" w:eastAsia="Times New Roman"/>
          <w:sz w:val="35"/>
          <w:szCs w:val="35"/>
          <w:color w:val="3F3F3F"/>
          <w:spacing w:val="14"/>
          <w:w w:val="69"/>
          <w:position w:val="-21"/>
        </w:rPr>
        <w:t> 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98"/>
          <w:position w:val="-21"/>
        </w:rPr>
        <w:t>:HJ</w:t>
      </w:r>
      <w:r>
        <w:rPr>
          <w:rFonts w:ascii="Arial" w:hAnsi="Arial" w:cs="Arial" w:eastAsia="Arial"/>
          <w:sz w:val="19"/>
          <w:szCs w:val="19"/>
          <w:color w:val="545454"/>
          <w:spacing w:val="-3"/>
          <w:w w:val="99"/>
          <w:position w:val="-21"/>
        </w:rPr>
        <w:t>N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2"/>
          <w:position w:val="-21"/>
        </w:rPr>
        <w:t>DAR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6" w:lineRule="exact"/>
        <w:ind w:right="-20"/>
        <w:jc w:val="left"/>
        <w:rPr>
          <w:rFonts w:ascii="Times New Roman" w:hAnsi="Times New Roman" w:cs="Times New Roman" w:eastAsia="Times New Roman"/>
          <w:sz w:val="38"/>
          <w:szCs w:val="3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2"/>
          <w:szCs w:val="32"/>
          <w:color w:val="626669"/>
          <w:spacing w:val="0"/>
          <w:w w:val="76"/>
          <w:position w:val="-5"/>
        </w:rPr>
        <w:t>Bi!he-rl</w:t>
      </w:r>
      <w:r>
        <w:rPr>
          <w:rFonts w:ascii="Times New Roman" w:hAnsi="Times New Roman" w:cs="Times New Roman" w:eastAsia="Times New Roman"/>
          <w:sz w:val="32"/>
          <w:szCs w:val="32"/>
          <w:color w:val="626669"/>
          <w:spacing w:val="48"/>
          <w:w w:val="76"/>
          <w:position w:val="-5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777777"/>
          <w:spacing w:val="0"/>
          <w:w w:val="153"/>
          <w:position w:val="-5"/>
        </w:rPr>
        <w:t>i</w:t>
      </w:r>
      <w:r>
        <w:rPr>
          <w:rFonts w:ascii="Times New Roman" w:hAnsi="Times New Roman" w:cs="Times New Roman" w:eastAsia="Times New Roman"/>
          <w:sz w:val="38"/>
          <w:szCs w:val="38"/>
          <w:color w:val="777777"/>
          <w:spacing w:val="1"/>
          <w:w w:val="153"/>
          <w:position w:val="-5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777777"/>
          <w:spacing w:val="0"/>
          <w:w w:val="153"/>
          <w:position w:val="-5"/>
        </w:rPr>
        <w:t>u</w:t>
      </w:r>
      <w:r>
        <w:rPr>
          <w:rFonts w:ascii="Times New Roman" w:hAnsi="Times New Roman" w:cs="Times New Roman" w:eastAsia="Times New Roman"/>
          <w:sz w:val="38"/>
          <w:szCs w:val="38"/>
          <w:color w:val="777777"/>
          <w:spacing w:val="3"/>
          <w:w w:val="153"/>
          <w:position w:val="-5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777777"/>
          <w:spacing w:val="0"/>
          <w:w w:val="153"/>
          <w:position w:val="-5"/>
        </w:rPr>
        <w:t>:</w:t>
      </w:r>
      <w:r>
        <w:rPr>
          <w:rFonts w:ascii="Times New Roman" w:hAnsi="Times New Roman" w:cs="Times New Roman" w:eastAsia="Times New Roman"/>
          <w:sz w:val="38"/>
          <w:szCs w:val="38"/>
          <w:color w:val="777777"/>
          <w:spacing w:val="-20"/>
          <w:w w:val="154"/>
          <w:position w:val="-5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545454"/>
          <w:spacing w:val="-62"/>
          <w:w w:val="124"/>
          <w:position w:val="-5"/>
        </w:rPr>
        <w:t>:</w:t>
      </w:r>
      <w:r>
        <w:rPr>
          <w:rFonts w:ascii="Times New Roman" w:hAnsi="Times New Roman" w:cs="Times New Roman" w:eastAsia="Times New Roman"/>
          <w:sz w:val="38"/>
          <w:szCs w:val="38"/>
          <w:color w:val="A3A5A5"/>
          <w:spacing w:val="0"/>
          <w:w w:val="24"/>
          <w:position w:val="-5"/>
        </w:rPr>
        <w:t>;.·.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320"/>
          <w:cols w:num="2" w:equalWidth="0">
            <w:col w:w="6204" w:space="2127"/>
            <w:col w:w="3149"/>
          </w:cols>
        </w:sectPr>
      </w:pPr>
      <w:rPr/>
    </w:p>
    <w:p>
      <w:pPr>
        <w:spacing w:before="0" w:after="0" w:line="99" w:lineRule="exact"/>
        <w:ind w:left="3584" w:right="-118"/>
        <w:jc w:val="left"/>
        <w:tabs>
          <w:tab w:pos="5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52"/>
          <w:szCs w:val="52"/>
          <w:color w:val="2B3889"/>
          <w:spacing w:val="0"/>
          <w:w w:val="168"/>
          <w:b/>
          <w:bCs/>
          <w:position w:val="-34"/>
        </w:rPr>
        <w:t>J</w:t>
      </w:r>
      <w:r>
        <w:rPr>
          <w:rFonts w:ascii="Arial" w:hAnsi="Arial" w:cs="Arial" w:eastAsia="Arial"/>
          <w:sz w:val="52"/>
          <w:szCs w:val="52"/>
          <w:color w:val="2B3889"/>
          <w:spacing w:val="-121"/>
          <w:w w:val="168"/>
          <w:b/>
          <w:bCs/>
          <w:position w:val="-34"/>
        </w:rPr>
        <w:t> </w:t>
      </w:r>
      <w:r>
        <w:rPr>
          <w:rFonts w:ascii="Arial" w:hAnsi="Arial" w:cs="Arial" w:eastAsia="Arial"/>
          <w:sz w:val="52"/>
          <w:szCs w:val="52"/>
          <w:color w:val="2B3889"/>
          <w:spacing w:val="0"/>
          <w:w w:val="100"/>
          <w:b/>
          <w:bCs/>
          <w:position w:val="-34"/>
        </w:rPr>
        <w:tab/>
      </w:r>
      <w:r>
        <w:rPr>
          <w:rFonts w:ascii="Arial" w:hAnsi="Arial" w:cs="Arial" w:eastAsia="Arial"/>
          <w:sz w:val="52"/>
          <w:szCs w:val="52"/>
          <w:color w:val="2B3889"/>
          <w:spacing w:val="0"/>
          <w:w w:val="100"/>
          <w:b/>
          <w:bCs/>
          <w:position w:val="-34"/>
        </w:rPr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68"/>
          <w:position w:val="-34"/>
        </w:rPr>
        <w:t>ılı.</w:t>
      </w:r>
      <w:r>
        <w:rPr>
          <w:rFonts w:ascii="Arial" w:hAnsi="Arial" w:cs="Arial" w:eastAsia="Arial"/>
          <w:sz w:val="14"/>
          <w:szCs w:val="14"/>
          <w:color w:val="2D2D2D"/>
          <w:spacing w:val="-42"/>
          <w:w w:val="168"/>
          <w:position w:val="-3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34"/>
        </w:rPr>
        <w:t>Lrı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80" w:lineRule="atLeast"/>
        <w:ind w:right="-20"/>
        <w:jc w:val="left"/>
        <w:tabs>
          <w:tab w:pos="880" w:val="left"/>
        </w:tabs>
        <w:rPr>
          <w:rFonts w:ascii="Times New Roman" w:hAnsi="Times New Roman" w:cs="Times New Roman" w:eastAsia="Times New Roman"/>
          <w:sz w:val="35"/>
          <w:szCs w:val="35"/>
        </w:rPr>
      </w:pPr>
      <w:rPr/>
      <w:r>
        <w:rPr/>
        <w:pict>
          <v:group style="position:absolute;margin-left:138.347595pt;margin-top:21.398926pt;width:168.412947pt;height:.1pt;mso-position-horizontal-relative:page;mso-position-vertical-relative:paragraph;z-index:-15530" coordorigin="2767,428" coordsize="3368,2">
            <v:shape style="position:absolute;left:2767;top:428;width:3368;height:2" coordorigin="2767,428" coordsize="3368,0" path="m2767,428l6135,428e" filled="f" stroked="t" strokeweight=".234886pt" strokecolor="#3B4893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5.090698pt;margin-top:7.791714pt;width:58.582271pt;height:17.5pt;mso-position-horizontal-relative:page;mso-position-vertical-relative:paragraph;z-index:-15524" type="#_x0000_t202" filled="f" stroked="f">
            <v:textbox inset="0,0,0,0">
              <w:txbxContent>
                <w:p>
                  <w:pPr>
                    <w:spacing w:before="0" w:after="0" w:line="350" w:lineRule="exact"/>
                    <w:ind w:right="-93"/>
                    <w:jc w:val="left"/>
                    <w:rPr>
                      <w:rFonts w:ascii="Times New Roman" w:hAnsi="Times New Roman" w:cs="Times New Roman" w:eastAsia="Times New Roman"/>
                      <w:sz w:val="35"/>
                      <w:szCs w:val="3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3644A3"/>
                      <w:w w:val="59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3644A3"/>
                      <w:spacing w:val="-5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626669"/>
                      <w:spacing w:val="-19"/>
                      <w:w w:val="60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626669"/>
                      <w:spacing w:val="-18"/>
                      <w:w w:val="6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626669"/>
                      <w:spacing w:val="0"/>
                      <w:w w:val="60"/>
                    </w:rPr>
                    <w:t>,'-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626669"/>
                      <w:spacing w:val="-34"/>
                      <w:w w:val="60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3F3F3F"/>
                      <w:spacing w:val="-48"/>
                      <w:w w:val="74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909190"/>
                      <w:spacing w:val="-53"/>
                      <w:w w:val="110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CACACA"/>
                      <w:spacing w:val="-32"/>
                      <w:w w:val="3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909190"/>
                      <w:spacing w:val="-120"/>
                      <w:w w:val="79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626669"/>
                      <w:spacing w:val="-35"/>
                      <w:w w:val="125"/>
                    </w:rPr>
                    <w:t>0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2D2D2D"/>
                      <w:spacing w:val="0"/>
                      <w:w w:val="97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545454"/>
                      <w:spacing w:val="-5"/>
                      <w:w w:val="99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909190"/>
                      <w:spacing w:val="8"/>
                      <w:w w:val="91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2D2D2D"/>
                      <w:spacing w:val="-73"/>
                      <w:w w:val="11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2D2D2D"/>
          <w:spacing w:val="1"/>
          <w:w w:val="83"/>
        </w:rPr>
        <w:t>M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85"/>
        </w:rPr>
        <w:t>Oda</w:t>
      </w:r>
      <w:r>
        <w:rPr>
          <w:rFonts w:ascii="Arial" w:hAnsi="Arial" w:cs="Arial" w:eastAsia="Arial"/>
          <w:sz w:val="19"/>
          <w:szCs w:val="19"/>
          <w:color w:val="545454"/>
          <w:spacing w:val="-13"/>
          <w:w w:val="86"/>
        </w:rPr>
        <w:t>h</w:t>
      </w:r>
      <w:r>
        <w:rPr>
          <w:rFonts w:ascii="Arial" w:hAnsi="Arial" w:cs="Arial" w:eastAsia="Arial"/>
          <w:sz w:val="19"/>
          <w:szCs w:val="19"/>
          <w:color w:val="545454"/>
          <w:spacing w:val="-3"/>
          <w:w w:val="85"/>
        </w:rPr>
        <w:t>"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61"/>
        </w:rPr>
        <w:t>'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62"/>
        </w:rPr>
        <w:t>·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5"/>
          <w:szCs w:val="25"/>
          <w:color w:val="2F3664"/>
          <w:spacing w:val="-5"/>
          <w:w w:val="52"/>
        </w:rPr>
        <w:t>:</w:t>
      </w:r>
      <w:r>
        <w:rPr>
          <w:rFonts w:ascii="Times New Roman" w:hAnsi="Times New Roman" w:cs="Times New Roman" w:eastAsia="Times New Roman"/>
          <w:sz w:val="25"/>
          <w:szCs w:val="25"/>
          <w:color w:val="2F3664"/>
          <w:spacing w:val="-1"/>
          <w:w w:val="52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-12"/>
          <w:w w:val="52"/>
        </w:rPr>
        <w:t>h</w:t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0"/>
          <w:w w:val="52"/>
        </w:rPr>
        <w:t>...</w:t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0"/>
          <w:w w:val="52"/>
        </w:rPr>
        <w:t>    </w:t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7"/>
          <w:w w:val="5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777777"/>
          <w:spacing w:val="0"/>
          <w:w w:val="164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777777"/>
          <w:spacing w:val="15"/>
          <w:w w:val="16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-5"/>
          <w:w w:val="69"/>
          <w:i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0"/>
          <w:w w:val="69"/>
          <w:i/>
        </w:rPr>
        <w:t>ü</w:t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0"/>
          <w:w w:val="69"/>
          <w:i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0"/>
          <w:w w:val="69"/>
          <w:i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6"/>
          <w:w w:val="69"/>
          <w:i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909190"/>
          <w:spacing w:val="0"/>
          <w:w w:val="38"/>
          <w:position w:val="-20"/>
        </w:rPr>
        <w:t>\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320"/>
          <w:cols w:num="2" w:equalWidth="0">
            <w:col w:w="5695" w:space="2646"/>
            <w:col w:w="3139"/>
          </w:cols>
        </w:sectPr>
      </w:pPr>
      <w:rPr/>
    </w:p>
    <w:p>
      <w:pPr>
        <w:spacing w:before="0" w:after="0" w:line="354" w:lineRule="atLeast"/>
        <w:ind w:right="734"/>
        <w:jc w:val="right"/>
        <w:tabs>
          <w:tab w:pos="118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777777"/>
          <w:spacing w:val="-7"/>
          <w:w w:val="69"/>
        </w:rPr>
        <w:t>;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97"/>
        </w:rPr>
        <w:t>htaiy</w:t>
      </w:r>
      <w:r>
        <w:rPr>
          <w:rFonts w:ascii="Times New Roman" w:hAnsi="Times New Roman" w:cs="Times New Roman" w:eastAsia="Times New Roman"/>
          <w:sz w:val="23"/>
          <w:szCs w:val="23"/>
          <w:color w:val="545454"/>
          <w:spacing w:val="0"/>
          <w:w w:val="386"/>
        </w:rPr>
        <w:t>j</w:t>
      </w:r>
      <w:r>
        <w:rPr>
          <w:rFonts w:ascii="Times New Roman" w:hAnsi="Times New Roman" w:cs="Times New Roman" w:eastAsia="Times New Roman"/>
          <w:sz w:val="23"/>
          <w:szCs w:val="23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545454"/>
          <w:spacing w:val="0"/>
          <w:w w:val="388"/>
        </w:rPr>
        <w:t>r'</w:t>
      </w:r>
      <w:r>
        <w:rPr>
          <w:rFonts w:ascii="Times New Roman" w:hAnsi="Times New Roman" w:cs="Times New Roman" w:eastAsia="Times New Roman"/>
          <w:sz w:val="23"/>
          <w:szCs w:val="23"/>
          <w:color w:val="545454"/>
          <w:spacing w:val="-124"/>
          <w:w w:val="388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09190"/>
          <w:spacing w:val="-24"/>
          <w:w w:val="99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B5B6B5"/>
          <w:spacing w:val="-24"/>
          <w:w w:val="79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2B3889"/>
          <w:spacing w:val="0"/>
          <w:w w:val="600"/>
        </w:rPr>
        <w:t>\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0" w:after="0" w:line="132" w:lineRule="exact"/>
        <w:ind w:right="2662"/>
        <w:jc w:val="right"/>
        <w:rPr>
          <w:rFonts w:ascii="Times New Roman" w:hAnsi="Times New Roman" w:cs="Times New Roman" w:eastAsia="Times New Roman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35"/>
          <w:szCs w:val="35"/>
          <w:color w:val="3644A3"/>
          <w:spacing w:val="0"/>
          <w:w w:val="59"/>
          <w:position w:val="-18"/>
        </w:rPr>
        <w:t>....,..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120" w:right="320"/>
        </w:sectPr>
      </w:pPr>
      <w:rPr/>
    </w:p>
    <w:p>
      <w:pPr>
        <w:spacing w:before="0" w:after="0" w:line="48" w:lineRule="atLeast"/>
        <w:ind w:left="4794" w:right="-213"/>
        <w:jc w:val="left"/>
        <w:tabs>
          <w:tab w:pos="870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15"/>
          <w:szCs w:val="115"/>
          <w:color w:val="2B3889"/>
          <w:spacing w:val="0"/>
          <w:w w:val="347"/>
          <w:i/>
          <w:position w:val="-76"/>
        </w:rPr>
        <w:t>r</w:t>
      </w:r>
      <w:r>
        <w:rPr>
          <w:rFonts w:ascii="Times New Roman" w:hAnsi="Times New Roman" w:cs="Times New Roman" w:eastAsia="Times New Roman"/>
          <w:sz w:val="115"/>
          <w:szCs w:val="115"/>
          <w:color w:val="2B3889"/>
          <w:spacing w:val="0"/>
          <w:w w:val="100"/>
          <w:i/>
          <w:position w:val="-76"/>
        </w:rPr>
        <w:tab/>
      </w:r>
      <w:r>
        <w:rPr>
          <w:rFonts w:ascii="Times New Roman" w:hAnsi="Times New Roman" w:cs="Times New Roman" w:eastAsia="Times New Roman"/>
          <w:sz w:val="115"/>
          <w:szCs w:val="115"/>
          <w:color w:val="2B3889"/>
          <w:spacing w:val="0"/>
          <w:w w:val="100"/>
          <w:i/>
          <w:position w:val="-76"/>
        </w:rPr>
      </w:r>
      <w:r>
        <w:rPr>
          <w:rFonts w:ascii="Times New Roman" w:hAnsi="Times New Roman" w:cs="Times New Roman" w:eastAsia="Times New Roman"/>
          <w:sz w:val="12"/>
          <w:szCs w:val="12"/>
          <w:color w:val="909190"/>
          <w:spacing w:val="-5"/>
          <w:w w:val="85"/>
          <w:position w:val="0"/>
        </w:rPr>
        <w:t>P</w:t>
      </w:r>
      <w:r>
        <w:rPr>
          <w:rFonts w:ascii="Times New Roman" w:hAnsi="Times New Roman" w:cs="Times New Roman" w:eastAsia="Times New Roman"/>
          <w:sz w:val="12"/>
          <w:szCs w:val="12"/>
          <w:color w:val="B5B6B5"/>
          <w:spacing w:val="0"/>
          <w:w w:val="64"/>
          <w:position w:val="0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48" w:lineRule="atLeast"/>
        <w:ind w:right="-63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626669"/>
          <w:w w:val="92"/>
        </w:rPr>
        <w:t>'</w:t>
      </w:r>
      <w:r>
        <w:rPr>
          <w:rFonts w:ascii="Arial" w:hAnsi="Arial" w:cs="Arial" w:eastAsia="Arial"/>
          <w:sz w:val="15"/>
          <w:szCs w:val="15"/>
          <w:color w:val="626669"/>
          <w:spacing w:val="-4"/>
          <w:w w:val="93"/>
        </w:rPr>
        <w:t>i</w:t>
      </w:r>
      <w:r>
        <w:rPr>
          <w:rFonts w:ascii="Arial" w:hAnsi="Arial" w:cs="Arial" w:eastAsia="Arial"/>
          <w:sz w:val="15"/>
          <w:szCs w:val="15"/>
          <w:color w:val="777777"/>
          <w:spacing w:val="-45"/>
          <w:w w:val="76"/>
        </w:rPr>
        <w:t>•</w:t>
      </w:r>
      <w:r>
        <w:rPr>
          <w:rFonts w:ascii="Arial" w:hAnsi="Arial" w:cs="Arial" w:eastAsia="Arial"/>
          <w:sz w:val="15"/>
          <w:szCs w:val="15"/>
          <w:color w:val="626669"/>
          <w:spacing w:val="0"/>
          <w:w w:val="93"/>
        </w:rPr>
        <w:t>ii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53" w:lineRule="exact"/>
        <w:ind w:left="294" w:right="-20"/>
        <w:jc w:val="left"/>
        <w:tabs>
          <w:tab w:pos="112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777777"/>
          <w:spacing w:val="0"/>
          <w:w w:val="147"/>
          <w:position w:val="5"/>
        </w:rPr>
        <w:t>;</w:t>
      </w:r>
      <w:r>
        <w:rPr>
          <w:rFonts w:ascii="Arial" w:hAnsi="Arial" w:cs="Arial" w:eastAsia="Arial"/>
          <w:sz w:val="15"/>
          <w:szCs w:val="15"/>
          <w:color w:val="777777"/>
          <w:spacing w:val="56"/>
          <w:w w:val="147"/>
          <w:position w:val="5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0"/>
          <w:w w:val="59"/>
          <w:i/>
          <w:position w:val="5"/>
        </w:rPr>
        <w:t>ı,;.ı</w:t>
      </w:r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27"/>
          <w:w w:val="59"/>
          <w:i/>
          <w:position w:val="5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0"/>
          <w:w w:val="25"/>
          <w:position w:val="5"/>
        </w:rPr>
        <w:t>"</w:t>
      </w:r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0"/>
          <w:w w:val="81"/>
          <w:position w:val="5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35"/>
          <w:w w:val="81"/>
          <w:position w:val="5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777777"/>
          <w:spacing w:val="0"/>
          <w:w w:val="52"/>
          <w:i/>
          <w:position w:val="5"/>
        </w:rPr>
        <w:t>,(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67" w:lineRule="atLeast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7.557068pt;margin-top:5.576326pt;width:42.926738pt;height:14.5pt;mso-position-horizontal-relative:page;mso-position-vertical-relative:paragraph;z-index:-15523" type="#_x0000_t202" filled="f" stroked="f">
            <v:textbox inset="0,0,0,0">
              <w:txbxContent>
                <w:p>
                  <w:pPr>
                    <w:spacing w:before="0" w:after="0" w:line="290" w:lineRule="exact"/>
                    <w:ind w:right="-84"/>
                    <w:jc w:val="left"/>
                    <w:tabs>
                      <w:tab w:pos="300" w:val="left"/>
                    </w:tabs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Arial" w:hAnsi="Arial" w:cs="Arial" w:eastAsia="Arial"/>
                      <w:sz w:val="6"/>
                      <w:szCs w:val="6"/>
                      <w:color w:val="B5B6B5"/>
                      <w:spacing w:val="0"/>
                      <w:w w:val="170"/>
                    </w:rPr>
                    <w:t>\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B5B6B5"/>
                      <w:spacing w:val="-24"/>
                      <w:w w:val="170"/>
                    </w:rPr>
                    <w:t> 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B5B6B5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B5B6B5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777777"/>
                      <w:spacing w:val="0"/>
                      <w:w w:val="170"/>
                    </w:rPr>
                    <w:t>.-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777777"/>
                      <w:spacing w:val="69"/>
                      <w:w w:val="17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2D2D2D"/>
                      <w:spacing w:val="0"/>
                      <w:w w:val="170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A3A5A5"/>
          <w:spacing w:val="-5"/>
          <w:w w:val="53"/>
          <w:b/>
          <w:bCs/>
          <w:i/>
        </w:rPr>
        <w:t>"</w:t>
      </w:r>
      <w:r>
        <w:rPr>
          <w:rFonts w:ascii="Arial" w:hAnsi="Arial" w:cs="Arial" w:eastAsia="Arial"/>
          <w:sz w:val="14"/>
          <w:szCs w:val="14"/>
          <w:color w:val="545454"/>
          <w:spacing w:val="0"/>
          <w:w w:val="53"/>
          <w:b/>
          <w:bCs/>
          <w:i/>
        </w:rPr>
        <w:t>·</w:t>
      </w:r>
      <w:r>
        <w:rPr>
          <w:rFonts w:ascii="Arial" w:hAnsi="Arial" w:cs="Arial" w:eastAsia="Arial"/>
          <w:sz w:val="14"/>
          <w:szCs w:val="14"/>
          <w:color w:val="545454"/>
          <w:spacing w:val="-3"/>
          <w:w w:val="53"/>
          <w:b/>
          <w:bCs/>
          <w:i/>
        </w:rPr>
        <w:t>J</w:t>
      </w:r>
      <w:r>
        <w:rPr>
          <w:rFonts w:ascii="Arial" w:hAnsi="Arial" w:cs="Arial" w:eastAsia="Arial"/>
          <w:sz w:val="14"/>
          <w:szCs w:val="14"/>
          <w:color w:val="909190"/>
          <w:spacing w:val="-11"/>
          <w:w w:val="53"/>
          <w:b/>
          <w:bCs/>
          <w:i/>
        </w:rPr>
        <w:t>'</w:t>
      </w:r>
      <w:r>
        <w:rPr>
          <w:rFonts w:ascii="Arial" w:hAnsi="Arial" w:cs="Arial" w:eastAsia="Arial"/>
          <w:sz w:val="14"/>
          <w:szCs w:val="14"/>
          <w:color w:val="545454"/>
          <w:spacing w:val="-7"/>
          <w:w w:val="53"/>
          <w:b/>
          <w:bCs/>
          <w:i/>
        </w:rPr>
        <w:t>.</w:t>
      </w:r>
      <w:r>
        <w:rPr>
          <w:rFonts w:ascii="Arial" w:hAnsi="Arial" w:cs="Arial" w:eastAsia="Arial"/>
          <w:sz w:val="14"/>
          <w:szCs w:val="14"/>
          <w:color w:val="909190"/>
          <w:spacing w:val="0"/>
          <w:w w:val="53"/>
          <w:b/>
          <w:bCs/>
          <w:i/>
        </w:rPr>
        <w:t>:f</w:t>
      </w:r>
      <w:r>
        <w:rPr>
          <w:rFonts w:ascii="Arial" w:hAnsi="Arial" w:cs="Arial" w:eastAsia="Arial"/>
          <w:sz w:val="14"/>
          <w:szCs w:val="14"/>
          <w:color w:val="909190"/>
          <w:spacing w:val="0"/>
          <w:w w:val="53"/>
          <w:b/>
          <w:bCs/>
          <w:i/>
        </w:rPr>
        <w:t>       </w:t>
      </w:r>
      <w:r>
        <w:rPr>
          <w:rFonts w:ascii="Arial" w:hAnsi="Arial" w:cs="Arial" w:eastAsia="Arial"/>
          <w:sz w:val="14"/>
          <w:szCs w:val="14"/>
          <w:color w:val="909190"/>
          <w:spacing w:val="18"/>
          <w:w w:val="53"/>
          <w:b/>
          <w:bCs/>
          <w:i/>
        </w:rPr>
        <w:t> </w:t>
      </w:r>
      <w:r>
        <w:rPr>
          <w:rFonts w:ascii="Arial" w:hAnsi="Arial" w:cs="Arial" w:eastAsia="Arial"/>
          <w:sz w:val="14"/>
          <w:szCs w:val="14"/>
          <w:color w:val="909190"/>
          <w:spacing w:val="0"/>
          <w:w w:val="234"/>
        </w:rPr>
        <w:t>.</w:t>
      </w:r>
      <w:r>
        <w:rPr>
          <w:rFonts w:ascii="Arial" w:hAnsi="Arial" w:cs="Arial" w:eastAsia="Arial"/>
          <w:sz w:val="14"/>
          <w:szCs w:val="14"/>
          <w:color w:val="909190"/>
          <w:spacing w:val="72"/>
          <w:w w:val="234"/>
        </w:rPr>
        <w:t> </w:t>
      </w:r>
      <w:r>
        <w:rPr>
          <w:rFonts w:ascii="Arial" w:hAnsi="Arial" w:cs="Arial" w:eastAsia="Arial"/>
          <w:sz w:val="14"/>
          <w:szCs w:val="14"/>
          <w:color w:val="A3A5A5"/>
          <w:spacing w:val="0"/>
          <w:w w:val="74"/>
        </w:rPr>
        <w:t>-</w:t>
      </w:r>
      <w:r>
        <w:rPr>
          <w:rFonts w:ascii="Arial" w:hAnsi="Arial" w:cs="Arial" w:eastAsia="Arial"/>
          <w:sz w:val="14"/>
          <w:szCs w:val="14"/>
          <w:color w:val="A3A5A5"/>
          <w:spacing w:val="0"/>
          <w:w w:val="74"/>
        </w:rPr>
        <w:t> </w:t>
      </w:r>
      <w:r>
        <w:rPr>
          <w:rFonts w:ascii="Arial" w:hAnsi="Arial" w:cs="Arial" w:eastAsia="Arial"/>
          <w:sz w:val="14"/>
          <w:szCs w:val="14"/>
          <w:color w:val="626669"/>
          <w:spacing w:val="-14"/>
          <w:w w:val="176"/>
        </w:rPr>
        <w:t>·</w:t>
      </w:r>
      <w:r>
        <w:rPr>
          <w:rFonts w:ascii="Arial" w:hAnsi="Arial" w:cs="Arial" w:eastAsia="Arial"/>
          <w:sz w:val="14"/>
          <w:szCs w:val="14"/>
          <w:color w:val="181818"/>
          <w:spacing w:val="-5"/>
          <w:w w:val="176"/>
        </w:rPr>
        <w:t>•</w:t>
      </w:r>
      <w:r>
        <w:rPr>
          <w:rFonts w:ascii="Arial" w:hAnsi="Arial" w:cs="Arial" w:eastAsia="Arial"/>
          <w:sz w:val="14"/>
          <w:szCs w:val="14"/>
          <w:color w:val="B5B6B5"/>
          <w:spacing w:val="0"/>
          <w:w w:val="176"/>
        </w:rPr>
        <w:t>.</w:t>
      </w:r>
      <w:r>
        <w:rPr>
          <w:rFonts w:ascii="Arial" w:hAnsi="Arial" w:cs="Arial" w:eastAsia="Arial"/>
          <w:sz w:val="14"/>
          <w:szCs w:val="14"/>
          <w:color w:val="B5B6B5"/>
          <w:spacing w:val="-23"/>
          <w:w w:val="176"/>
        </w:rPr>
        <w:t> </w:t>
      </w:r>
      <w:r>
        <w:rPr>
          <w:rFonts w:ascii="Arial" w:hAnsi="Arial" w:cs="Arial" w:eastAsia="Arial"/>
          <w:sz w:val="14"/>
          <w:szCs w:val="14"/>
          <w:color w:val="626669"/>
          <w:spacing w:val="-12"/>
          <w:w w:val="81"/>
        </w:rPr>
        <w:t>•</w:t>
      </w:r>
      <w:r>
        <w:rPr>
          <w:rFonts w:ascii="Arial" w:hAnsi="Arial" w:cs="Arial" w:eastAsia="Arial"/>
          <w:sz w:val="14"/>
          <w:szCs w:val="14"/>
          <w:color w:val="909190"/>
          <w:spacing w:val="0"/>
          <w:w w:val="133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320"/>
          <w:cols w:num="3" w:equalWidth="0">
            <w:col w:w="8791" w:space="62"/>
            <w:col w:w="120" w:space="27"/>
            <w:col w:w="2480"/>
          </w:cols>
        </w:sectPr>
      </w:pPr>
      <w:rPr/>
    </w:p>
    <w:p>
      <w:pPr>
        <w:spacing w:before="0" w:after="0" w:line="552" w:lineRule="atLeast"/>
        <w:ind w:right="-1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2.801263pt;margin-top:34.172562pt;width:562.081149pt;height:770.36722pt;mso-position-horizontal-relative:page;mso-position-vertical-relative:page;z-index:-15535" coordorigin="256,683" coordsize="11242,15407">
            <v:group style="position:absolute;left:263;top:726;width:11138;height:2" coordorigin="263,726" coordsize="11138,2">
              <v:shape style="position:absolute;left:263;top:726;width:11138;height:2" coordorigin="263,726" coordsize="11138,0" path="m263,726l11401,726e" filled="f" stroked="t" strokeweight=".704657pt" strokecolor="#484848">
                <v:path arrowok="t"/>
              </v:shape>
            </v:group>
            <v:group style="position:absolute;left:319;top:702;width:2;height:527" coordorigin="319,702" coordsize="2,527">
              <v:shape style="position:absolute;left:319;top:702;width:2;height:527" coordorigin="319,702" coordsize="0,527" path="m319,1229l319,702e" filled="f" stroked="t" strokeweight=".234886pt" strokecolor="#181818">
                <v:path arrowok="t"/>
              </v:shape>
            </v:group>
            <v:group style="position:absolute;left:1574;top:728;width:733;height:2" coordorigin="1574,728" coordsize="733,2">
              <v:shape style="position:absolute;left:1574;top:728;width:733;height:2" coordorigin="1574,728" coordsize="733,0" path="m1574,728l2307,728e" filled="f" stroked="t" strokeweight=".704657pt" strokecolor="#4F4F4F">
                <v:path arrowok="t"/>
              </v:shape>
            </v:group>
            <v:group style="position:absolute;left:2281;top:688;width:2;height:570" coordorigin="2281,688" coordsize="2,570">
              <v:shape style="position:absolute;left:2281;top:688;width:2;height:570" coordorigin="2281,688" coordsize="0,570" path="m2281,1258l2281,688e" filled="f" stroked="t" strokeweight=".469771pt" strokecolor="#282828">
                <v:path arrowok="t"/>
              </v:shape>
            </v:group>
            <v:group style="position:absolute;left:3453;top:736;width:7949;height:2" coordorigin="3453,736" coordsize="7949,2">
              <v:shape style="position:absolute;left:3453;top:736;width:7949;height:2" coordorigin="3453,736" coordsize="7949,0" path="m3453,736l11401,736e" filled="f" stroked="t" strokeweight=".704657pt" strokecolor="#4B4B4B">
                <v:path arrowok="t"/>
              </v:shape>
            </v:group>
            <v:group style="position:absolute;left:8155;top:736;width:268;height:2" coordorigin="8155,736" coordsize="268,2">
              <v:shape style="position:absolute;left:8155;top:736;width:268;height:2" coordorigin="8155,736" coordsize="268,0" path="m8155,736l8423,736e" filled="f" stroked="t" strokeweight=".469771pt" strokecolor="#484848">
                <v:path arrowok="t"/>
              </v:shape>
            </v:group>
            <v:group style="position:absolute;left:8944;top:731;width:2;height:1353" coordorigin="8944,731" coordsize="2,1353">
              <v:shape style="position:absolute;left:8944;top:731;width:2;height:1353" coordorigin="8944,731" coordsize="0,1353" path="m8944,2083l8944,731e" filled="f" stroked="t" strokeweight=".704657pt" strokecolor="#4B4B4B">
                <v:path arrowok="t"/>
              </v:shape>
            </v:group>
            <v:group style="position:absolute;left:8907;top:736;width:2490;height:2" coordorigin="8907,736" coordsize="2490,2">
              <v:shape style="position:absolute;left:8907;top:736;width:2490;height:2" coordorigin="8907,736" coordsize="2490,0" path="m8907,736l11397,736e" filled="f" stroked="t" strokeweight=".469771pt" strokecolor="#3F3F3F">
                <v:path arrowok="t"/>
              </v:shape>
            </v:group>
            <v:group style="position:absolute;left:11458;top:707;width:2;height:2216" coordorigin="11458,707" coordsize="2,2216">
              <v:shape style="position:absolute;left:11458;top:707;width:2;height:2216" coordorigin="11458,707" coordsize="0,2216" path="m11458,2923l11458,707e" filled="f" stroked="t" strokeweight=".704657pt" strokecolor="#000000">
                <v:path arrowok="t"/>
              </v:shape>
            </v:group>
            <v:group style="position:absolute;left:319;top:1229;width:2;height:527" coordorigin="319,1229" coordsize="2,527">
              <v:shape style="position:absolute;left:319;top:1229;width:2;height:527" coordorigin="319,1229" coordsize="0,527" path="m319,1756l319,1229e" filled="f" stroked="t" strokeweight=".234886pt" strokecolor="#000000">
                <v:path arrowok="t"/>
              </v:shape>
            </v:group>
            <v:group style="position:absolute;left:2288;top:1201;width:2;height:361" coordorigin="2288,1201" coordsize="2,361">
              <v:shape style="position:absolute;left:2288;top:1201;width:2;height:361" coordorigin="2288,1201" coordsize="0,361" path="m2288,1561l2288,1201e" filled="f" stroked="t" strokeweight=".469771pt" strokecolor="#2B2B2B">
                <v:path arrowok="t"/>
              </v:shape>
            </v:group>
            <v:group style="position:absolute;left:2290;top:1504;width:2;height:731" coordorigin="2290,1504" coordsize="2,731">
              <v:shape style="position:absolute;left:2290;top:1504;width:2;height:731" coordorigin="2290,1504" coordsize="0,731" path="m2290,2235l2290,1504e" filled="f" stroked="t" strokeweight=".704657pt" strokecolor="#484848">
                <v:path arrowok="t"/>
              </v:shape>
            </v:group>
            <v:group style="position:absolute;left:291;top:2226;width:11129;height:2" coordorigin="291,2226" coordsize="11129,2">
              <v:shape style="position:absolute;left:291;top:2226;width:11129;height:2" coordorigin="291,2226" coordsize="11129,0" path="m291,2226l11420,2226e" filled="f" stroked="t" strokeweight=".704657pt" strokecolor="#4B4B4B">
                <v:path arrowok="t"/>
              </v:shape>
            </v:group>
            <v:group style="position:absolute;left:289;top:1856;width:2;height:380" coordorigin="289,1856" coordsize="2,380">
              <v:shape style="position:absolute;left:289;top:1856;width:2;height:380" coordorigin="289,1856" coordsize="0,380" path="m289,2235l289,1856e" filled="f" stroked="t" strokeweight=".234886pt" strokecolor="#282828">
                <v:path arrowok="t"/>
              </v:shape>
            </v:group>
            <v:group style="position:absolute;left:8155;top:2226;width:268;height:2" coordorigin="8155,2226" coordsize="268,2">
              <v:shape style="position:absolute;left:8155;top:2226;width:268;height:2" coordorigin="8155,2226" coordsize="268,0" path="m8155,2226l8423,2226e" filled="f" stroked="t" strokeweight=".469771pt" strokecolor="#383838">
                <v:path arrowok="t"/>
              </v:shape>
            </v:group>
            <v:group style="position:absolute;left:8954;top:1727;width:2;height:508" coordorigin="8954,1727" coordsize="2,508">
              <v:shape style="position:absolute;left:8954;top:1727;width:2;height:508" coordorigin="8954,1727" coordsize="0,508" path="m8954,2235l8954,1727e" filled="f" stroked="t" strokeweight=".704657pt" strokecolor="#444444">
                <v:path arrowok="t"/>
              </v:shape>
            </v:group>
            <v:group style="position:absolute;left:282;top:2456;width:4759;height:2" coordorigin="282,2456" coordsize="4759,2">
              <v:shape style="position:absolute;left:282;top:2456;width:4759;height:2" coordorigin="282,2456" coordsize="4759,0" path="m282,2456l5041,2456e" filled="f" stroked="t" strokeweight=".704657pt" strokecolor="#484848">
                <v:path arrowok="t"/>
              </v:shape>
            </v:group>
            <v:group style="position:absolute;left:296;top:897;width:2;height:5220" coordorigin="296,897" coordsize="2,5220">
              <v:shape style="position:absolute;left:296;top:897;width:2;height:5220" coordorigin="296,897" coordsize="0,5220" path="m296,6117l296,897e" filled="f" stroked="t" strokeweight=".939542pt" strokecolor="#3F3F3F">
                <v:path arrowok="t"/>
              </v:shape>
            </v:group>
            <v:group style="position:absolute;left:4984;top:2458;width:296;height:2" coordorigin="4984,2458" coordsize="296,2">
              <v:shape style="position:absolute;left:4984;top:2458;width:296;height:2" coordorigin="4984,2458" coordsize="296,0" path="m4984,2458l5280,2458e" filled="f" stroked="t" strokeweight=".469771pt" strokecolor="#343434">
                <v:path arrowok="t"/>
              </v:shape>
            </v:group>
            <v:group style="position:absolute;left:5224;top:2458;width:6192;height:2" coordorigin="5224,2458" coordsize="6192,2">
              <v:shape style="position:absolute;left:5224;top:2458;width:6192;height:2" coordorigin="5224,2458" coordsize="6192,0" path="m5224,2458l11415,2458e" filled="f" stroked="t" strokeweight=".704657pt" strokecolor="#484848">
                <v:path arrowok="t"/>
              </v:shape>
            </v:group>
            <v:group style="position:absolute;left:287;top:2698;width:7925;height:2" coordorigin="287,2698" coordsize="7925,2">
              <v:shape style="position:absolute;left:287;top:2698;width:7925;height:2" coordorigin="287,2698" coordsize="7925,0" path="m287,2698l8212,2698e" filled="f" stroked="t" strokeweight=".704657pt" strokecolor="#444444">
                <v:path arrowok="t"/>
              </v:shape>
            </v:group>
            <v:group style="position:absolute;left:8155;top:2698;width:545;height:2" coordorigin="8155,2698" coordsize="545,2">
              <v:shape style="position:absolute;left:8155;top:2698;width:545;height:2" coordorigin="8155,2698" coordsize="545,0" path="m8155,2698l8700,2698e" filled="f" stroked="t" strokeweight=".234886pt" strokecolor="#484848">
                <v:path arrowok="t"/>
              </v:shape>
            </v:group>
            <v:group style="position:absolute;left:287;top:2938;width:5290;height:2" coordorigin="287,2938" coordsize="5290,2">
              <v:shape style="position:absolute;left:287;top:2938;width:5290;height:2" coordorigin="287,2938" coordsize="5290,0" path="m287,2938l5576,2938e" filled="f" stroked="t" strokeweight=".704657pt" strokecolor="#484848">
                <v:path arrowok="t"/>
              </v:shape>
            </v:group>
            <v:group style="position:absolute;left:5520;top:2942;width:301;height:2" coordorigin="5520,2942" coordsize="301,2">
              <v:shape style="position:absolute;left:5520;top:2942;width:301;height:2" coordorigin="5520,2942" coordsize="301,0" path="m5520,2942l5820,2942e" filled="f" stroked="t" strokeweight=".469771pt" strokecolor="#2B2B2B">
                <v:path arrowok="t"/>
              </v:shape>
            </v:group>
            <v:group style="position:absolute;left:5764;top:2940;width:5651;height:2" coordorigin="5764,2940" coordsize="5651,2">
              <v:shape style="position:absolute;left:5764;top:2940;width:5651;height:2" coordorigin="5764,2940" coordsize="5651,0" path="m5764,2940l11415,2940e" filled="f" stroked="t" strokeweight=".704657pt" strokecolor="#484848">
                <v:path arrowok="t"/>
              </v:shape>
            </v:group>
            <v:group style="position:absolute;left:287;top:3184;width:11138;height:2" coordorigin="287,3184" coordsize="11138,2">
              <v:shape style="position:absolute;left:287;top:3184;width:11138;height:2" coordorigin="287,3184" coordsize="11138,0" path="m287,3184l11425,3184e" filled="f" stroked="t" strokeweight=".939542pt" strokecolor="#484848">
                <v:path arrowok="t"/>
              </v:shape>
            </v:group>
            <v:group style="position:absolute;left:11422;top:2976;width:2;height:223" coordorigin="11422,2976" coordsize="2,223">
              <v:shape style="position:absolute;left:11422;top:2976;width:2;height:223" coordorigin="11422,2976" coordsize="0,223" path="m11422,3199l11422,2976e" filled="f" stroked="t" strokeweight=".234886pt" strokecolor="#6B6B6B">
                <v:path arrowok="t"/>
              </v:shape>
            </v:group>
            <v:group style="position:absolute;left:287;top:3429;width:3509;height:2" coordorigin="287,3429" coordsize="3509,2">
              <v:shape style="position:absolute;left:287;top:3429;width:3509;height:2" coordorigin="287,3429" coordsize="3509,0" path="m287,3429l3796,3429e" filled="f" stroked="t" strokeweight=".939542pt" strokecolor="#484848">
                <v:path arrowok="t"/>
              </v:shape>
            </v:group>
            <v:group style="position:absolute;left:3739;top:3431;width:3514;height:2" coordorigin="3739,3431" coordsize="3514,2">
              <v:shape style="position:absolute;left:3739;top:3431;width:3514;height:2" coordorigin="3739,3431" coordsize="3514,0" path="m3739,3431l7253,3431e" filled="f" stroked="t" strokeweight=".704657pt" strokecolor="#606060">
                <v:path arrowok="t"/>
              </v:shape>
            </v:group>
            <v:group style="position:absolute;left:7197;top:3431;width:4233;height:2" coordorigin="7197,3431" coordsize="4233,2">
              <v:shape style="position:absolute;left:7197;top:3431;width:4233;height:2" coordorigin="7197,3431" coordsize="4233,0" path="m7197,3431l11430,3431e" filled="f" stroked="t" strokeweight=".704657pt" strokecolor="#484848">
                <v:path arrowok="t"/>
              </v:shape>
            </v:group>
            <v:group style="position:absolute;left:11432;top:1376;width:2;height:3417" coordorigin="11432,1376" coordsize="2,3417">
              <v:shape style="position:absolute;left:11432;top:1376;width:2;height:3417" coordorigin="11432,1376" coordsize="0,3417" path="m11432,4793l11432,1376e" filled="f" stroked="t" strokeweight=".469771pt" strokecolor="#575757">
                <v:path arrowok="t"/>
              </v:shape>
            </v:group>
            <v:group style="position:absolute;left:3782;top:3422;width:2;height:228" coordorigin="3782,3422" coordsize="2,228">
              <v:shape style="position:absolute;left:3782;top:3422;width:2;height:228" coordorigin="3782,3422" coordsize="0,228" path="m3782,3650l3782,3422e" filled="f" stroked="t" strokeweight=".704657pt" strokecolor="#383838">
                <v:path arrowok="t"/>
              </v:shape>
            </v:group>
            <v:group style="position:absolute;left:6835;top:3422;width:2;height:736" coordorigin="6835,3422" coordsize="2,736">
              <v:shape style="position:absolute;left:6835;top:3422;width:2;height:736" coordorigin="6835,3422" coordsize="0,736" path="m6835,4157l6835,3422e" filled="f" stroked="t" strokeweight=".704657pt" strokecolor="#4F4F4F">
                <v:path arrowok="t"/>
              </v:shape>
            </v:group>
            <v:group style="position:absolute;left:6816;top:3830;width:1367;height:2" coordorigin="6816,3830" coordsize="1367,2">
              <v:shape style="position:absolute;left:6816;top:3830;width:1367;height:2" coordorigin="6816,3830" coordsize="1367,0" path="m6816,3830l8183,3830e" filled="f" stroked="t" strokeweight=".234886pt" strokecolor="#676767">
                <v:path arrowok="t"/>
              </v:shape>
            </v:group>
            <v:group style="position:absolute;left:3782;top:3593;width:2;height:266" coordorigin="3782,3593" coordsize="2,266">
              <v:shape style="position:absolute;left:3782;top:3593;width:2;height:266" coordorigin="3782,3593" coordsize="0,266" path="m3782,3858l3782,3593e" filled="f" stroked="t" strokeweight=".469771pt" strokecolor="#232323">
                <v:path arrowok="t"/>
              </v:shape>
            </v:group>
            <v:group style="position:absolute;left:3777;top:3844;width:2386;height:2" coordorigin="3777,3844" coordsize="2386,2">
              <v:shape style="position:absolute;left:3777;top:3844;width:2386;height:2" coordorigin="3777,3844" coordsize="2386,0" path="m3777,3844l6163,3844e" filled="f" stroked="t" strokeweight=".469771pt" strokecolor="#676767">
                <v:path arrowok="t"/>
              </v:shape>
            </v:group>
            <v:group style="position:absolute;left:5994;top:3842;width:846;height:2" coordorigin="5994,3842" coordsize="846,2">
              <v:shape style="position:absolute;left:5994;top:3842;width:846;height:2" coordorigin="5994,3842" coordsize="846,0" path="m5994,3842l6840,3842e" filled="f" stroked="t" strokeweight=".704657pt" strokecolor="#ACACAC">
                <v:path arrowok="t"/>
              </v:shape>
            </v:group>
            <v:group style="position:absolute;left:8183;top:3830;width:1104;height:2" coordorigin="8183,3830" coordsize="1104,2">
              <v:shape style="position:absolute;left:8183;top:3830;width:1104;height:2" coordorigin="8183,3830" coordsize="1104,0" path="m8183,3830l9287,3830e" filled="f" stroked="t" strokeweight=".234886pt" strokecolor="#000000">
                <v:path arrowok="t"/>
              </v:shape>
            </v:group>
            <v:group style="position:absolute;left:9287;top:3830;width:2180;height:2" coordorigin="9287,3830" coordsize="2180,2">
              <v:shape style="position:absolute;left:9287;top:3830;width:2180;height:2" coordorigin="9287,3830" coordsize="2180,0" path="m9287,3830l11467,3830e" filled="f" stroked="t" strokeweight=".234886pt" strokecolor="#4F4F4F">
                <v:path arrowok="t"/>
              </v:shape>
            </v:group>
            <v:group style="position:absolute;left:3782;top:3801;width:2;height:361" coordorigin="3782,3801" coordsize="2,361">
              <v:shape style="position:absolute;left:3782;top:3801;width:2;height:361" coordorigin="3782,3801" coordsize="0,361" path="m3782,4162l3782,3801e" filled="f" stroked="t" strokeweight=".704657pt" strokecolor="#3B3B3B">
                <v:path arrowok="t"/>
              </v:shape>
            </v:group>
            <v:group style="position:absolute;left:296;top:4148;width:11143;height:2" coordorigin="296,4148" coordsize="11143,2">
              <v:shape style="position:absolute;left:296;top:4148;width:11143;height:2" coordorigin="296,4148" coordsize="11143,0" path="m296,4148l11439,4148e" filled="f" stroked="t" strokeweight=".939542pt" strokecolor="#4B4B4B">
                <v:path arrowok="t"/>
              </v:shape>
            </v:group>
            <v:group style="position:absolute;left:291;top:4423;width:3227;height:2" coordorigin="291,4423" coordsize="3227,2">
              <v:shape style="position:absolute;left:291;top:4423;width:3227;height:2" coordorigin="291,4423" coordsize="3227,0" path="m291,4423l3519,4423e" filled="f" stroked="t" strokeweight=".704657pt" strokecolor="#4B4B4B">
                <v:path arrowok="t"/>
              </v:shape>
            </v:group>
            <v:group style="position:absolute;left:2269;top:4119;width:2;height:532" coordorigin="2269,4119" coordsize="2,532">
              <v:shape style="position:absolute;left:2269;top:4119;width:2;height:532" coordorigin="2269,4119" coordsize="0,532" path="m2269,4651l2269,4119e" filled="f" stroked="t" strokeweight=".234886pt" strokecolor="#4B4B4B">
                <v:path arrowok="t"/>
              </v:shape>
            </v:group>
            <v:group style="position:absolute;left:3340;top:4421;width:315;height:2" coordorigin="3340,4421" coordsize="315,2">
              <v:shape style="position:absolute;left:3340;top:4421;width:315;height:2" coordorigin="3340,4421" coordsize="315,0" path="m3340,4421l3655,4421e" filled="f" stroked="t" strokeweight=".704657pt" strokecolor="#2F2F2F">
                <v:path arrowok="t"/>
              </v:shape>
            </v:group>
            <v:group style="position:absolute;left:3598;top:4418;width:7840;height:2" coordorigin="3598,4418" coordsize="7840,2">
              <v:shape style="position:absolute;left:3598;top:4418;width:7840;height:2" coordorigin="3598,4418" coordsize="7840,0" path="m3598,4418l11439,4418e" filled="f" stroked="t" strokeweight=".704657pt" strokecolor="#4B4B4B">
                <v:path arrowok="t"/>
              </v:shape>
            </v:group>
            <v:group style="position:absolute;left:2297;top:4653;width:9142;height:2" coordorigin="2297,4653" coordsize="9142,2">
              <v:shape style="position:absolute;left:2297;top:4653;width:9142;height:2" coordorigin="2297,4653" coordsize="9142,0" path="m2297,4653l11439,4653e" filled="f" stroked="t" strokeweight=".704657pt" strokecolor="#575757">
                <v:path arrowok="t"/>
              </v:shape>
            </v:group>
            <v:group style="position:absolute;left:2300;top:4608;width:2;height:308" coordorigin="2300,4608" coordsize="2,308">
              <v:shape style="position:absolute;left:2300;top:4608;width:2;height:308" coordorigin="2300,4608" coordsize="0,308" path="m2300,4917l2300,4608e" filled="f" stroked="t" strokeweight="1.174428pt" strokecolor="#646464">
                <v:path arrowok="t"/>
              </v:shape>
            </v:group>
            <v:group style="position:absolute;left:7573;top:4646;width:2;height:489" coordorigin="7573,4646" coordsize="2,489">
              <v:shape style="position:absolute;left:7573;top:4646;width:2;height:489" coordorigin="7573,4646" coordsize="0,489" path="m7573,5135l7573,4646e" filled="f" stroked="t" strokeweight=".234886pt" strokecolor="#606060">
                <v:path arrowok="t"/>
              </v:shape>
            </v:group>
            <v:group style="position:absolute;left:11434;top:3199;width:2;height:2207" coordorigin="11434,3199" coordsize="2,2207">
              <v:shape style="position:absolute;left:11434;top:3199;width:2;height:2207" coordorigin="11434,3199" coordsize="0,2207" path="m11434,5406l11434,3199e" filled="f" stroked="t" strokeweight=".704657pt" strokecolor="#444444">
                <v:path arrowok="t"/>
              </v:shape>
            </v:group>
            <v:group style="position:absolute;left:2269;top:4888;width:2;height:954" coordorigin="2269,4888" coordsize="2,954">
              <v:shape style="position:absolute;left:2269;top:4888;width:2;height:954" coordorigin="2269,4888" coordsize="0,954" path="m2269,5842l2269,4888e" filled="f" stroked="t" strokeweight=".234886pt" strokecolor="#000000">
                <v:path arrowok="t"/>
              </v:shape>
            </v:group>
            <v:group style="position:absolute;left:4820;top:5142;width:6619;height:2" coordorigin="4820,5142" coordsize="6619,2">
              <v:shape style="position:absolute;left:4820;top:5142;width:6619;height:2" coordorigin="4820,5142" coordsize="6619,0" path="m4820,5142l11439,5142e" filled="f" stroked="t" strokeweight=".939542pt" strokecolor="#4B4B4B">
                <v:path arrowok="t"/>
              </v:shape>
            </v:group>
            <v:group style="position:absolute;left:310;top:3355;width:2;height:4599" coordorigin="310,3355" coordsize="2,4599">
              <v:shape style="position:absolute;left:310;top:3355;width:2;height:4599" coordorigin="310,3355" coordsize="0,4599" path="m310,7954l310,3355e" filled="f" stroked="t" strokeweight=".704657pt" strokecolor="#444444">
                <v:path arrowok="t"/>
              </v:shape>
            </v:group>
            <v:group style="position:absolute;left:4832;top:5097;width:2;height:565" coordorigin="4832,5097" coordsize="2,565">
              <v:shape style="position:absolute;left:4832;top:5097;width:2;height:565" coordorigin="4832,5097" coordsize="0,565" path="m4832,5662l4832,5097e" filled="f" stroked="t" strokeweight=".469771pt" strokecolor="#444444">
                <v:path arrowok="t"/>
              </v:shape>
            </v:group>
            <v:group style="position:absolute;left:4825;top:5384;width:6624;height:2" coordorigin="4825,5384" coordsize="6624,2">
              <v:shape style="position:absolute;left:4825;top:5384;width:6624;height:2" coordorigin="4825,5384" coordsize="6624,0" path="m4825,5384l11448,5384e" filled="f" stroked="t" strokeweight=".939542pt" strokecolor="#4F4F4F">
                <v:path arrowok="t"/>
              </v:shape>
            </v:group>
            <v:group style="position:absolute;left:4829;top:5624;width:2424;height:2" coordorigin="4829,5624" coordsize="2424,2">
              <v:shape style="position:absolute;left:4829;top:5624;width:2424;height:2" coordorigin="4829,5624" coordsize="2424,0" path="m4829,5624l7253,5624e" filled="f" stroked="t" strokeweight=".704657pt" strokecolor="#606060">
                <v:path arrowok="t"/>
              </v:shape>
            </v:group>
            <v:group style="position:absolute;left:7197;top:5624;width:4261;height:2" coordorigin="7197,5624" coordsize="4261,2">
              <v:shape style="position:absolute;left:7197;top:5624;width:4261;height:2" coordorigin="7197,5624" coordsize="4261,0" path="m7197,5624l11458,5624e" filled="f" stroked="t" strokeweight=".704657pt" strokecolor="#4B4B4B">
                <v:path arrowok="t"/>
              </v:shape>
            </v:group>
            <v:group style="position:absolute;left:11448;top:3455;width:2;height:3868" coordorigin="11448,3455" coordsize="2,3868">
              <v:shape style="position:absolute;left:11448;top:3455;width:2;height:3868" coordorigin="11448,3455" coordsize="0,3868" path="m11448,7323l11448,3455e" filled="f" stroked="t" strokeweight=".939542pt" strokecolor="#4B4B4B">
                <v:path arrowok="t"/>
              </v:shape>
            </v:group>
            <v:group style="position:absolute;left:2316;top:5868;width:1456;height:2" coordorigin="2316,5868" coordsize="1456,2">
              <v:shape style="position:absolute;left:2316;top:5868;width:1456;height:2" coordorigin="2316,5868" coordsize="1456,0" path="m2316,5868l3772,5868e" filled="f" stroked="t" strokeweight=".939542pt" strokecolor="#484848">
                <v:path arrowok="t"/>
              </v:shape>
            </v:group>
            <v:group style="position:absolute;left:3598;top:5866;width:1043;height:2" coordorigin="3598,5866" coordsize="1043,2">
              <v:shape style="position:absolute;left:3598;top:5866;width:1043;height:2" coordorigin="3598,5866" coordsize="1043,0" path="m3598,5866l4641,5866e" filled="f" stroked="t" strokeweight=".704657pt" strokecolor="#6B6B6B">
                <v:path arrowok="t"/>
              </v:shape>
            </v:group>
            <v:group style="position:absolute;left:4500;top:5864;width:352;height:2" coordorigin="4500,5864" coordsize="352,2">
              <v:shape style="position:absolute;left:4500;top:5864;width:352;height:2" coordorigin="4500,5864" coordsize="352,0" path="m4500,5864l4853,5864e" filled="f" stroked="t" strokeweight=".469771pt" strokecolor="#878787">
                <v:path arrowok="t"/>
              </v:shape>
            </v:group>
            <v:group style="position:absolute;left:4841;top:5605;width:2;height:1201" coordorigin="4841,5605" coordsize="2,1201">
              <v:shape style="position:absolute;left:4841;top:5605;width:2;height:1201" coordorigin="4841,5605" coordsize="0,1201" path="m4841,6806l4841,5605e" filled="f" stroked="t" strokeweight=".704657pt" strokecolor="#747474">
                <v:path arrowok="t"/>
              </v:shape>
            </v:group>
            <v:group style="position:absolute;left:4712;top:5864;width:3584;height:2" coordorigin="4712,5864" coordsize="3584,2">
              <v:shape style="position:absolute;left:4712;top:5864;width:3584;height:2" coordorigin="4712,5864" coordsize="3584,0" path="m4712,5864l8296,5864e" filled="f" stroked="t" strokeweight=".704657pt" strokecolor="#707070">
                <v:path arrowok="t"/>
              </v:shape>
            </v:group>
            <v:group style="position:absolute;left:8155;top:5859;width:3302;height:2" coordorigin="8155,5859" coordsize="3302,2">
              <v:shape style="position:absolute;left:8155;top:5859;width:3302;height:2" coordorigin="8155,5859" coordsize="3302,0" path="m8155,5859l11458,5859e" filled="f" stroked="t" strokeweight=".704657pt" strokecolor="#4B4B4B">
                <v:path arrowok="t"/>
              </v:shape>
            </v:group>
            <v:group style="position:absolute;left:2269;top:5842;width:2;height:527" coordorigin="2269,5842" coordsize="2,527">
              <v:shape style="position:absolute;left:2269;top:5842;width:2;height:527" coordorigin="2269,5842" coordsize="0,527" path="m2269,6369l2269,5842e" filled="f" stroked="t" strokeweight=".234886pt" strokecolor="#343434">
                <v:path arrowok="t"/>
              </v:shape>
            </v:group>
            <v:group style="position:absolute;left:305;top:6106;width:3490;height:2" coordorigin="305,6106" coordsize="3490,2">
              <v:shape style="position:absolute;left:305;top:6106;width:3490;height:2" coordorigin="305,6106" coordsize="3490,0" path="m305,6106l3796,6106e" filled="f" stroked="t" strokeweight=".704657pt" strokecolor="#484848">
                <v:path arrowok="t"/>
              </v:shape>
            </v:group>
            <v:group style="position:absolute;left:3739;top:6103;width:1080;height:2" coordorigin="3739,6103" coordsize="1080,2">
              <v:shape style="position:absolute;left:3739;top:6103;width:1080;height:2" coordorigin="3739,6103" coordsize="1080,0" path="m3739,6103l4820,6103e" filled="f" stroked="t" strokeweight=".704657pt" strokecolor="#7C7C7C">
                <v:path arrowok="t"/>
              </v:shape>
            </v:group>
            <v:group style="position:absolute;left:4500;top:6103;width:352;height:2" coordorigin="4500,6103" coordsize="352,2">
              <v:shape style="position:absolute;left:4500;top:6103;width:352;height:2" coordorigin="4500,6103" coordsize="352,0" path="m4500,6103l4853,6103e" filled="f" stroked="t" strokeweight=".704657pt" strokecolor="#A0A0A0">
                <v:path arrowok="t"/>
              </v:shape>
            </v:group>
            <v:group style="position:absolute;left:4787;top:6103;width:272;height:2" coordorigin="4787,6103" coordsize="272,2">
              <v:shape style="position:absolute;left:4787;top:6103;width:272;height:2" coordorigin="4787,6103" coordsize="272,0" path="m4787,6103l5059,6103e" filled="f" stroked="t" strokeweight=".704657pt" strokecolor="#B3B3B3">
                <v:path arrowok="t"/>
              </v:shape>
            </v:group>
            <v:group style="position:absolute;left:5233;top:6098;width:2020;height:2" coordorigin="5233,6098" coordsize="2020,2">
              <v:shape style="position:absolute;left:5233;top:6098;width:2020;height:2" coordorigin="5233,6098" coordsize="2020,0" path="m5233,6098l7253,6098e" filled="f" stroked="t" strokeweight=".704657pt" strokecolor="#878787">
                <v:path arrowok="t"/>
              </v:shape>
            </v:group>
            <v:group style="position:absolute;left:6464;top:6096;width:4998;height:2" coordorigin="6464,6096" coordsize="4998,2">
              <v:shape style="position:absolute;left:6464;top:6096;width:4998;height:2" coordorigin="6464,6096" coordsize="4998,0" path="m6464,6096l11462,6096e" filled="f" stroked="t" strokeweight=".704657pt" strokecolor="#4F4F4F">
                <v:path arrowok="t"/>
              </v:shape>
            </v:group>
            <v:group style="position:absolute;left:315;top:5168;width:2;height:2335" coordorigin="315,5168" coordsize="2,2335">
              <v:shape style="position:absolute;left:315;top:5168;width:2;height:2335" coordorigin="315,5168" coordsize="0,2335" path="m315,7503l315,5168e" filled="f" stroked="t" strokeweight=".704657pt" strokecolor="#484848">
                <v:path arrowok="t"/>
              </v:shape>
            </v:group>
            <v:group style="position:absolute;left:7573;top:6098;width:2;height:679" coordorigin="7573,6098" coordsize="2,679">
              <v:shape style="position:absolute;left:7573;top:6098;width:2;height:679" coordorigin="7573,6098" coordsize="0,679" path="m7573,6777l7573,6098e" filled="f" stroked="t" strokeweight=".234886pt" strokecolor="#484848">
                <v:path arrowok="t"/>
              </v:shape>
            </v:group>
            <v:group style="position:absolute;left:2269;top:6369;width:2;height:655" coordorigin="2269,6369" coordsize="2,655">
              <v:shape style="position:absolute;left:2269;top:6369;width:2;height:655" coordorigin="2269,6369" coordsize="0,655" path="m2269,7024l2269,6369e" filled="f" stroked="t" strokeweight=".234886pt" strokecolor="#000000">
                <v:path arrowok="t"/>
              </v:shape>
            </v:group>
            <v:group style="position:absolute;left:2316;top:6564;width:1080;height:2" coordorigin="2316,6564" coordsize="1080,2">
              <v:shape style="position:absolute;left:2316;top:6564;width:1080;height:2" coordorigin="2316,6564" coordsize="1080,0" path="m2316,6564l3396,6564e" filled="f" stroked="t" strokeweight=".469771pt" strokecolor="#4B4B4B">
                <v:path arrowok="t"/>
              </v:shape>
            </v:group>
            <v:group style="position:absolute;left:3340;top:6561;width:1484;height:2" coordorigin="3340,6561" coordsize="1484,2">
              <v:shape style="position:absolute;left:3340;top:6561;width:1484;height:2" coordorigin="3340,6561" coordsize="1484,0" path="m3340,6561l4825,6561e" filled="f" stroked="t" strokeweight=".939542pt" strokecolor="#646464">
                <v:path arrowok="t"/>
              </v:shape>
            </v:group>
            <v:group style="position:absolute;left:3598;top:6561;width:197;height:2" coordorigin="3598,6561" coordsize="197,2">
              <v:shape style="position:absolute;left:3598;top:6561;width:197;height:2" coordorigin="3598,6561" coordsize="197,0" path="m3598,6561l3796,6561e" filled="f" stroked="t" strokeweight=".704657pt" strokecolor="#444444">
                <v:path arrowok="t"/>
              </v:shape>
            </v:group>
            <v:group style="position:absolute;left:4500;top:6561;width:540;height:2" coordorigin="4500,6561" coordsize="540,2">
              <v:shape style="position:absolute;left:4500;top:6561;width:540;height:2" coordorigin="4500,6561" coordsize="540,0" path="m4500,6561l5041,6561e" filled="f" stroked="t" strokeweight=".704657pt" strokecolor="#909090">
                <v:path arrowok="t"/>
              </v:shape>
            </v:group>
            <v:group style="position:absolute;left:4984;top:6559;width:296;height:2" coordorigin="4984,6559" coordsize="296,2">
              <v:shape style="position:absolute;left:4984;top:6559;width:296;height:2" coordorigin="4984,6559" coordsize="296,0" path="m4984,6559l5280,6559e" filled="f" stroked="t" strokeweight=".469771pt" strokecolor="#939393">
                <v:path arrowok="t"/>
              </v:shape>
            </v:group>
            <v:group style="position:absolute;left:5205;top:6559;width:451;height:2" coordorigin="5205,6559" coordsize="451,2">
              <v:shape style="position:absolute;left:5205;top:6559;width:451;height:2" coordorigin="5205,6559" coordsize="451,0" path="m5205,6559l5656,6559e" filled="f" stroked="t" strokeweight=".939542pt" strokecolor="#909090">
                <v:path arrowok="t"/>
              </v:shape>
            </v:group>
            <v:group style="position:absolute;left:5520;top:6559;width:644;height:2" coordorigin="5520,6559" coordsize="644,2">
              <v:shape style="position:absolute;left:5520;top:6559;width:644;height:2" coordorigin="5520,6559" coordsize="644,0" path="m5520,6559l6163,6559e" filled="f" stroked="t" strokeweight=".704657pt" strokecolor="#777777">
                <v:path arrowok="t"/>
              </v:shape>
            </v:group>
            <v:group style="position:absolute;left:6032;top:6552;width:5431;height:2" coordorigin="6032,6552" coordsize="5431,2">
              <v:shape style="position:absolute;left:6032;top:6552;width:5431;height:2" coordorigin="6032,6552" coordsize="5431,0" path="m6032,6552l11462,6552e" filled="f" stroked="t" strokeweight=".704657pt" strokecolor="#4F4F4F">
                <v:path arrowok="t"/>
              </v:shape>
            </v:group>
            <v:group style="position:absolute;left:2321;top:6791;width:9137;height:2" coordorigin="2321,6791" coordsize="9137,2">
              <v:shape style="position:absolute;left:2321;top:6791;width:9137;height:2" coordorigin="2321,6791" coordsize="9137,0" path="m2321,6791l11458,6791e" filled="f" stroked="t" strokeweight=".704657pt" strokecolor="#4F4F4F">
                <v:path arrowok="t"/>
              </v:shape>
            </v:group>
            <v:group style="position:absolute;left:305;top:7040;width:2001;height:2" coordorigin="305,7040" coordsize="2001,2">
              <v:shape style="position:absolute;left:305;top:7040;width:2001;height:2" coordorigin="305,7040" coordsize="2001,0" path="m305,7040l2307,7040e" filled="f" stroked="t" strokeweight=".939542pt" strokecolor="#484848">
                <v:path arrowok="t"/>
              </v:shape>
            </v:group>
            <v:group style="position:absolute;left:2241;top:7038;width:2316;height:2" coordorigin="2241,7038" coordsize="2316,2">
              <v:shape style="position:absolute;left:2241;top:7038;width:2316;height:2" coordorigin="2241,7038" coordsize="2316,0" path="m2241,7038l4557,7038e" filled="f" stroked="t" strokeweight=".469771pt" strokecolor="#545454">
                <v:path arrowok="t"/>
              </v:shape>
            </v:group>
            <v:group style="position:absolute;left:4500;top:7036;width:1663;height:2" coordorigin="4500,7036" coordsize="1663,2">
              <v:shape style="position:absolute;left:4500;top:7036;width:1663;height:2" coordorigin="4500,7036" coordsize="1663,0" path="m4500,7036l6163,7036e" filled="f" stroked="t" strokeweight=".939542pt" strokecolor="#646464">
                <v:path arrowok="t"/>
              </v:shape>
            </v:group>
            <v:group style="position:absolute;left:6107;top:7031;width:5351;height:2" coordorigin="6107,7031" coordsize="5351,2">
              <v:shape style="position:absolute;left:6107;top:7031;width:5351;height:2" coordorigin="6107,7031" coordsize="5351,0" path="m6107,7031l11458,7031e" filled="f" stroked="t" strokeweight=".704657pt" strokecolor="#4F4F4F">
                <v:path arrowok="t"/>
              </v:shape>
            </v:group>
            <v:group style="position:absolute;left:2269;top:7010;width:2;height:285" coordorigin="2269,7010" coordsize="2,285">
              <v:shape style="position:absolute;left:2269;top:7010;width:2;height:285" coordorigin="2269,7010" coordsize="0,285" path="m2269,7294l2269,7010e" filled="f" stroked="t" strokeweight=".234886pt" strokecolor="#484848">
                <v:path arrowok="t"/>
              </v:shape>
            </v:group>
            <v:group style="position:absolute;left:319;top:7266;width:2;height:261" coordorigin="319,7266" coordsize="2,261">
              <v:shape style="position:absolute;left:319;top:7266;width:2;height:261" coordorigin="319,7266" coordsize="0,261" path="m319,7527l319,7266e" filled="f" stroked="t" strokeweight=".939542pt" strokecolor="#4F4F4F">
                <v:path arrowok="t"/>
              </v:shape>
            </v:group>
            <v:group style="position:absolute;left:2269;top:7294;width:2;height:204" coordorigin="2269,7294" coordsize="2,204">
              <v:shape style="position:absolute;left:2269;top:7294;width:2;height:204" coordorigin="2269,7294" coordsize="0,204" path="m2269,7498l2269,7294e" filled="f" stroked="t" strokeweight=".234886pt" strokecolor="#000000">
                <v:path arrowok="t"/>
              </v:shape>
            </v:group>
            <v:group style="position:absolute;left:319;top:7515;width:4529;height:2" coordorigin="319,7515" coordsize="4529,2">
              <v:shape style="position:absolute;left:319;top:7515;width:4529;height:2" coordorigin="319,7515" coordsize="4529,0" path="m319,7515l4848,7515e" filled="f" stroked="t" strokeweight=".704657pt" strokecolor="#484848">
                <v:path arrowok="t"/>
              </v:shape>
            </v:group>
            <v:group style="position:absolute;left:4792;top:7513;width:489;height:2" coordorigin="4792,7513" coordsize="489,2">
              <v:shape style="position:absolute;left:4792;top:7513;width:489;height:2" coordorigin="4792,7513" coordsize="489,0" path="m4792,7513l5280,7513e" filled="f" stroked="t" strokeweight=".704657pt" strokecolor="#646464">
                <v:path arrowok="t"/>
              </v:shape>
            </v:group>
            <v:group style="position:absolute;left:5224;top:7513;width:352;height:2" coordorigin="5224,7513" coordsize="352,2">
              <v:shape style="position:absolute;left:5224;top:7513;width:352;height:2" coordorigin="5224,7513" coordsize="352,0" path="m5224,7513l5576,7513e" filled="f" stroked="t" strokeweight=".469771pt" strokecolor="#383838">
                <v:path arrowok="t"/>
              </v:shape>
            </v:group>
            <v:group style="position:absolute;left:5520;top:7508;width:5947;height:2" coordorigin="5520,7508" coordsize="5947,2">
              <v:shape style="position:absolute;left:5520;top:7508;width:5947;height:2" coordorigin="5520,7508" coordsize="5947,0" path="m5520,7508l11467,7508e" filled="f" stroked="t" strokeweight=".939542pt" strokecolor="#4B4B4B">
                <v:path arrowok="t"/>
              </v:shape>
            </v:group>
            <v:group style="position:absolute;left:11462;top:5467;width:2;height:2297" coordorigin="11462,5467" coordsize="2,2297">
              <v:shape style="position:absolute;left:11462;top:5467;width:2;height:2297" coordorigin="11462,5467" coordsize="0,2297" path="m11462,7764l11462,5467e" filled="f" stroked="t" strokeweight=".469771pt" strokecolor="#484848">
                <v:path arrowok="t"/>
              </v:shape>
            </v:group>
            <v:group style="position:absolute;left:334;top:7456;width:2;height:2221" coordorigin="334,7456" coordsize="2,2221">
              <v:shape style="position:absolute;left:334;top:7456;width:2;height:2221" coordorigin="334,7456" coordsize="0,2221" path="m334,9677l334,7456e" filled="f" stroked="t" strokeweight=".704657pt" strokecolor="#484848">
                <v:path arrowok="t"/>
              </v:shape>
            </v:group>
            <v:group style="position:absolute;left:2269;top:7484;width:2;height:242" coordorigin="2269,7484" coordsize="2,242">
              <v:shape style="position:absolute;left:2269;top:7484;width:2;height:242" coordorigin="2269,7484" coordsize="0,242" path="m2269,7726l2269,7484e" filled="f" stroked="t" strokeweight=".234886pt" strokecolor="#545454">
                <v:path arrowok="t"/>
              </v:shape>
            </v:group>
            <v:group style="position:absolute;left:4853;top:7508;width:2;height:247" coordorigin="4853,7508" coordsize="2,247">
              <v:shape style="position:absolute;left:4853;top:7508;width:2;height:247" coordorigin="4853,7508" coordsize="0,247" path="m4853,7755l4853,7508e" filled="f" stroked="t" strokeweight=".234886pt" strokecolor="#6B6B6B">
                <v:path arrowok="t"/>
              </v:shape>
            </v:group>
            <v:group style="position:absolute;left:4853;top:7752;width:2748;height:2" coordorigin="4853,7752" coordsize="2748,2">
              <v:shape style="position:absolute;left:4853;top:7752;width:2748;height:2" coordorigin="4853,7752" coordsize="2748,0" path="m4853,7752l7601,7752e" filled="f" stroked="t" strokeweight=".704657pt" strokecolor="#777777">
                <v:path arrowok="t"/>
              </v:shape>
            </v:group>
            <v:group style="position:absolute;left:7333;top:7748;width:4139;height:2" coordorigin="7333,7748" coordsize="4139,2">
              <v:shape style="position:absolute;left:7333;top:7748;width:4139;height:2" coordorigin="7333,7748" coordsize="4139,0" path="m7333,7748l11472,7748e" filled="f" stroked="t" strokeweight=".704657pt" strokecolor="#4F4F4F">
                <v:path arrowok="t"/>
              </v:shape>
            </v:group>
            <v:group style="position:absolute;left:331;top:7698;width:2;height:532" coordorigin="331,7698" coordsize="2,532">
              <v:shape style="position:absolute;left:331;top:7698;width:2;height:532" coordorigin="331,7698" coordsize="0,532" path="m331,8229l331,7698e" filled="f" stroked="t" strokeweight=".469771pt" strokecolor="#343434">
                <v:path arrowok="t"/>
              </v:shape>
            </v:group>
            <v:group style="position:absolute;left:2269;top:7726;width:2;height:475" coordorigin="2269,7726" coordsize="2,475">
              <v:shape style="position:absolute;left:2269;top:7726;width:2;height:475" coordorigin="2269,7726" coordsize="0,475" path="m2269,8201l2269,7726e" filled="f" stroked="t" strokeweight=".234886pt" strokecolor="#000000">
                <v:path arrowok="t"/>
              </v:shape>
            </v:group>
            <v:group style="position:absolute;left:4820;top:7726;width:2;height:475" coordorigin="4820,7726" coordsize="2,475">
              <v:shape style="position:absolute;left:4820;top:7726;width:2;height:475" coordorigin="4820,7726" coordsize="0,475" path="m4820,8201l4820,7726e" filled="f" stroked="t" strokeweight=".234886pt" strokecolor="#000000">
                <v:path arrowok="t"/>
              </v:shape>
            </v:group>
            <v:group style="position:absolute;left:4857;top:7992;width:2856;height:2" coordorigin="4857,7992" coordsize="2856,2">
              <v:shape style="position:absolute;left:4857;top:7992;width:2856;height:2" coordorigin="4857,7992" coordsize="2856,0" path="m4857,7992l7714,7992e" filled="f" stroked="t" strokeweight=".704657pt" strokecolor="#747474">
                <v:path arrowok="t"/>
              </v:shape>
            </v:group>
            <v:group style="position:absolute;left:7545;top:7985;width:1771;height:2" coordorigin="7545,7985" coordsize="1771,2">
              <v:shape style="position:absolute;left:7545;top:7985;width:1771;height:2" coordorigin="7545,7985" coordsize="1771,0" path="m7545,7985l9316,7985e" filled="f" stroked="t" strokeweight=".704657pt" strokecolor="#4B4B4B">
                <v:path arrowok="t"/>
              </v:shape>
            </v:group>
            <v:group style="position:absolute;left:9259;top:7978;width:2222;height:2" coordorigin="9259,7978" coordsize="2222,2">
              <v:shape style="position:absolute;left:9259;top:7978;width:2222;height:2" coordorigin="9259,7978" coordsize="2222,0" path="m9259,7978l11481,7978e" filled="f" stroked="t" strokeweight=".704657pt" strokecolor="#4B4B4B">
                <v:path arrowok="t"/>
              </v:shape>
            </v:group>
            <v:group style="position:absolute;left:11474;top:7071;width:2;height:2762" coordorigin="11474,7071" coordsize="2,2762">
              <v:shape style="position:absolute;left:11474;top:7071;width:2;height:2762" coordorigin="11474,7071" coordsize="0,2762" path="m11474,9833l11474,7071e" filled="f" stroked="t" strokeweight=".704657pt" strokecolor="#4B4B4B">
                <v:path arrowok="t"/>
              </v:shape>
            </v:group>
            <v:group style="position:absolute;left:315;top:8196;width:451;height:2" coordorigin="315,8196" coordsize="451,2">
              <v:shape style="position:absolute;left:315;top:8196;width:451;height:2" coordorigin="315,8196" coordsize="451,0" path="m315,8196l766,8196e" filled="f" stroked="t" strokeweight=".234886pt" strokecolor="#6B6B6B">
                <v:path arrowok="t"/>
              </v:shape>
            </v:group>
            <v:group style="position:absolute;left:766;top:8196;width:1508;height:2" coordorigin="766,8196" coordsize="1508,2">
              <v:shape style="position:absolute;left:766;top:8196;width:1508;height:2" coordorigin="766,8196" coordsize="1508,0" path="m766,8196l2274,8196e" filled="f" stroked="t" strokeweight=".234886pt" strokecolor="#000000">
                <v:path arrowok="t"/>
              </v:shape>
            </v:group>
            <v:group style="position:absolute;left:2269;top:8196;width:99;height:2" coordorigin="2269,8196" coordsize="99,2">
              <v:shape style="position:absolute;left:2269;top:8196;width:99;height:2" coordorigin="2269,8196" coordsize="99,0" path="m2269,8196l2368,8196e" filled="f" stroked="t" strokeweight=".234886pt" strokecolor="#484848">
                <v:path arrowok="t"/>
              </v:shape>
            </v:group>
            <v:group style="position:absolute;left:2368;top:8196;width:2457;height:2" coordorigin="2368,8196" coordsize="2457,2">
              <v:shape style="position:absolute;left:2368;top:8196;width:2457;height:2" coordorigin="2368,8196" coordsize="2457,0" path="m2368,8196l4825,8196e" filled="f" stroked="t" strokeweight=".234886pt" strokecolor="#000000">
                <v:path arrowok="t"/>
              </v:shape>
            </v:group>
            <v:group style="position:absolute;left:8569;top:8220;width:2908;height:2" coordorigin="8569,8220" coordsize="2908,2">
              <v:shape style="position:absolute;left:8569;top:8220;width:2908;height:2" coordorigin="8569,8220" coordsize="2908,0" path="m8569,8220l11477,8220e" filled="f" stroked="t" strokeweight=".704657pt" strokecolor="#4F4F4F">
                <v:path arrowok="t"/>
              </v:shape>
            </v:group>
            <v:group style="position:absolute;left:2269;top:8196;width:2;height:76" coordorigin="2269,8196" coordsize="2,76">
              <v:shape style="position:absolute;left:2269;top:8196;width:2;height:76" coordorigin="2269,8196" coordsize="0,76" path="m2269,8272l2269,8196e" filled="f" stroked="t" strokeweight=".704657pt" strokecolor="#6B6B6B">
                <v:path arrowok="t"/>
              </v:shape>
            </v:group>
            <v:group style="position:absolute;left:11472;top:8163;width:2;height:138" coordorigin="11472,8163" coordsize="2,138">
              <v:shape style="position:absolute;left:11472;top:8163;width:2;height:138" coordorigin="11472,8163" coordsize="0,138" path="m11472,8300l11472,8163e" filled="f" stroked="t" strokeweight=".469771pt" strokecolor="#3B3B3B">
                <v:path arrowok="t"/>
              </v:shape>
            </v:group>
            <v:group style="position:absolute;left:2269;top:8272;width:2;height:736" coordorigin="2269,8272" coordsize="2,736">
              <v:shape style="position:absolute;left:2269;top:8272;width:2;height:736" coordorigin="2269,8272" coordsize="0,736" path="m2269,9008l2269,8272e" filled="f" stroked="t" strokeweight=".234886pt" strokecolor="#000000">
                <v:path arrowok="t"/>
              </v:shape>
            </v:group>
            <v:group style="position:absolute;left:324;top:9027;width:2471;height:2" coordorigin="324,9027" coordsize="2471,2">
              <v:shape style="position:absolute;left:324;top:9027;width:2471;height:2" coordorigin="324,9027" coordsize="2471,0" path="m324,9027l2795,9027e" filled="f" stroked="t" strokeweight=".704657pt" strokecolor="#484848">
                <v:path arrowok="t"/>
              </v:shape>
            </v:group>
            <v:group style="position:absolute;left:3340;top:9024;width:315;height:2" coordorigin="3340,9024" coordsize="315,2">
              <v:shape style="position:absolute;left:3340;top:9024;width:315;height:2" coordorigin="3340,9024" coordsize="315,0" path="m3340,9024l3655,9024e" filled="f" stroked="t" strokeweight=".704657pt" strokecolor="#444444">
                <v:path arrowok="t"/>
              </v:shape>
            </v:group>
            <v:group style="position:absolute;left:2739;top:9024;width:6812;height:2" coordorigin="2739,9024" coordsize="6812,2">
              <v:shape style="position:absolute;left:2739;top:9024;width:6812;height:2" coordorigin="2739,9024" coordsize="6812,0" path="m2739,9024l9550,9024e" filled="f" stroked="t" strokeweight=".704657pt" strokecolor="#606060">
                <v:path arrowok="t"/>
              </v:shape>
            </v:group>
            <v:group style="position:absolute;left:4500;top:9019;width:540;height:2" coordorigin="4500,9019" coordsize="540,2">
              <v:shape style="position:absolute;left:4500;top:9019;width:540;height:2" coordorigin="4500,9019" coordsize="540,0" path="m4500,9019l5041,9019e" filled="f" stroked="t" strokeweight=".704657pt" strokecolor="#7C7C7C">
                <v:path arrowok="t"/>
              </v:shape>
            </v:group>
            <v:group style="position:absolute;left:5224;top:9017;width:352;height:2" coordorigin="5224,9017" coordsize="352,2">
              <v:shape style="position:absolute;left:5224;top:9017;width:352;height:2" coordorigin="5224,9017" coordsize="352,0" path="m5224,9017l5576,9017e" filled="f" stroked="t" strokeweight=".939542pt" strokecolor="#909090">
                <v:path arrowok="t"/>
              </v:shape>
            </v:group>
            <v:group style="position:absolute;left:5520;top:9017;width:301;height:2" coordorigin="5520,9017" coordsize="301,2">
              <v:shape style="position:absolute;left:5520;top:9017;width:301;height:2" coordorigin="5520,9017" coordsize="301,0" path="m5520,9017l5820,9017e" filled="f" stroked="t" strokeweight=".469771pt" strokecolor="#5B5B5B">
                <v:path arrowok="t"/>
              </v:shape>
            </v:group>
            <v:group style="position:absolute;left:5764;top:9017;width:399;height:2" coordorigin="5764,9017" coordsize="399,2">
              <v:shape style="position:absolute;left:5764;top:9017;width:399;height:2" coordorigin="5764,9017" coordsize="399,0" path="m5764,9017l6163,9017e" filled="f" stroked="t" strokeweight=".704657pt" strokecolor="#838383">
                <v:path arrowok="t"/>
              </v:shape>
            </v:group>
            <v:group style="position:absolute;left:5919;top:9015;width:930;height:2" coordorigin="5919,9015" coordsize="930,2">
              <v:shape style="position:absolute;left:5919;top:9015;width:930;height:2" coordorigin="5919,9015" coordsize="930,0" path="m5919,9015l6849,9015e" filled="f" stroked="t" strokeweight=".469771pt" strokecolor="#6B6B6B">
                <v:path arrowok="t"/>
              </v:shape>
            </v:group>
            <v:group style="position:absolute;left:6793;top:9008;width:4688;height:2" coordorigin="6793,9008" coordsize="4688,2">
              <v:shape style="position:absolute;left:6793;top:9008;width:4688;height:2" coordorigin="6793,9008" coordsize="4688,0" path="m6793,9008l11481,9008e" filled="f" stroked="t" strokeweight=".939542pt" strokecolor="#4F4F4F">
                <v:path arrowok="t"/>
              </v:shape>
            </v:group>
            <v:group style="position:absolute;left:2269;top:8993;width:2;height:266" coordorigin="2269,8993" coordsize="2,266">
              <v:shape style="position:absolute;left:2269;top:8993;width:2;height:266" coordorigin="2269,8993" coordsize="0,266" path="m2269,9259l2269,8993e" filled="f" stroked="t" strokeweight=".234886pt" strokecolor="#545454">
                <v:path arrowok="t"/>
              </v:shape>
            </v:group>
            <v:group style="position:absolute;left:2269;top:9259;width:2;height:598" coordorigin="2269,9259" coordsize="2,598">
              <v:shape style="position:absolute;left:2269;top:9259;width:2;height:598" coordorigin="2269,9259" coordsize="0,598" path="m2269,9857l2269,9259e" filled="f" stroked="t" strokeweight=".234886pt" strokecolor="#000000">
                <v:path arrowok="t"/>
              </v:shape>
            </v:group>
            <v:group style="position:absolute;left:348;top:9878;width:1954;height:2" coordorigin="348,9878" coordsize="1954,2">
              <v:shape style="position:absolute;left:348;top:9878;width:1954;height:2" coordorigin="348,9878" coordsize="1954,0" path="m348,9878l2302,9878e" filled="f" stroked="t" strokeweight=".704657pt" strokecolor="#484848">
                <v:path arrowok="t"/>
              </v:shape>
            </v:group>
            <v:group style="position:absolute;left:343;top:9482;width:2;height:2397" coordorigin="343,9482" coordsize="2,2397">
              <v:shape style="position:absolute;left:343;top:9482;width:2;height:2397" coordorigin="343,9482" coordsize="0,2397" path="m343,11879l343,9482e" filled="f" stroked="t" strokeweight=".704657pt" strokecolor="#444444">
                <v:path arrowok="t"/>
              </v:shape>
            </v:group>
            <v:group style="position:absolute;left:2358;top:9862;width:9132;height:2" coordorigin="2358,9862" coordsize="9132,2">
              <v:shape style="position:absolute;left:2358;top:9862;width:9132;height:2" coordorigin="2358,9862" coordsize="9132,0" path="m2358,9862l11491,9862e" filled="f" stroked="t" strokeweight=".704657pt" strokecolor="#545454">
                <v:path arrowok="t"/>
              </v:shape>
            </v:group>
            <v:group style="position:absolute;left:11486;top:9202;width:2;height:959" coordorigin="11486,9202" coordsize="2,959">
              <v:shape style="position:absolute;left:11486;top:9202;width:2;height:959" coordorigin="11486,9202" coordsize="0,959" path="m11486,10161l11486,9202e" filled="f" stroked="t" strokeweight=".704657pt" strokecolor="#575757">
                <v:path arrowok="t"/>
              </v:shape>
            </v:group>
            <v:group style="position:absolute;left:352;top:9150;width:2;height:2848" coordorigin="352,9150" coordsize="2,2848">
              <v:shape style="position:absolute;left:352;top:9150;width:2;height:2848" coordorigin="352,9150" coordsize="0,2848" path="m352,11998l352,9150e" filled="f" stroked="t" strokeweight=".704657pt" strokecolor="#3F3F3F">
                <v:path arrowok="t"/>
              </v:shape>
            </v:group>
            <v:group style="position:absolute;left:2269;top:9843;width:2;height:1001" coordorigin="2269,9843" coordsize="2,1001">
              <v:shape style="position:absolute;left:2269;top:9843;width:2;height:1001" coordorigin="2269,9843" coordsize="0,1001" path="m2269,10844l2269,9843e" filled="f" stroked="t" strokeweight=".234886pt" strokecolor="#484848">
                <v:path arrowok="t"/>
              </v:shape>
            </v:group>
            <v:group style="position:absolute;left:3598;top:10111;width:197;height:2" coordorigin="3598,10111" coordsize="197,2">
              <v:shape style="position:absolute;left:3598;top:10111;width:197;height:2" coordorigin="3598,10111" coordsize="197,0" path="m3598,10111l3796,10111e" filled="f" stroked="t" strokeweight=".704657pt" strokecolor="#2F2F2F">
                <v:path arrowok="t"/>
              </v:shape>
            </v:group>
            <v:group style="position:absolute;left:352;top:10116;width:4312;height:2" coordorigin="352,10116" coordsize="4312,2">
              <v:shape style="position:absolute;left:352;top:10116;width:4312;height:2" coordorigin="352,10116" coordsize="4312,0" path="m352,10116l4665,10116e" filled="f" stroked="t" strokeweight=".939542pt" strokecolor="#484848">
                <v:path arrowok="t"/>
              </v:shape>
            </v:group>
            <v:group style="position:absolute;left:4500;top:10109;width:691;height:2" coordorigin="4500,10109" coordsize="691,2">
              <v:shape style="position:absolute;left:4500;top:10109;width:691;height:2" coordorigin="4500,10109" coordsize="691,0" path="m4500,10109l5191,10109e" filled="f" stroked="t" strokeweight=".704657pt" strokecolor="#939393">
                <v:path arrowok="t"/>
              </v:shape>
            </v:group>
            <v:group style="position:absolute;left:4965;top:10104;width:371;height:2" coordorigin="4965,10104" coordsize="371,2">
              <v:shape style="position:absolute;left:4965;top:10104;width:371;height:2" coordorigin="4965,10104" coordsize="371,0" path="m4965,10104l5337,10104e" filled="f" stroked="t" strokeweight=".939542pt" strokecolor="#CCCCCC">
                <v:path arrowok="t"/>
              </v:shape>
            </v:group>
            <v:group style="position:absolute;left:5224;top:10102;width:940;height:2" coordorigin="5224,10102" coordsize="940,2">
              <v:shape style="position:absolute;left:5224;top:10102;width:940;height:2" coordorigin="5224,10102" coordsize="940,0" path="m5224,10102l6163,10102e" filled="f" stroked="t" strokeweight=".704657pt" strokecolor="#AFAFAF">
                <v:path arrowok="t"/>
              </v:shape>
            </v:group>
            <v:group style="position:absolute;left:5341;top:10099;width:2260;height:2" coordorigin="5341,10099" coordsize="2260,2">
              <v:shape style="position:absolute;left:5341;top:10099;width:2260;height:2" coordorigin="5341,10099" coordsize="2260,0" path="m5341,10099l7601,10099e" filled="f" stroked="t" strokeweight=".704657pt" strokecolor="#838383">
                <v:path arrowok="t"/>
              </v:shape>
            </v:group>
            <v:group style="position:absolute;left:7098;top:10094;width:2090;height:2" coordorigin="7098,10094" coordsize="2090,2">
              <v:shape style="position:absolute;left:7098;top:10094;width:2090;height:2" coordorigin="7098,10094" coordsize="2090,0" path="m7098,10094l9189,10094e" filled="f" stroked="t" strokeweight=".704657pt" strokecolor="#5B5B5B">
                <v:path arrowok="t"/>
              </v:shape>
            </v:group>
            <v:group style="position:absolute;left:8912;top:10092;width:2579;height:2" coordorigin="8912,10092" coordsize="2579,2">
              <v:shape style="position:absolute;left:8912;top:10092;width:2579;height:2" coordorigin="8912,10092" coordsize="2579,0" path="m8912,10092l11491,10092e" filled="f" stroked="t" strokeweight=".469771pt" strokecolor="#444444">
                <v:path arrowok="t"/>
              </v:shape>
            </v:group>
            <v:group style="position:absolute;left:343;top:10355;width:4928;height:2" coordorigin="343,10355" coordsize="4928,2">
              <v:shape style="position:absolute;left:343;top:10355;width:4928;height:2" coordorigin="343,10355" coordsize="4928,0" path="m343,10355l5271,10355e" filled="f" stroked="t" strokeweight=".704657pt" strokecolor="#545454">
                <v:path arrowok="t"/>
              </v:shape>
            </v:group>
            <v:group style="position:absolute;left:3598;top:10348;width:197;height:2" coordorigin="3598,10348" coordsize="197,2">
              <v:shape style="position:absolute;left:3598;top:10348;width:197;height:2" coordorigin="3598,10348" coordsize="197,0" path="m3598,10348l3796,10348e" filled="f" stroked="t" strokeweight=".704657pt" strokecolor="#343434">
                <v:path arrowok="t"/>
              </v:shape>
            </v:group>
            <v:group style="position:absolute;left:4500;top:10344;width:348;height:2" coordorigin="4500,10344" coordsize="348,2">
              <v:shape style="position:absolute;left:4500;top:10344;width:348;height:2" coordorigin="4500,10344" coordsize="348,0" path="m4500,10344l4848,10344e" filled="f" stroked="t" strokeweight=".469771pt" strokecolor="#575757">
                <v:path arrowok="t"/>
              </v:shape>
            </v:group>
            <v:group style="position:absolute;left:4792;top:10346;width:479;height:2" coordorigin="4792,10346" coordsize="479,2">
              <v:shape style="position:absolute;left:4792;top:10346;width:479;height:2" coordorigin="4792,10346" coordsize="479,0" path="m4792,10346l5271,10346e" filled="f" stroked="t" strokeweight=".939542pt" strokecolor="#BFBFBF">
                <v:path arrowok="t"/>
              </v:shape>
            </v:group>
            <v:group style="position:absolute;left:3340;top:10346;width:7112;height:2" coordorigin="3340,10346" coordsize="7112,2">
              <v:shape style="position:absolute;left:3340;top:10346;width:7112;height:2" coordorigin="3340,10346" coordsize="7112,0" path="m3340,10346l10452,10346e" filled="f" stroked="t" strokeweight=".704657pt" strokecolor="#707070">
                <v:path arrowok="t"/>
              </v:shape>
            </v:group>
            <v:group style="position:absolute;left:5224;top:10341;width:352;height:2" coordorigin="5224,10341" coordsize="352,2">
              <v:shape style="position:absolute;left:5224;top:10341;width:352;height:2" coordorigin="5224,10341" coordsize="352,0" path="m5224,10341l5576,10341e" filled="f" stroked="t" strokeweight=".469771pt" strokecolor="#BFBFBF">
                <v:path arrowok="t"/>
              </v:shape>
            </v:group>
            <v:group style="position:absolute;left:5562;top:10336;width:601;height:2" coordorigin="5562,10336" coordsize="601,2">
              <v:shape style="position:absolute;left:5562;top:10336;width:601;height:2" coordorigin="5562,10336" coordsize="601,0" path="m5562,10336l6163,10336e" filled="f" stroked="t" strokeweight=".704657pt" strokecolor="#9C9C9C">
                <v:path arrowok="t"/>
              </v:shape>
            </v:group>
            <v:group style="position:absolute;left:6793;top:10334;width:460;height:2" coordorigin="6793,10334" coordsize="460,2">
              <v:shape style="position:absolute;left:6793;top:10334;width:460;height:2" coordorigin="6793,10334" coordsize="460,0" path="m6793,10334l7253,10334e" filled="f" stroked="t" strokeweight=".469771pt" strokecolor="#646464">
                <v:path arrowok="t"/>
              </v:shape>
            </v:group>
            <v:group style="position:absolute;left:5280;top:10332;width:2321;height:2" coordorigin="5280,10332" coordsize="2321,2">
              <v:shape style="position:absolute;left:5280;top:10332;width:2321;height:2" coordorigin="5280,10332" coordsize="2321,0" path="m5280,10332l7601,10332e" filled="f" stroked="t" strokeweight=".704657pt" strokecolor="#808080">
                <v:path arrowok="t"/>
              </v:shape>
            </v:group>
            <v:group style="position:absolute;left:5280;top:10332;width:5172;height:2" coordorigin="5280,10332" coordsize="5172,2">
              <v:shape style="position:absolute;left:5280;top:10332;width:5172;height:2" coordorigin="5280,10332" coordsize="5172,0" path="m5280,10332l10452,10332e" filled="f" stroked="t" strokeweight=".704657pt" strokecolor="#646464">
                <v:path arrowok="t"/>
              </v:shape>
            </v:group>
            <v:group style="position:absolute;left:9259;top:10320;width:2231;height:2" coordorigin="9259,10320" coordsize="2231,2">
              <v:shape style="position:absolute;left:9259;top:10320;width:2231;height:2" coordorigin="9259,10320" coordsize="2231,0" path="m9259,10320l11491,10320e" filled="f" stroked="t" strokeweight=".704657pt" strokecolor="#3F3F3F">
                <v:path arrowok="t"/>
              </v:shape>
            </v:group>
            <v:group style="position:absolute;left:11458;top:10118;width:2;height:242" coordorigin="11458,10118" coordsize="2,242">
              <v:shape style="position:absolute;left:11458;top:10118;width:2;height:242" coordorigin="11458,10118" coordsize="0,242" path="m11458,10360l11458,10118e" filled="f" stroked="t" strokeweight=".234886pt" strokecolor="#444444">
                <v:path arrowok="t"/>
              </v:shape>
            </v:group>
            <v:group style="position:absolute;left:11458;top:10346;width:2;height:242" coordorigin="11458,10346" coordsize="2,242">
              <v:shape style="position:absolute;left:11458;top:10346;width:2;height:242" coordorigin="11458,10346" coordsize="0,242" path="m11458,10588l11458,10346e" filled="f" stroked="t" strokeweight=".234886pt" strokecolor="#000000">
                <v:path arrowok="t"/>
              </v:shape>
            </v:group>
            <v:group style="position:absolute;left:935;top:10821;width:2462;height:2" coordorigin="935,10821" coordsize="2462,2">
              <v:shape style="position:absolute;left:935;top:10821;width:2462;height:2" coordorigin="935,10821" coordsize="2462,0" path="m935,10821l3396,10821e" filled="f" stroked="t" strokeweight=".704657pt" strokecolor="#484848">
                <v:path arrowok="t"/>
              </v:shape>
            </v:group>
            <v:group style="position:absolute;left:3340;top:10811;width:714;height:2" coordorigin="3340,10811" coordsize="714,2">
              <v:shape style="position:absolute;left:3340;top:10811;width:714;height:2" coordorigin="3340,10811" coordsize="714,0" path="m3340,10811l4054,10811e" filled="f" stroked="t" strokeweight=".939542pt" strokecolor="#606060">
                <v:path arrowok="t"/>
              </v:shape>
            </v:group>
            <v:group style="position:absolute;left:3739;top:10809;width:817;height:2" coordorigin="3739,10809" coordsize="817,2">
              <v:shape style="position:absolute;left:3739;top:10809;width:817;height:2" coordorigin="3739,10809" coordsize="817,0" path="m3739,10809l4557,10809e" filled="f" stroked="t" strokeweight=".704657pt" strokecolor="#808080">
                <v:path arrowok="t"/>
              </v:shape>
            </v:group>
            <v:group style="position:absolute;left:4059;top:10809;width:916;height:2" coordorigin="4059,10809" coordsize="916,2">
              <v:shape style="position:absolute;left:4059;top:10809;width:916;height:2" coordorigin="4059,10809" coordsize="916,0" path="m4059,10809l4975,10809e" filled="f" stroked="t" strokeweight=".704657pt" strokecolor="#A8A8A8">
                <v:path arrowok="t"/>
              </v:shape>
            </v:group>
            <v:group style="position:absolute;left:6821;top:10835;width:4641;height:2" coordorigin="6821,10835" coordsize="4641,2">
              <v:shape style="position:absolute;left:6821;top:10835;width:4641;height:2" coordorigin="6821,10835" coordsize="4641,0" path="m6821,10835l11462,10835e" filled="f" stroked="t" strokeweight=".234886pt" strokecolor="#000000">
                <v:path arrowok="t"/>
              </v:shape>
            </v:group>
            <v:group style="position:absolute;left:11458;top:10588;width:2;height:489" coordorigin="11458,10588" coordsize="2,489">
              <v:shape style="position:absolute;left:11458;top:10588;width:2;height:489" coordorigin="11458,10588" coordsize="0,489" path="m11458,11077l11458,10588e" filled="f" stroked="t" strokeweight=".234886pt" strokecolor="#4B4B4B">
                <v:path arrowok="t"/>
              </v:shape>
            </v:group>
            <v:group style="position:absolute;left:348;top:11055;width:2903;height:2" coordorigin="348,11055" coordsize="2903,2">
              <v:shape style="position:absolute;left:348;top:11055;width:2903;height:2" coordorigin="348,11055" coordsize="2903,0" path="m348,11055l3251,11055e" filled="f" stroked="t" strokeweight=".704657pt" strokecolor="#484848">
                <v:path arrowok="t"/>
              </v:shape>
            </v:group>
            <v:group style="position:absolute;left:2269;top:10830;width:2;height:252" coordorigin="2269,10830" coordsize="2,252">
              <v:shape style="position:absolute;left:2269;top:10830;width:2;height:252" coordorigin="2269,10830" coordsize="0,252" path="m2269,11082l2269,10830e" filled="f" stroked="t" strokeweight=".234886pt" strokecolor="#5B5B5B">
                <v:path arrowok="t"/>
              </v:shape>
            </v:group>
            <v:group style="position:absolute;left:2739;top:11046;width:1818;height:2" coordorigin="2739,11046" coordsize="1818,2">
              <v:shape style="position:absolute;left:2739;top:11046;width:1818;height:2" coordorigin="2739,11046" coordsize="1818,0" path="m2739,11046l4557,11046e" filled="f" stroked="t" strokeweight=".704657pt" strokecolor="#4F4F4F">
                <v:path arrowok="t"/>
              </v:shape>
            </v:group>
            <v:group style="position:absolute;left:4500;top:11046;width:348;height:2" coordorigin="4500,11046" coordsize="348,2">
              <v:shape style="position:absolute;left:4500;top:11046;width:348;height:2" coordorigin="4500,11046" coordsize="348,0" path="m4500,11046l4848,11046e" filled="f" stroked="t" strokeweight=".469771pt" strokecolor="#979797">
                <v:path arrowok="t"/>
              </v:shape>
            </v:group>
            <v:group style="position:absolute;left:4792;top:11044;width:249;height:2" coordorigin="4792,11044" coordsize="249,2">
              <v:shape style="position:absolute;left:4792;top:11044;width:249;height:2" coordorigin="4792,11044" coordsize="249,0" path="m4792,11044l5041,11044e" filled="f" stroked="t" strokeweight=".469771pt" strokecolor="#AFAFAF">
                <v:path arrowok="t"/>
              </v:shape>
            </v:group>
            <v:group style="position:absolute;left:5548;top:11072;width:1677;height:2" coordorigin="5548,11072" coordsize="1677,2">
              <v:shape style="position:absolute;left:5548;top:11072;width:1677;height:2" coordorigin="5548,11072" coordsize="1677,0" path="m5548,11072l7225,11072e" filled="f" stroked="t" strokeweight=".234886pt" strokecolor="#000000">
                <v:path arrowok="t"/>
              </v:shape>
            </v:group>
            <v:group style="position:absolute;left:7225;top:11072;width:348;height:2" coordorigin="7225,11072" coordsize="348,2">
              <v:shape style="position:absolute;left:7225;top:11072;width:348;height:2" coordorigin="7225,11072" coordsize="348,0" path="m7225,11072l7573,11072e" filled="f" stroked="t" strokeweight=".234886pt" strokecolor="#575757">
                <v:path arrowok="t"/>
              </v:shape>
            </v:group>
            <v:group style="position:absolute;left:7573;top:11072;width:822;height:2" coordorigin="7573,11072" coordsize="822,2">
              <v:shape style="position:absolute;left:7573;top:11072;width:822;height:2" coordorigin="7573,11072" coordsize="822,0" path="m7573,11072l8395,11072e" filled="f" stroked="t" strokeweight=".234886pt" strokecolor="#000000">
                <v:path arrowok="t"/>
              </v:shape>
            </v:group>
            <v:group style="position:absolute;left:8395;top:11072;width:893;height:2" coordorigin="8395,11072" coordsize="893,2">
              <v:shape style="position:absolute;left:8395;top:11072;width:893;height:2" coordorigin="8395,11072" coordsize="893,0" path="m8395,11072l9287,11072e" filled="f" stroked="t" strokeweight=".234886pt" strokecolor="#4F4F4F">
                <v:path arrowok="t"/>
              </v:shape>
            </v:group>
            <v:group style="position:absolute;left:9287;top:11072;width:2175;height:2" coordorigin="9287,11072" coordsize="2175,2">
              <v:shape style="position:absolute;left:9287;top:11072;width:2175;height:2" coordorigin="9287,11072" coordsize="2175,0" path="m9287,11072l11462,11072e" filled="f" stroked="t" strokeweight=".234886pt" strokecolor="#3B3B3B">
                <v:path arrowok="t"/>
              </v:shape>
            </v:group>
            <v:group style="position:absolute;left:315;top:11252;width:827;height:2" coordorigin="315,11252" coordsize="827,2">
              <v:shape style="position:absolute;left:315;top:11252;width:827;height:2" coordorigin="315,11252" coordsize="827,0" path="m315,11252l1142,11252e" filled="f" stroked="t" strokeweight=".234886pt" strokecolor="#4B4B4B">
                <v:path arrowok="t"/>
              </v:shape>
            </v:group>
            <v:group style="position:absolute;left:1153;top:11048;width:2;height:959" coordorigin="1153,11048" coordsize="2,959">
              <v:shape style="position:absolute;left:1153;top:11048;width:2;height:959" coordorigin="1153,11048" coordsize="0,959" path="m1153,12007l1153,11048e" filled="f" stroked="t" strokeweight=".939542pt" strokecolor="#575757">
                <v:path arrowok="t"/>
              </v:shape>
            </v:group>
            <v:group style="position:absolute;left:1127;top:11252;width:1146;height:2" coordorigin="1127,11252" coordsize="1146,2">
              <v:shape style="position:absolute;left:1127;top:11252;width:1146;height:2" coordorigin="1127,11252" coordsize="1146,0" path="m1127,11252l2274,11252e" filled="f" stroked="t" strokeweight=".704657pt" strokecolor="#484848">
                <v:path arrowok="t"/>
              </v:shape>
            </v:group>
            <v:group style="position:absolute;left:1602;top:11067;width:2;height:195" coordorigin="1602,11067" coordsize="2,195">
              <v:shape style="position:absolute;left:1602;top:11067;width:2;height:195" coordorigin="1602,11067" coordsize="0,195" path="m1602,11262l1602,11067e" filled="f" stroked="t" strokeweight=".234886pt" strokecolor="#000000">
                <v:path arrowok="t"/>
              </v:shape>
            </v:group>
            <v:group style="position:absolute;left:2269;top:11067;width:2;height:195" coordorigin="2269,11067" coordsize="2,195">
              <v:shape style="position:absolute;left:2269;top:11067;width:2;height:195" coordorigin="2269,11067" coordsize="0,195" path="m2269,11262l2269,11067e" filled="f" stroked="t" strokeweight=".234886pt" strokecolor="#000000">
                <v:path arrowok="t"/>
              </v:shape>
            </v:group>
            <v:group style="position:absolute;left:5285;top:11279;width:536;height:2" coordorigin="5285,11279" coordsize="536,2">
              <v:shape style="position:absolute;left:5285;top:11279;width:536;height:2" coordorigin="5285,11279" coordsize="536,0" path="m5285,11279l5820,11279e" filled="f" stroked="t" strokeweight=".704657pt" strokecolor="#A3A3A3">
                <v:path arrowok="t"/>
              </v:shape>
            </v:group>
            <v:group style="position:absolute;left:5656;top:11276;width:1221;height:2" coordorigin="5656,11276" coordsize="1221,2">
              <v:shape style="position:absolute;left:5656;top:11276;width:1221;height:2" coordorigin="5656,11276" coordsize="1221,0" path="m5656,11276l6877,11276e" filled="f" stroked="t" strokeweight=".704657pt" strokecolor="#777777">
                <v:path arrowok="t"/>
              </v:shape>
            </v:group>
            <v:group style="position:absolute;left:6793;top:11274;width:465;height:2" coordorigin="6793,11274" coordsize="465,2">
              <v:shape style="position:absolute;left:6793;top:11274;width:465;height:2" coordorigin="6793,11274" coordsize="465,0" path="m6793,11274l7258,11274e" filled="f" stroked="t" strokeweight=".469771pt" strokecolor="#484848">
                <v:path arrowok="t"/>
              </v:shape>
            </v:group>
            <v:group style="position:absolute;left:7225;top:11072;width:2;height:190" coordorigin="7225,11072" coordsize="2,190">
              <v:shape style="position:absolute;left:7225;top:11072;width:2;height:190" coordorigin="7225,11072" coordsize="0,190" path="m7225,11262l7225,11072e" filled="f" stroked="t" strokeweight=".234886pt" strokecolor="#000000">
                <v:path arrowok="t"/>
              </v:shape>
            </v:group>
            <v:group style="position:absolute;left:5285;top:11271;width:6112;height:2" coordorigin="5285,11271" coordsize="6112,2">
              <v:shape style="position:absolute;left:5285;top:11271;width:6112;height:2" coordorigin="5285,11271" coordsize="6112,0" path="m5285,11271l11397,11271e" filled="f" stroked="t" strokeweight=".704657pt" strokecolor="#5B5B5B">
                <v:path arrowok="t"/>
              </v:shape>
            </v:group>
            <v:group style="position:absolute;left:7545;top:11269;width:667;height:2" coordorigin="7545,11269" coordsize="667,2">
              <v:shape style="position:absolute;left:7545;top:11269;width:667;height:2" coordorigin="7545,11269" coordsize="667,0" path="m7545,11269l8212,11269e" filled="f" stroked="t" strokeweight=".704657pt" strokecolor="#484848">
                <v:path arrowok="t"/>
              </v:shape>
            </v:group>
            <v:group style="position:absolute;left:8155;top:11262;width:3335;height:2" coordorigin="8155,11262" coordsize="3335,2">
              <v:shape style="position:absolute;left:8155;top:11262;width:3335;height:2" coordorigin="8155,11262" coordsize="3335,0" path="m8155,11262l11491,11262e" filled="f" stroked="t" strokeweight=".704657pt" strokecolor="#4F4F4F">
                <v:path arrowok="t"/>
              </v:shape>
            </v:group>
            <v:group style="position:absolute;left:11458;top:11072;width:2;height:702" coordorigin="11458,11072" coordsize="2,702">
              <v:shape style="position:absolute;left:11458;top:11072;width:2;height:702" coordorigin="11458,11072" coordsize="0,702" path="m11458,11774l11458,11072e" filled="f" stroked="t" strokeweight=".234886pt" strokecolor="#181818">
                <v:path arrowok="t"/>
              </v:shape>
            </v:group>
            <v:group style="position:absolute;left:355;top:10963;width:2;height:916" coordorigin="355,10963" coordsize="2,916">
              <v:shape style="position:absolute;left:355;top:10963;width:2;height:916" coordorigin="355,10963" coordsize="0,916" path="m355,11879l355,10963e" filled="f" stroked="t" strokeweight=".939542pt" strokecolor="#545454">
                <v:path arrowok="t"/>
              </v:shape>
            </v:group>
            <v:group style="position:absolute;left:1602;top:11248;width:2;height:527" coordorigin="1602,11248" coordsize="2,527">
              <v:shape style="position:absolute;left:1602;top:11248;width:2;height:527" coordorigin="1602,11248" coordsize="0,527" path="m1602,11774l1602,11248e" filled="f" stroked="t" strokeweight=".234886pt" strokecolor="#4B4B4B">
                <v:path arrowok="t"/>
              </v:shape>
            </v:group>
            <v:group style="position:absolute;left:2269;top:11248;width:2;height:527" coordorigin="2269,11248" coordsize="2,527">
              <v:shape style="position:absolute;left:2269;top:11248;width:2;height:527" coordorigin="2269,11248" coordsize="0,527" path="m2269,11774l2269,11248e" filled="f" stroked="t" strokeweight=".234886pt" strokecolor="#575757">
                <v:path arrowok="t"/>
              </v:shape>
            </v:group>
            <v:group style="position:absolute;left:7225;top:11248;width:2;height:527" coordorigin="7225,11248" coordsize="2,527">
              <v:shape style="position:absolute;left:7225;top:11248;width:2;height:527" coordorigin="7225,11248" coordsize="0,527" path="m7225,11774l7225,11248e" filled="f" stroked="t" strokeweight=".234886pt" strokecolor="#282828">
                <v:path arrowok="t"/>
              </v:shape>
            </v:group>
            <v:group style="position:absolute;left:319;top:11774;width:2;height:1732" coordorigin="319,11774" coordsize="2,1732">
              <v:shape style="position:absolute;left:319;top:11774;width:2;height:1732" coordorigin="319,11774" coordsize="0,1732" path="m319,13507l319,11774e" filled="f" stroked="t" strokeweight=".704657pt" strokecolor="#000000">
                <v:path arrowok="t"/>
              </v:shape>
            </v:group>
            <v:group style="position:absolute;left:1602;top:11774;width:2;height:1410" coordorigin="1602,11774" coordsize="2,1410">
              <v:shape style="position:absolute;left:1602;top:11774;width:2;height:1410" coordorigin="1602,11774" coordsize="0,1410" path="m1602,13184l1602,11774e" filled="f" stroked="t" strokeweight=".234886pt" strokecolor="#000000">
                <v:path arrowok="t"/>
              </v:shape>
            </v:group>
            <v:group style="position:absolute;left:2269;top:11774;width:2;height:1410" coordorigin="2269,11774" coordsize="2,1410">
              <v:shape style="position:absolute;left:2269;top:11774;width:2;height:1410" coordorigin="2269,11774" coordsize="0,1410" path="m2269,13184l2269,11774e" filled="f" stroked="t" strokeweight=".234886pt" strokecolor="#000000">
                <v:path arrowok="t"/>
              </v:shape>
            </v:group>
            <v:group style="position:absolute;left:7225;top:11774;width:2;height:3911" coordorigin="7225,11774" coordsize="2,3911">
              <v:shape style="position:absolute;left:7225;top:11774;width:2;height:3911" coordorigin="7225,11774" coordsize="0,3911" path="m7225,15685l7225,11774e" filled="f" stroked="t" strokeweight=".234886pt" strokecolor="#000000">
                <v:path arrowok="t"/>
              </v:shape>
            </v:group>
            <v:group style="position:absolute;left:11458;top:11774;width:2;height:3911" coordorigin="11458,11774" coordsize="2,3911">
              <v:shape style="position:absolute;left:11458;top:11774;width:2;height:3911" coordorigin="11458,11774" coordsize="0,3911" path="m11458,15685l11458,11774e" filled="f" stroked="t" strokeweight=".234886pt" strokecolor="#000000">
                <v:path arrowok="t"/>
              </v:shape>
            </v:group>
            <v:group style="position:absolute;left:1165;top:11950;width:2;height:508" coordorigin="1165,11950" coordsize="2,508">
              <v:shape style="position:absolute;left:1165;top:11950;width:2;height:508" coordorigin="1165,11950" coordsize="0,508" path="m1165,12458l1165,11950e" filled="f" stroked="t" strokeweight=".469771pt" strokecolor="#343434">
                <v:path arrowok="t"/>
              </v:shape>
            </v:group>
            <v:group style="position:absolute;left:1163;top:12401;width:2;height:574" coordorigin="1163,12401" coordsize="2,574">
              <v:shape style="position:absolute;left:1163;top:12401;width:2;height:574" coordorigin="1163,12401" coordsize="0,574" path="m1163,12975l1163,12401e" filled="f" stroked="t" strokeweight=".469771pt" strokecolor="#545454">
                <v:path arrowok="t"/>
              </v:shape>
            </v:group>
            <v:group style="position:absolute;left:1167;top:12918;width:2;height:214" coordorigin="1167,12918" coordsize="2,214">
              <v:shape style="position:absolute;left:1167;top:12918;width:2;height:214" coordorigin="1167,12918" coordsize="0,214" path="m1167,13132l1167,12918e" filled="f" stroked="t" strokeweight=".234886pt" strokecolor="#343434">
                <v:path arrowok="t"/>
              </v:shape>
            </v:group>
            <v:group style="position:absolute;left:376;top:13371;width:1259;height:2" coordorigin="376,13371" coordsize="1259,2">
              <v:shape style="position:absolute;left:376;top:13371;width:1259;height:2" coordorigin="376,13371" coordsize="1259,0" path="m376,13371l1635,13371e" filled="f" stroked="t" strokeweight=".939542pt" strokecolor="#575757">
                <v:path arrowok="t"/>
              </v:shape>
            </v:group>
            <v:group style="position:absolute;left:1165;top:13156;width:2;height:1139" coordorigin="1165,13156" coordsize="2,1139">
              <v:shape style="position:absolute;left:1165;top:13156;width:2;height:1139" coordorigin="1165,13156" coordsize="0,1139" path="m1165,14295l1165,13156e" filled="f" stroked="t" strokeweight=".234886pt" strokecolor="#646464">
                <v:path arrowok="t"/>
              </v:shape>
            </v:group>
            <v:group style="position:absolute;left:1602;top:13184;width:2;height:176" coordorigin="1602,13184" coordsize="2,176">
              <v:shape style="position:absolute;left:1602;top:13184;width:2;height:176" coordorigin="1602,13184" coordsize="0,176" path="m1602,13360l1602,13184e" filled="f" stroked="t" strokeweight=".234886pt" strokecolor="#1F1F1F">
                <v:path arrowok="t"/>
              </v:shape>
            </v:group>
            <v:group style="position:absolute;left:1574;top:13367;width:728;height:2" coordorigin="1574,13367" coordsize="728,2">
              <v:shape style="position:absolute;left:1574;top:13367;width:728;height:2" coordorigin="1574,13367" coordsize="728,0" path="m1574,13367l2302,13367e" filled="f" stroked="t" strokeweight=".704657pt" strokecolor="#444444">
                <v:path arrowok="t"/>
              </v:shape>
            </v:group>
            <v:group style="position:absolute;left:2269;top:13184;width:2;height:323" coordorigin="2269,13184" coordsize="2,323">
              <v:shape style="position:absolute;left:2269;top:13184;width:2;height:323" coordorigin="2269,13184" coordsize="0,323" path="m2269,13507l2269,13184e" filled="f" stroked="t" strokeweight=".234886pt" strokecolor="#575757">
                <v:path arrowok="t"/>
              </v:shape>
            </v:group>
            <v:group style="position:absolute;left:2241;top:13364;width:155;height:2" coordorigin="2241,13364" coordsize="155,2">
              <v:shape style="position:absolute;left:2241;top:13364;width:155;height:2" coordorigin="2241,13364" coordsize="155,0" path="m2241,13364l2396,13364e" filled="f" stroked="t" strokeweight=".939542pt" strokecolor="#575757">
                <v:path arrowok="t"/>
              </v:shape>
            </v:group>
            <v:group style="position:absolute;left:1602;top:13345;width:2;height:161" coordorigin="1602,13345" coordsize="2,161">
              <v:shape style="position:absolute;left:1602;top:13345;width:2;height:161" coordorigin="1602,13345" coordsize="0,161" path="m1602,13507l1602,13345e" filled="f" stroked="t" strokeweight=".234886pt" strokecolor="#575757">
                <v:path arrowok="t"/>
              </v:shape>
            </v:group>
            <v:group style="position:absolute;left:319;top:13507;width:2;height:204" coordorigin="319,13507" coordsize="2,204">
              <v:shape style="position:absolute;left:319;top:13507;width:2;height:204" coordorigin="319,13507" coordsize="0,204" path="m319,13711l319,13507e" filled="f" stroked="t" strokeweight=".234886pt" strokecolor="#ACACAC">
                <v:path arrowok="t"/>
              </v:shape>
            </v:group>
            <v:group style="position:absolute;left:1602;top:13507;width:2;height:2178" coordorigin="1602,13507" coordsize="2,2178">
              <v:shape style="position:absolute;left:1602;top:13507;width:2;height:2178" coordorigin="1602,13507" coordsize="0,2178" path="m1602,15685l1602,13507e" filled="f" stroked="t" strokeweight=".234886pt" strokecolor="#000000">
                <v:path arrowok="t"/>
              </v:shape>
            </v:group>
            <v:group style="position:absolute;left:2269;top:13507;width:2;height:2178" coordorigin="2269,13507" coordsize="2,2178">
              <v:shape style="position:absolute;left:2269;top:13507;width:2;height:2178" coordorigin="2269,13507" coordsize="0,2178" path="m2269,15685l2269,13507e" filled="f" stroked="t" strokeweight=".234886pt" strokecolor="#000000">
                <v:path arrowok="t"/>
              </v:shape>
            </v:group>
            <v:group style="position:absolute;left:319;top:13711;width:2;height:2378" coordorigin="319,13711" coordsize="2,2378">
              <v:shape style="position:absolute;left:319;top:13711;width:2;height:2378" coordorigin="319,13711" coordsize="0,2378" path="m319,16088l319,13711e" filled="f" stroked="t" strokeweight=".234886pt" strokecolor="#000000">
                <v:path arrowok="t"/>
              </v:shape>
            </v:group>
            <v:group style="position:absolute;left:1132;top:13711;width:2;height:1974" coordorigin="1132,13711" coordsize="2,1974">
              <v:shape style="position:absolute;left:1132;top:13711;width:2;height:1974" coordorigin="1132,13711" coordsize="0,1974" path="m1132,15685l1132,13711e" filled="f" stroked="t" strokeweight=".704657pt" strokecolor="#000000">
                <v:path arrowok="t"/>
              </v:shape>
            </v:group>
            <v:group style="position:absolute;left:404;top:16050;width:2753;height:2" coordorigin="404,16050" coordsize="2753,2">
              <v:shape style="position:absolute;left:404;top:16050;width:2753;height:2" coordorigin="404,16050" coordsize="2753,0" path="m404,16050l3157,16050e" filled="f" stroked="t" strokeweight=".704657pt" strokecolor="#545454">
                <v:path arrowok="t"/>
              </v:shape>
            </v:group>
            <v:group style="position:absolute;left:738;top:16050;width:1268;height:2" coordorigin="738,16050" coordsize="1268,2">
              <v:shape style="position:absolute;left:738;top:16050;width:1268;height:2" coordorigin="738,16050" coordsize="1268,0" path="m738,16050l2006,16050e" filled="f" stroked="t" strokeweight=".469771pt" strokecolor="#484848">
                <v:path arrowok="t"/>
              </v:shape>
            </v:group>
            <v:group style="position:absolute;left:1132;top:15685;width:2;height:399" coordorigin="1132,15685" coordsize="2,399">
              <v:shape style="position:absolute;left:1132;top:15685;width:2;height:399" coordorigin="1132,15685" coordsize="0,399" path="m1132,16084l1132,15685e" filled="f" stroked="t" strokeweight=".234886pt" strokecolor="#383838">
                <v:path arrowok="t"/>
              </v:shape>
            </v:group>
            <v:group style="position:absolute;left:1602;top:15685;width:2;height:399" coordorigin="1602,15685" coordsize="2,399">
              <v:shape style="position:absolute;left:1602;top:15685;width:2;height:399" coordorigin="1602,15685" coordsize="0,399" path="m1602,16084l1602,15685e" filled="f" stroked="t" strokeweight=".234886pt" strokecolor="#575757">
                <v:path arrowok="t"/>
              </v:shape>
            </v:group>
            <v:group style="position:absolute;left:2269;top:15685;width:2;height:399" coordorigin="2269,15685" coordsize="2,399">
              <v:shape style="position:absolute;left:2269;top:15685;width:2;height:399" coordorigin="2269,15685" coordsize="0,399" path="m2269,16084l2269,15685e" filled="f" stroked="t" strokeweight=".234886pt" strokecolor="#676767">
                <v:path arrowok="t"/>
              </v:shape>
            </v:group>
            <v:group style="position:absolute;left:2241;top:16048;width:315;height:2" coordorigin="2241,16048" coordsize="315,2">
              <v:shape style="position:absolute;left:2241;top:16048;width:315;height:2" coordorigin="2241,16048" coordsize="315,0" path="m2241,16048l2556,16048e" filled="f" stroked="t" strokeweight=".234886pt" strokecolor="#838383">
                <v:path arrowok="t"/>
              </v:shape>
            </v:group>
            <v:group style="position:absolute;left:5792;top:16079;width:5670;height:2" coordorigin="5792,16079" coordsize="5670,2">
              <v:shape style="position:absolute;left:5792;top:16079;width:5670;height:2" coordorigin="5792,16079" coordsize="5670,0" path="m5792,16079l11462,16079e" filled="f" stroked="t" strokeweight=".234886pt" strokecolor="#000000">
                <v:path arrowok="t"/>
              </v:shape>
            </v:group>
            <v:group style="position:absolute;left:7225;top:15685;width:2;height:399" coordorigin="7225,15685" coordsize="2,399">
              <v:shape style="position:absolute;left:7225;top:15685;width:2;height:399" coordorigin="7225,15685" coordsize="0,399" path="m7225,16084l7225,15685e" filled="f" stroked="t" strokeweight=".234886pt" strokecolor="#676767">
                <v:path arrowok="t"/>
              </v:shape>
            </v:group>
            <v:group style="position:absolute;left:11458;top:15685;width:2;height:399" coordorigin="11458,15685" coordsize="2,399">
              <v:shape style="position:absolute;left:11458;top:15685;width:2;height:399" coordorigin="11458,15685" coordsize="0,399" path="m11458,16084l11458,15685e" filled="f" stroked="t" strokeweight=".234886pt" strokecolor="#2B2B2B">
                <v:path arrowok="t"/>
              </v:shape>
            </v:group>
            <v:group style="position:absolute;left:4857;top:7997;width:489;height:2" coordorigin="4857,7997" coordsize="489,2">
              <v:shape style="position:absolute;left:4857;top:7997;width:489;height:2" coordorigin="4857,7997" coordsize="489,0" path="m4857,7997l5346,7997e" filled="f" stroked="t" strokeweight=".939542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51"/>
        </w:rPr>
        <w:t>o:ı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50" w:lineRule="exact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D2D2D"/>
          <w:spacing w:val="0"/>
          <w:w w:val="50"/>
          <w:position w:val="2"/>
        </w:rPr>
        <w:t>::ı::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714" w:lineRule="atLeast"/>
        <w:ind w:left="66" w:right="-20"/>
        <w:jc w:val="left"/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3"/>
          <w:szCs w:val="33"/>
          <w:color w:val="4D577E"/>
          <w:w w:val="210"/>
          <w:b/>
          <w:bCs/>
        </w:rPr>
        <w:t>lYAP</w:t>
      </w:r>
      <w:r>
        <w:rPr>
          <w:rFonts w:ascii="Times New Roman" w:hAnsi="Times New Roman" w:cs="Times New Roman" w:eastAsia="Times New Roman"/>
          <w:sz w:val="33"/>
          <w:szCs w:val="33"/>
          <w:color w:val="4D577E"/>
          <w:spacing w:val="15"/>
          <w:w w:val="211"/>
          <w:b/>
          <w:bCs/>
        </w:rPr>
        <w:t>k</w:t>
      </w:r>
      <w:r>
        <w:rPr>
          <w:rFonts w:ascii="Times New Roman" w:hAnsi="Times New Roman" w:cs="Times New Roman" w:eastAsia="Times New Roman"/>
          <w:sz w:val="33"/>
          <w:szCs w:val="33"/>
          <w:color w:val="2D2D2D"/>
          <w:spacing w:val="0"/>
          <w:w w:val="108"/>
          <w:b/>
          <w:bCs/>
        </w:rPr>
        <w:t>ı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</w:rPr>
      </w:r>
    </w:p>
    <w:p>
      <w:pPr>
        <w:spacing w:before="0" w:after="0" w:line="253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626669"/>
          <w:spacing w:val="0"/>
          <w:w w:val="86"/>
        </w:rPr>
        <w:t>Itf</w:t>
      </w:r>
      <w:r>
        <w:rPr>
          <w:rFonts w:ascii="Arial" w:hAnsi="Arial" w:cs="Arial" w:eastAsia="Arial"/>
          <w:sz w:val="23"/>
          <w:szCs w:val="23"/>
          <w:color w:val="626669"/>
          <w:spacing w:val="3"/>
          <w:w w:val="86"/>
        </w:rPr>
        <w:t>a</w:t>
      </w:r>
      <w:r>
        <w:rPr>
          <w:rFonts w:ascii="Arial" w:hAnsi="Arial" w:cs="Arial" w:eastAsia="Arial"/>
          <w:sz w:val="23"/>
          <w:szCs w:val="23"/>
          <w:color w:val="626669"/>
          <w:spacing w:val="0"/>
          <w:w w:val="86"/>
        </w:rPr>
        <w:t>i</w:t>
      </w:r>
      <w:r>
        <w:rPr>
          <w:rFonts w:ascii="Arial" w:hAnsi="Arial" w:cs="Arial" w:eastAsia="Arial"/>
          <w:sz w:val="23"/>
          <w:szCs w:val="23"/>
          <w:color w:val="626669"/>
          <w:spacing w:val="12"/>
          <w:w w:val="86"/>
        </w:rPr>
        <w:t>v</w:t>
      </w:r>
      <w:r>
        <w:rPr>
          <w:rFonts w:ascii="Arial" w:hAnsi="Arial" w:cs="Arial" w:eastAsia="Arial"/>
          <w:sz w:val="23"/>
          <w:szCs w:val="23"/>
          <w:color w:val="626669"/>
          <w:spacing w:val="0"/>
          <w:w w:val="86"/>
        </w:rPr>
        <w:t>e</w:t>
      </w:r>
      <w:r>
        <w:rPr>
          <w:rFonts w:ascii="Arial" w:hAnsi="Arial" w:cs="Arial" w:eastAsia="Arial"/>
          <w:sz w:val="23"/>
          <w:szCs w:val="23"/>
          <w:color w:val="626669"/>
          <w:spacing w:val="-2"/>
          <w:w w:val="86"/>
        </w:rPr>
        <w:t> </w:t>
      </w:r>
      <w:r>
        <w:rPr>
          <w:rFonts w:ascii="Arial" w:hAnsi="Arial" w:cs="Arial" w:eastAsia="Arial"/>
          <w:sz w:val="23"/>
          <w:szCs w:val="23"/>
          <w:color w:val="626669"/>
          <w:spacing w:val="0"/>
          <w:w w:val="88"/>
        </w:rPr>
        <w:t>Batı</w:t>
      </w:r>
      <w:r>
        <w:rPr>
          <w:rFonts w:ascii="Arial" w:hAnsi="Arial" w:cs="Arial" w:eastAsia="Arial"/>
          <w:sz w:val="23"/>
          <w:szCs w:val="23"/>
          <w:color w:val="626669"/>
          <w:spacing w:val="-39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626669"/>
          <w:spacing w:val="0"/>
          <w:w w:val="84"/>
        </w:rPr>
        <w:t>Bölg</w:t>
      </w:r>
      <w:r>
        <w:rPr>
          <w:rFonts w:ascii="Arial" w:hAnsi="Arial" w:cs="Arial" w:eastAsia="Arial"/>
          <w:sz w:val="23"/>
          <w:szCs w:val="23"/>
          <w:color w:val="626669"/>
          <w:spacing w:val="0"/>
          <w:w w:val="84"/>
        </w:rPr>
        <w:t>e</w:t>
      </w:r>
      <w:r>
        <w:rPr>
          <w:rFonts w:ascii="Arial" w:hAnsi="Arial" w:cs="Arial" w:eastAsia="Arial"/>
          <w:sz w:val="23"/>
          <w:szCs w:val="23"/>
          <w:color w:val="626669"/>
          <w:spacing w:val="-7"/>
          <w:w w:val="84"/>
        </w:rPr>
        <w:t> </w:t>
      </w:r>
      <w:r>
        <w:rPr>
          <w:rFonts w:ascii="Arial" w:hAnsi="Arial" w:cs="Arial" w:eastAsia="Arial"/>
          <w:sz w:val="23"/>
          <w:szCs w:val="23"/>
          <w:color w:val="626669"/>
          <w:spacing w:val="0"/>
          <w:w w:val="82"/>
        </w:rPr>
        <w:t>Ami</w:t>
      </w:r>
      <w:r>
        <w:rPr>
          <w:rFonts w:ascii="Arial" w:hAnsi="Arial" w:cs="Arial" w:eastAsia="Arial"/>
          <w:sz w:val="23"/>
          <w:szCs w:val="23"/>
          <w:color w:val="626669"/>
          <w:spacing w:val="15"/>
          <w:w w:val="83"/>
        </w:rPr>
        <w:t>r</w:t>
      </w:r>
      <w:r>
        <w:rPr>
          <w:rFonts w:ascii="Arial" w:hAnsi="Arial" w:cs="Arial" w:eastAsia="Arial"/>
          <w:sz w:val="23"/>
          <w:szCs w:val="23"/>
          <w:color w:val="909190"/>
          <w:spacing w:val="0"/>
          <w:w w:val="116"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82" w:after="0" w:line="459" w:lineRule="exact"/>
        <w:ind w:left="155" w:right="-106"/>
        <w:jc w:val="left"/>
        <w:tabs>
          <w:tab w:pos="24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44"/>
          <w:szCs w:val="44"/>
          <w:color w:val="2B3889"/>
          <w:spacing w:val="0"/>
          <w:w w:val="100"/>
          <w:b/>
          <w:bCs/>
          <w:position w:val="-5"/>
        </w:rPr>
        <w:t>tO\o</w:t>
      </w:r>
      <w:r>
        <w:rPr>
          <w:rFonts w:ascii="Arial" w:hAnsi="Arial" w:cs="Arial" w:eastAsia="Arial"/>
          <w:sz w:val="44"/>
          <w:szCs w:val="44"/>
          <w:color w:val="2B3889"/>
          <w:spacing w:val="-78"/>
          <w:w w:val="100"/>
          <w:b/>
          <w:bCs/>
          <w:position w:val="-5"/>
        </w:rPr>
        <w:t> </w:t>
      </w:r>
      <w:r>
        <w:rPr>
          <w:rFonts w:ascii="Arial" w:hAnsi="Arial" w:cs="Arial" w:eastAsia="Arial"/>
          <w:sz w:val="44"/>
          <w:szCs w:val="44"/>
          <w:color w:val="2B3889"/>
          <w:spacing w:val="0"/>
          <w:w w:val="100"/>
          <w:b/>
          <w:bCs/>
          <w:position w:val="-5"/>
        </w:rPr>
        <w:tab/>
      </w:r>
      <w:r>
        <w:rPr>
          <w:rFonts w:ascii="Arial" w:hAnsi="Arial" w:cs="Arial" w:eastAsia="Arial"/>
          <w:sz w:val="44"/>
          <w:szCs w:val="44"/>
          <w:color w:val="2B3889"/>
          <w:spacing w:val="0"/>
          <w:w w:val="100"/>
          <w:b/>
          <w:bCs/>
          <w:position w:val="-5"/>
        </w:rPr>
      </w:r>
      <w:r>
        <w:rPr>
          <w:rFonts w:ascii="Arial" w:hAnsi="Arial" w:cs="Arial" w:eastAsia="Arial"/>
          <w:sz w:val="17"/>
          <w:szCs w:val="17"/>
          <w:color w:val="545454"/>
          <w:spacing w:val="0"/>
          <w:w w:val="144"/>
          <w:position w:val="0"/>
        </w:rPr>
        <w:t>!</w:t>
      </w:r>
      <w:r>
        <w:rPr>
          <w:rFonts w:ascii="Arial" w:hAnsi="Arial" w:cs="Arial" w:eastAsia="Arial"/>
          <w:sz w:val="17"/>
          <w:szCs w:val="17"/>
          <w:color w:val="545454"/>
          <w:spacing w:val="-12"/>
          <w:w w:val="144"/>
          <w:position w:val="0"/>
        </w:rPr>
        <w:t>:</w:t>
      </w:r>
      <w:r>
        <w:rPr>
          <w:rFonts w:ascii="Arial" w:hAnsi="Arial" w:cs="Arial" w:eastAsia="Arial"/>
          <w:sz w:val="17"/>
          <w:szCs w:val="17"/>
          <w:color w:val="777777"/>
          <w:spacing w:val="-7"/>
          <w:w w:val="177"/>
          <w:position w:val="0"/>
        </w:rPr>
        <w:t>:</w:t>
      </w:r>
      <w:r>
        <w:rPr>
          <w:rFonts w:ascii="Arial" w:hAnsi="Arial" w:cs="Arial" w:eastAsia="Arial"/>
          <w:sz w:val="17"/>
          <w:szCs w:val="17"/>
          <w:color w:val="545454"/>
          <w:spacing w:val="-56"/>
          <w:w w:val="135"/>
          <w:position w:val="0"/>
        </w:rPr>
        <w:t>k</w:t>
      </w:r>
      <w:r>
        <w:rPr>
          <w:rFonts w:ascii="Arial" w:hAnsi="Arial" w:cs="Arial" w:eastAsia="Arial"/>
          <w:sz w:val="17"/>
          <w:szCs w:val="17"/>
          <w:color w:val="777777"/>
          <w:spacing w:val="2"/>
          <w:w w:val="177"/>
          <w:position w:val="0"/>
        </w:rPr>
        <w:t>ı</w:t>
      </w:r>
      <w:r>
        <w:rPr>
          <w:rFonts w:ascii="Arial" w:hAnsi="Arial" w:cs="Arial" w:eastAsia="Arial"/>
          <w:sz w:val="17"/>
          <w:szCs w:val="17"/>
          <w:color w:val="545454"/>
          <w:spacing w:val="0"/>
          <w:w w:val="135"/>
          <w:position w:val="0"/>
        </w:rPr>
        <w:t>r</w:t>
      </w:r>
      <w:r>
        <w:rPr>
          <w:rFonts w:ascii="Arial" w:hAnsi="Arial" w:cs="Arial" w:eastAsia="Arial"/>
          <w:sz w:val="17"/>
          <w:szCs w:val="17"/>
          <w:color w:val="545454"/>
          <w:spacing w:val="17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27"/>
          <w:position w:val="0"/>
        </w:rPr>
        <w:t>Ki\R;\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right="78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22"/>
          <w:szCs w:val="22"/>
          <w:color w:val="545454"/>
          <w:spacing w:val="0"/>
          <w:w w:val="86"/>
          <w:position w:val="1"/>
        </w:rPr>
        <w:t>Lr.</w:t>
      </w:r>
      <w:r>
        <w:rPr>
          <w:rFonts w:ascii="Arial" w:hAnsi="Arial" w:cs="Arial" w:eastAsia="Arial"/>
          <w:sz w:val="22"/>
          <w:szCs w:val="22"/>
          <w:color w:val="545454"/>
          <w:spacing w:val="11"/>
          <w:w w:val="86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3F3F3F"/>
          <w:spacing w:val="0"/>
          <w:w w:val="100"/>
          <w:position w:val="1"/>
        </w:rPr>
        <w:t>;</w:t>
      </w:r>
      <w:r>
        <w:rPr>
          <w:rFonts w:ascii="Arial" w:hAnsi="Arial" w:cs="Arial" w:eastAsia="Arial"/>
          <w:sz w:val="15"/>
          <w:szCs w:val="15"/>
          <w:color w:val="3F3F3F"/>
          <w:spacing w:val="-27"/>
          <w:w w:val="100"/>
          <w:position w:val="1"/>
        </w:rPr>
        <w:t>·</w:t>
      </w:r>
      <w:r>
        <w:rPr>
          <w:rFonts w:ascii="Arial" w:hAnsi="Arial" w:cs="Arial" w:eastAsia="Arial"/>
          <w:sz w:val="15"/>
          <w:szCs w:val="15"/>
          <w:color w:val="626669"/>
          <w:spacing w:val="0"/>
          <w:w w:val="100"/>
          <w:position w:val="1"/>
        </w:rPr>
        <w:t>:ı</w:t>
      </w:r>
      <w:r>
        <w:rPr>
          <w:rFonts w:ascii="Arial" w:hAnsi="Arial" w:cs="Arial" w:eastAsia="Arial"/>
          <w:sz w:val="15"/>
          <w:szCs w:val="15"/>
          <w:color w:val="626669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89"/>
          <w:position w:val="1"/>
        </w:rPr>
        <w:t>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2" w:right="-20"/>
        <w:jc w:val="left"/>
        <w:tabs>
          <w:tab w:pos="198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B5B6B5"/>
          <w:w w:val="99"/>
        </w:rPr>
      </w:r>
      <w:r>
        <w:rPr>
          <w:rFonts w:ascii="Arial" w:hAnsi="Arial" w:cs="Arial" w:eastAsia="Arial"/>
          <w:sz w:val="21"/>
          <w:szCs w:val="21"/>
          <w:color w:val="B5B6B5"/>
          <w:w w:val="99"/>
          <w:u w:val="single" w:color="000000"/>
        </w:rPr>
        <w:t> </w:t>
      </w:r>
      <w:r>
        <w:rPr>
          <w:rFonts w:ascii="Arial" w:hAnsi="Arial" w:cs="Arial" w:eastAsia="Arial"/>
          <w:sz w:val="21"/>
          <w:szCs w:val="21"/>
          <w:color w:val="B5B6B5"/>
          <w:w w:val="100"/>
          <w:u w:val="single" w:color="000000"/>
        </w:rPr>
        <w:tab/>
      </w:r>
      <w:r>
        <w:rPr>
          <w:rFonts w:ascii="Arial" w:hAnsi="Arial" w:cs="Arial" w:eastAsia="Arial"/>
          <w:sz w:val="21"/>
          <w:szCs w:val="21"/>
          <w:color w:val="B5B6B5"/>
          <w:w w:val="100"/>
          <w:u w:val="single" w:color="000000"/>
        </w:rPr>
      </w:r>
      <w:r>
        <w:rPr>
          <w:rFonts w:ascii="Arial" w:hAnsi="Arial" w:cs="Arial" w:eastAsia="Arial"/>
          <w:sz w:val="21"/>
          <w:szCs w:val="21"/>
          <w:color w:val="B5B6B5"/>
          <w:spacing w:val="0"/>
          <w:w w:val="493"/>
          <w:u w:val="single" w:color="000000"/>
        </w:rPr>
        <w:t>-</w:t>
      </w:r>
      <w:r>
        <w:rPr>
          <w:rFonts w:ascii="Arial" w:hAnsi="Arial" w:cs="Arial" w:eastAsia="Arial"/>
          <w:sz w:val="21"/>
          <w:szCs w:val="21"/>
          <w:color w:val="B5B6B5"/>
          <w:spacing w:val="0"/>
          <w:w w:val="493"/>
        </w:rPr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882" w:lineRule="atLeast"/>
        <w:ind w:left="-34" w:right="1164"/>
        <w:jc w:val="center"/>
        <w:tabs>
          <w:tab w:pos="680" w:val="left"/>
          <w:tab w:pos="1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B5B6B5"/>
          <w:spacing w:val="-21"/>
          <w:w w:val="188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23"/>
          <w:w w:val="151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909190"/>
          <w:spacing w:val="0"/>
          <w:w w:val="90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90919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909190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••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5B6B5"/>
          <w:spacing w:val="0"/>
          <w:w w:val="5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B5B6B5"/>
          <w:spacing w:val="0"/>
          <w:w w:val="5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5B6B5"/>
          <w:spacing w:val="19"/>
          <w:w w:val="5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5B6B5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B5B6B5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5B6B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B5B6B5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0"/>
          <w:w w:val="17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7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3"/>
          <w:w w:val="17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09190"/>
          <w:spacing w:val="0"/>
          <w:w w:val="171"/>
          <w:i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04" w:lineRule="exact"/>
        <w:ind w:left="69" w:right="1212"/>
        <w:jc w:val="center"/>
        <w:tabs>
          <w:tab w:pos="640" w:val="left"/>
          <w:tab w:pos="1020" w:val="left"/>
          <w:tab w:pos="13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B5B6B5"/>
          <w:spacing w:val="0"/>
          <w:w w:val="72"/>
          <w:i/>
        </w:rPr>
        <w:t>-</w:t>
      </w:r>
      <w:r>
        <w:rPr>
          <w:rFonts w:ascii="Arial" w:hAnsi="Arial" w:cs="Arial" w:eastAsia="Arial"/>
          <w:sz w:val="18"/>
          <w:szCs w:val="18"/>
          <w:color w:val="B5B6B5"/>
          <w:spacing w:val="0"/>
          <w:w w:val="100"/>
          <w:i/>
        </w:rPr>
        <w:tab/>
      </w:r>
      <w:r>
        <w:rPr>
          <w:rFonts w:ascii="Arial" w:hAnsi="Arial" w:cs="Arial" w:eastAsia="Arial"/>
          <w:sz w:val="18"/>
          <w:szCs w:val="18"/>
          <w:color w:val="B5B6B5"/>
          <w:spacing w:val="0"/>
          <w:w w:val="100"/>
          <w:i/>
        </w:rPr>
      </w:r>
      <w:r>
        <w:rPr>
          <w:rFonts w:ascii="Arial" w:hAnsi="Arial" w:cs="Arial" w:eastAsia="Arial"/>
          <w:sz w:val="18"/>
          <w:szCs w:val="18"/>
          <w:color w:val="777777"/>
          <w:spacing w:val="0"/>
          <w:w w:val="322"/>
          <w:b/>
          <w:bCs/>
        </w:rPr>
        <w:t>l</w:t>
      </w:r>
      <w:r>
        <w:rPr>
          <w:rFonts w:ascii="Arial" w:hAnsi="Arial" w:cs="Arial" w:eastAsia="Arial"/>
          <w:sz w:val="18"/>
          <w:szCs w:val="18"/>
          <w:color w:val="777777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8"/>
          <w:szCs w:val="18"/>
          <w:color w:val="777777"/>
          <w:spacing w:val="0"/>
          <w:w w:val="100"/>
          <w:b/>
          <w:bCs/>
        </w:rPr>
      </w:r>
      <w:r>
        <w:rPr>
          <w:rFonts w:ascii="Arial" w:hAnsi="Arial" w:cs="Arial" w:eastAsia="Arial"/>
          <w:sz w:val="18"/>
          <w:szCs w:val="18"/>
          <w:color w:val="A3A5A5"/>
          <w:spacing w:val="0"/>
          <w:w w:val="137"/>
          <w:i/>
        </w:rPr>
        <w:t>,</w:t>
      </w:r>
      <w:r>
        <w:rPr>
          <w:rFonts w:ascii="Arial" w:hAnsi="Arial" w:cs="Arial" w:eastAsia="Arial"/>
          <w:sz w:val="18"/>
          <w:szCs w:val="18"/>
          <w:color w:val="626669"/>
          <w:spacing w:val="0"/>
          <w:w w:val="87"/>
          <w:i/>
        </w:rPr>
        <w:t>:</w:t>
      </w:r>
      <w:r>
        <w:rPr>
          <w:rFonts w:ascii="Arial" w:hAnsi="Arial" w:cs="Arial" w:eastAsia="Arial"/>
          <w:sz w:val="18"/>
          <w:szCs w:val="18"/>
          <w:color w:val="626669"/>
          <w:spacing w:val="0"/>
          <w:w w:val="100"/>
          <w:i/>
        </w:rPr>
        <w:tab/>
      </w:r>
      <w:r>
        <w:rPr>
          <w:rFonts w:ascii="Arial" w:hAnsi="Arial" w:cs="Arial" w:eastAsia="Arial"/>
          <w:sz w:val="18"/>
          <w:szCs w:val="18"/>
          <w:color w:val="626669"/>
          <w:spacing w:val="0"/>
          <w:w w:val="100"/>
          <w:i/>
        </w:rPr>
      </w:r>
      <w:r>
        <w:rPr>
          <w:rFonts w:ascii="Arial" w:hAnsi="Arial" w:cs="Arial" w:eastAsia="Arial"/>
          <w:sz w:val="18"/>
          <w:szCs w:val="18"/>
          <w:color w:val="777777"/>
          <w:spacing w:val="-4"/>
          <w:w w:val="39"/>
          <w:i/>
        </w:rPr>
        <w:t>"</w:t>
      </w:r>
      <w:r>
        <w:rPr>
          <w:rFonts w:ascii="Arial" w:hAnsi="Arial" w:cs="Arial" w:eastAsia="Arial"/>
          <w:sz w:val="18"/>
          <w:szCs w:val="18"/>
          <w:color w:val="909190"/>
          <w:spacing w:val="0"/>
          <w:w w:val="79"/>
          <w:i/>
        </w:rPr>
        <w:t>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03" w:lineRule="exact"/>
        <w:ind w:left="175" w:right="1326"/>
        <w:jc w:val="center"/>
        <w:tabs>
          <w:tab w:pos="1220" w:val="left"/>
        </w:tabs>
        <w:rPr>
          <w:rFonts w:ascii="Arial" w:hAnsi="Arial" w:cs="Arial" w:eastAsia="Arial"/>
          <w:sz w:val="5"/>
          <w:szCs w:val="5"/>
        </w:rPr>
      </w:pPr>
      <w:rPr/>
      <w:r>
        <w:rPr>
          <w:rFonts w:ascii="Arial" w:hAnsi="Arial" w:cs="Arial" w:eastAsia="Arial"/>
          <w:sz w:val="14"/>
          <w:szCs w:val="14"/>
          <w:color w:val="A3A5A5"/>
          <w:spacing w:val="0"/>
          <w:w w:val="100"/>
          <w:position w:val="-1"/>
        </w:rPr>
        <w:t>(</w:t>
      </w:r>
      <w:r>
        <w:rPr>
          <w:rFonts w:ascii="Arial" w:hAnsi="Arial" w:cs="Arial" w:eastAsia="Arial"/>
          <w:sz w:val="14"/>
          <w:szCs w:val="14"/>
          <w:color w:val="A3A5A5"/>
          <w:spacing w:val="-32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A3A5A5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4"/>
          <w:szCs w:val="14"/>
          <w:color w:val="A3A5A5"/>
          <w:spacing w:val="0"/>
          <w:w w:val="100"/>
          <w:position w:val="-1"/>
        </w:rPr>
      </w:r>
      <w:r>
        <w:rPr>
          <w:rFonts w:ascii="Arial" w:hAnsi="Arial" w:cs="Arial" w:eastAsia="Arial"/>
          <w:sz w:val="5"/>
          <w:szCs w:val="5"/>
          <w:color w:val="545454"/>
          <w:spacing w:val="-6"/>
          <w:w w:val="141"/>
          <w:position w:val="-1"/>
        </w:rPr>
        <w:t>#</w:t>
      </w:r>
      <w:r>
        <w:rPr>
          <w:rFonts w:ascii="Arial" w:hAnsi="Arial" w:cs="Arial" w:eastAsia="Arial"/>
          <w:sz w:val="5"/>
          <w:szCs w:val="5"/>
          <w:color w:val="777777"/>
          <w:spacing w:val="0"/>
          <w:w w:val="198"/>
          <w:position w:val="-1"/>
        </w:rPr>
        <w:t>..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0" w:after="0" w:line="91" w:lineRule="exact"/>
        <w:ind w:left="328" w:right="1430"/>
        <w:jc w:val="center"/>
        <w:tabs>
          <w:tab w:pos="580" w:val="left"/>
          <w:tab w:pos="114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3F3F3F"/>
          <w:spacing w:val="0"/>
          <w:w w:val="100"/>
          <w:position w:val="1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1"/>
          <w:szCs w:val="11"/>
          <w:color w:val="909190"/>
          <w:spacing w:val="0"/>
          <w:w w:val="68"/>
          <w:b/>
          <w:bCs/>
          <w:i/>
          <w:position w:val="1"/>
        </w:rPr>
        <w:t>-tl</w:t>
      </w:r>
      <w:r>
        <w:rPr>
          <w:rFonts w:ascii="Times New Roman" w:hAnsi="Times New Roman" w:cs="Times New Roman" w:eastAsia="Times New Roman"/>
          <w:sz w:val="11"/>
          <w:szCs w:val="11"/>
          <w:color w:val="909190"/>
          <w:spacing w:val="0"/>
          <w:w w:val="100"/>
          <w:b/>
          <w:bCs/>
          <w:i/>
          <w:position w:val="1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909190"/>
          <w:spacing w:val="0"/>
          <w:w w:val="100"/>
          <w:b/>
          <w:bCs/>
          <w:i/>
          <w:position w:val="1"/>
        </w:rPr>
      </w:r>
      <w:r>
        <w:rPr>
          <w:rFonts w:ascii="Times New Roman" w:hAnsi="Times New Roman" w:cs="Times New Roman" w:eastAsia="Times New Roman"/>
          <w:sz w:val="11"/>
          <w:szCs w:val="11"/>
          <w:color w:val="3F3F3F"/>
          <w:spacing w:val="0"/>
          <w:w w:val="174"/>
          <w:position w:val="1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left="984" w:right="1617"/>
        <w:jc w:val="center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545454"/>
          <w:spacing w:val="0"/>
          <w:w w:val="103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120" w:right="320"/>
          <w:cols w:num="3" w:equalWidth="0">
            <w:col w:w="844" w:space="1672"/>
            <w:col w:w="3418" w:space="2803"/>
            <w:col w:w="274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0" w:lineRule="exact"/>
        <w:ind w:left="3797" w:right="4384" w:firstLine="-115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2.727936pt;margin-top:-.890326pt;width:66.780003pt;height:72pt;mso-position-horizontal-relative:page;mso-position-vertical-relative:paragraph;z-index:-15519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3B3B3B"/>
                      <w:spacing w:val="0"/>
                      <w:w w:val="265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7"/>
          <w:w w:val="104"/>
        </w:rPr>
        <w:t>S</w:t>
      </w:r>
      <w:r>
        <w:rPr>
          <w:rFonts w:ascii="Arial" w:hAnsi="Arial" w:cs="Arial" w:eastAsia="Arial"/>
          <w:sz w:val="21"/>
          <w:szCs w:val="21"/>
          <w:color w:val="262626"/>
          <w:spacing w:val="-15"/>
          <w:w w:val="271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</w:rPr>
        <w:t>BAŞKANL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"/>
          <w:w w:val="103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262626"/>
          <w:spacing w:val="0"/>
          <w:w w:val="80"/>
        </w:rPr>
        <w:t>GI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8" w:after="0" w:line="240" w:lineRule="auto"/>
        <w:ind w:left="3285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98" w:lineRule="atLeast"/>
        <w:ind w:left="637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</w:rPr>
        <w:t>BELEDIYESI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460" w:bottom="280" w:left="220" w:right="160"/>
        </w:sectPr>
      </w:pPr>
      <w:rPr/>
    </w:p>
    <w:p>
      <w:pPr>
        <w:spacing w:before="0" w:after="0" w:line="183" w:lineRule="atLeast"/>
        <w:ind w:left="589" w:right="-72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.477493pt;margin-top:-56.320171pt;width:27.400208pt;height:59pt;mso-position-horizontal-relative:page;mso-position-vertical-relative:paragraph;z-index:-15518" type="#_x0000_t202" filled="f" stroked="f">
            <v:textbox inset="0,0,0,0">
              <w:txbxContent>
                <w:p>
                  <w:pPr>
                    <w:spacing w:before="0" w:after="0" w:line="1180" w:lineRule="exact"/>
                    <w:ind w:right="-217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8"/>
                      <w:szCs w:val="118"/>
                      <w:color w:val="262626"/>
                      <w:spacing w:val="-396"/>
                      <w:w w:val="100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262626"/>
                      <w:spacing w:val="0"/>
                      <w:w w:val="100"/>
                      <w:position w:val="-18"/>
                    </w:rPr>
                    <w:t>!ZMIR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262626"/>
          <w:spacing w:val="0"/>
          <w:w w:val="72"/>
          <w:b/>
          <w:bCs/>
        </w:rPr>
        <w:t>BÜYÜKŞEHIR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01" w:lineRule="atLeas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262626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160"/>
          <w:cols w:num="2" w:equalWidth="0">
            <w:col w:w="1603" w:space="2851"/>
            <w:col w:w="7086"/>
          </w:cols>
        </w:sectPr>
      </w:pPr>
      <w:rPr/>
    </w:p>
    <w:p>
      <w:pPr>
        <w:spacing w:before="70" w:after="0" w:line="240" w:lineRule="auto"/>
        <w:ind w:left="115" w:right="-20"/>
        <w:jc w:val="left"/>
        <w:tabs>
          <w:tab w:pos="1680" w:val="left"/>
          <w:tab w:pos="3160" w:val="left"/>
          <w:tab w:pos="554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07.03.2017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19:49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[rel: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8" w:lineRule="auto"/>
        <w:ind w:left="130" w:right="3298"/>
        <w:jc w:val="left"/>
        <w:tabs>
          <w:tab w:pos="1500" w:val="left"/>
          <w:tab w:pos="3100" w:val="left"/>
          <w:tab w:pos="452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07.03.2017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</w:rPr>
        <w:t>_!Kayıt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1546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Sabri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ÖZTÜRK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Ayrancıla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Şevket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kıvılcım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Daire: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/TORBALI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0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Dowu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3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Ayrancıla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Sevket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kıvılcım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Daire: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/TORBALI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0" w:right="-20"/>
        <w:jc w:val="left"/>
        <w:tabs>
          <w:tab w:pos="1500" w:val="left"/>
          <w:tab w:pos="3620" w:val="left"/>
          <w:tab w:pos="6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:Sigara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09" w:lineRule="exact"/>
        <w:ind w:left="134" w:right="-20"/>
        <w:jc w:val="left"/>
        <w:tabs>
          <w:tab w:pos="3620" w:val="left"/>
          <w:tab w:pos="5860" w:val="left"/>
          <w:tab w:pos="630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2"/>
          <w:position w:val="-1"/>
        </w:rPr>
        <w:t>İse: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89"/>
          <w:position w:val="-1"/>
        </w:rPr>
        <w:t>IYapmı</w:t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89"/>
          <w:position w:val="-1"/>
        </w:rPr>
        <w:t>n</w:t>
      </w:r>
      <w:r>
        <w:rPr>
          <w:rFonts w:ascii="Arial" w:hAnsi="Arial" w:cs="Arial" w:eastAsia="Arial"/>
          <w:sz w:val="18"/>
          <w:szCs w:val="18"/>
          <w:color w:val="262626"/>
          <w:spacing w:val="-5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365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4.392929pt;margin-top:.041888pt;width:58.297798pt;height:24pt;mso-position-horizontal-relative:page;mso-position-vertical-relative:paragraph;z-index:-15517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600" w:val="left"/>
                      <w:tab w:pos="110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62626"/>
                      <w:spacing w:val="0"/>
                      <w:w w:val="38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62626"/>
                      <w:spacing w:val="-43"/>
                      <w:w w:val="38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62626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62626"/>
                      <w:spacing w:val="0"/>
                      <w:w w:val="38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62626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62626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7C7C7C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Çelık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39"/>
        </w:rPr>
        <w:t>Di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-1"/>
          <w:w w:val="13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3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87" w:lineRule="exact"/>
        <w:ind w:left="4008" w:right="-20"/>
        <w:jc w:val="left"/>
        <w:tabs>
          <w:tab w:pos="598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Arial" w:hAnsi="Arial" w:cs="Arial" w:eastAsia="Arial"/>
          <w:sz w:val="29"/>
          <w:szCs w:val="29"/>
          <w:color w:val="262626"/>
          <w:spacing w:val="0"/>
          <w:w w:val="133"/>
        </w:rPr>
        <w:t>j</w:t>
      </w:r>
      <w:r>
        <w:rPr>
          <w:rFonts w:ascii="Arial" w:hAnsi="Arial" w:cs="Arial" w:eastAsia="Arial"/>
          <w:sz w:val="29"/>
          <w:szCs w:val="29"/>
          <w:color w:val="262626"/>
          <w:spacing w:val="0"/>
          <w:w w:val="100"/>
        </w:rPr>
        <w:tab/>
      </w:r>
      <w:r>
        <w:rPr>
          <w:rFonts w:ascii="Arial" w:hAnsi="Arial" w:cs="Arial" w:eastAsia="Arial"/>
          <w:sz w:val="29"/>
          <w:szCs w:val="2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10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7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160"/>
        </w:sectPr>
      </w:pPr>
      <w:rPr/>
    </w:p>
    <w:p>
      <w:pPr>
        <w:spacing w:before="53" w:after="0" w:line="240" w:lineRule="auto"/>
        <w:ind w:left="13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3" w:after="0" w:line="240" w:lineRule="auto"/>
        <w:ind w:right="-20"/>
        <w:jc w:val="left"/>
        <w:tabs>
          <w:tab w:pos="3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2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4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Ayş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KOKULU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Kullanılan: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Celal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KABAÇAN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198" w:lineRule="exact"/>
        <w:ind w:left="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7"/>
          <w:position w:val="-2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3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7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3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Tura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2"/>
        </w:rPr>
        <w:t>TÜRKER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160"/>
          <w:cols w:num="2" w:equalWidth="0">
            <w:col w:w="1204" w:space="1000"/>
            <w:col w:w="9336"/>
          </w:cols>
        </w:sectPr>
      </w:pPr>
      <w:rPr/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6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0"/>
          <w:w w:val="138"/>
        </w:rPr>
        <w:t> </w:t>
      </w:r>
      <w:r>
        <w:rPr>
          <w:rFonts w:ascii="Arial" w:hAnsi="Arial" w:cs="Arial" w:eastAsia="Arial"/>
          <w:sz w:val="27"/>
          <w:szCs w:val="27"/>
          <w:color w:val="262626"/>
          <w:spacing w:val="0"/>
          <w:w w:val="201"/>
        </w:rPr>
        <w:t>ı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1123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19:50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62626"/>
          <w:w w:val="67"/>
        </w:rPr>
        <w:t>1</w:t>
      </w:r>
      <w:r>
        <w:rPr>
          <w:rFonts w:ascii="Arial" w:hAnsi="Arial" w:cs="Arial" w:eastAsia="Arial"/>
          <w:sz w:val="19"/>
          <w:szCs w:val="19"/>
          <w:color w:val="26262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1"/>
        </w:rPr>
        <w:t>20:05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54"/>
        </w:rPr>
        <w:t>:</w:t>
      </w:r>
      <w:r>
        <w:rPr>
          <w:rFonts w:ascii="Arial" w:hAnsi="Arial" w:cs="Arial" w:eastAsia="Arial"/>
          <w:sz w:val="19"/>
          <w:szCs w:val="19"/>
          <w:color w:val="3B3B3B"/>
          <w:spacing w:val="-15"/>
          <w:w w:val="1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9:58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160"/>
          <w:cols w:num="4" w:equalWidth="0">
            <w:col w:w="646" w:space="1499"/>
            <w:col w:w="1933" w:space="634"/>
            <w:col w:w="3027" w:space="9"/>
            <w:col w:w="3792"/>
          </w:cols>
        </w:sectPr>
      </w:pPr>
      <w:rPr/>
    </w:p>
    <w:p>
      <w:pPr>
        <w:spacing w:before="25" w:after="0" w:line="214" w:lineRule="exact"/>
        <w:ind w:left="2165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-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5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160"/>
        </w:sectPr>
      </w:pPr>
      <w:rPr/>
    </w:p>
    <w:p>
      <w:pPr>
        <w:spacing w:before="30" w:after="0" w:line="240" w:lineRule="auto"/>
        <w:ind w:left="134" w:right="-20"/>
        <w:jc w:val="left"/>
        <w:tabs>
          <w:tab w:pos="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53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Jımcı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9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6"/>
          <w:w w:val="13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19:50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214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!Dönüş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-1"/>
        </w:rPr>
        <w:t>Saati:20:40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9"/>
          <w:w w:val="119"/>
        </w:rPr>
        <w:t>: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19"/>
        </w:rPr>
        <w:t>1</w:t>
      </w:r>
      <w:r>
        <w:rPr>
          <w:rFonts w:ascii="Arial" w:hAnsi="Arial" w:cs="Arial" w:eastAsia="Arial"/>
          <w:sz w:val="17"/>
          <w:szCs w:val="17"/>
          <w:color w:val="262626"/>
          <w:spacing w:val="-56"/>
          <w:w w:val="119"/>
        </w:rPr>
        <w:t> 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160"/>
          <w:cols w:num="2" w:equalWidth="0">
            <w:col w:w="3652" w:space="1060"/>
            <w:col w:w="6828"/>
          </w:cols>
        </w:sectPr>
      </w:pPr>
      <w:rPr/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4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tabs>
          <w:tab w:pos="2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63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6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587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Yunus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YDOGAN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balko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kısmını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yanmakda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Söndüıınede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160"/>
          <w:cols w:num="2" w:equalWidth="0">
            <w:col w:w="1577" w:space="569"/>
            <w:col w:w="9394"/>
          </w:cols>
        </w:sectPr>
      </w:pPr>
      <w:rPr/>
    </w:p>
    <w:p>
      <w:pPr>
        <w:spacing w:before="20" w:after="0" w:line="124" w:lineRule="exact"/>
        <w:ind w:left="13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8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8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134" w:lineRule="exact"/>
        <w:ind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1"/>
          <w:position w:val="-4"/>
        </w:rPr>
        <w:t>ile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29" w:after="0" w:line="115" w:lineRule="exact"/>
        <w:ind w:right="-20"/>
        <w:jc w:val="left"/>
        <w:tabs>
          <w:tab w:pos="1900" w:val="left"/>
          <w:tab w:pos="346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88"/>
          <w:position w:val="-9"/>
        </w:rPr>
        <w:t>S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88"/>
          <w:position w:val="-9"/>
        </w:rPr>
        <w:t>u</w:t>
      </w:r>
      <w:r>
        <w:rPr>
          <w:rFonts w:ascii="Arial" w:hAnsi="Arial" w:cs="Arial" w:eastAsia="Arial"/>
          <w:sz w:val="19"/>
          <w:szCs w:val="19"/>
          <w:color w:val="3B3B3B"/>
          <w:spacing w:val="1"/>
          <w:w w:val="88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9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9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6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9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9"/>
        </w:rPr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-9"/>
        </w:rPr>
        <w:t>I</w:t>
      </w:r>
      <w:r>
        <w:rPr>
          <w:rFonts w:ascii="Arial" w:hAnsi="Arial" w:cs="Arial" w:eastAsia="Arial"/>
          <w:sz w:val="19"/>
          <w:szCs w:val="19"/>
          <w:color w:val="3B3B3B"/>
          <w:spacing w:val="-15"/>
          <w:w w:val="100"/>
          <w:position w:val="-9"/>
        </w:rPr>
        <w:t>K</w:t>
      </w:r>
      <w:r>
        <w:rPr>
          <w:rFonts w:ascii="Arial" w:hAnsi="Arial" w:cs="Arial" w:eastAsia="Arial"/>
          <w:sz w:val="19"/>
          <w:szCs w:val="19"/>
          <w:color w:val="6B6B6B"/>
          <w:spacing w:val="-15"/>
          <w:w w:val="100"/>
          <w:position w:val="-9"/>
        </w:rPr>
        <w:t>.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position w:val="-9"/>
        </w:rPr>
        <w:t>K.T.</w:t>
      </w:r>
      <w:r>
        <w:rPr>
          <w:rFonts w:ascii="Arial" w:hAnsi="Arial" w:cs="Arial" w:eastAsia="Arial"/>
          <w:sz w:val="19"/>
          <w:szCs w:val="19"/>
          <w:color w:val="262626"/>
          <w:spacing w:val="19"/>
          <w:w w:val="100"/>
          <w:position w:val="-9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11"/>
          <w:position w:val="-9"/>
        </w:rPr>
        <w:t>K</w:t>
      </w:r>
      <w:r>
        <w:rPr>
          <w:rFonts w:ascii="Arial" w:hAnsi="Arial" w:cs="Arial" w:eastAsia="Arial"/>
          <w:sz w:val="19"/>
          <w:szCs w:val="19"/>
          <w:color w:val="262626"/>
          <w:spacing w:val="-15"/>
          <w:w w:val="112"/>
          <w:position w:val="-9"/>
        </w:rPr>
        <w:t>g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150"/>
          <w:position w:val="-9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160"/>
          <w:cols w:num="3" w:equalWidth="0">
            <w:col w:w="1392" w:space="1170"/>
            <w:col w:w="427" w:space="1743"/>
            <w:col w:w="6808"/>
          </w:cols>
        </w:sectPr>
      </w:pPr>
      <w:rPr/>
    </w:p>
    <w:p>
      <w:pPr>
        <w:spacing w:before="0" w:after="0" w:line="390" w:lineRule="exact"/>
        <w:ind w:left="4731" w:right="-20"/>
        <w:jc w:val="left"/>
        <w:tabs>
          <w:tab w:pos="6620" w:val="left"/>
          <w:tab w:pos="82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0.2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3B3B3B"/>
          <w:spacing w:val="0"/>
          <w:w w:val="63"/>
        </w:rPr>
        <w:t>ı</w:t>
      </w:r>
      <w:r>
        <w:rPr>
          <w:rFonts w:ascii="Arial" w:hAnsi="Arial" w:cs="Arial" w:eastAsia="Arial"/>
          <w:sz w:val="38"/>
          <w:szCs w:val="38"/>
          <w:color w:val="3B3B3B"/>
          <w:spacing w:val="-58"/>
          <w:w w:val="63"/>
        </w:rPr>
        <w:t> </w:t>
      </w:r>
      <w:r>
        <w:rPr>
          <w:rFonts w:ascii="Arial" w:hAnsi="Arial" w:cs="Arial" w:eastAsia="Arial"/>
          <w:sz w:val="38"/>
          <w:szCs w:val="38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3B3B3B"/>
          <w:spacing w:val="0"/>
          <w:w w:val="63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160"/>
        </w:sectPr>
      </w:pPr>
      <w:rPr/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4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718" w:right="-20"/>
        <w:jc w:val="left"/>
        <w:tabs>
          <w:tab w:pos="1780" w:val="left"/>
          <w:tab w:pos="2900" w:val="left"/>
          <w:tab w:pos="3680" w:val="left"/>
          <w:tab w:pos="4320" w:val="left"/>
          <w:tab w:pos="4740" w:val="left"/>
          <w:tab w:pos="5820" w:val="left"/>
          <w:tab w:pos="6560" w:val="left"/>
          <w:tab w:pos="7480" w:val="left"/>
          <w:tab w:pos="8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Yangında,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balkondaki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plastik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masa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karton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parcaları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tamamen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yanmıştır.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500TL.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üçünc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kat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balkonunda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-1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160"/>
          <w:cols w:num="2" w:equalWidth="0">
            <w:col w:w="1855" w:space="310"/>
            <w:col w:w="9375"/>
          </w:cols>
        </w:sectPr>
      </w:pPr>
      <w:rPr/>
    </w:p>
    <w:p>
      <w:pPr>
        <w:spacing w:before="15" w:after="0" w:line="240" w:lineRule="auto"/>
        <w:ind w:left="144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olup;yapıla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soruşturmada,balko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masasını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üzerine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bırakıla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izmaritinin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8"/>
        </w:rPr>
        <w:t>\.arto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parçarealarmı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tutuşturu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masaya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varılmışt.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34" w:right="-20"/>
        <w:jc w:val="left"/>
        <w:tabs>
          <w:tab w:pos="2160" w:val="left"/>
          <w:tab w:pos="680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IBede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l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100"/>
        </w:rPr>
        <w:t>i: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20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Y".,gı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163" w:right="-20"/>
        <w:jc w:val="left"/>
        <w:tabs>
          <w:tab w:pos="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-7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ım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160"/>
        </w:sectPr>
      </w:pPr>
      <w:rPr/>
    </w:p>
    <w:p>
      <w:pPr>
        <w:spacing w:before="39" w:after="0" w:line="240" w:lineRule="auto"/>
        <w:ind w:left="144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ti_arih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</w:rPr>
        <w:t>07.03.2017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40" w:right="-69"/>
        <w:jc w:val="left"/>
        <w:tabs>
          <w:tab w:pos="1020" w:val="left"/>
          <w:tab w:pos="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1"/>
          <w:position w:val="-1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Kısık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3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20:50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w w:val="10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160"/>
          <w:cols w:num="3" w:equalWidth="0">
            <w:col w:w="4624" w:space="1453"/>
            <w:col w:w="1033" w:space="1581"/>
            <w:col w:w="2849"/>
          </w:cols>
        </w:sectPr>
      </w:pPr>
      <w:rPr/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160"/>
        </w:sectPr>
      </w:pPr>
      <w:rPr/>
    </w:p>
    <w:p>
      <w:pPr>
        <w:spacing w:before="35" w:after="0" w:line="240" w:lineRule="auto"/>
        <w:ind w:left="2327" w:right="-20"/>
        <w:jc w:val="left"/>
        <w:tabs>
          <w:tab w:pos="4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F72"/>
          <w:spacing w:val="5"/>
          <w:w w:val="7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9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iri: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5" w:after="0" w:line="240" w:lineRule="auto"/>
        <w:ind w:left="3490" w:right="585"/>
        <w:jc w:val="center"/>
        <w:tabs>
          <w:tab w:pos="5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33.599998pt;margin-top:8.615639pt;width:12.48pt;height:33.599998pt;mso-position-horizontal-relative:page;mso-position-vertical-relative:paragraph;z-index:-15522" type="#_x0000_t75">
            <v:imagedata r:id="rId5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63AA0"/>
          <w:spacing w:val="0"/>
          <w:w w:val="6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63AA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3AA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9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989" w:lineRule="exact"/>
        <w:ind w:left="2538" w:right="-184"/>
        <w:jc w:val="left"/>
        <w:tabs>
          <w:tab w:pos="4180" w:val="left"/>
        </w:tabs>
        <w:rPr>
          <w:rFonts w:ascii="Arial" w:hAnsi="Arial" w:cs="Arial" w:eastAsia="Arial"/>
          <w:sz w:val="55"/>
          <w:szCs w:val="55"/>
        </w:rPr>
      </w:pPr>
      <w:rPr/>
      <w:r>
        <w:rPr>
          <w:rFonts w:ascii="Times New Roman" w:hAnsi="Times New Roman" w:cs="Times New Roman" w:eastAsia="Times New Roman"/>
          <w:sz w:val="96"/>
          <w:szCs w:val="96"/>
          <w:color w:val="383F89"/>
          <w:w w:val="185"/>
          <w:position w:val="-4"/>
        </w:rPr>
        <w:t>;</w:t>
      </w:r>
      <w:r>
        <w:rPr>
          <w:rFonts w:ascii="Times New Roman" w:hAnsi="Times New Roman" w:cs="Times New Roman" w:eastAsia="Times New Roman"/>
          <w:sz w:val="96"/>
          <w:szCs w:val="96"/>
          <w:color w:val="565656"/>
          <w:spacing w:val="-15"/>
          <w:w w:val="28"/>
          <w:position w:val="-4"/>
        </w:rPr>
        <w:t>ö</w:t>
      </w:r>
      <w:r>
        <w:rPr>
          <w:rFonts w:ascii="Times New Roman" w:hAnsi="Times New Roman" w:cs="Times New Roman" w:eastAsia="Times New Roman"/>
          <w:sz w:val="96"/>
          <w:szCs w:val="96"/>
          <w:color w:val="3B3B3B"/>
          <w:spacing w:val="0"/>
          <w:w w:val="21"/>
          <w:position w:val="-4"/>
        </w:rPr>
        <w:t>ı</w:t>
      </w:r>
      <w:r>
        <w:rPr>
          <w:rFonts w:ascii="Times New Roman" w:hAnsi="Times New Roman" w:cs="Times New Roman" w:eastAsia="Times New Roman"/>
          <w:sz w:val="96"/>
          <w:szCs w:val="96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96"/>
          <w:szCs w:val="96"/>
          <w:color w:val="3B3B3B"/>
          <w:spacing w:val="0"/>
          <w:w w:val="100"/>
          <w:position w:val="-4"/>
        </w:rPr>
      </w:r>
      <w:r>
        <w:rPr>
          <w:rFonts w:ascii="Arial" w:hAnsi="Arial" w:cs="Arial" w:eastAsia="Arial"/>
          <w:sz w:val="55"/>
          <w:szCs w:val="55"/>
          <w:color w:val="4B4F72"/>
          <w:spacing w:val="0"/>
          <w:w w:val="274"/>
          <w:position w:val="-4"/>
        </w:rPr>
        <w:t>M,J</w:t>
      </w:r>
      <w:r>
        <w:rPr>
          <w:rFonts w:ascii="Arial" w:hAnsi="Arial" w:cs="Arial" w:eastAsia="Arial"/>
          <w:sz w:val="55"/>
          <w:szCs w:val="55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3009" w:right="175"/>
        <w:jc w:val="center"/>
        <w:tabs>
          <w:tab w:pos="602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15"/>
          <w:position w:val="1"/>
        </w:rPr>
        <w:t>·upla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15"/>
          <w:position w:val="1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11"/>
          <w:w w:val="115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262626"/>
          <w:spacing w:val="0"/>
          <w:w w:val="100"/>
          <w:b/>
          <w:bCs/>
          <w:position w:val="1"/>
        </w:rPr>
        <w:t>Am</w:t>
      </w:r>
      <w:r>
        <w:rPr>
          <w:rFonts w:ascii="Arial" w:hAnsi="Arial" w:cs="Arial" w:eastAsia="Arial"/>
          <w:sz w:val="21"/>
          <w:szCs w:val="21"/>
          <w:color w:val="262626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1"/>
          <w:szCs w:val="21"/>
          <w:color w:val="262626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21"/>
          <w:szCs w:val="21"/>
          <w:color w:val="383F89"/>
          <w:spacing w:val="0"/>
          <w:w w:val="556"/>
          <w:position w:val="1"/>
        </w:rPr>
        <w:t>\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1" w:after="0" w:line="252" w:lineRule="auto"/>
        <w:ind w:left="4894" w:right="553" w:firstLine="-20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Tura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TÜRKER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2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9.519997pt;height:19.2pt;mso-position-horizontal-relative:char;mso-position-vertical-relative:line" type="#_x0000_t75">
            <v:imagedata r:id="rId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27.200012pt;margin-top:15.052124pt;width:130.559998pt;height:121.919998pt;mso-position-horizontal-relative:page;mso-position-vertical-relative:paragraph;z-index:-15521" type="#_x0000_t75">
            <v:imagedata r:id="rId7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160"/>
          <w:cols w:num="2" w:equalWidth="0">
            <w:col w:w="6628" w:space="1696"/>
            <w:col w:w="3216"/>
          </w:cols>
        </w:sectPr>
      </w:pPr>
      <w:rPr/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79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63.360001pt;height:36.480pt;mso-position-horizontal-relative:char;mso-position-vertical-relative:line" type="#_x0000_t75">
            <v:imagedata r:id="rId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160"/>
        </w:sectPr>
      </w:pPr>
      <w:rPr/>
    </w:p>
    <w:p>
      <w:pPr>
        <w:spacing w:before="25" w:after="0" w:line="240" w:lineRule="auto"/>
        <w:ind w:left="2555" w:right="154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v:group style="position:absolute;margin-left:15.442639pt;margin-top:31.395702pt;width:568.863728pt;height:774.934016pt;mso-position-horizontal-relative:page;mso-position-vertical-relative:page;z-index:-15520" coordorigin="309,628" coordsize="11377,15499">
            <v:group style="position:absolute;left:316;top:669;width:9625;height:2" coordorigin="316,669" coordsize="9625,2">
              <v:shape style="position:absolute;left:316;top:669;width:9625;height:2" coordorigin="316,669" coordsize="9625,0" path="m316,669l9941,669e" filled="f" stroked="t" strokeweight=".718262pt" strokecolor="#4B4B4B">
                <v:path arrowok="t"/>
              </v:shape>
            </v:group>
            <v:group style="position:absolute;left:347;top:637;width:2;height:15036" coordorigin="347,637" coordsize="2,15036">
              <v:shape style="position:absolute;left:347;top:637;width:2;height:15036" coordorigin="347,637" coordsize="0,15036" path="m347,15674l347,637e" filled="f" stroked="t" strokeweight=".957683pt" strokecolor="#4B4B4B">
                <v:path arrowok="t"/>
              </v:shape>
            </v:group>
            <v:group style="position:absolute;left:2354;top:652;width:2;height:1524" coordorigin="2354,652" coordsize="2,1524">
              <v:shape style="position:absolute;left:2354;top:652;width:2;height:1524" coordorigin="2354,652" coordsize="0,1524" path="m2354,2176l2354,652e" filled="f" stroked="t" strokeweight=".718262pt" strokecolor="#2B2B2B">
                <v:path arrowok="t"/>
              </v:shape>
            </v:group>
            <v:group style="position:absolute;left:9134;top:666;width:2;height:1524" coordorigin="9134,666" coordsize="2,1524">
              <v:shape style="position:absolute;left:9134;top:666;width:2;height:1524" coordorigin="9134,666" coordsize="0,1524" path="m9134,2190l9134,666e" filled="f" stroked="t" strokeweight=".718262pt" strokecolor="#444444">
                <v:path arrowok="t"/>
              </v:shape>
            </v:group>
            <v:group style="position:absolute;left:11617;top:671;width:2;height:15434" coordorigin="11617,671" coordsize="2,15434">
              <v:shape style="position:absolute;left:11617;top:671;width:2;height:15434" coordorigin="11617,671" coordsize="0,15434" path="m11617,16105l11617,671e" filled="f" stroked="t" strokeweight=".957683pt" strokecolor="#545454">
                <v:path arrowok="t"/>
              </v:shape>
            </v:group>
            <v:group style="position:absolute;left:321;top:2176;width:11291;height:2" coordorigin="321,2176" coordsize="11291,2">
              <v:shape style="position:absolute;left:321;top:2176;width:11291;height:2" coordorigin="321,2176" coordsize="11291,0" path="m321,2176l11612,2176e" filled="f" stroked="t" strokeweight=".718262pt" strokecolor="#484848">
                <v:path arrowok="t"/>
              </v:shape>
            </v:group>
            <v:group style="position:absolute;left:321;top:2406;width:3055;height:2" coordorigin="321,2406" coordsize="3055,2">
              <v:shape style="position:absolute;left:321;top:2406;width:3055;height:2" coordorigin="321,2406" coordsize="3055,0" path="m321,2406l3376,2406e" filled="f" stroked="t" strokeweight=".718262pt" strokecolor="#484848">
                <v:path arrowok="t"/>
              </v:shape>
            </v:group>
            <v:group style="position:absolute;left:321;top:2660;width:11291;height:2" coordorigin="321,2660" coordsize="11291,2">
              <v:shape style="position:absolute;left:321;top:2660;width:11291;height:2" coordorigin="321,2660" coordsize="11291,0" path="m321,2660l11612,2660e" filled="f" stroked="t" strokeweight=".718262pt" strokecolor="#444444">
                <v:path arrowok="t"/>
              </v:shape>
            </v:group>
            <v:group style="position:absolute;left:321;top:2895;width:11301;height:2" coordorigin="321,2895" coordsize="11301,2">
              <v:shape style="position:absolute;left:321;top:2895;width:11301;height:2" coordorigin="321,2895" coordsize="11301,0" path="m321,2895l11621,2895e" filled="f" stroked="t" strokeweight=".718262pt" strokecolor="#3F3F3F">
                <v:path arrowok="t"/>
              </v:shape>
            </v:group>
            <v:group style="position:absolute;left:622;top:3137;width:11004;height:2" coordorigin="622,3137" coordsize="11004,2">
              <v:shape style="position:absolute;left:622;top:3137;width:11004;height:2" coordorigin="622,3137" coordsize="11004,0" path="m622,3137l11626,3137e" filled="f" stroked="t" strokeweight=".478842pt" strokecolor="#444444">
                <v:path arrowok="t"/>
              </v:shape>
            </v:group>
            <v:group style="position:absolute;left:321;top:3377;width:11305;height:2" coordorigin="321,3377" coordsize="11305,2">
              <v:shape style="position:absolute;left:321;top:3377;width:11305;height:2" coordorigin="321,3377" coordsize="11305,0" path="m321,3377l11626,3377e" filled="f" stroked="t" strokeweight=".718262pt" strokecolor="#4B4B4B">
                <v:path arrowok="t"/>
              </v:shape>
            </v:group>
            <v:group style="position:absolute;left:3857;top:3360;width:2;height:757" coordorigin="3857,3360" coordsize="2,757">
              <v:shape style="position:absolute;left:3857;top:3360;width:2;height:757" coordorigin="3857,3360" coordsize="0,757" path="m3857,4117l3857,3360e" filled="f" stroked="t" strokeweight=".957683pt" strokecolor="#545454">
                <v:path arrowok="t"/>
              </v:shape>
            </v:group>
            <v:group style="position:absolute;left:6962;top:3746;width:4664;height:2" coordorigin="6962,3746" coordsize="4664,2">
              <v:shape style="position:absolute;left:6962;top:3746;width:4664;height:2" coordorigin="6962,3746" coordsize="4664,0" path="m6962,3746l11626,3746e" filled="f" stroked="t" strokeweight=".957683pt" strokecolor="#4B4B4B">
                <v:path arrowok="t"/>
              </v:shape>
            </v:group>
            <v:group style="position:absolute;left:6970;top:3326;width:2;height:796" coordorigin="6970,3326" coordsize="2,796">
              <v:shape style="position:absolute;left:6970;top:3326;width:2;height:796" coordorigin="6970,3326" coordsize="0,796" path="m6970,4122l6970,3326e" filled="f" stroked="t" strokeweight=".957683pt" strokecolor="#4B4B4B">
                <v:path arrowok="t"/>
              </v:shape>
            </v:group>
            <v:group style="position:absolute;left:2380;top:4103;width:2;height:12012" coordorigin="2380,4103" coordsize="2,12012">
              <v:shape style="position:absolute;left:2380;top:4103;width:2;height:12012" coordorigin="2380,4103" coordsize="0,12012" path="m2380,16115l2380,4103e" filled="f" stroked="t" strokeweight=".957683pt" strokecolor="#3F3F3F">
                <v:path arrowok="t"/>
              </v:shape>
            </v:group>
            <v:group style="position:absolute;left:326;top:4113;width:11301;height:2" coordorigin="326,4113" coordsize="11301,2">
              <v:shape style="position:absolute;left:326;top:4113;width:11301;height:2" coordorigin="326,4113" coordsize="11301,0" path="m326,4113l11626,4113e" filled="f" stroked="t" strokeweight=".718262pt" strokecolor="#3F3F3F">
                <v:path arrowok="t"/>
              </v:shape>
            </v:group>
            <v:group style="position:absolute;left:2356;top:4633;width:9270;height:2" coordorigin="2356,4633" coordsize="9270,2">
              <v:shape style="position:absolute;left:2356;top:4633;width:9270;height:2" coordorigin="2356,4633" coordsize="9270,0" path="m2356,4633l11626,4633e" filled="f" stroked="t" strokeweight=".957683pt" strokecolor="#4B4B4B">
                <v:path arrowok="t"/>
              </v:shape>
            </v:group>
            <v:group style="position:absolute;left:4922;top:4625;width:2;height:2176" coordorigin="4922,4625" coordsize="2,2176">
              <v:shape style="position:absolute;left:4922;top:4625;width:2;height:2176" coordorigin="4922,4625" coordsize="0,2176" path="m4922,6802l4922,4625e" filled="f" stroked="t" strokeweight=".957683pt" strokecolor="#444444">
                <v:path arrowok="t"/>
              </v:shape>
            </v:group>
            <v:group style="position:absolute;left:4913;top:5114;width:6713;height:2" coordorigin="4913,5114" coordsize="6713,2">
              <v:shape style="position:absolute;left:4913;top:5114;width:6713;height:2" coordorigin="4913,5114" coordsize="6713,0" path="m4913,5114l11626,5114e" filled="f" stroked="t" strokeweight=".718262pt" strokecolor="#484848">
                <v:path arrowok="t"/>
              </v:shape>
            </v:group>
            <v:group style="position:absolute;left:4913;top:5354;width:6713;height:2" coordorigin="4913,5354" coordsize="6713,2">
              <v:shape style="position:absolute;left:4913;top:5354;width:6713;height:2" coordorigin="4913,5354" coordsize="6713,0" path="m4913,5354l11626,5354e" filled="f" stroked="t" strokeweight=".718262pt" strokecolor="#4B4B4B">
                <v:path arrowok="t"/>
              </v:shape>
            </v:group>
            <v:group style="position:absolute;left:4913;top:5598;width:6713;height:2" coordorigin="4913,5598" coordsize="6713,2">
              <v:shape style="position:absolute;left:4913;top:5598;width:6713;height:2" coordorigin="4913,5598" coordsize="6713,0" path="m4913,5598l11626,5598e" filled="f" stroked="t" strokeweight=".718262pt" strokecolor="#4F4F4F">
                <v:path arrowok="t"/>
              </v:shape>
            </v:group>
            <v:group style="position:absolute;left:326;top:4391;width:11301;height:2" coordorigin="326,4391" coordsize="11301,2">
              <v:shape style="position:absolute;left:326;top:4391;width:11301;height:2" coordorigin="326,4391" coordsize="11301,0" path="m326,4391l11626,4391e" filled="f" stroked="t" strokeweight=".718262pt" strokecolor="#4B4B4B">
                <v:path arrowok="t"/>
              </v:shape>
            </v:group>
            <v:group style="position:absolute;left:2356;top:5838;width:9270;height:2" coordorigin="2356,5838" coordsize="9270,2">
              <v:shape style="position:absolute;left:2356;top:5838;width:9270;height:2" coordorigin="2356,5838" coordsize="9270,0" path="m2356,5838l11626,5838e" filled="f" stroked="t" strokeweight=".718262pt" strokecolor="#484848">
                <v:path arrowok="t"/>
              </v:shape>
            </v:group>
            <v:group style="position:absolute;left:709;top:6078;width:10918;height:2" coordorigin="709,6078" coordsize="10918,2">
              <v:shape style="position:absolute;left:709;top:6078;width:10918;height:2" coordorigin="709,6078" coordsize="10918,0" path="m709,6078l11626,6078e" filled="f" stroked="t" strokeweight=".718262pt" strokecolor="#4B4B4B">
                <v:path arrowok="t"/>
              </v:shape>
            </v:group>
            <v:group style="position:absolute;left:7819;top:6068;width:2;height:738" coordorigin="7819,6068" coordsize="2,738">
              <v:shape style="position:absolute;left:7819;top:6068;width:2;height:738" coordorigin="7819,6068" coordsize="0,738" path="m7819,6806l7819,6068e" filled="f" stroked="t" strokeweight=".957683pt" strokecolor="#545454">
                <v:path arrowok="t"/>
              </v:shape>
            </v:group>
            <v:group style="position:absolute;left:2361;top:6552;width:9270;height:2" coordorigin="2361,6552" coordsize="9270,2">
              <v:shape style="position:absolute;left:2361;top:6552;width:9270;height:2" coordorigin="2361,6552" coordsize="9270,0" path="m2361,6552l11631,6552e" filled="f" stroked="t" strokeweight=".718262pt" strokecolor="#4B4B4B">
                <v:path arrowok="t"/>
              </v:shape>
            </v:group>
            <v:group style="position:absolute;left:2361;top:6797;width:9270;height:2" coordorigin="2361,6797" coordsize="9270,2">
              <v:shape style="position:absolute;left:2361;top:6797;width:9270;height:2" coordorigin="2361,6797" coordsize="9270,0" path="m2361,6797l11631,6797e" filled="f" stroked="t" strokeweight=".718262pt" strokecolor="#484848">
                <v:path arrowok="t"/>
              </v:shape>
            </v:group>
            <v:group style="position:absolute;left:330;top:7032;width:11301;height:2" coordorigin="330,7032" coordsize="11301,2">
              <v:shape style="position:absolute;left:330;top:7032;width:11301;height:2" coordorigin="330,7032" coordsize="11301,0" path="m330,7032l11631,7032e" filled="f" stroked="t" strokeweight=".718262pt" strokecolor="#484848">
                <v:path arrowok="t"/>
              </v:shape>
            </v:group>
            <v:group style="position:absolute;left:4937;top:7501;width:2;height:738" coordorigin="4937,7501" coordsize="2,738">
              <v:shape style="position:absolute;left:4937;top:7501;width:2;height:738" coordorigin="4937,7501" coordsize="0,738" path="m4937,8239l4937,7501e" filled="f" stroked="t" strokeweight=".957683pt" strokecolor="#4B4B4B">
                <v:path arrowok="t"/>
              </v:shape>
            </v:group>
            <v:group style="position:absolute;left:330;top:8227;width:11310;height:2" coordorigin="330,8227" coordsize="11310,2">
              <v:shape style="position:absolute;left:330;top:8227;width:11310;height:2" coordorigin="330,8227" coordsize="11310,0" path="m330,8227l11641,8227e" filled="f" stroked="t" strokeweight=".957683pt" strokecolor="#4B4B4B">
                <v:path arrowok="t"/>
              </v:shape>
            </v:group>
            <v:group style="position:absolute;left:330;top:7506;width:11310;height:2" coordorigin="330,7506" coordsize="11310,2">
              <v:shape style="position:absolute;left:330;top:7506;width:11310;height:2" coordorigin="330,7506" coordsize="11310,0" path="m330,7506l11641,7506e" filled="f" stroked="t" strokeweight=".718262pt" strokecolor="#4B4B4B">
                <v:path arrowok="t"/>
              </v:shape>
            </v:group>
            <v:group style="position:absolute;left:4927;top:7746;width:6713;height:2" coordorigin="4927,7746" coordsize="6713,2">
              <v:shape style="position:absolute;left:4927;top:7746;width:6713;height:2" coordorigin="4927,7746" coordsize="6713,0" path="m4927,7746l11641,7746e" filled="f" stroked="t" strokeweight=".718262pt" strokecolor="#4B4B4B">
                <v:path arrowok="t"/>
              </v:shape>
            </v:group>
            <v:group style="position:absolute;left:4927;top:7985;width:6713;height:2" coordorigin="4927,7985" coordsize="6713,2">
              <v:shape style="position:absolute;left:4927;top:7985;width:6713;height:2" coordorigin="4927,7985" coordsize="6713,0" path="m4927,7985l11641,7985e" filled="f" stroked="t" strokeweight=".718262pt" strokecolor="#4B4B4B">
                <v:path arrowok="t"/>
              </v:shape>
            </v:group>
            <v:group style="position:absolute;left:335;top:9879;width:11310;height:2" coordorigin="335,9879" coordsize="11310,2">
              <v:shape style="position:absolute;left:335;top:9879;width:11310;height:2" coordorigin="335,9879" coordsize="11310,0" path="m335,9879l11645,9879e" filled="f" stroked="t" strokeweight=".718262pt" strokecolor="#4F4F4F">
                <v:path arrowok="t"/>
              </v:shape>
            </v:group>
            <v:group style="position:absolute;left:335;top:9035;width:11310;height:2" coordorigin="335,9035" coordsize="11310,2">
              <v:shape style="position:absolute;left:335;top:9035;width:11310;height:2" coordorigin="335,9035" coordsize="11310,0" path="m335,9035l11645,9035e" filled="f" stroked="t" strokeweight=".718262pt" strokecolor="#4F4F4F">
                <v:path arrowok="t"/>
              </v:shape>
            </v:group>
            <v:group style="position:absolute;left:335;top:10121;width:11310;height:2" coordorigin="335,10121" coordsize="11310,2">
              <v:shape style="position:absolute;left:335;top:10121;width:11310;height:2" coordorigin="335,10121" coordsize="11310,0" path="m335,10121l11645,10121e" filled="f" stroked="t" strokeweight=".957683pt" strokecolor="#575757">
                <v:path arrowok="t"/>
              </v:shape>
            </v:group>
            <v:group style="position:absolute;left:335;top:10363;width:11310;height:2" coordorigin="335,10363" coordsize="11310,2">
              <v:shape style="position:absolute;left:335;top:10363;width:11310;height:2" coordorigin="335,10363" coordsize="11310,0" path="m335,10363l11645,10363e" filled="f" stroked="t" strokeweight=".718262pt" strokecolor="#545454">
                <v:path arrowok="t"/>
              </v:shape>
            </v:group>
            <v:group style="position:absolute;left:335;top:10842;width:11315;height:2" coordorigin="335,10842" coordsize="11315,2">
              <v:shape style="position:absolute;left:335;top:10842;width:11315;height:2" coordorigin="335,10842" coordsize="11315,0" path="m335,10842l11650,10842e" filled="f" stroked="t" strokeweight=".718262pt" strokecolor="#575757">
                <v:path arrowok="t"/>
              </v:shape>
            </v:group>
            <v:group style="position:absolute;left:340;top:11082;width:11310;height:2" coordorigin="340,11082" coordsize="11310,2">
              <v:shape style="position:absolute;left:340;top:11082;width:11310;height:2" coordorigin="340,11082" coordsize="11310,0" path="m340,11082l11650,11082e" filled="f" stroked="t" strokeweight=".718262pt" strokecolor="#4B4B4B">
                <v:path arrowok="t"/>
              </v:shape>
            </v:group>
            <v:group style="position:absolute;left:340;top:11326;width:11320;height:2" coordorigin="340,11326" coordsize="11320,2">
              <v:shape style="position:absolute;left:340;top:11326;width:11320;height:2" coordorigin="340,11326" coordsize="11320,0" path="m340,11326l11660,11326e" filled="f" stroked="t" strokeweight=".718262pt" strokecolor="#444444">
                <v:path arrowok="t"/>
              </v:shape>
            </v:group>
            <v:group style="position:absolute;left:350;top:13409;width:2049;height:2" coordorigin="350,13409" coordsize="2049,2">
              <v:shape style="position:absolute;left:350;top:13409;width:2049;height:2" coordorigin="350,13409" coordsize="2049,0" path="m350,13409l2399,13409e" filled="f" stroked="t" strokeweight=".718262pt" strokecolor="#3F3F3F">
                <v:path arrowok="t"/>
              </v:shape>
            </v:group>
            <v:group style="position:absolute;left:364;top:16098;width:11315;height:2" coordorigin="364,16098" coordsize="11315,2">
              <v:shape style="position:absolute;left:364;top:16098;width:11315;height:2" coordorigin="364,16098" coordsize="11315,0" path="m364,16098l11679,16098e" filled="f" stroked="t" strokeweight=".718262pt" strokecolor="#606060">
                <v:path arrowok="t"/>
              </v:shape>
            </v:group>
            <v:group style="position:absolute;left:1140;top:11034;width:2;height:5086" coordorigin="1140,11034" coordsize="2,5086">
              <v:shape style="position:absolute;left:1140;top:11034;width:2;height:5086" coordorigin="1140,11034" coordsize="0,5086" path="m1140,16119l1140,11034e" filled="f" stroked="t" strokeweight=".718262pt" strokecolor="#383838">
                <v:path arrowok="t"/>
              </v:shape>
            </v:group>
            <v:group style="position:absolute;left:1729;top:11072;width:2;height:5042" coordorigin="1729,11072" coordsize="2,5042">
              <v:shape style="position:absolute;left:1729;top:11072;width:2;height:5042" coordorigin="1729,11072" coordsize="0,5042" path="m1729,16115l1729,11072e" filled="f" stroked="t" strokeweight=".718262pt" strokecolor="#484848">
                <v:path arrowok="t"/>
              </v:shape>
            </v:group>
            <v:group style="position:absolute;left:7410;top:11072;width:2;height:5033" coordorigin="7410,11072" coordsize="2,5033">
              <v:shape style="position:absolute;left:7410;top:11072;width:2;height:5033" coordorigin="7410,11072" coordsize="0,5033" path="m7410,16105l7410,11072e" filled="f" stroked="t" strokeweight=".957683pt" strokecolor="#4B4B4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7"/>
          <w:szCs w:val="27"/>
          <w:color w:val="262626"/>
          <w:spacing w:val="0"/>
          <w:w w:val="122"/>
        </w:rPr>
        <w:t>Ergü</w:t>
      </w:r>
      <w:r>
        <w:rPr>
          <w:rFonts w:ascii="Times New Roman" w:hAnsi="Times New Roman" w:cs="Times New Roman" w:eastAsia="Times New Roman"/>
          <w:sz w:val="27"/>
          <w:szCs w:val="27"/>
          <w:color w:val="262626"/>
          <w:spacing w:val="0"/>
          <w:w w:val="122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262626"/>
          <w:spacing w:val="-1"/>
          <w:w w:val="12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7C7C7C"/>
          <w:spacing w:val="0"/>
          <w:w w:val="122"/>
        </w:rPr>
        <w:t>K</w:t>
      </w:r>
      <w:r>
        <w:rPr>
          <w:rFonts w:ascii="Times New Roman" w:hAnsi="Times New Roman" w:cs="Times New Roman" w:eastAsia="Times New Roman"/>
          <w:sz w:val="27"/>
          <w:szCs w:val="27"/>
          <w:color w:val="7C7C7C"/>
          <w:spacing w:val="14"/>
          <w:w w:val="122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262626"/>
          <w:spacing w:val="0"/>
          <w:w w:val="97"/>
        </w:rPr>
        <w:t>YA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61" w:lineRule="exact"/>
        <w:ind w:left="2376" w:right="-47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9.509903pt;margin-top:5.317804pt;width:65.659863pt;height:41pt;mso-position-horizontal-relative:page;mso-position-vertical-relative:paragraph;z-index:-15516" type="#_x0000_t202" filled="f" stroked="f">
            <v:textbox inset="0,0,0,0">
              <w:txbxContent>
                <w:p>
                  <w:pPr>
                    <w:spacing w:before="0" w:after="0" w:line="820" w:lineRule="exact"/>
                    <w:ind w:right="-163"/>
                    <w:jc w:val="left"/>
                    <w:rPr>
                      <w:rFonts w:ascii="Arial" w:hAnsi="Arial" w:cs="Arial" w:eastAsia="Arial"/>
                      <w:sz w:val="82"/>
                      <w:szCs w:val="82"/>
                    </w:rPr>
                  </w:pPr>
                  <w:rPr/>
                  <w:r>
                    <w:rPr>
                      <w:rFonts w:ascii="Arial" w:hAnsi="Arial" w:cs="Arial" w:eastAsia="Arial"/>
                      <w:sz w:val="82"/>
                      <w:szCs w:val="82"/>
                      <w:color w:val="383F89"/>
                      <w:spacing w:val="0"/>
                      <w:w w:val="100"/>
                      <w:i/>
                      <w:position w:val="-1"/>
                    </w:rPr>
                    <w:t>%fo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AEAEAE"/>
          <w:spacing w:val="-13"/>
          <w:w w:val="109"/>
        </w:rPr>
        <w:t>!</w:t>
      </w:r>
      <w:r>
        <w:rPr>
          <w:rFonts w:ascii="Arial" w:hAnsi="Arial" w:cs="Arial" w:eastAsia="Arial"/>
          <w:sz w:val="24"/>
          <w:szCs w:val="24"/>
          <w:color w:val="909090"/>
          <w:spacing w:val="0"/>
          <w:w w:val="79"/>
        </w:rPr>
        <w:t>t</w:t>
      </w:r>
      <w:r>
        <w:rPr>
          <w:rFonts w:ascii="Arial" w:hAnsi="Arial" w:cs="Arial" w:eastAsia="Arial"/>
          <w:sz w:val="24"/>
          <w:szCs w:val="24"/>
          <w:color w:val="909090"/>
          <w:spacing w:val="-1"/>
          <w:w w:val="79"/>
        </w:rPr>
        <w:t>f</w:t>
      </w:r>
      <w:r>
        <w:rPr>
          <w:rFonts w:ascii="Arial" w:hAnsi="Arial" w:cs="Arial" w:eastAsia="Arial"/>
          <w:sz w:val="24"/>
          <w:szCs w:val="24"/>
          <w:color w:val="6B6B6B"/>
          <w:spacing w:val="0"/>
          <w:w w:val="76"/>
        </w:rPr>
        <w:t>aiye</w:t>
      </w:r>
      <w:r>
        <w:rPr>
          <w:rFonts w:ascii="Arial" w:hAnsi="Arial" w:cs="Arial" w:eastAsia="Arial"/>
          <w:sz w:val="24"/>
          <w:szCs w:val="24"/>
          <w:color w:val="6B6B6B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7C7C7C"/>
          <w:spacing w:val="0"/>
          <w:w w:val="74"/>
        </w:rPr>
        <w:t>Güne</w:t>
      </w:r>
      <w:r>
        <w:rPr>
          <w:rFonts w:ascii="Arial" w:hAnsi="Arial" w:cs="Arial" w:eastAsia="Arial"/>
          <w:sz w:val="24"/>
          <w:szCs w:val="24"/>
          <w:color w:val="7C7C7C"/>
          <w:spacing w:val="0"/>
          <w:w w:val="74"/>
        </w:rPr>
        <w:t>y</w:t>
      </w:r>
      <w:r>
        <w:rPr>
          <w:rFonts w:ascii="Arial" w:hAnsi="Arial" w:cs="Arial" w:eastAsia="Arial"/>
          <w:sz w:val="24"/>
          <w:szCs w:val="24"/>
          <w:color w:val="7C7C7C"/>
          <w:spacing w:val="2"/>
          <w:w w:val="74"/>
        </w:rPr>
        <w:t> </w:t>
      </w:r>
      <w:r>
        <w:rPr>
          <w:rFonts w:ascii="Arial" w:hAnsi="Arial" w:cs="Arial" w:eastAsia="Arial"/>
          <w:sz w:val="24"/>
          <w:szCs w:val="24"/>
          <w:color w:val="6B6B6B"/>
          <w:spacing w:val="0"/>
          <w:w w:val="74"/>
        </w:rPr>
        <w:t>Bölg</w:t>
      </w:r>
      <w:r>
        <w:rPr>
          <w:rFonts w:ascii="Arial" w:hAnsi="Arial" w:cs="Arial" w:eastAsia="Arial"/>
          <w:sz w:val="24"/>
          <w:szCs w:val="24"/>
          <w:color w:val="6B6B6B"/>
          <w:spacing w:val="0"/>
          <w:w w:val="74"/>
        </w:rPr>
        <w:t>e</w:t>
      </w:r>
      <w:r>
        <w:rPr>
          <w:rFonts w:ascii="Arial" w:hAnsi="Arial" w:cs="Arial" w:eastAsia="Arial"/>
          <w:sz w:val="24"/>
          <w:szCs w:val="24"/>
          <w:color w:val="6B6B6B"/>
          <w:spacing w:val="-4"/>
          <w:w w:val="74"/>
        </w:rPr>
        <w:t> </w:t>
      </w:r>
      <w:r>
        <w:rPr>
          <w:rFonts w:ascii="Arial" w:hAnsi="Arial" w:cs="Arial" w:eastAsia="Arial"/>
          <w:sz w:val="24"/>
          <w:szCs w:val="24"/>
          <w:color w:val="7C7C7C"/>
          <w:spacing w:val="0"/>
          <w:w w:val="78"/>
        </w:rPr>
        <w:t>Amin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71" w:after="0" w:line="258" w:lineRule="auto"/>
        <w:ind w:left="371" w:right="5226" w:firstLine="-31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Mesut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YELEKÇİ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160"/>
          <w:cols w:num="2" w:equalWidth="0">
            <w:col w:w="4484" w:space="307"/>
            <w:col w:w="6749"/>
          </w:cols>
        </w:sectPr>
      </w:pPr>
      <w:rPr/>
    </w:p>
    <w:p>
      <w:pPr>
        <w:spacing w:before="56" w:after="0" w:line="224" w:lineRule="auto"/>
        <w:ind w:left="593" w:right="-151" w:firstLine="-208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87"/>
          <w:szCs w:val="87"/>
          <w:color w:val="1F1F1F"/>
          <w:spacing w:val="-480"/>
          <w:w w:val="198"/>
          <w:i/>
          <w:position w:val="13"/>
        </w:rPr>
        <w:t>l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1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1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4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4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52" w:right="436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504pt;margin-top:-5.354905pt;width:50.880001pt;height:46.080002pt;mso-position-horizontal-relative:page;mso-position-vertical-relative:paragraph;z-index:-15515" type="#_x0000_t75">
            <v:imagedata r:id="rId9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1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40" w:lineRule="auto"/>
        <w:ind w:left="464" w:right="450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1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37" w:lineRule="exact"/>
        <w:ind w:left="1116" w:right="520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w w:val="91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20" w:bottom="280" w:left="340" w:right="40"/>
          <w:cols w:num="2" w:equalWidth="0">
            <w:col w:w="1616" w:space="1718"/>
            <w:col w:w="8206"/>
          </w:cols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25" w:after="0" w:line="240" w:lineRule="auto"/>
        <w:ind w:left="107" w:right="-20"/>
        <w:jc w:val="left"/>
        <w:tabs>
          <w:tab w:pos="1680" w:val="left"/>
          <w:tab w:pos="3180" w:val="left"/>
          <w:tab w:pos="5560" w:val="left"/>
          <w:tab w:pos="7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7"/>
          <w:szCs w:val="27"/>
          <w:color w:val="313131"/>
          <w:spacing w:val="-19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07.03.2017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2"/>
        </w:rPr>
        <w:t>[Bildirim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36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19.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8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5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8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5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5"/>
        </w:rPr>
        <w:t>tr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2938800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126" w:right="-20"/>
        <w:jc w:val="left"/>
        <w:tabs>
          <w:tab w:pos="1680" w:val="left"/>
          <w:tab w:pos="3200" w:val="left"/>
          <w:tab w:pos="4540" w:val="left"/>
          <w:tab w:pos="5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07.03.2017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1545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94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Mendere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26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Mendere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görece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Kemal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Hadımlı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sonu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6" w:lineRule="exact"/>
        <w:ind w:left="126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Mendere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görece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Vali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Kemal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Hadtınlı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caddesi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sonu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40"/>
        </w:sectPr>
      </w:pPr>
      <w:rPr/>
    </w:p>
    <w:p>
      <w:pPr>
        <w:spacing w:before="20" w:after="0" w:line="230" w:lineRule="exact"/>
        <w:ind w:left="126" w:right="31"/>
        <w:jc w:val="left"/>
        <w:tabs>
          <w:tab w:pos="1740" w:val="left"/>
          <w:tab w:pos="3660" w:val="left"/>
          <w:tab w:pos="4420" w:val="left"/>
          <w:tab w:pos="59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yanwnı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66" w:lineRule="exact"/>
        <w:ind w:left="367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1.316605pt;margin-top:4.308356pt;width:33.232996pt;height:24pt;mso-position-horizontal-relative:page;mso-position-vertical-relative:paragraph;z-index:-15510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1F1F1F"/>
                      <w:spacing w:val="0"/>
                      <w:w w:val="33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F1F1F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F1F1F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84848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6"/>
          <w:position w:val="-2"/>
        </w:rPr>
        <w:t>IJeıonarmc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6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86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Ka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Ahşap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  <w:position w:val="-2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72" w:lineRule="exact"/>
        <w:ind w:right="-20"/>
        <w:jc w:val="right"/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42"/>
          <w:szCs w:val="42"/>
          <w:color w:val="313131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3" w:after="0" w:line="240" w:lineRule="auto"/>
        <w:ind w:left="834" w:right="200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6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:18.50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40"/>
          <w:cols w:num="3" w:equalWidth="0">
            <w:col w:w="6123" w:space="82"/>
            <w:col w:w="399" w:space="168"/>
            <w:col w:w="4768"/>
          </w:cols>
        </w:sectPr>
      </w:pPr>
      <w:rPr/>
    </w:p>
    <w:p>
      <w:pPr>
        <w:spacing w:before="0" w:after="0" w:line="209" w:lineRule="exact"/>
        <w:ind w:left="12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tabs>
          <w:tab w:pos="3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25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ögreııilcmedi</w:t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</w:rPr>
        <w:t>jKiracı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1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3"/>
        </w:rPr>
        <w:t>:Öğrenilemedi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2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tımiri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3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28"/>
          <w:w w:val="13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Çavu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Yasi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4"/>
          <w:position w:val="-1"/>
        </w:rPr>
        <w:t>ÖZK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4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6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40"/>
          <w:cols w:num="2" w:equalWidth="0">
            <w:col w:w="1191" w:space="991"/>
            <w:col w:w="9358"/>
          </w:cols>
        </w:sectPr>
      </w:pPr>
      <w:rPr/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8"/>
        </w:rPr>
        <w:t>piden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13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18" w:lineRule="exact"/>
        <w:ind w:left="107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676767"/>
          <w:spacing w:val="0"/>
          <w:w w:val="107"/>
          <w:position w:val="-4"/>
        </w:rPr>
        <w:t>f-;-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5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37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3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4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5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7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4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374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right="-20"/>
        <w:jc w:val="left"/>
        <w:tabs>
          <w:tab w:pos="3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84848"/>
          <w:w w:val="21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19.1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19.17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52" w:lineRule="auto"/>
        <w:ind w:left="29" w:right="4201" w:firstLine="1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8"/>
          <w:w w:val="5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7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6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40"/>
          <w:cols w:num="3" w:equalWidth="0">
            <w:col w:w="643" w:space="1554"/>
            <w:col w:w="1994" w:space="524"/>
            <w:col w:w="6825"/>
          </w:cols>
        </w:sectPr>
      </w:pPr>
      <w:rPr/>
    </w:p>
    <w:p>
      <w:pPr>
        <w:spacing w:before="0" w:after="0" w:line="209" w:lineRule="exact"/>
        <w:ind w:left="122" w:right="-70"/>
        <w:jc w:val="left"/>
        <w:tabs>
          <w:tab w:pos="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240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!ımcı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4" w:lineRule="exact"/>
        <w:ind w:left="6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15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4"/>
          <w:w w:val="1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6" w:lineRule="exact"/>
        <w:ind w:left="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61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313131"/>
          <w:w w:val="51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313131"/>
          <w:spacing w:val="12"/>
          <w:w w:val="5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</w:rPr>
        <w:t>ardıma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7" w:lineRule="exact"/>
        <w:ind w:left="1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40"/>
          <w:cols w:num="4" w:equalWidth="0">
            <w:col w:w="2074" w:space="109"/>
            <w:col w:w="2181" w:space="370"/>
            <w:col w:w="1029" w:space="1879"/>
            <w:col w:w="3898"/>
          </w:cols>
        </w:sectPr>
      </w:pPr>
      <w:rPr/>
    </w:p>
    <w:p>
      <w:pPr>
        <w:spacing w:before="23" w:after="0" w:line="240" w:lineRule="auto"/>
        <w:ind w:left="107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piayı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2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6" w:lineRule="exact"/>
        <w:ind w:left="255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40"/>
          <w:cols w:num="2" w:equalWidth="0">
            <w:col w:w="1551" w:space="632"/>
            <w:col w:w="9357"/>
          </w:cols>
        </w:sectPr>
      </w:pPr>
      <w:rPr/>
    </w:p>
    <w:p>
      <w:pPr>
        <w:spacing w:before="8" w:after="0" w:line="244" w:lineRule="auto"/>
        <w:ind w:left="2237" w:right="-54" w:firstLine="-2074"/>
        <w:jc w:val="left"/>
        <w:tabs>
          <w:tab w:pos="2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10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7"/>
        </w:rPr>
        <w:t>apılmıştır.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right="-20"/>
        <w:jc w:val="left"/>
        <w:tabs>
          <w:tab w:pos="1940" w:val="left"/>
          <w:tab w:pos="3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K.K.T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40"/>
          <w:cols w:num="2" w:equalWidth="0">
            <w:col w:w="4079" w:space="655"/>
            <w:col w:w="680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40"/>
        </w:sectPr>
      </w:pPr>
      <w:rPr/>
    </w:p>
    <w:p>
      <w:pPr>
        <w:spacing w:before="39" w:after="0" w:line="240" w:lineRule="auto"/>
        <w:ind w:left="163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10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3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7" w:after="0" w:line="230" w:lineRule="exact"/>
        <w:ind w:left="33" w:right="3306" w:firstLine="-3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yerinde;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ziyan;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2" w:lineRule="auto"/>
        <w:ind w:left="35" w:right="53" w:firstLine="6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arsadaki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göıülmü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olup,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apıla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,yolda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dikkatsizce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üşürüle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arsadaki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anaatine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60" w:bottom="280" w:left="340" w:right="40"/>
          <w:cols w:num="2" w:equalWidth="0">
            <w:col w:w="1852" w:space="350"/>
            <w:col w:w="9338"/>
          </w:cols>
        </w:sectPr>
      </w:pPr>
      <w:rPr/>
    </w:p>
    <w:p>
      <w:pPr>
        <w:spacing w:before="6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left="174" w:right="-41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9.505478pt;margin-top:12.267839pt;width:54.736506pt;height:.1pt;mso-position-horizontal-relative:page;mso-position-vertical-relative:paragraph;z-index:-15511" coordorigin="790,245" coordsize="1095,2">
            <v:shape style="position:absolute;left:790;top:245;width:1095;height:2" coordorigin="790,245" coordsize="1095,0" path="m790,245l1885,245e" filled="f" stroked="t" strokeweight=".713954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32"/>
        </w:rPr>
        <w:t>r:tç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3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9" w:lineRule="auto"/>
        <w:ind w:left="126" w:right="-54" w:firstLine="28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.gı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54" w:lineRule="auto"/>
        <w:ind w:left="57" w:right="557" w:firstLine="-5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Sirketi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[rarih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03.2017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66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84848"/>
          <w:w w:val="91"/>
        </w:rPr>
        <w:t>!Bed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6"/>
          <w:w w:val="9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0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26"/>
          <w:position w:val="-1"/>
        </w:rPr>
        <w:t>aati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3"/>
          <w:w w:val="12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26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21"/>
          <w:w w:val="12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20.15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40"/>
          <w:cols w:num="3" w:equalWidth="0">
            <w:col w:w="1608" w:space="575"/>
            <w:col w:w="1659" w:space="2310"/>
            <w:col w:w="5388"/>
          </w:cols>
        </w:sectPr>
      </w:pPr>
      <w:rPr/>
    </w:p>
    <w:p>
      <w:pPr>
        <w:spacing w:before="0" w:after="0" w:line="226" w:lineRule="exact"/>
        <w:ind w:left="226" w:right="-70"/>
        <w:jc w:val="left"/>
        <w:tabs>
          <w:tab w:pos="1040" w:val="left"/>
          <w:tab w:pos="1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:JİDE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Mendere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w w:val="97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w w:val="9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40"/>
          <w:cols w:num="2" w:equalWidth="0">
            <w:col w:w="5443" w:space="3223"/>
            <w:col w:w="2874"/>
          </w:cols>
        </w:sectPr>
      </w:pPr>
      <w:rPr/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40"/>
        </w:sectPr>
      </w:pPr>
      <w:rPr/>
    </w:p>
    <w:p>
      <w:pPr>
        <w:spacing w:before="39" w:after="0" w:line="240" w:lineRule="auto"/>
        <w:ind w:left="234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1.537626pt;margin-top:26.536167pt;width:565.927880pt;height:797.332404pt;mso-position-horizontal-relative:page;mso-position-vertical-relative:page;z-index:-15512" coordorigin="431,531" coordsize="11319,15947">
            <v:group style="position:absolute;left:438;top:555;width:11266;height:2" coordorigin="438,555" coordsize="11266,2">
              <v:shape style="position:absolute;left:438;top:555;width:11266;height:2" coordorigin="438,555" coordsize="11266,0" path="m438,555l11704,555e" filled="f" stroked="t" strokeweight=".713954pt" strokecolor="#5B5B5B">
                <v:path arrowok="t"/>
              </v:shape>
            </v:group>
            <v:group style="position:absolute;left:450;top:545;width:2;height:15925" coordorigin="450,545" coordsize="2,15925">
              <v:shape style="position:absolute;left:450;top:545;width:2;height:15925" coordorigin="450,545" coordsize="0,15925" path="m450,16470l450,545e" filled="f" stroked="t" strokeweight=".713954pt" strokecolor="#545454">
                <v:path arrowok="t"/>
              </v:shape>
            </v:group>
            <v:group style="position:absolute;left:2513;top:550;width:2;height:1530" coordorigin="2513,550" coordsize="2,1530">
              <v:shape style="position:absolute;left:2513;top:550;width:2;height:1530" coordorigin="2513,550" coordsize="0,1530" path="m2513,2080l2513,550e" filled="f" stroked="t" strokeweight=".713954pt" strokecolor="#4F4F4F">
                <v:path arrowok="t"/>
              </v:shape>
            </v:group>
            <v:group style="position:absolute;left:9284;top:540;width:2;height:1539" coordorigin="9284,540" coordsize="2,1539">
              <v:shape style="position:absolute;left:9284;top:540;width:2;height:1539" coordorigin="9284,540" coordsize="0,1539" path="m9284,2080l9284,540e" filled="f" stroked="t" strokeweight=".951939pt" strokecolor="#676767">
                <v:path arrowok="t"/>
              </v:shape>
            </v:group>
            <v:group style="position:absolute;left:11718;top:2529;width:2;height:13932" coordorigin="11718,2529" coordsize="2,13932">
              <v:shape style="position:absolute;left:11718;top:2529;width:2;height:13932" coordorigin="11718,2529" coordsize="0,13932" path="m11718,16461l11718,2529e" filled="f" stroked="t" strokeweight=".713954pt" strokecolor="#606060">
                <v:path arrowok="t"/>
              </v:shape>
            </v:group>
            <v:group style="position:absolute;left:438;top:2802;width:11276;height:2" coordorigin="438,2802" coordsize="11276,2">
              <v:shape style="position:absolute;left:438;top:2802;width:11276;height:2" coordorigin="438,2802" coordsize="11276,0" path="m438,2802l11714,2802e" filled="f" stroked="t" strokeweight=".713954pt" strokecolor="#575757">
                <v:path arrowok="t"/>
              </v:shape>
            </v:group>
            <v:group style="position:absolute;left:438;top:2073;width:11276;height:2" coordorigin="438,2073" coordsize="11276,2">
              <v:shape style="position:absolute;left:438;top:2073;width:11276;height:2" coordorigin="438,2073" coordsize="11276,0" path="m438,2073l11714,2073e" filled="f" stroked="t" strokeweight=".713954pt" strokecolor="#545454">
                <v:path arrowok="t"/>
              </v:shape>
            </v:group>
            <v:group style="position:absolute;left:438;top:2319;width:11271;height:2" coordorigin="438,2319" coordsize="11271,2">
              <v:shape style="position:absolute;left:438;top:2319;width:11271;height:2" coordorigin="438,2319" coordsize="11271,0" path="m438,2319l11709,2319e" filled="f" stroked="t" strokeweight=".713954pt" strokecolor="#5B5B5B">
                <v:path arrowok="t"/>
              </v:shape>
            </v:group>
            <v:group style="position:absolute;left:438;top:2560;width:11271;height:2" coordorigin="438,2560" coordsize="11271,2">
              <v:shape style="position:absolute;left:438;top:2560;width:11271;height:2" coordorigin="438,2560" coordsize="11271,0" path="m438,2560l11709,2560e" filled="f" stroked="t" strokeweight=".713954pt" strokecolor="#575757">
                <v:path arrowok="t"/>
              </v:shape>
            </v:group>
            <v:group style="position:absolute;left:438;top:3045;width:11276;height:2" coordorigin="438,3045" coordsize="11276,2">
              <v:shape style="position:absolute;left:438;top:3045;width:11276;height:2" coordorigin="438,3045" coordsize="11276,0" path="m438,3045l11714,3045e" filled="f" stroked="t" strokeweight=".713954pt" strokecolor="#575757">
                <v:path arrowok="t"/>
              </v:shape>
            </v:group>
            <v:group style="position:absolute;left:443;top:3284;width:11271;height:2" coordorigin="443,3284" coordsize="11271,2">
              <v:shape style="position:absolute;left:443;top:3284;width:11271;height:2" coordorigin="443,3284" coordsize="11271,0" path="m443,3284l11714,3284e" filled="f" stroked="t" strokeweight=".713954pt" strokecolor="#5B5B5B">
                <v:path arrowok="t"/>
              </v:shape>
            </v:group>
            <v:group style="position:absolute;left:3996;top:3275;width:2;height:755" coordorigin="3996,3275" coordsize="2,755">
              <v:shape style="position:absolute;left:3996;top:3275;width:2;height:755" coordorigin="3996,3275" coordsize="0,755" path="m3996,4030l3996,3275e" filled="f" stroked="t" strokeweight=".713954pt" strokecolor="#484848">
                <v:path arrowok="t"/>
              </v:shape>
            </v:group>
            <v:group style="position:absolute;left:7101;top:3275;width:2;height:755" coordorigin="7101,3275" coordsize="2,755">
              <v:shape style="position:absolute;left:7101;top:3275;width:2;height:755" coordorigin="7101,3275" coordsize="0,755" path="m7101,4030l7101,3275e" filled="f" stroked="t" strokeweight=".951939pt" strokecolor="#575757">
                <v:path arrowok="t"/>
              </v:shape>
            </v:group>
            <v:group style="position:absolute;left:7097;top:3653;width:4622;height:2" coordorigin="7097,3653" coordsize="4622,2">
              <v:shape style="position:absolute;left:7097;top:3653;width:4622;height:2" coordorigin="7097,3653" coordsize="4622,0" path="m7097,3653l11718,3653e" filled="f" stroked="t" strokeweight=".713954pt" strokecolor="#606060">
                <v:path arrowok="t"/>
              </v:shape>
            </v:group>
            <v:group style="position:absolute;left:2525;top:4011;width:2;height:12454" coordorigin="2525,4011" coordsize="2,12454">
              <v:shape style="position:absolute;left:2525;top:4011;width:2;height:12454" coordorigin="2525,4011" coordsize="0,12454" path="m2525,16465l2525,4011e" filled="f" stroked="t" strokeweight=".713954pt" strokecolor="#4F4F4F">
                <v:path arrowok="t"/>
              </v:shape>
            </v:group>
            <v:group style="position:absolute;left:438;top:4021;width:11280;height:2" coordorigin="438,4021" coordsize="11280,2">
              <v:shape style="position:absolute;left:438;top:4021;width:11280;height:2" coordorigin="438,4021" coordsize="11280,0" path="m438,4021l11718,4021e" filled="f" stroked="t" strokeweight=".713954pt" strokecolor="#545454">
                <v:path arrowok="t"/>
              </v:shape>
            </v:group>
            <v:group style="position:absolute;left:2508;top:4537;width:9210;height:2" coordorigin="2508,4537" coordsize="9210,2">
              <v:shape style="position:absolute;left:2508;top:4537;width:9210;height:2" coordorigin="2508,4537" coordsize="9210,0" path="m2508,4537l11718,4537e" filled="f" stroked="t" strokeweight=".713954pt" strokecolor="#575757">
                <v:path arrowok="t"/>
              </v:shape>
            </v:group>
            <v:group style="position:absolute;left:5060;top:4532;width:2;height:2180" coordorigin="5060,4532" coordsize="2,2180">
              <v:shape style="position:absolute;left:5060;top:4532;width:2;height:2180" coordorigin="5060,4532" coordsize="0,2180" path="m5060,6712l5060,4532e" filled="f" stroked="t" strokeweight=".713954pt" strokecolor="#4B4B4B">
                <v:path arrowok="t"/>
              </v:shape>
            </v:group>
            <v:group style="position:absolute;left:5050;top:5030;width:6673;height:2" coordorigin="5050,5030" coordsize="6673,2">
              <v:shape style="position:absolute;left:5050;top:5030;width:6673;height:2" coordorigin="5050,5030" coordsize="6673,0" path="m5050,5030l11723,5030e" filled="f" stroked="t" strokeweight=".713954pt" strokecolor="#5B5B5B">
                <v:path arrowok="t"/>
              </v:shape>
            </v:group>
            <v:group style="position:absolute;left:5050;top:5273;width:6673;height:2" coordorigin="5050,5273" coordsize="6673,2">
              <v:shape style="position:absolute;left:5050;top:5273;width:6673;height:2" coordorigin="5050,5273" coordsize="6673,0" path="m5050,5273l11723,5273e" filled="f" stroked="t" strokeweight=".713954pt" strokecolor="#575757">
                <v:path arrowok="t"/>
              </v:shape>
            </v:group>
            <v:group style="position:absolute;left:5055;top:5512;width:6668;height:2" coordorigin="5055,5512" coordsize="6668,2">
              <v:shape style="position:absolute;left:5055;top:5512;width:6668;height:2" coordorigin="5055,5512" coordsize="6668,0" path="m5055,5512l11723,5512e" filled="f" stroked="t" strokeweight=".713954pt" strokecolor="#575757">
                <v:path arrowok="t"/>
              </v:shape>
            </v:group>
            <v:group style="position:absolute;left:2513;top:5754;width:9210;height:2" coordorigin="2513,5754" coordsize="9210,2">
              <v:shape style="position:absolute;left:2513;top:5754;width:9210;height:2" coordorigin="2513,5754" coordsize="9210,0" path="m2513,5754l11723,5754e" filled="f" stroked="t" strokeweight=".713954pt" strokecolor="#5B5B5B">
                <v:path arrowok="t"/>
              </v:shape>
            </v:group>
            <v:group style="position:absolute;left:438;top:4298;width:11280;height:2" coordorigin="438,4298" coordsize="11280,2">
              <v:shape style="position:absolute;left:438;top:4298;width:11280;height:2" coordorigin="438,4298" coordsize="11280,0" path="m438,4298l11718,4298e" filled="f" stroked="t" strokeweight=".713954pt" strokecolor="#575757">
                <v:path arrowok="t"/>
              </v:shape>
            </v:group>
            <v:group style="position:absolute;left:781;top:5995;width:10947;height:2" coordorigin="781,5995" coordsize="10947,2">
              <v:shape style="position:absolute;left:781;top:5995;width:10947;height:2" coordorigin="781,5995" coordsize="10947,0" path="m781,5995l11728,5995e" filled="f" stroked="t" strokeweight=".713954pt" strokecolor="#5B5B5B">
                <v:path arrowok="t"/>
              </v:shape>
            </v:group>
            <v:group style="position:absolute;left:7963;top:5986;width:2;height:727" coordorigin="7963,5986" coordsize="2,727">
              <v:shape style="position:absolute;left:7963;top:5986;width:2;height:727" coordorigin="7963,5986" coordsize="0,727" path="m7963,6712l7963,5986e" filled="f" stroked="t" strokeweight=".713954pt" strokecolor="#575757">
                <v:path arrowok="t"/>
              </v:shape>
            </v:group>
            <v:group style="position:absolute;left:2508;top:6464;width:9215;height:2" coordorigin="2508,6464" coordsize="9215,2">
              <v:shape style="position:absolute;left:2508;top:6464;width:9215;height:2" coordorigin="2508,6464" coordsize="9215,0" path="m2508,6464l11723,6464e" filled="f" stroked="t" strokeweight=".713954pt" strokecolor="#575757">
                <v:path arrowok="t"/>
              </v:shape>
            </v:group>
            <v:group style="position:absolute;left:2508;top:6708;width:9215;height:2" coordorigin="2508,6708" coordsize="9215,2">
              <v:shape style="position:absolute;left:2508;top:6708;width:9215;height:2" coordorigin="2508,6708" coordsize="9215,0" path="m2508,6708l11723,6708e" filled="f" stroked="t" strokeweight=".713954pt" strokecolor="#5B5B5B">
                <v:path arrowok="t"/>
              </v:shape>
            </v:group>
            <v:group style="position:absolute;left:438;top:7422;width:11290;height:2" coordorigin="438,7422" coordsize="11290,2">
              <v:shape style="position:absolute;left:438;top:7422;width:11290;height:2" coordorigin="438,7422" coordsize="11290,0" path="m438,7422l11728,7422e" filled="f" stroked="t" strokeweight=".713954pt" strokecolor="#5B5B5B">
                <v:path arrowok="t"/>
              </v:shape>
            </v:group>
            <v:group style="position:absolute;left:438;top:6947;width:11285;height:2" coordorigin="438,6947" coordsize="11285,2">
              <v:shape style="position:absolute;left:438;top:6947;width:11285;height:2" coordorigin="438,6947" coordsize="11285,0" path="m438,6947l11723,6947e" filled="f" stroked="t" strokeweight=".713954pt" strokecolor="#575757">
                <v:path arrowok="t"/>
              </v:shape>
            </v:group>
            <v:group style="position:absolute;left:5064;top:7410;width:2;height:956" coordorigin="5064,7410" coordsize="2,956">
              <v:shape style="position:absolute;left:5064;top:7410;width:2;height:956" coordorigin="5064,7410" coordsize="0,956" path="m5064,8367l5064,7410e" filled="f" stroked="t" strokeweight=".713954pt" strokecolor="#575757">
                <v:path arrowok="t"/>
              </v:shape>
            </v:group>
            <v:group style="position:absolute;left:5055;top:7664;width:6673;height:2" coordorigin="5055,7664" coordsize="6673,2">
              <v:shape style="position:absolute;left:5055;top:7664;width:6673;height:2" coordorigin="5055,7664" coordsize="6673,0" path="m5055,7664l11728,7664e" filled="f" stroked="t" strokeweight=".713954pt" strokecolor="#575757">
                <v:path arrowok="t"/>
              </v:shape>
            </v:group>
            <v:group style="position:absolute;left:6994;top:7654;width:2;height:717" coordorigin="6994,7654" coordsize="2,717">
              <v:shape style="position:absolute;left:6994;top:7654;width:2;height:717" coordorigin="6994,7654" coordsize="0,717" path="m6994,8371l6994,7654e" filled="f" stroked="t" strokeweight=".713954pt" strokecolor="#4B4B4B">
                <v:path arrowok="t"/>
              </v:shape>
            </v:group>
            <v:group style="position:absolute;left:5050;top:7908;width:6678;height:2" coordorigin="5050,7908" coordsize="6678,2">
              <v:shape style="position:absolute;left:5050;top:7908;width:6678;height:2" coordorigin="5050,7908" coordsize="6678,0" path="m5050,7908l11728,7908e" filled="f" stroked="t" strokeweight=".713954pt" strokecolor="#5B5B5B">
                <v:path arrowok="t"/>
              </v:shape>
            </v:group>
            <v:group style="position:absolute;left:8563;top:7659;width:2;height:712" coordorigin="8563,7659" coordsize="2,712">
              <v:shape style="position:absolute;left:8563;top:7659;width:2;height:712" coordorigin="8563,7659" coordsize="0,712" path="m8563,8371l8563,7659e" filled="f" stroked="t" strokeweight=".713954pt" strokecolor="#5B5B5B">
                <v:path arrowok="t"/>
              </v:shape>
            </v:group>
            <v:group style="position:absolute;left:443;top:8362;width:11290;height:2" coordorigin="443,8362" coordsize="11290,2">
              <v:shape style="position:absolute;left:443;top:8362;width:11290;height:2" coordorigin="443,8362" coordsize="11290,0" path="m443,8362l11733,8362e" filled="f" stroked="t" strokeweight=".713954pt" strokecolor="#5B5B5B">
                <v:path arrowok="t"/>
              </v:shape>
            </v:group>
            <v:group style="position:absolute;left:447;top:9170;width:11280;height:2" coordorigin="447,9170" coordsize="11280,2">
              <v:shape style="position:absolute;left:447;top:9170;width:11280;height:2" coordorigin="447,9170" coordsize="11280,0" path="m447,9170l11728,9170e" filled="f" stroked="t" strokeweight=".713954pt" strokecolor="#606464">
                <v:path arrowok="t"/>
              </v:shape>
            </v:group>
            <v:group style="position:absolute;left:443;top:10104;width:11290;height:2" coordorigin="443,10104" coordsize="11290,2">
              <v:shape style="position:absolute;left:443;top:10104;width:11290;height:2" coordorigin="443,10104" coordsize="11290,0" path="m443,10104l11733,10104e" filled="f" stroked="t" strokeweight=".713954pt" strokecolor="#606060">
                <v:path arrowok="t"/>
              </v:shape>
            </v:group>
            <v:group style="position:absolute;left:447;top:10346;width:11285;height:2" coordorigin="447,10346" coordsize="11285,2">
              <v:shape style="position:absolute;left:447;top:10346;width:11285;height:2" coordorigin="447,10346" coordsize="11285,0" path="m447,10346l11733,10346e" filled="f" stroked="t" strokeweight=".713954pt" strokecolor="#5B5B5B">
                <v:path arrowok="t"/>
              </v:shape>
            </v:group>
            <v:group style="position:absolute;left:443;top:11070;width:11295;height:2" coordorigin="443,11070" coordsize="11295,2">
              <v:shape style="position:absolute;left:443;top:11070;width:11295;height:2" coordorigin="443,11070" coordsize="11295,0" path="m443,11070l11737,11070e" filled="f" stroked="t" strokeweight=".713954pt" strokecolor="#606060">
                <v:path arrowok="t"/>
              </v:shape>
            </v:group>
            <v:group style="position:absolute;left:1852;top:11302;width:2;height:5168" coordorigin="1852,11302" coordsize="2,5168">
              <v:shape style="position:absolute;left:1852;top:11302;width:2;height:5168" coordorigin="1852,11302" coordsize="0,5168" path="m1852,16470l1852,11302e" filled="f" stroked="t" strokeweight=".713954pt" strokecolor="#4F4F4F">
                <v:path arrowok="t"/>
              </v:shape>
            </v:group>
            <v:group style="position:absolute;left:443;top:11312;width:11295;height:2" coordorigin="443,11312" coordsize="11295,2">
              <v:shape style="position:absolute;left:443;top:11312;width:11295;height:2" coordorigin="443,11312" coordsize="11295,0" path="m443,11312l11737,11312e" filled="f" stroked="t" strokeweight=".713954pt" strokecolor="#606060">
                <v:path arrowok="t"/>
              </v:shape>
            </v:group>
            <v:group style="position:absolute;left:1266;top:11307;width:2;height:5163" coordorigin="1266,11307" coordsize="2,5163">
              <v:shape style="position:absolute;left:1266;top:11307;width:2;height:5163" coordorigin="1266,11307" coordsize="0,5163" path="m1266,16470l1266,11307e" filled="f" stroked="t" strokeweight=".713954pt" strokecolor="#4F4F4F">
                <v:path arrowok="t"/>
              </v:shape>
            </v:group>
            <v:group style="position:absolute;left:452;top:11551;width:11280;height:2" coordorigin="452,11551" coordsize="11280,2">
              <v:shape style="position:absolute;left:452;top:11551;width:11280;height:2" coordorigin="452,11551" coordsize="11280,0" path="m452,11551l11733,11551e" filled="f" stroked="t" strokeweight=".713954pt" strokecolor="#606060">
                <v:path arrowok="t"/>
              </v:shape>
            </v:group>
            <v:group style="position:absolute;left:447;top:13774;width:2085;height:2" coordorigin="447,13774" coordsize="2085,2">
              <v:shape style="position:absolute;left:447;top:13774;width:2085;height:2" coordorigin="447,13774" coordsize="2085,0" path="m447,13774l2532,13774e" filled="f" stroked="t" strokeweight=".713954pt" strokecolor="#606060">
                <v:path arrowok="t"/>
              </v:shape>
            </v:group>
            <v:group style="position:absolute;left:452;top:16461;width:11290;height:2" coordorigin="452,16461" coordsize="11290,2">
              <v:shape style="position:absolute;left:452;top:16461;width:11290;height:2" coordorigin="452,16461" coordsize="11290,0" path="m452,16461l11742,16461e" filled="f" stroked="t" strokeweight=".713954pt" strokecolor="#676767">
                <v:path arrowok="t"/>
              </v:shape>
            </v:group>
            <v:group style="position:absolute;left:7537;top:11307;width:2;height:5159" coordorigin="7537,11307" coordsize="2,5159">
              <v:shape style="position:absolute;left:7537;top:11307;width:2;height:5159" coordorigin="7537,11307" coordsize="0,5159" path="m7537,16465l7537,11307e" filled="f" stroked="t" strokeweight=".713954pt" strokecolor="#64646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40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</w:rPr>
        <w:t>H</w:t>
      </w:r>
      <w:r>
        <w:rPr>
          <w:rFonts w:ascii="Arial" w:hAnsi="Arial" w:cs="Arial" w:eastAsia="Arial"/>
          <w:sz w:val="25"/>
          <w:szCs w:val="25"/>
          <w:color w:val="313131"/>
          <w:spacing w:val="-65"/>
          <w:w w:val="100"/>
        </w:rPr>
        <w:t>ü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</w:rPr>
        <w:t>LAR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79" w:lineRule="exact"/>
        <w:ind w:left="2272" w:right="23"/>
        <w:jc w:val="center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13131"/>
          <w:spacing w:val="0"/>
          <w:w w:val="79"/>
        </w:rPr>
        <w:t>G</w:t>
      </w:r>
      <w:r>
        <w:rPr>
          <w:rFonts w:ascii="Arial" w:hAnsi="Arial" w:cs="Arial" w:eastAsia="Arial"/>
          <w:sz w:val="26"/>
          <w:szCs w:val="26"/>
          <w:color w:val="313131"/>
          <w:spacing w:val="7"/>
          <w:w w:val="79"/>
        </w:rPr>
        <w:t>O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79"/>
        </w:rPr>
        <w:t>ney</w:t>
      </w:r>
      <w:r>
        <w:rPr>
          <w:rFonts w:ascii="Arial" w:hAnsi="Arial" w:cs="Arial" w:eastAsia="Arial"/>
          <w:sz w:val="26"/>
          <w:szCs w:val="26"/>
          <w:color w:val="313131"/>
          <w:spacing w:val="-8"/>
          <w:w w:val="79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79"/>
        </w:rPr>
        <w:t>Bölg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79"/>
        </w:rPr>
        <w:t>e</w:t>
      </w:r>
      <w:r>
        <w:rPr>
          <w:rFonts w:ascii="Arial" w:hAnsi="Arial" w:cs="Arial" w:eastAsia="Arial"/>
          <w:sz w:val="26"/>
          <w:szCs w:val="26"/>
          <w:color w:val="313131"/>
          <w:spacing w:val="49"/>
          <w:w w:val="79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87"/>
        </w:rPr>
        <w:t>2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86"/>
        </w:rPr>
        <w:t>.</w:t>
      </w:r>
      <w:r>
        <w:rPr>
          <w:rFonts w:ascii="Arial" w:hAnsi="Arial" w:cs="Arial" w:eastAsia="Arial"/>
          <w:sz w:val="26"/>
          <w:szCs w:val="26"/>
          <w:color w:val="313131"/>
          <w:spacing w:val="-42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85"/>
        </w:rPr>
        <w:t>Posta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80" w:lineRule="exact"/>
        <w:ind w:left="2686" w:right="406"/>
        <w:jc w:val="center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313131"/>
          <w:spacing w:val="0"/>
          <w:w w:val="89"/>
        </w:rPr>
        <w:t>Grupla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9"/>
        </w:rPr>
        <w:t>r</w:t>
      </w:r>
      <w:r>
        <w:rPr>
          <w:rFonts w:ascii="Arial" w:hAnsi="Arial" w:cs="Arial" w:eastAsia="Arial"/>
          <w:sz w:val="25"/>
          <w:szCs w:val="25"/>
          <w:color w:val="313131"/>
          <w:spacing w:val="-4"/>
          <w:w w:val="89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93"/>
        </w:rPr>
        <w:t>Amiri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801" w:right="-20"/>
        <w:jc w:val="left"/>
        <w:tabs>
          <w:tab w:pos="354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A1A1A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A1A1A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E8E8E"/>
          <w:spacing w:val="0"/>
          <w:w w:val="100"/>
        </w:rPr>
        <w:t>·gii</w:t>
      </w:r>
      <w:r>
        <w:rPr>
          <w:rFonts w:ascii="Times New Roman" w:hAnsi="Times New Roman" w:cs="Times New Roman" w:eastAsia="Times New Roman"/>
          <w:sz w:val="27"/>
          <w:szCs w:val="27"/>
          <w:color w:val="8E8E8E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E8E8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8E8E8E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8E8E8E"/>
          <w:spacing w:val="0"/>
          <w:w w:val="119"/>
        </w:rPr>
        <w:t>KAYA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8" w:after="0" w:line="240" w:lineRule="auto"/>
        <w:ind w:left="2487" w:right="-74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A1A1A1"/>
          <w:spacing w:val="-18"/>
          <w:w w:val="130"/>
        </w:rPr>
        <w:t>I</w:t>
      </w:r>
      <w:r>
        <w:rPr>
          <w:rFonts w:ascii="Arial" w:hAnsi="Arial" w:cs="Arial" w:eastAsia="Arial"/>
          <w:sz w:val="23"/>
          <w:szCs w:val="23"/>
          <w:color w:val="7C7C7C"/>
          <w:spacing w:val="0"/>
          <w:w w:val="81"/>
        </w:rPr>
        <w:t>tfaiy</w:t>
      </w:r>
      <w:r>
        <w:rPr>
          <w:rFonts w:ascii="Arial" w:hAnsi="Arial" w:cs="Arial" w:eastAsia="Arial"/>
          <w:sz w:val="23"/>
          <w:szCs w:val="23"/>
          <w:color w:val="7C7C7C"/>
          <w:spacing w:val="0"/>
          <w:w w:val="82"/>
        </w:rPr>
        <w:t>e</w:t>
      </w:r>
      <w:r>
        <w:rPr>
          <w:rFonts w:ascii="Arial" w:hAnsi="Arial" w:cs="Arial" w:eastAsia="Arial"/>
          <w:sz w:val="23"/>
          <w:szCs w:val="23"/>
          <w:color w:val="7C7C7C"/>
          <w:spacing w:val="-27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7C7C7C"/>
          <w:spacing w:val="0"/>
          <w:w w:val="75"/>
        </w:rPr>
        <w:t>Güne</w:t>
      </w:r>
      <w:r>
        <w:rPr>
          <w:rFonts w:ascii="Arial" w:hAnsi="Arial" w:cs="Arial" w:eastAsia="Arial"/>
          <w:sz w:val="23"/>
          <w:szCs w:val="23"/>
          <w:color w:val="7C7C7C"/>
          <w:spacing w:val="0"/>
          <w:w w:val="75"/>
        </w:rPr>
        <w:t>y</w:t>
      </w:r>
      <w:r>
        <w:rPr>
          <w:rFonts w:ascii="Arial" w:hAnsi="Arial" w:cs="Arial" w:eastAsia="Arial"/>
          <w:sz w:val="23"/>
          <w:szCs w:val="23"/>
          <w:color w:val="7C7C7C"/>
          <w:spacing w:val="2"/>
          <w:w w:val="75"/>
        </w:rPr>
        <w:t> </w:t>
      </w:r>
      <w:r>
        <w:rPr>
          <w:rFonts w:ascii="Arial" w:hAnsi="Arial" w:cs="Arial" w:eastAsia="Arial"/>
          <w:sz w:val="23"/>
          <w:szCs w:val="23"/>
          <w:color w:val="676767"/>
          <w:spacing w:val="0"/>
          <w:w w:val="79"/>
        </w:rPr>
        <w:t>Böl</w:t>
      </w:r>
      <w:r>
        <w:rPr>
          <w:rFonts w:ascii="Arial" w:hAnsi="Arial" w:cs="Arial" w:eastAsia="Arial"/>
          <w:sz w:val="23"/>
          <w:szCs w:val="23"/>
          <w:color w:val="676767"/>
          <w:spacing w:val="-1"/>
          <w:w w:val="80"/>
        </w:rPr>
        <w:t>g</w:t>
      </w:r>
      <w:r>
        <w:rPr>
          <w:rFonts w:ascii="Arial" w:hAnsi="Arial" w:cs="Arial" w:eastAsia="Arial"/>
          <w:sz w:val="23"/>
          <w:szCs w:val="23"/>
          <w:color w:val="8E8E8E"/>
          <w:spacing w:val="0"/>
          <w:w w:val="87"/>
        </w:rPr>
        <w:t>e</w:t>
      </w:r>
      <w:r>
        <w:rPr>
          <w:rFonts w:ascii="Arial" w:hAnsi="Arial" w:cs="Arial" w:eastAsia="Arial"/>
          <w:sz w:val="23"/>
          <w:szCs w:val="23"/>
          <w:color w:val="8E8E8E"/>
          <w:spacing w:val="4"/>
          <w:w w:val="86"/>
        </w:rPr>
        <w:t>A</w:t>
      </w:r>
      <w:r>
        <w:rPr>
          <w:rFonts w:ascii="Arial" w:hAnsi="Arial" w:cs="Arial" w:eastAsia="Arial"/>
          <w:sz w:val="23"/>
          <w:szCs w:val="23"/>
          <w:color w:val="676767"/>
          <w:spacing w:val="0"/>
          <w:w w:val="84"/>
        </w:rPr>
        <w:t>min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16" w:after="0" w:line="311" w:lineRule="exact"/>
        <w:ind w:right="889"/>
        <w:jc w:val="righ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44498E"/>
          <w:w w:val="76"/>
          <w:i/>
          <w:position w:val="-5"/>
        </w:rPr>
        <w:t>2-</w:t>
      </w:r>
      <w:r>
        <w:rPr>
          <w:rFonts w:ascii="Times New Roman" w:hAnsi="Times New Roman" w:cs="Times New Roman" w:eastAsia="Times New Roman"/>
          <w:sz w:val="32"/>
          <w:szCs w:val="32"/>
          <w:color w:val="44498E"/>
          <w:spacing w:val="1"/>
          <w:w w:val="76"/>
          <w:i/>
          <w:position w:val="-5"/>
        </w:rPr>
        <w:t>3</w:t>
      </w:r>
      <w:r>
        <w:rPr>
          <w:rFonts w:ascii="Times New Roman" w:hAnsi="Times New Roman" w:cs="Times New Roman" w:eastAsia="Times New Roman"/>
          <w:sz w:val="32"/>
          <w:szCs w:val="32"/>
          <w:color w:val="2F3672"/>
          <w:spacing w:val="0"/>
          <w:w w:val="192"/>
          <w:i/>
          <w:position w:val="-5"/>
        </w:rPr>
        <w:t>/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290" w:lineRule="exact"/>
        <w:ind w:right="905"/>
        <w:jc w:val="right"/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2F3672"/>
          <w:spacing w:val="0"/>
          <w:w w:val="108"/>
          <w:i/>
          <w:position w:val="2"/>
        </w:rPr>
        <w:t>/oJ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left="344" w:right="17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679" w:right="42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2" w:after="0" w:line="1004" w:lineRule="exact"/>
        <w:ind w:right="-20"/>
        <w:jc w:val="left"/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144"/>
          <w:szCs w:val="144"/>
          <w:color w:val="484848"/>
          <w:spacing w:val="0"/>
          <w:w w:val="100"/>
          <w:i/>
          <w:position w:val="-55"/>
        </w:rPr>
        <w:t>a</w:t>
      </w:r>
      <w:r>
        <w:rPr>
          <w:rFonts w:ascii="Arial" w:hAnsi="Arial" w:cs="Arial" w:eastAsia="Arial"/>
          <w:sz w:val="144"/>
          <w:szCs w:val="144"/>
          <w:color w:val="484848"/>
          <w:spacing w:val="-6"/>
          <w:w w:val="100"/>
          <w:i/>
          <w:position w:val="-55"/>
        </w:rPr>
        <w:t> </w:t>
      </w:r>
      <w:r>
        <w:rPr>
          <w:rFonts w:ascii="Arial" w:hAnsi="Arial" w:cs="Arial" w:eastAsia="Arial"/>
          <w:sz w:val="9"/>
          <w:szCs w:val="9"/>
          <w:color w:val="8E8E8E"/>
          <w:spacing w:val="0"/>
          <w:w w:val="440"/>
          <w:i/>
          <w:position w:val="41"/>
        </w:rPr>
        <w:t>7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04" w:lineRule="exact"/>
        <w:ind w:left="823" w:right="-20"/>
        <w:jc w:val="left"/>
        <w:tabs>
          <w:tab w:pos="1160" w:val="left"/>
          <w:tab w:pos="1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313131"/>
          <w:spacing w:val="0"/>
          <w:w w:val="239"/>
          <w:position w:val="2"/>
        </w:rPr>
        <w:t>ı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2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86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286.079987pt;margin-top:25.712498pt;width:69.120003pt;height:34.560001pt;mso-position-horizontal-relative:page;mso-position-vertical-relative:paragraph;z-index:-15514" type="#_x0000_t75">
            <v:imagedata r:id="rId1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iye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vuşu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86" w:right="-1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Hüseyi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COŞKUN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8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left="1143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484848"/>
          <w:spacing w:val="0"/>
          <w:w w:val="114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278" w:lineRule="exact"/>
        <w:ind w:left="806" w:right="1451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30"/>
          <w:szCs w:val="30"/>
          <w:color w:val="313131"/>
          <w:spacing w:val="0"/>
          <w:w w:val="100"/>
          <w:i/>
          <w:position w:val="-3"/>
        </w:rPr>
        <w:t>1</w:t>
      </w:r>
      <w:r>
        <w:rPr>
          <w:rFonts w:ascii="Arial" w:hAnsi="Arial" w:cs="Arial" w:eastAsia="Arial"/>
          <w:sz w:val="30"/>
          <w:szCs w:val="30"/>
          <w:color w:val="313131"/>
          <w:spacing w:val="-27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48"/>
          <w:position w:val="-3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48"/>
          <w:position w:val="-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16"/>
          <w:w w:val="48"/>
          <w:position w:val="-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48"/>
          <w:position w:val="-3"/>
        </w:rPr>
        <w:t>Mıırf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48"/>
          <w:position w:val="-3"/>
        </w:rPr>
        <w:t>  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2"/>
          <w:w w:val="48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74"/>
          <w:i/>
          <w:position w:val="-3"/>
        </w:rPr>
        <w:t>1n17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906" w:right="173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484848"/>
          <w:spacing w:val="0"/>
          <w:w w:val="76"/>
          <w:i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76"/>
          <w:i/>
          <w:position w:val="1"/>
        </w:rPr>
        <w:t>   </w:t>
      </w:r>
      <w:r>
        <w:rPr>
          <w:rFonts w:ascii="Arial" w:hAnsi="Arial" w:cs="Arial" w:eastAsia="Arial"/>
          <w:sz w:val="19"/>
          <w:szCs w:val="19"/>
          <w:color w:val="484848"/>
          <w:spacing w:val="12"/>
          <w:w w:val="76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i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313131"/>
          <w:spacing w:val="-20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96"/>
          <w:position w:val="1"/>
        </w:rPr>
        <w:t>0</w:t>
      </w:r>
      <w:r>
        <w:rPr>
          <w:rFonts w:ascii="Arial" w:hAnsi="Arial" w:cs="Arial" w:eastAsia="Arial"/>
          <w:sz w:val="24"/>
          <w:szCs w:val="24"/>
          <w:color w:val="313131"/>
          <w:spacing w:val="-18"/>
          <w:w w:val="134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  <w:position w:val="1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66" w:right="130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18.559998pt;margin-top:23.907486pt;width:151.679993pt;height:96.0pt;mso-position-horizontal-relative:page;mso-position-vertical-relative:paragraph;z-index:-15513" type="#_x0000_t75">
            <v:imagedata r:id="rId1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780"/>
          <w:spacing w:val="0"/>
          <w:w w:val="97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4578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3"/>
        </w:rPr>
        <w:t>,,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3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40" w:right="40"/>
          <w:cols w:num="3" w:equalWidth="0">
            <w:col w:w="4532" w:space="155"/>
            <w:col w:w="2078" w:space="1267"/>
            <w:col w:w="350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845" w:right="441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3958" w:right="456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23" w:lineRule="exact"/>
        <w:ind w:left="775" w:right="-20"/>
        <w:jc w:val="left"/>
        <w:tabs>
          <w:tab w:pos="3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65139pt;margin-top:-40.288548pt;width:497.740042pt;height:86.900664pt;mso-position-horizontal-relative:page;mso-position-vertical-relative:paragraph;z-index:-15508" type="#_x0000_t202" filled="f" stroked="f">
            <v:textbox inset="0,0,0,0">
              <w:txbxContent>
                <w:p>
                  <w:pPr>
                    <w:spacing w:before="0" w:after="0" w:line="1738" w:lineRule="exact"/>
                    <w:ind w:right="-301"/>
                    <w:jc w:val="left"/>
                    <w:tabs>
                      <w:tab w:pos="864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08"/>
                      <w:szCs w:val="108"/>
                      <w:color w:val="232323"/>
                      <w:spacing w:val="0"/>
                      <w:w w:val="312"/>
                      <w:position w:val="52"/>
                    </w:rPr>
                    <w:t>!</w:t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232323"/>
                      <w:spacing w:val="-733"/>
                      <w:w w:val="312"/>
                      <w:position w:val="52"/>
                    </w:rPr>
                    <w:t> </w:t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232323"/>
                      <w:spacing w:val="0"/>
                      <w:w w:val="100"/>
                      <w:position w:val="52"/>
                    </w:rPr>
                    <w:tab/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232323"/>
                      <w:spacing w:val="0"/>
                      <w:w w:val="100"/>
                      <w:position w:val="52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232323"/>
                      <w:spacing w:val="0"/>
                      <w:w w:val="312"/>
                      <w:position w:val="-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232323"/>
          <w:spacing w:val="0"/>
          <w:w w:val="100"/>
          <w:position w:val="-2"/>
        </w:rPr>
        <w:t>BÜYÜK</w:t>
      </w:r>
      <w:r>
        <w:rPr>
          <w:rFonts w:ascii="Arial" w:hAnsi="Arial" w:cs="Arial" w:eastAsia="Arial"/>
          <w:sz w:val="17"/>
          <w:szCs w:val="17"/>
          <w:color w:val="232323"/>
          <w:spacing w:val="-6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232323"/>
          <w:spacing w:val="0"/>
          <w:w w:val="100"/>
          <w:position w:val="-2"/>
        </w:rPr>
        <w:t>EHIR</w:t>
      </w:r>
      <w:r>
        <w:rPr>
          <w:rFonts w:ascii="Arial" w:hAnsi="Arial" w:cs="Arial" w:eastAsia="Arial"/>
          <w:sz w:val="17"/>
          <w:szCs w:val="17"/>
          <w:color w:val="23232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7"/>
          <w:szCs w:val="17"/>
          <w:color w:val="23232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1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823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9"/>
        </w:rPr>
        <w:t>BELE</w:t>
      </w:r>
      <w:r>
        <w:rPr>
          <w:rFonts w:ascii="Arial" w:hAnsi="Arial" w:cs="Arial" w:eastAsia="Arial"/>
          <w:sz w:val="14"/>
          <w:szCs w:val="14"/>
          <w:color w:val="3D3D3D"/>
          <w:spacing w:val="15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00"/>
          <w:position w:val="9"/>
        </w:rPr>
        <w:t>D</w:t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32323"/>
          <w:spacing w:val="4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32323"/>
          <w:spacing w:val="7"/>
          <w:w w:val="93"/>
          <w:position w:val="9"/>
        </w:rPr>
        <w:t>Y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1"/>
          <w:position w:val="9"/>
        </w:rPr>
        <w:t>E</w:t>
      </w:r>
      <w:r>
        <w:rPr>
          <w:rFonts w:ascii="Arial" w:hAnsi="Arial" w:cs="Arial" w:eastAsia="Arial"/>
          <w:sz w:val="14"/>
          <w:szCs w:val="14"/>
          <w:color w:val="3D3D3D"/>
          <w:spacing w:val="-29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00"/>
          <w:position w:val="9"/>
        </w:rPr>
        <w:t>SI</w:t>
      </w:r>
      <w:r>
        <w:rPr>
          <w:rFonts w:ascii="Arial" w:hAnsi="Arial" w:cs="Arial" w:eastAsia="Arial"/>
          <w:sz w:val="14"/>
          <w:szCs w:val="14"/>
          <w:color w:val="232323"/>
          <w:spacing w:val="-16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  <w:position w:val="-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0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40" w:after="0" w:line="240" w:lineRule="auto"/>
        <w:ind w:left="297" w:right="-20"/>
        <w:jc w:val="left"/>
        <w:tabs>
          <w:tab w:pos="1660" w:val="left"/>
          <w:tab w:pos="3360" w:val="left"/>
          <w:tab w:pos="5720" w:val="left"/>
          <w:tab w:pos="7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Ol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9"/>
          <w:position w:val="1"/>
        </w:rPr>
        <w:t>:07.03.2017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lO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6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2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16:50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trel: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0"/>
        </w:rPr>
        <w:t>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306" w:right="-20"/>
        <w:jc w:val="left"/>
        <w:tabs>
          <w:tab w:pos="1660" w:val="left"/>
          <w:tab w:pos="3300" w:val="left"/>
          <w:tab w:pos="472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85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78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9"/>
          <w:position w:val="0"/>
        </w:rPr>
        <w:t>:07.03.2017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  <w:position w:val="0"/>
        </w:rPr>
        <w:t>JKa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8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22"/>
          <w:position w:val="0"/>
        </w:rPr>
        <w:t>tNo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1544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14" w:lineRule="exact"/>
        <w:ind w:left="3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0"/>
          <w:position w:val="-1"/>
        </w:rPr>
        <w:t>BildirilenAdre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0"/>
          <w:position w:val="-1"/>
        </w:rPr>
        <w:t>:691/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Çİmentepe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7"/>
          <w:position w:val="-1"/>
        </w:rPr>
        <w:t>PazarYeri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0" w:lineRule="exact"/>
        <w:jc w:val="left"/>
        <w:rPr>
          <w:sz w:val="2"/>
          <w:szCs w:val="2"/>
        </w:rPr>
      </w:pPr>
      <w:rPr/>
      <w:r>
        <w:rPr>
          <w:sz w:val="2"/>
          <w:szCs w:val="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266.335354" w:type="dxa"/>
      </w:tblPr>
      <w:tblGrid/>
      <w:tr>
        <w:trPr>
          <w:trHeight w:val="240" w:hRule="exact"/>
        </w:trPr>
        <w:tc>
          <w:tcPr>
            <w:tcW w:w="1222" w:type="dxa"/>
            <w:tcBorders>
              <w:top w:val="single" w:sz="7.658384" w:space="0" w:color="484848"/>
              <w:bottom w:val="single" w:sz="7.658384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7"/>
              </w:rPr>
              <w:t>DoğruAdres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627" w:type="dxa"/>
            <w:tcBorders>
              <w:top w:val="single" w:sz="7.658384" w:space="0" w:color="484848"/>
              <w:bottom w:val="single" w:sz="7.658384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6" w:lineRule="exact"/>
              <w:ind w:left="19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2"/>
              </w:rPr>
              <w:t>691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Çimentepe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Paza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Yeri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516" w:type="dxa"/>
            <w:tcBorders>
              <w:top w:val="single" w:sz="7.658384" w:space="0" w:color="484848"/>
              <w:bottom w:val="single" w:sz="7.658384" w:space="0" w:color="484848"/>
              <w:left w:val="nil" w:sz="6" w:space="0" w:color="auto"/>
              <w:right w:val="single" w:sz="7.658384" w:space="0" w:color="4F4F4F"/>
            </w:tcBorders>
          </w:tcPr>
          <w:p>
            <w:pPr/>
            <w:rPr/>
          </w:p>
        </w:tc>
      </w:tr>
      <w:tr>
        <w:trPr>
          <w:trHeight w:val="240" w:hRule="exact"/>
        </w:trPr>
        <w:tc>
          <w:tcPr>
            <w:tcW w:w="1222" w:type="dxa"/>
            <w:tcBorders>
              <w:top w:val="single" w:sz="7.658384" w:space="0" w:color="484848"/>
              <w:bottom w:val="single" w:sz="7.658384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3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627" w:type="dxa"/>
            <w:tcBorders>
              <w:top w:val="single" w:sz="7.658384" w:space="0" w:color="484848"/>
              <w:bottom w:val="single" w:sz="7.658384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6" w:lineRule="exact"/>
              <w:ind w:left="168" w:right="-20"/>
              <w:jc w:val="left"/>
              <w:tabs>
                <w:tab w:pos="27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38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-34"/>
                <w:w w:val="13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Çö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3"/>
              </w:rPr>
              <w:t>Sınıfı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516" w:type="dxa"/>
            <w:tcBorders>
              <w:top w:val="single" w:sz="7.658384" w:space="0" w:color="484848"/>
              <w:bottom w:val="single" w:sz="7.658384" w:space="0" w:color="4B4B4B"/>
              <w:left w:val="nil" w:sz="6" w:space="0" w:color="auto"/>
              <w:right w:val="single" w:sz="7.658384" w:space="0" w:color="4F4F4F"/>
            </w:tcBorders>
          </w:tcPr>
          <w:p>
            <w:pPr>
              <w:spacing w:before="14" w:after="0" w:line="211" w:lineRule="exact"/>
              <w:ind w:left="77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  <w:position w:val="-1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  <w:position w:val="-1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2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2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-16"/>
                <w:w w:val="12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20"/>
                <w:position w:val="-1"/>
              </w:rPr>
              <w:t>Sigara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</w:tbl>
    <w:p>
      <w:pPr>
        <w:spacing w:before="0" w:after="0" w:line="213" w:lineRule="exact"/>
        <w:ind w:left="297" w:right="-20"/>
        <w:jc w:val="left"/>
        <w:tabs>
          <w:tab w:pos="382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82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91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6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38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5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5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28"/>
          <w:position w:val="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28"/>
          <w:position w:val="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6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-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6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6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6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-6"/>
        </w:rPr>
        <w:t>17:03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7" w:lineRule="exact"/>
        <w:ind w:left="4606" w:right="4566"/>
        <w:jc w:val="center"/>
        <w:tabs>
          <w:tab w:pos="5200" w:val="left"/>
          <w:tab w:pos="5700" w:val="left"/>
          <w:tab w:pos="6200" w:val="left"/>
          <w:tab w:pos="698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40"/>
          <w:szCs w:val="40"/>
          <w:color w:val="232323"/>
          <w:spacing w:val="0"/>
          <w:w w:val="67"/>
        </w:rPr>
        <w:t>ı</w:t>
      </w:r>
      <w:r>
        <w:rPr>
          <w:rFonts w:ascii="Arial" w:hAnsi="Arial" w:cs="Arial" w:eastAsia="Arial"/>
          <w:sz w:val="40"/>
          <w:szCs w:val="40"/>
          <w:color w:val="232323"/>
          <w:spacing w:val="0"/>
          <w:w w:val="100"/>
        </w:rPr>
        <w:tab/>
      </w:r>
      <w:r>
        <w:rPr>
          <w:rFonts w:ascii="Arial" w:hAnsi="Arial" w:cs="Arial" w:eastAsia="Arial"/>
          <w:sz w:val="40"/>
          <w:szCs w:val="40"/>
          <w:color w:val="232323"/>
          <w:spacing w:val="0"/>
          <w:w w:val="46"/>
        </w:rPr>
        <w:t>ı</w:t>
      </w:r>
      <w:r>
        <w:rPr>
          <w:rFonts w:ascii="Arial" w:hAnsi="Arial" w:cs="Arial" w:eastAsia="Arial"/>
          <w:sz w:val="40"/>
          <w:szCs w:val="40"/>
          <w:color w:val="232323"/>
          <w:spacing w:val="-43"/>
          <w:w w:val="46"/>
        </w:rPr>
        <w:t> </w:t>
      </w:r>
      <w:r>
        <w:rPr>
          <w:rFonts w:ascii="Arial" w:hAnsi="Arial" w:cs="Arial" w:eastAsia="Arial"/>
          <w:sz w:val="40"/>
          <w:szCs w:val="40"/>
          <w:color w:val="232323"/>
          <w:spacing w:val="0"/>
          <w:w w:val="100"/>
        </w:rPr>
        <w:tab/>
      </w:r>
      <w:r>
        <w:rPr>
          <w:rFonts w:ascii="Arial" w:hAnsi="Arial" w:cs="Arial" w:eastAsia="Arial"/>
          <w:sz w:val="40"/>
          <w:szCs w:val="40"/>
          <w:color w:val="232323"/>
          <w:spacing w:val="0"/>
          <w:w w:val="100"/>
        </w:rPr>
      </w:r>
      <w:r>
        <w:rPr>
          <w:rFonts w:ascii="Arial" w:hAnsi="Arial" w:cs="Arial" w:eastAsia="Arial"/>
          <w:sz w:val="40"/>
          <w:szCs w:val="40"/>
          <w:color w:val="4F4F4F"/>
          <w:spacing w:val="0"/>
          <w:w w:val="46"/>
        </w:rPr>
        <w:t>ı</w:t>
      </w:r>
      <w:r>
        <w:rPr>
          <w:rFonts w:ascii="Arial" w:hAnsi="Arial" w:cs="Arial" w:eastAsia="Arial"/>
          <w:sz w:val="40"/>
          <w:szCs w:val="40"/>
          <w:color w:val="4F4F4F"/>
          <w:spacing w:val="0"/>
          <w:w w:val="100"/>
        </w:rPr>
        <w:tab/>
      </w:r>
      <w:r>
        <w:rPr>
          <w:rFonts w:ascii="Arial" w:hAnsi="Arial" w:cs="Arial" w:eastAsia="Arial"/>
          <w:sz w:val="40"/>
          <w:szCs w:val="40"/>
          <w:color w:val="4F4F4F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5D6060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5D6060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5D6060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</w:rPr>
      </w:r>
    </w:p>
    <w:p>
      <w:pPr>
        <w:spacing w:before="0" w:after="0" w:line="188" w:lineRule="exact"/>
        <w:ind w:left="358" w:right="-20"/>
        <w:jc w:val="left"/>
        <w:tabs>
          <w:tab w:pos="2380" w:val="left"/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27"/>
          <w:position w:val="1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27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0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31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3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9"/>
          <w:w w:val="13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0"/>
          <w:position w:val="0"/>
        </w:rPr>
        <w:t>jı&lt;i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9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0"/>
          <w:position w:val="0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5" w:after="0" w:line="211" w:lineRule="exact"/>
        <w:ind w:left="23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1"/>
          <w:w w:val="198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7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17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78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Coşku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3"/>
          <w:w w:val="12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1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-1"/>
        </w:rPr>
        <w:t>RİFOÖLU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2326" w:right="-20"/>
        <w:jc w:val="left"/>
        <w:tabs>
          <w:tab w:pos="4940" w:val="left"/>
          <w:tab w:pos="7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5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38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38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9"/>
          <w:w w:val="13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232323"/>
          <w:spacing w:val="1"/>
          <w:w w:val="2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5"/>
          <w:w w:val="108"/>
          <w:position w:val="-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3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  <w:position w:val="-1"/>
        </w:rPr>
        <w:t>51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9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5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9"/>
          <w:position w:val="-1"/>
        </w:rPr>
        <w:t>16:55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297" w:right="-20"/>
        <w:jc w:val="left"/>
        <w:tabs>
          <w:tab w:pos="23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9"/>
          <w:w w:val="100"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232323"/>
          <w:spacing w:val="0"/>
          <w:w w:val="180"/>
          <w:position w:val="1"/>
        </w:rPr>
        <w:t>ı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311" w:right="-20"/>
        <w:jc w:val="left"/>
        <w:tabs>
          <w:tab w:pos="4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4885" w:right="463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232323"/>
          <w:spacing w:val="-9"/>
          <w:w w:val="18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63" w:lineRule="auto"/>
        <w:ind w:left="2350" w:right="4257" w:firstLine="2566"/>
        <w:jc w:val="left"/>
        <w:tabs>
          <w:tab w:pos="4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Errıniyet-Jandarma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7" w:lineRule="auto"/>
        <w:ind w:left="2345" w:right="2608" w:firstLine="-2049"/>
        <w:jc w:val="left"/>
        <w:tabs>
          <w:tab w:pos="760" w:val="left"/>
          <w:tab w:pos="4880" w:val="left"/>
          <w:tab w:pos="7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232323"/>
          <w:spacing w:val="-2"/>
          <w:w w:val="202"/>
        </w:rPr>
        <w:t>a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6"/>
        </w:rPr>
        <w:t>·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ııcı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2"/>
        </w:rPr>
        <w:t>IA.raç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3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5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3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2" w:lineRule="auto"/>
        <w:ind w:left="316" w:right="2623" w:firstLine="-19"/>
        <w:jc w:val="left"/>
        <w:tabs>
          <w:tab w:pos="2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2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877" w:right="400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left="352" w:right="-20"/>
        <w:jc w:val="left"/>
        <w:tabs>
          <w:tab w:pos="3380" w:val="left"/>
          <w:tab w:pos="4900" w:val="left"/>
          <w:tab w:pos="6820" w:val="left"/>
          <w:tab w:pos="8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6"/>
          <w:position w:val="-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0"/>
          <w:w w:val="11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  <w:position w:val="1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6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35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0"/>
          <w:position w:val="-4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IK.K.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4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7" w:lineRule="exact"/>
        <w:ind w:left="5270" w:right="-20"/>
        <w:jc w:val="left"/>
        <w:tabs>
          <w:tab w:pos="6820" w:val="left"/>
          <w:tab w:pos="83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232323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232323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232323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23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3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2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311" w:right="-20"/>
        <w:jc w:val="left"/>
        <w:tabs>
          <w:tab w:pos="2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5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5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6"/>
          <w:position w:val="0"/>
        </w:rPr>
        <w:t>ziyan: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6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8" w:after="0" w:line="240" w:lineRule="auto"/>
        <w:ind w:left="23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691/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0"/>
        </w:rPr>
        <w:t>sokak'ta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8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62" w:lineRule="auto"/>
        <w:ind w:left="2401" w:right="208" w:firstLine="-2080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20"/>
          <w:position w:val="0"/>
        </w:rPr>
        <w:t>örülmü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2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6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0"/>
          <w:position w:val="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0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9"/>
          <w:position w:val="0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9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8"/>
          <w:position w:val="0"/>
        </w:rPr>
        <w:t>kişilerin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6"/>
          <w:position w:val="0"/>
        </w:rPr>
        <w:t>önmemi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6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0"/>
          <w:position w:val="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atara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9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9"/>
          <w:position w:val="0"/>
        </w:rPr>
        <w:t>neticesi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8"/>
          <w:position w:val="0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1" w:lineRule="auto"/>
        <w:ind w:left="316" w:right="4080"/>
        <w:jc w:val="left"/>
        <w:tabs>
          <w:tab w:pos="2340" w:val="left"/>
          <w:tab w:pos="6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232323"/>
          <w:spacing w:val="-6"/>
          <w:w w:val="8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!Be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li: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3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9"/>
          <w:position w:val="-1"/>
        </w:rPr>
        <w:t>Yanıı:ı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2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69" w:lineRule="exact"/>
        <w:ind w:left="-1387" w:right="-20"/>
        <w:jc w:val="left"/>
        <w:tabs>
          <w:tab w:pos="900" w:val="left"/>
          <w:tab w:pos="23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1"/>
          <w:szCs w:val="21"/>
          <w:color w:val="4F4F4F"/>
          <w:spacing w:val="-335"/>
          <w:w w:val="600"/>
          <w:position w:val="-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  <w:position w:val="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6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D6E70"/>
          <w:spacing w:val="0"/>
          <w:w w:val="58"/>
          <w:position w:val="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6D6E70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D6E70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4"/>
        </w:rPr>
        <w:t>i</w:t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4"/>
        </w:rPr>
      </w:r>
      <w:r>
        <w:rPr>
          <w:rFonts w:ascii="Arial" w:hAnsi="Arial" w:cs="Arial" w:eastAsia="Arial"/>
          <w:sz w:val="27"/>
          <w:szCs w:val="27"/>
          <w:color w:val="232323"/>
          <w:spacing w:val="0"/>
          <w:w w:val="100"/>
          <w:position w:val="-22"/>
        </w:rPr>
        <w:t>Ir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00" w:bottom="280" w:left="0" w:right="160"/>
        </w:sectPr>
      </w:pPr>
      <w:rPr/>
    </w:p>
    <w:p>
      <w:pPr>
        <w:spacing w:before="0" w:after="0" w:line="199" w:lineRule="exact"/>
        <w:ind w:left="32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6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7"/>
        </w:rPr>
        <w:t>07.03.2017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36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6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3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8"/>
          <w:w w:val="102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2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8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60"/>
          <w:cols w:num="4" w:equalWidth="0">
            <w:col w:w="1504" w:space="956"/>
            <w:col w:w="306" w:space="159"/>
            <w:col w:w="973" w:space="2438"/>
            <w:col w:w="5424"/>
          </w:cols>
        </w:sectPr>
      </w:pPr>
      <w:rPr/>
    </w:p>
    <w:p>
      <w:pPr>
        <w:spacing w:before="0" w:after="0" w:line="231" w:lineRule="exact"/>
        <w:ind w:left="402" w:right="-20"/>
        <w:jc w:val="left"/>
        <w:tabs>
          <w:tab w:pos="1220" w:val="left"/>
          <w:tab w:pos="1720" w:val="left"/>
          <w:tab w:pos="2400" w:val="left"/>
          <w:tab w:pos="8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Varsa</w:t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29"/>
          <w:position w:val="0"/>
        </w:rPr>
        <w:t>iDE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2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EKİ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5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Kadifekale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2.Posta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4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60"/>
        </w:sectPr>
      </w:pPr>
      <w:rPr/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tabs>
          <w:tab w:pos="3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left="3465" w:right="-20"/>
        <w:jc w:val="left"/>
        <w:tabs>
          <w:tab w:pos="652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9"/>
          <w:position w:val="4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4"/>
        </w:rPr>
      </w:r>
      <w:r>
        <w:rPr>
          <w:rFonts w:ascii="Arial" w:hAnsi="Arial" w:cs="Arial" w:eastAsia="Arial"/>
          <w:sz w:val="27"/>
          <w:szCs w:val="27"/>
          <w:color w:val="232323"/>
          <w:spacing w:val="0"/>
          <w:w w:val="70"/>
          <w:i/>
          <w:position w:val="-2"/>
        </w:rPr>
        <w:t>1</w:t>
      </w:r>
      <w:r>
        <w:rPr>
          <w:rFonts w:ascii="Arial" w:hAnsi="Arial" w:cs="Arial" w:eastAsia="Arial"/>
          <w:sz w:val="27"/>
          <w:szCs w:val="27"/>
          <w:color w:val="232323"/>
          <w:spacing w:val="18"/>
          <w:w w:val="70"/>
          <w:i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232323"/>
          <w:spacing w:val="0"/>
          <w:w w:val="40"/>
          <w:position w:val="-2"/>
        </w:rPr>
        <w:t>O</w:t>
      </w:r>
      <w:r>
        <w:rPr>
          <w:rFonts w:ascii="Arial" w:hAnsi="Arial" w:cs="Arial" w:eastAsia="Arial"/>
          <w:sz w:val="27"/>
          <w:szCs w:val="27"/>
          <w:color w:val="232323"/>
          <w:spacing w:val="0"/>
          <w:w w:val="40"/>
          <w:position w:val="-2"/>
        </w:rPr>
        <w:t>  </w:t>
      </w:r>
      <w:r>
        <w:rPr>
          <w:rFonts w:ascii="Arial" w:hAnsi="Arial" w:cs="Arial" w:eastAsia="Arial"/>
          <w:sz w:val="27"/>
          <w:szCs w:val="27"/>
          <w:color w:val="232323"/>
          <w:spacing w:val="13"/>
          <w:w w:val="40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232323"/>
          <w:spacing w:val="0"/>
          <w:w w:val="60"/>
          <w:position w:val="-2"/>
        </w:rPr>
        <w:t>Mar</w:t>
      </w:r>
      <w:r>
        <w:rPr>
          <w:rFonts w:ascii="Arial" w:hAnsi="Arial" w:cs="Arial" w:eastAsia="Arial"/>
          <w:sz w:val="27"/>
          <w:szCs w:val="27"/>
          <w:color w:val="232323"/>
          <w:spacing w:val="0"/>
          <w:w w:val="60"/>
          <w:position w:val="-2"/>
        </w:rPr>
        <w:t>t</w:t>
      </w:r>
      <w:r>
        <w:rPr>
          <w:rFonts w:ascii="Arial" w:hAnsi="Arial" w:cs="Arial" w:eastAsia="Arial"/>
          <w:sz w:val="27"/>
          <w:szCs w:val="27"/>
          <w:color w:val="232323"/>
          <w:spacing w:val="0"/>
          <w:w w:val="60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232323"/>
          <w:spacing w:val="13"/>
          <w:w w:val="60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232323"/>
          <w:spacing w:val="0"/>
          <w:w w:val="60"/>
          <w:position w:val="-2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right="1753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2323"/>
          <w:spacing w:val="0"/>
          <w:w w:val="100"/>
          <w:i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100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232323"/>
          <w:spacing w:val="47"/>
          <w:w w:val="100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98"/>
          <w:i/>
          <w:position w:val="1"/>
        </w:rPr>
        <w:t>12016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37" w:lineRule="exact"/>
        <w:ind w:right="1324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7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7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  <w:position w:val="-7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0" w:right="160"/>
          <w:cols w:num="2" w:equalWidth="0">
            <w:col w:w="993" w:space="1511"/>
            <w:col w:w="9256"/>
          </w:cols>
        </w:sectPr>
      </w:pPr>
      <w:rPr/>
    </w:p>
    <w:p>
      <w:pPr>
        <w:spacing w:before="0" w:after="0" w:line="624" w:lineRule="exact"/>
        <w:ind w:left="3690" w:right="-135"/>
        <w:jc w:val="left"/>
        <w:tabs>
          <w:tab w:pos="5840" w:val="left"/>
        </w:tabs>
        <w:rPr>
          <w:rFonts w:ascii="Arial" w:hAnsi="Arial" w:cs="Arial" w:eastAsia="Arial"/>
          <w:sz w:val="63"/>
          <w:szCs w:val="63"/>
        </w:rPr>
      </w:pPr>
      <w:rPr/>
      <w:r>
        <w:rPr>
          <w:rFonts w:ascii="Arial" w:hAnsi="Arial" w:cs="Arial" w:eastAsia="Arial"/>
          <w:sz w:val="25"/>
          <w:szCs w:val="25"/>
          <w:color w:val="606793"/>
          <w:spacing w:val="0"/>
          <w:w w:val="81"/>
          <w:i/>
          <w:position w:val="3"/>
        </w:rPr>
        <w:t>1</w:t>
      </w:r>
      <w:r>
        <w:rPr>
          <w:rFonts w:ascii="Arial" w:hAnsi="Arial" w:cs="Arial" w:eastAsia="Arial"/>
          <w:sz w:val="25"/>
          <w:szCs w:val="25"/>
          <w:color w:val="606793"/>
          <w:spacing w:val="18"/>
          <w:w w:val="81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343D82"/>
          <w:spacing w:val="0"/>
          <w:w w:val="17"/>
          <w:i/>
          <w:position w:val="3"/>
        </w:rPr>
        <w:t>r</w:t>
      </w:r>
      <w:r>
        <w:rPr>
          <w:rFonts w:ascii="Times New Roman" w:hAnsi="Times New Roman" w:cs="Times New Roman" w:eastAsia="Times New Roman"/>
          <w:sz w:val="45"/>
          <w:szCs w:val="45"/>
          <w:color w:val="343D82"/>
          <w:spacing w:val="-83"/>
          <w:w w:val="100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606793"/>
          <w:spacing w:val="0"/>
          <w:w w:val="45"/>
          <w:i/>
          <w:position w:val="3"/>
        </w:rPr>
        <w:t>A</w:t>
      </w:r>
      <w:r>
        <w:rPr>
          <w:rFonts w:ascii="Times New Roman" w:hAnsi="Times New Roman" w:cs="Times New Roman" w:eastAsia="Times New Roman"/>
          <w:sz w:val="45"/>
          <w:szCs w:val="45"/>
          <w:color w:val="606793"/>
          <w:spacing w:val="-71"/>
          <w:w w:val="100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464B6B"/>
          <w:spacing w:val="0"/>
          <w:w w:val="137"/>
          <w:i/>
          <w:position w:val="3"/>
        </w:rPr>
        <w:t>(</w:t>
      </w:r>
      <w:r>
        <w:rPr>
          <w:rFonts w:ascii="Times New Roman" w:hAnsi="Times New Roman" w:cs="Times New Roman" w:eastAsia="Times New Roman"/>
          <w:sz w:val="45"/>
          <w:szCs w:val="45"/>
          <w:color w:val="464B6B"/>
          <w:spacing w:val="-55"/>
          <w:w w:val="100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4F4F4F"/>
          <w:spacing w:val="0"/>
          <w:w w:val="100"/>
          <w:i/>
          <w:position w:val="3"/>
        </w:rPr>
        <w:t>.</w:t>
      </w:r>
      <w:r>
        <w:rPr>
          <w:rFonts w:ascii="Times New Roman" w:hAnsi="Times New Roman" w:cs="Times New Roman" w:eastAsia="Times New Roman"/>
          <w:sz w:val="45"/>
          <w:szCs w:val="45"/>
          <w:color w:val="4F4F4F"/>
          <w:spacing w:val="-92"/>
          <w:w w:val="100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4F4F4F"/>
          <w:spacing w:val="0"/>
          <w:w w:val="100"/>
          <w:i/>
          <w:position w:val="3"/>
        </w:rPr>
        <w:tab/>
      </w:r>
      <w:r>
        <w:rPr>
          <w:rFonts w:ascii="Times New Roman" w:hAnsi="Times New Roman" w:cs="Times New Roman" w:eastAsia="Times New Roman"/>
          <w:sz w:val="45"/>
          <w:szCs w:val="45"/>
          <w:color w:val="4F4F4F"/>
          <w:spacing w:val="0"/>
          <w:w w:val="100"/>
          <w:i/>
          <w:position w:val="3"/>
        </w:rPr>
      </w:r>
      <w:r>
        <w:rPr>
          <w:rFonts w:ascii="Arial" w:hAnsi="Arial" w:cs="Arial" w:eastAsia="Arial"/>
          <w:sz w:val="63"/>
          <w:szCs w:val="63"/>
          <w:color w:val="5D6060"/>
          <w:spacing w:val="0"/>
          <w:w w:val="100"/>
          <w:i/>
          <w:position w:val="-1"/>
        </w:rPr>
        <w:t>J</w:t>
      </w:r>
      <w:r>
        <w:rPr>
          <w:rFonts w:ascii="Arial" w:hAnsi="Arial" w:cs="Arial" w:eastAsia="Arial"/>
          <w:sz w:val="63"/>
          <w:szCs w:val="63"/>
          <w:color w:val="5D6060"/>
          <w:spacing w:val="29"/>
          <w:w w:val="100"/>
          <w:i/>
          <w:position w:val="-1"/>
        </w:rPr>
        <w:t> </w:t>
      </w:r>
      <w:r>
        <w:rPr>
          <w:rFonts w:ascii="Arial" w:hAnsi="Arial" w:cs="Arial" w:eastAsia="Arial"/>
          <w:sz w:val="63"/>
          <w:szCs w:val="63"/>
          <w:color w:val="5D6060"/>
          <w:spacing w:val="0"/>
          <w:w w:val="105"/>
          <w:i/>
          <w:position w:val="-1"/>
        </w:rPr>
        <w:t>t/vf</w:t>
      </w:r>
      <w:r>
        <w:rPr>
          <w:rFonts w:ascii="Arial" w:hAnsi="Arial" w:cs="Arial" w:eastAsia="Arial"/>
          <w:sz w:val="63"/>
          <w:szCs w:val="63"/>
          <w:color w:val="000000"/>
          <w:spacing w:val="0"/>
          <w:w w:val="100"/>
          <w:position w:val="0"/>
        </w:rPr>
      </w:r>
    </w:p>
    <w:p>
      <w:pPr>
        <w:spacing w:before="0" w:after="0" w:line="101" w:lineRule="exact"/>
        <w:ind w:left="2922" w:right="2493"/>
        <w:jc w:val="center"/>
        <w:tabs>
          <w:tab w:pos="40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26"/>
          <w:szCs w:val="26"/>
          <w:color w:val="4F4F4F"/>
          <w:spacing w:val="0"/>
          <w:w w:val="134"/>
          <w:b/>
          <w:bCs/>
          <w:position w:val="-12"/>
        </w:rPr>
        <w:t>Haıf</w:t>
      </w:r>
      <w:r>
        <w:rPr>
          <w:rFonts w:ascii="Arial" w:hAnsi="Arial" w:cs="Arial" w:eastAsia="Arial"/>
          <w:sz w:val="26"/>
          <w:szCs w:val="26"/>
          <w:color w:val="4F4F4F"/>
          <w:spacing w:val="0"/>
          <w:w w:val="100"/>
          <w:b/>
          <w:bCs/>
          <w:position w:val="-12"/>
        </w:rPr>
        <w:tab/>
      </w:r>
      <w:r>
        <w:rPr>
          <w:rFonts w:ascii="Arial" w:hAnsi="Arial" w:cs="Arial" w:eastAsia="Arial"/>
          <w:sz w:val="26"/>
          <w:szCs w:val="26"/>
          <w:color w:val="4F4F4F"/>
          <w:spacing w:val="0"/>
          <w:w w:val="100"/>
          <w:b/>
          <w:bCs/>
          <w:position w:val="-12"/>
        </w:rPr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162"/>
          <w:position w:val="-12"/>
        </w:rPr>
        <w:t>NÇ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725" w:lineRule="exact"/>
        <w:ind w:right="-20"/>
        <w:jc w:val="left"/>
        <w:tabs>
          <w:tab w:pos="800" w:val="left"/>
        </w:tabs>
        <w:rPr>
          <w:rFonts w:ascii="Times New Roman" w:hAnsi="Times New Roman" w:cs="Times New Roman" w:eastAsia="Times New Roman"/>
          <w:sz w:val="39"/>
          <w:szCs w:val="3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9"/>
          <w:szCs w:val="39"/>
          <w:color w:val="808080"/>
          <w:w w:val="77"/>
          <w:i/>
          <w:position w:val="4"/>
        </w:rPr>
        <w:t>•</w:t>
      </w:r>
      <w:r>
        <w:rPr>
          <w:rFonts w:ascii="Times New Roman" w:hAnsi="Times New Roman" w:cs="Times New Roman" w:eastAsia="Times New Roman"/>
          <w:sz w:val="39"/>
          <w:szCs w:val="39"/>
          <w:color w:val="808080"/>
          <w:spacing w:val="-45"/>
          <w:w w:val="76"/>
          <w:i/>
          <w:position w:val="4"/>
        </w:rPr>
        <w:t>'</w:t>
      </w:r>
      <w:r>
        <w:rPr>
          <w:rFonts w:ascii="Times New Roman" w:hAnsi="Times New Roman" w:cs="Times New Roman" w:eastAsia="Times New Roman"/>
          <w:sz w:val="39"/>
          <w:szCs w:val="39"/>
          <w:color w:val="4F4F4F"/>
          <w:spacing w:val="-28"/>
          <w:w w:val="143"/>
          <w:i/>
          <w:position w:val="4"/>
        </w:rPr>
        <w:t>l</w:t>
      </w:r>
      <w:r>
        <w:rPr>
          <w:rFonts w:ascii="Times New Roman" w:hAnsi="Times New Roman" w:cs="Times New Roman" w:eastAsia="Times New Roman"/>
          <w:sz w:val="100"/>
          <w:szCs w:val="100"/>
          <w:color w:val="3D3D3D"/>
          <w:spacing w:val="-90"/>
          <w:w w:val="23"/>
          <w:position w:val="-33"/>
        </w:rPr>
        <w:t>-</w:t>
      </w:r>
      <w:r>
        <w:rPr>
          <w:rFonts w:ascii="Times New Roman" w:hAnsi="Times New Roman" w:cs="Times New Roman" w:eastAsia="Times New Roman"/>
          <w:sz w:val="39"/>
          <w:szCs w:val="39"/>
          <w:color w:val="4F4F4F"/>
          <w:spacing w:val="0"/>
          <w:w w:val="143"/>
          <w:i/>
          <w:position w:val="4"/>
        </w:rPr>
        <w:t>f</w:t>
      </w:r>
      <w:r>
        <w:rPr>
          <w:rFonts w:ascii="Times New Roman" w:hAnsi="Times New Roman" w:cs="Times New Roman" w:eastAsia="Times New Roman"/>
          <w:sz w:val="39"/>
          <w:szCs w:val="39"/>
          <w:color w:val="4F4F4F"/>
          <w:spacing w:val="-55"/>
          <w:w w:val="100"/>
          <w:i/>
          <w:position w:val="4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4F4F4F"/>
          <w:spacing w:val="0"/>
          <w:w w:val="144"/>
          <w:i/>
          <w:position w:val="4"/>
        </w:rPr>
        <w:t>.</w:t>
      </w:r>
      <w:r>
        <w:rPr>
          <w:rFonts w:ascii="Times New Roman" w:hAnsi="Times New Roman" w:cs="Times New Roman" w:eastAsia="Times New Roman"/>
          <w:sz w:val="39"/>
          <w:szCs w:val="39"/>
          <w:color w:val="4F4F4F"/>
          <w:spacing w:val="0"/>
          <w:w w:val="100"/>
          <w:i/>
          <w:position w:val="4"/>
        </w:rPr>
        <w:tab/>
      </w:r>
      <w:r>
        <w:rPr>
          <w:rFonts w:ascii="Times New Roman" w:hAnsi="Times New Roman" w:cs="Times New Roman" w:eastAsia="Times New Roman"/>
          <w:sz w:val="39"/>
          <w:szCs w:val="39"/>
          <w:color w:val="4F4F4F"/>
          <w:spacing w:val="0"/>
          <w:w w:val="100"/>
          <w:i/>
          <w:position w:val="4"/>
        </w:rPr>
      </w:r>
      <w:r>
        <w:rPr>
          <w:rFonts w:ascii="Times New Roman" w:hAnsi="Times New Roman" w:cs="Times New Roman" w:eastAsia="Times New Roman"/>
          <w:sz w:val="39"/>
          <w:szCs w:val="39"/>
          <w:color w:val="4F4F4F"/>
          <w:spacing w:val="0"/>
          <w:w w:val="225"/>
          <w:position w:val="4"/>
        </w:rPr>
        <w:t>:</w:t>
      </w:r>
      <w:r>
        <w:rPr>
          <w:rFonts w:ascii="Times New Roman" w:hAnsi="Times New Roman" w:cs="Times New Roman" w:eastAsia="Times New Roman"/>
          <w:sz w:val="39"/>
          <w:szCs w:val="39"/>
          <w:color w:val="5D6060"/>
          <w:spacing w:val="0"/>
          <w:w w:val="57"/>
          <w:position w:val="4"/>
        </w:rPr>
        <w:t>.</w:t>
      </w:r>
      <w:r>
        <w:rPr>
          <w:rFonts w:ascii="Times New Roman" w:hAnsi="Times New Roman" w:cs="Times New Roman" w:eastAsia="Times New Roman"/>
          <w:sz w:val="39"/>
          <w:szCs w:val="39"/>
          <w:color w:val="5D6060"/>
          <w:spacing w:val="-1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959593"/>
          <w:spacing w:val="0"/>
          <w:w w:val="45"/>
          <w:position w:val="4"/>
        </w:rPr>
        <w:t>.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60"/>
          <w:cols w:num="2" w:equalWidth="0">
            <w:col w:w="7256" w:space="1896"/>
            <w:col w:w="2608"/>
          </w:cols>
        </w:sectPr>
      </w:pPr>
      <w:rPr/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747" w:right="-73"/>
        <w:jc w:val="left"/>
        <w:tabs>
          <w:tab w:pos="3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9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9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232323"/>
          <w:spacing w:val="-16"/>
          <w:w w:val="100"/>
        </w:rPr>
        <w:t>ı</w:t>
      </w:r>
      <w:r>
        <w:rPr>
          <w:rFonts w:ascii="Arial" w:hAnsi="Arial" w:cs="Arial" w:eastAsia="Arial"/>
          <w:sz w:val="22"/>
          <w:szCs w:val="22"/>
          <w:color w:val="4F4F4F"/>
          <w:spacing w:val="0"/>
          <w:w w:val="100"/>
        </w:rPr>
        <w:t>p</w:t>
      </w:r>
      <w:r>
        <w:rPr>
          <w:rFonts w:ascii="Arial" w:hAnsi="Arial" w:cs="Arial" w:eastAsia="Arial"/>
          <w:sz w:val="22"/>
          <w:szCs w:val="22"/>
          <w:color w:val="4F4F4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92" w:lineRule="exact"/>
        <w:ind w:right="-20"/>
        <w:jc w:val="left"/>
        <w:tabs>
          <w:tab w:pos="3420" w:val="left"/>
          <w:tab w:pos="4600" w:val="left"/>
          <w:tab w:pos="540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2"/>
        </w:rPr>
        <w:t>Coşku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2"/>
        </w:rPr>
        <w:t>ŞERİFOÖLU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2"/>
        </w:rPr>
      </w:r>
      <w:r>
        <w:rPr>
          <w:rFonts w:ascii="Arial" w:hAnsi="Arial" w:cs="Arial" w:eastAsia="Arial"/>
          <w:sz w:val="24"/>
          <w:szCs w:val="24"/>
          <w:color w:val="5D6060"/>
          <w:spacing w:val="0"/>
          <w:w w:val="277"/>
          <w:position w:val="3"/>
        </w:rPr>
        <w:t>'</w:t>
      </w:r>
      <w:r>
        <w:rPr>
          <w:rFonts w:ascii="Arial" w:hAnsi="Arial" w:cs="Arial" w:eastAsia="Arial"/>
          <w:sz w:val="24"/>
          <w:szCs w:val="24"/>
          <w:color w:val="5D6060"/>
          <w:spacing w:val="-39"/>
          <w:w w:val="277"/>
          <w:position w:val="3"/>
        </w:rPr>
        <w:t> </w:t>
      </w:r>
      <w:r>
        <w:rPr>
          <w:rFonts w:ascii="Arial" w:hAnsi="Arial" w:cs="Arial" w:eastAsia="Arial"/>
          <w:sz w:val="24"/>
          <w:szCs w:val="24"/>
          <w:color w:val="6D6E70"/>
          <w:spacing w:val="0"/>
          <w:w w:val="100"/>
          <w:position w:val="3"/>
        </w:rPr>
        <w:t>e</w:t>
      </w:r>
      <w:r>
        <w:rPr>
          <w:rFonts w:ascii="Arial" w:hAnsi="Arial" w:cs="Arial" w:eastAsia="Arial"/>
          <w:sz w:val="24"/>
          <w:szCs w:val="24"/>
          <w:color w:val="6D6E70"/>
          <w:spacing w:val="-17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color w:val="6D6E70"/>
          <w:spacing w:val="0"/>
          <w:w w:val="100"/>
          <w:position w:val="3"/>
        </w:rPr>
        <w:t>"·</w:t>
      </w:r>
      <w:r>
        <w:rPr>
          <w:rFonts w:ascii="Arial" w:hAnsi="Arial" w:cs="Arial" w:eastAsia="Arial"/>
          <w:sz w:val="24"/>
          <w:szCs w:val="24"/>
          <w:color w:val="6D6E70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4"/>
          <w:szCs w:val="24"/>
          <w:color w:val="6D6E70"/>
          <w:spacing w:val="0"/>
          <w:w w:val="100"/>
          <w:position w:val="3"/>
        </w:rPr>
      </w:r>
      <w:r>
        <w:rPr>
          <w:rFonts w:ascii="Arial" w:hAnsi="Arial" w:cs="Arial" w:eastAsia="Arial"/>
          <w:sz w:val="25"/>
          <w:szCs w:val="25"/>
          <w:color w:val="5D6060"/>
          <w:spacing w:val="0"/>
          <w:w w:val="134"/>
          <w:position w:val="3"/>
        </w:rPr>
        <w:t>§U</w:t>
      </w:r>
      <w:r>
        <w:rPr>
          <w:rFonts w:ascii="Arial" w:hAnsi="Arial" w:cs="Arial" w:eastAsia="Arial"/>
          <w:sz w:val="25"/>
          <w:szCs w:val="25"/>
          <w:color w:val="5D6060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5"/>
          <w:szCs w:val="25"/>
          <w:color w:val="5D6060"/>
          <w:spacing w:val="0"/>
          <w:w w:val="100"/>
          <w:position w:val="3"/>
        </w:rPr>
      </w:r>
      <w:r>
        <w:rPr>
          <w:rFonts w:ascii="Arial" w:hAnsi="Arial" w:cs="Arial" w:eastAsia="Arial"/>
          <w:sz w:val="25"/>
          <w:szCs w:val="25"/>
          <w:color w:val="464B6B"/>
          <w:spacing w:val="0"/>
          <w:w w:val="134"/>
          <w:position w:val="3"/>
        </w:rPr>
        <w:t>·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60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w w:val="103"/>
        </w:rPr>
        <w:t>İtf.Çv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10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8" w:after="0" w:line="232" w:lineRule="exact"/>
        <w:ind w:left="3284" w:right="-20"/>
        <w:jc w:val="left"/>
        <w:tabs>
          <w:tab w:pos="408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5D6060"/>
          <w:w w:val="48"/>
          <w:i/>
          <w:position w:val="-19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5D6060"/>
          <w:spacing w:val="18"/>
          <w:w w:val="48"/>
          <w:i/>
          <w:position w:val="-19"/>
        </w:rPr>
        <w:t>v</w:t>
      </w:r>
      <w:r>
        <w:rPr>
          <w:rFonts w:ascii="Times New Roman" w:hAnsi="Times New Roman" w:cs="Times New Roman" w:eastAsia="Times New Roman"/>
          <w:sz w:val="15"/>
          <w:szCs w:val="15"/>
          <w:color w:val="808080"/>
          <w:spacing w:val="0"/>
          <w:w w:val="132"/>
          <w:position w:val="-25"/>
        </w:rPr>
        <w:t>\</w:t>
      </w:r>
      <w:r>
        <w:rPr>
          <w:rFonts w:ascii="Times New Roman" w:hAnsi="Times New Roman" w:cs="Times New Roman" w:eastAsia="Times New Roman"/>
          <w:sz w:val="15"/>
          <w:szCs w:val="15"/>
          <w:color w:val="808080"/>
          <w:spacing w:val="-21"/>
          <w:w w:val="133"/>
          <w:position w:val="-25"/>
        </w:rPr>
        <w:t>.</w:t>
      </w:r>
      <w:r>
        <w:rPr>
          <w:rFonts w:ascii="Times New Roman" w:hAnsi="Times New Roman" w:cs="Times New Roman" w:eastAsia="Times New Roman"/>
          <w:sz w:val="40"/>
          <w:szCs w:val="40"/>
          <w:color w:val="808080"/>
          <w:spacing w:val="0"/>
          <w:w w:val="124"/>
          <w:i/>
          <w:position w:val="-19"/>
        </w:rPr>
        <w:t>.</w:t>
      </w:r>
      <w:r>
        <w:rPr>
          <w:rFonts w:ascii="Times New Roman" w:hAnsi="Times New Roman" w:cs="Times New Roman" w:eastAsia="Times New Roman"/>
          <w:sz w:val="40"/>
          <w:szCs w:val="40"/>
          <w:color w:val="808080"/>
          <w:spacing w:val="-53"/>
          <w:w w:val="100"/>
          <w:i/>
          <w:position w:val="-19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CBCBC"/>
          <w:spacing w:val="-23"/>
          <w:w w:val="135"/>
          <w:position w:val="-25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0"/>
          <w:w w:val="135"/>
          <w:position w:val="-25"/>
        </w:rPr>
        <w:t>t.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-50"/>
          <w:w w:val="135"/>
          <w:position w:val="-25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0"/>
          <w:w w:val="100"/>
          <w:position w:val="-25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0"/>
          <w:w w:val="100"/>
          <w:position w:val="-25"/>
        </w:rPr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61"/>
          <w:position w:val="-25"/>
        </w:rPr>
        <w:t>!F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24"/>
          <w:w w:val="61"/>
          <w:position w:val="-25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32323"/>
          <w:spacing w:val="0"/>
          <w:w w:val="100"/>
          <w:position w:val="-25"/>
        </w:rPr>
        <w:t>tlo\i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160"/>
          <w:cols w:num="2" w:equalWidth="0">
            <w:col w:w="4506" w:space="970"/>
            <w:col w:w="6284"/>
          </w:cols>
        </w:sectPr>
      </w:pPr>
      <w:rPr/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4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232323"/>
          <w:spacing w:val="0"/>
          <w:w w:val="74"/>
          <w:position w:val="3"/>
        </w:rPr>
        <w:t>Aı</w:t>
      </w:r>
      <w:r>
        <w:rPr>
          <w:rFonts w:ascii="Times New Roman" w:hAnsi="Times New Roman" w:cs="Times New Roman" w:eastAsia="Times New Roman"/>
          <w:sz w:val="25"/>
          <w:szCs w:val="25"/>
          <w:color w:val="232323"/>
          <w:spacing w:val="25"/>
          <w:w w:val="74"/>
          <w:position w:val="3"/>
        </w:rPr>
        <w:t> </w:t>
      </w:r>
      <w:r>
        <w:rPr>
          <w:rFonts w:ascii="Arial" w:hAnsi="Arial" w:cs="Arial" w:eastAsia="Arial"/>
          <w:sz w:val="24"/>
          <w:szCs w:val="24"/>
          <w:color w:val="5D6060"/>
          <w:spacing w:val="0"/>
          <w:w w:val="100"/>
          <w:position w:val="0"/>
        </w:rPr>
        <w:t>darr</w:t>
      </w:r>
      <w:r>
        <w:rPr>
          <w:rFonts w:ascii="Arial" w:hAnsi="Arial" w:cs="Arial" w:eastAsia="Arial"/>
          <w:sz w:val="24"/>
          <w:szCs w:val="24"/>
          <w:color w:val="5D6060"/>
          <w:spacing w:val="-29"/>
          <w:w w:val="100"/>
          <w:position w:val="0"/>
        </w:rPr>
        <w:t>a</w:t>
      </w:r>
      <w:r>
        <w:rPr>
          <w:rFonts w:ascii="Arial" w:hAnsi="Arial" w:cs="Arial" w:eastAsia="Arial"/>
          <w:sz w:val="24"/>
          <w:szCs w:val="24"/>
          <w:color w:val="4F4F4F"/>
          <w:spacing w:val="-124"/>
          <w:w w:val="100"/>
          <w:position w:val="0"/>
        </w:rPr>
        <w:t>P</w:t>
      </w:r>
      <w:r>
        <w:rPr>
          <w:rFonts w:ascii="Arial" w:hAnsi="Arial" w:cs="Arial" w:eastAsia="Arial"/>
          <w:sz w:val="24"/>
          <w:szCs w:val="24"/>
          <w:color w:val="5D6060"/>
          <w:spacing w:val="-27"/>
          <w:w w:val="100"/>
          <w:position w:val="0"/>
        </w:rPr>
        <w:t>h</w:t>
      </w:r>
      <w:r>
        <w:rPr>
          <w:rFonts w:ascii="Arial" w:hAnsi="Arial" w:cs="Arial" w:eastAsia="Arial"/>
          <w:sz w:val="24"/>
          <w:szCs w:val="24"/>
          <w:color w:val="4F4F4F"/>
          <w:spacing w:val="0"/>
          <w:w w:val="100"/>
          <w:position w:val="0"/>
        </w:rPr>
        <w:t>ÇU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5" w:right="-83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2"/>
          <w:szCs w:val="22"/>
          <w:color w:val="232323"/>
          <w:spacing w:val="0"/>
          <w:w w:val="83"/>
          <w:position w:val="6"/>
        </w:rPr>
        <w:t>ltf</w:t>
      </w:r>
      <w:r>
        <w:rPr>
          <w:rFonts w:ascii="Arial" w:hAnsi="Arial" w:cs="Arial" w:eastAsia="Arial"/>
          <w:sz w:val="22"/>
          <w:szCs w:val="22"/>
          <w:color w:val="232323"/>
          <w:spacing w:val="50"/>
          <w:w w:val="83"/>
          <w:position w:val="6"/>
        </w:rPr>
        <w:t> </w:t>
      </w:r>
      <w:r>
        <w:rPr>
          <w:rFonts w:ascii="Arial" w:hAnsi="Arial" w:cs="Arial" w:eastAsia="Arial"/>
          <w:sz w:val="28"/>
          <w:szCs w:val="28"/>
          <w:color w:val="3D3D3D"/>
          <w:spacing w:val="-35"/>
          <w:w w:val="154"/>
          <w:position w:val="0"/>
        </w:rPr>
        <w:t>ı</w:t>
      </w:r>
      <w:r>
        <w:rPr>
          <w:rFonts w:ascii="Arial" w:hAnsi="Arial" w:cs="Arial" w:eastAsia="Arial"/>
          <w:sz w:val="28"/>
          <w:szCs w:val="28"/>
          <w:color w:val="5D6060"/>
          <w:spacing w:val="0"/>
          <w:w w:val="600"/>
          <w:position w:val="0"/>
        </w:rPr>
        <w:t>Y</w:t>
      </w:r>
      <w:r>
        <w:rPr>
          <w:rFonts w:ascii="Arial" w:hAnsi="Arial" w:cs="Arial" w:eastAsia="Arial"/>
          <w:sz w:val="28"/>
          <w:szCs w:val="28"/>
          <w:color w:val="232323"/>
          <w:spacing w:val="0"/>
          <w:w w:val="69"/>
          <w:position w:val="0"/>
        </w:rPr>
        <w:t>iri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142" w:lineRule="exact"/>
        <w:ind w:right="-221"/>
        <w:jc w:val="left"/>
        <w:rPr>
          <w:rFonts w:ascii="Times New Roman" w:hAnsi="Times New Roman" w:cs="Times New Roman" w:eastAsia="Times New Roman"/>
          <w:sz w:val="121"/>
          <w:szCs w:val="1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1"/>
          <w:szCs w:val="121"/>
          <w:color w:val="3D3D3D"/>
          <w:spacing w:val="0"/>
          <w:w w:val="68"/>
          <w:position w:val="-6"/>
        </w:rPr>
        <w:t>-w4</w:t>
      </w:r>
      <w:r>
        <w:rPr>
          <w:rFonts w:ascii="Times New Roman" w:hAnsi="Times New Roman" w:cs="Times New Roman" w:eastAsia="Times New Roman"/>
          <w:sz w:val="121"/>
          <w:szCs w:val="121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left="-31" w:right="1474"/>
        <w:jc w:val="center"/>
        <w:rPr>
          <w:rFonts w:ascii="Arial" w:hAnsi="Arial" w:cs="Arial" w:eastAsia="Arial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6.527863pt;margin-top:-42.51215pt;width:77.450949pt;height:33pt;mso-position-horizontal-relative:page;mso-position-vertical-relative:paragraph;z-index:-15507" type="#_x0000_t202" filled="f" stroked="f">
            <v:textbox inset="0,0,0,0">
              <w:txbxContent>
                <w:p>
                  <w:pPr>
                    <w:spacing w:before="0" w:after="0" w:line="660" w:lineRule="exact"/>
                    <w:ind w:right="-139"/>
                    <w:jc w:val="left"/>
                    <w:rPr>
                      <w:rFonts w:ascii="Times New Roman" w:hAnsi="Times New Roman" w:cs="Times New Roman" w:eastAsia="Times New Roman"/>
                      <w:sz w:val="66"/>
                      <w:szCs w:val="6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808080"/>
                      <w:w w:val="30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808080"/>
                      <w:spacing w:val="-119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5D6060"/>
                      <w:spacing w:val="0"/>
                      <w:w w:val="122"/>
                    </w:rPr>
                    <w:t>'-t</w:t>
                  </w:r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959593"/>
                      <w:spacing w:val="0"/>
                      <w:w w:val="37"/>
                    </w:rPr>
                    <w:t>·-</w:t>
                  </w:r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959593"/>
                      <w:spacing w:val="-45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343D82"/>
                      <w:spacing w:val="0"/>
                      <w:w w:val="118"/>
                    </w:rPr>
                    <w:t>'1</w:t>
                  </w:r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959593"/>
          <w:w w:val="269"/>
        </w:rPr>
        <w:t>!</w:t>
      </w:r>
      <w:r>
        <w:rPr>
          <w:rFonts w:ascii="Arial" w:hAnsi="Arial" w:cs="Arial" w:eastAsia="Arial"/>
          <w:sz w:val="13"/>
          <w:szCs w:val="13"/>
          <w:color w:val="959593"/>
          <w:spacing w:val="-26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BCBCBC"/>
          <w:spacing w:val="0"/>
          <w:w w:val="189"/>
        </w:rPr>
        <w:t>·</w:t>
      </w:r>
      <w:r>
        <w:rPr>
          <w:rFonts w:ascii="Arial" w:hAnsi="Arial" w:cs="Arial" w:eastAsia="Arial"/>
          <w:sz w:val="13"/>
          <w:szCs w:val="13"/>
          <w:color w:val="BCBCBC"/>
          <w:spacing w:val="12"/>
          <w:w w:val="189"/>
        </w:rPr>
        <w:t> </w:t>
      </w:r>
      <w:r>
        <w:rPr>
          <w:rFonts w:ascii="Arial" w:hAnsi="Arial" w:cs="Arial" w:eastAsia="Arial"/>
          <w:sz w:val="13"/>
          <w:szCs w:val="13"/>
          <w:color w:val="5D6060"/>
          <w:spacing w:val="0"/>
          <w:w w:val="189"/>
        </w:rPr>
        <w:t>"'</w:t>
      </w:r>
      <w:r>
        <w:rPr>
          <w:rFonts w:ascii="Arial" w:hAnsi="Arial" w:cs="Arial" w:eastAsia="Arial"/>
          <w:sz w:val="13"/>
          <w:szCs w:val="13"/>
          <w:color w:val="5D6060"/>
          <w:spacing w:val="0"/>
          <w:w w:val="189"/>
        </w:rPr>
        <w:t> </w:t>
      </w:r>
      <w:r>
        <w:rPr>
          <w:rFonts w:ascii="Arial" w:hAnsi="Arial" w:cs="Arial" w:eastAsia="Arial"/>
          <w:sz w:val="13"/>
          <w:szCs w:val="13"/>
          <w:color w:val="5D6060"/>
          <w:spacing w:val="41"/>
          <w:w w:val="189"/>
        </w:rPr>
        <w:t> </w:t>
      </w:r>
      <w:r>
        <w:rPr>
          <w:rFonts w:ascii="Arial" w:hAnsi="Arial" w:cs="Arial" w:eastAsia="Arial"/>
          <w:sz w:val="13"/>
          <w:szCs w:val="13"/>
          <w:color w:val="3D3D3D"/>
          <w:spacing w:val="0"/>
          <w:w w:val="100"/>
        </w:rPr>
        <w:t>.</w:t>
      </w:r>
      <w:r>
        <w:rPr>
          <w:rFonts w:ascii="Arial" w:hAnsi="Arial" w:cs="Arial" w:eastAsia="Arial"/>
          <w:sz w:val="13"/>
          <w:szCs w:val="13"/>
          <w:color w:val="3D3D3D"/>
          <w:spacing w:val="0"/>
          <w:w w:val="100"/>
        </w:rPr>
        <w:t>  </w:t>
      </w:r>
      <w:r>
        <w:rPr>
          <w:rFonts w:ascii="Arial" w:hAnsi="Arial" w:cs="Arial" w:eastAsia="Arial"/>
          <w:sz w:val="13"/>
          <w:szCs w:val="13"/>
          <w:color w:val="3D3D3D"/>
          <w:spacing w:val="27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232323"/>
          <w:spacing w:val="0"/>
          <w:w w:val="73"/>
        </w:rPr>
        <w:t>.</w:t>
      </w:r>
      <w:r>
        <w:rPr>
          <w:rFonts w:ascii="Arial" w:hAnsi="Arial" w:cs="Arial" w:eastAsia="Arial"/>
          <w:sz w:val="13"/>
          <w:szCs w:val="13"/>
          <w:color w:val="232323"/>
          <w:spacing w:val="0"/>
          <w:w w:val="73"/>
        </w:rPr>
        <w:t>     </w:t>
      </w:r>
      <w:r>
        <w:rPr>
          <w:rFonts w:ascii="Arial" w:hAnsi="Arial" w:cs="Arial" w:eastAsia="Arial"/>
          <w:sz w:val="13"/>
          <w:szCs w:val="13"/>
          <w:color w:val="232323"/>
          <w:spacing w:val="1"/>
          <w:w w:val="73"/>
        </w:rPr>
        <w:t> </w:t>
      </w:r>
      <w:r>
        <w:rPr>
          <w:rFonts w:ascii="Arial" w:hAnsi="Arial" w:cs="Arial" w:eastAsia="Arial"/>
          <w:sz w:val="13"/>
          <w:szCs w:val="13"/>
          <w:color w:val="232323"/>
          <w:spacing w:val="0"/>
          <w:w w:val="100"/>
        </w:rPr>
        <w:t>.</w:t>
      </w:r>
      <w:r>
        <w:rPr>
          <w:rFonts w:ascii="Arial" w:hAnsi="Arial" w:cs="Arial" w:eastAsia="Arial"/>
          <w:sz w:val="13"/>
          <w:szCs w:val="13"/>
          <w:color w:val="232323"/>
          <w:spacing w:val="0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232323"/>
          <w:spacing w:val="11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232323"/>
          <w:spacing w:val="0"/>
          <w:w w:val="146"/>
        </w:rPr>
        <w:t>'</w:t>
      </w:r>
      <w:r>
        <w:rPr>
          <w:rFonts w:ascii="Arial" w:hAnsi="Arial" w:cs="Arial" w:eastAsia="Arial"/>
          <w:sz w:val="13"/>
          <w:szCs w:val="13"/>
          <w:color w:val="232323"/>
          <w:spacing w:val="20"/>
          <w:w w:val="146"/>
        </w:rPr>
        <w:t> </w:t>
      </w:r>
      <w:r>
        <w:rPr>
          <w:rFonts w:ascii="Arial" w:hAnsi="Arial" w:cs="Arial" w:eastAsia="Arial"/>
          <w:sz w:val="13"/>
          <w:szCs w:val="13"/>
          <w:color w:val="5D6060"/>
          <w:spacing w:val="0"/>
          <w:w w:val="146"/>
        </w:rPr>
        <w:t>: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0" w:after="0" w:line="111" w:lineRule="exact"/>
        <w:ind w:left="68" w:right="1551"/>
        <w:jc w:val="center"/>
        <w:tabs>
          <w:tab w:pos="44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6D6E70"/>
          <w:spacing w:val="0"/>
          <w:w w:val="100"/>
          <w:position w:val="-2"/>
        </w:rPr>
        <w:t>""·</w:t>
      </w:r>
      <w:r>
        <w:rPr>
          <w:rFonts w:ascii="Times New Roman" w:hAnsi="Times New Roman" w:cs="Times New Roman" w:eastAsia="Times New Roman"/>
          <w:sz w:val="13"/>
          <w:szCs w:val="13"/>
          <w:color w:val="6D6E70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D6E70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6D6E70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3"/>
          <w:szCs w:val="13"/>
          <w:color w:val="BCBCBC"/>
          <w:spacing w:val="-6"/>
          <w:w w:val="136"/>
          <w:position w:val="-2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3D3D3D"/>
          <w:spacing w:val="0"/>
          <w:w w:val="51"/>
          <w:position w:val="-2"/>
        </w:rPr>
        <w:t>;</w:t>
      </w:r>
      <w:r>
        <w:rPr>
          <w:rFonts w:ascii="Times New Roman" w:hAnsi="Times New Roman" w:cs="Times New Roman" w:eastAsia="Times New Roman"/>
          <w:sz w:val="13"/>
          <w:szCs w:val="13"/>
          <w:color w:val="3D3D3D"/>
          <w:spacing w:val="0"/>
          <w:w w:val="52"/>
          <w:position w:val="-2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3D3D3D"/>
          <w:spacing w:val="-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232323"/>
          <w:spacing w:val="0"/>
          <w:w w:val="91"/>
          <w:position w:val="-2"/>
        </w:rPr>
        <w:t>-·1.</w:t>
      </w:r>
      <w:r>
        <w:rPr>
          <w:rFonts w:ascii="Times New Roman" w:hAnsi="Times New Roman" w:cs="Times New Roman" w:eastAsia="Times New Roman"/>
          <w:sz w:val="13"/>
          <w:szCs w:val="13"/>
          <w:color w:val="232323"/>
          <w:spacing w:val="0"/>
          <w:w w:val="90"/>
          <w:position w:val="-2"/>
        </w:rPr>
        <w:t>\"it.-1</w:t>
      </w:r>
      <w:r>
        <w:rPr>
          <w:rFonts w:ascii="Times New Roman" w:hAnsi="Times New Roman" w:cs="Times New Roman" w:eastAsia="Times New Roman"/>
          <w:sz w:val="13"/>
          <w:szCs w:val="13"/>
          <w:color w:val="232323"/>
          <w:spacing w:val="0"/>
          <w:w w:val="91"/>
          <w:position w:val="-2"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232323"/>
          <w:spacing w:val="-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08080"/>
          <w:spacing w:val="0"/>
          <w:w w:val="126"/>
          <w:position w:val="-2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left="537" w:right="1943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808080"/>
          <w:spacing w:val="-12"/>
          <w:w w:val="175"/>
          <w:position w:val="1"/>
        </w:rPr>
        <w:t>.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89"/>
          <w:position w:val="1"/>
        </w:rPr>
        <w:t>,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0" w:right="160"/>
          <w:cols w:num="4" w:equalWidth="0">
            <w:col w:w="937" w:space="1207"/>
            <w:col w:w="1669" w:space="1758"/>
            <w:col w:w="1280" w:space="2179"/>
            <w:col w:w="2730"/>
          </w:cols>
        </w:sectPr>
      </w:pPr>
      <w:rPr/>
    </w:p>
    <w:p>
      <w:pPr>
        <w:spacing w:before="0" w:after="0" w:line="194" w:lineRule="exact"/>
        <w:ind w:left="5748" w:right="472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3.402172pt;margin-top:26.490381pt;width:570.788914pt;height:783.784373pt;mso-position-horizontal-relative:page;mso-position-vertical-relative:page;z-index:-15509" coordorigin="268,530" coordsize="11416,15676">
            <v:group style="position:absolute;left:282;top:551;width:11339;height:2" coordorigin="282,551" coordsize="11339,2">
              <v:shape style="position:absolute;left:282;top:551;width:11339;height:2" coordorigin="282,551" coordsize="11339,0" path="m282,551l11622,551e" filled="f" stroked="t" strokeweight=".717973pt" strokecolor="#484848">
                <v:path arrowok="t"/>
              </v:shape>
            </v:group>
            <v:group style="position:absolute;left:290;top:537;width:2;height:8405" coordorigin="290,537" coordsize="2,8405">
              <v:shape style="position:absolute;left:290;top:537;width:2;height:8405" coordorigin="290,537" coordsize="0,8405" path="m290,8942l290,537e" filled="f" stroked="t" strokeweight=".717973pt" strokecolor="#3B3B3B">
                <v:path arrowok="t"/>
              </v:shape>
            </v:group>
            <v:group style="position:absolute;left:2326;top:542;width:2;height:1534" coordorigin="2326,542" coordsize="2,1534">
              <v:shape style="position:absolute;left:2326;top:542;width:2;height:1534" coordorigin="2326,542" coordsize="0,1534" path="m2326,2076l2326,542e" filled="f" stroked="t" strokeweight=".717973pt" strokecolor="#3F3F3F">
                <v:path arrowok="t"/>
              </v:shape>
            </v:group>
            <v:group style="position:absolute;left:7338;top:561;width:2025;height:2" coordorigin="7338,561" coordsize="2025,2">
              <v:shape style="position:absolute;left:7338;top:561;width:2025;height:2" coordorigin="7338,561" coordsize="2025,0" path="m7338,561l9362,561e" filled="f" stroked="t" strokeweight=".717973pt" strokecolor="#383838">
                <v:path arrowok="t"/>
              </v:shape>
            </v:group>
            <v:group style="position:absolute;left:9109;top:551;width:2;height:1529" coordorigin="9109,551" coordsize="2,1529">
              <v:shape style="position:absolute;left:9109;top:551;width:2;height:1529" coordorigin="9109,551" coordsize="0,1529" path="m9109,2081l9109,551e" filled="f" stroked="t" strokeweight=".957298pt" strokecolor="#444444">
                <v:path arrowok="t"/>
              </v:shape>
            </v:group>
            <v:group style="position:absolute;left:9305;top:561;width:282;height:2" coordorigin="9305,561" coordsize="282,2">
              <v:shape style="position:absolute;left:9305;top:561;width:282;height:2" coordorigin="9305,561" coordsize="282,0" path="m9305,561l9587,561e" filled="f" stroked="t" strokeweight=".478649pt" strokecolor="#181818">
                <v:path arrowok="t"/>
              </v:shape>
            </v:group>
            <v:group style="position:absolute;left:10655;top:559;width:967;height:2" coordorigin="10655,559" coordsize="967,2">
              <v:shape style="position:absolute;left:10655;top:559;width:967;height:2" coordorigin="10655,559" coordsize="967,0" path="m10655,559l11622,559e" filled="f" stroked="t" strokeweight=".957298pt" strokecolor="#606060">
                <v:path arrowok="t"/>
              </v:shape>
            </v:group>
            <v:group style="position:absolute;left:292;top:537;width:2;height:8405" coordorigin="292,537" coordsize="2,8405">
              <v:shape style="position:absolute;left:292;top:537;width:2;height:8405" coordorigin="292,537" coordsize="0,8405" path="m292,8942l292,537e" filled="f" stroked="t" strokeweight=".717973pt" strokecolor="#3F3F3F">
                <v:path arrowok="t"/>
              </v:shape>
            </v:group>
            <v:group style="position:absolute;left:11614;top:551;width:2;height:1544" coordorigin="11614,551" coordsize="2,1544">
              <v:shape style="position:absolute;left:11614;top:551;width:2;height:1544" coordorigin="11614,551" coordsize="0,1544" path="m11614,2095l11614,551e" filled="f" stroked="t" strokeweight=".957298pt" strokecolor="#575757">
                <v:path arrowok="t"/>
              </v:shape>
            </v:group>
            <v:group style="position:absolute;left:278;top:2052;width:498;height:2" coordorigin="278,2052" coordsize="498,2">
              <v:shape style="position:absolute;left:278;top:2052;width:498;height:2" coordorigin="278,2052" coordsize="498,0" path="m278,2052l775,2052e" filled="f" stroked="t" strokeweight=".717973pt" strokecolor="#3B3B3B">
                <v:path arrowok="t"/>
              </v:shape>
            </v:group>
            <v:group style="position:absolute;left:718;top:2059;width:1388;height:2" coordorigin="718,2059" coordsize="1388,2">
              <v:shape style="position:absolute;left:718;top:2059;width:1388;height:2" coordorigin="718,2059" coordsize="1388,0" path="m718,2059l2106,2059e" filled="f" stroked="t" strokeweight=".717973pt" strokecolor="#3F3F3F">
                <v:path arrowok="t"/>
              </v:shape>
            </v:group>
            <v:group style="position:absolute;left:1943;top:2066;width:460;height:2" coordorigin="1943,2066" coordsize="460,2">
              <v:shape style="position:absolute;left:1943;top:2066;width:460;height:2" coordorigin="1943,2066" coordsize="460,0" path="m1943,2066l2403,2066e" filled="f" stroked="t" strokeweight=".957298pt" strokecolor="#545454">
                <v:path arrowok="t"/>
              </v:shape>
            </v:group>
            <v:group style="position:absolute;left:2810;top:2064;width:594;height:2" coordorigin="2810,2064" coordsize="594,2">
              <v:shape style="position:absolute;left:2810;top:2064;width:594;height:2" coordorigin="2810,2064" coordsize="594,0" path="m2810,2064l3403,2064e" filled="f" stroked="t" strokeweight=".717973pt" strokecolor="#383838">
                <v:path arrowok="t"/>
              </v:shape>
            </v:group>
            <v:group style="position:absolute;left:2168;top:2069;width:9453;height:2" coordorigin="2168,2069" coordsize="9453,2">
              <v:shape style="position:absolute;left:2168;top:2069;width:9453;height:2" coordorigin="2168,2069" coordsize="9453,0" path="m2168,2069l11622,2069e" filled="f" stroked="t" strokeweight=".957298pt" strokecolor="#4B4B4B">
                <v:path arrowok="t"/>
              </v:shape>
            </v:group>
            <v:group style="position:absolute;left:278;top:2299;width:3126;height:2" coordorigin="278,2299" coordsize="3126,2">
              <v:shape style="position:absolute;left:278;top:2299;width:3126;height:2" coordorigin="278,2299" coordsize="3126,0" path="m278,2299l3403,2299e" filled="f" stroked="t" strokeweight=".478649pt" strokecolor="#2F2F2F">
                <v:path arrowok="t"/>
              </v:shape>
            </v:group>
            <v:group style="position:absolute;left:3346;top:2301;width:1862;height:2" coordorigin="3346,2301" coordsize="1862,2">
              <v:shape style="position:absolute;left:3346;top:2301;width:1862;height:2" coordorigin="3346,2301" coordsize="1862,0" path="m3346,2301l5208,2301e" filled="f" stroked="t" strokeweight=".717973pt" strokecolor="#444444">
                <v:path arrowok="t"/>
              </v:shape>
            </v:group>
            <v:group style="position:absolute;left:5150;top:2306;width:316;height:2" coordorigin="5150,2306" coordsize="316,2">
              <v:shape style="position:absolute;left:5150;top:2306;width:316;height:2" coordorigin="5150,2306" coordsize="316,0" path="m5150,2306l5466,2306e" filled="f" stroked="t" strokeweight=".478649pt" strokecolor="#1F1F1F">
                <v:path arrowok="t"/>
              </v:shape>
            </v:group>
            <v:group style="position:absolute;left:5409;top:2309;width:6222;height:2" coordorigin="5409,2309" coordsize="6222,2">
              <v:shape style="position:absolute;left:5409;top:2309;width:6222;height:2" coordorigin="5409,2309" coordsize="6222,0" path="m5409,2309l11631,2309e" filled="f" stroked="t" strokeweight=".957298pt" strokecolor="#545454">
                <v:path arrowok="t"/>
              </v:shape>
            </v:group>
            <v:group style="position:absolute;left:11626;top:2018;width:2;height:6214" coordorigin="11626,2018" coordsize="2,6214">
              <v:shape style="position:absolute;left:11626;top:2018;width:2;height:6214" coordorigin="11626,2018" coordsize="0,6214" path="m11626,8232l11626,2018e" filled="f" stroked="t" strokeweight=".957298pt" strokecolor="#4F4F4F">
                <v:path arrowok="t"/>
              </v:shape>
            </v:group>
            <v:group style="position:absolute;left:278;top:2536;width:5447;height:2" coordorigin="278,2536" coordsize="5447,2">
              <v:shape style="position:absolute;left:278;top:2536;width:5447;height:2" coordorigin="278,2536" coordsize="5447,0" path="m278,2536l5725,2536e" filled="f" stroked="t" strokeweight=".957298pt" strokecolor="#484848">
                <v:path arrowok="t"/>
              </v:shape>
            </v:group>
            <v:group style="position:absolute;left:3609;top:2548;width:5524;height:2" coordorigin="3609,2548" coordsize="5524,2">
              <v:shape style="position:absolute;left:3609;top:2548;width:5524;height:2" coordorigin="3609,2548" coordsize="5524,0" path="m3609,2548l9133,2548e" filled="f" stroked="t" strokeweight=".957298pt" strokecolor="#484848">
                <v:path arrowok="t"/>
              </v:shape>
            </v:group>
            <v:group style="position:absolute;left:9075;top:2546;width:1637;height:2" coordorigin="9075,2546" coordsize="1637,2">
              <v:shape style="position:absolute;left:9075;top:2546;width:1637;height:2" coordorigin="9075,2546" coordsize="1637,0" path="m9075,2546l10712,2546e" filled="f" stroked="t" strokeweight=".478649pt" strokecolor="#181818">
                <v:path arrowok="t"/>
              </v:shape>
            </v:group>
            <v:group style="position:absolute;left:10655;top:2548;width:976;height:2" coordorigin="10655,2548" coordsize="976,2">
              <v:shape style="position:absolute;left:10655;top:2548;width:976;height:2" coordorigin="10655,2548" coordsize="976,0" path="m10655,2548l11631,2548e" filled="f" stroked="t" strokeweight=".717973pt" strokecolor="#3F3F3F">
                <v:path arrowok="t"/>
              </v:shape>
            </v:group>
            <v:group style="position:absolute;left:7115;top:3265;width:2;height:777" coordorigin="7115,3265" coordsize="2,777">
              <v:shape style="position:absolute;left:7115;top:3265;width:2;height:777" coordorigin="7115,3265" coordsize="0,777" path="m7115,4042l7115,3265e" filled="f" stroked="t" strokeweight=".717973pt" strokecolor="#3B3B3B">
                <v:path arrowok="t"/>
              </v:shape>
            </v:group>
            <v:group style="position:absolute;left:7094;top:3500;width:2010;height:2" coordorigin="7094,3500" coordsize="2010,2">
              <v:shape style="position:absolute;left:7094;top:3500;width:2010;height:2" coordorigin="7094,3500" coordsize="2010,0" path="m7094,3500l9104,3500e" filled="f" stroked="t" strokeweight=".239324pt" strokecolor="#343434">
                <v:path arrowok="t"/>
              </v:shape>
            </v:group>
            <v:group style="position:absolute;left:9104;top:3500;width:1580;height:2" coordorigin="9104,3500" coordsize="1580,2">
              <v:shape style="position:absolute;left:9104;top:3500;width:1580;height:2" coordorigin="9104,3500" coordsize="1580,0" path="m9104,3500l10683,3500e" filled="f" stroked="t" strokeweight=".239324pt" strokecolor="#000000">
                <v:path arrowok="t"/>
              </v:shape>
            </v:group>
            <v:group style="position:absolute;left:10683;top:3500;width:948;height:2" coordorigin="10683,3500" coordsize="948,2">
              <v:shape style="position:absolute;left:10683;top:3500;width:948;height:2" coordorigin="10683,3500" coordsize="948,0" path="m10683,3500l11631,3500e" filled="f" stroked="t" strokeweight=".239324pt" strokecolor="#575757">
                <v:path arrowok="t"/>
              </v:shape>
            </v:group>
            <v:group style="position:absolute;left:3824;top:3721;width:3020;height:2" coordorigin="3824,3721" coordsize="3020,2">
              <v:shape style="position:absolute;left:3824;top:3721;width:3020;height:2" coordorigin="3824,3721" coordsize="3020,0" path="m3824,3721l6845,3721e" filled="f" stroked="t" strokeweight=".957298pt" strokecolor="#575757">
                <v:path arrowok="t"/>
              </v:shape>
            </v:group>
            <v:group style="position:absolute;left:6380;top:3716;width:684;height:2" coordorigin="6380,3716" coordsize="684,2">
              <v:shape style="position:absolute;left:6380;top:3716;width:684;height:2" coordorigin="6380,3716" coordsize="684,0" path="m6380,3716l7065,3716e" filled="f" stroked="t" strokeweight=".957298pt" strokecolor="#939393">
                <v:path arrowok="t"/>
              </v:shape>
            </v:group>
            <v:group style="position:absolute;left:3791;top:3265;width:2;height:235" coordorigin="3791,3265" coordsize="2,235">
              <v:shape style="position:absolute;left:3791;top:3265;width:2;height:235" coordorigin="3791,3265" coordsize="0,235" path="m3791,3500l3791,3265e" filled="f" stroked="t" strokeweight=".239324pt" strokecolor="#484848">
                <v:path arrowok="t"/>
              </v:shape>
            </v:group>
            <v:group style="position:absolute;left:3791;top:3500;width:2;height:206" coordorigin="3791,3500" coordsize="2,206">
              <v:shape style="position:absolute;left:3791;top:3500;width:2;height:206" coordorigin="3791,3500" coordsize="0,206" path="m3791,3706l3791,3500e" filled="f" stroked="t" strokeweight=".239324pt" strokecolor="#000000">
                <v:path arrowok="t"/>
              </v:shape>
            </v:group>
            <v:group style="position:absolute;left:3346;top:4030;width:479;height:2" coordorigin="3346,4030" coordsize="479,2">
              <v:shape style="position:absolute;left:3346;top:4030;width:479;height:2" coordorigin="3346,4030" coordsize="479,0" path="m3346,4030l3824,4030e" filled="f" stroked="t" strokeweight=".717973pt" strokecolor="#3F3F3F">
                <v:path arrowok="t"/>
              </v:shape>
            </v:group>
            <v:group style="position:absolute;left:3791;top:3706;width:2;height:321" coordorigin="3791,3706" coordsize="2,321">
              <v:shape style="position:absolute;left:3791;top:3706;width:2;height:321" coordorigin="3791,3706" coordsize="0,321" path="m3791,4027l3791,3706e" filled="f" stroked="t" strokeweight=".239324pt" strokecolor="#3B3B3B">
                <v:path arrowok="t"/>
              </v:shape>
            </v:group>
            <v:group style="position:absolute;left:282;top:4027;width:3877;height:2" coordorigin="282,4027" coordsize="3877,2">
              <v:shape style="position:absolute;left:282;top:4027;width:3877;height:2" coordorigin="282,4027" coordsize="3877,0" path="m282,4027l4159,4027e" filled="f" stroked="t" strokeweight=".957298pt" strokecolor="#484848">
                <v:path arrowok="t"/>
              </v:shape>
            </v:group>
            <v:group style="position:absolute;left:4102;top:4025;width:1364;height:2" coordorigin="4102,4025" coordsize="1364,2">
              <v:shape style="position:absolute;left:4102;top:4025;width:1364;height:2" coordorigin="4102,4025" coordsize="1364,0" path="m4102,4025l5466,4025e" filled="f" stroked="t" strokeweight=".957298pt" strokecolor="#1F1F1F">
                <v:path arrowok="t"/>
              </v:shape>
            </v:group>
            <v:group style="position:absolute;left:5409;top:4027;width:680;height:2" coordorigin="5409,4027" coordsize="680,2">
              <v:shape style="position:absolute;left:5409;top:4027;width:680;height:2" coordorigin="5409,4027" coordsize="680,0" path="m5409,4027l6088,4027e" filled="f" stroked="t" strokeweight=".957298pt" strokecolor="#343434">
                <v:path arrowok="t"/>
              </v:shape>
            </v:group>
            <v:group style="position:absolute;left:5993;top:4030;width:4983;height:2" coordorigin="5993,4030" coordsize="4983,2">
              <v:shape style="position:absolute;left:5993;top:4030;width:4983;height:2" coordorigin="5993,4030" coordsize="4983,0" path="m5993,4030l10975,4030e" filled="f" stroked="t" strokeweight=".957298pt" strokecolor="#4B4B4B">
                <v:path arrowok="t"/>
              </v:shape>
            </v:group>
            <v:group style="position:absolute;left:10655;top:4037;width:976;height:2" coordorigin="10655,4037" coordsize="976,2">
              <v:shape style="position:absolute;left:10655;top:4037;width:976;height:2" coordorigin="10655,4037" coordsize="976,0" path="m10655,4037l11631,4037e" filled="f" stroked="t" strokeweight=".957298pt" strokecolor="#545454">
                <v:path arrowok="t"/>
              </v:shape>
            </v:group>
            <v:group style="position:absolute;left:282;top:4303;width:1824;height:2" coordorigin="282,4303" coordsize="1824,2">
              <v:shape style="position:absolute;left:282;top:4303;width:1824;height:2" coordorigin="282,4303" coordsize="1824,0" path="m282,4303l2106,4303e" filled="f" stroked="t" strokeweight=".717973pt" strokecolor="#383838">
                <v:path arrowok="t"/>
              </v:shape>
            </v:group>
            <v:group style="position:absolute;left:2049;top:4305;width:316;height:2" coordorigin="2049,4305" coordsize="316,2">
              <v:shape style="position:absolute;left:2049;top:4305;width:316;height:2" coordorigin="2049,4305" coordsize="316,0" path="m2049,4305l2365,4305e" filled="f" stroked="t" strokeweight=".478649pt" strokecolor="#1C1C1C">
                <v:path arrowok="t"/>
              </v:shape>
            </v:group>
            <v:group style="position:absolute;left:2326;top:4023;width:2;height:911" coordorigin="2326,4023" coordsize="2,911">
              <v:shape style="position:absolute;left:2326;top:4023;width:2;height:911" coordorigin="2326,4023" coordsize="0,911" path="m2326,4934l2326,4023e" filled="f" stroked="t" strokeweight=".478649pt" strokecolor="#2F2F2F">
                <v:path arrowok="t"/>
              </v:shape>
            </v:group>
            <v:group style="position:absolute;left:2288;top:4305;width:6979;height:2" coordorigin="2288,4305" coordsize="6979,2">
              <v:shape style="position:absolute;left:2288;top:4305;width:6979;height:2" coordorigin="2288,4305" coordsize="6979,0" path="m2288,4305l9267,4305e" filled="f" stroked="t" strokeweight=".957298pt" strokecolor="#444444">
                <v:path arrowok="t"/>
              </v:shape>
            </v:group>
            <v:group style="position:absolute;left:8563;top:4308;width:799;height:2" coordorigin="8563,4308" coordsize="799,2">
              <v:shape style="position:absolute;left:8563;top:4308;width:799;height:2" coordorigin="8563,4308" coordsize="799,0" path="m8563,4308l9362,4308e" filled="f" stroked="t" strokeweight=".717973pt" strokecolor="#383838">
                <v:path arrowok="t"/>
              </v:shape>
            </v:group>
            <v:group style="position:absolute;left:9305;top:4310;width:282;height:2" coordorigin="9305,4310" coordsize="282,2">
              <v:shape style="position:absolute;left:9305;top:4310;width:282;height:2" coordorigin="9305,4310" coordsize="282,0" path="m9305,4310l9587,4310e" filled="f" stroked="t" strokeweight=".478649pt" strokecolor="#0C0C0C">
                <v:path arrowok="t"/>
              </v:shape>
            </v:group>
            <v:group style="position:absolute;left:9530;top:4310;width:1182;height:2" coordorigin="9530,4310" coordsize="1182,2">
              <v:shape style="position:absolute;left:9530;top:4310;width:1182;height:2" coordorigin="9530,4310" coordsize="1182,0" path="m9530,4310l10712,4310e" filled="f" stroked="t" strokeweight=".478649pt" strokecolor="#1F1F1F">
                <v:path arrowok="t"/>
              </v:shape>
            </v:group>
            <v:group style="position:absolute;left:10593;top:4308;width:1039;height:2" coordorigin="10593,4308" coordsize="1039,2">
              <v:shape style="position:absolute;left:10593;top:4308;width:1039;height:2" coordorigin="10593,4308" coordsize="1039,0" path="m10593,4308l11631,4308e" filled="f" stroked="t" strokeweight=".957298pt" strokecolor="#575757">
                <v:path arrowok="t"/>
              </v:shape>
            </v:group>
            <v:group style="position:absolute;left:2321;top:4550;width:3145;height:2" coordorigin="2321,4550" coordsize="3145,2">
              <v:shape style="position:absolute;left:2321;top:4550;width:3145;height:2" coordorigin="2321,4550" coordsize="3145,0" path="m2321,4550l5466,4550e" filled="f" stroked="t" strokeweight=".478649pt" strokecolor="#3B3B3B">
                <v:path arrowok="t"/>
              </v:shape>
            </v:group>
            <v:group style="position:absolute;left:5409;top:4550;width:3724;height:2" coordorigin="5409,4550" coordsize="3724,2">
              <v:shape style="position:absolute;left:5409;top:4550;width:3724;height:2" coordorigin="5409,4550" coordsize="3724,0" path="m5409,4550l9133,4550e" filled="f" stroked="t" strokeweight=".957298pt" strokecolor="#4B4B4B">
                <v:path arrowok="t"/>
              </v:shape>
            </v:group>
            <v:group style="position:absolute;left:9075;top:4550;width:1637;height:2" coordorigin="9075,4550" coordsize="1637,2">
              <v:shape style="position:absolute;left:9075;top:4550;width:1637;height:2" coordorigin="9075,4550" coordsize="1637,0" path="m9075,4550l10712,4550e" filled="f" stroked="t" strokeweight=".478649pt" strokecolor="#1C1C1C">
                <v:path arrowok="t"/>
              </v:shape>
            </v:group>
            <v:group style="position:absolute;left:10655;top:4550;width:981;height:2" coordorigin="10655,4550" coordsize="981,2">
              <v:shape style="position:absolute;left:10655;top:4550;width:981;height:2" coordorigin="10655,4550" coordsize="981,0" path="m10655,4550l11636,4550e" filled="f" stroked="t" strokeweight=".957298pt" strokecolor="#5B5B5B">
                <v:path arrowok="t"/>
              </v:shape>
            </v:group>
            <v:group style="position:absolute;left:4887;top:4497;width:2;height:595" coordorigin="4887,4497" coordsize="2,595">
              <v:shape style="position:absolute;left:4887;top:4497;width:2;height:595" coordorigin="4887,4497" coordsize="0,595" path="m4887,5092l4887,4497e" filled="f" stroked="t" strokeweight=".957298pt" strokecolor="#383838">
                <v:path arrowok="t"/>
              </v:shape>
            </v:group>
            <v:group style="position:absolute;left:4887;top:5037;width:2245;height:2" coordorigin="4887,5037" coordsize="2245,2">
              <v:shape style="position:absolute;left:4887;top:5037;width:2245;height:2" coordorigin="4887,5037" coordsize="2245,0" path="m4887,5037l7132,5037e" filled="f" stroked="t" strokeweight=".957298pt" strokecolor="#575757">
                <v:path arrowok="t"/>
              </v:shape>
            </v:group>
            <v:group style="position:absolute;left:7716;top:4526;width:2;height:273" coordorigin="7716,4526" coordsize="2,273">
              <v:shape style="position:absolute;left:7716;top:4526;width:2;height:273" coordorigin="7716,4526" coordsize="0,273" path="m7716,4799l7716,4526e" filled="f" stroked="t" strokeweight=".239324pt" strokecolor="#484848">
                <v:path arrowok="t"/>
              </v:shape>
            </v:group>
            <v:group style="position:absolute;left:7074;top:5034;width:675;height:2" coordorigin="7074,5034" coordsize="675,2">
              <v:shape style="position:absolute;left:7074;top:5034;width:675;height:2" coordorigin="7074,5034" coordsize="675,0" path="m7074,5034l7749,5034e" filled="f" stroked="t" strokeweight=".478649pt" strokecolor="#131313">
                <v:path arrowok="t"/>
              </v:shape>
            </v:group>
            <v:group style="position:absolute;left:7716;top:4799;width:2;height:240" coordorigin="7716,4799" coordsize="2,240">
              <v:shape style="position:absolute;left:7716;top:4799;width:2;height:240" coordorigin="7716,4799" coordsize="0,240" path="m7716,5039l7716,4799e" filled="f" stroked="t" strokeweight=".239324pt" strokecolor="#1F1F1F">
                <v:path arrowok="t"/>
              </v:shape>
            </v:group>
            <v:group style="position:absolute;left:7687;top:5034;width:3949;height:2" coordorigin="7687,5034" coordsize="3949,2">
              <v:shape style="position:absolute;left:7687;top:5034;width:3949;height:2" coordorigin="7687,5034" coordsize="3949,0" path="m7687,5034l11636,5034e" filled="f" stroked="t" strokeweight=".957298pt" strokecolor="#575757">
                <v:path arrowok="t"/>
              </v:shape>
            </v:group>
            <v:group style="position:absolute;left:4892;top:5005;width:2;height:283" coordorigin="4892,5005" coordsize="2,283">
              <v:shape style="position:absolute;left:4892;top:5005;width:2;height:283" coordorigin="4892,5005" coordsize="0,283" path="m4892,5288l4892,5005e" filled="f" stroked="t" strokeweight=".478649pt" strokecolor="#181818">
                <v:path arrowok="t"/>
              </v:shape>
            </v:group>
            <v:group style="position:absolute;left:4887;top:5279;width:2795;height:2" coordorigin="4887,5279" coordsize="2795,2">
              <v:shape style="position:absolute;left:4887;top:5279;width:2795;height:2" coordorigin="4887,5279" coordsize="2795,0" path="m4887,5279l7682,5279e" filled="f" stroked="t" strokeweight=".957298pt" strokecolor="#4B4B4B">
                <v:path arrowok="t"/>
              </v:shape>
            </v:group>
            <v:group style="position:absolute;left:7338;top:5279;width:2025;height:2" coordorigin="7338,5279" coordsize="2025,2">
              <v:shape style="position:absolute;left:7338;top:5279;width:2025;height:2" coordorigin="7338,5279" coordsize="2025,0" path="m7338,5279l9362,5279e" filled="f" stroked="t" strokeweight=".717973pt" strokecolor="#383838">
                <v:path arrowok="t"/>
              </v:shape>
            </v:group>
            <v:group style="position:absolute;left:9305;top:5279;width:282;height:2" coordorigin="9305,5279" coordsize="282,2">
              <v:shape style="position:absolute;left:9305;top:5279;width:282;height:2" coordorigin="9305,5279" coordsize="282,0" path="m9305,5279l9587,5279e" filled="f" stroked="t" strokeweight=".478649pt" strokecolor="#131313">
                <v:path arrowok="t"/>
              </v:shape>
            </v:group>
            <v:group style="position:absolute;left:9530;top:5274;width:1182;height:2" coordorigin="9530,5274" coordsize="1182,2">
              <v:shape style="position:absolute;left:9530;top:5274;width:1182;height:2" coordorigin="9530,5274" coordsize="1182,0" path="m9530,5274l10712,5274e" filled="f" stroked="t" strokeweight=".717973pt" strokecolor="#383838">
                <v:path arrowok="t"/>
              </v:shape>
            </v:group>
            <v:group style="position:absolute;left:9975;top:5276;width:1661;height:2" coordorigin="9975,5276" coordsize="1661,2">
              <v:shape style="position:absolute;left:9975;top:5276;width:1661;height:2" coordorigin="9975,5276" coordsize="1661,0" path="m9975,5276l11636,5276e" filled="f" stroked="t" strokeweight=".957298pt" strokecolor="#4F4F4F">
                <v:path arrowok="t"/>
              </v:shape>
            </v:group>
            <v:group style="position:absolute;left:4897;top:5231;width:2;height:609" coordorigin="4897,5231" coordsize="2,609">
              <v:shape style="position:absolute;left:4897;top:5231;width:2;height:609" coordorigin="4897,5231" coordsize="0,609" path="m4897,5840l4897,5231e" filled="f" stroked="t" strokeweight=".717973pt" strokecolor="#3B3B3B">
                <v:path arrowok="t"/>
              </v:shape>
            </v:group>
            <v:group style="position:absolute;left:4887;top:5516;width:4246;height:2" coordorigin="4887,5516" coordsize="4246,2">
              <v:shape style="position:absolute;left:4887;top:5516;width:4246;height:2" coordorigin="4887,5516" coordsize="4246,0" path="m4887,5516l9133,5516e" filled="f" stroked="t" strokeweight=".957298pt" strokecolor="#444444">
                <v:path arrowok="t"/>
              </v:shape>
            </v:group>
            <v:group style="position:absolute;left:9075;top:5519;width:512;height:2" coordorigin="9075,5519" coordsize="512,2">
              <v:shape style="position:absolute;left:9075;top:5519;width:512;height:2" coordorigin="9075,5519" coordsize="512,0" path="m9075,5519l9587,5519e" filled="f" stroked="t" strokeweight=".478649pt" strokecolor="#282828">
                <v:path arrowok="t"/>
              </v:shape>
            </v:group>
            <v:group style="position:absolute;left:9525;top:5516;width:2111;height:2" coordorigin="9525,5516" coordsize="2111,2">
              <v:shape style="position:absolute;left:9525;top:5516;width:2111;height:2" coordorigin="9525,5516" coordsize="2111,0" path="m9525,5516l11636,5516e" filled="f" stroked="t" strokeweight=".957298pt" strokecolor="#545454">
                <v:path arrowok="t"/>
              </v:shape>
            </v:group>
            <v:group style="position:absolute;left:2321;top:5761;width:9315;height:2" coordorigin="2321,5761" coordsize="9315,2">
              <v:shape style="position:absolute;left:2321;top:5761;width:9315;height:2" coordorigin="2321,5761" coordsize="9315,0" path="m2321,5761l11636,5761e" filled="f" stroked="t" strokeweight=".957298pt" strokecolor="#4B4B4B">
                <v:path arrowok="t"/>
              </v:shape>
            </v:group>
            <v:group style="position:absolute;left:287;top:6000;width:1819;height:2" coordorigin="287,6000" coordsize="1819,2">
              <v:shape style="position:absolute;left:287;top:6000;width:1819;height:2" coordorigin="287,6000" coordsize="1819,0" path="m287,6000l2106,6000e" filled="f" stroked="t" strokeweight=".717973pt" strokecolor="#383838">
                <v:path arrowok="t"/>
              </v:shape>
            </v:group>
            <v:group style="position:absolute;left:2049;top:6003;width:316;height:2" coordorigin="2049,6003" coordsize="316,2">
              <v:shape style="position:absolute;left:2049;top:6003;width:316;height:2" coordorigin="2049,6003" coordsize="316,0" path="m2049,6003l2365,6003e" filled="f" stroked="t" strokeweight=".478649pt" strokecolor="#1C1C1C">
                <v:path arrowok="t"/>
              </v:shape>
            </v:group>
            <v:group style="position:absolute;left:2288;top:6003;width:4844;height:2" coordorigin="2288,6003" coordsize="4844,2">
              <v:shape style="position:absolute;left:2288;top:6003;width:4844;height:2" coordorigin="2288,6003" coordsize="4844,0" path="m2288,6003l7132,6003e" filled="f" stroked="t" strokeweight=".717973pt" strokecolor="#444444">
                <v:path arrowok="t"/>
              </v:shape>
            </v:group>
            <v:group style="position:absolute;left:4892;top:5504;width:2;height:523" coordorigin="4892,5504" coordsize="2,523">
              <v:shape style="position:absolute;left:4892;top:5504;width:2;height:523" coordorigin="4892,5504" coordsize="0,523" path="m4892,6027l4892,5504e" filled="f" stroked="t" strokeweight=".717973pt" strokecolor="#2F2F2F">
                <v:path arrowok="t"/>
              </v:shape>
            </v:group>
            <v:group style="position:absolute;left:7074;top:6003;width:670;height:2" coordorigin="7074,6003" coordsize="670,2">
              <v:shape style="position:absolute;left:7074;top:6003;width:670;height:2" coordorigin="7074,6003" coordsize="670,0" path="m7074,6003l7745,6003e" filled="f" stroked="t" strokeweight=".478649pt" strokecolor="#131313">
                <v:path arrowok="t"/>
              </v:shape>
            </v:group>
            <v:group style="position:absolute;left:7687;top:6003;width:3949;height:2" coordorigin="7687,6003" coordsize="3949,2">
              <v:shape style="position:absolute;left:7687;top:6003;width:3949;height:2" coordorigin="7687,6003" coordsize="3949,0" path="m7687,6003l11636,6003e" filled="f" stroked="t" strokeweight=".957298pt" strokecolor="#4F4F4F">
                <v:path arrowok="t"/>
              </v:shape>
            </v:group>
            <v:group style="position:absolute;left:4892;top:5936;width:2;height:786" coordorigin="4892,5936" coordsize="2,786">
              <v:shape style="position:absolute;left:4892;top:5936;width:2;height:786" coordorigin="4892,5936" coordsize="0,786" path="m4892,6722l4892,5936e" filled="f" stroked="t" strokeweight=".957298pt" strokecolor="#444444">
                <v:path arrowok="t"/>
              </v:shape>
            </v:group>
            <v:group style="position:absolute;left:7716;top:5988;width:2;height:288" coordorigin="7716,5988" coordsize="2,288">
              <v:shape style="position:absolute;left:7716;top:5988;width:2;height:288" coordorigin="7716,5988" coordsize="0,288" path="m7716,6276l7716,5988e" filled="f" stroked="t" strokeweight=".239324pt" strokecolor="#484848">
                <v:path arrowok="t"/>
              </v:shape>
            </v:group>
            <v:group style="position:absolute;left:2329;top:4771;width:2;height:2225" coordorigin="2329,4771" coordsize="2,2225">
              <v:shape style="position:absolute;left:2329;top:4771;width:2;height:2225" coordorigin="2329,4771" coordsize="0,2225" path="m2329,6995l2329,4771e" filled="f" stroked="t" strokeweight=".957298pt" strokecolor="#4F4F4F">
                <v:path arrowok="t"/>
              </v:shape>
            </v:group>
            <v:group style="position:absolute;left:2317;top:6475;width:5112;height:2" coordorigin="2317,6475" coordsize="5112,2">
              <v:shape style="position:absolute;left:2317;top:6475;width:5112;height:2" coordorigin="2317,6475" coordsize="5112,0" path="m2317,6475l7429,6475e" filled="f" stroked="t" strokeweight=".957298pt" strokecolor="#4B4B4B">
                <v:path arrowok="t"/>
              </v:shape>
            </v:group>
            <v:group style="position:absolute;left:7338;top:6473;width:412;height:2" coordorigin="7338,6473" coordsize="412,2">
              <v:shape style="position:absolute;left:7338;top:6473;width:412;height:2" coordorigin="7338,6473" coordsize="412,0" path="m7338,6473l7749,6473e" filled="f" stroked="t" strokeweight=".478649pt" strokecolor="#232323">
                <v:path arrowok="t"/>
              </v:shape>
            </v:group>
            <v:group style="position:absolute;left:7716;top:6276;width:2;height:197" coordorigin="7716,6276" coordsize="2,197">
              <v:shape style="position:absolute;left:7716;top:6276;width:2;height:197" coordorigin="7716,6276" coordsize="0,197" path="m7716,6473l7716,6276e" filled="f" stroked="t" strokeweight=".239324pt" strokecolor="#1C1C1C">
                <v:path arrowok="t"/>
              </v:shape>
            </v:group>
            <v:group style="position:absolute;left:7687;top:6470;width:3954;height:2" coordorigin="7687,6470" coordsize="3954,2">
              <v:shape style="position:absolute;left:7687;top:6470;width:3954;height:2" coordorigin="7687,6470" coordsize="3954,0" path="m7687,6470l11641,6470e" filled="f" stroked="t" strokeweight=".957298pt" strokecolor="#4B4B4B">
                <v:path arrowok="t"/>
              </v:shape>
            </v:group>
            <v:group style="position:absolute;left:292;top:6434;width:2;height:292" coordorigin="292,6434" coordsize="2,292">
              <v:shape style="position:absolute;left:292;top:6434;width:2;height:292" coordorigin="292,6434" coordsize="0,292" path="m292,6727l292,6434e" filled="f" stroked="t" strokeweight=".478649pt" strokecolor="#181818">
                <v:path arrowok="t"/>
              </v:shape>
            </v:group>
            <v:group style="position:absolute;left:2321;top:6712;width:2288;height:2" coordorigin="2321,6712" coordsize="2288,2">
              <v:shape style="position:absolute;left:2321;top:6712;width:2288;height:2" coordorigin="2321,6712" coordsize="2288,0" path="m2321,6712l4609,6712e" filled="f" stroked="t" strokeweight=".478649pt" strokecolor="#383838">
                <v:path arrowok="t"/>
              </v:shape>
            </v:group>
            <v:group style="position:absolute;left:3542;top:6715;width:3590;height:2" coordorigin="3542,6715" coordsize="3590,2">
              <v:shape style="position:absolute;left:3542;top:6715;width:3590;height:2" coordorigin="3542,6715" coordsize="3590,0" path="m3542,6715l7132,6715e" filled="f" stroked="t" strokeweight=".957298pt" strokecolor="#4F4F4F">
                <v:path arrowok="t"/>
              </v:shape>
            </v:group>
            <v:group style="position:absolute;left:7074;top:6712;width:321;height:2" coordorigin="7074,6712" coordsize="321,2">
              <v:shape style="position:absolute;left:7074;top:6712;width:321;height:2" coordorigin="7074,6712" coordsize="321,0" path="m7074,6712l7395,6712e" filled="f" stroked="t" strokeweight=".478649pt" strokecolor="#0C0C0C">
                <v:path arrowok="t"/>
              </v:shape>
            </v:group>
            <v:group style="position:absolute;left:7338;top:6708;width:412;height:2" coordorigin="7338,6708" coordsize="412,2">
              <v:shape style="position:absolute;left:7338;top:6708;width:412;height:2" coordorigin="7338,6708" coordsize="412,0" path="m7338,6708l7749,6708e" filled="f" stroked="t" strokeweight=".717973pt" strokecolor="#383838">
                <v:path arrowok="t"/>
              </v:shape>
            </v:group>
            <v:group style="position:absolute;left:7716;top:6453;width:2;height:254" coordorigin="7716,6453" coordsize="2,254">
              <v:shape style="position:absolute;left:7716;top:6453;width:2;height:254" coordorigin="7716,6453" coordsize="0,254" path="m7716,6708l7716,6453e" filled="f" stroked="t" strokeweight=".239324pt" strokecolor="#444444">
                <v:path arrowok="t"/>
              </v:shape>
            </v:group>
            <v:group style="position:absolute;left:7529;top:6708;width:4112;height:2" coordorigin="7529,6708" coordsize="4112,2">
              <v:shape style="position:absolute;left:7529;top:6708;width:4112;height:2" coordorigin="7529,6708" coordsize="4112,0" path="m7529,6708l11641,6708e" filled="f" stroked="t" strokeweight=".957298pt" strokecolor="#4B4B4B">
                <v:path arrowok="t"/>
              </v:shape>
            </v:group>
            <v:group style="position:absolute;left:287;top:6952;width:1340;height:2" coordorigin="287,6952" coordsize="1340,2">
              <v:shape style="position:absolute;left:287;top:6952;width:1340;height:2" coordorigin="287,6952" coordsize="1340,0" path="m287,6952l1627,6952e" filled="f" stroked="t" strokeweight=".717973pt" strokecolor="#3F3F3F">
                <v:path arrowok="t"/>
              </v:shape>
            </v:group>
            <v:group style="position:absolute;left:1570;top:6952;width:795;height:2" coordorigin="1570,6952" coordsize="795,2">
              <v:shape style="position:absolute;left:1570;top:6952;width:795;height:2" coordorigin="1570,6952" coordsize="795,0" path="m1570,6952l2365,6952e" filled="f" stroked="t" strokeweight=".478649pt" strokecolor="#0F0F0F">
                <v:path arrowok="t"/>
              </v:shape>
            </v:group>
            <v:group style="position:absolute;left:2288;top:6954;width:4332;height:2" coordorigin="2288,6954" coordsize="4332,2">
              <v:shape style="position:absolute;left:2288;top:6954;width:4332;height:2" coordorigin="2288,6954" coordsize="4332,0" path="m2288,6954l6620,6954e" filled="f" stroked="t" strokeweight=".717973pt" strokecolor="#3F3F3F">
                <v:path arrowok="t"/>
              </v:shape>
            </v:group>
            <v:group style="position:absolute;left:6562;top:6952;width:1182;height:2" coordorigin="6562,6952" coordsize="1182,2">
              <v:shape style="position:absolute;left:6562;top:6952;width:1182;height:2" coordorigin="6562,6952" coordsize="1182,0" path="m6562,6952l7745,6952e" filled="f" stroked="t" strokeweight=".478649pt" strokecolor="#0F0F0F">
                <v:path arrowok="t"/>
              </v:shape>
            </v:group>
            <v:group style="position:absolute;left:7687;top:6950;width:3954;height:2" coordorigin="7687,6950" coordsize="3954,2">
              <v:shape style="position:absolute;left:7687;top:6950;width:3954;height:2" coordorigin="7687,6950" coordsize="3954,0" path="m7687,6950l11641,6950e" filled="f" stroked="t" strokeweight=".957298pt" strokecolor="#484848">
                <v:path arrowok="t"/>
              </v:shape>
            </v:group>
            <v:group style="position:absolute;left:2331;top:6919;width:2;height:326" coordorigin="2331,6919" coordsize="2,326">
              <v:shape style="position:absolute;left:2331;top:6919;width:2;height:326" coordorigin="2331,6919" coordsize="0,326" path="m2331,7245l2331,6919e" filled="f" stroked="t" strokeweight=".478649pt" strokecolor="#1C1C1C">
                <v:path arrowok="t"/>
              </v:shape>
            </v:group>
            <v:group style="position:absolute;left:287;top:7427;width:842;height:2" coordorigin="287,7427" coordsize="842,2">
              <v:shape style="position:absolute;left:287;top:7427;width:842;height:2" coordorigin="287,7427" coordsize="842,0" path="m287,7427l1130,7427e" filled="f" stroked="t" strokeweight=".478649pt" strokecolor="#3B3B3B">
                <v:path arrowok="t"/>
              </v:shape>
            </v:group>
            <v:group style="position:absolute;left:1015;top:7429;width:3896;height:2" coordorigin="1015,7429" coordsize="3896,2">
              <v:shape style="position:absolute;left:1015;top:7429;width:3896;height:2" coordorigin="1015,7429" coordsize="3896,0" path="m1015,7429l4911,7429e" filled="f" stroked="t" strokeweight=".957298pt" strokecolor="#4B4B4B">
                <v:path arrowok="t"/>
              </v:shape>
            </v:group>
            <v:group style="position:absolute;left:4854;top:7427;width:354;height:2" coordorigin="4854,7427" coordsize="354,2">
              <v:shape style="position:absolute;left:4854;top:7427;width:354;height:2" coordorigin="4854,7427" coordsize="354,0" path="m4854,7427l5208,7427e" filled="f" stroked="t" strokeweight=".478649pt" strokecolor="#0F0F0F">
                <v:path arrowok="t"/>
              </v:shape>
            </v:group>
            <v:group style="position:absolute;left:5150;top:7429;width:316;height:2" coordorigin="5150,7429" coordsize="316,2">
              <v:shape style="position:absolute;left:5150;top:7429;width:316;height:2" coordorigin="5150,7429" coordsize="316,0" path="m5150,7429l5466,7429e" filled="f" stroked="t" strokeweight=".717973pt" strokecolor="#2B2B2B">
                <v:path arrowok="t"/>
              </v:shape>
            </v:group>
            <v:group style="position:absolute;left:5227;top:7424;width:4049;height:2" coordorigin="5227,7424" coordsize="4049,2">
              <v:shape style="position:absolute;left:5227;top:7424;width:4049;height:2" coordorigin="5227,7424" coordsize="4049,0" path="m5227,7424l9276,7424e" filled="f" stroked="t" strokeweight=".957298pt" strokecolor="#484848">
                <v:path arrowok="t"/>
              </v:shape>
            </v:group>
            <v:group style="position:absolute;left:9075;top:7424;width:287;height:2" coordorigin="9075,7424" coordsize="287,2">
              <v:shape style="position:absolute;left:9075;top:7424;width:287;height:2" coordorigin="9075,7424" coordsize="287,0" path="m9075,7424l9362,7424e" filled="f" stroked="t" strokeweight=".717973pt" strokecolor="#2F2F2F">
                <v:path arrowok="t"/>
              </v:shape>
            </v:group>
            <v:group style="position:absolute;left:9305;top:7427;width:282;height:2" coordorigin="9305,7427" coordsize="282,2">
              <v:shape style="position:absolute;left:9305;top:7427;width:282;height:2" coordorigin="9305,7427" coordsize="282,0" path="m9305,7427l9587,7427e" filled="f" stroked="t" strokeweight=".478649pt" strokecolor="#131313">
                <v:path arrowok="t"/>
              </v:shape>
            </v:group>
            <v:group style="position:absolute;left:9530;top:7422;width:1182;height:2" coordorigin="9530,7422" coordsize="1182,2">
              <v:shape style="position:absolute;left:9530;top:7422;width:1182;height:2" coordorigin="9530,7422" coordsize="1182,0" path="m9530,7422l10712,7422e" filled="f" stroked="t" strokeweight=".717973pt" strokecolor="#3B3B3B">
                <v:path arrowok="t"/>
              </v:shape>
            </v:group>
            <v:group style="position:absolute;left:10047;top:7424;width:1594;height:2" coordorigin="10047,7424" coordsize="1594,2">
              <v:shape style="position:absolute;left:10047;top:7424;width:1594;height:2" coordorigin="10047,7424" coordsize="1594,0" path="m10047,7424l11641,7424e" filled="f" stroked="t" strokeweight=".957298pt" strokecolor="#545454">
                <v:path arrowok="t"/>
              </v:shape>
            </v:group>
            <v:group style="position:absolute;left:4897;top:7422;width:2;height:264" coordorigin="4897,7422" coordsize="2,264">
              <v:shape style="position:absolute;left:4897;top:7422;width:2;height:264" coordorigin="4897,7422" coordsize="0,264" path="m4897,7686l4897,7422e" filled="f" stroked="t" strokeweight=".478649pt" strokecolor="#181818">
                <v:path arrowok="t"/>
              </v:shape>
            </v:group>
            <v:group style="position:absolute;left:4892;top:7664;width:6749;height:2" coordorigin="4892,7664" coordsize="6749,2">
              <v:shape style="position:absolute;left:4892;top:7664;width:6749;height:2" coordorigin="4892,7664" coordsize="6749,0" path="m4892,7664l11641,7664e" filled="f" stroked="t" strokeweight=".957298pt" strokecolor="#4B4B4B">
                <v:path arrowok="t"/>
              </v:shape>
            </v:group>
            <v:group style="position:absolute;left:297;top:7628;width:2;height:316" coordorigin="297,7628" coordsize="2,316">
              <v:shape style="position:absolute;left:297;top:7628;width:2;height:316" coordorigin="297,7628" coordsize="0,316" path="m297,7945l297,7628e" filled="f" stroked="t" strokeweight=".957298pt" strokecolor="#545454">
                <v:path arrowok="t"/>
              </v:shape>
            </v:group>
            <v:group style="position:absolute;left:4906;top:7628;width:2;height:542" coordorigin="4906,7628" coordsize="2,542">
              <v:shape style="position:absolute;left:4906;top:7628;width:2;height:542" coordorigin="4906,7628" coordsize="0,542" path="m4906,8170l4906,7628e" filled="f" stroked="t" strokeweight=".957298pt" strokecolor="#3F3F3F">
                <v:path arrowok="t"/>
              </v:shape>
            </v:group>
            <v:group style="position:absolute;left:4892;top:7913;width:1761;height:2" coordorigin="4892,7913" coordsize="1761,2">
              <v:shape style="position:absolute;left:4892;top:7913;width:1761;height:2" coordorigin="4892,7913" coordsize="1761,0" path="m4892,7913l6653,7913e" filled="f" stroked="t" strokeweight=".957298pt" strokecolor="#4B4B4B">
                <v:path arrowok="t"/>
              </v:shape>
            </v:group>
            <v:group style="position:absolute;left:6562;top:7906;width:1182;height:2" coordorigin="6562,7906" coordsize="1182,2">
              <v:shape style="position:absolute;left:6562;top:7906;width:1182;height:2" coordorigin="6562,7906" coordsize="1182,0" path="m6562,7906l7745,7906e" filled="f" stroked="t" strokeweight=".717973pt" strokecolor="#343434">
                <v:path arrowok="t"/>
              </v:shape>
            </v:group>
            <v:group style="position:absolute;left:7582;top:7906;width:4059;height:2" coordorigin="7582,7906" coordsize="4059,2">
              <v:shape style="position:absolute;left:7582;top:7906;width:4059;height:2" coordorigin="7582,7906" coordsize="4059,0" path="m7582,7906l11641,7906e" filled="f" stroked="t" strokeweight=".957298pt" strokecolor="#4F4F4F">
                <v:path arrowok="t"/>
              </v:shape>
            </v:group>
            <v:group style="position:absolute;left:287;top:8153;width:6400;height:2" coordorigin="287,8153" coordsize="6400,2">
              <v:shape style="position:absolute;left:287;top:8153;width:6400;height:2" coordorigin="287,8153" coordsize="6400,0" path="m287,8153l6687,8153e" filled="f" stroked="t" strokeweight=".957298pt" strokecolor="#484848">
                <v:path arrowok="t"/>
              </v:shape>
            </v:group>
            <v:group style="position:absolute;left:6562;top:8151;width:570;height:2" coordorigin="6562,8151" coordsize="570,2">
              <v:shape style="position:absolute;left:6562;top:8151;width:570;height:2" coordorigin="6562,8151" coordsize="570,0" path="m6562,8151l7132,8151e" filled="f" stroked="t" strokeweight=".478649pt" strokecolor="#1F1F1F">
                <v:path arrowok="t"/>
              </v:shape>
            </v:group>
            <v:group style="position:absolute;left:7074;top:8151;width:321;height:2" coordorigin="7074,8151" coordsize="321,2">
              <v:shape style="position:absolute;left:7074;top:8151;width:321;height:2" coordorigin="7074,8151" coordsize="321,0" path="m7074,8151l7395,8151e" filled="f" stroked="t" strokeweight=".478649pt" strokecolor="#0C0C0C">
                <v:path arrowok="t"/>
              </v:shape>
            </v:group>
            <v:group style="position:absolute;left:7338;top:8146;width:407;height:2" coordorigin="7338,8146" coordsize="407,2">
              <v:shape style="position:absolute;left:7338;top:8146;width:407;height:2" coordorigin="7338,8146" coordsize="407,0" path="m7338,8146l7745,8146e" filled="f" stroked="t" strokeweight=".717973pt" strokecolor="#2F2F2F">
                <v:path arrowok="t"/>
              </v:shape>
            </v:group>
            <v:group style="position:absolute;left:7601;top:8148;width:4040;height:2" coordorigin="7601,8148" coordsize="4040,2">
              <v:shape style="position:absolute;left:7601;top:8148;width:4040;height:2" coordorigin="7601,8148" coordsize="4040,0" path="m7601,8148l11641,8148e" filled="f" stroked="t" strokeweight=".957298pt" strokecolor="#4B4B4B">
                <v:path arrowok="t"/>
              </v:shape>
            </v:group>
            <v:group style="position:absolute;left:11634;top:8098;width:2;height:331" coordorigin="11634,8098" coordsize="2,331">
              <v:shape style="position:absolute;left:11634;top:8098;width:2;height:331" coordorigin="11634,8098" coordsize="0,331" path="m11634,8429l11634,8098e" filled="f" stroked="t" strokeweight=".478649pt" strokecolor="#3B3B3B">
                <v:path arrowok="t"/>
              </v:shape>
            </v:group>
            <v:group style="position:absolute;left:11641;top:2086;width:2;height:12974" coordorigin="11641,2086" coordsize="2,12974">
              <v:shape style="position:absolute;left:11641;top:2086;width:2;height:12974" coordorigin="11641,2086" coordsize="0,12974" path="m11641,15060l11641,2086e" filled="f" stroked="t" strokeweight=".478649pt" strokecolor="#545454">
                <v:path arrowok="t"/>
              </v:shape>
            </v:group>
            <v:group style="position:absolute;left:292;top:8966;width:1814;height:2" coordorigin="292,8966" coordsize="1814,2">
              <v:shape style="position:absolute;left:292;top:8966;width:1814;height:2" coordorigin="292,8966" coordsize="1814,0" path="m292,8966l2106,8966e" filled="f" stroked="t" strokeweight=".717973pt" strokecolor="#484848">
                <v:path arrowok="t"/>
              </v:shape>
            </v:group>
            <v:group style="position:absolute;left:304;top:8621;width:2;height:6952" coordorigin="304,8621" coordsize="2,6952">
              <v:shape style="position:absolute;left:304;top:8621;width:2;height:6952" coordorigin="304,8621" coordsize="0,6952" path="m304,15573l304,8621e" filled="f" stroked="t" strokeweight=".717973pt" strokecolor="#444444">
                <v:path arrowok="t"/>
              </v:shape>
            </v:group>
            <v:group style="position:absolute;left:2049;top:8966;width:316;height:2" coordorigin="2049,8966" coordsize="316,2">
              <v:shape style="position:absolute;left:2049;top:8966;width:316;height:2" coordorigin="2049,8966" coordsize="316,0" path="m2049,8966l2365,8966e" filled="f" stroked="t" strokeweight=".478649pt" strokecolor="#282828">
                <v:path arrowok="t"/>
              </v:shape>
            </v:group>
            <v:group style="position:absolute;left:2333;top:7187;width:2;height:1798" coordorigin="2333,7187" coordsize="2,1798">
              <v:shape style="position:absolute;left:2333;top:7187;width:2;height:1798" coordorigin="2333,7187" coordsize="0,1798" path="m2333,8985l2333,7187e" filled="f" stroked="t" strokeweight=".957298pt" strokecolor="#4B4B4B">
                <v:path arrowok="t"/>
              </v:shape>
            </v:group>
            <v:group style="position:absolute;left:2259;top:8963;width:2652;height:2" coordorigin="2259,8963" coordsize="2652,2">
              <v:shape style="position:absolute;left:2259;top:8963;width:2652;height:2" coordorigin="2259,8963" coordsize="2652,0" path="m2259,8963l4911,8963e" filled="f" stroked="t" strokeweight=".957298pt" strokecolor="#484848">
                <v:path arrowok="t"/>
              </v:shape>
            </v:group>
            <v:group style="position:absolute;left:4854;top:8961;width:354;height:2" coordorigin="4854,8961" coordsize="354,2">
              <v:shape style="position:absolute;left:4854;top:8961;width:354;height:2" coordorigin="4854,8961" coordsize="354,0" path="m4854,8961l5208,8961e" filled="f" stroked="t" strokeweight=".478649pt" strokecolor="#0C0C0C">
                <v:path arrowok="t"/>
              </v:shape>
            </v:group>
            <v:group style="position:absolute;left:5150;top:8963;width:316;height:2" coordorigin="5150,8963" coordsize="316,2">
              <v:shape style="position:absolute;left:5150;top:8963;width:316;height:2" coordorigin="5150,8963" coordsize="316,0" path="m5150,8963l5466,8963e" filled="f" stroked="t" strokeweight=".717973pt" strokecolor="#282828">
                <v:path arrowok="t"/>
              </v:shape>
            </v:group>
            <v:group style="position:absolute;left:5299;top:8959;width:6352;height:2" coordorigin="5299,8959" coordsize="6352,2">
              <v:shape style="position:absolute;left:5299;top:8959;width:6352;height:2" coordorigin="5299,8959" coordsize="6352,0" path="m5299,8959l11650,8959e" filled="f" stroked="t" strokeweight=".957298pt" strokecolor="#444444">
                <v:path arrowok="t"/>
              </v:shape>
            </v:group>
            <v:group style="position:absolute;left:2336;top:8908;width:2;height:350" coordorigin="2336,8908" coordsize="2,350">
              <v:shape style="position:absolute;left:2336;top:8908;width:2;height:350" coordorigin="2336,8908" coordsize="0,350" path="m2336,9258l2336,8908e" filled="f" stroked="t" strokeweight=".478649pt" strokecolor="#383838">
                <v:path arrowok="t"/>
              </v:shape>
            </v:group>
            <v:group style="position:absolute;left:2341;top:9201;width:2;height:782" coordorigin="2341,9201" coordsize="2,782">
              <v:shape style="position:absolute;left:2341;top:9201;width:2;height:782" coordorigin="2341,9201" coordsize="0,782" path="m2341,9982l2341,9201e" filled="f" stroked="t" strokeweight=".717973pt" strokecolor="#444444">
                <v:path arrowok="t"/>
              </v:shape>
            </v:group>
            <v:group style="position:absolute;left:302;top:9958;width:11344;height:2" coordorigin="302,9958" coordsize="11344,2">
              <v:shape style="position:absolute;left:302;top:9958;width:11344;height:2" coordorigin="302,9958" coordsize="11344,0" path="m302,9958l11646,9958e" filled="f" stroked="t" strokeweight=".717973pt" strokecolor="#484848">
                <v:path arrowok="t"/>
              </v:shape>
            </v:group>
            <v:group style="position:absolute;left:292;top:10203;width:1335;height:2" coordorigin="292,10203" coordsize="1335,2">
              <v:shape style="position:absolute;left:292;top:10203;width:1335;height:2" coordorigin="292,10203" coordsize="1335,0" path="m292,10203l1627,10203e" filled="f" stroked="t" strokeweight=".957298pt" strokecolor="#545454">
                <v:path arrowok="t"/>
              </v:shape>
            </v:group>
            <v:group style="position:absolute;left:1570;top:10203;width:536;height:2" coordorigin="1570,10203" coordsize="536,2">
              <v:shape style="position:absolute;left:1570;top:10203;width:536;height:2" coordorigin="1570,10203" coordsize="536,0" path="m1570,10203l2106,10203e" filled="f" stroked="t" strokeweight=".478649pt" strokecolor="#2F2F2F">
                <v:path arrowok="t"/>
              </v:shape>
            </v:group>
            <v:group style="position:absolute;left:2049;top:10203;width:316;height:2" coordorigin="2049,10203" coordsize="316,2">
              <v:shape style="position:absolute;left:2049;top:10203;width:316;height:2" coordorigin="2049,10203" coordsize="316,0" path="m2049,10203l2365,10203e" filled="f" stroked="t" strokeweight=".478649pt" strokecolor="#131313">
                <v:path arrowok="t"/>
              </v:shape>
            </v:group>
            <v:group style="position:absolute;left:2345;top:7441;width:2;height:8702" coordorigin="2345,7441" coordsize="2,8702">
              <v:shape style="position:absolute;left:2345;top:7441;width:2;height:8702" coordorigin="2345,7441" coordsize="0,8702" path="m2345,16143l2345,7441e" filled="f" stroked="t" strokeweight=".717973pt" strokecolor="#3F3F3F">
                <v:path arrowok="t"/>
              </v:shape>
            </v:group>
            <v:group style="position:absolute;left:2288;top:10200;width:2321;height:2" coordorigin="2288,10200" coordsize="2321,2">
              <v:shape style="position:absolute;left:2288;top:10200;width:2321;height:2" coordorigin="2288,10200" coordsize="2321,0" path="m2288,10200l4609,10200e" filled="f" stroked="t" strokeweight=".957298pt" strokecolor="#4B4B4B">
                <v:path arrowok="t"/>
              </v:shape>
            </v:group>
            <v:group style="position:absolute;left:4552;top:10198;width:359;height:2" coordorigin="4552,10198" coordsize="359,2">
              <v:shape style="position:absolute;left:4552;top:10198;width:359;height:2" coordorigin="4552,10198" coordsize="359,0" path="m4552,10198l4911,10198e" filled="f" stroked="t" strokeweight=".478649pt" strokecolor="#282828">
                <v:path arrowok="t"/>
              </v:shape>
            </v:group>
            <v:group style="position:absolute;left:4854;top:10193;width:354;height:2" coordorigin="4854,10193" coordsize="354,2">
              <v:shape style="position:absolute;left:4854;top:10193;width:354;height:2" coordorigin="4854,10193" coordsize="354,0" path="m4854,10193l5208,10193e" filled="f" stroked="t" strokeweight=".717973pt" strokecolor="#343434">
                <v:path arrowok="t"/>
              </v:shape>
            </v:group>
            <v:group style="position:absolute;left:5150;top:10193;width:4437;height:2" coordorigin="5150,10193" coordsize="4437,2">
              <v:shape style="position:absolute;left:5150;top:10193;width:4437;height:2" coordorigin="5150,10193" coordsize="4437,0" path="m5150,10193l9587,10193e" filled="f" stroked="t" strokeweight=".957298pt" strokecolor="#4F4F4F">
                <v:path arrowok="t"/>
              </v:shape>
            </v:group>
            <v:group style="position:absolute;left:9530;top:10188;width:1182;height:2" coordorigin="9530,10188" coordsize="1182,2">
              <v:shape style="position:absolute;left:9530;top:10188;width:1182;height:2" coordorigin="9530,10188" coordsize="1182,0" path="m9530,10188l10712,10188e" filled="f" stroked="t" strokeweight=".478649pt" strokecolor="#1C1C1C">
                <v:path arrowok="t"/>
              </v:shape>
            </v:group>
            <v:group style="position:absolute;left:10583;top:10186;width:1072;height:2" coordorigin="10583,10186" coordsize="1072,2">
              <v:shape style="position:absolute;left:10583;top:10186;width:1072;height:2" coordorigin="10583,10186" coordsize="1072,0" path="m10583,10186l11655,10186e" filled="f" stroked="t" strokeweight=".957298pt" strokecolor="#575757">
                <v:path arrowok="t"/>
              </v:shape>
            </v:group>
            <v:group style="position:absolute;left:11643;top:9905;width:2;height:316" coordorigin="11643,9905" coordsize="2,316">
              <v:shape style="position:absolute;left:11643;top:9905;width:2;height:316" coordorigin="11643,9905" coordsize="0,316" path="m11643,10222l11643,9905e" filled="f" stroked="t" strokeweight=".717973pt" strokecolor="#3B3B3B">
                <v:path arrowok="t"/>
              </v:shape>
            </v:group>
            <v:group style="position:absolute;left:302;top:10440;width:2020;height:2" coordorigin="302,10440" coordsize="2020,2">
              <v:shape style="position:absolute;left:302;top:10440;width:2020;height:2" coordorigin="302,10440" coordsize="2020,0" path="m302,10440l2321,10440e" filled="f" stroked="t" strokeweight=".717973pt" strokecolor="#3F3F3F">
                <v:path arrowok="t"/>
              </v:shape>
            </v:group>
            <v:group style="position:absolute;left:2049;top:10440;width:2561;height:2" coordorigin="2049,10440" coordsize="2561,2">
              <v:shape style="position:absolute;left:2049;top:10440;width:2561;height:2" coordorigin="2049,10440" coordsize="2561,0" path="m2049,10440l4609,10440e" filled="f" stroked="t" strokeweight=".957298pt" strokecolor="#545454">
                <v:path arrowok="t"/>
              </v:shape>
            </v:group>
            <v:group style="position:absolute;left:2345;top:10145;width:2;height:1764" coordorigin="2345,10145" coordsize="2,1764">
              <v:shape style="position:absolute;left:2345;top:10145;width:2;height:1764" coordorigin="2345,10145" coordsize="0,1764" path="m2345,11910l2345,10145e" filled="f" stroked="t" strokeweight=".717973pt" strokecolor="#444444">
                <v:path arrowok="t"/>
              </v:shape>
            </v:group>
            <v:group style="position:absolute;left:4552;top:10438;width:914;height:2" coordorigin="4552,10438" coordsize="914,2">
              <v:shape style="position:absolute;left:4552;top:10438;width:914;height:2" coordorigin="4552,10438" coordsize="914,0" path="m4552,10438l5466,10438e" filled="f" stroked="t" strokeweight=".478649pt" strokecolor="#181818">
                <v:path arrowok="t"/>
              </v:shape>
            </v:group>
            <v:group style="position:absolute;left:5409;top:10435;width:1800;height:2" coordorigin="5409,10435" coordsize="1800,2">
              <v:shape style="position:absolute;left:5409;top:10435;width:1800;height:2" coordorigin="5409,10435" coordsize="1800,0" path="m5409,10435l7208,10435e" filled="f" stroked="t" strokeweight=".957298pt" strokecolor="#545454">
                <v:path arrowok="t"/>
              </v:shape>
            </v:group>
            <v:group style="position:absolute;left:7074;top:10438;width:321;height:2" coordorigin="7074,10438" coordsize="321,2">
              <v:shape style="position:absolute;left:7074;top:10438;width:321;height:2" coordorigin="7074,10438" coordsize="321,0" path="m7074,10438l7395,10438e" filled="f" stroked="t" strokeweight=".717973pt" strokecolor="#3F3F3F">
                <v:path arrowok="t"/>
              </v:shape>
            </v:group>
            <v:group style="position:absolute;left:7338;top:10428;width:407;height:2" coordorigin="7338,10428" coordsize="407,2">
              <v:shape style="position:absolute;left:7338;top:10428;width:407;height:2" coordorigin="7338,10428" coordsize="407,0" path="m7338,10428l7745,10428e" filled="f" stroked="t" strokeweight=".717973pt" strokecolor="#343434">
                <v:path arrowok="t"/>
              </v:shape>
            </v:group>
            <v:group style="position:absolute;left:7606;top:10428;width:4049;height:2" coordorigin="7606,10428" coordsize="4049,2">
              <v:shape style="position:absolute;left:7606;top:10428;width:4049;height:2" coordorigin="7606,10428" coordsize="4049,0" path="m7606,10428l11655,10428e" filled="f" stroked="t" strokeweight=".957298pt" strokecolor="#545454">
                <v:path arrowok="t"/>
              </v:shape>
            </v:group>
            <v:group style="position:absolute;left:747;top:10874;width:354;height:2" coordorigin="747,10874" coordsize="354,2">
              <v:shape style="position:absolute;left:747;top:10874;width:354;height:2" coordorigin="747,10874" coordsize="354,0" path="m747,10874l1101,10874e" filled="f" stroked="t" strokeweight=".239324pt" strokecolor="#383838">
                <v:path arrowok="t"/>
              </v:shape>
            </v:group>
            <v:group style="position:absolute;left:1101;top:10874;width:976;height:2" coordorigin="1101,10874" coordsize="976,2">
              <v:shape style="position:absolute;left:1101;top:10874;width:976;height:2" coordorigin="1101,10874" coordsize="976,0" path="m1101,10874l2077,10874e" filled="f" stroked="t" strokeweight=".239324pt" strokecolor="#000000">
                <v:path arrowok="t"/>
              </v:shape>
            </v:group>
            <v:group style="position:absolute;left:2077;top:10874;width:258;height:2" coordorigin="2077,10874" coordsize="258,2">
              <v:shape style="position:absolute;left:2077;top:10874;width:258;height:2" coordorigin="2077,10874" coordsize="258,0" path="m2077,10874l2336,10874e" filled="f" stroked="t" strokeweight=".239324pt" strokecolor="#646464">
                <v:path arrowok="t"/>
              </v:shape>
            </v:group>
            <v:group style="position:absolute;left:2317;top:10874;width:522;height:2" coordorigin="2317,10874" coordsize="522,2">
              <v:shape style="position:absolute;left:2317;top:10874;width:522;height:2" coordorigin="2317,10874" coordsize="522,0" path="m2317,10874l2838,10874e" filled="f" stroked="t" strokeweight=".239324pt" strokecolor="#444444">
                <v:path arrowok="t"/>
              </v:shape>
            </v:group>
            <v:group style="position:absolute;left:2838;top:10874;width:1292;height:2" coordorigin="2838,10874" coordsize="1292,2">
              <v:shape style="position:absolute;left:2838;top:10874;width:1292;height:2" coordorigin="2838,10874" coordsize="1292,0" path="m2838,10874l4131,10874e" filled="f" stroked="t" strokeweight=".239324pt" strokecolor="#000000">
                <v:path arrowok="t"/>
              </v:shape>
            </v:group>
            <v:group style="position:absolute;left:4298;top:10905;width:1168;height:2" coordorigin="4298,10905" coordsize="1168,2">
              <v:shape style="position:absolute;left:4298;top:10905;width:1168;height:2" coordorigin="4298,10905" coordsize="1168,0" path="m4298,10905l5466,10905e" filled="f" stroked="t" strokeweight=".239324pt" strokecolor="#676767">
                <v:path arrowok="t"/>
              </v:shape>
            </v:group>
            <v:group style="position:absolute;left:5409;top:10905;width:680;height:2" coordorigin="5409,10905" coordsize="680,2">
              <v:shape style="position:absolute;left:5409;top:10905;width:680;height:2" coordorigin="5409,10905" coordsize="680,0" path="m5409,10905l6088,10905e" filled="f" stroked="t" strokeweight=".239324pt" strokecolor="#4B4B4B">
                <v:path arrowok="t"/>
              </v:shape>
            </v:group>
            <v:group style="position:absolute;left:6275;top:10905;width:541;height:2" coordorigin="6275,10905" coordsize="541,2">
              <v:shape style="position:absolute;left:6275;top:10905;width:541;height:2" coordorigin="6275,10905" coordsize="541,0" path="m6275,10905l6816,10905e" filled="f" stroked="t" strokeweight=".239324pt" strokecolor="#444444">
                <v:path arrowok="t"/>
              </v:shape>
            </v:group>
            <v:group style="position:absolute;left:7074;top:10903;width:2513;height:2" coordorigin="7074,10903" coordsize="2513,2">
              <v:shape style="position:absolute;left:7074;top:10903;width:2513;height:2" coordorigin="7074,10903" coordsize="2513,0" path="m7074,10903l9587,10903e" filled="f" stroked="t" strokeweight=".478649pt" strokecolor="#484848">
                <v:path arrowok="t"/>
              </v:shape>
            </v:group>
            <v:group style="position:absolute;left:3992;top:10903;width:7663;height:2" coordorigin="3992,10903" coordsize="7663,2">
              <v:shape style="position:absolute;left:3992;top:10903;width:7663;height:2" coordorigin="3992,10903" coordsize="7663,0" path="m3992,10903l11655,10903e" filled="f" stroked="t" strokeweight=".717973pt" strokecolor="#4B4B4B">
                <v:path arrowok="t"/>
              </v:shape>
            </v:group>
            <v:group style="position:absolute;left:2288;top:11152;width:5696;height:2" coordorigin="2288,11152" coordsize="5696,2">
              <v:shape style="position:absolute;left:2288;top:11152;width:5696;height:2" coordorigin="2288,11152" coordsize="5696,0" path="m2288,11152l7984,11152e" filled="f" stroked="t" strokeweight=".957298pt" strokecolor="#484848">
                <v:path arrowok="t"/>
              </v:shape>
            </v:group>
            <v:group style="position:absolute;left:297;top:11159;width:2068;height:2" coordorigin="297,11159" coordsize="2068,2">
              <v:shape style="position:absolute;left:297;top:11159;width:2068;height:2" coordorigin="297,11159" coordsize="2068,0" path="m297,11159l2365,11159e" filled="f" stroked="t" strokeweight=".717973pt" strokecolor="#3B3B3B">
                <v:path arrowok="t"/>
              </v:shape>
            </v:group>
            <v:group style="position:absolute;left:4102;top:11154;width:507;height:2" coordorigin="4102,11154" coordsize="507,2">
              <v:shape style="position:absolute;left:4102;top:11154;width:507;height:2" coordorigin="4102,11154" coordsize="507,0" path="m4102,11154l4609,11154e" filled="f" stroked="t" strokeweight=".717973pt" strokecolor="#3B3B3B">
                <v:path arrowok="t"/>
              </v:shape>
            </v:group>
            <v:group style="position:absolute;left:7687;top:11142;width:3968;height:2" coordorigin="7687,11142" coordsize="3968,2">
              <v:shape style="position:absolute;left:7687;top:11142;width:3968;height:2" coordorigin="7687,11142" coordsize="3968,0" path="m7687,11142l11655,11142e" filled="f" stroked="t" strokeweight=".717973pt" strokecolor="#484848">
                <v:path arrowok="t"/>
              </v:shape>
            </v:group>
            <v:group style="position:absolute;left:297;top:11404;width:2068;height:2" coordorigin="297,11404" coordsize="2068,2">
              <v:shape style="position:absolute;left:297;top:11404;width:2068;height:2" coordorigin="297,11404" coordsize="2068,0" path="m297,11404l2365,11404e" filled="f" stroked="t" strokeweight=".957298pt" strokecolor="#4F4F4F">
                <v:path arrowok="t"/>
              </v:shape>
            </v:group>
            <v:group style="position:absolute;left:1106;top:11152;width:2;height:2316" coordorigin="1106,11152" coordsize="2,2316">
              <v:shape style="position:absolute;left:1106;top:11152;width:2;height:2316" coordorigin="1106,11152" coordsize="0,2316" path="m1106,13468l1106,11152e" filled="f" stroked="t" strokeweight=".957298pt" strokecolor="#484848">
                <v:path arrowok="t"/>
              </v:shape>
            </v:group>
            <v:group style="position:absolute;left:1599;top:11147;width:2;height:734" coordorigin="1599,11147" coordsize="2,734">
              <v:shape style="position:absolute;left:1599;top:11147;width:2;height:734" coordorigin="1599,11147" coordsize="0,734" path="m1599,11881l1599,11147e" filled="f" stroked="t" strokeweight=".239324pt" strokecolor="#484848">
                <v:path arrowok="t"/>
              </v:shape>
            </v:group>
            <v:group style="position:absolute;left:2288;top:11399;width:4332;height:2" coordorigin="2288,11399" coordsize="4332,2">
              <v:shape style="position:absolute;left:2288;top:11399;width:4332;height:2" coordorigin="2288,11399" coordsize="4332,0" path="m2288,11399l6620,11399e" filled="f" stroked="t" strokeweight=".478649pt" strokecolor="#3B3B3B">
                <v:path arrowok="t"/>
              </v:shape>
            </v:group>
            <v:group style="position:absolute;left:5753;top:11397;width:1651;height:2" coordorigin="5753,11397" coordsize="1651,2">
              <v:shape style="position:absolute;left:5753;top:11397;width:1651;height:2" coordorigin="5753,11397" coordsize="1651,0" path="m5753,11397l7405,11397e" filled="f" stroked="t" strokeweight=".957298pt" strokecolor="#545454">
                <v:path arrowok="t"/>
              </v:shape>
            </v:group>
            <v:group style="position:absolute;left:7369;top:11138;width:2;height:3174" coordorigin="7369,11138" coordsize="2,3174">
              <v:shape style="position:absolute;left:7369;top:11138;width:2;height:3174" coordorigin="7369,11138" coordsize="0,3174" path="m7369,14312l7369,11138e" filled="f" stroked="t" strokeweight=".957298pt" strokecolor="#484848">
                <v:path arrowok="t"/>
              </v:shape>
            </v:group>
            <v:group style="position:absolute;left:7328;top:11387;width:416;height:2" coordorigin="7328,11387" coordsize="416,2">
              <v:shape style="position:absolute;left:7328;top:11387;width:416;height:2" coordorigin="7328,11387" coordsize="416,0" path="m7328,11387l7745,11387e" filled="f" stroked="t" strokeweight=".717973pt" strokecolor="#2F2F2F">
                <v:path arrowok="t"/>
              </v:shape>
            </v:group>
            <v:group style="position:absolute;left:7591;top:11385;width:4064;height:2" coordorigin="7591,11385" coordsize="4064,2">
              <v:shape style="position:absolute;left:7591;top:11385;width:4064;height:2" coordorigin="7591,11385" coordsize="4064,0" path="m7591,11385l11655,11385e" filled="f" stroked="t" strokeweight=".957298pt" strokecolor="#4F4F4F">
                <v:path arrowok="t"/>
              </v:shape>
            </v:group>
            <v:group style="position:absolute;left:1106;top:11344;width:2;height:566" coordorigin="1106,11344" coordsize="2,566">
              <v:shape style="position:absolute;left:1106;top:11344;width:2;height:566" coordorigin="1106,11344" coordsize="0,566" path="m1106,11910l1106,11344e" filled="f" stroked="t" strokeweight=".478649pt" strokecolor="#2B2B2B">
                <v:path arrowok="t"/>
              </v:shape>
            </v:group>
            <v:group style="position:absolute;left:311;top:11852;width:2;height:743" coordorigin="311,11852" coordsize="2,743">
              <v:shape style="position:absolute;left:311;top:11852;width:2;height:743" coordorigin="311,11852" coordsize="0,743" path="m311,12595l311,11852e" filled="f" stroked="t" strokeweight=".478649pt" strokecolor="#181818">
                <v:path arrowok="t"/>
              </v:shape>
            </v:group>
            <v:group style="position:absolute;left:1599;top:11881;width:2;height:1491" coordorigin="1599,11881" coordsize="2,1491">
              <v:shape style="position:absolute;left:1599;top:11881;width:2;height:1491" coordorigin="1599,11881" coordsize="0,1491" path="m1599,13372l1599,11881e" filled="f" stroked="t" strokeweight=".239324pt" strokecolor="#000000">
                <v:path arrowok="t"/>
              </v:shape>
            </v:group>
            <v:group style="position:absolute;left:2350;top:11852;width:2;height:743" coordorigin="2350,11852" coordsize="2,743">
              <v:shape style="position:absolute;left:2350;top:11852;width:2;height:743" coordorigin="2350,11852" coordsize="0,743" path="m2350,12595l2350,11852e" filled="f" stroked="t" strokeweight=".478649pt" strokecolor="#131313">
                <v:path arrowok="t"/>
              </v:shape>
            </v:group>
            <v:group style="position:absolute;left:321;top:12538;width:2;height:3658" coordorigin="321,12538" coordsize="2,3658">
              <v:shape style="position:absolute;left:321;top:12538;width:2;height:3658" coordorigin="321,12538" coordsize="0,3658" path="m321,16196l321,12538e" filled="f" stroked="t" strokeweight=".957298pt" strokecolor="#4B4B4B">
                <v:path arrowok="t"/>
              </v:shape>
            </v:group>
            <v:group style="position:absolute;left:2355;top:12538;width:2;height:312" coordorigin="2355,12538" coordsize="2,312">
              <v:shape style="position:absolute;left:2355;top:12538;width:2;height:312" coordorigin="2355,12538" coordsize="0,312" path="m2355,12849l2355,12538e" filled="f" stroked="t" strokeweight=".717973pt" strokecolor="#343434">
                <v:path arrowok="t"/>
              </v:shape>
            </v:group>
            <v:group style="position:absolute;left:3418;top:13367;width:1101;height:2" coordorigin="3418,13367" coordsize="1101,2">
              <v:shape style="position:absolute;left:3418;top:13367;width:1101;height:2" coordorigin="3418,13367" coordsize="1101,0" path="m3418,13367l4518,13367e" filled="f" stroked="t" strokeweight="1.675271pt" strokecolor="#484B5B">
                <v:path arrowok="t"/>
              </v:shape>
            </v:group>
            <v:group style="position:absolute;left:11653;top:9997;width:2;height:5058" coordorigin="11653,9997" coordsize="2,5058">
              <v:shape style="position:absolute;left:11653;top:9997;width:2;height:5058" coordorigin="11653,9997" coordsize="0,5058" path="m11653,15055l11653,9997e" filled="f" stroked="t" strokeweight=".717973pt" strokecolor="#545454">
                <v:path arrowok="t"/>
              </v:shape>
            </v:group>
            <v:group style="position:absolute;left:1115;top:11814;width:2;height:4382" coordorigin="1115,11814" coordsize="2,4382">
              <v:shape style="position:absolute;left:1115;top:11814;width:2;height:4382" coordorigin="1115,11814" coordsize="0,4382" path="m1115,16196l1115,11814e" filled="f" stroked="t" strokeweight=".717973pt" strokecolor="#4B4B4B">
                <v:path arrowok="t"/>
              </v:shape>
            </v:group>
            <v:group style="position:absolute;left:11653;top:12758;width:2;height:1299" coordorigin="11653,12758" coordsize="2,1299">
              <v:shape style="position:absolute;left:11653;top:12758;width:2;height:1299" coordorigin="11653,12758" coordsize="0,1299" path="m11653,14058l11653,12758e" filled="f" stroked="t" strokeweight=".957298pt" strokecolor="#676767">
                <v:path arrowok="t"/>
              </v:shape>
            </v:group>
            <v:group style="position:absolute;left:287;top:13367;width:1316;height:2" coordorigin="287,13367" coordsize="1316,2">
              <v:shape style="position:absolute;left:287;top:13367;width:1316;height:2" coordorigin="287,13367" coordsize="1316,0" path="m287,13367l1603,13367e" filled="f" stroked="t" strokeweight=".239324pt" strokecolor="#4B4B4B">
                <v:path arrowok="t"/>
              </v:shape>
            </v:group>
            <v:group style="position:absolute;left:1599;top:13367;width:479;height:2" coordorigin="1599,13367" coordsize="479,2">
              <v:shape style="position:absolute;left:1599;top:13367;width:479;height:2" coordorigin="1599,13367" coordsize="479,0" path="m1599,13367l2077,13367e" filled="f" stroked="t" strokeweight=".239324pt" strokecolor="#6B6B6B">
                <v:path arrowok="t"/>
              </v:shape>
            </v:group>
            <v:group style="position:absolute;left:2077;top:13367;width:258;height:2" coordorigin="2077,13367" coordsize="258,2">
              <v:shape style="position:absolute;left:2077;top:13367;width:258;height:2" coordorigin="2077,13367" coordsize="258,0" path="m2077,13367l2336,13367e" filled="f" stroked="t" strokeweight=".239324pt" strokecolor="#000000">
                <v:path arrowok="t"/>
              </v:shape>
            </v:group>
            <v:group style="position:absolute;left:1599;top:13367;width:2;height:158" coordorigin="1599,13367" coordsize="2,158">
              <v:shape style="position:absolute;left:1599;top:13367;width:2;height:158" coordorigin="1599,13367" coordsize="0,158" path="m1599,13525l1599,13367e" filled="f" stroked="t" strokeweight=".239324pt" strokecolor="#545454">
                <v:path arrowok="t"/>
              </v:shape>
            </v:group>
            <v:group style="position:absolute;left:2353;top:12744;width:2;height:1002" coordorigin="2353,12744" coordsize="2,1002">
              <v:shape style="position:absolute;left:2353;top:12744;width:2;height:1002" coordorigin="2353,12744" coordsize="0,1002" path="m2353,13746l2353,12744e" filled="f" stroked="t" strokeweight=".957298pt" strokecolor="#545454">
                <v:path arrowok="t"/>
              </v:shape>
            </v:group>
            <v:group style="position:absolute;left:7378;top:13175;width:2;height:959" coordorigin="7378,13175" coordsize="2,959">
              <v:shape style="position:absolute;left:7378;top:13175;width:2;height:959" coordorigin="7378,13175" coordsize="0,959" path="m7378,14134l7378,13175e" filled="f" stroked="t" strokeweight="1.196622pt" strokecolor="#5B5B5B">
                <v:path arrowok="t"/>
              </v:shape>
            </v:group>
            <v:group style="position:absolute;left:1599;top:13525;width:2;height:2647" coordorigin="1599,13525" coordsize="2,2647">
              <v:shape style="position:absolute;left:1599;top:13525;width:2;height:2647" coordorigin="1599,13525" coordsize="0,2647" path="m1599,16172l1599,13525e" filled="f" stroked="t" strokeweight=".239324pt" strokecolor="#000000">
                <v:path arrowok="t"/>
              </v:shape>
            </v:group>
            <v:group style="position:absolute;left:2355;top:13688;width:2;height:201" coordorigin="2355,13688" coordsize="2,201">
              <v:shape style="position:absolute;left:2355;top:13688;width:2;height:201" coordorigin="2355,13688" coordsize="0,201" path="m2355,13890l2355,13688e" filled="f" stroked="t" strokeweight=".478649pt" strokecolor="#2B2B2B">
                <v:path arrowok="t"/>
              </v:shape>
            </v:group>
            <v:group style="position:absolute;left:2357;top:13832;width:2;height:1549" coordorigin="2357,13832" coordsize="2,1549">
              <v:shape style="position:absolute;left:2357;top:13832;width:2;height:1549" coordorigin="2357,13832" coordsize="0,1549" path="m2357,15381l2357,13832e" filled="f" stroked="t" strokeweight=".957298pt" strokecolor="#484848">
                <v:path arrowok="t"/>
              </v:shape>
            </v:group>
            <v:group style="position:absolute;left:10679;top:13880;width:2;height:292" coordorigin="10679,13880" coordsize="2,292">
              <v:shape style="position:absolute;left:10679;top:13880;width:2;height:292" coordorigin="10679,13880" coordsize="0,292" path="m10679,14173l10679,13880e" filled="f" stroked="t" strokeweight="2.632569pt" strokecolor="#4B4B4B">
                <v:path arrowok="t"/>
              </v:shape>
            </v:group>
            <v:group style="position:absolute;left:11622;top:13990;width:2;height:1563" coordorigin="11622,13990" coordsize="2,1563">
              <v:shape style="position:absolute;left:11622;top:13990;width:2;height:1563" coordorigin="11622,13990" coordsize="0,1563" path="m11622,15553l11622,13990e" filled="f" stroked="t" strokeweight=".239324pt" strokecolor="#000000">
                <v:path arrowok="t"/>
              </v:shape>
            </v:group>
            <v:group style="position:absolute;left:7381;top:14254;width:2;height:494" coordorigin="7381,14254" coordsize="2,494">
              <v:shape style="position:absolute;left:7381;top:14254;width:2;height:494" coordorigin="7381,14254" coordsize="0,494" path="m7381,14748l7381,14254e" filled="f" stroked="t" strokeweight=".478649pt" strokecolor="#131313">
                <v:path arrowok="t"/>
              </v:shape>
            </v:group>
            <v:group style="position:absolute;left:7386;top:11675;width:2;height:4497" coordorigin="7386,11675" coordsize="2,4497">
              <v:shape style="position:absolute;left:7386;top:11675;width:2;height:4497" coordorigin="7386,11675" coordsize="0,4497" path="m7386,16172l7386,11675e" filled="f" stroked="t" strokeweight=".717973pt" strokecolor="#3F3F3F">
                <v:path arrowok="t"/>
              </v:shape>
            </v:group>
            <v:group style="position:absolute;left:2357;top:15323;width:2;height:868" coordorigin="2357,15323" coordsize="2,868">
              <v:shape style="position:absolute;left:2357;top:15323;width:2;height:868" coordorigin="2357,15323" coordsize="0,868" path="m2357,16191l2357,15323e" filled="f" stroked="t" strokeweight=".957298pt" strokecolor="#5B5B5B">
                <v:path arrowok="t"/>
              </v:shape>
            </v:group>
            <v:group style="position:absolute;left:316;top:16189;width:1393;height:2" coordorigin="316,16189" coordsize="1393,2">
              <v:shape style="position:absolute;left:316;top:16189;width:1393;height:2" coordorigin="316,16189" coordsize="1393,0" path="m316,16189l1709,16189e" filled="f" stroked="t" strokeweight=".957298pt" strokecolor="#5B5B5B">
                <v:path arrowok="t"/>
              </v:shape>
            </v:group>
            <v:group style="position:absolute;left:1570;top:16186;width:536;height:2" coordorigin="1570,16186" coordsize="536,2">
              <v:shape style="position:absolute;left:1570;top:16186;width:536;height:2" coordorigin="1570,16186" coordsize="536,0" path="m1570,16186l2106,16186e" filled="f" stroked="t" strokeweight=".478649pt" strokecolor="#383838">
                <v:path arrowok="t"/>
              </v:shape>
            </v:group>
            <v:group style="position:absolute;left:2049;top:16186;width:311;height:2" coordorigin="2049,16186" coordsize="311,2">
              <v:shape style="position:absolute;left:2049;top:16186;width:311;height:2" coordorigin="2049,16186" coordsize="311,0" path="m2049,16186l2360,16186e" filled="f" stroked="t" strokeweight=".478649pt" strokecolor="#1F1F1F">
                <v:path arrowok="t"/>
              </v:shape>
            </v:group>
            <v:group style="position:absolute;left:2298;top:16182;width:6591;height:2" coordorigin="2298,16182" coordsize="6591,2">
              <v:shape style="position:absolute;left:2298;top:16182;width:6591;height:2" coordorigin="2298,16182" coordsize="6591,0" path="m2298,16182l8889,16182e" filled="f" stroked="t" strokeweight=".717973pt" strokecolor="#4B4B4B">
                <v:path arrowok="t"/>
              </v:shape>
            </v:group>
            <v:group style="position:absolute;left:7074;top:16167;width:670;height:2" coordorigin="7074,16167" coordsize="670,2">
              <v:shape style="position:absolute;left:7074;top:16167;width:670;height:2" coordorigin="7074,16167" coordsize="670,0" path="m7074,16167l7745,16167e" filled="f" stroked="t" strokeweight=".478649pt" strokecolor="#0F0F0F">
                <v:path arrowok="t"/>
              </v:shape>
            </v:group>
            <v:group style="position:absolute;left:9075;top:16160;width:2599;height:2" coordorigin="9075,16160" coordsize="2599,2">
              <v:shape style="position:absolute;left:9075;top:16160;width:2599;height:2" coordorigin="9075,16160" coordsize="2599,0" path="m9075,16160l11674,16160e" filled="f" stroked="t" strokeweight=".717973pt" strokecolor="#484848">
                <v:path arrowok="t"/>
              </v:shape>
            </v:group>
            <v:group style="position:absolute;left:2527;top:16167;width:9147;height:2" coordorigin="2527,16167" coordsize="9147,2">
              <v:shape style="position:absolute;left:2527;top:16167;width:9147;height:2" coordorigin="2527,16167" coordsize="9147,0" path="m2527,16167l11674,16167e" filled="f" stroked="t" strokeweight=".957298pt" strokecolor="#4B4B4B">
                <v:path arrowok="t"/>
              </v:shape>
            </v:group>
            <v:group style="position:absolute;left:11622;top:15553;width:2;height:618" coordorigin="11622,15553" coordsize="2,618">
              <v:shape style="position:absolute;left:11622;top:15553;width:2;height:618" coordorigin="11622,15553" coordsize="0,618" path="m11622,16172l11622,15553e" filled="f" stroked="t" strokeweight=".239324pt" strokecolor="#545454">
                <v:path arrowok="t"/>
              </v:shape>
            </v:group>
            <v:group style="position:absolute;left:9133;top:14387;width:2;height:177" coordorigin="9133,14387" coordsize="2,177">
              <v:shape style="position:absolute;left:9133;top:14387;width:2;height:177" coordorigin="9133,14387" coordsize="0,177" path="m9133,14565l9133,14387e" filled="f" stroked="t" strokeweight="4.08268pt" strokecolor="#EDEDED">
                <v:path arrowok="t"/>
              </v:shape>
            </v:group>
            <v:group style="position:absolute;left:9514;top:14527;width:2;height:175" coordorigin="9514,14527" coordsize="2,175">
              <v:shape style="position:absolute;left:9514;top:14527;width:2;height:175" coordorigin="9514,14527" coordsize="0,175" path="m9514,14702l9514,14527e" filled="f" stroked="t" strokeweight="2.31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8"/>
        </w:rPr>
        <w:t>EmrahAŞKIN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6049" w:right="512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0" w:right="160"/>
        </w:sectPr>
      </w:pPr>
      <w:rPr/>
    </w:p>
    <w:p>
      <w:pPr>
        <w:spacing w:before="98" w:after="0" w:line="209" w:lineRule="auto"/>
        <w:ind w:left="635" w:right="-159" w:firstLine="15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93"/>
          <w:szCs w:val="93"/>
          <w:color w:val="343434"/>
          <w:spacing w:val="-585"/>
          <w:w w:val="130"/>
          <w:b/>
          <w:bCs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343434"/>
          <w:spacing w:val="5"/>
          <w:w w:val="113"/>
          <w:position w:val="0"/>
        </w:rPr>
        <w:t>!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13"/>
          <w:position w:val="0"/>
        </w:rPr>
        <w:t>ZMIR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13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b/>
          <w:bCs/>
          <w:position w:val="0"/>
        </w:rPr>
        <w:t>BÜYÜKSEHIR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6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exact"/>
        <w:ind w:left="380" w:right="402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BÜYÜKŞEH-iR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11"/>
        </w:rPr>
        <w:t>DAlRE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111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3"/>
          <w:w w:val="21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5"/>
        </w:rPr>
        <w:t>BAŞKANLlCil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26" w:lineRule="exact"/>
        <w:ind w:left="1121" w:right="483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6"/>
          <w:position w:val="-1"/>
        </w:rPr>
        <w:t>YANGl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6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9"/>
          <w:w w:val="10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6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00" w:bottom="280" w:left="540" w:right="440"/>
          <w:cols w:num="2" w:equalWidth="0">
            <w:col w:w="1658" w:space="1441"/>
            <w:col w:w="7841"/>
          </w:cols>
        </w:sectPr>
      </w:pPr>
      <w:rPr/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9.129257" w:type="dxa"/>
      </w:tblPr>
      <w:tblGrid/>
      <w:tr>
        <w:trPr>
          <w:trHeight w:val="240" w:hRule="exact"/>
        </w:trPr>
        <w:tc>
          <w:tcPr>
            <w:tcW w:w="1219" w:type="dxa"/>
            <w:tcBorders>
              <w:top w:val="single" w:sz="5.66408" w:space="0" w:color="575757"/>
              <w:bottom w:val="single" w:sz="5.66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0" w:after="0" w:line="216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Pla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3"/>
                <w:position w:val="-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442" w:type="dxa"/>
            <w:tcBorders>
              <w:top w:val="single" w:sz="5.66408" w:space="0" w:color="575757"/>
              <w:bottom w:val="single" w:sz="5.66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0" w:after="0" w:line="216" w:lineRule="exact"/>
              <w:ind w:left="19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646667"/>
                <w:spacing w:val="0"/>
                <w:w w:val="12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46667"/>
                <w:spacing w:val="35"/>
                <w:w w:val="12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20"/>
                <w:position w:val="-1"/>
              </w:rPr>
              <w:t>07.03.2017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285" w:type="dxa"/>
            <w:tcBorders>
              <w:top w:val="single" w:sz="5.66408" w:space="0" w:color="575757"/>
              <w:bottom w:val="single" w:sz="5.66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0" w:after="0" w:line="216" w:lineRule="exact"/>
              <w:ind w:left="19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7"/>
                <w:position w:val="-1"/>
              </w:rPr>
              <w:t>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762" w:type="dxa"/>
            <w:tcBorders>
              <w:top w:val="single" w:sz="5.66408" w:space="0" w:color="575757"/>
              <w:bottom w:val="single" w:sz="5.66408" w:space="0" w:color="575757"/>
              <w:left w:val="nil" w:sz="6" w:space="0" w:color="auto"/>
              <w:right w:val="single" w:sz="5.66408" w:space="0" w:color="575757"/>
            </w:tcBorders>
          </w:tcPr>
          <w:p>
            <w:pPr>
              <w:spacing w:before="10" w:after="0" w:line="216" w:lineRule="exact"/>
              <w:ind w:left="248" w:right="-20"/>
              <w:jc w:val="left"/>
              <w:tabs>
                <w:tab w:pos="22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16"/>
                <w:position w:val="-1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"/>
                <w:w w:val="116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13:40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  <w:position w:val="-1"/>
              </w:rPr>
              <w:t>!Tel: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0544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590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4"/>
                <w:position w:val="-1"/>
              </w:rPr>
              <w:t>7050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66" w:hRule="exact"/>
        </w:trPr>
        <w:tc>
          <w:tcPr>
            <w:tcW w:w="1219" w:type="dxa"/>
            <w:tcBorders>
              <w:top w:val="single" w:sz="5.66408" w:space="0" w:color="57575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6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42" w:type="dxa"/>
            <w:tcBorders>
              <w:top w:val="single" w:sz="5.66408" w:space="0" w:color="57575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20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4"/>
              </w:rPr>
              <w:t>07.03.2017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285" w:type="dxa"/>
            <w:tcBorders>
              <w:top w:val="single" w:sz="5.66408" w:space="0" w:color="57575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93" w:right="-20"/>
              <w:jc w:val="left"/>
              <w:tabs>
                <w:tab w:pos="15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3"/>
              </w:rPr>
              <w:t>1543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762" w:type="dxa"/>
            <w:tcBorders>
              <w:top w:val="single" w:sz="5.66408" w:space="0" w:color="575757"/>
              <w:bottom w:val="nil" w:sz="6" w:space="0" w:color="auto"/>
              <w:left w:val="nil" w:sz="6" w:space="0" w:color="auto"/>
              <w:right w:val="single" w:sz="5.66408" w:space="0" w:color="575757"/>
            </w:tcBorders>
          </w:tcPr>
          <w:p>
            <w:pPr>
              <w:spacing w:before="3" w:after="0" w:line="240" w:lineRule="auto"/>
              <w:ind w:left="24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Çv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Ahmet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2"/>
              </w:rPr>
              <w:t>CAN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94" w:lineRule="exact"/>
        <w:ind w:left="1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Payaro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5107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Ürkın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00"/>
        </w:rPr>
        <w:t>zl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Seferihisar/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73" w:right="-20"/>
        <w:jc w:val="left"/>
        <w:tabs>
          <w:tab w:pos="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>Doğru</w:t>
      </w:r>
      <w:r>
        <w:rPr>
          <w:rFonts w:ascii="Arial" w:hAnsi="Arial" w:cs="Arial" w:eastAsia="Arial"/>
          <w:sz w:val="18"/>
          <w:szCs w:val="18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Payamlı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5107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</w:rPr>
        <w:t>Ürkın</w:t>
      </w:r>
      <w:r>
        <w:rPr>
          <w:rFonts w:ascii="Arial" w:hAnsi="Arial" w:cs="Arial" w:eastAsia="Arial"/>
          <w:sz w:val="18"/>
          <w:szCs w:val="18"/>
          <w:color w:val="4B4B4B"/>
          <w:spacing w:val="-16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646667"/>
          <w:spacing w:val="0"/>
          <w:w w:val="100"/>
        </w:rPr>
        <w:t>z</w:t>
      </w:r>
      <w:r>
        <w:rPr>
          <w:rFonts w:ascii="Arial" w:hAnsi="Arial" w:cs="Arial" w:eastAsia="Arial"/>
          <w:sz w:val="18"/>
          <w:szCs w:val="18"/>
          <w:color w:val="646667"/>
          <w:spacing w:val="0"/>
          <w:w w:val="100"/>
        </w:rPr>
        <w:t>/</w:t>
      </w:r>
      <w:r>
        <w:rPr>
          <w:rFonts w:ascii="Arial" w:hAnsi="Arial" w:cs="Arial" w:eastAsia="Arial"/>
          <w:sz w:val="18"/>
          <w:szCs w:val="18"/>
          <w:color w:val="646667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Seferihisar/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73" w:right="-20"/>
        <w:jc w:val="left"/>
        <w:tabs>
          <w:tab w:pos="1760" w:val="left"/>
          <w:tab w:pos="4000" w:val="left"/>
          <w:tab w:pos="546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Yan-gm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3" w:after="0" w:line="212" w:lineRule="exact"/>
        <w:ind w:left="173" w:right="-20"/>
        <w:jc w:val="left"/>
        <w:tabs>
          <w:tab w:pos="3440" w:val="left"/>
          <w:tab w:pos="5620" w:val="left"/>
          <w:tab w:pos="6060" w:val="left"/>
          <w:tab w:pos="6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9.30722pt;margin-top:12.518366pt;width:57.272332pt;height:24pt;mso-position-horizontal-relative:page;mso-position-vertical-relative:paragraph;z-index:-15501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  <w:tab w:pos="10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43434"/>
                      <w:spacing w:val="0"/>
                      <w:w w:val="47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43434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43434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646667"/>
                      <w:spacing w:val="0"/>
                      <w:w w:val="47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646667"/>
                      <w:spacing w:val="-52"/>
                      <w:w w:val="47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646667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646667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ACAFAF"/>
                      <w:spacing w:val="0"/>
                      <w:w w:val="47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6"/>
          <w:position w:val="-1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95"/>
          <w:position w:val="-1"/>
        </w:rPr>
        <w:t>Yapını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95"/>
          <w:position w:val="-1"/>
        </w:rPr>
        <w:t>n</w:t>
      </w:r>
      <w:r>
        <w:rPr>
          <w:rFonts w:ascii="Arial" w:hAnsi="Arial" w:cs="Arial" w:eastAsia="Arial"/>
          <w:sz w:val="17"/>
          <w:szCs w:val="17"/>
          <w:color w:val="343434"/>
          <w:spacing w:val="-12"/>
          <w:w w:val="95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-1"/>
        </w:rPr>
        <w:t>Şekli: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7"/>
          <w:szCs w:val="17"/>
          <w:color w:val="343434"/>
          <w:spacing w:val="6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17"/>
          <w:szCs w:val="17"/>
          <w:color w:val="343434"/>
          <w:spacing w:val="-43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17"/>
          <w:szCs w:val="17"/>
          <w:color w:val="343434"/>
          <w:spacing w:val="-43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-1"/>
        </w:rPr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17"/>
          <w:szCs w:val="17"/>
          <w:color w:val="4B4B4B"/>
          <w:spacing w:val="-43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3439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43434"/>
          <w:w w:val="93"/>
        </w:rPr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93"/>
          <w:u w:val="single" w:color="000000"/>
        </w:rPr>
        <w:t>Betonarm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93"/>
          <w:u w:val="single" w:color="000000"/>
        </w:rPr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93"/>
          <w:u w:val="single" w:color="000000"/>
        </w:rPr>
        <w:t>e</w:t>
      </w:r>
      <w:r>
        <w:rPr>
          <w:rFonts w:ascii="Arial" w:hAnsi="Arial" w:cs="Arial" w:eastAsia="Arial"/>
          <w:sz w:val="17"/>
          <w:szCs w:val="17"/>
          <w:color w:val="343434"/>
          <w:spacing w:val="39"/>
          <w:w w:val="93"/>
          <w:u w:val="single" w:color="000000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u w:val="single" w:color="000000"/>
        </w:rPr>
        <w:t>Kagi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u w:val="single" w:color="000000"/>
        </w:rPr>
        <w:t>r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u w:val="single" w:color="000000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7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00000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u w:val="single" w:color="000000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u w:val="single" w:color="000000"/>
        </w:rPr>
        <w:t>Çelık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</w:rPr>
        <w:t>  </w:t>
      </w:r>
      <w:r>
        <w:rPr>
          <w:rFonts w:ascii="Arial" w:hAnsi="Arial" w:cs="Arial" w:eastAsia="Arial"/>
          <w:sz w:val="17"/>
          <w:szCs w:val="17"/>
          <w:color w:val="343434"/>
          <w:spacing w:val="29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91"/>
        </w:rPr>
        <w:t>Dı</w:t>
      </w:r>
      <w:r>
        <w:rPr>
          <w:rFonts w:ascii="Arial" w:hAnsi="Arial" w:cs="Arial" w:eastAsia="Arial"/>
          <w:sz w:val="17"/>
          <w:szCs w:val="17"/>
          <w:color w:val="343434"/>
          <w:spacing w:val="-18"/>
          <w:w w:val="92"/>
        </w:rPr>
        <w:t>ğ</w:t>
      </w:r>
      <w:r>
        <w:rPr>
          <w:rFonts w:ascii="Arial" w:hAnsi="Arial" w:cs="Arial" w:eastAsia="Arial"/>
          <w:sz w:val="17"/>
          <w:szCs w:val="17"/>
          <w:color w:val="4B4B4B"/>
          <w:spacing w:val="-19"/>
          <w:w w:val="44"/>
        </w:rPr>
        <w:t>"</w:t>
      </w:r>
      <w:r>
        <w:rPr>
          <w:rFonts w:ascii="Arial" w:hAnsi="Arial" w:cs="Arial" w:eastAsia="Arial"/>
          <w:sz w:val="17"/>
          <w:szCs w:val="17"/>
          <w:color w:val="343434"/>
          <w:spacing w:val="-34"/>
          <w:w w:val="91"/>
        </w:rPr>
        <w:t>,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45"/>
        </w:rPr>
        <w:t>-</w:t>
      </w:r>
      <w:r>
        <w:rPr>
          <w:rFonts w:ascii="Arial" w:hAnsi="Arial" w:cs="Arial" w:eastAsia="Arial"/>
          <w:sz w:val="17"/>
          <w:szCs w:val="17"/>
          <w:color w:val="4B4B4B"/>
          <w:spacing w:val="-4"/>
          <w:w w:val="44"/>
        </w:rPr>
        <w:t>'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45"/>
        </w:rPr>
        <w:t>er</w:t>
      </w:r>
      <w:r>
        <w:rPr>
          <w:rFonts w:ascii="Arial" w:hAnsi="Arial" w:cs="Arial" w:eastAsia="Arial"/>
          <w:sz w:val="17"/>
          <w:szCs w:val="17"/>
          <w:color w:val="4B4B4B"/>
          <w:spacing w:val="-11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481"/>
        </w:rPr>
        <w:t>-</w:t>
      </w:r>
      <w:r>
        <w:rPr>
          <w:rFonts w:ascii="Arial" w:hAnsi="Arial" w:cs="Arial" w:eastAsia="Arial"/>
          <w:sz w:val="17"/>
          <w:szCs w:val="17"/>
          <w:color w:val="4B4B4B"/>
          <w:spacing w:val="-51"/>
          <w:w w:val="481"/>
        </w:rPr>
        <w:t> </w:t>
      </w:r>
      <w:r>
        <w:rPr>
          <w:rFonts w:ascii="Arial" w:hAnsi="Arial" w:cs="Arial" w:eastAsia="Arial"/>
          <w:sz w:val="17"/>
          <w:szCs w:val="17"/>
          <w:color w:val="646667"/>
          <w:spacing w:val="0"/>
          <w:w w:val="481"/>
        </w:rPr>
        <w:t>--</w:t>
      </w:r>
      <w:r>
        <w:rPr>
          <w:rFonts w:ascii="Arial" w:hAnsi="Arial" w:cs="Arial" w:eastAsia="Arial"/>
          <w:sz w:val="17"/>
          <w:szCs w:val="17"/>
          <w:color w:val="646667"/>
          <w:spacing w:val="-115"/>
          <w:w w:val="481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481"/>
        </w:rPr>
        <w:t>-</w:t>
      </w:r>
      <w:r>
        <w:rPr>
          <w:rFonts w:ascii="Arial" w:hAnsi="Arial" w:cs="Arial" w:eastAsia="Arial"/>
          <w:sz w:val="17"/>
          <w:szCs w:val="17"/>
          <w:color w:val="4B4B4B"/>
          <w:spacing w:val="-47"/>
          <w:w w:val="481"/>
        </w:rPr>
        <w:t> </w:t>
      </w:r>
      <w:r>
        <w:rPr>
          <w:rFonts w:ascii="Arial" w:hAnsi="Arial" w:cs="Arial" w:eastAsia="Arial"/>
          <w:sz w:val="17"/>
          <w:szCs w:val="17"/>
          <w:color w:val="646667"/>
          <w:spacing w:val="0"/>
          <w:w w:val="481"/>
        </w:rPr>
        <w:t>---</w:t>
      </w:r>
      <w:r>
        <w:rPr>
          <w:rFonts w:ascii="Arial" w:hAnsi="Arial" w:cs="Arial" w:eastAsia="Arial"/>
          <w:sz w:val="17"/>
          <w:szCs w:val="17"/>
          <w:color w:val="646667"/>
          <w:spacing w:val="-161"/>
          <w:w w:val="481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481"/>
        </w:rPr>
        <w:t>-</w:t>
      </w:r>
      <w:r>
        <w:rPr>
          <w:rFonts w:ascii="Arial" w:hAnsi="Arial" w:cs="Arial" w:eastAsia="Arial"/>
          <w:sz w:val="17"/>
          <w:szCs w:val="17"/>
          <w:color w:val="4B4B4B"/>
          <w:spacing w:val="-47"/>
          <w:w w:val="481"/>
        </w:rPr>
        <w:t> </w:t>
      </w:r>
      <w:r>
        <w:rPr>
          <w:rFonts w:ascii="Arial" w:hAnsi="Arial" w:cs="Arial" w:eastAsia="Arial"/>
          <w:sz w:val="17"/>
          <w:szCs w:val="17"/>
          <w:color w:val="646667"/>
          <w:spacing w:val="0"/>
          <w:w w:val="481"/>
        </w:rPr>
        <w:t>--</w:t>
      </w:r>
      <w:r>
        <w:rPr>
          <w:rFonts w:ascii="Arial" w:hAnsi="Arial" w:cs="Arial" w:eastAsia="Arial"/>
          <w:sz w:val="17"/>
          <w:szCs w:val="17"/>
          <w:color w:val="646667"/>
          <w:spacing w:val="-115"/>
          <w:w w:val="481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459"/>
        </w:rPr>
        <w:t>--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</w:rPr>
        <w:t>  </w:t>
      </w:r>
      <w:r>
        <w:rPr>
          <w:rFonts w:ascii="Arial" w:hAnsi="Arial" w:cs="Arial" w:eastAsia="Arial"/>
          <w:sz w:val="17"/>
          <w:szCs w:val="17"/>
          <w:color w:val="4B4B4B"/>
          <w:spacing w:val="-5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646667"/>
          <w:spacing w:val="0"/>
          <w:w w:val="459"/>
        </w:rPr>
        <w:t>--</w:t>
      </w:r>
      <w:r>
        <w:rPr>
          <w:rFonts w:ascii="Arial" w:hAnsi="Arial" w:cs="Arial" w:eastAsia="Arial"/>
          <w:sz w:val="17"/>
          <w:szCs w:val="17"/>
          <w:color w:val="646667"/>
          <w:spacing w:val="0"/>
          <w:w w:val="100"/>
        </w:rPr>
        <w:t>  </w:t>
      </w:r>
      <w:r>
        <w:rPr>
          <w:rFonts w:ascii="Arial" w:hAnsi="Arial" w:cs="Arial" w:eastAsia="Arial"/>
          <w:sz w:val="17"/>
          <w:szCs w:val="17"/>
          <w:color w:val="646667"/>
          <w:spacing w:val="-5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484"/>
        </w:rPr>
        <w:t>-</w:t>
      </w:r>
      <w:r>
        <w:rPr>
          <w:rFonts w:ascii="Arial" w:hAnsi="Arial" w:cs="Arial" w:eastAsia="Arial"/>
          <w:sz w:val="17"/>
          <w:szCs w:val="17"/>
          <w:color w:val="4B4B4B"/>
          <w:spacing w:val="-50"/>
          <w:w w:val="484"/>
        </w:rPr>
        <w:t> </w:t>
      </w:r>
      <w:r>
        <w:rPr>
          <w:rFonts w:ascii="Arial" w:hAnsi="Arial" w:cs="Arial" w:eastAsia="Arial"/>
          <w:sz w:val="17"/>
          <w:szCs w:val="17"/>
          <w:color w:val="646667"/>
          <w:spacing w:val="0"/>
          <w:w w:val="484"/>
        </w:rPr>
        <w:t>--</w:t>
      </w:r>
      <w:r>
        <w:rPr>
          <w:rFonts w:ascii="Arial" w:hAnsi="Arial" w:cs="Arial" w:eastAsia="Arial"/>
          <w:sz w:val="17"/>
          <w:szCs w:val="17"/>
          <w:color w:val="646667"/>
          <w:spacing w:val="-120"/>
          <w:w w:val="484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95"/>
        </w:rPr>
        <w:t>--ı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3798" w:right="-20"/>
        <w:jc w:val="left"/>
        <w:tabs>
          <w:tab w:pos="5780" w:val="left"/>
          <w:tab w:pos="6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5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</w:rPr>
        <w:t>14:00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40" w:right="440"/>
        </w:sectPr>
      </w:pPr>
      <w:rPr/>
    </w:p>
    <w:p>
      <w:pPr>
        <w:spacing w:before="67" w:after="0" w:line="240" w:lineRule="auto"/>
        <w:ind w:left="16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6" w:after="0" w:line="240" w:lineRule="auto"/>
        <w:ind w:right="-20"/>
        <w:jc w:val="left"/>
        <w:tabs>
          <w:tab w:pos="3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YBOÖA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YILDIRIM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2" w:after="0" w:line="215" w:lineRule="exact"/>
        <w:ind w:left="1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43434"/>
          <w:w w:val="233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343434"/>
          <w:spacing w:val="-3"/>
          <w:w w:val="233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0"/>
          <w:position w:val="-1"/>
        </w:rPr>
        <w:t>Çavuş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  <w:position w:val="-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CAN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40" w:right="440"/>
          <w:cols w:num="2" w:equalWidth="0">
            <w:col w:w="1226" w:space="754"/>
            <w:col w:w="8960"/>
          </w:cols>
        </w:sectPr>
      </w:pPr>
      <w:rPr/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7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lAraç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ECB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86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138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ECB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89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8"/>
        </w:rPr>
        <w:t>13:41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4" w:lineRule="exact"/>
        <w:ind w:left="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6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13:44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40" w:right="440"/>
          <w:cols w:num="4" w:equalWidth="0">
            <w:col w:w="674" w:space="1306"/>
            <w:col w:w="2014" w:space="478"/>
            <w:col w:w="2510" w:space="501"/>
            <w:col w:w="3457"/>
          </w:cols>
        </w:sectPr>
      </w:pPr>
      <w:rPr/>
    </w:p>
    <w:p>
      <w:pPr>
        <w:spacing w:before="23" w:after="0" w:line="214" w:lineRule="exact"/>
        <w:ind w:left="1995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-1"/>
        </w:rPr>
        <w:t>Dol1;algaz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40" w:right="440"/>
        </w:sectPr>
      </w:pPr>
      <w:rPr/>
    </w:p>
    <w:p>
      <w:pPr>
        <w:spacing w:before="18" w:after="0" w:line="240" w:lineRule="auto"/>
        <w:ind w:left="35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667"/>
          <w:w w:val="3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rdımcı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!Gitınişse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5" w:lineRule="auto"/>
        <w:ind w:left="5" w:right="1093" w:firstLine="5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9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40" w:right="440"/>
          <w:cols w:num="3" w:equalWidth="0">
            <w:col w:w="1332" w:space="658"/>
            <w:col w:w="2149" w:space="334"/>
            <w:col w:w="6467"/>
          </w:cols>
        </w:sectPr>
      </w:pPr>
      <w:rPr/>
    </w:p>
    <w:p>
      <w:pPr>
        <w:spacing w:before="28" w:after="0" w:line="240" w:lineRule="auto"/>
        <w:ind w:left="14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lotayı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göıüldü.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4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SöndOrmede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40" w:right="440"/>
          <w:cols w:num="2" w:equalWidth="0">
            <w:col w:w="1600" w:space="428"/>
            <w:col w:w="8912"/>
          </w:cols>
        </w:sectPr>
      </w:pPr>
      <w:rPr/>
    </w:p>
    <w:p>
      <w:pPr>
        <w:spacing w:before="14" w:after="0" w:line="146" w:lineRule="exact"/>
        <w:ind w:left="14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-6"/>
        </w:rPr>
        <w:t>ISöndürme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96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  <w:position w:val="-6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b/>
          <w:bCs/>
          <w:position w:val="-6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b/>
          <w:bCs/>
          <w:position w:val="-6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9"/>
          <w:w w:val="100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b/>
          <w:bCs/>
          <w:position w:val="-6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8" w:after="0" w:line="131" w:lineRule="exact"/>
        <w:ind w:right="-20"/>
        <w:jc w:val="left"/>
        <w:tabs>
          <w:tab w:pos="1900" w:val="left"/>
          <w:tab w:pos="3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211"/>
          <w:position w:val="-7"/>
        </w:rPr>
        <w:t>u</w:t>
      </w:r>
      <w:r>
        <w:rPr>
          <w:rFonts w:ascii="Arial" w:hAnsi="Arial" w:cs="Arial" w:eastAsia="Arial"/>
          <w:sz w:val="18"/>
          <w:szCs w:val="18"/>
          <w:color w:val="343434"/>
          <w:spacing w:val="-66"/>
          <w:w w:val="211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  <w:position w:val="-7"/>
        </w:rPr>
        <w:t>IKöpi.l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  <w:position w:val="-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84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-7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-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94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3"/>
          <w:position w:val="-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38"/>
          <w:position w:val="-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40" w:right="440"/>
          <w:cols w:num="3" w:equalWidth="0">
            <w:col w:w="1402" w:space="664"/>
            <w:col w:w="1361" w:space="1047"/>
            <w:col w:w="6466"/>
          </w:cols>
        </w:sectPr>
      </w:pPr>
      <w:rPr/>
    </w:p>
    <w:p>
      <w:pPr>
        <w:spacing w:before="0" w:after="0" w:line="364" w:lineRule="exact"/>
        <w:ind w:left="4473" w:right="-20"/>
        <w:jc w:val="left"/>
        <w:tabs>
          <w:tab w:pos="6360" w:val="left"/>
          <w:tab w:pos="79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1"/>
        </w:rPr>
        <w:t>b,5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1"/>
        </w:rPr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53"/>
          <w:position w:val="1"/>
        </w:rPr>
        <w:t>1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70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20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ACAFA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CAFA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incelenıedc,binam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3.katında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salondaki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koltu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takımları,halıla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tavan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68" w:right="998" w:firstLine="36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6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6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çatısı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4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>tü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>m</w:t>
      </w:r>
      <w:r>
        <w:rPr>
          <w:rFonts w:ascii="Arial" w:hAnsi="Arial" w:cs="Arial" w:eastAsia="Arial"/>
          <w:sz w:val="18"/>
          <w:szCs w:val="18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odaları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ısianma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Talımini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ziyan: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97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-12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(On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15" w:lineRule="exact"/>
        <w:ind w:left="209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Payamlı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97"/>
          <w:position w:val="-1"/>
        </w:rPr>
        <w:t>5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26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343434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07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sk.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3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8"/>
          <w:w w:val="136"/>
          <w:position w:val="-1"/>
        </w:rPr>
        <w:t>:</w:t>
      </w:r>
      <w:r>
        <w:rPr>
          <w:rFonts w:ascii="Arial" w:hAnsi="Arial" w:cs="Arial" w:eastAsia="Arial"/>
          <w:sz w:val="19"/>
          <w:szCs w:val="19"/>
          <w:color w:val="343434"/>
          <w:spacing w:val="3"/>
          <w:w w:val="169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-4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Ürkmezl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  <w:position w:val="-1"/>
        </w:rPr>
        <w:t>Seferibisa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0"/>
          <w:w w:val="104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82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40" w:right="440"/>
        </w:sectPr>
      </w:pPr>
      <w:rPr/>
    </w:p>
    <w:p>
      <w:pPr>
        <w:spacing w:before="9" w:after="0" w:line="240" w:lineRule="auto"/>
        <w:ind w:left="17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53" w:lineRule="auto"/>
        <w:ind w:right="53" w:firstLine="1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İZMİR'de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göıülmüş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olup;yapılan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soruşturmada,Binanın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2.katında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Recep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KARAOGLU'na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dairede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bacanın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temızlenmesİ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bacadan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ıasmındaki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izniasyo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malzemesini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yangııı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60" w:bottom="280" w:left="540" w:right="440"/>
          <w:cols w:num="2" w:equalWidth="0">
            <w:col w:w="1824" w:space="157"/>
            <w:col w:w="8959"/>
          </w:cols>
        </w:sectPr>
      </w:pPr>
      <w:rPr/>
    </w:p>
    <w:p>
      <w:pPr>
        <w:spacing w:before="12" w:after="0" w:line="256" w:lineRule="auto"/>
        <w:ind w:left="168" w:right="-53" w:firstLine="39"/>
        <w:jc w:val="left"/>
        <w:tabs>
          <w:tab w:pos="2020" w:val="left"/>
          <w:tab w:pos="6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1"/>
        </w:rPr>
        <w:t>igoıtalı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0" w:lineRule="exact"/>
        <w:ind w:left="173"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85"/>
        </w:rPr>
        <w:t>Rece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85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3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YBOGA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edild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3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6"/>
        </w:rPr>
        <w:t>.&gt;Jim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177" w:right="-20"/>
        <w:jc w:val="left"/>
        <w:tabs>
          <w:tab w:pos="1980" w:val="left"/>
          <w:tab w:pos="5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DönUşO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lfarih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07.03.2017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2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9"/>
        </w:rPr>
        <w:t>14:35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14" w:lineRule="exact"/>
        <w:ind w:left="11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-1"/>
        </w:rPr>
        <w:t>YaralıpiDE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Gümüldü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2.Posta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102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40" w:right="440"/>
          <w:cols w:num="2" w:equalWidth="0">
            <w:col w:w="7146" w:space="1108"/>
            <w:col w:w="2686"/>
          </w:cols>
        </w:sectPr>
      </w:pPr>
      <w:rPr/>
    </w:p>
    <w:p>
      <w:pPr>
        <w:spacing w:before="18" w:after="0" w:line="214" w:lineRule="exact"/>
        <w:ind w:left="3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40" w:lineRule="auto"/>
        <w:ind w:left="4592" w:right="478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135.360001pt;margin-top:6.702691pt;width:117.120003pt;height:55.68pt;mso-position-horizontal-relative:page;mso-position-vertical-relative:paragraph;z-index:-15506" type="#_x0000_t75">
            <v:imagedata r:id="rId12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left="4816" w:right="512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56pt;margin-top:8.427206pt;width:56.639999pt;height:18.240pt;mso-position-horizontal-relative:page;mso-position-vertical-relative:paragraph;z-index:-15504" type="#_x0000_t75">
            <v:imagedata r:id="rId13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40" w:right="440"/>
        </w:sectPr>
      </w:pPr>
      <w:rPr/>
    </w:p>
    <w:p>
      <w:pPr>
        <w:spacing w:before="35" w:after="0" w:line="240" w:lineRule="auto"/>
        <w:ind w:left="23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2.686440pt;margin-top:32.018227pt;width:536.435221pt;height:785.496606pt;mso-position-horizontal-relative:page;mso-position-vertical-relative:page;z-index:-15502" coordorigin="654,640" coordsize="10729,15710">
            <v:group style="position:absolute;left:661;top:669;width:10691;height:2" coordorigin="661,669" coordsize="10691,2">
              <v:shape style="position:absolute;left:661;top:669;width:10691;height:2" coordorigin="661,669" coordsize="10691,0" path="m661,669l11352,669e" filled="f" stroked="t" strokeweight=".70801pt" strokecolor="#606060">
                <v:path arrowok="t"/>
              </v:shape>
            </v:group>
            <v:group style="position:absolute;left:694;top:647;width:2;height:5418" coordorigin="694,647" coordsize="2,5418">
              <v:shape style="position:absolute;left:694;top:647;width:2;height:5418" coordorigin="694,647" coordsize="0,5418" path="m694,6065l694,647e" filled="f" stroked="t" strokeweight=".70801pt" strokecolor="#575757">
                <v:path arrowok="t"/>
              </v:shape>
            </v:group>
            <v:group style="position:absolute;left:2516;top:657;width:2;height:1514" coordorigin="2516,657" coordsize="2,1514">
              <v:shape style="position:absolute;left:2516;top:657;width:2;height:1514" coordorigin="2516,657" coordsize="0,1514" path="m2516,2171l2516,657e" filled="f" stroked="t" strokeweight=".70801pt" strokecolor="#606060">
                <v:path arrowok="t"/>
              </v:shape>
            </v:group>
            <v:group style="position:absolute;left:9176;top:671;width:2;height:1514" coordorigin="9176,671" coordsize="2,1514">
              <v:shape style="position:absolute;left:9176;top:671;width:2;height:1514" coordorigin="9176,671" coordsize="0,1514" path="m9176,2185l9176,671e" filled="f" stroked="t" strokeweight=".70801pt" strokecolor="#545454">
                <v:path arrowok="t"/>
              </v:shape>
            </v:group>
            <v:group style="position:absolute;left:684;top:2890;width:10667;height:2" coordorigin="684,2890" coordsize="10667,2">
              <v:shape style="position:absolute;left:684;top:2890;width:10667;height:2" coordorigin="684,2890" coordsize="10667,0" path="m684,2890l11352,2890e" filled="f" stroked="t" strokeweight=".70801pt" strokecolor="#575757">
                <v:path arrowok="t"/>
              </v:shape>
            </v:group>
            <v:group style="position:absolute;left:689;top:3128;width:10667;height:2" coordorigin="689,3128" coordsize="10667,2">
              <v:shape style="position:absolute;left:689;top:3128;width:10667;height:2" coordorigin="689,3128" coordsize="10667,0" path="m689,3128l11356,3128e" filled="f" stroked="t" strokeweight=".70801pt" strokecolor="#575757">
                <v:path arrowok="t"/>
              </v:shape>
            </v:group>
            <v:group style="position:absolute;left:689;top:3371;width:10667;height:2" coordorigin="689,3371" coordsize="10667,2">
              <v:shape style="position:absolute;left:689;top:3371;width:10667;height:2" coordorigin="689,3371" coordsize="10667,0" path="m689,3371l11356,3371e" filled="f" stroked="t" strokeweight=".70801pt" strokecolor="#575757">
                <v:path arrowok="t"/>
              </v:shape>
            </v:group>
            <v:group style="position:absolute;left:3965;top:3361;width:2;height:743" coordorigin="3965,3361" coordsize="2,743">
              <v:shape style="position:absolute;left:3965;top:3361;width:2;height:743" coordorigin="3965,3361" coordsize="0,743" path="m3965,4104l3965,3361e" filled="f" stroked="t" strokeweight=".70801pt" strokecolor="#575757">
                <v:path arrowok="t"/>
              </v:shape>
            </v:group>
            <v:group style="position:absolute;left:7038;top:3366;width:2;height:747" coordorigin="7038,3366" coordsize="2,747">
              <v:shape style="position:absolute;left:7038;top:3366;width:2;height:747" coordorigin="7038,3366" coordsize="0,747" path="m7038,4113l7038,3366e" filled="f" stroked="t" strokeweight=".944013pt" strokecolor="#545454">
                <v:path arrowok="t"/>
              </v:shape>
            </v:group>
            <v:group style="position:absolute;left:11356;top:666;width:2;height:15658" coordorigin="11356,666" coordsize="2,15658">
              <v:shape style="position:absolute;left:11356;top:666;width:2;height:15658" coordorigin="11356,666" coordsize="0,15658" path="m11356,16324l11356,666e" filled="f" stroked="t" strokeweight=".70801pt" strokecolor="#575757">
                <v:path arrowok="t"/>
              </v:shape>
            </v:group>
            <v:group style="position:absolute;left:2521;top:4085;width:2;height:12254" coordorigin="2521,4085" coordsize="2,12254">
              <v:shape style="position:absolute;left:2521;top:4085;width:2;height:12254" coordorigin="2521,4085" coordsize="0,12254" path="m2521,16338l2521,4085e" filled="f" stroked="t" strokeweight=".70801pt" strokecolor="#4B4B4B">
                <v:path arrowok="t"/>
              </v:shape>
            </v:group>
            <v:group style="position:absolute;left:689;top:4099;width:10667;height:2" coordorigin="689,4099" coordsize="10667,2">
              <v:shape style="position:absolute;left:689;top:4099;width:10667;height:2" coordorigin="689,4099" coordsize="10667,0" path="m689,4099l11356,4099e" filled="f" stroked="t" strokeweight=".70801pt" strokecolor="#4F4F4F">
                <v:path arrowok="t"/>
              </v:shape>
            </v:group>
            <v:group style="position:absolute;left:2506;top:4618;width:8855;height:2" coordorigin="2506,4618" coordsize="8855,2">
              <v:shape style="position:absolute;left:2506;top:4618;width:8855;height:2" coordorigin="2506,4618" coordsize="8855,0" path="m2506,4618l11361,4618e" filled="f" stroked="t" strokeweight=".70801pt" strokecolor="#5B5B5B">
                <v:path arrowok="t"/>
              </v:shape>
            </v:group>
            <v:group style="position:absolute;left:5003;top:4608;width:2;height:2161" coordorigin="5003,4608" coordsize="2,2161">
              <v:shape style="position:absolute;left:5003;top:4608;width:2;height:2161" coordorigin="5003,4608" coordsize="0,2161" path="m5003,6770l5003,4608e" filled="f" stroked="t" strokeweight=".70801pt" strokecolor="#4B4B4B">
                <v:path arrowok="t"/>
              </v:shape>
            </v:group>
            <v:group style="position:absolute;left:4994;top:5094;width:6363;height:2" coordorigin="4994,5094" coordsize="6363,2">
              <v:shape style="position:absolute;left:4994;top:5094;width:6363;height:2" coordorigin="4994,5094" coordsize="6363,0" path="m4994,5094l11356,5094e" filled="f" stroked="t" strokeweight=".70801pt" strokecolor="#777777">
                <v:path arrowok="t"/>
              </v:shape>
            </v:group>
            <v:group style="position:absolute;left:4999;top:5337;width:6363;height:2" coordorigin="4999,5337" coordsize="6363,2">
              <v:shape style="position:absolute;left:4999;top:5337;width:6363;height:2" coordorigin="4999,5337" coordsize="6363,0" path="m4999,5337l11361,5337e" filled="f" stroked="t" strokeweight=".70801pt" strokecolor="#575757">
                <v:path arrowok="t"/>
              </v:shape>
            </v:group>
            <v:group style="position:absolute;left:4994;top:5575;width:6367;height:2" coordorigin="4994,5575" coordsize="6367,2">
              <v:shape style="position:absolute;left:4994;top:5575;width:6367;height:2" coordorigin="4994,5575" coordsize="6367,0" path="m4994,5575l11361,5575e" filled="f" stroked="t" strokeweight=".70801pt" strokecolor="#575757">
                <v:path arrowok="t"/>
              </v:shape>
            </v:group>
            <v:group style="position:absolute;left:2511;top:5817;width:8845;height:2" coordorigin="2511,5817" coordsize="8845,2">
              <v:shape style="position:absolute;left:2511;top:5817;width:8845;height:2" coordorigin="2511,5817" coordsize="8845,0" path="m2511,5817l11356,5817e" filled="f" stroked="t" strokeweight=".70801pt" strokecolor="#575757">
                <v:path arrowok="t"/>
              </v:shape>
            </v:group>
            <v:group style="position:absolute;left:7883;top:6051;width:2;height:728" coordorigin="7883,6051" coordsize="2,728">
              <v:shape style="position:absolute;left:7883;top:6051;width:2;height:728" coordorigin="7883,6051" coordsize="0,728" path="m7883,6779l7883,6051e" filled="f" stroked="t" strokeweight=".70801pt" strokecolor="#545454">
                <v:path arrowok="t"/>
              </v:shape>
            </v:group>
            <v:group style="position:absolute;left:788;top:6056;width:10573;height:2" coordorigin="788,6056" coordsize="10573,2">
              <v:shape style="position:absolute;left:788;top:6056;width:10573;height:2" coordorigin="788,6056" coordsize="10573,0" path="m788,6056l11361,6056e" filled="f" stroked="t" strokeweight=".70801pt" strokecolor="#5B5B5B">
                <v:path arrowok="t"/>
              </v:shape>
            </v:group>
            <v:group style="position:absolute;left:684;top:4375;width:10672;height:2" coordorigin="684,4375" coordsize="10672,2">
              <v:shape style="position:absolute;left:684;top:4375;width:10672;height:2" coordorigin="684,4375" coordsize="10672,0" path="m684,4375l11356,4375e" filled="f" stroked="t" strokeweight=".70801pt" strokecolor="#5B5B5B">
                <v:path arrowok="t"/>
              </v:shape>
            </v:group>
            <v:group style="position:absolute;left:2511;top:6527;width:8850;height:2" coordorigin="2511,6527" coordsize="8850,2">
              <v:shape style="position:absolute;left:2511;top:6527;width:8850;height:2" coordorigin="2511,6527" coordsize="8850,0" path="m2511,6527l11361,6527e" filled="f" stroked="t" strokeweight=".70801pt" strokecolor="#5B5B5B">
                <v:path arrowok="t"/>
              </v:shape>
            </v:group>
            <v:group style="position:absolute;left:2506;top:6765;width:8855;height:2" coordorigin="2506,6765" coordsize="8855,2">
              <v:shape style="position:absolute;left:2506;top:6765;width:8855;height:2" coordorigin="2506,6765" coordsize="8855,0" path="m2506,6765l11361,6765e" filled="f" stroked="t" strokeweight=".70801pt" strokecolor="#606060">
                <v:path arrowok="t"/>
              </v:shape>
            </v:group>
            <v:group style="position:absolute;left:684;top:7005;width:10677;height:2" coordorigin="684,7005" coordsize="10677,2">
              <v:shape style="position:absolute;left:684;top:7005;width:10677;height:2" coordorigin="684,7005" coordsize="10677,0" path="m684,7005l11361,7005e" filled="f" stroked="t" strokeweight=".70801pt" strokecolor="#575757">
                <v:path arrowok="t"/>
              </v:shape>
            </v:group>
            <v:group style="position:absolute;left:5006;top:7465;width:2;height:728" coordorigin="5006,7465" coordsize="2,728">
              <v:shape style="position:absolute;left:5006;top:7465;width:2;height:728" coordorigin="5006,7465" coordsize="0,728" path="m5006,8193l5006,7465e" filled="f" stroked="t" strokeweight=".944013pt" strokecolor="#4F4F4F">
                <v:path arrowok="t"/>
              </v:shape>
            </v:group>
            <v:group style="position:absolute;left:689;top:8188;width:10677;height:2" coordorigin="689,8188" coordsize="10677,2">
              <v:shape style="position:absolute;left:689;top:8188;width:10677;height:2" coordorigin="689,8188" coordsize="10677,0" path="m689,8188l11366,8188e" filled="f" stroked="t" strokeweight=".70801pt" strokecolor="#5B5B5B">
                <v:path arrowok="t"/>
              </v:shape>
            </v:group>
            <v:group style="position:absolute;left:684;top:7474;width:10677;height:2" coordorigin="684,7474" coordsize="10677,2">
              <v:shape style="position:absolute;left:684;top:7474;width:10677;height:2" coordorigin="684,7474" coordsize="10677,0" path="m684,7474l11361,7474e" filled="f" stroked="t" strokeweight=".70801pt" strokecolor="#5B5B5B">
                <v:path arrowok="t"/>
              </v:shape>
            </v:group>
            <v:group style="position:absolute;left:4999;top:7715;width:6363;height:2" coordorigin="4999,7715" coordsize="6363,2">
              <v:shape style="position:absolute;left:4999;top:7715;width:6363;height:2" coordorigin="4999,7715" coordsize="6363,0" path="m4999,7715l11361,7715e" filled="f" stroked="t" strokeweight=".70801pt" strokecolor="#5B5B5B">
                <v:path arrowok="t"/>
              </v:shape>
            </v:group>
            <v:group style="position:absolute;left:4999;top:7950;width:6363;height:2" coordorigin="4999,7950" coordsize="6363,2">
              <v:shape style="position:absolute;left:4999;top:7950;width:6363;height:2" coordorigin="4999,7950" coordsize="6363,0" path="m4999,7950l11361,7950e" filled="f" stroked="t" strokeweight=".70801pt" strokecolor="#5B5B5B">
                <v:path arrowok="t"/>
              </v:shape>
            </v:group>
            <v:group style="position:absolute;left:689;top:8993;width:10677;height:2" coordorigin="689,8993" coordsize="10677,2">
              <v:shape style="position:absolute;left:689;top:8993;width:10677;height:2" coordorigin="689,8993" coordsize="10677,0" path="m689,8993l11366,8993e" filled="f" stroked="t" strokeweight=".70801pt" strokecolor="#575757">
                <v:path arrowok="t"/>
              </v:shape>
            </v:group>
            <v:group style="position:absolute;left:689;top:9924;width:10677;height:2" coordorigin="689,9924" coordsize="10677,2">
              <v:shape style="position:absolute;left:689;top:9924;width:10677;height:2" coordorigin="689,9924" coordsize="10677,0" path="m689,9924l11366,9924e" filled="f" stroked="t" strokeweight=".70801pt" strokecolor="#575757">
                <v:path arrowok="t"/>
              </v:shape>
            </v:group>
            <v:group style="position:absolute;left:826;top:10876;width:10540;height:2" coordorigin="826,10876" coordsize="10540,2">
              <v:shape style="position:absolute;left:826;top:10876;width:10540;height:2" coordorigin="826,10876" coordsize="10540,0" path="m826,10876l11366,10876e" filled="f" stroked="t" strokeweight=".70801pt" strokecolor="#606060">
                <v:path arrowok="t"/>
              </v:shape>
            </v:group>
            <v:group style="position:absolute;left:684;top:10164;width:10682;height:2" coordorigin="684,10164" coordsize="10682,2">
              <v:shape style="position:absolute;left:684;top:10164;width:10682;height:2" coordorigin="684,10164" coordsize="10682,0" path="m684,10164l11366,10164e" filled="f" stroked="t" strokeweight=".70801pt" strokecolor="#606060">
                <v:path arrowok="t"/>
              </v:shape>
            </v:group>
            <v:group style="position:absolute;left:689;top:10402;width:10682;height:2" coordorigin="689,10402" coordsize="10682,2">
              <v:shape style="position:absolute;left:689;top:10402;width:10682;height:2" coordorigin="689,10402" coordsize="10682,0" path="m689,10402l11371,10402e" filled="f" stroked="t" strokeweight=".70801pt" strokecolor="#606060">
                <v:path arrowok="t"/>
              </v:shape>
            </v:group>
            <v:group style="position:absolute;left:699;top:10869;width:2;height:5475" coordorigin="699,10869" coordsize="2,5475">
              <v:shape style="position:absolute;left:699;top:10869;width:2;height:5475" coordorigin="699,10869" coordsize="0,5475" path="m699,16343l699,10869e" filled="f" stroked="t" strokeweight=".70801pt" strokecolor="#4F4F4F">
                <v:path arrowok="t"/>
              </v:shape>
            </v:group>
            <v:group style="position:absolute;left:689;top:11111;width:10682;height:2" coordorigin="689,11111" coordsize="10682,2">
              <v:shape style="position:absolute;left:689;top:11111;width:10682;height:2" coordorigin="689,11111" coordsize="10682,0" path="m689,11111l11371,11111e" filled="f" stroked="t" strokeweight=".70801pt" strokecolor="#606060">
                <v:path arrowok="t"/>
              </v:shape>
            </v:group>
            <v:group style="position:absolute;left:684;top:11583;width:10682;height:2" coordorigin="684,11583" coordsize="10682,2">
              <v:shape style="position:absolute;left:684;top:11583;width:10682;height:2" coordorigin="684,11583" coordsize="10682,0" path="m684,11583l11366,11583e" filled="f" stroked="t" strokeweight=".70801pt" strokecolor="#606060">
                <v:path arrowok="t"/>
              </v:shape>
            </v:group>
            <v:group style="position:absolute;left:699;top:16327;width:10677;height:2" coordorigin="699,16327" coordsize="10677,2">
              <v:shape style="position:absolute;left:699;top:16327;width:10677;height:2" coordorigin="699,16327" coordsize="10677,0" path="m699,16327l11375,16327e" filled="f" stroked="t" strokeweight=".70801pt" strokecolor="#676767">
                <v:path arrowok="t"/>
              </v:shape>
            </v:group>
            <v:group style="position:absolute;left:1543;top:11073;width:2;height:5270" coordorigin="1543,11073" coordsize="2,5270">
              <v:shape style="position:absolute;left:1543;top:11073;width:2;height:5270" coordorigin="1543,11073" coordsize="0,5270" path="m1543,16343l1543,11073e" filled="f" stroked="t" strokeweight=".70801pt" strokecolor="#4F4F4F">
                <v:path arrowok="t"/>
              </v:shape>
            </v:group>
            <v:group style="position:absolute;left:694;top:6351;width:2;height:4237" coordorigin="694,6351" coordsize="2,4237">
              <v:shape style="position:absolute;left:694;top:6351;width:2;height:4237" coordorigin="694,6351" coordsize="0,4237" path="m694,10588l694,6351e" filled="f" stroked="t" strokeweight=".70801pt" strokecolor="#4F4F4F">
                <v:path arrowok="t"/>
              </v:shape>
            </v:group>
            <v:group style="position:absolute;left:689;top:13653;width:1841;height:2" coordorigin="689,13653" coordsize="1841,2">
              <v:shape style="position:absolute;left:689;top:13653;width:1841;height:2" coordorigin="689,13653" coordsize="1841,0" path="m689,13653l2530,13653e" filled="f" stroked="t" strokeweight=".70801pt" strokecolor="#5B5B60">
                <v:path arrowok="t"/>
              </v:shape>
            </v:group>
            <v:group style="position:absolute;left:1964;top:11107;width:2;height:5232" coordorigin="1964,11107" coordsize="2,5232">
              <v:shape style="position:absolute;left:1964;top:11107;width:2;height:5232" coordorigin="1964,11107" coordsize="0,5232" path="m1964,16338l1964,11107e" filled="f" stroked="t" strokeweight=".70801pt" strokecolor="#4F4F4F">
                <v:path arrowok="t"/>
              </v:shape>
            </v:group>
            <v:group style="position:absolute;left:7448;top:11102;width:2;height:5232" coordorigin="7448,11102" coordsize="2,5232">
              <v:shape style="position:absolute;left:7448;top:11102;width:2;height:5232" coordorigin="7448,11102" coordsize="0,5232" path="m7448,16334l7448,11102e" filled="f" stroked="t" strokeweight=".70801pt" strokecolor="#54545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105"/>
        </w:rPr>
        <w:t>itfaiy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ACAFAF"/>
          <w:spacing w:val="-7"/>
          <w:w w:val="8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450" w:lineRule="exact"/>
        <w:ind w:right="-20"/>
        <w:jc w:val="left"/>
        <w:tabs>
          <w:tab w:pos="2980" w:val="left"/>
        </w:tabs>
        <w:rPr>
          <w:rFonts w:ascii="Arial" w:hAnsi="Arial" w:cs="Arial" w:eastAsia="Arial"/>
          <w:sz w:val="40"/>
          <w:szCs w:val="40"/>
        </w:rPr>
      </w:pPr>
      <w:rPr/>
      <w:r>
        <w:rPr/>
        <w:pict>
          <v:shape style="position:absolute;margin-left:314.880005pt;margin-top:-1.226425pt;width:41.279999pt;height:39.360001pt;mso-position-horizontal-relative:page;mso-position-vertical-relative:paragraph;z-index:-15505" type="#_x0000_t75">
            <v:imagedata r:id="rId14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3.055664pt;margin-top:9.592355pt;width:34.375002pt;height:25pt;mso-position-horizontal-relative:page;mso-position-vertical-relative:paragraph;z-index:-15500" type="#_x0000_t202" filled="f" stroked="f">
            <v:textbox inset="0,0,0,0">
              <w:txbxContent>
                <w:p>
                  <w:pPr>
                    <w:spacing w:before="0" w:after="0" w:line="500" w:lineRule="exact"/>
                    <w:ind w:right="-115"/>
                    <w:jc w:val="left"/>
                    <w:rPr>
                      <w:rFonts w:ascii="Times New Roman" w:hAnsi="Times New Roman" w:cs="Times New Roman" w:eastAsia="Times New Roman"/>
                      <w:sz w:val="50"/>
                      <w:szCs w:val="5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313A7E"/>
                      <w:spacing w:val="0"/>
                      <w:w w:val="275"/>
                      <w:i/>
                    </w:rPr>
                    <w:t>g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  <w:b/>
          <w:bCs/>
          <w:position w:val="-2"/>
        </w:rPr>
        <w:t>2.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13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b/>
          <w:bCs/>
          <w:position w:val="-2"/>
        </w:rPr>
        <w:t>PO.</w:t>
      </w:r>
      <w:r>
        <w:rPr>
          <w:rFonts w:ascii="Arial" w:hAnsi="Arial" w:cs="Arial" w:eastAsia="Arial"/>
          <w:sz w:val="19"/>
          <w:szCs w:val="19"/>
          <w:color w:val="343434"/>
          <w:spacing w:val="4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b/>
          <w:bCs/>
          <w:position w:val="-2"/>
        </w:rPr>
        <w:t>T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b/>
          <w:bCs/>
          <w:position w:val="-2"/>
        </w:rPr>
        <w:t>A</w:t>
      </w:r>
      <w:r>
        <w:rPr>
          <w:rFonts w:ascii="Arial" w:hAnsi="Arial" w:cs="Arial" w:eastAsia="Arial"/>
          <w:sz w:val="19"/>
          <w:szCs w:val="19"/>
          <w:color w:val="343434"/>
          <w:spacing w:val="-6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94"/>
          <w:b/>
          <w:bCs/>
          <w:position w:val="-2"/>
        </w:rPr>
        <w:t>.GRUPLA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94"/>
          <w:b/>
          <w:bCs/>
          <w:position w:val="-2"/>
        </w:rPr>
        <w:t>R</w:t>
      </w:r>
      <w:r>
        <w:rPr>
          <w:rFonts w:ascii="Arial" w:hAnsi="Arial" w:cs="Arial" w:eastAsia="Arial"/>
          <w:sz w:val="19"/>
          <w:szCs w:val="19"/>
          <w:color w:val="343434"/>
          <w:spacing w:val="21"/>
          <w:w w:val="94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  <w:b/>
          <w:bCs/>
          <w:position w:val="-2"/>
        </w:rPr>
        <w:t>AMİRİ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40"/>
          <w:szCs w:val="40"/>
          <w:color w:val="464F83"/>
          <w:spacing w:val="0"/>
          <w:w w:val="147"/>
          <w:position w:val="-2"/>
        </w:rPr>
        <w:t>/</w:t>
      </w:r>
      <w:r>
        <w:rPr>
          <w:rFonts w:ascii="Arial" w:hAnsi="Arial" w:cs="Arial" w:eastAsia="Arial"/>
          <w:sz w:val="40"/>
          <w:szCs w:val="40"/>
          <w:color w:val="464F83"/>
          <w:spacing w:val="23"/>
          <w:w w:val="148"/>
          <w:position w:val="-2"/>
        </w:rPr>
        <w:t>7</w:t>
      </w:r>
      <w:r>
        <w:rPr>
          <w:rFonts w:ascii="Arial" w:hAnsi="Arial" w:cs="Arial" w:eastAsia="Arial"/>
          <w:sz w:val="40"/>
          <w:szCs w:val="40"/>
          <w:color w:val="ACAFAF"/>
          <w:spacing w:val="0"/>
          <w:w w:val="11"/>
          <w:position w:val="-2"/>
        </w:rPr>
        <w:t>.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32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b/>
          <w:bCs/>
        </w:rPr>
        <w:t>Huseyın</w:t>
      </w:r>
      <w:r>
        <w:rPr>
          <w:rFonts w:ascii="Arial" w:hAnsi="Arial" w:cs="Arial" w:eastAsia="Arial"/>
          <w:sz w:val="19"/>
          <w:szCs w:val="19"/>
          <w:color w:val="343434"/>
          <w:spacing w:val="39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b/>
          <w:bCs/>
        </w:rPr>
        <w:t>AKTOPRAK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07" w:lineRule="exact"/>
        <w:ind w:left="486" w:right="-139"/>
        <w:jc w:val="left"/>
        <w:tabs>
          <w:tab w:pos="2620" w:val="left"/>
        </w:tabs>
        <w:rPr>
          <w:rFonts w:ascii="Times New Roman" w:hAnsi="Times New Roman" w:cs="Times New Roman" w:eastAsia="Times New Roman"/>
          <w:sz w:val="66"/>
          <w:szCs w:val="66"/>
        </w:rPr>
      </w:pPr>
      <w:rPr/>
      <w:r>
        <w:rPr>
          <w:rFonts w:ascii="Times New Roman" w:hAnsi="Times New Roman" w:cs="Times New Roman" w:eastAsia="Times New Roman"/>
          <w:sz w:val="66"/>
          <w:szCs w:val="66"/>
          <w:color w:val="313A7E"/>
          <w:spacing w:val="0"/>
          <w:w w:val="296"/>
        </w:rPr>
        <w:t>\</w:t>
      </w:r>
      <w:r>
        <w:rPr>
          <w:rFonts w:ascii="Times New Roman" w:hAnsi="Times New Roman" w:cs="Times New Roman" w:eastAsia="Times New Roman"/>
          <w:sz w:val="66"/>
          <w:szCs w:val="66"/>
          <w:color w:val="313A7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66"/>
          <w:szCs w:val="66"/>
          <w:color w:val="313A7E"/>
          <w:spacing w:val="0"/>
          <w:w w:val="100"/>
        </w:rPr>
      </w:r>
      <w:r>
        <w:rPr>
          <w:rFonts w:ascii="Times New Roman" w:hAnsi="Times New Roman" w:cs="Times New Roman" w:eastAsia="Times New Roman"/>
          <w:sz w:val="66"/>
          <w:szCs w:val="66"/>
          <w:color w:val="343434"/>
          <w:spacing w:val="0"/>
          <w:w w:val="75"/>
        </w:rPr>
        <w:t>c::r;</w:t>
      </w:r>
      <w:r>
        <w:rPr>
          <w:rFonts w:ascii="Times New Roman" w:hAnsi="Times New Roman" w:cs="Times New Roman" w:eastAsia="Times New Roman"/>
          <w:sz w:val="66"/>
          <w:szCs w:val="66"/>
          <w:color w:val="343434"/>
          <w:spacing w:val="-10"/>
          <w:w w:val="75"/>
        </w:rPr>
        <w:t> </w:t>
      </w:r>
      <w:r>
        <w:rPr>
          <w:rFonts w:ascii="Times New Roman" w:hAnsi="Times New Roman" w:cs="Times New Roman" w:eastAsia="Times New Roman"/>
          <w:sz w:val="66"/>
          <w:szCs w:val="66"/>
          <w:color w:val="343434"/>
          <w:spacing w:val="0"/>
          <w:w w:val="75"/>
        </w:rPr>
        <w:t>Ş"</w:t>
      </w:r>
      <w:r>
        <w:rPr>
          <w:rFonts w:ascii="Times New Roman" w:hAnsi="Times New Roman" w:cs="Times New Roman" w:eastAsia="Times New Roman"/>
          <w:sz w:val="66"/>
          <w:szCs w:val="66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382" w:lineRule="exact"/>
        <w:ind w:left="24" w:right="-47"/>
        <w:jc w:val="left"/>
        <w:tabs>
          <w:tab w:pos="3100" w:val="left"/>
          <w:tab w:pos="3620" w:val="left"/>
        </w:tabs>
        <w:rPr>
          <w:rFonts w:ascii="Times New Roman" w:hAnsi="Times New Roman" w:cs="Times New Roman" w:eastAsia="Times New Roman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36"/>
          <w:szCs w:val="36"/>
          <w:color w:val="464F83"/>
          <w:w w:val="79"/>
          <w:b/>
          <w:bCs/>
          <w:position w:val="-5"/>
        </w:rPr>
        <w:t>_.</w:t>
      </w:r>
      <w:r>
        <w:rPr>
          <w:rFonts w:ascii="Times New Roman" w:hAnsi="Times New Roman" w:cs="Times New Roman" w:eastAsia="Times New Roman"/>
          <w:sz w:val="36"/>
          <w:szCs w:val="36"/>
          <w:color w:val="464F83"/>
          <w:spacing w:val="-6"/>
          <w:w w:val="79"/>
          <w:b/>
          <w:bCs/>
          <w:position w:val="-5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646667"/>
          <w:spacing w:val="-90"/>
          <w:w w:val="87"/>
          <w:b/>
          <w:bCs/>
          <w:position w:val="-5"/>
        </w:rPr>
        <w:t>I</w:t>
      </w:r>
      <w:r>
        <w:rPr>
          <w:rFonts w:ascii="Times New Roman" w:hAnsi="Times New Roman" w:cs="Times New Roman" w:eastAsia="Times New Roman"/>
          <w:sz w:val="36"/>
          <w:szCs w:val="36"/>
          <w:color w:val="7E7E80"/>
          <w:spacing w:val="-30"/>
          <w:w w:val="115"/>
          <w:b/>
          <w:bCs/>
          <w:position w:val="-5"/>
        </w:rPr>
        <w:t>ı</w:t>
      </w:r>
      <w:r>
        <w:rPr>
          <w:rFonts w:ascii="Times New Roman" w:hAnsi="Times New Roman" w:cs="Times New Roman" w:eastAsia="Times New Roman"/>
          <w:sz w:val="36"/>
          <w:szCs w:val="36"/>
          <w:color w:val="646667"/>
          <w:spacing w:val="-97"/>
          <w:w w:val="87"/>
          <w:b/>
          <w:bCs/>
          <w:position w:val="-5"/>
        </w:rPr>
        <w:t>s</w:t>
      </w:r>
      <w:r>
        <w:rPr>
          <w:rFonts w:ascii="Times New Roman" w:hAnsi="Times New Roman" w:cs="Times New Roman" w:eastAsia="Times New Roman"/>
          <w:sz w:val="36"/>
          <w:szCs w:val="36"/>
          <w:color w:val="7E7E80"/>
          <w:spacing w:val="-6"/>
          <w:w w:val="115"/>
          <w:b/>
          <w:bCs/>
          <w:position w:val="-5"/>
        </w:rPr>
        <w:t>c</w:t>
      </w:r>
      <w:r>
        <w:rPr>
          <w:rFonts w:ascii="Times New Roman" w:hAnsi="Times New Roman" w:cs="Times New Roman" w:eastAsia="Times New Roman"/>
          <w:sz w:val="36"/>
          <w:szCs w:val="36"/>
          <w:color w:val="ACAFAF"/>
          <w:spacing w:val="0"/>
          <w:w w:val="32"/>
          <w:b/>
          <w:bCs/>
          <w:position w:val="-5"/>
        </w:rPr>
        <w:t>!..</w:t>
      </w:r>
      <w:r>
        <w:rPr>
          <w:rFonts w:ascii="Times New Roman" w:hAnsi="Times New Roman" w:cs="Times New Roman" w:eastAsia="Times New Roman"/>
          <w:sz w:val="36"/>
          <w:szCs w:val="36"/>
          <w:color w:val="ACAFAF"/>
          <w:spacing w:val="0"/>
          <w:w w:val="100"/>
          <w:b/>
          <w:bCs/>
          <w:position w:val="-5"/>
        </w:rPr>
        <w:tab/>
      </w:r>
      <w:r>
        <w:rPr>
          <w:rFonts w:ascii="Times New Roman" w:hAnsi="Times New Roman" w:cs="Times New Roman" w:eastAsia="Times New Roman"/>
          <w:sz w:val="36"/>
          <w:szCs w:val="36"/>
          <w:color w:val="ACAFAF"/>
          <w:spacing w:val="0"/>
          <w:w w:val="100"/>
          <w:b/>
          <w:bCs/>
          <w:position w:val="-5"/>
        </w:rPr>
      </w:r>
      <w:r>
        <w:rPr>
          <w:rFonts w:ascii="Times New Roman" w:hAnsi="Times New Roman" w:cs="Times New Roman" w:eastAsia="Times New Roman"/>
          <w:sz w:val="36"/>
          <w:szCs w:val="36"/>
          <w:color w:val="313A7E"/>
          <w:spacing w:val="0"/>
          <w:w w:val="100"/>
          <w:i/>
          <w:position w:val="-5"/>
        </w:rPr>
        <w:t>(</w:t>
      </w:r>
      <w:r>
        <w:rPr>
          <w:rFonts w:ascii="Times New Roman" w:hAnsi="Times New Roman" w:cs="Times New Roman" w:eastAsia="Times New Roman"/>
          <w:sz w:val="36"/>
          <w:szCs w:val="36"/>
          <w:color w:val="313A7E"/>
          <w:spacing w:val="0"/>
          <w:w w:val="100"/>
          <w:i/>
          <w:position w:val="-5"/>
        </w:rPr>
        <w:t>\</w:t>
      </w:r>
      <w:r>
        <w:rPr>
          <w:rFonts w:ascii="Times New Roman" w:hAnsi="Times New Roman" w:cs="Times New Roman" w:eastAsia="Times New Roman"/>
          <w:sz w:val="36"/>
          <w:szCs w:val="36"/>
          <w:color w:val="313A7E"/>
          <w:spacing w:val="-56"/>
          <w:w w:val="100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313A7E"/>
          <w:spacing w:val="0"/>
          <w:w w:val="100"/>
          <w:i/>
          <w:position w:val="-5"/>
        </w:rPr>
        <w:tab/>
      </w:r>
      <w:r>
        <w:rPr>
          <w:rFonts w:ascii="Times New Roman" w:hAnsi="Times New Roman" w:cs="Times New Roman" w:eastAsia="Times New Roman"/>
          <w:sz w:val="36"/>
          <w:szCs w:val="36"/>
          <w:color w:val="313A7E"/>
          <w:spacing w:val="0"/>
          <w:w w:val="100"/>
          <w:i/>
          <w:position w:val="-5"/>
        </w:rPr>
      </w:r>
      <w:r>
        <w:rPr>
          <w:rFonts w:ascii="Times New Roman" w:hAnsi="Times New Roman" w:cs="Times New Roman" w:eastAsia="Times New Roman"/>
          <w:sz w:val="36"/>
          <w:szCs w:val="36"/>
          <w:color w:val="343434"/>
          <w:spacing w:val="0"/>
          <w:w w:val="100"/>
          <w:position w:val="-5"/>
        </w:rPr>
        <w:t>·</w:t>
      </w:r>
      <w:r>
        <w:rPr>
          <w:rFonts w:ascii="Times New Roman" w:hAnsi="Times New Roman" w:cs="Times New Roman" w:eastAsia="Times New Roman"/>
          <w:sz w:val="36"/>
          <w:szCs w:val="36"/>
          <w:color w:val="343434"/>
          <w:spacing w:val="-2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313A7E"/>
          <w:spacing w:val="0"/>
          <w:w w:val="50"/>
          <w:i/>
          <w:position w:val="-5"/>
        </w:rPr>
        <w:t>.A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363" w:lineRule="exact"/>
        <w:ind w:left="255" w:right="-73"/>
        <w:jc w:val="left"/>
        <w:tabs>
          <w:tab w:pos="280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23"/>
          <w:szCs w:val="23"/>
          <w:color w:val="343434"/>
          <w:spacing w:val="0"/>
          <w:w w:val="79"/>
          <w:position w:val="1"/>
        </w:rPr>
        <w:t>\tf</w:t>
      </w:r>
      <w:r>
        <w:rPr>
          <w:rFonts w:ascii="Arial" w:hAnsi="Arial" w:cs="Arial" w:eastAsia="Arial"/>
          <w:sz w:val="23"/>
          <w:szCs w:val="23"/>
          <w:color w:val="343434"/>
          <w:spacing w:val="1"/>
          <w:w w:val="79"/>
          <w:position w:val="1"/>
        </w:rPr>
        <w:t>e</w:t>
      </w:r>
      <w:r>
        <w:rPr>
          <w:rFonts w:ascii="Arial" w:hAnsi="Arial" w:cs="Arial" w:eastAsia="Arial"/>
          <w:sz w:val="23"/>
          <w:szCs w:val="23"/>
          <w:color w:val="646667"/>
          <w:spacing w:val="0"/>
          <w:w w:val="79"/>
          <w:position w:val="1"/>
        </w:rPr>
        <w:t>i</w:t>
      </w:r>
      <w:r>
        <w:rPr>
          <w:rFonts w:ascii="Arial" w:hAnsi="Arial" w:cs="Arial" w:eastAsia="Arial"/>
          <w:sz w:val="23"/>
          <w:szCs w:val="23"/>
          <w:color w:val="646667"/>
          <w:spacing w:val="13"/>
          <w:w w:val="79"/>
          <w:position w:val="1"/>
        </w:rPr>
        <w:t>v</w:t>
      </w:r>
      <w:r>
        <w:rPr>
          <w:rFonts w:ascii="Arial" w:hAnsi="Arial" w:cs="Arial" w:eastAsia="Arial"/>
          <w:sz w:val="23"/>
          <w:szCs w:val="23"/>
          <w:color w:val="7E7E80"/>
          <w:spacing w:val="0"/>
          <w:w w:val="79"/>
          <w:position w:val="1"/>
        </w:rPr>
        <w:t>f'</w:t>
      </w:r>
      <w:r>
        <w:rPr>
          <w:rFonts w:ascii="Arial" w:hAnsi="Arial" w:cs="Arial" w:eastAsia="Arial"/>
          <w:sz w:val="23"/>
          <w:szCs w:val="23"/>
          <w:color w:val="7E7E80"/>
          <w:spacing w:val="0"/>
          <w:w w:val="79"/>
          <w:position w:val="1"/>
        </w:rPr>
        <w:t>l</w:t>
      </w:r>
      <w:r>
        <w:rPr>
          <w:rFonts w:ascii="Arial" w:hAnsi="Arial" w:cs="Arial" w:eastAsia="Arial"/>
          <w:sz w:val="23"/>
          <w:szCs w:val="23"/>
          <w:color w:val="7E7E80"/>
          <w:spacing w:val="-3"/>
          <w:w w:val="79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7E7E80"/>
          <w:spacing w:val="-3"/>
          <w:w w:val="90"/>
          <w:position w:val="1"/>
        </w:rPr>
        <w:t>B</w:t>
      </w:r>
      <w:r>
        <w:rPr>
          <w:rFonts w:ascii="Arial" w:hAnsi="Arial" w:cs="Arial" w:eastAsia="Arial"/>
          <w:sz w:val="23"/>
          <w:szCs w:val="23"/>
          <w:color w:val="646667"/>
          <w:spacing w:val="0"/>
          <w:w w:val="88"/>
          <w:position w:val="1"/>
        </w:rPr>
        <w:t>a</w:t>
      </w:r>
      <w:r>
        <w:rPr>
          <w:rFonts w:ascii="Arial" w:hAnsi="Arial" w:cs="Arial" w:eastAsia="Arial"/>
          <w:sz w:val="23"/>
          <w:szCs w:val="23"/>
          <w:color w:val="646667"/>
          <w:spacing w:val="-9"/>
          <w:w w:val="87"/>
          <w:position w:val="1"/>
        </w:rPr>
        <w:t>t</w:t>
      </w:r>
      <w:r>
        <w:rPr>
          <w:rFonts w:ascii="Arial" w:hAnsi="Arial" w:cs="Arial" w:eastAsia="Arial"/>
          <w:sz w:val="23"/>
          <w:szCs w:val="23"/>
          <w:color w:val="7E7E80"/>
          <w:spacing w:val="10"/>
          <w:w w:val="162"/>
          <w:position w:val="1"/>
        </w:rPr>
        <w:t>ı</w:t>
      </w:r>
      <w:r>
        <w:rPr>
          <w:rFonts w:ascii="Arial" w:hAnsi="Arial" w:cs="Arial" w:eastAsia="Arial"/>
          <w:sz w:val="23"/>
          <w:szCs w:val="23"/>
          <w:color w:val="646667"/>
          <w:spacing w:val="-4"/>
          <w:w w:val="94"/>
          <w:position w:val="1"/>
        </w:rPr>
        <w:t>B</w:t>
      </w:r>
      <w:r>
        <w:rPr>
          <w:rFonts w:ascii="Arial" w:hAnsi="Arial" w:cs="Arial" w:eastAsia="Arial"/>
          <w:sz w:val="23"/>
          <w:szCs w:val="23"/>
          <w:color w:val="7E7E80"/>
          <w:spacing w:val="0"/>
          <w:w w:val="84"/>
          <w:position w:val="1"/>
        </w:rPr>
        <w:t>ölqe</w:t>
      </w:r>
      <w:r>
        <w:rPr>
          <w:rFonts w:ascii="Arial" w:hAnsi="Arial" w:cs="Arial" w:eastAsia="Arial"/>
          <w:sz w:val="23"/>
          <w:szCs w:val="23"/>
          <w:color w:val="7E7E80"/>
          <w:spacing w:val="-19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7E7E80"/>
          <w:spacing w:val="0"/>
          <w:w w:val="86"/>
          <w:position w:val="1"/>
        </w:rPr>
        <w:t>A</w:t>
      </w:r>
      <w:r>
        <w:rPr>
          <w:rFonts w:ascii="Arial" w:hAnsi="Arial" w:cs="Arial" w:eastAsia="Arial"/>
          <w:sz w:val="23"/>
          <w:szCs w:val="23"/>
          <w:color w:val="7E7E80"/>
          <w:spacing w:val="-8"/>
          <w:w w:val="86"/>
          <w:position w:val="1"/>
        </w:rPr>
        <w:t>m</w:t>
      </w:r>
      <w:r>
        <w:rPr>
          <w:rFonts w:ascii="Arial" w:hAnsi="Arial" w:cs="Arial" w:eastAsia="Arial"/>
          <w:sz w:val="23"/>
          <w:szCs w:val="23"/>
          <w:color w:val="9A9A9A"/>
          <w:spacing w:val="0"/>
          <w:w w:val="86"/>
          <w:position w:val="1"/>
        </w:rPr>
        <w:t>ıı</w:t>
      </w:r>
      <w:r>
        <w:rPr>
          <w:rFonts w:ascii="Arial" w:hAnsi="Arial" w:cs="Arial" w:eastAsia="Arial"/>
          <w:sz w:val="23"/>
          <w:szCs w:val="23"/>
          <w:color w:val="9A9A9A"/>
          <w:spacing w:val="-53"/>
          <w:w w:val="86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9A9A9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9A9A9A"/>
          <w:spacing w:val="0"/>
          <w:w w:val="100"/>
          <w:position w:val="1"/>
        </w:rPr>
      </w:r>
      <w:r>
        <w:rPr>
          <w:rFonts w:ascii="Arial" w:hAnsi="Arial" w:cs="Arial" w:eastAsia="Arial"/>
          <w:sz w:val="41"/>
          <w:szCs w:val="41"/>
          <w:color w:val="343434"/>
          <w:spacing w:val="0"/>
          <w:w w:val="100"/>
          <w:position w:val="1"/>
        </w:rPr>
        <w:t>Uğu</w:t>
      </w:r>
      <w:r>
        <w:rPr>
          <w:rFonts w:ascii="Arial" w:hAnsi="Arial" w:cs="Arial" w:eastAsia="Arial"/>
          <w:sz w:val="41"/>
          <w:szCs w:val="41"/>
          <w:color w:val="343434"/>
          <w:spacing w:val="95"/>
          <w:w w:val="100"/>
          <w:position w:val="1"/>
        </w:rPr>
        <w:t> </w:t>
      </w:r>
      <w:r>
        <w:rPr>
          <w:rFonts w:ascii="Arial" w:hAnsi="Arial" w:cs="Arial" w:eastAsia="Arial"/>
          <w:sz w:val="41"/>
          <w:szCs w:val="41"/>
          <w:color w:val="343434"/>
          <w:spacing w:val="0"/>
          <w:w w:val="111"/>
          <w:position w:val="1"/>
        </w:rPr>
        <w:t>J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345" w:lineRule="exact"/>
        <w:ind w:left="408" w:right="305"/>
        <w:jc w:val="center"/>
        <w:tabs>
          <w:tab w:pos="2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1F318C"/>
          <w:spacing w:val="9"/>
          <w:w w:val="72"/>
        </w:rPr>
        <w:t>(</w:t>
      </w:r>
      <w:r>
        <w:rPr>
          <w:rFonts w:ascii="Times New Roman" w:hAnsi="Times New Roman" w:cs="Times New Roman" w:eastAsia="Times New Roman"/>
          <w:sz w:val="34"/>
          <w:szCs w:val="34"/>
          <w:color w:val="313A7E"/>
          <w:spacing w:val="0"/>
          <w:w w:val="72"/>
          <w:b/>
          <w:bCs/>
        </w:rPr>
        <w:t>Q</w:t>
      </w:r>
      <w:r>
        <w:rPr>
          <w:rFonts w:ascii="Times New Roman" w:hAnsi="Times New Roman" w:cs="Times New Roman" w:eastAsia="Times New Roman"/>
          <w:sz w:val="34"/>
          <w:szCs w:val="34"/>
          <w:color w:val="313A7E"/>
          <w:spacing w:val="-6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313A7E"/>
          <w:spacing w:val="-17"/>
          <w:w w:val="173"/>
          <w:b/>
          <w:bCs/>
        </w:rPr>
        <w:t>\</w:t>
      </w:r>
      <w:r>
        <w:rPr>
          <w:rFonts w:ascii="Times New Roman" w:hAnsi="Times New Roman" w:cs="Times New Roman" w:eastAsia="Times New Roman"/>
          <w:sz w:val="29"/>
          <w:szCs w:val="29"/>
          <w:color w:val="313A7E"/>
          <w:spacing w:val="7"/>
          <w:w w:val="71"/>
          <w:b/>
          <w:bCs/>
        </w:rPr>
        <w:t>Ô</w:t>
      </w:r>
      <w:r>
        <w:rPr>
          <w:rFonts w:ascii="Times New Roman" w:hAnsi="Times New Roman" w:cs="Times New Roman" w:eastAsia="Times New Roman"/>
          <w:sz w:val="29"/>
          <w:szCs w:val="29"/>
          <w:color w:val="313A7E"/>
          <w:spacing w:val="0"/>
          <w:w w:val="190"/>
        </w:rPr>
        <w:t>'</w:t>
      </w:r>
      <w:r>
        <w:rPr>
          <w:rFonts w:ascii="Times New Roman" w:hAnsi="Times New Roman" w:cs="Times New Roman" w:eastAsia="Times New Roman"/>
          <w:sz w:val="29"/>
          <w:szCs w:val="29"/>
          <w:color w:val="313A7E"/>
          <w:spacing w:val="0"/>
          <w:w w:val="189"/>
        </w:rPr>
        <w:t>\</w:t>
      </w:r>
      <w:r>
        <w:rPr>
          <w:rFonts w:ascii="Times New Roman" w:hAnsi="Times New Roman" w:cs="Times New Roman" w:eastAsia="Times New Roman"/>
          <w:sz w:val="29"/>
          <w:szCs w:val="29"/>
          <w:color w:val="313A7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13A7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left="120" w:right="113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30.079987pt;margin-top:40.612694pt;width:113.279999pt;height:92.160004pt;mso-position-horizontal-relative:page;mso-position-vertical-relative:paragraph;z-index:-15503" type="#_x0000_t75">
            <v:imagedata r:id="rId15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746" w:right="1830"/>
        <w:jc w:val="center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ACAFAF"/>
          <w:spacing w:val="0"/>
          <w:w w:val="132"/>
        </w:rPr>
        <w:t>L</w:t>
      </w:r>
      <w:r>
        <w:rPr>
          <w:rFonts w:ascii="Arial" w:hAnsi="Arial" w:cs="Arial" w:eastAsia="Arial"/>
          <w:sz w:val="8"/>
          <w:szCs w:val="8"/>
          <w:color w:val="ACAFAF"/>
          <w:spacing w:val="0"/>
          <w:w w:val="132"/>
        </w:rPr>
        <w:t>  </w:t>
      </w:r>
      <w:r>
        <w:rPr>
          <w:rFonts w:ascii="Arial" w:hAnsi="Arial" w:cs="Arial" w:eastAsia="Arial"/>
          <w:sz w:val="8"/>
          <w:szCs w:val="8"/>
          <w:color w:val="ACAFAF"/>
          <w:spacing w:val="14"/>
          <w:w w:val="132"/>
        </w:rPr>
        <w:t> </w:t>
      </w:r>
      <w:r>
        <w:rPr>
          <w:rFonts w:ascii="Arial" w:hAnsi="Arial" w:cs="Arial" w:eastAsia="Arial"/>
          <w:sz w:val="8"/>
          <w:szCs w:val="8"/>
          <w:color w:val="ACAFAF"/>
          <w:spacing w:val="0"/>
          <w:w w:val="352"/>
        </w:rPr>
        <w:t>'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540" w:right="440"/>
          <w:cols w:num="3" w:equalWidth="0">
            <w:col w:w="883" w:space="1263"/>
            <w:col w:w="4035" w:space="1880"/>
            <w:col w:w="2879"/>
          </w:cols>
        </w:sectPr>
      </w:pPr>
      <w:rPr/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155" w:right="367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884052pt;margin-top:-5.866056pt;width:68.381553pt;height:55.5pt;mso-position-horizontal-relative:page;mso-position-vertical-relative:paragraph;z-index:-15498" type="#_x0000_t202" filled="f" stroked="f">
            <v:textbox inset="0,0,0,0">
              <w:txbxContent>
                <w:p>
                  <w:pPr>
                    <w:spacing w:before="0" w:after="0" w:line="1110" w:lineRule="exact"/>
                    <w:ind w:right="-206"/>
                    <w:jc w:val="left"/>
                    <w:rPr>
                      <w:rFonts w:ascii="Times New Roman" w:hAnsi="Times New Roman" w:cs="Times New Roman" w:eastAsia="Times New Roman"/>
                      <w:sz w:val="111"/>
                      <w:szCs w:val="1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1"/>
                      <w:szCs w:val="111"/>
                      <w:color w:val="212121"/>
                      <w:spacing w:val="0"/>
                      <w:w w:val="370"/>
                      <w:position w:val="-1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111"/>
                      <w:szCs w:val="11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8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8"/>
        </w:rPr>
        <w:t>BELBDtYESi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4265" w:right="382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8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6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5"/>
          <w:w w:val="107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1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40" w:lineRule="auto"/>
        <w:ind w:left="3967" w:right="286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7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2" w:after="0" w:line="216" w:lineRule="exact"/>
        <w:ind w:left="594" w:right="-20"/>
        <w:jc w:val="left"/>
        <w:tabs>
          <w:tab w:pos="4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100"/>
          <w:position w:val="-1"/>
        </w:rPr>
        <w:t>BOYÜKŞEHIR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"/>
          <w:w w:val="107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7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7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20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7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ind w:left="641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12121"/>
          <w:spacing w:val="0"/>
          <w:w w:val="107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3" w:right="-20"/>
        <w:jc w:val="left"/>
        <w:tabs>
          <w:tab w:pos="1460" w:val="left"/>
          <w:tab w:pos="3980" w:val="left"/>
          <w:tab w:pos="6940" w:val="left"/>
          <w:tab w:pos="9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76"/>
          <w:position w:val="2"/>
        </w:rPr>
        <w:t>O_la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76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7"/>
          <w:w w:val="7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29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7"/>
          <w:w w:val="129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07.03.2017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1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1"/>
          <w:position w:val="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1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29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9"/>
          <w:w w:val="12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1"/>
        </w:rPr>
        <w:t>12:30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rreı: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0"/>
        </w:rPr>
        <w:t>2938800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left="132" w:right="-20"/>
        <w:jc w:val="left"/>
        <w:tabs>
          <w:tab w:pos="1480" w:val="left"/>
          <w:tab w:pos="3980" w:val="left"/>
          <w:tab w:pos="5300" w:val="left"/>
          <w:tab w:pos="6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1"/>
        </w:rPr>
        <w:t>07.03.2017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3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8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0"/>
        </w:rPr>
        <w:t>:1542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12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w w:val="94"/>
        </w:rPr>
        <w:t>Bildiri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9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B3B5B5"/>
          <w:spacing w:val="-16"/>
          <w:w w:val="6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5"/>
        </w:rPr>
        <w:t>Halil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Rıfat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Paşa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7"/>
        </w:rPr>
        <w:t>No-1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7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12/2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132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1"/>
        </w:rPr>
        <w:t>Do_ğt'l.ı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7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:Halil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Rıfat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Paşa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No-I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12/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-1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23" w:right="-20"/>
        <w:jc w:val="left"/>
        <w:tabs>
          <w:tab w:pos="1480" w:val="left"/>
          <w:tab w:pos="4160" w:val="left"/>
          <w:tab w:pos="7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:Bina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52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  <w:position w:val="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Ateş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128" w:right="-20"/>
        <w:jc w:val="left"/>
        <w:tabs>
          <w:tab w:pos="3980" w:val="left"/>
          <w:tab w:pos="7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5"/>
          <w:position w:val="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5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6"/>
          <w:w w:val="95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3"/>
        </w:rPr>
        <w:t>ise: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  <w:position w:val="4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89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4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-5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94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-5"/>
        </w:rPr>
        <w:t>Mesken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3965" w:right="437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5.556793pt;margin-top:2.761943pt;width:4.45416pt;height:24pt;mso-position-horizontal-relative:page;mso-position-vertical-relative:paragraph;z-index:-15497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0"/>
                      <w:w w:val="66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Betonarıne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8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84" w:lineRule="exact"/>
        <w:ind w:left="4339" w:right="-20"/>
        <w:jc w:val="left"/>
        <w:tabs>
          <w:tab w:pos="5320" w:val="left"/>
          <w:tab w:pos="5820" w:val="left"/>
          <w:tab w:pos="7060" w:val="left"/>
          <w:tab w:pos="7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6"/>
          <w:szCs w:val="16"/>
          <w:color w:val="212121"/>
          <w:spacing w:val="0"/>
          <w:w w:val="100"/>
          <w:position w:val="7"/>
        </w:rPr>
        <w:t>X</w:t>
      </w:r>
      <w:r>
        <w:rPr>
          <w:rFonts w:ascii="Arial" w:hAnsi="Arial" w:cs="Arial" w:eastAsia="Arial"/>
          <w:sz w:val="16"/>
          <w:szCs w:val="16"/>
          <w:color w:val="212121"/>
          <w:spacing w:val="-37"/>
          <w:w w:val="100"/>
          <w:position w:val="7"/>
        </w:rPr>
        <w:t> </w:t>
      </w:r>
      <w:r>
        <w:rPr>
          <w:rFonts w:ascii="Arial" w:hAnsi="Arial" w:cs="Arial" w:eastAsia="Arial"/>
          <w:sz w:val="16"/>
          <w:szCs w:val="16"/>
          <w:color w:val="212121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6"/>
          <w:szCs w:val="16"/>
          <w:color w:val="212121"/>
          <w:spacing w:val="0"/>
          <w:w w:val="100"/>
          <w:position w:val="7"/>
        </w:rPr>
      </w:r>
      <w:r>
        <w:rPr>
          <w:rFonts w:ascii="Arial" w:hAnsi="Arial" w:cs="Arial" w:eastAsia="Arial"/>
          <w:sz w:val="38"/>
          <w:szCs w:val="38"/>
          <w:color w:val="212121"/>
          <w:spacing w:val="0"/>
          <w:w w:val="338"/>
          <w:position w:val="0"/>
        </w:rPr>
        <w:t>l</w:t>
      </w:r>
      <w:r>
        <w:rPr>
          <w:rFonts w:ascii="Arial" w:hAnsi="Arial" w:cs="Arial" w:eastAsia="Arial"/>
          <w:sz w:val="38"/>
          <w:szCs w:val="38"/>
          <w:color w:val="21212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212121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606466"/>
          <w:spacing w:val="0"/>
          <w:w w:val="100"/>
          <w:position w:val="0"/>
        </w:rPr>
        <w:t>1</w:t>
      </w:r>
      <w:r>
        <w:rPr>
          <w:rFonts w:ascii="Arial" w:hAnsi="Arial" w:cs="Arial" w:eastAsia="Arial"/>
          <w:sz w:val="38"/>
          <w:szCs w:val="38"/>
          <w:color w:val="606466"/>
          <w:spacing w:val="-78"/>
          <w:w w:val="100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60646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60646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8"/>
          <w:szCs w:val="38"/>
          <w:color w:val="606466"/>
          <w:spacing w:val="0"/>
          <w:w w:val="51"/>
          <w:position w:val="1"/>
        </w:rPr>
        <w:t>J</w:t>
      </w:r>
      <w:r>
        <w:rPr>
          <w:rFonts w:ascii="Times New Roman" w:hAnsi="Times New Roman" w:cs="Times New Roman" w:eastAsia="Times New Roman"/>
          <w:sz w:val="38"/>
          <w:szCs w:val="38"/>
          <w:color w:val="60646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60646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  <w:position w:val="-1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-1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-1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5"/>
          <w:position w:val="-1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2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7"/>
          <w:position w:val="-1"/>
        </w:rPr>
        <w:t>:1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2"/>
          <w:w w:val="98"/>
          <w:position w:val="-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606466"/>
          <w:spacing w:val="-16"/>
          <w:w w:val="129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  <w:position w:val="-1"/>
        </w:rPr>
        <w:t>45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23" w:right="-20"/>
        <w:jc w:val="left"/>
        <w:tabs>
          <w:tab w:pos="2660" w:val="left"/>
          <w:tab w:pos="7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29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22"/>
          <w:w w:val="12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1"/>
        </w:rPr>
        <w:t>Zerri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1"/>
        </w:rPr>
        <w:t>ENELGİ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1"/>
        </w:rPr>
      </w:r>
      <w:r>
        <w:rPr>
          <w:rFonts w:ascii="Arial" w:hAnsi="Arial" w:cs="Arial" w:eastAsia="Arial"/>
          <w:sz w:val="20"/>
          <w:szCs w:val="20"/>
          <w:color w:val="212121"/>
          <w:spacing w:val="0"/>
          <w:w w:val="91"/>
          <w:position w:val="0"/>
        </w:rPr>
        <w:t>jKirac</w:t>
      </w:r>
      <w:r>
        <w:rPr>
          <w:rFonts w:ascii="Arial" w:hAnsi="Arial" w:cs="Arial" w:eastAsia="Arial"/>
          <w:sz w:val="20"/>
          <w:szCs w:val="20"/>
          <w:color w:val="212121"/>
          <w:spacing w:val="12"/>
          <w:w w:val="9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1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7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0"/>
        </w:rPr>
        <w:t>Zerri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0"/>
        </w:rPr>
        <w:t>ENELGİ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left="273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28"/>
        </w:rPr>
        <w:t>miri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4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Coşku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ŞERİFOGLU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40" w:lineRule="auto"/>
        <w:ind w:left="2667" w:right="-20"/>
        <w:jc w:val="left"/>
        <w:tabs>
          <w:tab w:pos="5000" w:val="left"/>
          <w:tab w:pos="9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7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29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2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12:31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12:36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3" w:lineRule="exact"/>
        <w:ind w:left="123" w:right="-20"/>
        <w:jc w:val="left"/>
        <w:tabs>
          <w:tab w:pos="2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2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88"/>
          <w:position w:val="0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8"/>
          <w:w w:val="1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4"/>
          <w:position w:val="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83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128" w:right="-20"/>
        <w:jc w:val="left"/>
        <w:tabs>
          <w:tab w:pos="5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9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4938" w:right="415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6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6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7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7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6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26" w:lineRule="exact"/>
        <w:ind w:left="4926" w:right="378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6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6"/>
          <w:position w:val="-1"/>
        </w:rPr>
        <w:t>ınnjyet-Jandarına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3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7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80" w:bottom="280" w:left="320" w:right="300"/>
        </w:sectPr>
      </w:pPr>
      <w:rPr/>
    </w:p>
    <w:p>
      <w:pPr>
        <w:spacing w:before="8" w:after="0" w:line="240" w:lineRule="auto"/>
        <w:ind w:left="112" w:right="-100"/>
        <w:jc w:val="left"/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-108"/>
          <w:w w:val="100"/>
          <w:position w:val="10"/>
        </w:rPr>
        <w:t>-</w:t>
      </w:r>
      <w:r>
        <w:rPr>
          <w:rFonts w:ascii="Courier New" w:hAnsi="Courier New" w:cs="Courier New" w:eastAsia="Courier New"/>
          <w:sz w:val="22"/>
          <w:szCs w:val="22"/>
          <w:color w:val="212121"/>
          <w:spacing w:val="0"/>
          <w:w w:val="100"/>
          <w:position w:val="0"/>
        </w:rPr>
        <w:t>y,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2242"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!Personel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Say1sı: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8" w:lineRule="exact"/>
        <w:ind w:right="-20"/>
        <w:jc w:val="left"/>
        <w:tabs>
          <w:tab w:pos="2300" w:val="left"/>
          <w:tab w:pos="4600" w:val="left"/>
          <w:tab w:pos="9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12121"/>
          <w:w w:val="54"/>
          <w:position w:val="1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1"/>
        </w:rPr>
        <w:t>ımcı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30"/>
          <w:position w:val="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3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3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84"/>
          <w:position w:val="0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5"/>
          <w:w w:val="1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0"/>
        </w:rPr>
        <w:t>:3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5"/>
          <w:position w:val="0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4"/>
          <w:w w:val="95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5"/>
          <w:position w:val="0"/>
        </w:rPr>
        <w:t>sonel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5"/>
          <w:position w:val="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2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2"/>
          <w:position w:val="0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225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2" w:after="0" w:line="240" w:lineRule="auto"/>
        <w:ind w:left="2242" w:right="-20"/>
        <w:jc w:val="left"/>
        <w:tabs>
          <w:tab w:pos="4520" w:val="left"/>
          <w:tab w:pos="5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6"/>
        </w:rPr>
        <w:t>rt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5"/>
          <w:w w:val="96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6"/>
        </w:rPr>
        <w:t>ardıına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52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6"/>
          <w:w w:val="15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EF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24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974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FM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430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26" w:lineRule="exact"/>
        <w:ind w:left="226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w w:val="9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ur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-1"/>
        </w:rPr>
        <w:t>Necati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6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-1"/>
        </w:rPr>
        <w:t>VAS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00"/>
          <w:cols w:num="2" w:equalWidth="0">
            <w:col w:w="366" w:space="59"/>
            <w:col w:w="10875"/>
          </w:cols>
        </w:sectPr>
      </w:pPr>
      <w:rPr/>
    </w:p>
    <w:p>
      <w:pPr>
        <w:spacing w:before="16" w:after="0" w:line="240" w:lineRule="auto"/>
        <w:ind w:left="123" w:right="-20"/>
        <w:jc w:val="left"/>
        <w:tabs>
          <w:tab w:pos="2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6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7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94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SöndUrmede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5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2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2" w:lineRule="exact"/>
        <w:ind w:left="123" w:right="-20"/>
        <w:jc w:val="left"/>
        <w:tabs>
          <w:tab w:pos="2820" w:val="left"/>
          <w:tab w:pos="4940" w:val="left"/>
          <w:tab w:pos="8280" w:val="left"/>
          <w:tab w:pos="102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  <w:position w:val="-1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48"/>
          <w:position w:val="-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48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84"/>
          <w:position w:val="-3"/>
        </w:rPr>
        <w:t>IKöpUk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8"/>
          <w:w w:val="84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3"/>
        </w:rPr>
        <w:t>IK.K.T.</w:t>
      </w:r>
      <w:r>
        <w:rPr>
          <w:rFonts w:ascii="Arial" w:hAnsi="Arial" w:cs="Arial" w:eastAsia="Arial"/>
          <w:sz w:val="19"/>
          <w:szCs w:val="19"/>
          <w:color w:val="313131"/>
          <w:spacing w:val="-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04" w:lineRule="exact"/>
        <w:ind w:left="5144" w:right="-20"/>
        <w:jc w:val="left"/>
        <w:tabs>
          <w:tab w:pos="8280" w:val="left"/>
          <w:tab w:pos="1022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2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2"/>
        </w:rPr>
        <w:t>ın3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212121"/>
          <w:spacing w:val="0"/>
          <w:w w:val="78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21212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212121"/>
          <w:spacing w:val="0"/>
          <w:w w:val="78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266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4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tursil,2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çift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ayakkabı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elektrıkli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sob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kısmeı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3" w:lineRule="exact"/>
        <w:ind w:left="123" w:right="-20"/>
        <w:jc w:val="left"/>
        <w:tabs>
          <w:tab w:pos="2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7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6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ısianma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6"/>
        </w:rPr>
        <w:t>islenme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görmüştü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81" w:lineRule="exact"/>
        <w:ind w:left="12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-4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273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Eşyada: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700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:30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Toplam: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1000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28" w:lineRule="exact"/>
        <w:ind w:left="88" w:right="99" w:firstLine="2563"/>
        <w:jc w:val="right"/>
        <w:tabs>
          <w:tab w:pos="2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1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30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91"/>
          <w:i/>
        </w:rPr>
        <w:t>5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4"/>
          <w:w w:val="91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bodru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6"/>
        </w:rPr>
        <w:t>katındaki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I'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merdiven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boşluğunda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kapısındaki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kömü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kovasında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olup,yapıla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soruşturınadE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kovanı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sıcak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80"/>
        </w:rPr>
        <w:t>kUlU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3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kağıtları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neticesi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kanaatint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268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varıldı.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128" w:right="-20"/>
        <w:jc w:val="left"/>
        <w:tabs>
          <w:tab w:pos="2680" w:val="left"/>
          <w:tab w:pos="8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6"/>
          <w:position w:val="1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4"/>
          <w:w w:val="95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29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0"/>
        </w:rPr>
        <w:t>!Bedeli: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12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324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9"/>
          <w:w w:val="32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3" w:lineRule="auto"/>
        <w:ind w:left="132" w:right="7286" w:firstLine="-9"/>
        <w:jc w:val="left"/>
        <w:tabs>
          <w:tab w:pos="600" w:val="left"/>
          <w:tab w:pos="2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Y(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22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5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Zerri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ENELGİ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132" w:right="-20"/>
        <w:jc w:val="left"/>
        <w:tabs>
          <w:tab w:pos="2680" w:val="left"/>
          <w:tab w:pos="7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ibi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Dönüşll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27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07.03.2017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29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13:00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222" w:right="-20"/>
        <w:jc w:val="left"/>
        <w:tabs>
          <w:tab w:pos="1240" w:val="left"/>
          <w:tab w:pos="1880" w:val="left"/>
          <w:tab w:pos="2680" w:val="left"/>
          <w:tab w:pos="8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3"/>
        </w:rPr>
        <w:t>ÖIU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JİDE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EKİP:Kadifekale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94" w:lineRule="exact"/>
        <w:ind w:left="2831" w:right="-20"/>
        <w:jc w:val="left"/>
        <w:tabs>
          <w:tab w:pos="5320" w:val="left"/>
          <w:tab w:pos="878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4.481995pt;margin-top:7.30047pt;width:27.20097pt;height:46.5pt;mso-position-horizontal-relative:page;mso-position-vertical-relative:paragraph;z-index:-15496" type="#_x0000_t202" filled="f" stroked="f">
            <v:textbox inset="0,0,0,0">
              <w:txbxContent>
                <w:p>
                  <w:pPr>
                    <w:spacing w:before="0" w:after="0" w:line="930" w:lineRule="exact"/>
                    <w:ind w:right="-180"/>
                    <w:jc w:val="left"/>
                    <w:rPr>
                      <w:rFonts w:ascii="Arial" w:hAnsi="Arial" w:cs="Arial" w:eastAsia="Arial"/>
                      <w:sz w:val="93"/>
                      <w:szCs w:val="93"/>
                    </w:rPr>
                  </w:pPr>
                  <w:rPr/>
                  <w:r>
                    <w:rPr>
                      <w:rFonts w:ascii="Arial" w:hAnsi="Arial" w:cs="Arial" w:eastAsia="Arial"/>
                      <w:sz w:val="93"/>
                      <w:szCs w:val="93"/>
                      <w:color w:val="9A9A9C"/>
                      <w:spacing w:val="24"/>
                      <w:w w:val="24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93"/>
                      <w:szCs w:val="93"/>
                      <w:color w:val="606466"/>
                      <w:spacing w:val="0"/>
                      <w:w w:val="147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93"/>
                      <w:szCs w:val="9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5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5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5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5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6"/>
          <w:position w:val="5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5"/>
          <w:w w:val="96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5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5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5"/>
        </w:rPr>
      </w:r>
      <w:r>
        <w:rPr>
          <w:rFonts w:ascii="Arial" w:hAnsi="Arial" w:cs="Arial" w:eastAsia="Arial"/>
          <w:sz w:val="27"/>
          <w:szCs w:val="27"/>
          <w:color w:val="212121"/>
          <w:spacing w:val="0"/>
          <w:w w:val="69"/>
          <w:i/>
          <w:position w:val="-4"/>
        </w:rPr>
        <w:t>1</w:t>
      </w:r>
      <w:r>
        <w:rPr>
          <w:rFonts w:ascii="Arial" w:hAnsi="Arial" w:cs="Arial" w:eastAsia="Arial"/>
          <w:sz w:val="27"/>
          <w:szCs w:val="27"/>
          <w:color w:val="212121"/>
          <w:spacing w:val="13"/>
          <w:w w:val="69"/>
          <w:i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212121"/>
          <w:spacing w:val="0"/>
          <w:w w:val="42"/>
          <w:position w:val="-4"/>
        </w:rPr>
        <w:t>O</w:t>
      </w:r>
      <w:r>
        <w:rPr>
          <w:rFonts w:ascii="Arial" w:hAnsi="Arial" w:cs="Arial" w:eastAsia="Arial"/>
          <w:sz w:val="27"/>
          <w:szCs w:val="27"/>
          <w:color w:val="212121"/>
          <w:spacing w:val="0"/>
          <w:w w:val="42"/>
          <w:position w:val="-4"/>
        </w:rPr>
        <w:t>  </w:t>
      </w:r>
      <w:r>
        <w:rPr>
          <w:rFonts w:ascii="Arial" w:hAnsi="Arial" w:cs="Arial" w:eastAsia="Arial"/>
          <w:sz w:val="27"/>
          <w:szCs w:val="27"/>
          <w:color w:val="212121"/>
          <w:spacing w:val="1"/>
          <w:w w:val="42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212121"/>
          <w:spacing w:val="0"/>
          <w:w w:val="59"/>
          <w:position w:val="-4"/>
        </w:rPr>
        <w:t>Mar</w:t>
      </w:r>
      <w:r>
        <w:rPr>
          <w:rFonts w:ascii="Arial" w:hAnsi="Arial" w:cs="Arial" w:eastAsia="Arial"/>
          <w:sz w:val="27"/>
          <w:szCs w:val="27"/>
          <w:color w:val="212121"/>
          <w:spacing w:val="0"/>
          <w:w w:val="59"/>
          <w:position w:val="-4"/>
        </w:rPr>
        <w:t>t</w:t>
      </w:r>
      <w:r>
        <w:rPr>
          <w:rFonts w:ascii="Arial" w:hAnsi="Arial" w:cs="Arial" w:eastAsia="Arial"/>
          <w:sz w:val="27"/>
          <w:szCs w:val="27"/>
          <w:color w:val="212121"/>
          <w:spacing w:val="0"/>
          <w:w w:val="59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212121"/>
          <w:spacing w:val="9"/>
          <w:w w:val="59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212121"/>
          <w:spacing w:val="0"/>
          <w:w w:val="59"/>
          <w:position w:val="-4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5519" w:right="479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2"/>
          <w:position w:val="1"/>
        </w:rPr>
        <w:t>EkipAmiri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07" w:lineRule="atLeast"/>
        <w:ind w:left="24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9.804718pt;margin-top:5.008058pt;width:48.546962pt;height:35.5pt;mso-position-horizontal-relative:page;mso-position-vertical-relative:paragraph;z-index:-15493" type="#_x0000_t202" filled="f" stroked="f">
            <v:textbox inset="0,0,0,0">
              <w:txbxContent>
                <w:p>
                  <w:pPr>
                    <w:spacing w:before="0" w:after="0" w:line="710" w:lineRule="exact"/>
                    <w:ind w:right="-146"/>
                    <w:jc w:val="left"/>
                    <w:rPr>
                      <w:rFonts w:ascii="Times New Roman" w:hAnsi="Times New Roman" w:cs="Times New Roman" w:eastAsia="Times New Roman"/>
                      <w:sz w:val="71"/>
                      <w:szCs w:val="7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1"/>
                      <w:szCs w:val="71"/>
                      <w:color w:val="484949"/>
                      <w:spacing w:val="0"/>
                      <w:w w:val="175"/>
                      <w:i/>
                    </w:rPr>
                    <w:t>#/</w:t>
                  </w:r>
                  <w:r>
                    <w:rPr>
                      <w:rFonts w:ascii="Times New Roman" w:hAnsi="Times New Roman" w:cs="Times New Roman" w:eastAsia="Times New Roman"/>
                      <w:sz w:val="71"/>
                      <w:szCs w:val="7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atLeast"/>
        <w:ind w:right="1459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13131"/>
          <w:spacing w:val="0"/>
          <w:w w:val="78"/>
          <w:i/>
        </w:rPr>
        <w:t>1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78"/>
          <w:i/>
        </w:rPr>
        <w:t>  </w:t>
      </w:r>
      <w:r>
        <w:rPr>
          <w:rFonts w:ascii="Arial" w:hAnsi="Arial" w:cs="Arial" w:eastAsia="Arial"/>
          <w:sz w:val="20"/>
          <w:szCs w:val="20"/>
          <w:color w:val="313131"/>
          <w:spacing w:val="33"/>
          <w:w w:val="78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2"/>
        </w:rPr>
        <w:t>12016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9" w:lineRule="exact"/>
        <w:ind w:right="1037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İtfaiye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5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5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41" w:lineRule="exact"/>
        <w:ind w:left="3938" w:right="-20"/>
        <w:jc w:val="left"/>
        <w:tabs>
          <w:tab w:pos="8940" w:val="left"/>
        </w:tabs>
        <w:rPr>
          <w:rFonts w:ascii="Times New Roman" w:hAnsi="Times New Roman" w:cs="Times New Roman" w:eastAsia="Times New Roman"/>
          <w:sz w:val="104"/>
          <w:szCs w:val="104"/>
        </w:rPr>
      </w:pPr>
      <w:rPr/>
      <w:r>
        <w:rPr>
          <w:rFonts w:ascii="Arial" w:hAnsi="Arial" w:cs="Arial" w:eastAsia="Arial"/>
          <w:sz w:val="46"/>
          <w:szCs w:val="46"/>
          <w:color w:val="3D4472"/>
          <w:spacing w:val="0"/>
          <w:w w:val="65"/>
          <w:position w:val="-26"/>
        </w:rPr>
        <w:t>lı</w:t>
      </w:r>
      <w:r>
        <w:rPr>
          <w:rFonts w:ascii="Arial" w:hAnsi="Arial" w:cs="Arial" w:eastAsia="Arial"/>
          <w:sz w:val="46"/>
          <w:szCs w:val="46"/>
          <w:color w:val="3D4472"/>
          <w:spacing w:val="0"/>
          <w:w w:val="100"/>
          <w:position w:val="-26"/>
        </w:rPr>
        <w:tab/>
      </w:r>
      <w:r>
        <w:rPr>
          <w:rFonts w:ascii="Arial" w:hAnsi="Arial" w:cs="Arial" w:eastAsia="Arial"/>
          <w:sz w:val="46"/>
          <w:szCs w:val="46"/>
          <w:color w:val="3D4472"/>
          <w:spacing w:val="0"/>
          <w:w w:val="100"/>
          <w:position w:val="-26"/>
        </w:rPr>
      </w:r>
      <w:r>
        <w:rPr>
          <w:rFonts w:ascii="Times New Roman" w:hAnsi="Times New Roman" w:cs="Times New Roman" w:eastAsia="Times New Roman"/>
          <w:sz w:val="104"/>
          <w:szCs w:val="104"/>
          <w:color w:val="606466"/>
          <w:spacing w:val="0"/>
          <w:w w:val="58"/>
          <w:position w:val="-77"/>
        </w:rPr>
        <w:t>r</w:t>
      </w:r>
      <w:r>
        <w:rPr>
          <w:rFonts w:ascii="Times New Roman" w:hAnsi="Times New Roman" w:cs="Times New Roman" w:eastAsia="Times New Roman"/>
          <w:sz w:val="104"/>
          <w:szCs w:val="104"/>
          <w:color w:val="606466"/>
          <w:spacing w:val="-229"/>
          <w:w w:val="58"/>
          <w:position w:val="-77"/>
        </w:rPr>
        <w:t>f</w:t>
      </w:r>
      <w:r>
        <w:rPr>
          <w:rFonts w:ascii="Times New Roman" w:hAnsi="Times New Roman" w:cs="Times New Roman" w:eastAsia="Times New Roman"/>
          <w:sz w:val="104"/>
          <w:szCs w:val="104"/>
          <w:color w:val="B3B5B5"/>
          <w:spacing w:val="-2"/>
          <w:w w:val="25"/>
          <w:position w:val="-77"/>
        </w:rPr>
        <w:t>-</w:t>
      </w:r>
      <w:r>
        <w:rPr>
          <w:rFonts w:ascii="Times New Roman" w:hAnsi="Times New Roman" w:cs="Times New Roman" w:eastAsia="Times New Roman"/>
          <w:sz w:val="104"/>
          <w:szCs w:val="104"/>
          <w:color w:val="B3B5B5"/>
          <w:spacing w:val="-10"/>
          <w:w w:val="18"/>
          <w:position w:val="-77"/>
        </w:rPr>
        <w:t>-</w:t>
      </w:r>
      <w:r>
        <w:rPr>
          <w:rFonts w:ascii="Times New Roman" w:hAnsi="Times New Roman" w:cs="Times New Roman" w:eastAsia="Times New Roman"/>
          <w:sz w:val="104"/>
          <w:szCs w:val="104"/>
          <w:color w:val="606466"/>
          <w:spacing w:val="-232"/>
          <w:w w:val="58"/>
          <w:position w:val="-77"/>
        </w:rPr>
        <w:t>.</w:t>
      </w:r>
      <w:r>
        <w:rPr>
          <w:rFonts w:ascii="Times New Roman" w:hAnsi="Times New Roman" w:cs="Times New Roman" w:eastAsia="Times New Roman"/>
          <w:sz w:val="104"/>
          <w:szCs w:val="104"/>
          <w:color w:val="9A9A9C"/>
          <w:spacing w:val="0"/>
          <w:w w:val="26"/>
          <w:position w:val="-77"/>
        </w:rPr>
        <w:t>·</w:t>
      </w:r>
      <w:r>
        <w:rPr>
          <w:rFonts w:ascii="Times New Roman" w:hAnsi="Times New Roman" w:cs="Times New Roman" w:eastAsia="Times New Roman"/>
          <w:sz w:val="104"/>
          <w:szCs w:val="104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3185" w:right="-20"/>
        <w:jc w:val="left"/>
        <w:tabs>
          <w:tab w:pos="4100" w:val="left"/>
          <w:tab w:pos="5940" w:val="left"/>
          <w:tab w:pos="8700" w:val="left"/>
        </w:tabs>
        <w:rPr>
          <w:rFonts w:ascii="Times New Roman" w:hAnsi="Times New Roman" w:cs="Times New Roman" w:eastAsia="Times New Roman"/>
          <w:sz w:val="109"/>
          <w:szCs w:val="10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9A9A9C"/>
          <w:spacing w:val="0"/>
          <w:w w:val="65"/>
          <w:position w:val="-6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9A9A9C"/>
          <w:spacing w:val="29"/>
          <w:w w:val="65"/>
          <w:position w:val="-6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27577"/>
          <w:spacing w:val="-26"/>
          <w:w w:val="75"/>
          <w:position w:val="-6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05670"/>
          <w:spacing w:val="0"/>
          <w:w w:val="278"/>
          <w:position w:val="-62"/>
        </w:rPr>
        <w:t>df</w:t>
      </w:r>
      <w:r>
        <w:rPr>
          <w:rFonts w:ascii="Times New Roman" w:hAnsi="Times New Roman" w:cs="Times New Roman" w:eastAsia="Times New Roman"/>
          <w:sz w:val="20"/>
          <w:szCs w:val="20"/>
          <w:color w:val="95A3BC"/>
          <w:spacing w:val="0"/>
          <w:w w:val="65"/>
          <w:position w:val="-6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95A3BC"/>
          <w:spacing w:val="0"/>
          <w:w w:val="100"/>
          <w:position w:val="-6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95A3BC"/>
          <w:spacing w:val="0"/>
          <w:w w:val="100"/>
          <w:position w:val="-62"/>
        </w:rPr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1"/>
          <w:position w:val="-61"/>
        </w:rPr>
        <w:t>rup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1"/>
          <w:position w:val="-6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61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6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61"/>
        </w:rPr>
      </w:r>
      <w:r>
        <w:rPr>
          <w:rFonts w:ascii="Arial" w:hAnsi="Arial" w:cs="Arial" w:eastAsia="Arial"/>
          <w:sz w:val="19"/>
          <w:szCs w:val="19"/>
          <w:color w:val="212121"/>
          <w:spacing w:val="0"/>
          <w:w w:val="100"/>
          <w:position w:val="-54"/>
        </w:rPr>
        <w:t>İtf.</w:t>
      </w:r>
      <w:r>
        <w:rPr>
          <w:rFonts w:ascii="Arial" w:hAnsi="Arial" w:cs="Arial" w:eastAsia="Arial"/>
          <w:sz w:val="19"/>
          <w:szCs w:val="19"/>
          <w:color w:val="212121"/>
          <w:spacing w:val="32"/>
          <w:w w:val="100"/>
          <w:position w:val="-5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-54"/>
        </w:rPr>
        <w:t>Çvş.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-5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-54"/>
        </w:rPr>
      </w:r>
      <w:r>
        <w:rPr>
          <w:rFonts w:ascii="Times New Roman" w:hAnsi="Times New Roman" w:cs="Times New Roman" w:eastAsia="Times New Roman"/>
          <w:sz w:val="109"/>
          <w:szCs w:val="109"/>
          <w:color w:val="484949"/>
          <w:spacing w:val="0"/>
          <w:w w:val="56"/>
          <w:position w:val="-68"/>
        </w:rPr>
        <w:t>..</w:t>
      </w:r>
      <w:r>
        <w:rPr>
          <w:rFonts w:ascii="Times New Roman" w:hAnsi="Times New Roman" w:cs="Times New Roman" w:eastAsia="Times New Roman"/>
          <w:sz w:val="109"/>
          <w:szCs w:val="109"/>
          <w:color w:val="484949"/>
          <w:spacing w:val="-135"/>
          <w:w w:val="100"/>
          <w:position w:val="-68"/>
        </w:rPr>
        <w:t> </w:t>
      </w:r>
      <w:r>
        <w:rPr>
          <w:rFonts w:ascii="Times New Roman" w:hAnsi="Times New Roman" w:cs="Times New Roman" w:eastAsia="Times New Roman"/>
          <w:sz w:val="109"/>
          <w:szCs w:val="109"/>
          <w:color w:val="484949"/>
          <w:spacing w:val="-71"/>
          <w:w w:val="72"/>
          <w:position w:val="-68"/>
        </w:rPr>
        <w:t>.</w:t>
      </w:r>
      <w:r>
        <w:rPr>
          <w:rFonts w:ascii="Times New Roman" w:hAnsi="Times New Roman" w:cs="Times New Roman" w:eastAsia="Times New Roman"/>
          <w:sz w:val="109"/>
          <w:szCs w:val="109"/>
          <w:color w:val="484949"/>
          <w:spacing w:val="0"/>
          <w:w w:val="25"/>
          <w:position w:val="-68"/>
        </w:rPr>
        <w:t>,..,,.</w:t>
      </w:r>
      <w:r>
        <w:rPr>
          <w:rFonts w:ascii="Times New Roman" w:hAnsi="Times New Roman" w:cs="Times New Roman" w:eastAsia="Times New Roman"/>
          <w:sz w:val="109"/>
          <w:szCs w:val="109"/>
          <w:color w:val="484949"/>
          <w:spacing w:val="-105"/>
          <w:w w:val="100"/>
          <w:position w:val="-68"/>
        </w:rPr>
        <w:t> </w:t>
      </w:r>
      <w:r>
        <w:rPr>
          <w:rFonts w:ascii="Times New Roman" w:hAnsi="Times New Roman" w:cs="Times New Roman" w:eastAsia="Times New Roman"/>
          <w:sz w:val="109"/>
          <w:szCs w:val="109"/>
          <w:color w:val="3D4472"/>
          <w:spacing w:val="0"/>
          <w:w w:val="52"/>
          <w:position w:val="-68"/>
        </w:rPr>
        <w:t>D</w:t>
      </w:r>
      <w:r>
        <w:rPr>
          <w:rFonts w:ascii="Times New Roman" w:hAnsi="Times New Roman" w:cs="Times New Roman" w:eastAsia="Times New Roman"/>
          <w:sz w:val="109"/>
          <w:szCs w:val="10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00"/>
        </w:sectPr>
      </w:pPr>
      <w:rPr/>
    </w:p>
    <w:p>
      <w:pPr>
        <w:spacing w:before="43" w:after="0" w:line="240" w:lineRule="auto"/>
        <w:ind w:right="-20"/>
        <w:jc w:val="right"/>
        <w:tabs>
          <w:tab w:pos="7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w w:val="134"/>
        </w:rPr>
        <w:t>H;itl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949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117"/>
          <w:position w:val="-10"/>
        </w:rPr>
        <w:t>NÇ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81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Coşku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ŞERİFOGLU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25" w:lineRule="exact"/>
        <w:ind w:left="-51" w:right="451"/>
        <w:jc w:val="center"/>
        <w:tabs>
          <w:tab w:pos="1280" w:val="left"/>
          <w:tab w:pos="2140" w:val="left"/>
        </w:tabs>
        <w:rPr>
          <w:rFonts w:ascii="Times New Roman" w:hAnsi="Times New Roman" w:cs="Times New Roman" w:eastAsia="Times New Roman"/>
          <w:sz w:val="41"/>
          <w:szCs w:val="4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606466"/>
          <w:spacing w:val="0"/>
          <w:w w:val="100"/>
          <w:position w:val="-7"/>
        </w:rPr>
        <w:t>Bül</w:t>
      </w:r>
      <w:r>
        <w:rPr>
          <w:rFonts w:ascii="Times New Roman" w:hAnsi="Times New Roman" w:cs="Times New Roman" w:eastAsia="Times New Roman"/>
          <w:sz w:val="27"/>
          <w:szCs w:val="27"/>
          <w:color w:val="606466"/>
          <w:spacing w:val="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06466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606466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41"/>
          <w:szCs w:val="41"/>
          <w:color w:val="606466"/>
          <w:spacing w:val="0"/>
          <w:w w:val="100"/>
          <w:position w:val="-7"/>
        </w:rPr>
        <w:t>sq</w:t>
      </w:r>
      <w:r>
        <w:rPr>
          <w:rFonts w:ascii="Times New Roman" w:hAnsi="Times New Roman" w:cs="Times New Roman" w:eastAsia="Times New Roman"/>
          <w:sz w:val="41"/>
          <w:szCs w:val="41"/>
          <w:color w:val="606466"/>
          <w:spacing w:val="-2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B3B5B5"/>
          <w:spacing w:val="0"/>
          <w:w w:val="53"/>
          <w:position w:val="-7"/>
        </w:rPr>
        <w:t>.</w:t>
      </w:r>
      <w:r>
        <w:rPr>
          <w:rFonts w:ascii="Times New Roman" w:hAnsi="Times New Roman" w:cs="Times New Roman" w:eastAsia="Times New Roman"/>
          <w:sz w:val="41"/>
          <w:szCs w:val="41"/>
          <w:color w:val="B3B5B5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41"/>
          <w:szCs w:val="41"/>
          <w:color w:val="B3B5B5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41"/>
          <w:szCs w:val="41"/>
          <w:color w:val="9A9A9C"/>
          <w:spacing w:val="0"/>
          <w:w w:val="33"/>
          <w:position w:val="-7"/>
        </w:rPr>
        <w:t>·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947" w:lineRule="exact"/>
        <w:ind w:left="5" w:right="-20"/>
        <w:jc w:val="left"/>
        <w:tabs>
          <w:tab w:pos="1440" w:val="left"/>
        </w:tabs>
        <w:rPr>
          <w:rFonts w:ascii="Arial" w:hAnsi="Arial" w:cs="Arial" w:eastAsia="Arial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1.65097pt;margin-top:11.851791pt;width:91.496206pt;height:40.5pt;mso-position-horizontal-relative:page;mso-position-vertical-relative:paragraph;z-index:-15495" type="#_x0000_t202" filled="f" stroked="f">
            <v:textbox inset="0,0,0,0">
              <w:txbxContent>
                <w:p>
                  <w:pPr>
                    <w:spacing w:before="0" w:after="0" w:line="810" w:lineRule="exact"/>
                    <w:ind w:right="-162"/>
                    <w:jc w:val="left"/>
                    <w:tabs>
                      <w:tab w:pos="1220" w:val="left"/>
                    </w:tabs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727577"/>
                      <w:spacing w:val="0"/>
                      <w:w w:val="53"/>
                    </w:rPr>
                    <w:t>-...-;;.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727577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727577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81"/>
                      <w:szCs w:val="81"/>
                      <w:color w:val="313131"/>
                      <w:spacing w:val="-74"/>
                      <w:w w:val="14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81"/>
                      <w:szCs w:val="81"/>
                      <w:color w:val="B3B5B5"/>
                      <w:spacing w:val="11"/>
                      <w:w w:val="3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81"/>
                      <w:szCs w:val="81"/>
                      <w:color w:val="313131"/>
                      <w:spacing w:val="0"/>
                      <w:w w:val="42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81"/>
                      <w:szCs w:val="81"/>
                      <w:color w:val="313131"/>
                      <w:spacing w:val="-99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9A9A9C"/>
                      <w:spacing w:val="8"/>
                      <w:w w:val="105"/>
                    </w:rPr>
                    <w:t>·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B3B5B5"/>
                      <w:spacing w:val="0"/>
                      <w:w w:val="51"/>
                    </w:rPr>
                    <w:t>.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10"/>
        </w:rPr>
        <w:t>Mü</w:t>
      </w:r>
      <w:r>
        <w:rPr>
          <w:rFonts w:ascii="Arial" w:hAnsi="Arial" w:cs="Arial" w:eastAsia="Arial"/>
          <w:sz w:val="18"/>
          <w:szCs w:val="18"/>
          <w:color w:val="313131"/>
          <w:spacing w:val="17"/>
          <w:w w:val="100"/>
          <w:position w:val="10"/>
        </w:rPr>
        <w:t> </w:t>
      </w:r>
      <w:r>
        <w:rPr>
          <w:rFonts w:ascii="Arial" w:hAnsi="Arial" w:cs="Arial" w:eastAsia="Arial"/>
          <w:sz w:val="18"/>
          <w:szCs w:val="18"/>
          <w:color w:val="727577"/>
          <w:spacing w:val="0"/>
          <w:w w:val="100"/>
          <w:position w:val="10"/>
        </w:rPr>
        <w:t>ah</w:t>
      </w:r>
      <w:r>
        <w:rPr>
          <w:rFonts w:ascii="Arial" w:hAnsi="Arial" w:cs="Arial" w:eastAsia="Arial"/>
          <w:sz w:val="18"/>
          <w:szCs w:val="18"/>
          <w:color w:val="727577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8"/>
          <w:szCs w:val="18"/>
          <w:color w:val="727577"/>
          <w:spacing w:val="0"/>
          <w:w w:val="100"/>
          <w:position w:val="10"/>
        </w:rPr>
      </w:r>
      <w:r>
        <w:rPr>
          <w:rFonts w:ascii="Arial" w:hAnsi="Arial" w:cs="Arial" w:eastAsia="Arial"/>
          <w:sz w:val="13"/>
          <w:szCs w:val="13"/>
          <w:color w:val="9A9A9C"/>
          <w:spacing w:val="-7"/>
          <w:w w:val="71"/>
          <w:position w:val="11"/>
        </w:rPr>
        <w:t>.</w:t>
      </w:r>
      <w:r>
        <w:rPr>
          <w:rFonts w:ascii="Times New Roman" w:hAnsi="Times New Roman" w:cs="Times New Roman" w:eastAsia="Times New Roman"/>
          <w:sz w:val="102"/>
          <w:szCs w:val="102"/>
          <w:color w:val="606466"/>
          <w:spacing w:val="0"/>
          <w:w w:val="17"/>
          <w:position w:val="3"/>
        </w:rPr>
        <w:t>.</w:t>
      </w:r>
      <w:r>
        <w:rPr>
          <w:rFonts w:ascii="Times New Roman" w:hAnsi="Times New Roman" w:cs="Times New Roman" w:eastAsia="Times New Roman"/>
          <w:sz w:val="102"/>
          <w:szCs w:val="102"/>
          <w:color w:val="606466"/>
          <w:spacing w:val="-10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02"/>
          <w:szCs w:val="102"/>
          <w:color w:val="212121"/>
          <w:spacing w:val="-223"/>
          <w:w w:val="58"/>
          <w:position w:val="3"/>
        </w:rPr>
        <w:t>.</w:t>
      </w:r>
      <w:r>
        <w:rPr>
          <w:rFonts w:ascii="Arial" w:hAnsi="Arial" w:cs="Arial" w:eastAsia="Arial"/>
          <w:sz w:val="13"/>
          <w:szCs w:val="13"/>
          <w:color w:val="212121"/>
          <w:spacing w:val="0"/>
          <w:w w:val="130"/>
          <w:position w:val="11"/>
        </w:rPr>
        <w:t>ı</w:t>
      </w:r>
      <w:r>
        <w:rPr>
          <w:rFonts w:ascii="Arial" w:hAnsi="Arial" w:cs="Arial" w:eastAsia="Arial"/>
          <w:sz w:val="13"/>
          <w:szCs w:val="13"/>
          <w:color w:val="212121"/>
          <w:spacing w:val="-6"/>
          <w:w w:val="131"/>
          <w:position w:val="11"/>
        </w:rPr>
        <w:t>d</w:t>
      </w:r>
      <w:r>
        <w:rPr>
          <w:rFonts w:ascii="Times New Roman" w:hAnsi="Times New Roman" w:cs="Times New Roman" w:eastAsia="Times New Roman"/>
          <w:sz w:val="102"/>
          <w:szCs w:val="102"/>
          <w:color w:val="212121"/>
          <w:spacing w:val="-25"/>
          <w:w w:val="58"/>
          <w:position w:val="3"/>
        </w:rPr>
        <w:t>.</w:t>
      </w:r>
      <w:r>
        <w:rPr>
          <w:rFonts w:ascii="Times New Roman" w:hAnsi="Times New Roman" w:cs="Times New Roman" w:eastAsia="Times New Roman"/>
          <w:sz w:val="102"/>
          <w:szCs w:val="102"/>
          <w:color w:val="212121"/>
          <w:spacing w:val="0"/>
          <w:w w:val="58"/>
          <w:position w:val="3"/>
        </w:rPr>
        <w:t>.</w:t>
      </w:r>
      <w:r>
        <w:rPr>
          <w:rFonts w:ascii="Times New Roman" w:hAnsi="Times New Roman" w:cs="Times New Roman" w:eastAsia="Times New Roman"/>
          <w:sz w:val="102"/>
          <w:szCs w:val="102"/>
          <w:color w:val="212121"/>
          <w:spacing w:val="-58"/>
          <w:w w:val="100"/>
          <w:position w:val="3"/>
        </w:rPr>
        <w:t> </w:t>
      </w:r>
      <w:r>
        <w:rPr>
          <w:rFonts w:ascii="Arial" w:hAnsi="Arial" w:cs="Arial" w:eastAsia="Arial"/>
          <w:sz w:val="11"/>
          <w:szCs w:val="11"/>
          <w:color w:val="9A9A9C"/>
          <w:spacing w:val="0"/>
          <w:w w:val="65"/>
          <w:position w:val="11"/>
        </w:rPr>
        <w:t>1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60" w:lineRule="exact"/>
        <w:ind w:left="285" w:right="974"/>
        <w:jc w:val="center"/>
        <w:tabs>
          <w:tab w:pos="132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B3B5B5"/>
          <w:spacing w:val="0"/>
          <w:w w:val="167"/>
          <w:position w:val="-6"/>
        </w:rPr>
        <w:t>'</w:t>
      </w:r>
      <w:r>
        <w:rPr>
          <w:rFonts w:ascii="Arial" w:hAnsi="Arial" w:cs="Arial" w:eastAsia="Arial"/>
          <w:sz w:val="14"/>
          <w:szCs w:val="14"/>
          <w:color w:val="B3B5B5"/>
          <w:spacing w:val="55"/>
          <w:w w:val="167"/>
          <w:position w:val="-6"/>
        </w:rPr>
        <w:t> </w:t>
      </w:r>
      <w:r>
        <w:rPr>
          <w:rFonts w:ascii="Arial" w:hAnsi="Arial" w:cs="Arial" w:eastAsia="Arial"/>
          <w:sz w:val="14"/>
          <w:szCs w:val="14"/>
          <w:color w:val="727577"/>
          <w:spacing w:val="0"/>
          <w:w w:val="600"/>
          <w:position w:val="-6"/>
        </w:rPr>
        <w:t>,</w:t>
      </w:r>
      <w:r>
        <w:rPr>
          <w:rFonts w:ascii="Arial" w:hAnsi="Arial" w:cs="Arial" w:eastAsia="Arial"/>
          <w:sz w:val="14"/>
          <w:szCs w:val="14"/>
          <w:color w:val="727577"/>
          <w:spacing w:val="-23"/>
          <w:w w:val="100"/>
          <w:position w:val="-6"/>
        </w:rPr>
        <w:t> </w:t>
      </w:r>
      <w:r>
        <w:rPr>
          <w:rFonts w:ascii="Arial" w:hAnsi="Arial" w:cs="Arial" w:eastAsia="Arial"/>
          <w:sz w:val="14"/>
          <w:szCs w:val="14"/>
          <w:color w:val="606466"/>
          <w:spacing w:val="0"/>
          <w:w w:val="173"/>
          <w:position w:val="-6"/>
        </w:rPr>
        <w:t>'i</w:t>
      </w:r>
      <w:r>
        <w:rPr>
          <w:rFonts w:ascii="Arial" w:hAnsi="Arial" w:cs="Arial" w:eastAsia="Arial"/>
          <w:sz w:val="14"/>
          <w:szCs w:val="14"/>
          <w:color w:val="606466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4"/>
          <w:szCs w:val="14"/>
          <w:color w:val="606466"/>
          <w:spacing w:val="0"/>
          <w:w w:val="100"/>
          <w:position w:val="-6"/>
        </w:rPr>
      </w:r>
      <w:r>
        <w:rPr>
          <w:rFonts w:ascii="Arial" w:hAnsi="Arial" w:cs="Arial" w:eastAsia="Arial"/>
          <w:sz w:val="14"/>
          <w:szCs w:val="14"/>
          <w:color w:val="9A9A9C"/>
          <w:spacing w:val="0"/>
          <w:w w:val="173"/>
          <w:position w:val="-6"/>
        </w:rPr>
        <w:t>..</w:t>
      </w:r>
      <w:r>
        <w:rPr>
          <w:rFonts w:ascii="Arial" w:hAnsi="Arial" w:cs="Arial" w:eastAsia="Arial"/>
          <w:sz w:val="14"/>
          <w:szCs w:val="14"/>
          <w:color w:val="9A9A9C"/>
          <w:spacing w:val="-12"/>
          <w:w w:val="173"/>
          <w:position w:val="-6"/>
        </w:rPr>
        <w:t> </w:t>
      </w:r>
      <w:r>
        <w:rPr>
          <w:rFonts w:ascii="Arial" w:hAnsi="Arial" w:cs="Arial" w:eastAsia="Arial"/>
          <w:sz w:val="14"/>
          <w:szCs w:val="14"/>
          <w:color w:val="606466"/>
          <w:spacing w:val="-12"/>
          <w:w w:val="166"/>
          <w:position w:val="-6"/>
        </w:rPr>
        <w:t>"</w:t>
      </w:r>
      <w:r>
        <w:rPr>
          <w:rFonts w:ascii="Arial" w:hAnsi="Arial" w:cs="Arial" w:eastAsia="Arial"/>
          <w:sz w:val="14"/>
          <w:szCs w:val="14"/>
          <w:color w:val="484949"/>
          <w:spacing w:val="0"/>
          <w:w w:val="236"/>
          <w:position w:val="-6"/>
        </w:rPr>
        <w:t>·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20" w:right="300"/>
          <w:cols w:num="3" w:equalWidth="0">
            <w:col w:w="4652" w:space="808"/>
            <w:col w:w="1717" w:space="1345"/>
            <w:col w:w="2778"/>
          </w:cols>
        </w:sectPr>
      </w:pPr>
      <w:rPr/>
    </w:p>
    <w:p>
      <w:pPr>
        <w:spacing w:before="0" w:after="0" w:line="178" w:lineRule="exact"/>
        <w:ind w:left="47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right="-89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727577"/>
          <w:w w:val="65"/>
          <w:position w:val="-7"/>
        </w:rPr>
        <w:t>abd-ı</w:t>
      </w:r>
      <w:r>
        <w:rPr>
          <w:rFonts w:ascii="Arial" w:hAnsi="Arial" w:cs="Arial" w:eastAsia="Arial"/>
          <w:sz w:val="26"/>
          <w:szCs w:val="26"/>
          <w:color w:val="727577"/>
          <w:spacing w:val="4"/>
          <w:w w:val="65"/>
          <w:position w:val="-7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727577"/>
          <w:spacing w:val="0"/>
          <w:w w:val="120"/>
          <w:position w:val="-14"/>
        </w:rPr>
        <w:t>!rı·</w:t>
      </w:r>
      <w:r>
        <w:rPr>
          <w:rFonts w:ascii="Times New Roman" w:hAnsi="Times New Roman" w:cs="Times New Roman" w:eastAsia="Times New Roman"/>
          <w:sz w:val="26"/>
          <w:szCs w:val="26"/>
          <w:color w:val="727577"/>
          <w:spacing w:val="0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727577"/>
          <w:spacing w:val="22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05670"/>
          <w:spacing w:val="0"/>
          <w:w w:val="233"/>
          <w:position w:val="-14"/>
        </w:rPr>
        <w:t>pÇU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right="-20"/>
        <w:jc w:val="left"/>
        <w:tabs>
          <w:tab w:pos="12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B3B5B5"/>
          <w:spacing w:val="0"/>
          <w:w w:val="205"/>
          <w:position w:val="-2"/>
        </w:rPr>
        <w:t>.</w:t>
      </w:r>
      <w:r>
        <w:rPr>
          <w:rFonts w:ascii="Arial" w:hAnsi="Arial" w:cs="Arial" w:eastAsia="Arial"/>
          <w:sz w:val="16"/>
          <w:szCs w:val="16"/>
          <w:color w:val="B3B5B5"/>
          <w:spacing w:val="0"/>
          <w:w w:val="205"/>
          <w:position w:val="-2"/>
        </w:rPr>
        <w:t>•</w:t>
      </w:r>
      <w:r>
        <w:rPr>
          <w:rFonts w:ascii="Arial" w:hAnsi="Arial" w:cs="Arial" w:eastAsia="Arial"/>
          <w:sz w:val="16"/>
          <w:szCs w:val="16"/>
          <w:color w:val="B3B5B5"/>
          <w:spacing w:val="-58"/>
          <w:w w:val="205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727577"/>
          <w:spacing w:val="0"/>
          <w:w w:val="100"/>
          <w:i/>
          <w:position w:val="-2"/>
        </w:rPr>
        <w:t>1'</w:t>
      </w:r>
      <w:r>
        <w:rPr>
          <w:rFonts w:ascii="Arial" w:hAnsi="Arial" w:cs="Arial" w:eastAsia="Arial"/>
          <w:sz w:val="16"/>
          <w:szCs w:val="16"/>
          <w:color w:val="727577"/>
          <w:spacing w:val="0"/>
          <w:w w:val="100"/>
          <w:i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727577"/>
          <w:spacing w:val="32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38585"/>
          <w:spacing w:val="0"/>
          <w:w w:val="147"/>
          <w:i/>
          <w:position w:val="-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838585"/>
          <w:spacing w:val="-18"/>
          <w:w w:val="148"/>
          <w:i/>
          <w:position w:val="-2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606466"/>
          <w:spacing w:val="0"/>
          <w:w w:val="59"/>
          <w:i/>
          <w:position w:val="-2"/>
        </w:rPr>
        <w:t>t:,</w:t>
      </w:r>
      <w:r>
        <w:rPr>
          <w:rFonts w:ascii="Times New Roman" w:hAnsi="Times New Roman" w:cs="Times New Roman" w:eastAsia="Times New Roman"/>
          <w:sz w:val="18"/>
          <w:szCs w:val="18"/>
          <w:color w:val="606466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466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9A9A9C"/>
          <w:spacing w:val="0"/>
          <w:w w:val="127"/>
          <w:position w:val="-2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3" w:lineRule="exact"/>
        <w:ind w:left="66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1.36969pt;margin-top:-4.053584pt;width:3.25752pt;height:14pt;mso-position-horizontal-relative:page;mso-position-vertical-relative:paragraph;z-index:-15494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B3B5B5"/>
                      <w:spacing w:val="0"/>
                      <w:w w:val="83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838585"/>
          <w:w w:val="458"/>
          <w:position w:val="-14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838585"/>
          <w:spacing w:val="6"/>
          <w:w w:val="458"/>
          <w:position w:val="-14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606466"/>
          <w:spacing w:val="0"/>
          <w:w w:val="83"/>
          <w:position w:val="-14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00"/>
          <w:cols w:num="3" w:equalWidth="0">
            <w:col w:w="856" w:space="1386"/>
            <w:col w:w="2145" w:space="4511"/>
            <w:col w:w="2402"/>
          </w:cols>
        </w:sectPr>
      </w:pPr>
      <w:rPr/>
    </w:p>
    <w:p>
      <w:pPr>
        <w:spacing w:before="36" w:after="0" w:line="195" w:lineRule="exact"/>
        <w:ind w:left="2233" w:right="-81"/>
        <w:jc w:val="left"/>
        <w:tabs>
          <w:tab w:pos="374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2"/>
          <w:szCs w:val="22"/>
          <w:color w:val="B3B5B5"/>
          <w:spacing w:val="-1"/>
          <w:w w:val="106"/>
          <w:position w:val="-10"/>
        </w:rPr>
        <w:t>'</w:t>
      </w:r>
      <w:r>
        <w:rPr>
          <w:rFonts w:ascii="Arial" w:hAnsi="Arial" w:cs="Arial" w:eastAsia="Arial"/>
          <w:sz w:val="22"/>
          <w:szCs w:val="22"/>
          <w:color w:val="212121"/>
          <w:spacing w:val="0"/>
          <w:w w:val="73"/>
          <w:position w:val="-10"/>
        </w:rPr>
        <w:t>tfaiyE</w:t>
      </w:r>
      <w:r>
        <w:rPr>
          <w:rFonts w:ascii="Arial" w:hAnsi="Arial" w:cs="Arial" w:eastAsia="Arial"/>
          <w:sz w:val="22"/>
          <w:szCs w:val="22"/>
          <w:color w:val="212121"/>
          <w:spacing w:val="11"/>
          <w:w w:val="100"/>
          <w:position w:val="-10"/>
        </w:rPr>
        <w:t> </w:t>
      </w:r>
      <w:r>
        <w:rPr>
          <w:rFonts w:ascii="Arial" w:hAnsi="Arial" w:cs="Arial" w:eastAsia="Arial"/>
          <w:sz w:val="23"/>
          <w:szCs w:val="23"/>
          <w:color w:val="606466"/>
          <w:spacing w:val="0"/>
          <w:w w:val="80"/>
          <w:position w:val="-6"/>
        </w:rPr>
        <w:t>M</w:t>
      </w:r>
      <w:r>
        <w:rPr>
          <w:rFonts w:ascii="Arial" w:hAnsi="Arial" w:cs="Arial" w:eastAsia="Arial"/>
          <w:sz w:val="23"/>
          <w:szCs w:val="23"/>
          <w:color w:val="606466"/>
          <w:spacing w:val="-6"/>
          <w:w w:val="80"/>
          <w:position w:val="-6"/>
        </w:rPr>
        <w:t>e</w:t>
      </w:r>
      <w:r>
        <w:rPr>
          <w:rFonts w:ascii="Arial" w:hAnsi="Arial" w:cs="Arial" w:eastAsia="Arial"/>
          <w:sz w:val="23"/>
          <w:szCs w:val="23"/>
          <w:color w:val="484949"/>
          <w:spacing w:val="0"/>
          <w:w w:val="80"/>
          <w:position w:val="-6"/>
        </w:rPr>
        <w:t>r</w:t>
      </w:r>
      <w:r>
        <w:rPr>
          <w:rFonts w:ascii="Arial" w:hAnsi="Arial" w:cs="Arial" w:eastAsia="Arial"/>
          <w:sz w:val="23"/>
          <w:szCs w:val="23"/>
          <w:color w:val="606466"/>
          <w:spacing w:val="0"/>
          <w:w w:val="80"/>
          <w:position w:val="-6"/>
        </w:rPr>
        <w:t>ke</w:t>
      </w:r>
      <w:r>
        <w:rPr>
          <w:rFonts w:ascii="Arial" w:hAnsi="Arial" w:cs="Arial" w:eastAsia="Arial"/>
          <w:sz w:val="23"/>
          <w:szCs w:val="23"/>
          <w:color w:val="606466"/>
          <w:spacing w:val="0"/>
          <w:w w:val="80"/>
          <w:position w:val="-6"/>
        </w:rPr>
        <w:t> </w:t>
      </w:r>
      <w:r>
        <w:rPr>
          <w:rFonts w:ascii="Arial" w:hAnsi="Arial" w:cs="Arial" w:eastAsia="Arial"/>
          <w:sz w:val="23"/>
          <w:szCs w:val="23"/>
          <w:color w:val="606466"/>
          <w:spacing w:val="31"/>
          <w:w w:val="80"/>
          <w:position w:val="-6"/>
        </w:rPr>
        <w:t> </w:t>
      </w:r>
      <w:r>
        <w:rPr>
          <w:rFonts w:ascii="Arial" w:hAnsi="Arial" w:cs="Arial" w:eastAsia="Arial"/>
          <w:sz w:val="23"/>
          <w:szCs w:val="23"/>
          <w:color w:val="606466"/>
          <w:spacing w:val="0"/>
          <w:w w:val="100"/>
          <w:position w:val="-6"/>
        </w:rPr>
        <w:t>B</w:t>
      </w:r>
      <w:r>
        <w:rPr>
          <w:rFonts w:ascii="Arial" w:hAnsi="Arial" w:cs="Arial" w:eastAsia="Arial"/>
          <w:sz w:val="23"/>
          <w:szCs w:val="23"/>
          <w:color w:val="606466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3"/>
          <w:szCs w:val="23"/>
          <w:color w:val="606466"/>
          <w:spacing w:val="0"/>
          <w:w w:val="100"/>
          <w:position w:val="-6"/>
        </w:rPr>
      </w:r>
      <w:r>
        <w:rPr>
          <w:rFonts w:ascii="Arial" w:hAnsi="Arial" w:cs="Arial" w:eastAsia="Arial"/>
          <w:sz w:val="23"/>
          <w:szCs w:val="23"/>
          <w:color w:val="484949"/>
          <w:spacing w:val="0"/>
          <w:w w:val="82"/>
          <w:position w:val="-6"/>
        </w:rPr>
        <w:t>e</w:t>
      </w:r>
      <w:r>
        <w:rPr>
          <w:rFonts w:ascii="Arial" w:hAnsi="Arial" w:cs="Arial" w:eastAsia="Arial"/>
          <w:sz w:val="23"/>
          <w:szCs w:val="23"/>
          <w:color w:val="484949"/>
          <w:spacing w:val="-28"/>
          <w:w w:val="100"/>
          <w:position w:val="-6"/>
        </w:rPr>
        <w:t> </w:t>
      </w:r>
      <w:r>
        <w:rPr>
          <w:rFonts w:ascii="Arial" w:hAnsi="Arial" w:cs="Arial" w:eastAsia="Arial"/>
          <w:sz w:val="23"/>
          <w:szCs w:val="23"/>
          <w:color w:val="212121"/>
          <w:spacing w:val="0"/>
          <w:w w:val="81"/>
          <w:position w:val="-6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67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2"/>
          <w:position w:val="-13"/>
        </w:rPr>
        <w:t>EmrahAŞKIN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right="-94"/>
        <w:jc w:val="lef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838585"/>
          <w:w w:val="40"/>
          <w:position w:val="-1"/>
        </w:rPr>
        <w:t>...</w:t>
      </w:r>
      <w:r>
        <w:rPr>
          <w:rFonts w:ascii="Arial" w:hAnsi="Arial" w:cs="Arial" w:eastAsia="Arial"/>
          <w:sz w:val="21"/>
          <w:szCs w:val="21"/>
          <w:color w:val="838585"/>
          <w:spacing w:val="-6"/>
          <w:w w:val="40"/>
          <w:position w:val="-1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838585"/>
          <w:spacing w:val="-51"/>
          <w:w w:val="370"/>
          <w:position w:val="-10"/>
        </w:rPr>
        <w:t>'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right="-71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9A9A9C"/>
          <w:w w:val="88"/>
          <w:position w:val="-1"/>
        </w:rPr>
        <w:t>r</w:t>
      </w:r>
      <w:r>
        <w:rPr>
          <w:rFonts w:ascii="Arial" w:hAnsi="Arial" w:cs="Arial" w:eastAsia="Arial"/>
          <w:sz w:val="21"/>
          <w:szCs w:val="21"/>
          <w:color w:val="9A9A9C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A9A9C"/>
          <w:spacing w:val="-9"/>
          <w:w w:val="163"/>
          <w:position w:val="-1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B3B5B5"/>
          <w:spacing w:val="0"/>
          <w:w w:val="166"/>
          <w:position w:val="-1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3"/>
          <w:szCs w:val="33"/>
          <w:color w:val="838585"/>
          <w:w w:val="52"/>
          <w:position w:val="-10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838585"/>
          <w:spacing w:val="-10"/>
          <w:w w:val="52"/>
          <w:position w:val="-10"/>
        </w:rPr>
        <w:t>.</w:t>
      </w:r>
      <w:r>
        <w:rPr>
          <w:rFonts w:ascii="Arial" w:hAnsi="Arial" w:cs="Arial" w:eastAsia="Arial"/>
          <w:sz w:val="17"/>
          <w:szCs w:val="17"/>
          <w:color w:val="B3B5B5"/>
          <w:spacing w:val="0"/>
          <w:w w:val="208"/>
          <w:position w:val="-10"/>
        </w:rPr>
        <w:t>,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00"/>
          <w:cols w:num="5" w:equalWidth="0">
            <w:col w:w="4325" w:space="1380"/>
            <w:col w:w="1178" w:space="2204"/>
            <w:col w:w="140" w:space="138"/>
            <w:col w:w="217" w:space="297"/>
            <w:col w:w="1421"/>
          </w:cols>
        </w:sectPr>
      </w:pPr>
      <w:rPr/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/>
        <w:pict>
          <v:group style="position:absolute;margin-left:20.49165pt;margin-top:33.034447pt;width:556.101001pt;height:765.153116pt;mso-position-horizontal-relative:page;mso-position-vertical-relative:page;z-index:-15499" coordorigin="410,661" coordsize="11122,15303">
            <v:group style="position:absolute;left:419;top:689;width:11061;height:2" coordorigin="419,689" coordsize="11061,2">
              <v:shape style="position:absolute;left:419;top:689;width:11061;height:2" coordorigin="419,689" coordsize="11061,0" path="m419,689l11480,689e" filled="f" stroked="t" strokeweight=".942145pt" strokecolor="#4B4B4B">
                <v:path arrowok="t"/>
              </v:shape>
            </v:group>
            <v:group style="position:absolute;left:431;top:670;width:2;height:328" coordorigin="431,670" coordsize="2,328">
              <v:shape style="position:absolute;left:431;top:670;width:2;height:328" coordorigin="431,670" coordsize="0,328" path="m431,998l431,670e" filled="f" stroked="t" strokeweight=".706609pt" strokecolor="#3B3B3B">
                <v:path arrowok="t"/>
              </v:shape>
            </v:group>
            <v:group style="position:absolute;left:2982;top:675;width:2;height:309" coordorigin="2982,675" coordsize="2,309">
              <v:shape style="position:absolute;left:2982;top:675;width:2;height:309" coordorigin="2982,675" coordsize="0,309" path="m2982,984l2982,675e" filled="f" stroked="t" strokeweight="1.177681pt" strokecolor="#545454">
                <v:path arrowok="t"/>
              </v:shape>
            </v:group>
            <v:group style="position:absolute;left:8658;top:701;width:2822;height:2" coordorigin="8658,701" coordsize="2822,2">
              <v:shape style="position:absolute;left:8658;top:701;width:2822;height:2" coordorigin="8658,701" coordsize="2822,0" path="m8658,701l11480,701e" filled="f" stroked="t" strokeweight=".942145pt" strokecolor="#484848">
                <v:path arrowok="t"/>
              </v:shape>
            </v:group>
            <v:group style="position:absolute;left:2982;top:927;width:2;height:1212" coordorigin="2982,927" coordsize="2,1212">
              <v:shape style="position:absolute;left:2982;top:927;width:2;height:1212" coordorigin="2982,927" coordsize="0,1212" path="m2982,2139l2982,927e" filled="f" stroked="t" strokeweight=".942145pt" strokecolor="#3F3F3F">
                <v:path arrowok="t"/>
              </v:shape>
            </v:group>
            <v:group style="position:absolute;left:424;top:2136;width:10010;height:2" coordorigin="424,2136" coordsize="10010,2">
              <v:shape style="position:absolute;left:424;top:2136;width:10010;height:2" coordorigin="424,2136" coordsize="10010,0" path="m424,2136l10434,2136e" filled="f" stroked="t" strokeweight=".942145pt" strokecolor="#444444">
                <v:path arrowok="t"/>
              </v:shape>
            </v:group>
            <v:group style="position:absolute;left:9577;top:2143;width:287;height:2" coordorigin="9577,2143" coordsize="287,2">
              <v:shape style="position:absolute;left:9577;top:2143;width:287;height:2" coordorigin="9577,2143" coordsize="287,0" path="m9577,2143l9864,2143e" filled="f" stroked="t" strokeweight=".942145pt" strokecolor="#3F3F3F">
                <v:path arrowok="t"/>
              </v:shape>
            </v:group>
            <v:group style="position:absolute;left:9982;top:2146;width:1512;height:2" coordorigin="9982,2146" coordsize="1512,2">
              <v:shape style="position:absolute;left:9982;top:2146;width:1512;height:2" coordorigin="9982,2146" coordsize="1512,0" path="m9982,2146l11494,2146e" filled="f" stroked="t" strokeweight=".942145pt" strokecolor="#3F3F3F">
                <v:path arrowok="t"/>
              </v:shape>
            </v:group>
            <v:group style="position:absolute;left:424;top:2374;width:8800;height:2" coordorigin="424,2374" coordsize="8800,2">
              <v:shape style="position:absolute;left:424;top:2374;width:8800;height:2" coordorigin="424,2374" coordsize="8800,0" path="m424,2374l9224,2374e" filled="f" stroked="t" strokeweight=".942145pt" strokecolor="#444444">
                <v:path arrowok="t"/>
              </v:shape>
            </v:group>
            <v:group style="position:absolute;left:9167;top:2383;width:2327;height:2" coordorigin="9167,2383" coordsize="2327,2">
              <v:shape style="position:absolute;left:9167;top:2383;width:2327;height:2" coordorigin="9167,2383" coordsize="2327,0" path="m9167,2383l11494,2383e" filled="f" stroked="t" strokeweight=".942145pt" strokecolor="#444444">
                <v:path arrowok="t"/>
              </v:shape>
            </v:group>
            <v:group style="position:absolute;left:419;top:2614;width:11075;height:2" coordorigin="419,2614" coordsize="11075,2">
              <v:shape style="position:absolute;left:419;top:2614;width:11075;height:2" coordorigin="419,2614" coordsize="11075,0" path="m419,2614l11494,2614e" filled="f" stroked="t" strokeweight=".942145pt" strokecolor="#3F3F3F">
                <v:path arrowok="t"/>
              </v:shape>
            </v:group>
            <v:group style="position:absolute;left:424;top:2856;width:11070;height:2" coordorigin="424,2856" coordsize="11070,2">
              <v:shape style="position:absolute;left:424;top:2856;width:11070;height:2" coordorigin="424,2856" coordsize="11070,0" path="m424,2856l11494,2856e" filled="f" stroked="t" strokeweight=".942145pt" strokecolor="#444444">
                <v:path arrowok="t"/>
              </v:shape>
            </v:group>
            <v:group style="position:absolute;left:424;top:3094;width:11065;height:2" coordorigin="424,3094" coordsize="11065,2">
              <v:shape style="position:absolute;left:424;top:3094;width:11065;height:2" coordorigin="424,3094" coordsize="11065,0" path="m424,3094l11489,3094e" filled="f" stroked="t" strokeweight=".942145pt" strokecolor="#3F3F3F">
                <v:path arrowok="t"/>
              </v:shape>
            </v:group>
            <v:group style="position:absolute;left:11487;top:2139;width:2;height:5703" coordorigin="11487,2139" coordsize="2,5703">
              <v:shape style="position:absolute;left:11487;top:2139;width:2;height:5703" coordorigin="11487,2139" coordsize="0,5703" path="m11487,7842l11487,2139e" filled="f" stroked="t" strokeweight=".942145pt" strokecolor="#444444">
                <v:path arrowok="t"/>
              </v:shape>
            </v:group>
            <v:group style="position:absolute;left:419;top:3329;width:6510;height:2" coordorigin="419,3329" coordsize="6510,2">
              <v:shape style="position:absolute;left:419;top:3329;width:6510;height:2" coordorigin="419,3329" coordsize="6510,0" path="m419,3329l6929,3329e" filled="f" stroked="t" strokeweight=".942145pt" strokecolor="#3F3F3F">
                <v:path arrowok="t"/>
              </v:shape>
            </v:group>
            <v:group style="position:absolute;left:6873;top:3339;width:4621;height:2" coordorigin="6873,3339" coordsize="4621,2">
              <v:shape style="position:absolute;left:6873;top:3339;width:4621;height:2" coordorigin="6873,3339" coordsize="4621,0" path="m6873,3339l11494,3339e" filled="f" stroked="t" strokeweight=".942145pt" strokecolor="#3F3F3F">
                <v:path arrowok="t"/>
              </v:shape>
            </v:group>
            <v:group style="position:absolute;left:4301;top:3317;width:2;height:1003" coordorigin="4301,3317" coordsize="2,1003">
              <v:shape style="position:absolute;left:4301;top:3317;width:2;height:1003" coordorigin="4301,3317" coordsize="0,1003" path="m4301,4320l4301,3317e" filled="f" stroked="t" strokeweight=".942145pt" strokecolor="#3F3F3F">
                <v:path arrowok="t"/>
              </v:shape>
            </v:group>
            <v:group style="position:absolute;left:8178;top:3778;width:2002;height:2" coordorigin="8178,3778" coordsize="2002,2">
              <v:shape style="position:absolute;left:8178;top:3778;width:2002;height:2" coordorigin="8178,3778" coordsize="2002,0" path="m8178,3778l10180,3778e" filled="f" stroked="t" strokeweight=".235536pt" strokecolor="#444444">
                <v:path arrowok="t"/>
              </v:shape>
            </v:group>
            <v:group style="position:absolute;left:4291;top:3774;width:3170;height:2" coordorigin="4291,3774" coordsize="3170,2">
              <v:shape style="position:absolute;left:4291;top:3774;width:3170;height:2" coordorigin="4291,3774" coordsize="3170,0" path="m4291,3774l7462,3774e" filled="f" stroked="t" strokeweight=".706609pt" strokecolor="#606060">
                <v:path arrowok="t"/>
              </v:shape>
            </v:group>
            <v:group style="position:absolute;left:7170;top:3778;width:236;height:2" coordorigin="7170,3778" coordsize="236,2">
              <v:shape style="position:absolute;left:7170;top:3778;width:236;height:2" coordorigin="7170,3778" coordsize="236,0" path="m7170,3778l7405,3778e" filled="f" stroked="t" strokeweight=".471072pt" strokecolor="#979797">
                <v:path arrowok="t"/>
              </v:shape>
            </v:group>
            <v:group style="position:absolute;left:10180;top:3778;width:316;height:2" coordorigin="10180,3778" coordsize="316,2">
              <v:shape style="position:absolute;left:10180;top:3778;width:316;height:2" coordorigin="10180,3778" coordsize="316,0" path="m10180,3778l10495,3778e" filled="f" stroked="t" strokeweight=".235536pt" strokecolor="#000000">
                <v:path arrowok="t"/>
              </v:shape>
            </v:group>
            <v:group style="position:absolute;left:10495;top:3778;width:999;height:2" coordorigin="10495,3778" coordsize="999,2">
              <v:shape style="position:absolute;left:10495;top:3778;width:999;height:2" coordorigin="10495,3778" coordsize="999,0" path="m10495,3778l11494,3778e" filled="f" stroked="t" strokeweight=".235536pt" strokecolor="#383838">
                <v:path arrowok="t"/>
              </v:shape>
            </v:group>
            <v:group style="position:absolute;left:4291;top:4073;width:1008;height:2" coordorigin="4291,4073" coordsize="1008,2">
              <v:shape style="position:absolute;left:4291;top:4073;width:1008;height:2" coordorigin="4291,4073" coordsize="1008,0" path="m4291,4073l5300,4073e" filled="f" stroked="t" strokeweight=".942145pt" strokecolor="#484848">
                <v:path arrowok="t"/>
              </v:shape>
            </v:group>
            <v:group style="position:absolute;left:7137;top:4318;width:4362;height:2" coordorigin="7137,4318" coordsize="4362,2">
              <v:shape style="position:absolute;left:7137;top:4318;width:4362;height:2" coordorigin="7137,4318" coordsize="4362,0" path="m7137,4318l11499,4318e" filled="f" stroked="t" strokeweight=".942145pt" strokecolor="#444444">
                <v:path arrowok="t"/>
              </v:shape>
            </v:group>
            <v:group style="position:absolute;left:8194;top:3322;width:2;height:998" coordorigin="8194,3322" coordsize="2,998">
              <v:shape style="position:absolute;left:8194;top:3322;width:2;height:998" coordorigin="8194,3322" coordsize="0,998" path="m8194,4320l8194,3322e" filled="f" stroked="t" strokeweight=".942145pt" strokecolor="#3B3B3B">
                <v:path arrowok="t"/>
              </v:shape>
            </v:group>
            <v:group style="position:absolute;left:424;top:4308;width:6802;height:2" coordorigin="424,4308" coordsize="6802,2">
              <v:shape style="position:absolute;left:424;top:4308;width:6802;height:2" coordorigin="424,4308" coordsize="6802,0" path="m424,4308l7226,4308e" filled="f" stroked="t" strokeweight=".942145pt" strokecolor="#444444">
                <v:path arrowok="t"/>
              </v:shape>
            </v:group>
            <v:group style="position:absolute;left:419;top:4584;width:11080;height:2" coordorigin="419,4584" coordsize="11080,2">
              <v:shape style="position:absolute;left:419;top:4584;width:11080;height:2" coordorigin="419,4584" coordsize="11080,0" path="m419,4584l11499,4584e" filled="f" stroked="t" strokeweight=".942145pt" strokecolor="#444444">
                <v:path arrowok="t"/>
              </v:shape>
            </v:group>
            <v:group style="position:absolute;left:2982;top:4296;width:2;height:314" coordorigin="2982,4296" coordsize="2,314">
              <v:shape style="position:absolute;left:2982;top:4296;width:2;height:314" coordorigin="2982,4296" coordsize="0,314" path="m2982,4610l2982,4296e" filled="f" stroked="t" strokeweight=".942145pt" strokecolor="#4B4B4B">
                <v:path arrowok="t"/>
              </v:shape>
            </v:group>
            <v:group style="position:absolute;left:429;top:4415;width:2;height:608" coordorigin="429,4415" coordsize="2,608">
              <v:shape style="position:absolute;left:429;top:4415;width:2;height:608" coordorigin="429,4415" coordsize="0,608" path="m429,5023l429,4415e" filled="f" stroked="t" strokeweight=".942145pt" strokecolor="#3F3F3F">
                <v:path arrowok="t"/>
              </v:shape>
            </v:group>
            <v:group style="position:absolute;left:2989;top:4296;width:2;height:11653" coordorigin="2989,4296" coordsize="2,11653">
              <v:shape style="position:absolute;left:2989;top:4296;width:2;height:11653" coordorigin="2989,4296" coordsize="0,11653" path="m2989,15950l2989,4296e" filled="f" stroked="t" strokeweight=".942145pt" strokecolor="#3B3B3B">
                <v:path arrowok="t"/>
              </v:shape>
            </v:group>
            <v:group style="position:absolute;left:2977;top:4824;width:2812;height:2" coordorigin="2977,4824" coordsize="2812,2">
              <v:shape style="position:absolute;left:2977;top:4824;width:2812;height:2" coordorigin="2977,4824" coordsize="2812,0" path="m2977,4824l5789,4824e" filled="f" stroked="t" strokeweight=".942145pt" strokecolor="#3F3F3F">
                <v:path arrowok="t"/>
              </v:shape>
            </v:group>
            <v:group style="position:absolute;left:5827;top:4829;width:5667;height:2" coordorigin="5827,4829" coordsize="5667,2">
              <v:shape style="position:absolute;left:5827;top:4829;width:5667;height:2" coordorigin="5827,4829" coordsize="5667,0" path="m5827,4829l11494,4829e" filled="f" stroked="t" strokeweight=".942145pt" strokecolor="#444444">
                <v:path arrowok="t"/>
              </v:shape>
            </v:group>
            <v:group style="position:absolute;left:5252;top:5313;width:6242;height:2" coordorigin="5252,5313" coordsize="6242,2">
              <v:shape style="position:absolute;left:5252;top:5313;width:6242;height:2" coordorigin="5252,5313" coordsize="6242,0" path="m5252,5313l11494,5313e" filled="f" stroked="t" strokeweight=".942145pt" strokecolor="#444444">
                <v:path arrowok="t"/>
              </v:shape>
            </v:group>
            <v:group style="position:absolute;left:9829;top:4819;width:2;height:504" coordorigin="9829,4819" coordsize="2,504">
              <v:shape style="position:absolute;left:9829;top:4819;width:2;height:504" coordorigin="9829,4819" coordsize="0,504" path="m9829,5323l9829,4819e" filled="f" stroked="t" strokeweight=".942145pt" strokecolor="#3F3F3F">
                <v:path arrowok="t"/>
              </v:shape>
            </v:group>
            <v:group style="position:absolute;left:5252;top:5553;width:6242;height:2" coordorigin="5252,5553" coordsize="6242,2">
              <v:shape style="position:absolute;left:5252;top:5553;width:6242;height:2" coordorigin="5252,5553" coordsize="6242,0" path="m5252,5553l11494,5553e" filled="f" stroked="t" strokeweight=".942145pt" strokecolor="#444444">
                <v:path arrowok="t"/>
              </v:shape>
            </v:group>
            <v:group style="position:absolute;left:429;top:5066;width:2;height:1207" coordorigin="429,5066" coordsize="2,1207">
              <v:shape style="position:absolute;left:429;top:5066;width:2;height:1207" coordorigin="429,5066" coordsize="0,1207" path="m429,6273l429,5066e" filled="f" stroked="t" strokeweight=".942145pt" strokecolor="#3B3B3B">
                <v:path arrowok="t"/>
              </v:shape>
            </v:group>
            <v:group style="position:absolute;left:5262;top:4762;width:2;height:2224" coordorigin="5262,4762" coordsize="2,2224">
              <v:shape style="position:absolute;left:5262;top:4762;width:2;height:2224" coordorigin="5262,4762" coordsize="0,2224" path="m5262,6986l5262,4762e" filled="f" stroked="t" strokeweight=".942145pt" strokecolor="#3F3F3F">
                <v:path arrowok="t"/>
              </v:shape>
            </v:group>
            <v:group style="position:absolute;left:5248;top:5791;width:6251;height:2" coordorigin="5248,5791" coordsize="6251,2">
              <v:shape style="position:absolute;left:5248;top:5791;width:6251;height:2" coordorigin="5248,5791" coordsize="6251,0" path="m5248,5791l11499,5791e" filled="f" stroked="t" strokeweight=".942145pt" strokecolor="#444444">
                <v:path arrowok="t"/>
              </v:shape>
            </v:group>
            <v:group style="position:absolute;left:2972;top:6026;width:8526;height:2" coordorigin="2972,6026" coordsize="8526,2">
              <v:shape style="position:absolute;left:2972;top:6026;width:8526;height:2" coordorigin="2972,6026" coordsize="8526,0" path="m2972,6026l11499,6026e" filled="f" stroked="t" strokeweight=".942145pt" strokecolor="#444444">
                <v:path arrowok="t"/>
              </v:shape>
            </v:group>
            <v:group style="position:absolute;left:839;top:6266;width:10665;height:2" coordorigin="839,6266" coordsize="10665,2">
              <v:shape style="position:absolute;left:839;top:6266;width:10665;height:2" coordorigin="839,6266" coordsize="10665,0" path="m839,6266l11504,6266e" filled="f" stroked="t" strokeweight=".942145pt" strokecolor="#444444">
                <v:path arrowok="t"/>
              </v:shape>
            </v:group>
            <v:group style="position:absolute;left:429;top:5717;width:2;height:1288" coordorigin="429,5717" coordsize="2,1288">
              <v:shape style="position:absolute;left:429;top:5717;width:2;height:1288" coordorigin="429,5717" coordsize="0,1288" path="m429,7005l429,5717e" filled="f" stroked="t" strokeweight=".706609pt" strokecolor="#2F2F2F">
                <v:path arrowok="t"/>
              </v:shape>
            </v:group>
            <v:group style="position:absolute;left:429;top:6511;width:2;height:494" coordorigin="429,6511" coordsize="2,494">
              <v:shape style="position:absolute;left:429;top:6511;width:2;height:494" coordorigin="429,6511" coordsize="0,494" path="m429,7005l429,6511e" filled="f" stroked="t" strokeweight=".942145pt" strokecolor="#383838">
                <v:path arrowok="t"/>
              </v:shape>
            </v:group>
            <v:group style="position:absolute;left:2982;top:6734;width:8517;height:2" coordorigin="2982,6734" coordsize="8517,2">
              <v:shape style="position:absolute;left:2982;top:6734;width:8517;height:2" coordorigin="2982,6734" coordsize="8517,0" path="m2982,6734l11499,6734e" filled="f" stroked="t" strokeweight=".942145pt" strokecolor="#444444">
                <v:path arrowok="t"/>
              </v:shape>
            </v:group>
            <v:group style="position:absolute;left:9834;top:6264;width:2;height:722" coordorigin="9834,6264" coordsize="2,722">
              <v:shape style="position:absolute;left:9834;top:6264;width:2;height:722" coordorigin="9834,6264" coordsize="0,722" path="m9834,6986l9834,6264e" filled="f" stroked="t" strokeweight=".942145pt" strokecolor="#444444">
                <v:path arrowok="t"/>
              </v:shape>
            </v:group>
            <v:group style="position:absolute;left:2977;top:6972;width:8526;height:2" coordorigin="2977,6972" coordsize="8526,2">
              <v:shape style="position:absolute;left:2977;top:6972;width:8526;height:2" coordorigin="2977,6972" coordsize="8526,0" path="m2977,6972l11504,6972e" filled="f" stroked="t" strokeweight=".942145pt" strokecolor="#444444">
                <v:path arrowok="t"/>
              </v:shape>
            </v:group>
            <v:group style="position:absolute;left:424;top:7207;width:11075;height:2" coordorigin="424,7207" coordsize="11075,2">
              <v:shape style="position:absolute;left:424;top:7207;width:11075;height:2" coordorigin="424,7207" coordsize="11075,0" path="m424,7207l11499,7207e" filled="f" stroked="t" strokeweight=".942145pt" strokecolor="#444444">
                <v:path arrowok="t"/>
              </v:shape>
            </v:group>
            <v:group style="position:absolute;left:419;top:7573;width:11084;height:2" coordorigin="419,7573" coordsize="11084,2">
              <v:shape style="position:absolute;left:419;top:7573;width:11084;height:2" coordorigin="419,7573" coordsize="11084,0" path="m419,7573l11504,7573e" filled="f" stroked="t" strokeweight=".942145pt" strokecolor="#444444">
                <v:path arrowok="t"/>
              </v:shape>
            </v:group>
            <v:group style="position:absolute;left:8917;top:7580;width:1606;height:2" coordorigin="8917,7580" coordsize="1606,2">
              <v:shape style="position:absolute;left:8917;top:7580;width:1606;height:2" coordorigin="8917,7580" coordsize="1606,0" path="m8917,7580l10524,7580e" filled="f" stroked="t" strokeweight=".942145pt" strokecolor="#3F3F3F">
                <v:path arrowok="t"/>
              </v:shape>
            </v:group>
            <v:group style="position:absolute;left:5257;top:7816;width:6246;height:2" coordorigin="5257,7816" coordsize="6246,2">
              <v:shape style="position:absolute;left:5257;top:7816;width:6246;height:2" coordorigin="5257,7816" coordsize="6246,0" path="m5257,7816l11504,7816e" filled="f" stroked="t" strokeweight=".942145pt" strokecolor="#444444">
                <v:path arrowok="t"/>
              </v:shape>
            </v:group>
            <v:group style="position:absolute;left:429;top:7462;width:2;height:979" coordorigin="429,7462" coordsize="2,979">
              <v:shape style="position:absolute;left:429;top:7462;width:2;height:979" coordorigin="429,7462" coordsize="0,979" path="m429,8441l429,7462e" filled="f" stroked="t" strokeweight=".942145pt" strokecolor="#3B3B3B">
                <v:path arrowok="t"/>
              </v:shape>
            </v:group>
            <v:group style="position:absolute;left:5262;top:8056;width:6237;height:2" coordorigin="5262,8056" coordsize="6237,2">
              <v:shape style="position:absolute;left:5262;top:8056;width:6237;height:2" coordorigin="5262,8056" coordsize="6237,0" path="m5262,8056l11499,8056e" filled="f" stroked="t" strokeweight=".942145pt" strokecolor="#444444">
                <v:path arrowok="t"/>
              </v:shape>
            </v:group>
            <v:group style="position:absolute;left:11494;top:7766;width:2;height:318" coordorigin="11494,7766" coordsize="2,318">
              <v:shape style="position:absolute;left:11494;top:7766;width:2;height:318" coordorigin="11494,7766" coordsize="0,318" path="m11494,8084l11494,7766e" filled="f" stroked="t" strokeweight=".471072pt" strokecolor="#2F2F2F">
                <v:path arrowok="t"/>
              </v:shape>
            </v:group>
            <v:group style="position:absolute;left:419;top:8288;width:11084;height:2" coordorigin="419,8288" coordsize="11084,2">
              <v:shape style="position:absolute;left:419;top:8288;width:11084;height:2" coordorigin="419,8288" coordsize="11084,0" path="m419,8288l11504,8288e" filled="f" stroked="t" strokeweight=".942145pt" strokecolor="#444444">
                <v:path arrowok="t"/>
              </v:shape>
            </v:group>
            <v:group style="position:absolute;left:5264;top:7566;width:2;height:732" coordorigin="5264,7566" coordsize="2,732">
              <v:shape style="position:absolute;left:5264;top:7566;width:2;height:732" coordorigin="5264,7566" coordsize="0,732" path="m5264,8298l5264,7566e" filled="f" stroked="t" strokeweight=".942145pt" strokecolor="#3B3B3B">
                <v:path arrowok="t"/>
              </v:shape>
            </v:group>
            <v:group style="position:absolute;left:11501;top:5717;width:2;height:7690" coordorigin="11501,5717" coordsize="2,7690">
              <v:shape style="position:absolute;left:11501;top:5717;width:2;height:7690" coordorigin="11501,5717" coordsize="0,7690" path="m11501,13407l11501,5717e" filled="f" stroked="t" strokeweight=".706609pt" strokecolor="#444444">
                <v:path arrowok="t"/>
              </v:shape>
            </v:group>
            <v:group style="position:absolute;left:2987;top:8236;width:2;height:442" coordorigin="2987,8236" coordsize="2,442">
              <v:shape style="position:absolute;left:2987;top:8236;width:2;height:442" coordorigin="2987,8236" coordsize="0,442" path="m2987,8678l2987,8236e" filled="f" stroked="t" strokeweight=".942145pt" strokecolor="#3F3F3F">
                <v:path arrowok="t"/>
              </v:shape>
            </v:group>
            <v:group style="position:absolute;left:429;top:1473;width:2;height:228" coordorigin="429,1473" coordsize="2,228">
              <v:shape style="position:absolute;left:429;top:1473;width:2;height:228" coordorigin="429,1473" coordsize="0,228" path="m429,1701l429,1473e" filled="f" stroked="t" strokeweight=".471072pt" strokecolor="#181818">
                <v:path arrowok="t"/>
              </v:shape>
            </v:group>
            <v:group style="position:absolute;left:433;top:670;width:2;height:15279" coordorigin="433,670" coordsize="2,15279">
              <v:shape style="position:absolute;left:433;top:670;width:2;height:15279" coordorigin="433,670" coordsize="0,15279" path="m433,15950l433,670e" filled="f" stroked="t" strokeweight=".942145pt" strokecolor="#3B3B3B">
                <v:path arrowok="t"/>
              </v:shape>
            </v:group>
            <v:group style="position:absolute;left:429;top:8555;width:2;height:585" coordorigin="429,8555" coordsize="2,585">
              <v:shape style="position:absolute;left:429;top:8555;width:2;height:585" coordorigin="429,8555" coordsize="0,585" path="m429,9139l429,8555e" filled="f" stroked="t" strokeweight="1.177681pt" strokecolor="#444444">
                <v:path arrowok="t"/>
              </v:shape>
            </v:group>
            <v:group style="position:absolute;left:424;top:9267;width:11084;height:2" coordorigin="424,9267" coordsize="11084,2">
              <v:shape style="position:absolute;left:424;top:9267;width:11084;height:2" coordorigin="424,9267" coordsize="11084,0" path="m424,9267l11508,9267e" filled="f" stroked="t" strokeweight=".942145pt" strokecolor="#484848">
                <v:path arrowok="t"/>
              </v:shape>
            </v:group>
            <v:group style="position:absolute;left:2991;top:8878;width:2;height:1668" coordorigin="2991,8878" coordsize="2,1668">
              <v:shape style="position:absolute;left:2991;top:8878;width:2;height:1668" coordorigin="2991,8878" coordsize="0,1668" path="m2991,10546l2991,8878e" filled="f" stroked="t" strokeweight=".942145pt" strokecolor="#343434">
                <v:path arrowok="t"/>
              </v:shape>
            </v:group>
            <v:group style="position:absolute;left:429;top:10194;width:11080;height:2" coordorigin="429,10194" coordsize="11080,2">
              <v:shape style="position:absolute;left:429;top:10194;width:11080;height:2" coordorigin="429,10194" coordsize="11080,0" path="m429,10194l11508,10194e" filled="f" stroked="t" strokeweight=".942145pt" strokecolor="#444444">
                <v:path arrowok="t"/>
              </v:shape>
            </v:group>
            <v:group style="position:absolute;left:443;top:10142;width:2;height:5808" coordorigin="443,10142" coordsize="2,5808">
              <v:shape style="position:absolute;left:443;top:10142;width:2;height:5808" coordorigin="443,10142" coordsize="0,5808" path="m443,15950l443,10142e" filled="f" stroked="t" strokeweight=".706609pt" strokecolor="#3B3B3B">
                <v:path arrowok="t"/>
              </v:shape>
            </v:group>
            <v:group style="position:absolute;left:424;top:10432;width:11089;height:2" coordorigin="424,10432" coordsize="11089,2">
              <v:shape style="position:absolute;left:424;top:10432;width:11089;height:2" coordorigin="424,10432" coordsize="11089,0" path="m424,10432l11513,10432e" filled="f" stroked="t" strokeweight=".942145pt" strokecolor="#444444">
                <v:path arrowok="t"/>
              </v:shape>
            </v:group>
            <v:group style="position:absolute;left:829;top:10679;width:791;height:2" coordorigin="829,10679" coordsize="791,2">
              <v:shape style="position:absolute;left:829;top:10679;width:791;height:2" coordorigin="829,10679" coordsize="791,0" path="m829,10679l1620,10679e" filled="f" stroked="t" strokeweight=".235536pt" strokecolor="#484848">
                <v:path arrowok="t"/>
              </v:shape>
            </v:group>
            <v:group style="position:absolute;left:2125;top:10679;width:1470;height:2" coordorigin="2125,10679" coordsize="1470,2">
              <v:shape style="position:absolute;left:2125;top:10679;width:1470;height:2" coordorigin="2125,10679" coordsize="1470,0" path="m2125,10679l3594,10679e" filled="f" stroked="t" strokeweight=".235536pt" strokecolor="#444444">
                <v:path arrowok="t"/>
              </v:shape>
            </v:group>
            <v:group style="position:absolute;left:2996;top:10384;width:2;height:385" coordorigin="2996,10384" coordsize="2,385">
              <v:shape style="position:absolute;left:2996;top:10384;width:2;height:385" coordorigin="2996,10384" coordsize="0,385" path="m2996,10769l2996,10384e" filled="f" stroked="t" strokeweight=".942145pt" strokecolor="#444444">
                <v:path arrowok="t"/>
              </v:shape>
            </v:group>
            <v:group style="position:absolute;left:3759;top:10677;width:622;height:2" coordorigin="3759,10677" coordsize="622,2">
              <v:shape style="position:absolute;left:3759;top:10677;width:622;height:2" coordorigin="3759,10677" coordsize="622,0" path="m3759,10677l4381,10677e" filled="f" stroked="t" strokeweight=".235536pt" strokecolor="#484848">
                <v:path arrowok="t"/>
              </v:shape>
            </v:group>
            <v:group style="position:absolute;left:4522;top:10677;width:532;height:2" coordorigin="4522,10677" coordsize="532,2">
              <v:shape style="position:absolute;left:4522;top:10677;width:532;height:2" coordorigin="4522,10677" coordsize="532,0" path="m4522,10677l5055,10677e" filled="f" stroked="t" strokeweight=".235536pt" strokecolor="#4B4B4B">
                <v:path arrowok="t"/>
              </v:shape>
            </v:group>
            <v:group style="position:absolute;left:5026;top:10708;width:226;height:2" coordorigin="5026,10708" coordsize="226,2">
              <v:shape style="position:absolute;left:5026;top:10708;width:226;height:2" coordorigin="5026,10708" coordsize="226,0" path="m5026,10708l5252,10708e" filled="f" stroked="t" strokeweight=".235536pt" strokecolor="#000000">
                <v:path arrowok="t"/>
              </v:shape>
            </v:group>
            <v:group style="position:absolute;left:5262;top:10679;width:561;height:2" coordorigin="5262,10679" coordsize="561,2">
              <v:shape style="position:absolute;left:5262;top:10679;width:561;height:2" coordorigin="5262,10679" coordsize="561,0" path="m5262,10679l5822,10679e" filled="f" stroked="t" strokeweight=".235536pt" strokecolor="#4B4B4B">
                <v:path arrowok="t"/>
              </v:shape>
            </v:group>
            <v:group style="position:absolute;left:5945;top:10677;width:349;height:2" coordorigin="5945,10677" coordsize="349,2">
              <v:shape style="position:absolute;left:5945;top:10677;width:349;height:2" coordorigin="5945,10677" coordsize="349,0" path="m5945,10677l6294,10677e" filled="f" stroked="t" strokeweight=".235536pt" strokecolor="#545454">
                <v:path arrowok="t"/>
              </v:shape>
            </v:group>
            <v:group style="position:absolute;left:6623;top:10677;width:499;height:2" coordorigin="6623,10677" coordsize="499,2">
              <v:shape style="position:absolute;left:6623;top:10677;width:499;height:2" coordorigin="6623,10677" coordsize="499,0" path="m6623,10677l7123,10677e" filled="f" stroked="t" strokeweight=".235536pt" strokecolor="#545454">
                <v:path arrowok="t"/>
              </v:shape>
            </v:group>
            <v:group style="position:absolute;left:8738;top:10677;width:287;height:2" coordorigin="8738,10677" coordsize="287,2">
              <v:shape style="position:absolute;left:8738;top:10677;width:287;height:2" coordorigin="8738,10677" coordsize="287,0" path="m8738,10677l9026,10677e" filled="f" stroked="t" strokeweight=".235536pt" strokecolor="#676767">
                <v:path arrowok="t"/>
              </v:shape>
            </v:group>
            <v:group style="position:absolute;left:8969;top:10677;width:160;height:2" coordorigin="8969,10677" coordsize="160,2">
              <v:shape style="position:absolute;left:8969;top:10677;width:160;height:2" coordorigin="8969,10677" coordsize="160,0" path="m8969,10677l9129,10677e" filled="f" stroked="t" strokeweight=".235536pt" strokecolor="#4F4F4F">
                <v:path arrowok="t"/>
              </v:shape>
            </v:group>
            <v:group style="position:absolute;left:9195;top:10708;width:410;height:2" coordorigin="9195,10708" coordsize="410,2">
              <v:shape style="position:absolute;left:9195;top:10708;width:410;height:2" coordorigin="9195,10708" coordsize="410,0" path="m9195,10708l9605,10708e" filled="f" stroked="t" strokeweight=".235536pt" strokecolor="#000000">
                <v:path arrowok="t"/>
              </v:shape>
            </v:group>
            <v:group style="position:absolute;left:9577;top:10677;width:245;height:2" coordorigin="9577,10677" coordsize="245,2">
              <v:shape style="position:absolute;left:9577;top:10677;width:245;height:2" coordorigin="9577,10677" coordsize="245,0" path="m9577,10677l9822,10677e" filled="f" stroked="t" strokeweight=".235536pt" strokecolor="#545454">
                <v:path arrowok="t"/>
              </v:shape>
            </v:group>
            <v:group style="position:absolute;left:9822;top:10708;width:358;height:2" coordorigin="9822,10708" coordsize="358,2">
              <v:shape style="position:absolute;left:9822;top:10708;width:358;height:2" coordorigin="9822,10708" coordsize="358,0" path="m9822,10708l10180,10708e" filled="f" stroked="t" strokeweight=".235536pt" strokecolor="#000000">
                <v:path arrowok="t"/>
              </v:shape>
            </v:group>
            <v:group style="position:absolute;left:10241;top:10677;width:264;height:2" coordorigin="10241,10677" coordsize="264,2">
              <v:shape style="position:absolute;left:10241;top:10677;width:264;height:2" coordorigin="10241,10677" coordsize="264,0" path="m10241,10677l10505,10677e" filled="f" stroked="t" strokeweight=".235536pt" strokecolor="#676767">
                <v:path arrowok="t"/>
              </v:shape>
            </v:group>
            <v:group style="position:absolute;left:10495;top:10708;width:999;height:2" coordorigin="10495,10708" coordsize="999,2">
              <v:shape style="position:absolute;left:10495;top:10708;width:999;height:2" coordorigin="10495,10708" coordsize="999,0" path="m10495,10708l11494,10708e" filled="f" stroked="t" strokeweight=".235536pt" strokecolor="#000000">
                <v:path arrowok="t"/>
              </v:shape>
            </v:group>
            <v:group style="position:absolute;left:429;top:11145;width:11084;height:2" coordorigin="429,11145" coordsize="11084,2">
              <v:shape style="position:absolute;left:429;top:11145;width:11084;height:2" coordorigin="429,11145" coordsize="11084,0" path="m429,11145l11513,11145e" filled="f" stroked="t" strokeweight=".942145pt" strokecolor="#484848">
                <v:path arrowok="t"/>
              </v:shape>
            </v:group>
            <v:group style="position:absolute;left:3003;top:11083;width:2;height:4867" coordorigin="3003,11083" coordsize="2,4867">
              <v:shape style="position:absolute;left:3003;top:11083;width:2;height:4867" coordorigin="3003,11083" coordsize="0,4867" path="m3003,15950l3003,11083e" filled="f" stroked="t" strokeweight=".942145pt" strokecolor="#3B3B3B">
                <v:path arrowok="t"/>
              </v:shape>
            </v:group>
            <v:group style="position:absolute;left:424;top:11385;width:11084;height:2" coordorigin="424,11385" coordsize="11084,2">
              <v:shape style="position:absolute;left:424;top:11385;width:11084;height:2" coordorigin="424,11385" coordsize="11084,0" path="m424,11385l11508,11385e" filled="f" stroked="t" strokeweight=".942145pt" strokecolor="#484848">
                <v:path arrowok="t"/>
              </v:shape>
            </v:group>
            <v:group style="position:absolute;left:419;top:11748;width:5436;height:2" coordorigin="419,11748" coordsize="5436,2">
              <v:shape style="position:absolute;left:419;top:11748;width:5436;height:2" coordorigin="419,11748" coordsize="5436,0" path="m419,11748l5855,11748e" filled="f" stroked="t" strokeweight=".235536pt" strokecolor="#3F3F3F">
                <v:path arrowok="t"/>
              </v:shape>
            </v:group>
            <v:group style="position:absolute;left:5855;top:11748;width:1522;height:2" coordorigin="5855,11748" coordsize="1522,2">
              <v:shape style="position:absolute;left:5855;top:11748;width:1522;height:2" coordorigin="5855,11748" coordsize="1522,0" path="m5855,11748l7377,11748e" filled="f" stroked="t" strokeweight=".235536pt" strokecolor="#000000">
                <v:path arrowok="t"/>
              </v:shape>
            </v:group>
            <v:group style="position:absolute;left:7377;top:11748;width:462;height:2" coordorigin="7377,11748" coordsize="462,2">
              <v:shape style="position:absolute;left:7377;top:11748;width:462;height:2" coordorigin="7377,11748" coordsize="462,0" path="m7377,11748l7839,11748e" filled="f" stroked="t" strokeweight=".235536pt" strokecolor="#3B3B3B">
                <v:path arrowok="t"/>
              </v:shape>
            </v:group>
            <v:group style="position:absolute;left:7839;top:11378;width:2;height:2433" coordorigin="7839,11378" coordsize="2,2433">
              <v:shape style="position:absolute;left:7839;top:11378;width:2;height:2433" coordorigin="7839,11378" coordsize="0,2433" path="m7839,13811l7839,11378e" filled="f" stroked="t" strokeweight=".942145pt" strokecolor="#4B4B4B">
                <v:path arrowok="t"/>
              </v:shape>
            </v:group>
            <v:group style="position:absolute;left:7820;top:11748;width:367;height:2" coordorigin="7820,11748" coordsize="367,2">
              <v:shape style="position:absolute;left:7820;top:11748;width:367;height:2" coordorigin="7820,11748" coordsize="367,0" path="m7820,11748l8187,11748e" filled="f" stroked="t" strokeweight=".235536pt" strokecolor="#4F4F4F">
                <v:path arrowok="t"/>
              </v:shape>
            </v:group>
            <v:group style="position:absolute;left:8187;top:11748;width:2308;height:2" coordorigin="8187,11748" coordsize="2308,2">
              <v:shape style="position:absolute;left:8187;top:11748;width:2308;height:2" coordorigin="8187,11748" coordsize="2308,0" path="m8187,11748l10495,11748e" filled="f" stroked="t" strokeweight=".235536pt" strokecolor="#000000">
                <v:path arrowok="t"/>
              </v:shape>
            </v:group>
            <v:group style="position:absolute;left:10495;top:11748;width:999;height:2" coordorigin="10495,11748" coordsize="999,2">
              <v:shape style="position:absolute;left:10495;top:11748;width:999;height:2" coordorigin="10495,11748" coordsize="999,0" path="m10495,11748l11494,11748e" filled="f" stroked="t" strokeweight=".235536pt" strokecolor="#878787">
                <v:path arrowok="t"/>
              </v:shape>
            </v:group>
            <v:group style="position:absolute;left:1439;top:11335;width:2;height:4619" coordorigin="1439,11335" coordsize="2,4619">
              <v:shape style="position:absolute;left:1439;top:11335;width:2;height:4619" coordorigin="1439,11335" coordsize="0,4619" path="m1439,15954l1439,11335e" filled="f" stroked="t" strokeweight=".942145pt" strokecolor="#3B3B3B">
                <v:path arrowok="t"/>
              </v:shape>
            </v:group>
            <v:group style="position:absolute;left:2160;top:11382;width:2;height:2025" coordorigin="2160,11382" coordsize="2,2025">
              <v:shape style="position:absolute;left:2160;top:11382;width:2;height:2025" coordorigin="2160,11382" coordsize="0,2025" path="m2160,13407l2160,11382e" filled="f" stroked="t" strokeweight=".942145pt" strokecolor="#383838">
                <v:path arrowok="t"/>
              </v:shape>
            </v:group>
            <v:group style="position:absolute;left:4367;top:12780;width:2;height:233" coordorigin="4367,12780" coordsize="2,233">
              <v:shape style="position:absolute;left:4367;top:12780;width:2;height:233" coordorigin="4367,12780" coordsize="0,233" path="m4367,13012l4367,12780e" filled="f" stroked="t" strokeweight="1.648753pt" strokecolor="#7C7C87">
                <v:path arrowok="t"/>
              </v:shape>
            </v:group>
            <v:group style="position:absolute;left:4395;top:12984;width:2;height:423" coordorigin="4395,12984" coordsize="2,423">
              <v:shape style="position:absolute;left:4395;top:12984;width:2;height:423" coordorigin="4395,12984" coordsize="0,423" path="m4395,13407l4395,12984e" filled="f" stroked="t" strokeweight="1.88429pt" strokecolor="#4B4F83">
                <v:path arrowok="t"/>
              </v:shape>
            </v:group>
            <v:group style="position:absolute;left:440;top:13350;width:2;height:176" coordorigin="440,13350" coordsize="2,176">
              <v:shape style="position:absolute;left:440;top:13350;width:2;height:176" coordorigin="440,13350" coordsize="0,176" path="m440,13526l440,13350e" filled="f" stroked="t" strokeweight=".706609pt" strokecolor="#232323">
                <v:path arrowok="t"/>
              </v:shape>
            </v:group>
            <v:group style="position:absolute;left:1434;top:13226;width:2;height:299" coordorigin="1434,13226" coordsize="2,299">
              <v:shape style="position:absolute;left:1434;top:13226;width:2;height:299" coordorigin="1434,13226" coordsize="0,299" path="m1434,13526l1434,13226e" filled="f" stroked="t" strokeweight="1.177681pt" strokecolor="#4F4F4F">
                <v:path arrowok="t"/>
              </v:shape>
            </v:group>
            <v:group style="position:absolute;left:2162;top:13350;width:2;height:176" coordorigin="2162,13350" coordsize="2,176">
              <v:shape style="position:absolute;left:2162;top:13350;width:2;height:176" coordorigin="2162,13350" coordsize="0,176" path="m2162,13526l2162,13350e" filled="f" stroked="t" strokeweight=".471072pt" strokecolor="#1F1F1F">
                <v:path arrowok="t"/>
              </v:shape>
            </v:group>
            <v:group style="position:absolute;left:3566;top:13778;width:862;height:2" coordorigin="3566,13778" coordsize="862,2">
              <v:shape style="position:absolute;left:3566;top:13778;width:862;height:2" coordorigin="3566,13778" coordsize="862,0" path="m3566,13778l4428,13778e" filled="f" stroked="t" strokeweight=".942145pt" strokecolor="#5B6487">
                <v:path arrowok="t"/>
              </v:shape>
            </v:group>
            <v:group style="position:absolute;left:4367;top:13378;width:2;height:409" coordorigin="4367,13378" coordsize="2,409">
              <v:shape style="position:absolute;left:4367;top:13378;width:2;height:409" coordorigin="4367,13378" coordsize="0,409" path="m4367,13787l4367,13378e" filled="f" stroked="t" strokeweight="5.888405pt" strokecolor="#3F4870">
                <v:path arrowok="t"/>
              </v:shape>
            </v:group>
            <v:group style="position:absolute;left:11513;top:9857;width:2;height:6074" coordorigin="11513,9857" coordsize="2,6074">
              <v:shape style="position:absolute;left:11513;top:9857;width:2;height:6074" coordorigin="11513,9857" coordsize="0,6074" path="m11513,15931l11513,9857e" filled="f" stroked="t" strokeweight=".471072pt" strokecolor="#444444">
                <v:path arrowok="t"/>
              </v:shape>
            </v:group>
            <v:group style="position:absolute;left:419;top:13778;width:1314;height:2" coordorigin="419,13778" coordsize="1314,2">
              <v:shape style="position:absolute;left:419;top:13778;width:1314;height:2" coordorigin="419,13778" coordsize="1314,0" path="m419,13778l1734,13778e" filled="f" stroked="t" strokeweight=".235536pt" strokecolor="#3B3B3B">
                <v:path arrowok="t"/>
              </v:shape>
            </v:group>
            <v:group style="position:absolute;left:1734;top:13778;width:429;height:2" coordorigin="1734,13778" coordsize="429,2">
              <v:shape style="position:absolute;left:1734;top:13778;width:429;height:2" coordorigin="1734,13778" coordsize="429,0" path="m1734,13778l2162,13778e" filled="f" stroked="t" strokeweight=".235536pt" strokecolor="#4F4F4F">
                <v:path arrowok="t"/>
              </v:shape>
            </v:group>
            <v:group style="position:absolute;left:2167;top:13469;width:2;height:2486" coordorigin="2167,13469" coordsize="2,2486">
              <v:shape style="position:absolute;left:2167;top:13469;width:2;height:2486" coordorigin="2167,13469" coordsize="0,2486" path="m2167,15954l2167,13469e" filled="f" stroked="t" strokeweight=".942145pt" strokecolor="#3B3B3B">
                <v:path arrowok="t"/>
              </v:shape>
            </v:group>
            <v:group style="position:absolute;left:2143;top:13778;width:377;height:2" coordorigin="2143,13778" coordsize="377,2">
              <v:shape style="position:absolute;left:2143;top:13778;width:377;height:2" coordorigin="2143,13778" coordsize="377,0" path="m2143,13778l2520,13778e" filled="f" stroked="t" strokeweight=".235536pt" strokecolor="#3B3B3B">
                <v:path arrowok="t"/>
              </v:shape>
            </v:group>
            <v:group style="position:absolute;left:2520;top:13778;width:476;height:2" coordorigin="2520,13778" coordsize="476,2">
              <v:shape style="position:absolute;left:2520;top:13778;width:476;height:2" coordorigin="2520,13778" coordsize="476,0" path="m2520,13778l2996,13778e" filled="f" stroked="t" strokeweight=".235536pt" strokecolor="#545454">
                <v:path arrowok="t"/>
              </v:shape>
            </v:group>
            <v:group style="position:absolute;left:11511;top:9857;width:2;height:6074" coordorigin="11511,9857" coordsize="2,6074">
              <v:shape style="position:absolute;left:11511;top:9857;width:2;height:6074" coordorigin="11511,9857" coordsize="0,6074" path="m11511,15931l11511,9857e" filled="f" stroked="t" strokeweight=".706609pt" strokecolor="#484848">
                <v:path arrowok="t"/>
              </v:shape>
            </v:group>
            <v:group style="position:absolute;left:4367;top:13778;width:2;height:418" coordorigin="4367,13778" coordsize="2,418">
              <v:shape style="position:absolute;left:4367;top:13778;width:2;height:418" coordorigin="4367,13778" coordsize="0,418" path="m4367,14196l4367,13778e" filled="f" stroked="t" strokeweight="4.710724pt" strokecolor="#4B5787">
                <v:path arrowok="t"/>
              </v:shape>
            </v:group>
            <v:group style="position:absolute;left:7843;top:13749;width:2;height:271" coordorigin="7843,13749" coordsize="2,271">
              <v:shape style="position:absolute;left:7843;top:13749;width:2;height:271" coordorigin="7843,13749" coordsize="0,271" path="m7843,14020l7843,13749e" filled="f" stroked="t" strokeweight=".471072pt" strokecolor="#282828">
                <v:path arrowok="t"/>
              </v:shape>
            </v:group>
            <v:group style="position:absolute;left:7846;top:13963;width:2;height:1972" coordorigin="7846,13963" coordsize="2,1972">
              <v:shape style="position:absolute;left:7846;top:13963;width:2;height:1972" coordorigin="7846,13963" coordsize="0,1972" path="m7846,15935l7846,13963e" filled="f" stroked="t" strokeweight=".706609pt" strokecolor="#444444">
                <v:path arrowok="t"/>
              </v:shape>
            </v:group>
            <v:group style="position:absolute;left:443;top:14319;width:2;height:124" coordorigin="443,14319" coordsize="2,124">
              <v:shape style="position:absolute;left:443;top:14319;width:2;height:124" coordorigin="443,14319" coordsize="0,124" path="m443,14443l443,14319e" filled="f" stroked="t" strokeweight=".471072pt" strokecolor="#0C0C0C">
                <v:path arrowok="t"/>
              </v:shape>
            </v:group>
            <v:group style="position:absolute;left:10180;top:14348;width:2;height:67" coordorigin="10180,14348" coordsize="2,67">
              <v:shape style="position:absolute;left:10180;top:14348;width:2;height:67" coordorigin="10180,14348" coordsize="0,67" path="m10180,14415l10180,14348e" filled="f" stroked="t" strokeweight="1.648753pt" strokecolor="#5B6460">
                <v:path arrowok="t"/>
              </v:shape>
            </v:group>
            <v:group style="position:absolute;left:2977;top:15294;width:2049;height:2" coordorigin="2977,15294" coordsize="2049,2">
              <v:shape style="position:absolute;left:2977;top:15294;width:2049;height:2" coordorigin="2977,15294" coordsize="2049,0" path="m2977,15294l5026,15294e" filled="f" stroked="t" strokeweight=".235536pt" strokecolor="#6467A8">
                <v:path arrowok="t"/>
              </v:shape>
            </v:group>
            <v:group style="position:absolute;left:445;top:15142;width:2;height:181" coordorigin="445,15142" coordsize="2,181">
              <v:shape style="position:absolute;left:445;top:15142;width:2;height:181" coordorigin="445,15142" coordsize="0,181" path="m445,15322l445,15142e" filled="f" stroked="t" strokeweight=".706609pt" strokecolor="#3B3B3B">
                <v:path arrowok="t"/>
              </v:shape>
            </v:group>
            <v:group style="position:absolute;left:438;top:15940;width:3293;height:2" coordorigin="438,15940" coordsize="3293,2">
              <v:shape style="position:absolute;left:438;top:15940;width:3293;height:2" coordorigin="438,15940" coordsize="3293,0" path="m438,15940l3731,15940e" filled="f" stroked="t" strokeweight=".942145pt" strokecolor="#5B5B5B">
                <v:path arrowok="t"/>
              </v:shape>
            </v:group>
            <v:group style="position:absolute;left:3538;top:15928;width:7985;height:2" coordorigin="3538,15928" coordsize="7985,2">
              <v:shape style="position:absolute;left:3538;top:15928;width:7985;height:2" coordorigin="3538,15928" coordsize="7985,0" path="m3538,15928l11522,15928e" filled="f" stroked="t" strokeweight=".942145pt" strokecolor="#575757">
                <v:path arrowok="t"/>
              </v:shape>
            </v:group>
            <v:group style="position:absolute;left:9167;top:15921;width:2351;height:2" coordorigin="9167,15921" coordsize="2351,2">
              <v:shape style="position:absolute;left:9167;top:15921;width:2351;height:2" coordorigin="9167,15921" coordsize="2351,0" path="m9167,15921l11518,15921e" filled="f" stroked="t" strokeweight=".706609pt" strokecolor="#484848">
                <v:path arrowok="t"/>
              </v:shape>
            </v:group>
            <v:group style="position:absolute;left:996;top:2596;width:2;height:269" coordorigin="996,2596" coordsize="2,269">
              <v:shape style="position:absolute;left:996;top:2596;width:2;height:269" coordorigin="996,2596" coordsize="0,269" path="m996,2865l996,2596e" filled="f" stroked="t" strokeweight="1.725pt" strokecolor="#EDEDED">
                <v:path arrowok="t"/>
              </v:shape>
            </v:group>
            <v:group style="position:absolute;left:10176;top:12792;width:2;height:1400" coordorigin="10176,12792" coordsize="2,1400">
              <v:shape style="position:absolute;left:10176;top:12792;width:2;height:1400" coordorigin="10176,12792" coordsize="0,1400" path="m10176,14192l10176,12792e" filled="f" stroked="t" strokeweight="4.429pt" strokecolor="#EDEDED">
                <v:path arrowok="t"/>
              </v:shape>
            </v:group>
            <v:group style="position:absolute;left:10640;top:13285;width:2;height:552" coordorigin="10640,13285" coordsize="2,552">
              <v:shape style="position:absolute;left:10640;top:13285;width:2;height:552" coordorigin="10640,13285" coordsize="0,552" path="m10640,13837l10640,13285e" filled="f" stroked="t" strokeweight="2.81625pt" strokecolor="#EDEDED">
                <v:path arrowok="t"/>
              </v:shape>
            </v:group>
            <v:group style="position:absolute;left:10593;top:13753;width:2;height:1090" coordorigin="10593,13753" coordsize="2,1090">
              <v:shape style="position:absolute;left:10593;top:13753;width:2;height:1090" coordorigin="10593,13753" coordsize="0,1090" path="m10593,14843l10593,13753e" filled="f" stroked="t" strokeweight="3.34pt" strokecolor="#EDEDED">
                <v:path arrowok="t"/>
              </v:shape>
            </v:group>
            <v:group style="position:absolute;left:11029;top:14408;width:2;height:246" coordorigin="11029,14408" coordsize="2,246">
              <v:shape style="position:absolute;left:11029;top:14408;width:2;height:246" coordorigin="11029,14408" coordsize="0,246" path="m11029,14654l11029,14408e" filled="f" stroked="t" strokeweight="1.39636pt" strokecolor="#EDEDED">
                <v:path arrowok="t"/>
              </v:shape>
            </v:group>
            <v:group style="position:absolute;left:9174;top:14616;width:2;height:191" coordorigin="9174,14616" coordsize="2,191">
              <v:shape style="position:absolute;left:9174;top:14616;width:2;height:191" coordorigin="9174,14616" coordsize="0,191" path="m9174,14807l9174,14616e" filled="f" stroked="t" strokeweight="2.3344pt" strokecolor="#EDEDED">
                <v:path arrowok="t"/>
              </v:shape>
            </v:group>
            <v:group style="position:absolute;left:9204;top:14695;width:180;height:218" coordorigin="9204,14695" coordsize="180,218">
              <v:shape style="position:absolute;left:9204;top:14695;width:180;height:218" coordorigin="9204,14695" coordsize="180,218" path="m9204,14695l9384,14695,9384,14913,9204,14913,9204,14695e" filled="t" fillcolor="#EDEDED" stroked="f">
                <v:path arrowok="t"/>
                <v:fill/>
              </v:shape>
            </v:group>
            <v:group style="position:absolute;left:10634;top:14732;width:2;height:382" coordorigin="10634,14732" coordsize="2,382">
              <v:shape style="position:absolute;left:10634;top:14732;width:2;height:382" coordorigin="10634,14732" coordsize="0,382" path="m10634,15114l10634,14732e" filled="f" stroked="t" strokeweight="3.35752pt" strokecolor="#EDEDED">
                <v:path arrowok="t"/>
              </v:shape>
            </v:group>
            <v:group style="position:absolute;left:2566;top:14956;width:2;height:300" coordorigin="2566,14956" coordsize="2,300">
              <v:shape style="position:absolute;left:2566;top:14956;width:2;height:300" coordorigin="2566,14956" coordsize="0,300" path="m2566,15256l2566,14956e" filled="f" stroked="t" strokeweight="2.3363pt" strokecolor="#EDEDED">
                <v:path arrowok="t"/>
              </v:shape>
            </v:group>
            <v:group style="position:absolute;left:9858;top:14970;width:2;height:148" coordorigin="9858,14970" coordsize="2,148">
              <v:shape style="position:absolute;left:9858;top:14970;width:2;height:148" coordorigin="9858,14970" coordsize="0,148" path="m9858,15118l9858,14970e" filled="f" stroked="t" strokeweight="3.14029pt" strokecolor="#EDEDED">
                <v:path arrowok="t"/>
              </v:shape>
            </v:group>
            <v:group style="position:absolute;left:10260;top:15003;width:98;height:232" coordorigin="10260,15003" coordsize="98,232">
              <v:shape style="position:absolute;left:10260;top:15003;width:98;height:232" coordorigin="10260,15003" coordsize="98,232" path="m10260,15003l10358,15003,10358,15235,10260,15235,10260,15003e" filled="t" fillcolor="#EDEDED" stroked="f">
                <v:path arrowok="t"/>
                <v:fill/>
              </v:shape>
            </v:group>
            <v:group style="position:absolute;left:9756;top:15085;width:2;height:218" coordorigin="9756,15085" coordsize="2,218">
              <v:shape style="position:absolute;left:9756;top:15085;width:2;height:218" coordorigin="9756,15085" coordsize="0,218" path="m9756,15303l9756,15085e" filled="f" stroked="t" strokeweight="2.97712pt" strokecolor="#EDEDED">
                <v:path arrowok="t"/>
              </v:shape>
            </v:group>
            <v:group style="position:absolute;left:10104;top:15085;width:119;height:218" coordorigin="10104,15085" coordsize="119,218">
              <v:shape style="position:absolute;left:10104;top:15085;width:119;height:218" coordorigin="10104,15085" coordsize="119,218" path="m10104,15085l10223,15085,10223,15303,10104,15303,10104,15085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İtf.Eri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64" w:lineRule="exact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9A9A9C"/>
          <w:w w:val="88"/>
        </w:rPr>
        <w:t>·</w:t>
      </w:r>
      <w:r>
        <w:rPr>
          <w:rFonts w:ascii="Arial" w:hAnsi="Arial" w:cs="Arial" w:eastAsia="Arial"/>
          <w:sz w:val="16"/>
          <w:szCs w:val="16"/>
          <w:color w:val="9A9A9C"/>
          <w:spacing w:val="-15"/>
          <w:w w:val="88"/>
        </w:rPr>
        <w:t>)</w:t>
      </w:r>
      <w:r>
        <w:rPr>
          <w:rFonts w:ascii="Arial" w:hAnsi="Arial" w:cs="Arial" w:eastAsia="Arial"/>
          <w:sz w:val="16"/>
          <w:szCs w:val="16"/>
          <w:color w:val="B3B5B5"/>
          <w:spacing w:val="-39"/>
          <w:w w:val="108"/>
        </w:rPr>
        <w:t>-</w:t>
      </w:r>
      <w:r>
        <w:rPr>
          <w:rFonts w:ascii="Arial" w:hAnsi="Arial" w:cs="Arial" w:eastAsia="Arial"/>
          <w:sz w:val="16"/>
          <w:szCs w:val="16"/>
          <w:color w:val="9A9A9C"/>
          <w:spacing w:val="-5"/>
          <w:w w:val="88"/>
        </w:rPr>
        <w:t>·</w:t>
      </w:r>
      <w:r>
        <w:rPr>
          <w:rFonts w:ascii="Arial" w:hAnsi="Arial" w:cs="Arial" w:eastAsia="Arial"/>
          <w:sz w:val="16"/>
          <w:szCs w:val="16"/>
          <w:color w:val="606466"/>
          <w:spacing w:val="0"/>
          <w:w w:val="236"/>
        </w:rPr>
        <w:t>·</w:t>
      </w:r>
      <w:r>
        <w:rPr>
          <w:rFonts w:ascii="Arial" w:hAnsi="Arial" w:cs="Arial" w:eastAsia="Arial"/>
          <w:sz w:val="16"/>
          <w:szCs w:val="16"/>
          <w:color w:val="60646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606466"/>
          <w:spacing w:val="-2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9A9A9C"/>
          <w:spacing w:val="0"/>
          <w:w w:val="126"/>
        </w:rPr>
        <w:t>u</w:t>
      </w:r>
      <w:r>
        <w:rPr>
          <w:rFonts w:ascii="Arial" w:hAnsi="Arial" w:cs="Arial" w:eastAsia="Arial"/>
          <w:sz w:val="16"/>
          <w:szCs w:val="16"/>
          <w:color w:val="9A9A9C"/>
          <w:spacing w:val="-17"/>
          <w:w w:val="126"/>
        </w:rPr>
        <w:t> </w:t>
      </w:r>
      <w:r>
        <w:rPr>
          <w:rFonts w:ascii="Arial" w:hAnsi="Arial" w:cs="Arial" w:eastAsia="Arial"/>
          <w:sz w:val="16"/>
          <w:szCs w:val="16"/>
          <w:color w:val="B3B5B5"/>
          <w:spacing w:val="0"/>
          <w:w w:val="53"/>
        </w:rPr>
        <w:t>....</w:t>
      </w:r>
      <w:r>
        <w:rPr>
          <w:rFonts w:ascii="Arial" w:hAnsi="Arial" w:cs="Arial" w:eastAsia="Arial"/>
          <w:sz w:val="16"/>
          <w:szCs w:val="16"/>
          <w:color w:val="B3B5B5"/>
          <w:spacing w:val="-6"/>
          <w:w w:val="53"/>
        </w:rPr>
        <w:t>.</w:t>
      </w:r>
      <w:r>
        <w:rPr>
          <w:rFonts w:ascii="Arial" w:hAnsi="Arial" w:cs="Arial" w:eastAsia="Arial"/>
          <w:sz w:val="16"/>
          <w:szCs w:val="16"/>
          <w:color w:val="9A9A9C"/>
          <w:spacing w:val="0"/>
          <w:w w:val="40"/>
        </w:rPr>
        <w:t>..,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00"/>
          <w:cols w:num="2" w:equalWidth="0">
            <w:col w:w="6428" w:space="2885"/>
            <w:col w:w="1987"/>
          </w:cols>
        </w:sectPr>
      </w:pPr>
      <w:rPr/>
    </w:p>
    <w:p>
      <w:pPr>
        <w:spacing w:before="0" w:after="0" w:line="722" w:lineRule="exact"/>
        <w:ind w:left="869" w:right="-20"/>
        <w:jc w:val="left"/>
        <w:tabs>
          <w:tab w:pos="3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94"/>
          <w:szCs w:val="94"/>
          <w:color w:val="313131"/>
          <w:spacing w:val="0"/>
          <w:w w:val="179"/>
          <w:position w:val="-27"/>
        </w:rPr>
        <w:t>1</w:t>
      </w:r>
      <w:r>
        <w:rPr>
          <w:rFonts w:ascii="Times New Roman" w:hAnsi="Times New Roman" w:cs="Times New Roman" w:eastAsia="Times New Roman"/>
          <w:sz w:val="94"/>
          <w:szCs w:val="94"/>
          <w:color w:val="313131"/>
          <w:spacing w:val="0"/>
          <w:w w:val="100"/>
          <w:position w:val="-27"/>
        </w:rPr>
        <w:tab/>
      </w:r>
      <w:r>
        <w:rPr>
          <w:rFonts w:ascii="Times New Roman" w:hAnsi="Times New Roman" w:cs="Times New Roman" w:eastAsia="Times New Roman"/>
          <w:sz w:val="94"/>
          <w:szCs w:val="94"/>
          <w:color w:val="313131"/>
          <w:spacing w:val="0"/>
          <w:w w:val="100"/>
          <w:position w:val="-27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0"/>
          <w:position w:val="-4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2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120"/>
          <w:position w:val="-4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14"/>
          <w:w w:val="12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120"/>
          <w:position w:val="-4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80" w:bottom="280" w:left="280" w:right="340"/>
        </w:sectPr>
      </w:pPr>
      <w:rPr/>
    </w:p>
    <w:p>
      <w:pPr>
        <w:spacing w:before="95" w:after="0" w:line="154" w:lineRule="exact"/>
        <w:ind w:left="864" w:right="-64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6"/>
          <w:szCs w:val="16"/>
          <w:color w:val="313131"/>
          <w:spacing w:val="7"/>
          <w:w w:val="136"/>
          <w:position w:val="-3"/>
        </w:rPr>
        <w:t>i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0"/>
          <w:position w:val="-3"/>
        </w:rPr>
        <w:t>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</w:rPr>
        <w:t>İT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19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</w:rPr>
        <w:t>AİY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0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119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26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</w:rPr>
        <w:t>BAŞKANLıCil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340"/>
          <w:cols w:num="2" w:equalWidth="0">
            <w:col w:w="1334" w:space="2341"/>
            <w:col w:w="7625"/>
          </w:cols>
        </w:sectPr>
      </w:pPr>
      <w:rPr/>
    </w:p>
    <w:p>
      <w:pPr>
        <w:spacing w:before="0" w:after="0" w:line="185" w:lineRule="exact"/>
        <w:ind w:left="591" w:right="-20"/>
        <w:jc w:val="left"/>
        <w:tabs>
          <w:tab w:pos="3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1C1C1C"/>
          <w:spacing w:val="0"/>
          <w:w w:val="100"/>
          <w:position w:val="-1"/>
        </w:rPr>
        <w:t>BÜYÜKSEHIR</w:t>
      </w:r>
      <w:r>
        <w:rPr>
          <w:rFonts w:ascii="Arial" w:hAnsi="Arial" w:cs="Arial" w:eastAsia="Arial"/>
          <w:sz w:val="15"/>
          <w:szCs w:val="15"/>
          <w:color w:val="1C1C1C"/>
          <w:spacing w:val="7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1C1C1C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1C1C1C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2"/>
          <w:position w:val="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2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2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2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1"/>
          <w:w w:val="12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  <w:position w:val="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  <w:position w:val="0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  <w:position w:val="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639" w:right="-20"/>
        <w:jc w:val="left"/>
        <w:tabs>
          <w:tab w:pos="4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20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20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0"/>
          <w:position w:val="-1"/>
        </w:rPr>
        <w:t>ANGl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12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0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3" w:right="-20"/>
        <w:jc w:val="left"/>
        <w:tabs>
          <w:tab w:pos="1480" w:val="left"/>
          <w:tab w:pos="3040" w:val="left"/>
          <w:tab w:pos="5420" w:val="left"/>
          <w:tab w:pos="7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5"/>
          <w:position w:val="2"/>
        </w:rPr>
        <w:t>07.03.20ı7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IBilctirim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7"/>
          <w:position w:val="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0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7"/>
          <w:position w:val="1"/>
        </w:rPr>
        <w:t>ı2:ı5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4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tfel: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3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  <w:position w:val="0"/>
        </w:rPr>
        <w:t>10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243" w:lineRule="auto"/>
        <w:ind w:left="127" w:right="2858" w:firstLine="-5"/>
        <w:jc w:val="left"/>
        <w:tabs>
          <w:tab w:pos="1500" w:val="left"/>
          <w:tab w:pos="3040" w:val="left"/>
          <w:tab w:pos="4400" w:val="left"/>
          <w:tab w:pos="54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5"/>
          <w:position w:val="1"/>
        </w:rPr>
        <w:t>07.03.20ı7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8"/>
          <w:position w:val="0"/>
        </w:rPr>
        <w:t>ı54ı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8"/>
          <w:position w:val="0"/>
        </w:rPr>
        <w:t>!Bildi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im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3"/>
          <w:position w:val="0"/>
        </w:rPr>
        <w:t>Alan: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3"/>
          <w:position w:val="0"/>
        </w:rPr>
        <w:t>Ercüment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0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  <w:position w:val="0"/>
        </w:rPr>
        <w:t>GÜR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10"/>
          <w:position w:val="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5"/>
          <w:w w:val="99"/>
          <w:position w:val="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  <w:position w:val="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Bildi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58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  <w:position w:val="0"/>
        </w:rPr>
        <w:t>Seferihisa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yol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Yelki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4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irişi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  <w:position w:val="0"/>
        </w:rPr>
        <w:t>Gü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5"/>
          <w:w w:val="109"/>
          <w:position w:val="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6"/>
          <w:w w:val="119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  <w:position w:val="0"/>
        </w:rPr>
        <w:t>lbah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1"/>
          <w:w w:val="109"/>
          <w:position w:val="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19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30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0"/>
          <w:i/>
          <w:position w:val="0"/>
        </w:rPr>
        <w:t>1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0"/>
          <w:i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5"/>
          <w:w w:val="8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  <w:position w:val="0"/>
        </w:rPr>
        <w:t>IZMİR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27" w:right="-20"/>
        <w:jc w:val="left"/>
        <w:tabs>
          <w:tab w:pos="1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Dog;r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  <w:position w:val="0"/>
        </w:rPr>
        <w:t>Seferihisa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yol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elki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7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6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rişi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tize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hçe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1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i/>
          <w:position w:val="0"/>
        </w:rPr>
        <w:t>1</w:t>
      </w:r>
      <w:r>
        <w:rPr>
          <w:rFonts w:ascii="Arial" w:hAnsi="Arial" w:cs="Arial" w:eastAsia="Arial"/>
          <w:sz w:val="20"/>
          <w:szCs w:val="20"/>
          <w:color w:val="313131"/>
          <w:spacing w:val="16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5"/>
          <w:w w:val="131"/>
          <w:position w:val="0"/>
        </w:rPr>
        <w:t>İ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  <w:position w:val="0"/>
        </w:rPr>
        <w:t>ZMİR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113" w:right="-20"/>
        <w:jc w:val="left"/>
        <w:tabs>
          <w:tab w:pos="1480" w:val="left"/>
          <w:tab w:pos="3780" w:val="left"/>
          <w:tab w:pos="7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IYangm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7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4"/>
          <w:w w:val="17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5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100"/>
          <w:position w:val="1"/>
        </w:rPr>
        <w:t>ını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4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96"/>
          <w:position w:val="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9"/>
          <w:w w:val="96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6"/>
          <w:position w:val="0"/>
        </w:rPr>
        <w:t>u1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5"/>
          <w:position w:val="0"/>
        </w:rPr>
        <w:t>SINIF!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5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:Sigara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4"/>
          <w:position w:val="0"/>
        </w:rPr>
        <w:t>İzmariti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2" w:after="0" w:line="182" w:lineRule="auto"/>
        <w:ind w:left="3532" w:right="3051" w:firstLine="-3405"/>
        <w:jc w:val="left"/>
        <w:tabs>
          <w:tab w:pos="3520" w:val="left"/>
          <w:tab w:pos="68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1.041031pt;margin-top:14.82207pt;width:97.837401pt;height:26pt;mso-position-horizontal-relative:page;mso-position-vertical-relative:paragraph;z-index:-15489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100" w:val="left"/>
                      <w:tab w:pos="18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4B4B4B"/>
                      <w:spacing w:val="0"/>
                      <w:w w:val="56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B4B4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B4B4B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C1C1C"/>
                      <w:spacing w:val="0"/>
                      <w:w w:val="38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C1C1C"/>
                      <w:spacing w:val="-43"/>
                      <w:w w:val="38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C1C1C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C1C1C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838585"/>
                      <w:spacing w:val="0"/>
                      <w:w w:val="38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838585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838585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21"/>
          <w:position w:val="-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21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  <w:position w:val="0"/>
        </w:rPr>
        <w:t>Betonar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10"/>
          <w:position w:val="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8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93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1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9"/>
          <w:w w:val="111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70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ap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7"/>
          <w:w w:val="111"/>
          <w:position w:val="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4"/>
          <w:w w:val="111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  <w:position w:val="0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6"/>
          <w:position w:val="0"/>
        </w:rPr>
        <w:t>_Qi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5"/>
          <w:w w:val="107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  <w:position w:val="0"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77" w:lineRule="exact"/>
        <w:ind w:left="658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43"/>
          <w:szCs w:val="43"/>
          <w:color w:val="4B4B4B"/>
          <w:spacing w:val="-48"/>
          <w:w w:val="112"/>
          <w:position w:val="2"/>
        </w:rPr>
        <w:t>'</w:t>
      </w:r>
      <w:r>
        <w:rPr>
          <w:rFonts w:ascii="Times New Roman" w:hAnsi="Times New Roman" w:cs="Times New Roman" w:eastAsia="Times New Roman"/>
          <w:sz w:val="43"/>
          <w:szCs w:val="43"/>
          <w:color w:val="9C9E9E"/>
          <w:spacing w:val="0"/>
          <w:w w:val="166"/>
          <w:position w:val="2"/>
        </w:rPr>
        <w:t>l</w:t>
      </w:r>
      <w:r>
        <w:rPr>
          <w:rFonts w:ascii="Times New Roman" w:hAnsi="Times New Roman" w:cs="Times New Roman" w:eastAsia="Times New Roman"/>
          <w:sz w:val="43"/>
          <w:szCs w:val="43"/>
          <w:color w:val="9C9E9E"/>
          <w:spacing w:val="-5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  <w:position w:val="9"/>
        </w:rPr>
        <w:t>:ı2:22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127" w:right="-20"/>
        <w:jc w:val="left"/>
        <w:tabs>
          <w:tab w:pos="2020" w:val="left"/>
          <w:tab w:pos="5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5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>al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5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ibi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3"/>
          <w:position w:val="0"/>
        </w:rPr>
        <w:t>!Ki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1"/>
          <w:w w:val="93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19"/>
          <w:w w:val="103"/>
          <w:position w:val="0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16"/>
          <w:position w:val="0"/>
        </w:rPr>
        <w:t>ac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58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  <w:position w:val="0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1" w:after="0" w:line="240" w:lineRule="auto"/>
        <w:ind w:left="202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Anıiri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1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İtfai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"/>
          <w:w w:val="11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8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5"/>
          <w:w w:val="115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avu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9"/>
          <w:w w:val="11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9"/>
          <w:w w:val="16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7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Erol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İ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2" w:after="0" w:line="240" w:lineRule="auto"/>
        <w:ind w:left="2028" w:right="-20"/>
        <w:jc w:val="left"/>
        <w:tabs>
          <w:tab w:pos="4640" w:val="left"/>
          <w:tab w:pos="7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46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4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2"/>
          <w:w w:val="14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3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132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31"/>
        </w:rPr>
        <w:t>ı6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5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7"/>
        </w:rPr>
        <w:t>12:20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113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  <w:position w:val="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LR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  <w:position w:val="0"/>
        </w:rPr>
        <w:t>839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274" w:lineRule="auto"/>
        <w:ind w:left="4604" w:right="4103" w:firstLine="-4477"/>
        <w:jc w:val="left"/>
        <w:tabs>
          <w:tab w:pos="4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45"/>
          <w:position w:val="0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46"/>
          <w:position w:val="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  <w:position w:val="0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21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2047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40" w:lineRule="auto"/>
        <w:ind w:left="113" w:right="-20"/>
        <w:jc w:val="left"/>
        <w:tabs>
          <w:tab w:pos="2080" w:val="left"/>
          <w:tab w:pos="4580" w:val="left"/>
          <w:tab w:pos="7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iYn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'fımcı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44"/>
          <w:position w:val="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44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1"/>
          <w:w w:val="14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45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45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  <w:position w:val="0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1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45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3" w:after="0" w:line="195" w:lineRule="exact"/>
        <w:ind w:left="424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w w:val="48"/>
          <w:position w:val="-1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5"/>
          <w:w w:val="48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  <w:position w:val="-1"/>
        </w:rPr>
        <w:t>işse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100"/>
          <w:position w:val="-1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  <w:position w:val="-1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9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45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4" w:lineRule="exact"/>
        <w:ind w:left="202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13131"/>
          <w:w w:val="53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2"/>
          <w:w w:val="53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  <w:position w:val="1"/>
        </w:rPr>
        <w:t>ardıma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  <w:position w:val="1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05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2" w:after="0" w:line="240" w:lineRule="auto"/>
        <w:ind w:left="113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4"/>
        </w:rPr>
        <w:t>playı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1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4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varıldığında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kenarında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olduğu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203" w:lineRule="exact"/>
        <w:ind w:left="137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  <w:position w:val="-1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left="4615" w:right="383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</w:rPr>
        <w:t>öndürmede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41" w:lineRule="auto"/>
        <w:ind w:left="4619" w:right="2210" w:firstLine="-4487"/>
        <w:jc w:val="left"/>
        <w:tabs>
          <w:tab w:pos="2180" w:val="left"/>
          <w:tab w:pos="4580" w:val="left"/>
          <w:tab w:pos="6500" w:val="left"/>
          <w:tab w:pos="80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  <w:position w:val="1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11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Sul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7"/>
          <w:position w:val="1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7"/>
          <w:position w:val="0"/>
        </w:rPr>
        <w:t>Sum3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9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8"/>
          <w:w w:val="37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5"/>
          <w:position w:val="0"/>
        </w:rPr>
        <w:t>KöpükKg.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IK.K.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5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  <w:position w:val="0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30"/>
          <w:position w:val="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313131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13131"/>
          <w:spacing w:val="-44"/>
          <w:w w:val="55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31313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13131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205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incelemede;Yol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9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kenannda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yanmış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</w:rPr>
        <w:t>ziyan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266" w:lineRule="auto"/>
        <w:ind w:left="137" w:right="6172" w:firstLine="32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4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8"/>
          <w:w w:val="12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olmadığı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tarafımızca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edilmiştir.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8" w:after="0" w:line="240" w:lineRule="auto"/>
        <w:ind w:left="204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Zarar-Ziyan: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205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kenarında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</w:rPr>
        <w:t>olduğu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66" w:lineRule="auto"/>
        <w:ind w:left="2047" w:right="50" w:firstLine="-1906"/>
        <w:jc w:val="left"/>
        <w:tabs>
          <w:tab w:pos="2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3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soruştumada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4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2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söndürülmeden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izmaritini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72" w:lineRule="auto"/>
        <w:ind w:left="132" w:right="3612"/>
        <w:jc w:val="left"/>
        <w:tabs>
          <w:tab w:pos="2040" w:val="left"/>
          <w:tab w:pos="7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4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irke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9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88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3"/>
          <w:w w:val="11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2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"/>
          <w:w w:val="11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3"/>
        </w:rPr>
        <w:t>li: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Ge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11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4"/>
          <w:w w:val="11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00" w:lineRule="exact"/>
        <w:ind w:left="14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  <w:position w:val="-1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13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3"/>
          <w:szCs w:val="23"/>
          <w:color w:val="313131"/>
          <w:spacing w:val="0"/>
          <w:w w:val="68"/>
          <w:i/>
        </w:rPr>
        <w:t>:I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68"/>
          <w:i/>
        </w:rPr>
        <w:t>  </w:t>
      </w:r>
      <w:r>
        <w:rPr>
          <w:rFonts w:ascii="Arial" w:hAnsi="Arial" w:cs="Arial" w:eastAsia="Arial"/>
          <w:sz w:val="23"/>
          <w:szCs w:val="23"/>
          <w:color w:val="313131"/>
          <w:spacing w:val="18"/>
          <w:w w:val="68"/>
          <w:i/>
        </w:rPr>
        <w:t> </w:t>
      </w:r>
      <w:r>
        <w:rPr>
          <w:rFonts w:ascii="Arial" w:hAnsi="Arial" w:cs="Arial" w:eastAsia="Arial"/>
          <w:sz w:val="23"/>
          <w:szCs w:val="23"/>
          <w:color w:val="838585"/>
          <w:spacing w:val="0"/>
          <w:w w:val="68"/>
        </w:rPr>
        <w:t>.</w:t>
      </w:r>
      <w:r>
        <w:rPr>
          <w:rFonts w:ascii="Arial" w:hAnsi="Arial" w:cs="Arial" w:eastAsia="Arial"/>
          <w:sz w:val="23"/>
          <w:szCs w:val="23"/>
          <w:color w:val="838585"/>
          <w:spacing w:val="0"/>
          <w:w w:val="68"/>
        </w:rPr>
        <w:t> </w:t>
      </w:r>
      <w:r>
        <w:rPr>
          <w:rFonts w:ascii="Arial" w:hAnsi="Arial" w:cs="Arial" w:eastAsia="Arial"/>
          <w:sz w:val="23"/>
          <w:szCs w:val="23"/>
          <w:color w:val="838585"/>
          <w:spacing w:val="1"/>
          <w:w w:val="6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6"/>
          <w:w w:val="77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86" w:lineRule="exact"/>
        <w:ind w:left="132" w:right="-20"/>
        <w:jc w:val="left"/>
        <w:tabs>
          <w:tab w:pos="2040" w:val="left"/>
          <w:tab w:pos="7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3.379578pt;margin-top:13.9774pt;width:64.039435pt;height:52.5pt;mso-position-horizontal-relative:page;mso-position-vertical-relative:paragraph;z-index:-15488" type="#_x0000_t202" filled="f" stroked="f">
            <v:textbox inset="0,0,0,0">
              <w:txbxContent>
                <w:p>
                  <w:pPr>
                    <w:spacing w:before="0" w:after="0" w:line="1050" w:lineRule="exact"/>
                    <w:ind w:right="-198"/>
                    <w:jc w:val="left"/>
                    <w:rPr>
                      <w:rFonts w:ascii="Arial" w:hAnsi="Arial" w:cs="Arial" w:eastAsia="Arial"/>
                      <w:sz w:val="105"/>
                      <w:szCs w:val="105"/>
                    </w:rPr>
                  </w:pPr>
                  <w:rPr/>
                  <w:r>
                    <w:rPr>
                      <w:rFonts w:ascii="Arial" w:hAnsi="Arial" w:cs="Arial" w:eastAsia="Arial"/>
                      <w:sz w:val="105"/>
                      <w:szCs w:val="105"/>
                      <w:color w:val="313131"/>
                      <w:w w:val="75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313131"/>
                      <w:spacing w:val="-10"/>
                      <w:w w:val="75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31365E"/>
                      <w:spacing w:val="0"/>
                      <w:w w:val="76"/>
                      <w:position w:val="-1"/>
                    </w:rPr>
                    <w:t>Çi.</w:t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4B4B4B"/>
          <w:spacing w:val="0"/>
          <w:w w:val="53"/>
        </w:rPr>
        <w:t>t</w:t>
      </w:r>
      <w:r>
        <w:rPr>
          <w:rFonts w:ascii="Arial" w:hAnsi="Arial" w:cs="Arial" w:eastAsia="Arial"/>
          <w:sz w:val="27"/>
          <w:szCs w:val="27"/>
          <w:color w:val="4B4B4B"/>
          <w:spacing w:val="5"/>
          <w:w w:val="5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"/>
          <w:w w:val="11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1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7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3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3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32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32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2"/>
          <w:w w:val="13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32"/>
        </w:rPr>
        <w:t>03.20ı7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7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31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132"/>
          <w:position w:val="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0"/>
          <w:w w:val="121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  <w:position w:val="1"/>
        </w:rPr>
        <w:t>40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242" w:right="-20"/>
        <w:jc w:val="left"/>
        <w:tabs>
          <w:tab w:pos="1060" w:val="left"/>
          <w:tab w:pos="8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"/>
          <w:w w:val="11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8"/>
        </w:rPr>
        <w:t>KTP: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99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7"/>
          <w:w w:val="7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5"/>
          <w:w w:val="116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2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109"/>
        </w:rPr>
        <w:t>lbah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1"/>
          <w:w w:val="109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1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  <w:position w:val="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1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  <w:position w:val="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3" w:lineRule="exact"/>
        <w:ind w:left="2210" w:right="-20"/>
        <w:jc w:val="left"/>
        <w:tabs>
          <w:tab w:pos="5380" w:val="left"/>
          <w:tab w:pos="86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6"/>
        </w:rPr>
        <w:t>Gitrniş'e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  <w:position w:val="3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109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3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3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3"/>
        </w:rPr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70"/>
          <w:i/>
          <w:position w:val="-12"/>
        </w:rPr>
        <w:t>1</w:t>
      </w:r>
      <w:r>
        <w:rPr>
          <w:rFonts w:ascii="Arial" w:hAnsi="Arial" w:cs="Arial" w:eastAsia="Arial"/>
          <w:sz w:val="27"/>
          <w:szCs w:val="27"/>
          <w:color w:val="313131"/>
          <w:spacing w:val="10"/>
          <w:w w:val="70"/>
          <w:i/>
          <w:position w:val="-12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45"/>
          <w:i/>
          <w:position w:val="-12"/>
        </w:rPr>
        <w:t>D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45"/>
          <w:i/>
          <w:position w:val="-12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33"/>
          <w:w w:val="45"/>
          <w:i/>
          <w:position w:val="-12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60"/>
          <w:position w:val="-12"/>
        </w:rPr>
        <w:t>Mar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60"/>
          <w:position w:val="-12"/>
        </w:rPr>
        <w:t>t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60"/>
          <w:position w:val="-12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5"/>
          <w:w w:val="60"/>
          <w:position w:val="-12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60"/>
          <w:i/>
          <w:position w:val="-12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340"/>
        </w:sectPr>
      </w:pPr>
      <w:rPr/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1" w:lineRule="exact"/>
        <w:ind w:left="165" w:right="-72"/>
        <w:jc w:val="left"/>
        <w:tabs>
          <w:tab w:pos="2540" w:val="left"/>
          <w:tab w:pos="38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İtfaiyeci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0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100"/>
          <w:position w:val="0"/>
        </w:rPr>
        <w:t>AlVE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139"/>
          <w:position w:val="0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9"/>
          <w:position w:val="0"/>
        </w:rPr>
        <w:t>BOLGE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i/>
        </w:rPr>
        <w:t>1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31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7"/>
          <w:i/>
        </w:rPr>
        <w:t>1</w:t>
      </w:r>
      <w:r>
        <w:rPr>
          <w:rFonts w:ascii="Arial" w:hAnsi="Arial" w:cs="Arial" w:eastAsia="Arial"/>
          <w:sz w:val="20"/>
          <w:szCs w:val="20"/>
          <w:color w:val="313131"/>
          <w:spacing w:val="-9"/>
          <w:w w:val="87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3"/>
        </w:rPr>
        <w:t>20ı7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340"/>
          <w:cols w:num="3" w:equalWidth="0">
            <w:col w:w="4608" w:space="1068"/>
            <w:col w:w="892" w:space="2259"/>
            <w:col w:w="2473"/>
          </w:cols>
        </w:sectPr>
      </w:pPr>
      <w:rPr/>
    </w:p>
    <w:p>
      <w:pPr>
        <w:spacing w:before="0" w:after="0" w:line="126" w:lineRule="exact"/>
        <w:ind w:left="2301" w:right="-20"/>
        <w:jc w:val="left"/>
        <w:tabs>
          <w:tab w:pos="8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7.360596pt;margin-top:6.284721pt;width:163.314525pt;height:72pt;mso-position-horizontal-relative:page;mso-position-vertical-relative:paragraph;z-index:-15487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3120" w:val="left"/>
                    </w:tabs>
                    <w:rPr>
                      <w:rFonts w:ascii="Times New Roman" w:hAnsi="Times New Roman" w:cs="Times New Roman" w:eastAsia="Times New Roman"/>
                      <w:sz w:val="26"/>
                      <w:szCs w:val="26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313B87"/>
                      <w:spacing w:val="0"/>
                      <w:w w:val="126"/>
                      <w:i/>
                      <w:position w:val="-1"/>
                    </w:rPr>
                    <w:t>w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13B87"/>
                      <w:spacing w:val="0"/>
                      <w:w w:val="100"/>
                      <w:i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13B87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4B4B4B"/>
                      <w:spacing w:val="0"/>
                      <w:w w:val="66"/>
                      <w:position w:val="70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4B4B4B"/>
                      <w:spacing w:val="4"/>
                      <w:w w:val="66"/>
                      <w:position w:val="7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313131"/>
                      <w:spacing w:val="-35"/>
                      <w:w w:val="112"/>
                      <w:position w:val="70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77"/>
          <w:position w:val="-10"/>
        </w:rPr>
        <w:t>2..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19"/>
          <w:w w:val="77"/>
          <w:position w:val="-1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0"/>
        </w:rPr>
        <w:t>POST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19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94"/>
          <w:position w:val="-10"/>
        </w:rPr>
        <w:t>GRUPLAR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4"/>
          <w:w w:val="94"/>
          <w:position w:val="-1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0"/>
        </w:rPr>
        <w:t>AMİRİ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  <w:position w:val="-9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12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2"/>
          <w:w w:val="106"/>
          <w:position w:val="-9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3"/>
          <w:w w:val="125"/>
          <w:position w:val="-9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6"/>
          <w:position w:val="-9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15"/>
          <w:position w:val="-9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838585"/>
          <w:spacing w:val="-5"/>
          <w:w w:val="142"/>
          <w:position w:val="-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9"/>
          <w:position w:val="-9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8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9"/>
        </w:rPr>
        <w:t>j[t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340"/>
        </w:sectPr>
      </w:pPr>
      <w:rPr/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646" w:right="-7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Hüseyi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92"/>
        </w:rPr>
        <w:t>AKTOPRAK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64" w:after="0" w:line="215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9C9E9E"/>
          <w:w w:val="47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9C9E9E"/>
          <w:spacing w:val="-51"/>
          <w:w w:val="46"/>
          <w:position w:val="-2"/>
        </w:rPr>
        <w:t>&gt;</w:t>
      </w:r>
      <w:r>
        <w:rPr>
          <w:rFonts w:ascii="Times New Roman" w:hAnsi="Times New Roman" w:cs="Times New Roman" w:eastAsia="Times New Roman"/>
          <w:sz w:val="20"/>
          <w:szCs w:val="20"/>
          <w:color w:val="838585"/>
          <w:spacing w:val="0"/>
          <w:w w:val="122"/>
          <w:position w:val="-2"/>
        </w:rPr>
        <w:t>"'f</w:t>
      </w:r>
      <w:r>
        <w:rPr>
          <w:rFonts w:ascii="Times New Roman" w:hAnsi="Times New Roman" w:cs="Times New Roman" w:eastAsia="Times New Roman"/>
          <w:sz w:val="20"/>
          <w:szCs w:val="20"/>
          <w:color w:val="838585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38585"/>
          <w:spacing w:val="0"/>
          <w:w w:val="122"/>
          <w:position w:val="-2"/>
        </w:rPr>
        <w:t>..,..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4" w:lineRule="exact"/>
        <w:ind w:right="-7"/>
        <w:jc w:val="right"/>
        <w:rPr>
          <w:rFonts w:ascii="Times New Roman" w:hAnsi="Times New Roman" w:cs="Times New Roman" w:eastAsia="Times New Roman"/>
          <w:sz w:val="58"/>
          <w:szCs w:val="5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0.884979pt;margin-top:-1.791799pt;width:28.163528pt;height:13pt;mso-position-horizontal-relative:page;mso-position-vertical-relative:paragraph;z-index:-15486" type="#_x0000_t202" filled="f" stroked="f">
            <v:textbox inset="0,0,0,0">
              <w:txbxContent>
                <w:p>
                  <w:pPr>
                    <w:spacing w:before="0" w:after="0" w:line="260" w:lineRule="exact"/>
                    <w:ind w:right="-79"/>
                    <w:jc w:val="left"/>
                    <w:rPr>
                      <w:rFonts w:ascii="Times New Roman" w:hAnsi="Times New Roman" w:cs="Times New Roman" w:eastAsia="Times New Roman"/>
                      <w:sz w:val="26"/>
                      <w:szCs w:val="2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4B4B4B"/>
                      <w:spacing w:val="0"/>
                      <w:w w:val="79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4B4B4B"/>
                      <w:spacing w:val="0"/>
                      <w:w w:val="7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4B4B4B"/>
                      <w:spacing w:val="4"/>
                      <w:w w:val="7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9C9E9E"/>
                      <w:spacing w:val="10"/>
                      <w:w w:val="246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6E6E6E"/>
                      <w:spacing w:val="-4"/>
                      <w:w w:val="127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9C9E9E"/>
                      <w:spacing w:val="0"/>
                      <w:w w:val="107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6E6E6E"/>
          <w:spacing w:val="0"/>
          <w:w w:val="63"/>
          <w:position w:val="-34"/>
        </w:rPr>
        <w:t>·&gt;</w:t>
      </w:r>
      <w:r>
        <w:rPr>
          <w:rFonts w:ascii="Arial" w:hAnsi="Arial" w:cs="Arial" w:eastAsia="Arial"/>
          <w:sz w:val="14"/>
          <w:szCs w:val="14"/>
          <w:color w:val="6E6E6E"/>
          <w:spacing w:val="0"/>
          <w:w w:val="63"/>
          <w:position w:val="-34"/>
        </w:rPr>
        <w:t>      </w:t>
      </w:r>
      <w:r>
        <w:rPr>
          <w:rFonts w:ascii="Arial" w:hAnsi="Arial" w:cs="Arial" w:eastAsia="Arial"/>
          <w:sz w:val="14"/>
          <w:szCs w:val="14"/>
          <w:color w:val="6E6E6E"/>
          <w:spacing w:val="14"/>
          <w:w w:val="63"/>
          <w:position w:val="-34"/>
        </w:rPr>
        <w:t> </w:t>
      </w:r>
      <w:r>
        <w:rPr>
          <w:rFonts w:ascii="Times New Roman" w:hAnsi="Times New Roman" w:cs="Times New Roman" w:eastAsia="Times New Roman"/>
          <w:sz w:val="58"/>
          <w:szCs w:val="58"/>
          <w:color w:val="6B709A"/>
          <w:spacing w:val="0"/>
          <w:w w:val="63"/>
          <w:position w:val="-34"/>
        </w:rPr>
        <w:t>'</w:t>
      </w:r>
      <w:r>
        <w:rPr>
          <w:rFonts w:ascii="Times New Roman" w:hAnsi="Times New Roman" w:cs="Times New Roman" w:eastAsia="Times New Roman"/>
          <w:sz w:val="58"/>
          <w:szCs w:val="58"/>
          <w:color w:val="6B709A"/>
          <w:spacing w:val="-52"/>
          <w:w w:val="63"/>
          <w:position w:val="-34"/>
        </w:rPr>
        <w:t>k</w:t>
      </w:r>
      <w:r>
        <w:rPr>
          <w:rFonts w:ascii="Times New Roman" w:hAnsi="Times New Roman" w:cs="Times New Roman" w:eastAsia="Times New Roman"/>
          <w:sz w:val="58"/>
          <w:szCs w:val="58"/>
          <w:color w:val="6E6E6E"/>
          <w:spacing w:val="-122"/>
          <w:w w:val="56"/>
          <w:position w:val="-34"/>
        </w:rPr>
        <w:t>·</w:t>
      </w:r>
      <w:r>
        <w:rPr>
          <w:rFonts w:ascii="Times New Roman" w:hAnsi="Times New Roman" w:cs="Times New Roman" w:eastAsia="Times New Roman"/>
          <w:sz w:val="58"/>
          <w:szCs w:val="58"/>
          <w:color w:val="9C9E9E"/>
          <w:spacing w:val="-125"/>
          <w:w w:val="80"/>
          <w:position w:val="-34"/>
        </w:rPr>
        <w:t>·</w:t>
      </w:r>
      <w:r>
        <w:rPr>
          <w:rFonts w:ascii="Times New Roman" w:hAnsi="Times New Roman" w:cs="Times New Roman" w:eastAsia="Times New Roman"/>
          <w:sz w:val="58"/>
          <w:szCs w:val="58"/>
          <w:color w:val="9C9E9E"/>
          <w:spacing w:val="3"/>
          <w:w w:val="61"/>
          <w:position w:val="-34"/>
        </w:rPr>
        <w:t>;</w:t>
      </w:r>
      <w:r>
        <w:rPr>
          <w:rFonts w:ascii="Times New Roman" w:hAnsi="Times New Roman" w:cs="Times New Roman" w:eastAsia="Times New Roman"/>
          <w:sz w:val="58"/>
          <w:szCs w:val="58"/>
          <w:color w:val="838585"/>
          <w:spacing w:val="0"/>
          <w:w w:val="29"/>
          <w:position w:val="-34"/>
        </w:rPr>
        <w:t>-</w:t>
      </w:r>
      <w:r>
        <w:rPr>
          <w:rFonts w:ascii="Times New Roman" w:hAnsi="Times New Roman" w:cs="Times New Roman" w:eastAsia="Times New Roman"/>
          <w:sz w:val="58"/>
          <w:szCs w:val="58"/>
          <w:color w:val="000000"/>
          <w:spacing w:val="0"/>
          <w:w w:val="100"/>
          <w:position w:val="0"/>
        </w:rPr>
      </w:r>
    </w:p>
    <w:p>
      <w:pPr>
        <w:spacing w:before="64" w:after="0" w:line="208" w:lineRule="exact"/>
        <w:ind w:left="7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838585"/>
          <w:spacing w:val="0"/>
          <w:w w:val="100"/>
          <w:position w:val="-2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313131"/>
          <w:spacing w:val="13"/>
          <w:w w:val="47"/>
          <w:i/>
          <w:position w:val="-6"/>
        </w:rPr>
        <w:t>-</w:t>
      </w:r>
      <w:r>
        <w:rPr>
          <w:rFonts w:ascii="Arial" w:hAnsi="Arial" w:cs="Arial" w:eastAsia="Arial"/>
          <w:sz w:val="25"/>
          <w:szCs w:val="25"/>
          <w:color w:val="ACAFAC"/>
          <w:spacing w:val="0"/>
          <w:w w:val="84"/>
          <w:i/>
          <w:position w:val="-6"/>
        </w:rPr>
        <w:t>p</w:t>
      </w:r>
      <w:r>
        <w:rPr>
          <w:rFonts w:ascii="Arial" w:hAnsi="Arial" w:cs="Arial" w:eastAsia="Arial"/>
          <w:sz w:val="25"/>
          <w:szCs w:val="25"/>
          <w:color w:val="ACAFAC"/>
          <w:spacing w:val="-16"/>
          <w:w w:val="100"/>
          <w:i/>
          <w:position w:val="-6"/>
        </w:rPr>
        <w:t> </w:t>
      </w:r>
      <w:r>
        <w:rPr>
          <w:rFonts w:ascii="Arial" w:hAnsi="Arial" w:cs="Arial" w:eastAsia="Arial"/>
          <w:sz w:val="25"/>
          <w:szCs w:val="25"/>
          <w:color w:val="6E6E6E"/>
          <w:spacing w:val="-6"/>
          <w:w w:val="185"/>
          <w:position w:val="-6"/>
        </w:rPr>
        <w:t>\</w:t>
      </w:r>
      <w:r>
        <w:rPr>
          <w:rFonts w:ascii="Arial" w:hAnsi="Arial" w:cs="Arial" w:eastAsia="Arial"/>
          <w:sz w:val="25"/>
          <w:szCs w:val="25"/>
          <w:color w:val="9C9E9E"/>
          <w:spacing w:val="0"/>
          <w:w w:val="52"/>
          <w:position w:val="-6"/>
        </w:rPr>
        <w:t>.:;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340"/>
          <w:cols w:num="3" w:equalWidth="0">
            <w:col w:w="4545" w:space="1122"/>
            <w:col w:w="3912" w:space="325"/>
            <w:col w:w="1396"/>
          </w:cols>
        </w:sectPr>
      </w:pPr>
      <w:rPr/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94" w:lineRule="atLeast"/>
        <w:ind w:right="-20"/>
        <w:jc w:val="righ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6E6E6E"/>
          <w:w w:val="64"/>
        </w:rPr>
        <w:t>u</w:t>
      </w:r>
      <w:r>
        <w:rPr>
          <w:rFonts w:ascii="Arial" w:hAnsi="Arial" w:cs="Arial" w:eastAsia="Arial"/>
          <w:sz w:val="32"/>
          <w:szCs w:val="32"/>
          <w:color w:val="4B4B4B"/>
          <w:spacing w:val="-19"/>
          <w:w w:val="108"/>
        </w:rPr>
        <w:t>r</w:t>
      </w:r>
      <w:r>
        <w:rPr>
          <w:rFonts w:ascii="Arial" w:hAnsi="Arial" w:cs="Arial" w:eastAsia="Arial"/>
          <w:sz w:val="32"/>
          <w:szCs w:val="32"/>
          <w:color w:val="6E6E6E"/>
          <w:spacing w:val="-20"/>
          <w:w w:val="98"/>
        </w:rPr>
        <w:t>,</w:t>
      </w:r>
      <w:r>
        <w:rPr>
          <w:rFonts w:ascii="Arial" w:hAnsi="Arial" w:cs="Arial" w:eastAsia="Arial"/>
          <w:sz w:val="32"/>
          <w:szCs w:val="32"/>
          <w:color w:val="4B4B4B"/>
          <w:spacing w:val="0"/>
          <w:w w:val="58"/>
        </w:rPr>
        <w:t>r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</w:rPr>
      </w:r>
    </w:p>
    <w:p>
      <w:pPr>
        <w:spacing w:before="0" w:after="0" w:line="106" w:lineRule="exact"/>
        <w:ind w:right="-20"/>
        <w:jc w:val="left"/>
        <w:rPr>
          <w:rFonts w:ascii="Arial" w:hAnsi="Arial" w:cs="Arial" w:eastAsia="Arial"/>
          <w:sz w:val="74"/>
          <w:szCs w:val="7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4"/>
          <w:w w:val="64"/>
          <w:position w:val="-52"/>
        </w:rPr>
        <w:t>!</w:t>
      </w:r>
      <w:r>
        <w:rPr>
          <w:rFonts w:ascii="Times New Roman" w:hAnsi="Times New Roman" w:cs="Times New Roman" w:eastAsia="Times New Roman"/>
          <w:sz w:val="26"/>
          <w:szCs w:val="26"/>
          <w:color w:val="838585"/>
          <w:spacing w:val="0"/>
          <w:w w:val="64"/>
          <w:position w:val="-52"/>
        </w:rPr>
        <w:t>ım</w:t>
      </w:r>
      <w:r>
        <w:rPr>
          <w:rFonts w:ascii="Times New Roman" w:hAnsi="Times New Roman" w:cs="Times New Roman" w:eastAsia="Times New Roman"/>
          <w:sz w:val="26"/>
          <w:szCs w:val="26"/>
          <w:color w:val="838585"/>
          <w:spacing w:val="3"/>
          <w:w w:val="64"/>
          <w:position w:val="-5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CAFAC"/>
          <w:spacing w:val="0"/>
          <w:w w:val="72"/>
          <w:position w:val="-52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ACAFAC"/>
          <w:spacing w:val="-31"/>
          <w:w w:val="100"/>
          <w:position w:val="-52"/>
        </w:rPr>
        <w:t> </w:t>
      </w:r>
      <w:r>
        <w:rPr>
          <w:rFonts w:ascii="Arial" w:hAnsi="Arial" w:cs="Arial" w:eastAsia="Arial"/>
          <w:sz w:val="74"/>
          <w:szCs w:val="74"/>
          <w:color w:val="4B4B4B"/>
          <w:spacing w:val="0"/>
          <w:w w:val="162"/>
          <w:position w:val="-52"/>
        </w:rPr>
        <w:t>t</w:t>
      </w:r>
      <w:r>
        <w:rPr>
          <w:rFonts w:ascii="Arial" w:hAnsi="Arial" w:cs="Arial" w:eastAsia="Arial"/>
          <w:sz w:val="74"/>
          <w:szCs w:val="7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340"/>
          <w:cols w:num="2" w:equalWidth="0">
            <w:col w:w="8674" w:space="219"/>
            <w:col w:w="2407"/>
          </w:cols>
        </w:sectPr>
      </w:pPr>
      <w:rPr/>
    </w:p>
    <w:p>
      <w:pPr>
        <w:spacing w:before="0" w:after="0" w:line="466" w:lineRule="atLeast"/>
        <w:ind w:right="-20"/>
        <w:jc w:val="right"/>
        <w:tabs>
          <w:tab w:pos="44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1.814972pt;margin-top:6.760084pt;width:309.022221pt;height:38.5pt;mso-position-horizontal-relative:page;mso-position-vertical-relative:paragraph;z-index:-15485" type="#_x0000_t202" filled="f" stroked="f">
            <v:textbox inset="0,0,0,0">
              <w:txbxContent>
                <w:p>
                  <w:pPr>
                    <w:spacing w:before="0" w:after="0" w:line="770" w:lineRule="exact"/>
                    <w:ind w:right="-155"/>
                    <w:jc w:val="left"/>
                    <w:tabs>
                      <w:tab w:pos="1060" w:val="left"/>
                      <w:tab w:pos="4980" w:val="left"/>
                      <w:tab w:pos="5640" w:val="left"/>
                    </w:tabs>
                    <w:rPr>
                      <w:rFonts w:ascii="Arial" w:hAnsi="Arial" w:cs="Arial" w:eastAsia="Arial"/>
                      <w:sz w:val="77"/>
                      <w:szCs w:val="77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545B9C"/>
                      <w:spacing w:val="0"/>
                      <w:w w:val="54"/>
                      <w:position w:val="1"/>
                    </w:rPr>
                    <w:t>..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545B9C"/>
                      <w:spacing w:val="0"/>
                      <w:w w:val="100"/>
                      <w:position w:val="1"/>
                    </w:rPr>
                    <w:tab/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545B9C"/>
                      <w:spacing w:val="0"/>
                      <w:w w:val="100"/>
                      <w:position w:val="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13131"/>
                      <w:spacing w:val="0"/>
                      <w:w w:val="100"/>
                      <w:position w:val="-3"/>
                    </w:rPr>
                    <w:t>Itfaıye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13131"/>
                      <w:spacing w:val="0"/>
                      <w:w w:val="100"/>
                      <w:position w:val="-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13131"/>
                      <w:spacing w:val="6"/>
                      <w:w w:val="100"/>
                      <w:position w:val="-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13131"/>
                      <w:spacing w:val="0"/>
                      <w:w w:val="100"/>
                      <w:position w:val="-3"/>
                    </w:rPr>
                    <w:t>Çavuşu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13131"/>
                      <w:spacing w:val="-2"/>
                      <w:w w:val="100"/>
                      <w:position w:val="-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13131"/>
                      <w:spacing w:val="0"/>
                      <w:w w:val="100"/>
                      <w:position w:val="-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13131"/>
                      <w:spacing w:val="0"/>
                      <w:w w:val="100"/>
                      <w:position w:val="-3"/>
                    </w:rPr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5B6677"/>
                      <w:spacing w:val="0"/>
                      <w:w w:val="41"/>
                      <w:position w:val="-1"/>
                    </w:rPr>
                    <w:t>w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5B6677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5B6677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77"/>
                      <w:szCs w:val="77"/>
                      <w:color w:val="545B9C"/>
                      <w:spacing w:val="0"/>
                      <w:w w:val="57"/>
                      <w:position w:val="-1"/>
                    </w:rPr>
                    <w:t>"7\</w:t>
                  </w:r>
                  <w:r>
                    <w:rPr>
                      <w:rFonts w:ascii="Arial" w:hAnsi="Arial" w:cs="Arial" w:eastAsia="Arial"/>
                      <w:sz w:val="77"/>
                      <w:szCs w:val="7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1"/>
          <w:szCs w:val="31"/>
          <w:color w:val="838585"/>
          <w:spacing w:val="0"/>
          <w:w w:val="43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838585"/>
          <w:spacing w:val="0"/>
          <w:w w:val="43"/>
        </w:rPr>
        <w:t>    </w:t>
      </w:r>
      <w:r>
        <w:rPr>
          <w:rFonts w:ascii="Times New Roman" w:hAnsi="Times New Roman" w:cs="Times New Roman" w:eastAsia="Times New Roman"/>
          <w:sz w:val="31"/>
          <w:szCs w:val="31"/>
          <w:color w:val="838585"/>
          <w:spacing w:val="10"/>
          <w:w w:val="43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6E6E6E"/>
          <w:spacing w:val="0"/>
          <w:w w:val="43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6E6E6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6E6E6E"/>
          <w:spacing w:val="0"/>
          <w:w w:val="100"/>
        </w:rPr>
      </w:r>
      <w:r>
        <w:rPr>
          <w:rFonts w:ascii="Times New Roman" w:hAnsi="Times New Roman" w:cs="Times New Roman" w:eastAsia="Times New Roman"/>
          <w:sz w:val="31"/>
          <w:szCs w:val="31"/>
          <w:color w:val="9C9E9E"/>
          <w:spacing w:val="0"/>
          <w:w w:val="34"/>
          <w:i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9C9E9E"/>
          <w:spacing w:val="-10"/>
          <w:w w:val="34"/>
          <w:i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838585"/>
          <w:spacing w:val="-110"/>
          <w:w w:val="98"/>
          <w:i/>
        </w:rPr>
        <w:t>r</w:t>
      </w:r>
      <w:r>
        <w:rPr>
          <w:rFonts w:ascii="Times New Roman" w:hAnsi="Times New Roman" w:cs="Times New Roman" w:eastAsia="Times New Roman"/>
          <w:sz w:val="31"/>
          <w:szCs w:val="31"/>
          <w:color w:val="9C9E9E"/>
          <w:spacing w:val="0"/>
          <w:w w:val="34"/>
          <w:i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9C9E9E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13B87"/>
          <w:spacing w:val="-101"/>
          <w:w w:val="100"/>
          <w:i/>
        </w:rPr>
        <w:t>;</w:t>
      </w:r>
      <w:r>
        <w:rPr>
          <w:rFonts w:ascii="Times New Roman" w:hAnsi="Times New Roman" w:cs="Times New Roman" w:eastAsia="Times New Roman"/>
          <w:sz w:val="31"/>
          <w:szCs w:val="31"/>
          <w:color w:val="838585"/>
          <w:spacing w:val="0"/>
          <w:w w:val="98"/>
          <w:i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</w:rPr>
      </w:r>
    </w:p>
    <w:p>
      <w:pPr>
        <w:spacing w:before="0" w:after="0" w:line="466" w:lineRule="atLeast"/>
        <w:ind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1"/>
          <w:szCs w:val="31"/>
          <w:color w:val="ACAFAC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ACAFAC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838585"/>
          <w:spacing w:val="0"/>
          <w:w w:val="75"/>
        </w:rPr>
        <w:t>:</w:t>
      </w:r>
      <w:r>
        <w:rPr>
          <w:rFonts w:ascii="Times New Roman" w:hAnsi="Times New Roman" w:cs="Times New Roman" w:eastAsia="Times New Roman"/>
          <w:sz w:val="31"/>
          <w:szCs w:val="31"/>
          <w:color w:val="838585"/>
          <w:spacing w:val="0"/>
          <w:w w:val="75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838585"/>
          <w:spacing w:val="3"/>
          <w:w w:val="75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ACAFAC"/>
          <w:spacing w:val="0"/>
          <w:w w:val="116"/>
        </w:rPr>
        <w:t>..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340"/>
          <w:cols w:num="2" w:equalWidth="0">
            <w:col w:w="9317" w:space="439"/>
            <w:col w:w="1544"/>
          </w:cols>
        </w:sectPr>
      </w:pPr>
      <w:rPr/>
    </w:p>
    <w:p>
      <w:pPr>
        <w:spacing w:before="0" w:after="0" w:line="203" w:lineRule="exact"/>
        <w:ind w:right="-20"/>
        <w:jc w:val="righ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1365E"/>
          <w:spacing w:val="0"/>
          <w:w w:val="100"/>
          <w:position w:val="-9"/>
        </w:rPr>
        <w:t>\</w:t>
      </w:r>
      <w:r>
        <w:rPr>
          <w:rFonts w:ascii="Times New Roman" w:hAnsi="Times New Roman" w:cs="Times New Roman" w:eastAsia="Times New Roman"/>
          <w:sz w:val="29"/>
          <w:szCs w:val="29"/>
          <w:color w:val="31365E"/>
          <w:spacing w:val="-19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13B87"/>
          <w:spacing w:val="0"/>
          <w:w w:val="130"/>
          <w:position w:val="-9"/>
        </w:rPr>
        <w:t>"'"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right="-105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8"/>
          <w:szCs w:val="38"/>
          <w:color w:val="313B87"/>
          <w:spacing w:val="-45"/>
          <w:w w:val="54"/>
          <w:position w:val="9"/>
        </w:rPr>
        <w:t>_</w:t>
      </w:r>
      <w:r>
        <w:rPr>
          <w:rFonts w:ascii="Arial" w:hAnsi="Arial" w:cs="Arial" w:eastAsia="Arial"/>
          <w:sz w:val="28"/>
          <w:szCs w:val="28"/>
          <w:color w:val="31365E"/>
          <w:spacing w:val="-64"/>
          <w:w w:val="58"/>
          <w:position w:val="1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95A3CA"/>
          <w:spacing w:val="-41"/>
          <w:w w:val="86"/>
          <w:position w:val="9"/>
        </w:rPr>
        <w:t>,</w:t>
      </w:r>
      <w:r>
        <w:rPr>
          <w:rFonts w:ascii="Arial" w:hAnsi="Arial" w:cs="Arial" w:eastAsia="Arial"/>
          <w:sz w:val="28"/>
          <w:szCs w:val="28"/>
          <w:color w:val="31365E"/>
          <w:spacing w:val="0"/>
          <w:w w:val="58"/>
          <w:position w:val="1"/>
        </w:rPr>
        <w:t>.</w:t>
      </w:r>
      <w:r>
        <w:rPr>
          <w:rFonts w:ascii="Arial" w:hAnsi="Arial" w:cs="Arial" w:eastAsia="Arial"/>
          <w:sz w:val="28"/>
          <w:szCs w:val="28"/>
          <w:color w:val="31365E"/>
          <w:spacing w:val="31"/>
          <w:w w:val="100"/>
          <w:position w:val="1"/>
        </w:rPr>
        <w:t> </w:t>
      </w:r>
      <w:r>
        <w:rPr>
          <w:rFonts w:ascii="Arial" w:hAnsi="Arial" w:cs="Arial" w:eastAsia="Arial"/>
          <w:sz w:val="28"/>
          <w:szCs w:val="28"/>
          <w:color w:val="313B87"/>
          <w:spacing w:val="0"/>
          <w:w w:val="67"/>
          <w:position w:val="1"/>
        </w:rPr>
        <w:t>f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0" w:lineRule="atLeast"/>
        <w:ind w:left="4243" w:right="2331"/>
        <w:jc w:val="center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0"/>
          <w:w w:val="75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0" w:after="0" w:line="163" w:lineRule="exact"/>
        <w:ind w:left="3975" w:right="2162"/>
        <w:jc w:val="center"/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156.581177pt;margin-top:8.931244pt;width:57.460982pt;height:.1pt;mso-position-horizontal-relative:page;mso-position-vertical-relative:paragraph;z-index:-15490" coordorigin="3132,179" coordsize="1149,2">
            <v:shape style="position:absolute;left:3132;top:179;width:1149;height:2" coordorigin="3132,179" coordsize="1149,0" path="m3132,179l4281,179e" filled="f" stroked="t" strokeweight="1.675945pt" strokecolor="#3F4F93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3"/>
          <w:szCs w:val="23"/>
          <w:color w:val="6E6E6E"/>
          <w:w w:val="307"/>
          <w:position w:val="-4"/>
        </w:rPr>
        <w:t>ır</w:t>
      </w:r>
      <w:r>
        <w:rPr>
          <w:rFonts w:ascii="Arial" w:hAnsi="Arial" w:cs="Arial" w:eastAsia="Arial"/>
          <w:sz w:val="23"/>
          <w:szCs w:val="23"/>
          <w:color w:val="5B6677"/>
          <w:w w:val="83"/>
          <w:position w:val="-4"/>
        </w:rPr>
        <w:t>·</w:t>
      </w:r>
      <w:r>
        <w:rPr>
          <w:rFonts w:ascii="Arial" w:hAnsi="Arial" w:cs="Arial" w:eastAsia="Arial"/>
          <w:sz w:val="23"/>
          <w:szCs w:val="23"/>
          <w:color w:val="000000"/>
          <w:w w:val="100"/>
          <w:position w:val="0"/>
        </w:rPr>
      </w:r>
    </w:p>
    <w:p>
      <w:pPr>
        <w:spacing w:before="0" w:after="0" w:line="52" w:lineRule="exact"/>
        <w:ind w:left="3773" w:right="-20"/>
        <w:jc w:val="left"/>
        <w:tabs>
          <w:tab w:pos="4260" w:val="left"/>
          <w:tab w:pos="470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9C9E9E"/>
          <w:spacing w:val="0"/>
          <w:w w:val="78"/>
          <w:position w:val="-9"/>
        </w:rPr>
        <w:t>,</w:t>
      </w:r>
      <w:r>
        <w:rPr>
          <w:rFonts w:ascii="Arial" w:hAnsi="Arial" w:cs="Arial" w:eastAsia="Arial"/>
          <w:sz w:val="23"/>
          <w:szCs w:val="23"/>
          <w:color w:val="9C9E9E"/>
          <w:spacing w:val="0"/>
          <w:w w:val="78"/>
          <w:position w:val="-9"/>
        </w:rPr>
        <w:t> </w:t>
      </w:r>
      <w:r>
        <w:rPr>
          <w:rFonts w:ascii="Arial" w:hAnsi="Arial" w:cs="Arial" w:eastAsia="Arial"/>
          <w:sz w:val="23"/>
          <w:szCs w:val="23"/>
          <w:color w:val="9C9E9E"/>
          <w:spacing w:val="1"/>
          <w:w w:val="78"/>
          <w:position w:val="-9"/>
        </w:rPr>
        <w:t> </w:t>
      </w:r>
      <w:r>
        <w:rPr>
          <w:rFonts w:ascii="Arial" w:hAnsi="Arial" w:cs="Arial" w:eastAsia="Arial"/>
          <w:sz w:val="23"/>
          <w:szCs w:val="23"/>
          <w:color w:val="ACAFAC"/>
          <w:spacing w:val="0"/>
          <w:w w:val="100"/>
          <w:position w:val="-9"/>
        </w:rPr>
        <w:t>-</w:t>
      </w:r>
      <w:r>
        <w:rPr>
          <w:rFonts w:ascii="Arial" w:hAnsi="Arial" w:cs="Arial" w:eastAsia="Arial"/>
          <w:sz w:val="23"/>
          <w:szCs w:val="23"/>
          <w:color w:val="ACAFAC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23"/>
          <w:szCs w:val="23"/>
          <w:color w:val="ACAFAC"/>
          <w:spacing w:val="0"/>
          <w:w w:val="100"/>
          <w:position w:val="-9"/>
        </w:rPr>
      </w:r>
      <w:r>
        <w:rPr>
          <w:rFonts w:ascii="Arial" w:hAnsi="Arial" w:cs="Arial" w:eastAsia="Arial"/>
          <w:sz w:val="23"/>
          <w:szCs w:val="23"/>
          <w:color w:val="838585"/>
          <w:spacing w:val="0"/>
          <w:w w:val="134"/>
          <w:position w:val="-9"/>
        </w:rPr>
        <w:t>"</w:t>
      </w:r>
      <w:r>
        <w:rPr>
          <w:rFonts w:ascii="Arial" w:hAnsi="Arial" w:cs="Arial" w:eastAsia="Arial"/>
          <w:sz w:val="23"/>
          <w:szCs w:val="23"/>
          <w:color w:val="838585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23"/>
          <w:szCs w:val="23"/>
          <w:color w:val="838585"/>
          <w:spacing w:val="0"/>
          <w:w w:val="100"/>
          <w:position w:val="-9"/>
        </w:rPr>
      </w:r>
      <w:r>
        <w:rPr>
          <w:rFonts w:ascii="Arial" w:hAnsi="Arial" w:cs="Arial" w:eastAsia="Arial"/>
          <w:sz w:val="23"/>
          <w:szCs w:val="23"/>
          <w:color w:val="ACAFAC"/>
          <w:spacing w:val="0"/>
          <w:w w:val="83"/>
          <w:position w:val="-9"/>
        </w:rPr>
        <w:t>·</w:t>
      </w:r>
      <w:r>
        <w:rPr>
          <w:rFonts w:ascii="Arial" w:hAnsi="Arial" w:cs="Arial" w:eastAsia="Arial"/>
          <w:sz w:val="23"/>
          <w:szCs w:val="23"/>
          <w:color w:val="ACAFAC"/>
          <w:spacing w:val="-6"/>
          <w:w w:val="83"/>
          <w:position w:val="-9"/>
        </w:rPr>
        <w:t> </w:t>
      </w:r>
      <w:r>
        <w:rPr>
          <w:rFonts w:ascii="Arial" w:hAnsi="Arial" w:cs="Arial" w:eastAsia="Arial"/>
          <w:sz w:val="23"/>
          <w:szCs w:val="23"/>
          <w:color w:val="ACAFAC"/>
          <w:spacing w:val="0"/>
          <w:w w:val="146"/>
          <w:position w:val="-9"/>
        </w:rPr>
        <w:t>·</w:t>
      </w:r>
      <w:r>
        <w:rPr>
          <w:rFonts w:ascii="Arial" w:hAnsi="Arial" w:cs="Arial" w:eastAsia="Arial"/>
          <w:sz w:val="23"/>
          <w:szCs w:val="23"/>
          <w:color w:val="ACAFAC"/>
          <w:spacing w:val="-40"/>
          <w:w w:val="100"/>
          <w:position w:val="-9"/>
        </w:rPr>
        <w:t> </w:t>
      </w:r>
      <w:r>
        <w:rPr>
          <w:rFonts w:ascii="Arial" w:hAnsi="Arial" w:cs="Arial" w:eastAsia="Arial"/>
          <w:sz w:val="23"/>
          <w:szCs w:val="23"/>
          <w:color w:val="838585"/>
          <w:spacing w:val="0"/>
          <w:w w:val="100"/>
          <w:position w:val="-9"/>
        </w:rPr>
        <w:t>:</w:t>
      </w:r>
      <w:r>
        <w:rPr>
          <w:rFonts w:ascii="Arial" w:hAnsi="Arial" w:cs="Arial" w:eastAsia="Arial"/>
          <w:sz w:val="23"/>
          <w:szCs w:val="23"/>
          <w:color w:val="838585"/>
          <w:spacing w:val="0"/>
          <w:w w:val="100"/>
          <w:position w:val="-9"/>
        </w:rPr>
        <w:t> </w:t>
      </w:r>
      <w:r>
        <w:rPr>
          <w:rFonts w:ascii="Arial" w:hAnsi="Arial" w:cs="Arial" w:eastAsia="Arial"/>
          <w:sz w:val="23"/>
          <w:szCs w:val="23"/>
          <w:color w:val="838585"/>
          <w:spacing w:val="31"/>
          <w:w w:val="100"/>
          <w:position w:val="-9"/>
        </w:rPr>
        <w:t> </w:t>
      </w:r>
      <w:r>
        <w:rPr>
          <w:rFonts w:ascii="Arial" w:hAnsi="Arial" w:cs="Arial" w:eastAsia="Arial"/>
          <w:sz w:val="23"/>
          <w:szCs w:val="23"/>
          <w:color w:val="31365E"/>
          <w:spacing w:val="-7"/>
          <w:w w:val="57"/>
          <w:position w:val="-9"/>
        </w:rPr>
        <w:t>.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57"/>
          <w:position w:val="-9"/>
        </w:rPr>
        <w:t>ı-ır,'f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57"/>
          <w:position w:val="-9"/>
        </w:rPr>
        <w:t>o</w:t>
      </w:r>
      <w:r>
        <w:rPr>
          <w:rFonts w:ascii="Arial" w:hAnsi="Arial" w:cs="Arial" w:eastAsia="Arial"/>
          <w:sz w:val="23"/>
          <w:szCs w:val="23"/>
          <w:color w:val="4B4B4B"/>
          <w:spacing w:val="16"/>
          <w:w w:val="57"/>
          <w:position w:val="-9"/>
        </w:rPr>
        <w:t> </w:t>
      </w:r>
      <w:r>
        <w:rPr>
          <w:rFonts w:ascii="Arial" w:hAnsi="Arial" w:cs="Arial" w:eastAsia="Arial"/>
          <w:sz w:val="23"/>
          <w:szCs w:val="23"/>
          <w:color w:val="9C9E9E"/>
          <w:spacing w:val="0"/>
          <w:w w:val="187"/>
          <w:position w:val="-9"/>
        </w:rPr>
        <w:t>·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340"/>
          <w:cols w:num="3" w:equalWidth="0">
            <w:col w:w="3573" w:space="131"/>
            <w:col w:w="325" w:space="527"/>
            <w:col w:w="6744"/>
          </w:cols>
        </w:sectPr>
      </w:pPr>
      <w:rPr/>
    </w:p>
    <w:p>
      <w:pPr>
        <w:spacing w:before="0" w:after="0" w:line="201" w:lineRule="exact"/>
        <w:ind w:left="2339" w:right="-20"/>
        <w:jc w:val="left"/>
        <w:tabs>
          <w:tab w:pos="4240" w:val="left"/>
          <w:tab w:pos="8620" w:val="left"/>
          <w:tab w:pos="9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5.22879pt;margin-top:7.796096pt;width:4.986pt;height:15.867188pt;mso-position-horizontal-relative:page;mso-position-vertical-relative:paragraph;z-index:-15492" type="#_x0000_t202" filled="f" stroked="f">
            <v:textbox inset="0,0,0,0">
              <w:txbxContent>
                <w:p>
                  <w:pPr>
                    <w:spacing w:before="39" w:after="0" w:line="240" w:lineRule="auto"/>
                    <w:ind w:left="15" w:right="-20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Pr/>
                  <w:r>
                    <w:rPr>
                      <w:rFonts w:ascii="Arial" w:hAnsi="Arial" w:cs="Arial" w:eastAsia="Arial"/>
                      <w:sz w:val="8"/>
                      <w:szCs w:val="8"/>
                      <w:color w:val="ACAFAC"/>
                      <w:spacing w:val="0"/>
                      <w:w w:val="193"/>
                    </w:rPr>
                    <w:t>•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0"/>
          <w:szCs w:val="30"/>
          <w:color w:val="6B709A"/>
          <w:w w:val="139"/>
          <w:position w:val="-17"/>
        </w:rPr>
        <w:t>Siii</w:t>
      </w:r>
      <w:r>
        <w:rPr>
          <w:rFonts w:ascii="Times New Roman" w:hAnsi="Times New Roman" w:cs="Times New Roman" w:eastAsia="Times New Roman"/>
          <w:sz w:val="30"/>
          <w:szCs w:val="30"/>
          <w:color w:val="6B709A"/>
          <w:spacing w:val="-25"/>
          <w:w w:val="140"/>
          <w:position w:val="-17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6E6E6E"/>
          <w:spacing w:val="-2"/>
          <w:w w:val="117"/>
          <w:position w:val="-1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0"/>
          <w:w w:val="113"/>
          <w:position w:val="-17"/>
        </w:rPr>
        <w:t>il</w:t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-50"/>
          <w:w w:val="100"/>
          <w:position w:val="-17"/>
        </w:rPr>
        <w:t> </w:t>
      </w:r>
      <w:r>
        <w:rPr>
          <w:rFonts w:ascii="Arial" w:hAnsi="Arial" w:cs="Arial" w:eastAsia="Arial"/>
          <w:sz w:val="25"/>
          <w:szCs w:val="25"/>
          <w:color w:val="5B6677"/>
          <w:spacing w:val="0"/>
          <w:w w:val="100"/>
          <w:position w:val="-17"/>
        </w:rPr>
        <w:t>YAP</w:t>
      </w:r>
      <w:r>
        <w:rPr>
          <w:rFonts w:ascii="Arial" w:hAnsi="Arial" w:cs="Arial" w:eastAsia="Arial"/>
          <w:sz w:val="25"/>
          <w:szCs w:val="25"/>
          <w:color w:val="5B6677"/>
          <w:spacing w:val="11"/>
          <w:w w:val="100"/>
          <w:position w:val="-17"/>
        </w:rPr>
        <w:t> </w:t>
      </w:r>
      <w:r>
        <w:rPr>
          <w:rFonts w:ascii="Arial" w:hAnsi="Arial" w:cs="Arial" w:eastAsia="Arial"/>
          <w:sz w:val="25"/>
          <w:szCs w:val="25"/>
          <w:color w:val="5B6677"/>
          <w:spacing w:val="0"/>
          <w:w w:val="100"/>
          <w:position w:val="-17"/>
        </w:rPr>
        <w:tab/>
      </w:r>
      <w:r>
        <w:rPr>
          <w:rFonts w:ascii="Arial" w:hAnsi="Arial" w:cs="Arial" w:eastAsia="Arial"/>
          <w:sz w:val="25"/>
          <w:szCs w:val="25"/>
          <w:color w:val="5B6677"/>
          <w:spacing w:val="0"/>
          <w:w w:val="100"/>
          <w:position w:val="-17"/>
        </w:rPr>
      </w:r>
      <w:r>
        <w:rPr>
          <w:rFonts w:ascii="Arial" w:hAnsi="Arial" w:cs="Arial" w:eastAsia="Arial"/>
          <w:sz w:val="34"/>
          <w:szCs w:val="34"/>
          <w:color w:val="6E6E6E"/>
          <w:spacing w:val="0"/>
          <w:w w:val="286"/>
          <w:position w:val="-11"/>
        </w:rPr>
        <w:t>ı</w:t>
      </w:r>
      <w:r>
        <w:rPr>
          <w:rFonts w:ascii="Arial" w:hAnsi="Arial" w:cs="Arial" w:eastAsia="Arial"/>
          <w:sz w:val="34"/>
          <w:szCs w:val="34"/>
          <w:color w:val="6E6E6E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34"/>
          <w:szCs w:val="34"/>
          <w:color w:val="6E6E6E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20"/>
          <w:szCs w:val="20"/>
          <w:color w:val="ACAFAC"/>
          <w:spacing w:val="0"/>
          <w:w w:val="94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CAFAC"/>
          <w:spacing w:val="-22"/>
          <w:w w:val="94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B6677"/>
          <w:spacing w:val="0"/>
          <w:w w:val="107"/>
          <w:position w:val="-3"/>
        </w:rPr>
        <w:t>""'</w:t>
      </w:r>
      <w:r>
        <w:rPr>
          <w:rFonts w:ascii="Times New Roman" w:hAnsi="Times New Roman" w:cs="Times New Roman" w:eastAsia="Times New Roman"/>
          <w:sz w:val="20"/>
          <w:szCs w:val="20"/>
          <w:color w:val="5B6677"/>
          <w:spacing w:val="1"/>
          <w:w w:val="106"/>
          <w:position w:val="-3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9C9E9E"/>
          <w:spacing w:val="0"/>
          <w:w w:val="63"/>
          <w:i/>
          <w:position w:val="-3"/>
        </w:rPr>
        <w:t>"'</w:t>
      </w:r>
      <w:r>
        <w:rPr>
          <w:rFonts w:ascii="Times New Roman" w:hAnsi="Times New Roman" w:cs="Times New Roman" w:eastAsia="Times New Roman"/>
          <w:sz w:val="20"/>
          <w:szCs w:val="20"/>
          <w:color w:val="9C9E9E"/>
          <w:spacing w:val="-18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C9E9E"/>
          <w:spacing w:val="0"/>
          <w:w w:val="63"/>
          <w:i/>
          <w:position w:val="-3"/>
        </w:rPr>
        <w:t>'·r.ı</w:t>
      </w:r>
      <w:r>
        <w:rPr>
          <w:rFonts w:ascii="Times New Roman" w:hAnsi="Times New Roman" w:cs="Times New Roman" w:eastAsia="Times New Roman"/>
          <w:sz w:val="20"/>
          <w:szCs w:val="20"/>
          <w:color w:val="9C9E9E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9C9E9E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ACAFAC"/>
          <w:spacing w:val="0"/>
          <w:w w:val="100"/>
          <w:i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CAFAC"/>
          <w:spacing w:val="19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i/>
          <w:position w:val="-3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44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C9E9E"/>
          <w:spacing w:val="0"/>
          <w:w w:val="169"/>
          <w:i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340"/>
        </w:sectPr>
      </w:pPr>
      <w:rPr/>
    </w:p>
    <w:p>
      <w:pPr>
        <w:spacing w:before="0" w:after="0" w:line="165" w:lineRule="exact"/>
        <w:ind w:right="-20"/>
        <w:jc w:val="right"/>
        <w:rPr>
          <w:rFonts w:ascii="Arial" w:hAnsi="Arial" w:cs="Arial" w:eastAsia="Arial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5.712341pt;margin-top:3.241259pt;width:4.155840pt;height:8pt;mso-position-horizontal-relative:page;mso-position-vertical-relative:paragraph;z-index:-15484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4B4B4B"/>
                      <w:spacing w:val="0"/>
                      <w:w w:val="156"/>
                      <w:i/>
                    </w:rPr>
                    <w:t>-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"/>
          <w:szCs w:val="8"/>
          <w:color w:val="838585"/>
          <w:spacing w:val="0"/>
          <w:w w:val="297"/>
          <w:position w:val="6"/>
        </w:rPr>
        <w:t>'</w:t>
      </w:r>
      <w:r>
        <w:rPr>
          <w:rFonts w:ascii="Arial" w:hAnsi="Arial" w:cs="Arial" w:eastAsia="Arial"/>
          <w:sz w:val="8"/>
          <w:szCs w:val="8"/>
          <w:color w:val="838585"/>
          <w:spacing w:val="4"/>
          <w:w w:val="297"/>
          <w:position w:val="6"/>
        </w:rPr>
        <w:t> </w:t>
      </w:r>
      <w:r>
        <w:rPr>
          <w:rFonts w:ascii="Arial" w:hAnsi="Arial" w:cs="Arial" w:eastAsia="Arial"/>
          <w:sz w:val="24"/>
          <w:szCs w:val="24"/>
          <w:color w:val="9C9E9E"/>
          <w:spacing w:val="0"/>
          <w:w w:val="72"/>
          <w:position w:val="-6"/>
        </w:rPr>
        <w:t>•</w:t>
      </w:r>
      <w:r>
        <w:rPr>
          <w:rFonts w:ascii="Arial" w:hAnsi="Arial" w:cs="Arial" w:eastAsia="Arial"/>
          <w:sz w:val="24"/>
          <w:szCs w:val="24"/>
          <w:color w:val="9C9E9E"/>
          <w:spacing w:val="0"/>
          <w:w w:val="72"/>
          <w:position w:val="-6"/>
        </w:rPr>
        <w:t> </w:t>
      </w:r>
      <w:r>
        <w:rPr>
          <w:rFonts w:ascii="Arial" w:hAnsi="Arial" w:cs="Arial" w:eastAsia="Arial"/>
          <w:sz w:val="24"/>
          <w:szCs w:val="24"/>
          <w:color w:val="9C9E9E"/>
          <w:spacing w:val="11"/>
          <w:w w:val="72"/>
          <w:position w:val="-6"/>
        </w:rPr>
        <w:t> </w:t>
      </w:r>
      <w:r>
        <w:rPr>
          <w:rFonts w:ascii="Arial" w:hAnsi="Arial" w:cs="Arial" w:eastAsia="Arial"/>
          <w:sz w:val="8"/>
          <w:szCs w:val="8"/>
          <w:color w:val="838585"/>
          <w:spacing w:val="0"/>
          <w:w w:val="193"/>
          <w:position w:val="6"/>
        </w:rPr>
        <w:t>ll</w:t>
      </w:r>
      <w:r>
        <w:rPr>
          <w:rFonts w:ascii="Arial" w:hAnsi="Arial" w:cs="Arial" w:eastAsia="Arial"/>
          <w:sz w:val="8"/>
          <w:szCs w:val="8"/>
          <w:color w:val="838585"/>
          <w:spacing w:val="-9"/>
          <w:w w:val="100"/>
          <w:position w:val="6"/>
        </w:rPr>
        <w:t> </w:t>
      </w:r>
      <w:r>
        <w:rPr>
          <w:rFonts w:ascii="Arial" w:hAnsi="Arial" w:cs="Arial" w:eastAsia="Arial"/>
          <w:sz w:val="24"/>
          <w:szCs w:val="24"/>
          <w:color w:val="ACAFAC"/>
          <w:spacing w:val="0"/>
          <w:w w:val="49"/>
          <w:i/>
          <w:position w:val="-6"/>
        </w:rPr>
        <w:t>:.</w:t>
      </w:r>
      <w:r>
        <w:rPr>
          <w:rFonts w:ascii="Arial" w:hAnsi="Arial" w:cs="Arial" w:eastAsia="Arial"/>
          <w:sz w:val="24"/>
          <w:szCs w:val="24"/>
          <w:color w:val="ACAFAC"/>
          <w:spacing w:val="-3"/>
          <w:w w:val="49"/>
          <w:i/>
          <w:position w:val="-6"/>
        </w:rPr>
        <w:t>ı</w:t>
      </w:r>
      <w:r>
        <w:rPr>
          <w:rFonts w:ascii="Arial" w:hAnsi="Arial" w:cs="Arial" w:eastAsia="Arial"/>
          <w:sz w:val="24"/>
          <w:szCs w:val="24"/>
          <w:color w:val="4B4B4B"/>
          <w:spacing w:val="0"/>
          <w:w w:val="139"/>
          <w:position w:val="-6"/>
        </w:rPr>
        <w:t>.</w:t>
      </w:r>
      <w:r>
        <w:rPr>
          <w:rFonts w:ascii="Arial" w:hAnsi="Arial" w:cs="Arial" w:eastAsia="Arial"/>
          <w:sz w:val="24"/>
          <w:szCs w:val="24"/>
          <w:color w:val="4B4B4B"/>
          <w:spacing w:val="27"/>
          <w:w w:val="100"/>
          <w:position w:val="-6"/>
        </w:rPr>
        <w:t> 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69"/>
          <w:position w:val="-6"/>
        </w:rPr>
        <w:t>.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69"/>
          <w:position w:val="-6"/>
        </w:rPr>
        <w:t>  </w:t>
      </w:r>
      <w:r>
        <w:rPr>
          <w:rFonts w:ascii="Arial" w:hAnsi="Arial" w:cs="Arial" w:eastAsia="Arial"/>
          <w:sz w:val="24"/>
          <w:szCs w:val="24"/>
          <w:color w:val="313131"/>
          <w:spacing w:val="13"/>
          <w:w w:val="69"/>
          <w:position w:val="-6"/>
        </w:rPr>
        <w:t> 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69"/>
          <w:position w:val="-6"/>
        </w:rPr>
        <w:t>'</w:t>
      </w:r>
      <w:r>
        <w:rPr>
          <w:rFonts w:ascii="Arial" w:hAnsi="Arial" w:cs="Arial" w:eastAsia="Arial"/>
          <w:sz w:val="24"/>
          <w:szCs w:val="24"/>
          <w:color w:val="313131"/>
          <w:spacing w:val="35"/>
          <w:w w:val="69"/>
          <w:position w:val="-6"/>
        </w:rPr>
        <w:t> </w:t>
      </w:r>
      <w:r>
        <w:rPr>
          <w:rFonts w:ascii="Arial" w:hAnsi="Arial" w:cs="Arial" w:eastAsia="Arial"/>
          <w:sz w:val="8"/>
          <w:szCs w:val="8"/>
          <w:color w:val="ACAFAC"/>
          <w:spacing w:val="0"/>
          <w:w w:val="179"/>
          <w:position w:val="6"/>
        </w:rPr>
        <w:t>'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right="-20"/>
        <w:jc w:val="left"/>
        <w:rPr>
          <w:rFonts w:ascii="Arial" w:hAnsi="Arial" w:cs="Arial" w:eastAsia="Arial"/>
          <w:sz w:val="8"/>
          <w:szCs w:val="8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4B4B4B"/>
          <w:spacing w:val="-10"/>
          <w:w w:val="149"/>
          <w:position w:val="-6"/>
        </w:rPr>
        <w:t>.</w:t>
      </w:r>
      <w:r>
        <w:rPr>
          <w:rFonts w:ascii="Arial" w:hAnsi="Arial" w:cs="Arial" w:eastAsia="Arial"/>
          <w:sz w:val="8"/>
          <w:szCs w:val="8"/>
          <w:color w:val="6E6E6E"/>
          <w:spacing w:val="0"/>
          <w:w w:val="149"/>
          <w:position w:val="6"/>
        </w:rPr>
        <w:t>t"</w:t>
      </w:r>
      <w:r>
        <w:rPr>
          <w:rFonts w:ascii="Arial" w:hAnsi="Arial" w:cs="Arial" w:eastAsia="Arial"/>
          <w:sz w:val="8"/>
          <w:szCs w:val="8"/>
          <w:color w:val="6E6E6E"/>
          <w:spacing w:val="6"/>
          <w:w w:val="149"/>
          <w:position w:val="6"/>
        </w:rPr>
        <w:t> </w:t>
      </w:r>
      <w:r>
        <w:rPr>
          <w:rFonts w:ascii="Arial" w:hAnsi="Arial" w:cs="Arial" w:eastAsia="Arial"/>
          <w:sz w:val="16"/>
          <w:szCs w:val="16"/>
          <w:color w:val="9C9E9E"/>
          <w:spacing w:val="-7"/>
          <w:w w:val="73"/>
          <w:i/>
          <w:position w:val="-6"/>
        </w:rPr>
        <w:t>.</w:t>
      </w:r>
      <w:r>
        <w:rPr>
          <w:rFonts w:ascii="Arial" w:hAnsi="Arial" w:cs="Arial" w:eastAsia="Arial"/>
          <w:sz w:val="16"/>
          <w:szCs w:val="16"/>
          <w:color w:val="838585"/>
          <w:spacing w:val="-7"/>
          <w:w w:val="93"/>
          <w:i/>
          <w:position w:val="-6"/>
        </w:rPr>
      </w:r>
      <w:r>
        <w:rPr>
          <w:rFonts w:ascii="Arial" w:hAnsi="Arial" w:cs="Arial" w:eastAsia="Arial"/>
          <w:sz w:val="16"/>
          <w:szCs w:val="16"/>
          <w:color w:val="838585"/>
          <w:spacing w:val="0"/>
          <w:w w:val="93"/>
          <w:emboss/>
          <w:i/>
          <w:position w:val="-6"/>
        </w:rPr>
        <w:t>:</w:t>
      </w:r>
      <w:r>
        <w:rPr>
          <w:rFonts w:ascii="Arial" w:hAnsi="Arial" w:cs="Arial" w:eastAsia="Arial"/>
          <w:sz w:val="16"/>
          <w:szCs w:val="16"/>
          <w:color w:val="838585"/>
          <w:spacing w:val="0"/>
          <w:w w:val="93"/>
          <w:emboss/>
          <w:i/>
          <w:position w:val="-6"/>
        </w:rPr>
      </w:r>
      <w:r>
        <w:rPr>
          <w:rFonts w:ascii="Arial" w:hAnsi="Arial" w:cs="Arial" w:eastAsia="Arial"/>
          <w:sz w:val="16"/>
          <w:szCs w:val="16"/>
          <w:color w:val="838585"/>
          <w:spacing w:val="0"/>
          <w:w w:val="93"/>
          <w:i/>
          <w:position w:val="-6"/>
        </w:rPr>
      </w:r>
      <w:r>
        <w:rPr>
          <w:rFonts w:ascii="Arial" w:hAnsi="Arial" w:cs="Arial" w:eastAsia="Arial"/>
          <w:sz w:val="16"/>
          <w:szCs w:val="16"/>
          <w:color w:val="838585"/>
          <w:spacing w:val="-17"/>
          <w:w w:val="93"/>
          <w:i/>
          <w:position w:val="-6"/>
        </w:rPr>
        <w:t>t</w:t>
      </w:r>
      <w:r>
        <w:rPr>
          <w:rFonts w:ascii="Arial" w:hAnsi="Arial" w:cs="Arial" w:eastAsia="Arial"/>
          <w:sz w:val="16"/>
          <w:szCs w:val="16"/>
          <w:color w:val="ACAFAC"/>
          <w:spacing w:val="0"/>
          <w:w w:val="99"/>
          <w:i/>
          <w:position w:val="-6"/>
        </w:rPr>
        <w:t>·</w:t>
      </w:r>
      <w:r>
        <w:rPr>
          <w:rFonts w:ascii="Arial" w:hAnsi="Arial" w:cs="Arial" w:eastAsia="Arial"/>
          <w:sz w:val="16"/>
          <w:szCs w:val="16"/>
          <w:color w:val="ACAFAC"/>
          <w:spacing w:val="-25"/>
          <w:w w:val="100"/>
          <w:i/>
          <w:position w:val="-6"/>
        </w:rPr>
        <w:t> </w:t>
      </w:r>
      <w:r>
        <w:rPr>
          <w:rFonts w:ascii="Arial" w:hAnsi="Arial" w:cs="Arial" w:eastAsia="Arial"/>
          <w:sz w:val="8"/>
          <w:szCs w:val="8"/>
          <w:color w:val="9C9E9E"/>
          <w:spacing w:val="0"/>
          <w:w w:val="100"/>
          <w:position w:val="6"/>
        </w:rPr>
        <w:t>•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340"/>
          <w:cols w:num="2" w:equalWidth="0">
            <w:col w:w="9660" w:space="255"/>
            <w:col w:w="1385"/>
          </w:cols>
        </w:sectPr>
      </w:pPr>
      <w:rPr/>
    </w:p>
    <w:p>
      <w:pPr>
        <w:spacing w:before="0" w:after="0" w:line="258" w:lineRule="exact"/>
        <w:ind w:left="2402" w:right="-20"/>
        <w:jc w:val="left"/>
        <w:tabs>
          <w:tab w:pos="886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9.74353pt;margin-top:10.82822pt;width:25.932301pt;height:1.5pt;mso-position-horizontal-relative:page;mso-position-vertical-relative:paragraph;z-index:-15483" type="#_x0000_t202" filled="f" stroked="f">
            <v:textbox inset="0,0,0,0">
              <w:txbxContent>
                <w:p>
                  <w:pPr>
                    <w:spacing w:before="0" w:after="0" w:line="30" w:lineRule="exact"/>
                    <w:ind w:right="-45"/>
                    <w:jc w:val="left"/>
                    <w:rPr>
                      <w:rFonts w:ascii="Times New Roman" w:hAnsi="Times New Roman" w:cs="Times New Roman" w:eastAsia="Times New Roman"/>
                      <w:sz w:val="3"/>
                      <w:szCs w:val="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"/>
                      <w:szCs w:val="3"/>
                      <w:color w:val="ACAFAC"/>
                      <w:spacing w:val="0"/>
                      <w:w w:val="201"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3"/>
                      <w:szCs w:val="3"/>
                      <w:color w:val="ACAFAC"/>
                      <w:spacing w:val="0"/>
                      <w:w w:val="201"/>
                      <w:i/>
                    </w:rPr>
                    <w:t>           </w:t>
                  </w:r>
                  <w:r>
                    <w:rPr>
                      <w:rFonts w:ascii="Times New Roman" w:hAnsi="Times New Roman" w:cs="Times New Roman" w:eastAsia="Times New Roman"/>
                      <w:sz w:val="3"/>
                      <w:szCs w:val="3"/>
                      <w:color w:val="ACAFAC"/>
                      <w:spacing w:val="6"/>
                      <w:w w:val="201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"/>
                      <w:szCs w:val="3"/>
                      <w:color w:val="9C9E9E"/>
                      <w:spacing w:val="0"/>
                      <w:w w:val="60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"/>
                      <w:szCs w:val="3"/>
                      <w:color w:val="9C9E9E"/>
                      <w:spacing w:val="9"/>
                      <w:w w:val="6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"/>
                      <w:szCs w:val="3"/>
                      <w:color w:val="9C9E9E"/>
                      <w:spacing w:val="0"/>
                      <w:w w:val="600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3"/>
                      <w:szCs w:val="3"/>
                      <w:color w:val="9C9E9E"/>
                      <w:spacing w:val="-16"/>
                      <w:w w:val="6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"/>
                      <w:szCs w:val="3"/>
                      <w:color w:val="6E6E6E"/>
                      <w:spacing w:val="0"/>
                      <w:w w:val="357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3"/>
                      <w:szCs w:val="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313131"/>
          <w:w w:val="98"/>
          <w:position w:val="-1"/>
        </w:rPr>
        <w:t>l!</w:t>
      </w:r>
      <w:r>
        <w:rPr>
          <w:rFonts w:ascii="Arial" w:hAnsi="Arial" w:cs="Arial" w:eastAsia="Arial"/>
          <w:sz w:val="22"/>
          <w:szCs w:val="22"/>
          <w:color w:val="313131"/>
          <w:spacing w:val="14"/>
          <w:w w:val="98"/>
          <w:position w:val="-1"/>
        </w:rPr>
        <w:t>f</w:t>
      </w:r>
      <w:r>
        <w:rPr>
          <w:rFonts w:ascii="Arial" w:hAnsi="Arial" w:cs="Arial" w:eastAsia="Arial"/>
          <w:sz w:val="22"/>
          <w:szCs w:val="22"/>
          <w:color w:val="4B4B4B"/>
          <w:spacing w:val="9"/>
          <w:w w:val="77"/>
          <w:position w:val="-1"/>
        </w:rPr>
        <w:t>a</w:t>
      </w:r>
      <w:r>
        <w:rPr>
          <w:rFonts w:ascii="Arial" w:hAnsi="Arial" w:cs="Arial" w:eastAsia="Arial"/>
          <w:sz w:val="22"/>
          <w:szCs w:val="22"/>
          <w:color w:val="313131"/>
          <w:spacing w:val="-6"/>
          <w:w w:val="124"/>
          <w:position w:val="-1"/>
        </w:rPr>
        <w:t>i</w:t>
      </w:r>
      <w:r>
        <w:rPr>
          <w:rFonts w:ascii="Arial" w:hAnsi="Arial" w:cs="Arial" w:eastAsia="Arial"/>
          <w:sz w:val="22"/>
          <w:szCs w:val="22"/>
          <w:color w:val="4B4B4B"/>
          <w:spacing w:val="0"/>
          <w:w w:val="89"/>
          <w:position w:val="-1"/>
        </w:rPr>
        <w:t>ve</w:t>
      </w:r>
      <w:r>
        <w:rPr>
          <w:rFonts w:ascii="Arial" w:hAnsi="Arial" w:cs="Arial" w:eastAsia="Arial"/>
          <w:sz w:val="22"/>
          <w:szCs w:val="22"/>
          <w:color w:val="4B4B4B"/>
          <w:spacing w:val="-8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90"/>
          <w:position w:val="-1"/>
        </w:rPr>
        <w:t>Batı</w:t>
      </w:r>
      <w:r>
        <w:rPr>
          <w:rFonts w:ascii="Arial" w:hAnsi="Arial" w:cs="Arial" w:eastAsia="Arial"/>
          <w:sz w:val="22"/>
          <w:szCs w:val="22"/>
          <w:color w:val="313131"/>
          <w:spacing w:val="-7"/>
          <w:w w:val="9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313131"/>
          <w:spacing w:val="7"/>
          <w:w w:val="90"/>
          <w:position w:val="-1"/>
        </w:rPr>
        <w:t>B</w:t>
      </w:r>
      <w:r>
        <w:rPr>
          <w:rFonts w:ascii="Arial" w:hAnsi="Arial" w:cs="Arial" w:eastAsia="Arial"/>
          <w:sz w:val="22"/>
          <w:szCs w:val="22"/>
          <w:color w:val="4B4B4B"/>
          <w:spacing w:val="-1"/>
          <w:w w:val="90"/>
          <w:position w:val="-1"/>
        </w:rPr>
        <w:t>ö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90"/>
          <w:position w:val="-1"/>
        </w:rPr>
        <w:t>lge</w:t>
      </w:r>
      <w:r>
        <w:rPr>
          <w:rFonts w:ascii="Arial" w:hAnsi="Arial" w:cs="Arial" w:eastAsia="Arial"/>
          <w:sz w:val="22"/>
          <w:szCs w:val="22"/>
          <w:color w:val="313131"/>
          <w:spacing w:val="-11"/>
          <w:w w:val="9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6E6E6E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22"/>
          <w:szCs w:val="22"/>
          <w:color w:val="6E6E6E"/>
          <w:spacing w:val="-8"/>
          <w:w w:val="100"/>
          <w:position w:val="-1"/>
        </w:rPr>
        <w:t>m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100"/>
          <w:position w:val="-1"/>
        </w:rPr>
        <w:t>i</w:t>
      </w:r>
      <w:r>
        <w:rPr>
          <w:rFonts w:ascii="Arial" w:hAnsi="Arial" w:cs="Arial" w:eastAsia="Arial"/>
          <w:sz w:val="22"/>
          <w:szCs w:val="22"/>
          <w:color w:val="313131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22"/>
          <w:szCs w:val="22"/>
          <w:color w:val="9C9E9E"/>
          <w:spacing w:val="0"/>
          <w:w w:val="100"/>
          <w:position w:val="-1"/>
        </w:rPr>
        <w:t>;</w:t>
      </w:r>
      <w:r>
        <w:rPr>
          <w:rFonts w:ascii="Arial" w:hAnsi="Arial" w:cs="Arial" w:eastAsia="Arial"/>
          <w:sz w:val="22"/>
          <w:szCs w:val="22"/>
          <w:color w:val="9C9E9E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9C9E9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838585"/>
          <w:spacing w:val="0"/>
          <w:w w:val="100"/>
          <w:position w:val="6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838585"/>
          <w:spacing w:val="0"/>
          <w:w w:val="100"/>
          <w:position w:val="6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838585"/>
          <w:spacing w:val="0"/>
          <w:w w:val="100"/>
          <w:position w:val="6"/>
        </w:rPr>
        <w:t>b.</w:t>
      </w:r>
      <w:r>
        <w:rPr>
          <w:rFonts w:ascii="Times New Roman" w:hAnsi="Times New Roman" w:cs="Times New Roman" w:eastAsia="Times New Roman"/>
          <w:sz w:val="18"/>
          <w:szCs w:val="18"/>
          <w:color w:val="838585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38585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C9E9E"/>
          <w:spacing w:val="0"/>
          <w:w w:val="183"/>
          <w:position w:val="6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9C9E9E"/>
          <w:spacing w:val="32"/>
          <w:w w:val="183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83"/>
          <w:position w:val="6"/>
        </w:rPr>
        <w:t>-.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0"/>
          <w:w w:val="183"/>
          <w:position w:val="6"/>
        </w:rPr>
        <w:t> 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79"/>
          <w:position w:val="6"/>
        </w:rPr>
        <w:t>ıl';</w:t>
      </w:r>
      <w:r>
        <w:rPr>
          <w:rFonts w:ascii="Arial" w:hAnsi="Arial" w:cs="Arial" w:eastAsia="Arial"/>
          <w:sz w:val="16"/>
          <w:szCs w:val="16"/>
          <w:color w:val="313131"/>
          <w:spacing w:val="-19"/>
          <w:w w:val="100"/>
          <w:position w:val="6"/>
        </w:rPr>
        <w:t> </w:t>
      </w:r>
      <w:r>
        <w:rPr>
          <w:rFonts w:ascii="Arial" w:hAnsi="Arial" w:cs="Arial" w:eastAsia="Arial"/>
          <w:sz w:val="16"/>
          <w:szCs w:val="16"/>
          <w:color w:val="838585"/>
          <w:spacing w:val="0"/>
          <w:w w:val="103"/>
          <w:position w:val="6"/>
        </w:rPr>
        <w:t>""</w:t>
      </w:r>
      <w:r>
        <w:rPr>
          <w:rFonts w:ascii="Arial" w:hAnsi="Arial" w:cs="Arial" w:eastAsia="Arial"/>
          <w:sz w:val="16"/>
          <w:szCs w:val="16"/>
          <w:color w:val="838585"/>
          <w:spacing w:val="1"/>
          <w:w w:val="103"/>
          <w:position w:val="6"/>
        </w:rPr>
        <w:t>'</w:t>
      </w:r>
      <w:r>
        <w:rPr>
          <w:rFonts w:ascii="Arial" w:hAnsi="Arial" w:cs="Arial" w:eastAsia="Arial"/>
          <w:sz w:val="16"/>
          <w:szCs w:val="16"/>
          <w:color w:val="9C9E9E"/>
          <w:spacing w:val="0"/>
          <w:w w:val="179"/>
          <w:position w:val="6"/>
        </w:rPr>
        <w:t>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340"/>
        </w:sectPr>
      </w:pPr>
      <w:rPr/>
    </w:p>
    <w:p>
      <w:pPr>
        <w:spacing w:before="0" w:after="0" w:line="757" w:lineRule="exact"/>
        <w:ind w:left="170" w:right="-145"/>
        <w:jc w:val="left"/>
        <w:tabs>
          <w:tab w:pos="2540" w:val="left"/>
        </w:tabs>
        <w:rPr>
          <w:rFonts w:ascii="Arial" w:hAnsi="Arial" w:cs="Arial" w:eastAsia="Arial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32"/>
        </w:rPr>
        <w:t>Halk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1"/>
          <w:w w:val="100"/>
          <w:position w:val="3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3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32"/>
        </w:rPr>
      </w:r>
      <w:r>
        <w:rPr>
          <w:rFonts w:ascii="Times New Roman" w:hAnsi="Times New Roman" w:cs="Times New Roman" w:eastAsia="Times New Roman"/>
          <w:sz w:val="46"/>
          <w:szCs w:val="46"/>
          <w:color w:val="313B87"/>
          <w:spacing w:val="0"/>
          <w:w w:val="98"/>
          <w:position w:val="18"/>
        </w:rPr>
        <w:t>l</w:t>
      </w:r>
      <w:r>
        <w:rPr>
          <w:rFonts w:ascii="Times New Roman" w:hAnsi="Times New Roman" w:cs="Times New Roman" w:eastAsia="Times New Roman"/>
          <w:sz w:val="46"/>
          <w:szCs w:val="46"/>
          <w:color w:val="313B87"/>
          <w:spacing w:val="0"/>
          <w:w w:val="99"/>
          <w:position w:val="18"/>
        </w:rPr>
        <w:t>()</w:t>
      </w:r>
      <w:r>
        <w:rPr>
          <w:rFonts w:ascii="Times New Roman" w:hAnsi="Times New Roman" w:cs="Times New Roman" w:eastAsia="Times New Roman"/>
          <w:sz w:val="46"/>
          <w:szCs w:val="46"/>
          <w:color w:val="313B87"/>
          <w:spacing w:val="0"/>
          <w:w w:val="98"/>
          <w:position w:val="18"/>
        </w:rPr>
        <w:t>\</w:t>
      </w:r>
      <w:r>
        <w:rPr>
          <w:rFonts w:ascii="Times New Roman" w:hAnsi="Times New Roman" w:cs="Times New Roman" w:eastAsia="Times New Roman"/>
          <w:sz w:val="46"/>
          <w:szCs w:val="46"/>
          <w:color w:val="313B87"/>
          <w:spacing w:val="-119"/>
          <w:w w:val="99"/>
          <w:position w:val="18"/>
        </w:rPr>
        <w:t>o</w:t>
      </w:r>
      <w:r>
        <w:rPr>
          <w:rFonts w:ascii="Times New Roman" w:hAnsi="Times New Roman" w:cs="Times New Roman" w:eastAsia="Times New Roman"/>
          <w:sz w:val="48"/>
          <w:szCs w:val="48"/>
          <w:color w:val="545B9C"/>
          <w:spacing w:val="-453"/>
          <w:w w:val="499"/>
          <w:i/>
          <w:position w:val="-6"/>
        </w:rPr>
        <w:t>-</w:t>
      </w:r>
      <w:r>
        <w:rPr>
          <w:rFonts w:ascii="Arial" w:hAnsi="Arial" w:cs="Arial" w:eastAsia="Arial"/>
          <w:sz w:val="33"/>
          <w:szCs w:val="33"/>
          <w:color w:val="313B87"/>
          <w:spacing w:val="0"/>
          <w:w w:val="114"/>
          <w:i/>
          <w:position w:val="17"/>
        </w:rPr>
        <w:t>ll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1"/>
          <w:szCs w:val="11"/>
          <w:color w:val="313B87"/>
          <w:spacing w:val="0"/>
          <w:w w:val="100"/>
          <w:i/>
        </w:rPr>
        <w:t>L</w:t>
      </w:r>
      <w:r>
        <w:rPr>
          <w:rFonts w:ascii="Arial" w:hAnsi="Arial" w:cs="Arial" w:eastAsia="Arial"/>
          <w:sz w:val="11"/>
          <w:szCs w:val="11"/>
          <w:color w:val="313B87"/>
          <w:spacing w:val="2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B9C"/>
          <w:spacing w:val="0"/>
          <w:w w:val="100"/>
        </w:rPr>
        <w:t>.J..lı.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340"/>
          <w:cols w:num="2" w:equalWidth="0">
            <w:col w:w="5873" w:space="292"/>
            <w:col w:w="5135"/>
          </w:cols>
        </w:sectPr>
      </w:pPr>
      <w:rPr/>
    </w:p>
    <w:p>
      <w:pPr>
        <w:spacing w:before="21" w:after="0" w:line="240" w:lineRule="auto"/>
        <w:ind w:left="4810" w:right="527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8.195978pt;margin-top:26.362642pt;width:558.927768pt;height:767.504849pt;mso-position-horizontal-relative:page;mso-position-vertical-relative:page;z-index:-15491" coordorigin="364,527" coordsize="11179,15350">
            <v:group style="position:absolute;left:373;top:544;width:8590;height:2" coordorigin="373,544" coordsize="8590,2">
              <v:shape style="position:absolute;left:373;top:544;width:8590;height:2" coordorigin="373,544" coordsize="8590,0" path="m373,544l8964,544e" filled="f" stroked="t" strokeweight=".718262pt" strokecolor="#4F4F4F">
                <v:path arrowok="t"/>
              </v:shape>
            </v:group>
            <v:group style="position:absolute;left:378;top:532;width:2;height:733" coordorigin="378,532" coordsize="2,733">
              <v:shape style="position:absolute;left:378;top:532;width:2;height:733" coordorigin="378,532" coordsize="0,733" path="m378,1265l378,532e" filled="f" stroked="t" strokeweight=".478842pt" strokecolor="#6B6B6B">
                <v:path arrowok="t"/>
              </v:shape>
            </v:group>
            <v:group style="position:absolute;left:2301;top:546;width:2;height:1064" coordorigin="2301,546" coordsize="2,1064">
              <v:shape style="position:absolute;left:2301;top:546;width:2;height:1064" coordorigin="2301,546" coordsize="0,1064" path="m2301,1611l2301,546e" filled="f" stroked="t" strokeweight=".957683pt" strokecolor="#747474">
                <v:path arrowok="t"/>
              </v:shape>
            </v:group>
            <v:group style="position:absolute;left:2251;top:551;width:589;height:2" coordorigin="2251,551" coordsize="589,2">
              <v:shape style="position:absolute;left:2251;top:551;width:589;height:2" coordorigin="2251,551" coordsize="589,0" path="m2251,551l2840,551e" filled="f" stroked="t" strokeweight=".478842pt" strokecolor="#232323">
                <v:path arrowok="t"/>
              </v:shape>
            </v:group>
            <v:group style="position:absolute;left:2782;top:561;width:8672;height:2" coordorigin="2782,561" coordsize="8672,2">
              <v:shape style="position:absolute;left:2782;top:561;width:8672;height:2" coordorigin="2782,561" coordsize="8672,0" path="m2782,561l11454,561e" filled="f" stroked="t" strokeweight=".718262pt" strokecolor="#4F4F4F">
                <v:path arrowok="t"/>
              </v:shape>
            </v:group>
            <v:group style="position:absolute;left:9081;top:561;width:2;height:1500" coordorigin="9081,561" coordsize="2,1500">
              <v:shape style="position:absolute;left:9081;top:561;width:2;height:1500" coordorigin="9081,561" coordsize="0,1500" path="m9081,2061l9081,561e" filled="f" stroked="t" strokeweight=".957683pt" strokecolor="#646464">
                <v:path arrowok="t"/>
              </v:shape>
            </v:group>
            <v:group style="position:absolute;left:9036;top:566;width:302;height:2" coordorigin="9036,566" coordsize="302,2">
              <v:shape style="position:absolute;left:9036;top:566;width:302;height:2" coordorigin="9036,566" coordsize="302,0" path="m9036,566l9337,566e" filled="f" stroked="t" strokeweight=".478842pt" strokecolor="#2B2B2B">
                <v:path arrowok="t"/>
              </v:shape>
            </v:group>
            <v:group style="position:absolute;left:9280;top:570;width:2174;height:2" coordorigin="9280,570" coordsize="2174,2">
              <v:shape style="position:absolute;left:9280;top:570;width:2174;height:2" coordorigin="9280,570" coordsize="2174,0" path="m9280,570l11454,570e" filled="f" stroked="t" strokeweight=".718262pt" strokecolor="#4B4B4B">
                <v:path arrowok="t"/>
              </v:shape>
            </v:group>
            <v:group style="position:absolute;left:11447;top:566;width:2;height:1510" coordorigin="11447,566" coordsize="2,1510">
              <v:shape style="position:absolute;left:11447;top:566;width:2;height:1510" coordorigin="11447,566" coordsize="0,1510" path="m11447,2075l11447,566e" filled="f" stroked="t" strokeweight=".957683pt" strokecolor="#606060">
                <v:path arrowok="t"/>
              </v:shape>
            </v:group>
            <v:group style="position:absolute;left:378;top:1208;width:2;height:570" coordorigin="378,1208" coordsize="2,570">
              <v:shape style="position:absolute;left:378;top:1208;width:2;height:570" coordorigin="378,1208" coordsize="0,570" path="m378,1778l378,1208e" filled="f" stroked="t" strokeweight=".718262pt" strokecolor="#777777">
                <v:path arrowok="t"/>
              </v:shape>
            </v:group>
            <v:group style="position:absolute;left:378;top:2037;width:3433;height:2" coordorigin="378,2037" coordsize="3433,2">
              <v:shape style="position:absolute;left:378;top:2037;width:3433;height:2" coordorigin="378,2037" coordsize="3433,0" path="m378,2037l3812,2037e" filled="f" stroked="t" strokeweight=".957683pt" strokecolor="#545454">
                <v:path arrowok="t"/>
              </v:shape>
            </v:group>
            <v:group style="position:absolute;left:381;top:1553;width:2;height:522" coordorigin="381,1553" coordsize="2,522">
              <v:shape style="position:absolute;left:381;top:1553;width:2;height:522" coordorigin="381,1553" coordsize="0,522" path="m381,2075l381,1553e" filled="f" stroked="t" strokeweight=".478842pt" strokecolor="#4F4F4F">
                <v:path arrowok="t"/>
              </v:shape>
            </v:group>
            <v:group style="position:absolute;left:2298;top:1553;width:2;height:498" coordorigin="2298,1553" coordsize="2,498">
              <v:shape style="position:absolute;left:2298;top:1553;width:2;height:498" coordorigin="2298,1553" coordsize="0,498" path="m2298,2051l2298,1553e" filled="f" stroked="t" strokeweight=".478842pt" strokecolor="#383838">
                <v:path arrowok="t"/>
              </v:shape>
            </v:group>
            <v:group style="position:absolute;left:3754;top:2042;width:790;height:2" coordorigin="3754,2042" coordsize="790,2">
              <v:shape style="position:absolute;left:3754;top:2042;width:790;height:2" coordorigin="3754,2042" coordsize="790,0" path="m3754,2042l4544,2042e" filled="f" stroked="t" strokeweight=".478842pt" strokecolor="#2F2F2F">
                <v:path arrowok="t"/>
              </v:shape>
            </v:group>
            <v:group style="position:absolute;left:4487;top:2051;width:6972;height:2" coordorigin="4487,2051" coordsize="6972,2">
              <v:shape style="position:absolute;left:4487;top:2051;width:6972;height:2" coordorigin="4487,2051" coordsize="6972,0" path="m4487,2051l11459,2051e" filled="f" stroked="t" strokeweight=".957683pt" strokecolor="#4F4F4F">
                <v:path arrowok="t"/>
              </v:shape>
            </v:group>
            <v:group style="position:absolute;left:378;top:2277;width:1307;height:2" coordorigin="378,2277" coordsize="1307,2">
              <v:shape style="position:absolute;left:378;top:2277;width:1307;height:2" coordorigin="378,2277" coordsize="1307,0" path="m378,2277l1686,2277e" filled="f" stroked="t" strokeweight=".718262pt" strokecolor="#545454">
                <v:path arrowok="t"/>
              </v:shape>
            </v:group>
            <v:group style="position:absolute;left:383;top:2004;width:2;height:1031" coordorigin="383,2004" coordsize="2,1031">
              <v:shape style="position:absolute;left:383;top:2004;width:2;height:1031" coordorigin="383,2004" coordsize="0,1031" path="m383,3034l383,2004e" filled="f" stroked="t" strokeweight=".478842pt" strokecolor="#232323">
                <v:path arrowok="t"/>
              </v:shape>
            </v:group>
            <v:group style="position:absolute;left:1628;top:2286;width:7288;height:2" coordorigin="1628,2286" coordsize="7288,2">
              <v:shape style="position:absolute;left:1628;top:2286;width:7288;height:2" coordorigin="1628,2286" coordsize="7288,0" path="m1628,2286l8916,2286e" filled="f" stroked="t" strokeweight=".718262pt" strokecolor="#4F4F4F">
                <v:path arrowok="t"/>
              </v:shape>
            </v:group>
            <v:group style="position:absolute;left:8859;top:2291;width:479;height:2" coordorigin="8859,2291" coordsize="479,2">
              <v:shape style="position:absolute;left:8859;top:2291;width:479;height:2" coordorigin="8859,2291" coordsize="479,0" path="m8859,2291l9337,2291e" filled="f" stroked="t" strokeweight=".478842pt" strokecolor="#3B3B3B">
                <v:path arrowok="t"/>
              </v:shape>
            </v:group>
            <v:group style="position:absolute;left:9280;top:2296;width:2184;height:2" coordorigin="9280,2296" coordsize="2184,2">
              <v:shape style="position:absolute;left:9280;top:2296;width:2184;height:2" coordorigin="9280,2296" coordsize="2184,0" path="m9280,2296l11463,2296e" filled="f" stroked="t" strokeweight=".718262pt" strokecolor="#545454">
                <v:path arrowok="t"/>
              </v:shape>
            </v:group>
            <v:group style="position:absolute;left:11454;top:2004;width:2;height:331" coordorigin="11454,2004" coordsize="2,331">
              <v:shape style="position:absolute;left:11454;top:2004;width:2;height:331" coordorigin="11454,2004" coordsize="0,331" path="m11454,2334l11454,2004e" filled="f" stroked="t" strokeweight=".478842pt" strokecolor="#343434">
                <v:path arrowok="t"/>
              </v:shape>
            </v:group>
            <v:group style="position:absolute;left:378;top:2521;width:5167;height:2" coordorigin="378,2521" coordsize="5167,2">
              <v:shape style="position:absolute;left:378;top:2521;width:5167;height:2" coordorigin="378,2521" coordsize="5167,0" path="m378,2521l5545,2521e" filled="f" stroked="t" strokeweight=".718262pt" strokecolor="#4B4B4B">
                <v:path arrowok="t"/>
              </v:shape>
            </v:group>
            <v:group style="position:absolute;left:3625;top:2533;width:7839;height:2" coordorigin="3625,2533" coordsize="7839,2">
              <v:shape style="position:absolute;left:3625;top:2533;width:7839;height:2" coordorigin="3625,2533" coordsize="7839,0" path="m3625,2533l11463,2533e" filled="f" stroked="t" strokeweight=".718262pt" strokecolor="#4B4B4B">
                <v:path arrowok="t"/>
              </v:shape>
            </v:group>
            <v:group style="position:absolute;left:9041;top:2531;width:579;height:2" coordorigin="9041,2531" coordsize="579,2">
              <v:shape style="position:absolute;left:9041;top:2531;width:579;height:2" coordorigin="9041,2531" coordsize="579,0" path="m9041,2531l9620,2531e" filled="f" stroked="t" strokeweight=".478842pt" strokecolor="#2B2B2B">
                <v:path arrowok="t"/>
              </v:shape>
            </v:group>
            <v:group style="position:absolute;left:11463;top:566;width:2;height:5929" coordorigin="11463,566" coordsize="2,5929">
              <v:shape style="position:absolute;left:11463;top:566;width:2;height:5929" coordorigin="11463,566" coordsize="0,5929" path="m11463,6495l11463,566e" filled="f" stroked="t" strokeweight=".718262pt" strokecolor="#4F4F4F">
                <v:path arrowok="t"/>
              </v:shape>
            </v:group>
            <v:group style="position:absolute;left:378;top:2766;width:10654;height:2" coordorigin="378,2766" coordsize="10654,2">
              <v:shape style="position:absolute;left:378;top:2766;width:10654;height:2" coordorigin="378,2766" coordsize="10654,0" path="m378,2766l11033,2766e" filled="f" stroked="t" strokeweight=".718262pt" strokecolor="#4B4B4B">
                <v:path arrowok="t"/>
              </v:shape>
            </v:group>
            <v:group style="position:absolute;left:5511;top:2775;width:5952;height:2" coordorigin="5511,2775" coordsize="5952,2">
              <v:shape style="position:absolute;left:5511;top:2775;width:5952;height:2" coordorigin="5511,2775" coordsize="5952,0" path="m5511,2775l11463,2775e" filled="f" stroked="t" strokeweight=".718262pt" strokecolor="#4B4B4B">
                <v:path arrowok="t"/>
              </v:shape>
            </v:group>
            <v:group style="position:absolute;left:378;top:3005;width:7369;height:2" coordorigin="378,3005" coordsize="7369,2">
              <v:shape style="position:absolute;left:378;top:3005;width:7369;height:2" coordorigin="378,3005" coordsize="7369,0" path="m378,3005l7748,3005e" filled="f" stroked="t" strokeweight=".718262pt" strokecolor="#4F4F4F">
                <v:path arrowok="t"/>
              </v:shape>
            </v:group>
            <v:group style="position:absolute;left:7652;top:3015;width:3812;height:2" coordorigin="7652,3015" coordsize="3812,2">
              <v:shape style="position:absolute;left:7652;top:3015;width:3812;height:2" coordorigin="7652,3015" coordsize="3812,0" path="m7652,3015l11463,3015e" filled="f" stroked="t" strokeweight=".718262pt" strokecolor="#4F4F4F">
                <v:path arrowok="t"/>
              </v:shape>
            </v:group>
            <v:group style="position:absolute;left:378;top:3243;width:1403;height:2" coordorigin="378,3243" coordsize="1403,2">
              <v:shape style="position:absolute;left:378;top:3243;width:1403;height:2" coordorigin="378,3243" coordsize="1403,0" path="m378,3243l1781,3243e" filled="f" stroked="t" strokeweight=".957683pt" strokecolor="#5B5B5B">
                <v:path arrowok="t"/>
              </v:shape>
            </v:group>
            <v:group style="position:absolute;left:1628;top:3245;width:1211;height:2" coordorigin="1628,3245" coordsize="1211,2">
              <v:shape style="position:absolute;left:1628;top:3245;width:1211;height:2" coordorigin="1628,3245" coordsize="1211,0" path="m1628,3245l2840,3245e" filled="f" stroked="t" strokeweight=".478842pt" strokecolor="#2F2F2F">
                <v:path arrowok="t"/>
              </v:shape>
            </v:group>
            <v:group style="position:absolute;left:2643;top:3252;width:4702;height:2" coordorigin="2643,3252" coordsize="4702,2">
              <v:shape style="position:absolute;left:2643;top:3252;width:4702;height:2" coordorigin="2643,3252" coordsize="4702,0" path="m2643,3252l7345,3252e" filled="f" stroked="t" strokeweight=".957683pt" strokecolor="#575757">
                <v:path arrowok="t"/>
              </v:shape>
            </v:group>
            <v:group style="position:absolute;left:7288;top:3255;width:421;height:2" coordorigin="7288,3255" coordsize="421,2">
              <v:shape style="position:absolute;left:7288;top:3255;width:421;height:2" coordorigin="7288,3255" coordsize="421,0" path="m7288,3255l7709,3255e" filled="f" stroked="t" strokeweight=".478842pt" strokecolor="#1F1F1F">
                <v:path arrowok="t"/>
              </v:shape>
            </v:group>
            <v:group style="position:absolute;left:7652;top:3257;width:3812;height:2" coordorigin="7652,3257" coordsize="3812,2">
              <v:shape style="position:absolute;left:7652;top:3257;width:3812;height:2" coordorigin="7652,3257" coordsize="3812,0" path="m7652,3257l11463,3257e" filled="f" stroked="t" strokeweight=".718262pt" strokecolor="#4B4B4B">
                <v:path arrowok="t"/>
              </v:shape>
            </v:group>
            <v:group style="position:absolute;left:3790;top:3235;width:2;height:776" coordorigin="3790,3235" coordsize="2,776">
              <v:shape style="position:absolute;left:3790;top:3235;width:2;height:776" coordorigin="3790,3235" coordsize="0,776" path="m3790,4012l3790,3235e" filled="f" stroked="t" strokeweight=".957683pt" strokecolor="#575757">
                <v:path arrowok="t"/>
              </v:shape>
            </v:group>
            <v:group style="position:absolute;left:7130;top:3250;width:2;height:767" coordorigin="7130,3250" coordsize="2,767">
              <v:shape style="position:absolute;left:7130;top:3250;width:2;height:767" coordorigin="7130,3250" coordsize="0,767" path="m7130,4017l7130,3250e" filled="f" stroked="t" strokeweight=".718262pt" strokecolor="#545454">
                <v:path arrowok="t"/>
              </v:shape>
            </v:group>
            <v:group style="position:absolute;left:7111;top:3676;width:1422;height:2" coordorigin="7111,3676" coordsize="1422,2">
              <v:shape style="position:absolute;left:7111;top:3676;width:1422;height:2" coordorigin="7111,3676" coordsize="1422,0" path="m7111,3676l8533,3676e" filled="f" stroked="t" strokeweight=".239421pt" strokecolor="#575757">
                <v:path arrowok="t"/>
              </v:shape>
            </v:group>
            <v:group style="position:absolute;left:3778;top:3696;width:3280;height:2" coordorigin="3778,3696" coordsize="3280,2">
              <v:shape style="position:absolute;left:3778;top:3696;width:3280;height:2" coordorigin="3778,3696" coordsize="3280,0" path="m3778,3696l7058,3696e" filled="f" stroked="t" strokeweight=".718262pt" strokecolor="#6B6B6B">
                <v:path arrowok="t"/>
              </v:shape>
            </v:group>
            <v:group style="position:absolute;left:8533;top:3676;width:1058;height:2" coordorigin="8533,3676" coordsize="1058,2">
              <v:shape style="position:absolute;left:8533;top:3676;width:1058;height:2" coordorigin="8533,3676" coordsize="1058,0" path="m8533,3676l9591,3676e" filled="f" stroked="t" strokeweight=".239421pt" strokecolor="#000000">
                <v:path arrowok="t"/>
              </v:shape>
            </v:group>
            <v:group style="position:absolute;left:9591;top:3676;width:1882;height:2" coordorigin="9591,3676" coordsize="1882,2">
              <v:shape style="position:absolute;left:9591;top:3676;width:1882;height:2" coordorigin="9591,3676" coordsize="1882,0" path="m9591,3676l11473,3676e" filled="f" stroked="t" strokeweight=".239421pt" strokecolor="#545454">
                <v:path arrowok="t"/>
              </v:shape>
            </v:group>
            <v:group style="position:absolute;left:378;top:4002;width:838;height:2" coordorigin="378,4002" coordsize="838,2">
              <v:shape style="position:absolute;left:378;top:4002;width:838;height:2" coordorigin="378,4002" coordsize="838,0" path="m378,4002l1216,4002e" filled="f" stroked="t" strokeweight=".957683pt" strokecolor="#545454">
                <v:path arrowok="t"/>
              </v:shape>
            </v:group>
            <v:group style="position:absolute;left:1092;top:4002;width:594;height:2" coordorigin="1092,4002" coordsize="594,2">
              <v:shape style="position:absolute;left:1092;top:4002;width:594;height:2" coordorigin="1092,4002" coordsize="594,0" path="m1092,4002l1686,4002e" filled="f" stroked="t" strokeweight=".478842pt" strokecolor="#3B3B3B">
                <v:path arrowok="t"/>
              </v:shape>
            </v:group>
            <v:group style="position:absolute;left:1628;top:4005;width:2370;height:2" coordorigin="1628,4005" coordsize="2370,2">
              <v:shape style="position:absolute;left:1628;top:4005;width:2370;height:2" coordorigin="1628,4005" coordsize="2370,0" path="m1628,4005l3998,4005e" filled="f" stroked="t" strokeweight=".957683pt" strokecolor="#4B4B4B">
                <v:path arrowok="t"/>
              </v:shape>
            </v:group>
            <v:group style="position:absolute;left:3941;top:4002;width:603;height:2" coordorigin="3941,4002" coordsize="603,2">
              <v:shape style="position:absolute;left:3941;top:4002;width:603;height:2" coordorigin="3941,4002" coordsize="603,0" path="m3941,4002l4544,4002e" filled="f" stroked="t" strokeweight=".957683pt" strokecolor="#282828">
                <v:path arrowok="t"/>
              </v:shape>
            </v:group>
            <v:group style="position:absolute;left:4487;top:4005;width:2667;height:2" coordorigin="4487,4005" coordsize="2667,2">
              <v:shape style="position:absolute;left:4487;top:4005;width:2667;height:2" coordorigin="4487,4005" coordsize="2667,0" path="m4487,4005l7154,4005e" filled="f" stroked="t" strokeweight=".957683pt" strokecolor="#444444">
                <v:path arrowok="t"/>
              </v:shape>
            </v:group>
            <v:group style="position:absolute;left:7082;top:4017;width:4381;height:2" coordorigin="7082,4017" coordsize="4381,2">
              <v:shape style="position:absolute;left:7082;top:4017;width:4381;height:2" coordorigin="7082,4017" coordsize="4381,0" path="m7082,4017l11463,4017e" filled="f" stroked="t" strokeweight=".718262pt" strokecolor="#545454">
                <v:path arrowok="t"/>
              </v:shape>
            </v:group>
            <v:group style="position:absolute;left:11459;top:3648;width:2;height:666" coordorigin="11459,3648" coordsize="2,666">
              <v:shape style="position:absolute;left:11459;top:3648;width:2;height:666" coordorigin="11459,3648" coordsize="0,666" path="m11459,4314l11459,3648e" filled="f" stroked="t" strokeweight=".478842pt" strokecolor="#3F3F3F">
                <v:path arrowok="t"/>
              </v:shape>
            </v:group>
            <v:group style="position:absolute;left:378;top:4278;width:1307;height:2" coordorigin="378,4278" coordsize="1307,2">
              <v:shape style="position:absolute;left:378;top:4278;width:1307;height:2" coordorigin="378,4278" coordsize="1307,0" path="m378,4278l1686,4278e" filled="f" stroked="t" strokeweight=".718262pt" strokecolor="#4F4F4F">
                <v:path arrowok="t"/>
              </v:shape>
            </v:group>
            <v:group style="position:absolute;left:1628;top:4280;width:694;height:2" coordorigin="1628,4280" coordsize="694,2">
              <v:shape style="position:absolute;left:1628;top:4280;width:694;height:2" coordorigin="1628,4280" coordsize="694,0" path="m1628,4280l2322,4280e" filled="f" stroked="t" strokeweight=".478842pt" strokecolor="#1F1F1F">
                <v:path arrowok="t"/>
              </v:shape>
            </v:group>
            <v:group style="position:absolute;left:2303;top:3997;width:2;height:1519" coordorigin="2303,3997" coordsize="2,1519">
              <v:shape style="position:absolute;left:2303;top:3997;width:2;height:1519" coordorigin="2303,3997" coordsize="0,1519" path="m2303,5517l2303,3997e" filled="f" stroked="t" strokeweight=".478842pt" strokecolor="#282828">
                <v:path arrowok="t"/>
              </v:shape>
            </v:group>
            <v:group style="position:absolute;left:2251;top:4285;width:1561;height:2" coordorigin="2251,4285" coordsize="1561,2">
              <v:shape style="position:absolute;left:2251;top:4285;width:1561;height:2" coordorigin="2251,4285" coordsize="1561,0" path="m2251,4285l3812,4285e" filled="f" stroked="t" strokeweight=".718262pt" strokecolor="#444444">
                <v:path arrowok="t"/>
              </v:shape>
            </v:group>
            <v:group style="position:absolute;left:3678;top:4280;width:1207;height:2" coordorigin="3678,4280" coordsize="1207,2">
              <v:shape style="position:absolute;left:3678;top:4280;width:1207;height:2" coordorigin="3678,4280" coordsize="1207,0" path="m3678,4280l4884,4280e" filled="f" stroked="t" strokeweight=".957683pt" strokecolor="#575757">
                <v:path arrowok="t"/>
              </v:shape>
            </v:group>
            <v:group style="position:absolute;left:4827;top:4285;width:718;height:2" coordorigin="4827,4285" coordsize="718,2">
              <v:shape style="position:absolute;left:4827;top:4285;width:718;height:2" coordorigin="4827,4285" coordsize="718,0" path="m4827,4285l5545,4285e" filled="f" stroked="t" strokeweight=".478842pt" strokecolor="#1F1F1F">
                <v:path arrowok="t"/>
              </v:shape>
            </v:group>
            <v:group style="position:absolute;left:5488;top:4287;width:5981;height:2" coordorigin="5488,4287" coordsize="5981,2">
              <v:shape style="position:absolute;left:5488;top:4287;width:5981;height:2" coordorigin="5488,4287" coordsize="5981,0" path="m5488,4287l11468,4287e" filled="f" stroked="t" strokeweight=".957683pt" strokecolor="#4F4F4F">
                <v:path arrowok="t"/>
              </v:shape>
            </v:group>
            <v:group style="position:absolute;left:385;top:2933;width:2;height:8081" coordorigin="385,2933" coordsize="2,8081">
              <v:shape style="position:absolute;left:385;top:2933;width:2;height:8081" coordorigin="385,2933" coordsize="0,8081" path="m385,11015l385,2933e" filled="f" stroked="t" strokeweight=".718262pt" strokecolor="#4B4B4B">
                <v:path arrowok="t"/>
              </v:shape>
            </v:group>
            <v:group style="position:absolute;left:2298;top:4527;width:9170;height:2" coordorigin="2298,4527" coordsize="9170,2">
              <v:shape style="position:absolute;left:2298;top:4527;width:9170;height:2" coordorigin="2298,4527" coordsize="9170,0" path="m2298,4527l11468,4527e" filled="f" stroked="t" strokeweight=".718262pt" strokecolor="#545454">
                <v:path arrowok="t"/>
              </v:shape>
            </v:group>
            <v:group style="position:absolute;left:4860;top:4520;width:2;height:997" coordorigin="4860,4520" coordsize="2,997">
              <v:shape style="position:absolute;left:4860;top:4520;width:2;height:997" coordorigin="4860,4520" coordsize="0,997" path="m4860,5517l4860,4520e" filled="f" stroked="t" strokeweight=".478842pt" strokecolor="#282828">
                <v:path arrowok="t"/>
              </v:shape>
            </v:group>
            <v:group style="position:absolute;left:7681;top:4506;width:2;height:503" coordorigin="7681,4506" coordsize="2,503">
              <v:shape style="position:absolute;left:7681;top:4506;width:2;height:503" coordorigin="7681,4506" coordsize="0,503" path="m7681,5009l7681,4506e" filled="f" stroked="t" strokeweight=".239421pt" strokecolor="#4F4F4F">
                <v:path arrowok="t"/>
              </v:shape>
            </v:group>
            <v:group style="position:absolute;left:4855;top:5011;width:4482;height:2" coordorigin="4855,5011" coordsize="4482,2">
              <v:shape style="position:absolute;left:4855;top:5011;width:4482;height:2" coordorigin="4855,5011" coordsize="4482,0" path="m4855,5011l9337,5011e" filled="f" stroked="t" strokeweight=".957683pt" strokecolor="#575757">
                <v:path arrowok="t"/>
              </v:shape>
            </v:group>
            <v:group style="position:absolute;left:9280;top:5014;width:340;height:2" coordorigin="9280,5014" coordsize="340,2">
              <v:shape style="position:absolute;left:9280;top:5014;width:340;height:2" coordorigin="9280,5014" coordsize="340,0" path="m9280,5014l9620,5014e" filled="f" stroked="t" strokeweight=".478842pt" strokecolor="#232323">
                <v:path arrowok="t"/>
              </v:shape>
            </v:group>
            <v:group style="position:absolute;left:9562;top:5014;width:1906;height:2" coordorigin="9562,5014" coordsize="1906,2">
              <v:shape style="position:absolute;left:9562;top:5014;width:1906;height:2" coordorigin="9562,5014" coordsize="1906,0" path="m9562,5014l11468,5014e" filled="f" stroked="t" strokeweight=".718262pt" strokecolor="#545454">
                <v:path arrowok="t"/>
              </v:shape>
            </v:group>
            <v:group style="position:absolute;left:4855;top:5258;width:6613;height:2" coordorigin="4855,5258" coordsize="6613,2">
              <v:shape style="position:absolute;left:4855;top:5258;width:6613;height:2" coordorigin="4855,5258" coordsize="6613,0" path="m4855,5258l11468,5258e" filled="f" stroked="t" strokeweight=".718262pt" strokecolor="#444444">
                <v:path arrowok="t"/>
              </v:shape>
            </v:group>
            <v:group style="position:absolute;left:7087;top:5258;width:1475;height:2" coordorigin="7087,5258" coordsize="1475,2">
              <v:shape style="position:absolute;left:7087;top:5258;width:1475;height:2" coordorigin="7087,5258" coordsize="1475,0" path="m7087,5258l8562,5258e" filled="f" stroked="t" strokeweight=".478842pt" strokecolor="#1F1F1F">
                <v:path arrowok="t"/>
              </v:shape>
            </v:group>
            <v:group style="position:absolute;left:4855;top:5498;width:6618;height:2" coordorigin="4855,5498" coordsize="6618,2">
              <v:shape style="position:absolute;left:4855;top:5498;width:6618;height:2" coordorigin="4855,5498" coordsize="6618,0" path="m4855,5498l11473,5498e" filled="f" stroked="t" strokeweight=".718262pt" strokecolor="#4B4B4B">
                <v:path arrowok="t"/>
              </v:shape>
            </v:group>
            <v:group style="position:absolute;left:7087;top:5498;width:833;height:2" coordorigin="7087,5498" coordsize="833,2">
              <v:shape style="position:absolute;left:7087;top:5498;width:833;height:2" coordorigin="7087,5498" coordsize="833,0" path="m7087,5498l7920,5498e" filled="f" stroked="t" strokeweight=".478842pt" strokecolor="#181818">
                <v:path arrowok="t"/>
              </v:shape>
            </v:group>
            <v:group style="position:absolute;left:7863;top:5498;width:699;height:2" coordorigin="7863,5498" coordsize="699,2">
              <v:shape style="position:absolute;left:7863;top:5498;width:699;height:2" coordorigin="7863,5498" coordsize="699,0" path="m7863,5498l8562,5498e" filled="f" stroked="t" strokeweight=".478842pt" strokecolor="#2F2F2F">
                <v:path arrowok="t"/>
              </v:shape>
            </v:group>
            <v:group style="position:absolute;left:2308;top:5459;width:2;height:5522" coordorigin="2308,5459" coordsize="2,5522">
              <v:shape style="position:absolute;left:2308;top:5459;width:2;height:5522" coordorigin="2308,5459" coordsize="0,5522" path="m2308,10981l2308,5459e" filled="f" stroked="t" strokeweight=".718262pt" strokecolor="#4F4F4F">
                <v:path arrowok="t"/>
              </v:shape>
            </v:group>
            <v:group style="position:absolute;left:2298;top:5733;width:1513;height:2" coordorigin="2298,5733" coordsize="1513,2">
              <v:shape style="position:absolute;left:2298;top:5733;width:1513;height:2" coordorigin="2298,5733" coordsize="1513,0" path="m2298,5733l3812,5733e" filled="f" stroked="t" strokeweight=".957683pt" strokecolor="#545454">
                <v:path arrowok="t"/>
              </v:shape>
            </v:group>
            <v:group style="position:absolute;left:3754;top:5733;width:1140;height:2" coordorigin="3754,5733" coordsize="1140,2">
              <v:shape style="position:absolute;left:3754;top:5733;width:1140;height:2" coordorigin="3754,5733" coordsize="1140,0" path="m3754,5733l4894,5733e" filled="f" stroked="t" strokeweight=".478842pt" strokecolor="#2F2F2F">
                <v:path arrowok="t"/>
              </v:shape>
            </v:group>
            <v:group style="position:absolute;left:4867;top:5445;width:2;height:1251" coordorigin="4867,5445" coordsize="2,1251">
              <v:shape style="position:absolute;left:4867;top:5445;width:2;height:1251" coordorigin="4867,5445" coordsize="0,1251" path="m4867,6696l4867,5445e" filled="f" stroked="t" strokeweight=".718262pt" strokecolor="#4F4F4F">
                <v:path arrowok="t"/>
              </v:shape>
            </v:group>
            <v:group style="position:absolute;left:4822;top:5735;width:2887;height:2" coordorigin="4822,5735" coordsize="2887,2">
              <v:shape style="position:absolute;left:4822;top:5735;width:2887;height:2" coordorigin="4822,5735" coordsize="2887,0" path="m4822,5735l7709,5735e" filled="f" stroked="t" strokeweight=".718262pt" strokecolor="#545454">
                <v:path arrowok="t"/>
              </v:shape>
            </v:group>
            <v:group style="position:absolute;left:7652;top:5737;width:268;height:2" coordorigin="7652,5737" coordsize="268,2">
              <v:shape style="position:absolute;left:7652;top:5737;width:268;height:2" coordorigin="7652,5737" coordsize="268,0" path="m7652,5737l7920,5737e" filled="f" stroked="t" strokeweight=".478842pt" strokecolor="#232323">
                <v:path arrowok="t"/>
              </v:shape>
            </v:group>
            <v:group style="position:absolute;left:7863;top:5737;width:699;height:2" coordorigin="7863,5737" coordsize="699,2">
              <v:shape style="position:absolute;left:7863;top:5737;width:699;height:2" coordorigin="7863,5737" coordsize="699,0" path="m7863,5737l8562,5737e" filled="f" stroked="t" strokeweight=".478842pt" strokecolor="#383838">
                <v:path arrowok="t"/>
              </v:shape>
            </v:group>
            <v:group style="position:absolute;left:8370;top:5737;width:3103;height:2" coordorigin="8370,5737" coordsize="3103,2">
              <v:shape style="position:absolute;left:8370;top:5737;width:3103;height:2" coordorigin="8370,5737" coordsize="3103,0" path="m8370,5737l11473,5737e" filled="f" stroked="t" strokeweight=".957683pt" strokecolor="#5B5B5B">
                <v:path arrowok="t"/>
              </v:shape>
            </v:group>
            <v:group style="position:absolute;left:373;top:5970;width:3543;height:2" coordorigin="373,5970" coordsize="3543,2">
              <v:shape style="position:absolute;left:373;top:5970;width:3543;height:2" coordorigin="373,5970" coordsize="3543,0" path="m373,5970l3917,5970e" filled="f" stroked="t" strokeweight=".957683pt" strokecolor="#545454">
                <v:path arrowok="t"/>
              </v:shape>
            </v:group>
            <v:group style="position:absolute;left:383;top:5689;width:2;height:312" coordorigin="383,5689" coordsize="2,312">
              <v:shape style="position:absolute;left:383;top:5689;width:2;height:312" coordorigin="383,5689" coordsize="0,312" path="m383,6001l383,5689e" filled="f" stroked="t" strokeweight=".957683pt" strokecolor="#646464">
                <v:path arrowok="t"/>
              </v:shape>
            </v:group>
            <v:group style="position:absolute;left:3754;top:5970;width:244;height:2" coordorigin="3754,5970" coordsize="244,2">
              <v:shape style="position:absolute;left:3754;top:5970;width:244;height:2" coordorigin="3754,5970" coordsize="244,0" path="m3754,5970l3998,5970e" filled="f" stroked="t" strokeweight=".957683pt" strokecolor="#676767">
                <v:path arrowok="t"/>
              </v:shape>
            </v:group>
            <v:group style="position:absolute;left:3941;top:5972;width:953;height:2" coordorigin="3941,5972" coordsize="953,2">
              <v:shape style="position:absolute;left:3941;top:5972;width:953;height:2" coordorigin="3941,5972" coordsize="953,0" path="m3941,5972l4894,5972e" filled="f" stroked="t" strokeweight=".478842pt" strokecolor="#2F2F2F">
                <v:path arrowok="t"/>
              </v:shape>
            </v:group>
            <v:group style="position:absolute;left:4822;top:5972;width:2571;height:2" coordorigin="4822,5972" coordsize="2571,2">
              <v:shape style="position:absolute;left:4822;top:5972;width:2571;height:2" coordorigin="4822,5972" coordsize="2571,0" path="m4822,5972l7393,5972e" filled="f" stroked="t" strokeweight=".718262pt" strokecolor="#575757">
                <v:path arrowok="t"/>
              </v:shape>
            </v:group>
            <v:group style="position:absolute;left:7288;top:5975;width:632;height:2" coordorigin="7288,5975" coordsize="632,2">
              <v:shape style="position:absolute;left:7288;top:5975;width:632;height:2" coordorigin="7288,5975" coordsize="632,0" path="m7288,5975l7920,5975e" filled="f" stroked="t" strokeweight=".478842pt" strokecolor="#3B3B3B">
                <v:path arrowok="t"/>
              </v:shape>
            </v:group>
            <v:group style="position:absolute;left:7800;top:5977;width:3673;height:2" coordorigin="7800,5977" coordsize="3673,2">
              <v:shape style="position:absolute;left:7800;top:5977;width:3673;height:2" coordorigin="7800,5977" coordsize="3673,0" path="m7800,5977l11473,5977e" filled="f" stroked="t" strokeweight=".718262pt" strokecolor="#4F4F4F">
                <v:path arrowok="t"/>
              </v:shape>
            </v:group>
            <v:group style="position:absolute;left:7681;top:5958;width:2;height:292" coordorigin="7681,5958" coordsize="2,292">
              <v:shape style="position:absolute;left:7681;top:5958;width:2;height:292" coordorigin="7681,5958" coordsize="0,292" path="m7681,6250l7681,5958e" filled="f" stroked="t" strokeweight=".239421pt" strokecolor="#282828">
                <v:path arrowok="t"/>
              </v:shape>
            </v:group>
            <v:group style="position:absolute;left:2303;top:6440;width:2241;height:2" coordorigin="2303,6440" coordsize="2241,2">
              <v:shape style="position:absolute;left:2303;top:6440;width:2241;height:2" coordorigin="2303,6440" coordsize="2241,0" path="m2303,6440l4544,6440e" filled="f" stroked="t" strokeweight=".957683pt" strokecolor="#5B5B5B">
                <v:path arrowok="t"/>
              </v:shape>
            </v:group>
            <v:group style="position:absolute;left:4487;top:6442;width:1058;height:2" coordorigin="4487,6442" coordsize="1058,2">
              <v:shape style="position:absolute;left:4487;top:6442;width:1058;height:2" coordorigin="4487,6442" coordsize="1058,0" path="m4487,6442l5545,6442e" filled="f" stroked="t" strokeweight=".478842pt" strokecolor="#282828">
                <v:path arrowok="t"/>
              </v:shape>
            </v:group>
            <v:group style="position:absolute;left:5488;top:6444;width:5990;height:2" coordorigin="5488,6444" coordsize="5990,2">
              <v:shape style="position:absolute;left:5488;top:6444;width:5990;height:2" coordorigin="5488,6444" coordsize="5990,0" path="m5488,6444l11478,6444e" filled="f" stroked="t" strokeweight=".957683pt" strokecolor="#575757">
                <v:path arrowok="t"/>
              </v:shape>
            </v:group>
            <v:group style="position:absolute;left:7681;top:6250;width:2;height:216" coordorigin="7681,6250" coordsize="2,216">
              <v:shape style="position:absolute;left:7681;top:6250;width:2;height:216" coordorigin="7681,6250" coordsize="0,216" path="m7681,6466l7681,6250e" filled="f" stroked="t" strokeweight=".239421pt" strokecolor="#4F4F4F">
                <v:path arrowok="t"/>
              </v:shape>
            </v:group>
            <v:group style="position:absolute;left:2303;top:6684;width:2241;height:2" coordorigin="2303,6684" coordsize="2241,2">
              <v:shape style="position:absolute;left:2303;top:6684;width:2241;height:2" coordorigin="2303,6684" coordsize="2241,0" path="m2303,6684l4544,6684e" filled="f" stroked="t" strokeweight=".718262pt" strokecolor="#444444">
                <v:path arrowok="t"/>
              </v:shape>
            </v:group>
            <v:group style="position:absolute;left:4228;top:6684;width:3117;height:2" coordorigin="4228,6684" coordsize="3117,2">
              <v:shape style="position:absolute;left:4228;top:6684;width:3117;height:2" coordorigin="4228,6684" coordsize="3117,0" path="m4228,6684l7345,6684e" filled="f" stroked="t" strokeweight=".957683pt" strokecolor="#575757">
                <v:path arrowok="t"/>
              </v:shape>
            </v:group>
            <v:group style="position:absolute;left:7288;top:6686;width:632;height:2" coordorigin="7288,6686" coordsize="632,2">
              <v:shape style="position:absolute;left:7288;top:6686;width:632;height:2" coordorigin="7288,6686" coordsize="632,0" path="m7288,6686l7920,6686e" filled="f" stroked="t" strokeweight=".478842pt" strokecolor="#282828">
                <v:path arrowok="t"/>
              </v:shape>
            </v:group>
            <v:group style="position:absolute;left:7681;top:6452;width:2;height:235" coordorigin="7681,6452" coordsize="2,235">
              <v:shape style="position:absolute;left:7681;top:6452;width:2;height:235" coordorigin="7681,6452" coordsize="0,235" path="m7681,6686l7681,6452e" filled="f" stroked="t" strokeweight=".239421pt" strokecolor="#2F2F2F">
                <v:path arrowok="t"/>
              </v:shape>
            </v:group>
            <v:group style="position:absolute;left:7863;top:6686;width:3615;height:2" coordorigin="7863,6686" coordsize="3615,2">
              <v:shape style="position:absolute;left:7863;top:6686;width:3615;height:2" coordorigin="7863,6686" coordsize="3615,0" path="m7863,6686l11478,6686e" filled="f" stroked="t" strokeweight=".957683pt" strokecolor="#4F4F4F">
                <v:path arrowok="t"/>
              </v:shape>
            </v:group>
            <v:group style="position:absolute;left:388;top:6924;width:1465;height:2" coordorigin="388,6924" coordsize="1465,2">
              <v:shape style="position:absolute;left:388;top:6924;width:1465;height:2" coordorigin="388,6924" coordsize="1465,0" path="m388,6924l1853,6924e" filled="f" stroked="t" strokeweight=".957683pt" strokecolor="#646464">
                <v:path arrowok="t"/>
              </v:shape>
            </v:group>
            <v:group style="position:absolute;left:1628;top:6924;width:4496;height:2" coordorigin="1628,6924" coordsize="4496,2">
              <v:shape style="position:absolute;left:1628;top:6924;width:4496;height:2" coordorigin="1628,6924" coordsize="4496,0" path="m1628,6924l6124,6924e" filled="f" stroked="t" strokeweight=".718262pt" strokecolor="#4B4B4B">
                <v:path arrowok="t"/>
              </v:shape>
            </v:group>
            <v:group style="position:absolute;left:6067;top:6926;width:1642;height:2" coordorigin="6067,6926" coordsize="1642,2">
              <v:shape style="position:absolute;left:6067;top:6926;width:1642;height:2" coordorigin="6067,6926" coordsize="1642,0" path="m6067,6926l7709,6926e" filled="f" stroked="t" strokeweight=".478842pt" strokecolor="#2F2F2F">
                <v:path arrowok="t"/>
              </v:shape>
            </v:group>
            <v:group style="position:absolute;left:7652;top:6929;width:3826;height:2" coordorigin="7652,6929" coordsize="3826,2">
              <v:shape style="position:absolute;left:7652;top:6929;width:3826;height:2" coordorigin="7652,6929" coordsize="3826,0" path="m7652,6929l11478,6929e" filled="f" stroked="t" strokeweight=".957683pt" strokecolor="#575757">
                <v:path arrowok="t"/>
              </v:shape>
            </v:group>
            <v:group style="position:absolute;left:402;top:1332;width:2;height:13502" coordorigin="402,1332" coordsize="2,13502">
              <v:shape style="position:absolute;left:402;top:1332;width:2;height:13502" coordorigin="402,1332" coordsize="0,13502" path="m402,14835l402,1332e" filled="f" stroked="t" strokeweight=".718262pt" strokecolor="#484848">
                <v:path arrowok="t"/>
              </v:shape>
            </v:group>
            <v:group style="position:absolute;left:388;top:7403;width:5837;height:2" coordorigin="388,7403" coordsize="5837,2">
              <v:shape style="position:absolute;left:388;top:7403;width:5837;height:2" coordorigin="388,7403" coordsize="5837,0" path="m388,7403l6225,7403e" filled="f" stroked="t" strokeweight=".957683pt" strokecolor="#545454">
                <v:path arrowok="t"/>
              </v:shape>
            </v:group>
            <v:group style="position:absolute;left:6067;top:7405;width:560;height:2" coordorigin="6067,7405" coordsize="560,2">
              <v:shape style="position:absolute;left:6067;top:7405;width:560;height:2" coordorigin="6067,7405" coordsize="560,0" path="m6067,7405l6627,7405e" filled="f" stroked="t" strokeweight=".478842pt" strokecolor="#3F3F3F">
                <v:path arrowok="t"/>
              </v:shape>
            </v:group>
            <v:group style="position:absolute;left:6570;top:7405;width:1140;height:2" coordorigin="6570,7405" coordsize="1140,2">
              <v:shape style="position:absolute;left:6570;top:7405;width:1140;height:2" coordorigin="6570,7405" coordsize="1140,0" path="m6570,7405l7709,7405e" filled="f" stroked="t" strokeweight=".478842pt" strokecolor="#181818">
                <v:path arrowok="t"/>
              </v:shape>
            </v:group>
            <v:group style="position:absolute;left:7652;top:7405;width:268;height:2" coordorigin="7652,7405" coordsize="268,2">
              <v:shape style="position:absolute;left:7652;top:7405;width:268;height:2" coordorigin="7652,7405" coordsize="268,0" path="m7652,7405l7920,7405e" filled="f" stroked="t" strokeweight=".478842pt" strokecolor="#2F2F2F">
                <v:path arrowok="t"/>
              </v:shape>
            </v:group>
            <v:group style="position:absolute;left:7863;top:7405;width:3615;height:2" coordorigin="7863,7405" coordsize="3615,2">
              <v:shape style="position:absolute;left:7863;top:7405;width:3615;height:2" coordorigin="7863,7405" coordsize="3615,0" path="m7863,7405l11478,7405e" filled="f" stroked="t" strokeweight=".718262pt" strokecolor="#545454">
                <v:path arrowok="t"/>
              </v:shape>
            </v:group>
            <v:group style="position:absolute;left:11473;top:7161;width:2;height:268" coordorigin="11473,7161" coordsize="2,268">
              <v:shape style="position:absolute;left:11473;top:7161;width:2;height:268" coordorigin="11473,7161" coordsize="0,268" path="m11473,7429l11473,7161e" filled="f" stroked="t" strokeweight=".478842pt" strokecolor="#343434">
                <v:path arrowok="t"/>
              </v:shape>
            </v:group>
            <v:group style="position:absolute;left:4875;top:7396;width:2;height:738" coordorigin="4875,7396" coordsize="2,738">
              <v:shape style="position:absolute;left:4875;top:7396;width:2;height:738" coordorigin="4875,7396" coordsize="0,738" path="m4875,8134l4875,7396e" filled="f" stroked="t" strokeweight=".718262pt" strokecolor="#343434">
                <v:path arrowok="t"/>
              </v:shape>
            </v:group>
            <v:group style="position:absolute;left:4870;top:7645;width:2840;height:2" coordorigin="4870,7645" coordsize="2840,2">
              <v:shape style="position:absolute;left:4870;top:7645;width:2840;height:2" coordorigin="4870,7645" coordsize="2840,0" path="m4870,7645l7709,7645e" filled="f" stroked="t" strokeweight=".718262pt" strokecolor="#484848">
                <v:path arrowok="t"/>
              </v:shape>
            </v:group>
            <v:group style="position:absolute;left:7652;top:7645;width:268;height:2" coordorigin="7652,7645" coordsize="268,2">
              <v:shape style="position:absolute;left:7652;top:7645;width:268;height:2" coordorigin="7652,7645" coordsize="268,0" path="m7652,7645l7920,7645e" filled="f" stroked="t" strokeweight=".478842pt" strokecolor="#1F1F1F">
                <v:path arrowok="t"/>
              </v:shape>
            </v:group>
            <v:group style="position:absolute;left:7863;top:7645;width:3615;height:2" coordorigin="7863,7645" coordsize="3615,2">
              <v:shape style="position:absolute;left:7863;top:7645;width:3615;height:2" coordorigin="7863,7645" coordsize="3615,0" path="m7863,7645l11478,7645e" filled="f" stroked="t" strokeweight=".718262pt" strokecolor="#545454">
                <v:path arrowok="t"/>
              </v:shape>
            </v:group>
            <v:group style="position:absolute;left:4870;top:7885;width:1255;height:2" coordorigin="4870,7885" coordsize="1255,2">
              <v:shape style="position:absolute;left:4870;top:7885;width:1255;height:2" coordorigin="4870,7885" coordsize="1255,0" path="m4870,7885l6124,7885e" filled="f" stroked="t" strokeweight=".957683pt" strokecolor="#545454">
                <v:path arrowok="t"/>
              </v:shape>
            </v:group>
            <v:group style="position:absolute;left:6067;top:7885;width:1642;height:2" coordorigin="6067,7885" coordsize="1642,2">
              <v:shape style="position:absolute;left:6067;top:7885;width:1642;height:2" coordorigin="6067,7885" coordsize="1642,0" path="m6067,7885l7709,7885e" filled="f" stroked="t" strokeweight=".478842pt" strokecolor="#343434">
                <v:path arrowok="t"/>
              </v:shape>
            </v:group>
            <v:group style="position:absolute;left:7652;top:7887;width:3826;height:2" coordorigin="7652,7887" coordsize="3826,2">
              <v:shape style="position:absolute;left:7652;top:7887;width:3826;height:2" coordorigin="7652,7887" coordsize="3826,0" path="m7652,7887l11478,7887e" filled="f" stroked="t" strokeweight=".957683pt" strokecolor="#5B5B5B">
                <v:path arrowok="t"/>
              </v:shape>
            </v:group>
            <v:group style="position:absolute;left:11473;top:5282;width:2;height:2871" coordorigin="11473,5282" coordsize="2,2871">
              <v:shape style="position:absolute;left:11473;top:5282;width:2;height:2871" coordorigin="11473,5282" coordsize="0,2871" path="m11473,8153l11473,5282e" filled="f" stroked="t" strokeweight=".478842pt" strokecolor="#484848">
                <v:path arrowok="t"/>
              </v:shape>
            </v:group>
            <v:group style="position:absolute;left:388;top:8122;width:1930;height:2" coordorigin="388,8122" coordsize="1930,2">
              <v:shape style="position:absolute;left:388;top:8122;width:1930;height:2" coordorigin="388,8122" coordsize="1930,0" path="m388,8122l2318,8122e" filled="f" stroked="t" strokeweight=".957683pt" strokecolor="#575757">
                <v:path arrowok="t"/>
              </v:shape>
            </v:group>
            <v:group style="position:absolute;left:2255;top:8124;width:584;height:2" coordorigin="2255,8124" coordsize="584,2">
              <v:shape style="position:absolute;left:2255;top:8124;width:584;height:2" coordorigin="2255,8124" coordsize="584,0" path="m2255,8124l2840,8124e" filled="f" stroked="t" strokeweight=".478842pt" strokecolor="#1F1F1F">
                <v:path arrowok="t"/>
              </v:shape>
            </v:group>
            <v:group style="position:absolute;left:2782;top:8127;width:3519;height:2" coordorigin="2782,8127" coordsize="3519,2">
              <v:shape style="position:absolute;left:2782;top:8127;width:3519;height:2" coordorigin="2782,8127" coordsize="3519,0" path="m2782,8127l6302,8127e" filled="f" stroked="t" strokeweight=".957683pt" strokecolor="#5B5B5B">
                <v:path arrowok="t"/>
              </v:shape>
            </v:group>
            <v:group style="position:absolute;left:6067;top:8124;width:2495;height:2" coordorigin="6067,8124" coordsize="2495,2">
              <v:shape style="position:absolute;left:6067;top:8124;width:2495;height:2" coordorigin="6067,8124" coordsize="2495,0" path="m6067,8124l8562,8124e" filled="f" stroked="t" strokeweight=".478842pt" strokecolor="#3B3B3B">
                <v:path arrowok="t"/>
              </v:shape>
            </v:group>
            <v:group style="position:absolute;left:8504;top:8124;width:2978;height:2" coordorigin="8504,8124" coordsize="2978,2">
              <v:shape style="position:absolute;left:8504;top:8124;width:2978;height:2" coordorigin="8504,8124" coordsize="2978,0" path="m8504,8124l11483,8124e" filled="f" stroked="t" strokeweight=".957683pt" strokecolor="#4F4F4F">
                <v:path arrowok="t"/>
              </v:shape>
            </v:group>
            <v:group style="position:absolute;left:11475;top:8081;width:2;height:312" coordorigin="11475,8081" coordsize="2,312">
              <v:shape style="position:absolute;left:11475;top:8081;width:2;height:312" coordorigin="11475,8081" coordsize="0,312" path="m11475,8393l11475,8081e" filled="f" stroked="t" strokeweight=".718262pt" strokecolor="#5B5B5B">
                <v:path arrowok="t"/>
              </v:shape>
            </v:group>
            <v:group style="position:absolute;left:11480;top:5493;width:2;height:3149" coordorigin="11480,5493" coordsize="2,3149">
              <v:shape style="position:absolute;left:11480;top:5493;width:2;height:3149" coordorigin="11480,5493" coordsize="0,3149" path="m11480,8642l11480,5493e" filled="f" stroked="t" strokeweight=".718262pt" strokecolor="#484848">
                <v:path arrowok="t"/>
              </v:shape>
            </v:group>
            <v:group style="position:absolute;left:11483;top:8513;width:2;height:1941" coordorigin="11483,8513" coordsize="2,1941">
              <v:shape style="position:absolute;left:11483;top:8513;width:2;height:1941" coordorigin="11483,8513" coordsize="0,1941" path="m11483,10454l11483,8513e" filled="f" stroked="t" strokeweight=".957683pt" strokecolor="#606060">
                <v:path arrowok="t"/>
              </v:shape>
            </v:group>
            <v:group style="position:absolute;left:393;top:9102;width:1293;height:2" coordorigin="393,9102" coordsize="1293,2">
              <v:shape style="position:absolute;left:393;top:9102;width:1293;height:2" coordorigin="393,9102" coordsize="1293,0" path="m393,9102l1686,9102e" filled="f" stroked="t" strokeweight=".718262pt" strokecolor="#4B4B4B">
                <v:path arrowok="t"/>
              </v:shape>
            </v:group>
            <v:group style="position:absolute;left:1628;top:9102;width:690;height:2" coordorigin="1628,9102" coordsize="690,2">
              <v:shape style="position:absolute;left:1628;top:9102;width:690;height:2" coordorigin="1628,9102" coordsize="690,0" path="m1628,9102l2318,9102e" filled="f" stroked="t" strokeweight=".478842pt" strokecolor="#2F2F2F">
                <v:path arrowok="t"/>
              </v:shape>
            </v:group>
            <v:group style="position:absolute;left:2255;top:9105;width:3893;height:2" coordorigin="2255,9105" coordsize="3893,2">
              <v:shape style="position:absolute;left:2255;top:9105;width:3893;height:2" coordorigin="2255,9105" coordsize="3893,0" path="m2255,9105l6148,9105e" filled="f" stroked="t" strokeweight=".957683pt" strokecolor="#5B5B5B">
                <v:path arrowok="t"/>
              </v:shape>
            </v:group>
            <v:group style="position:absolute;left:6067;top:9102;width:560;height:2" coordorigin="6067,9102" coordsize="560,2">
              <v:shape style="position:absolute;left:6067;top:9102;width:560;height:2" coordorigin="6067,9102" coordsize="560,0" path="m6067,9102l6627,9102e" filled="f" stroked="t" strokeweight=".478842pt" strokecolor="#3F3F3F">
                <v:path arrowok="t"/>
              </v:shape>
            </v:group>
            <v:group style="position:absolute;left:6570;top:9102;width:1350;height:2" coordorigin="6570,9102" coordsize="1350,2">
              <v:shape style="position:absolute;left:6570;top:9102;width:1350;height:2" coordorigin="6570,9102" coordsize="1350,0" path="m6570,9102l7920,9102e" filled="f" stroked="t" strokeweight=".478842pt" strokecolor="#1F1F1F">
                <v:path arrowok="t"/>
              </v:shape>
            </v:group>
            <v:group style="position:absolute;left:7863;top:9100;width:3625;height:2" coordorigin="7863,9100" coordsize="3625,2">
              <v:shape style="position:absolute;left:7863;top:9100;width:3625;height:2" coordorigin="7863,9100" coordsize="3625,0" path="m7863,9100l11487,9100e" filled="f" stroked="t" strokeweight=".478842pt" strokecolor="#383838">
                <v:path arrowok="t"/>
              </v:shape>
            </v:group>
            <v:group style="position:absolute;left:397;top:2814;width:2;height:8340" coordorigin="397,2814" coordsize="2,8340">
              <v:shape style="position:absolute;left:397;top:2814;width:2;height:8340" coordorigin="397,2814" coordsize="0,8340" path="m397,11154l397,2814e" filled="f" stroked="t" strokeweight=".478842pt" strokecolor="#484848">
                <v:path arrowok="t"/>
              </v:shape>
            </v:group>
            <v:group style="position:absolute;left:393;top:9951;width:757;height:2" coordorigin="393,9951" coordsize="757,2">
              <v:shape style="position:absolute;left:393;top:9951;width:757;height:2" coordorigin="393,9951" coordsize="757,0" path="m393,9951l1149,9951e" filled="f" stroked="t" strokeweight=".478842pt" strokecolor="#383838">
                <v:path arrowok="t"/>
              </v:shape>
            </v:group>
            <v:group style="position:absolute;left:1092;top:9951;width:10400;height:2" coordorigin="1092,9951" coordsize="10400,2">
              <v:shape style="position:absolute;left:1092;top:9951;width:10400;height:2" coordorigin="1092,9951" coordsize="10400,0" path="m1092,9951l11492,9951e" filled="f" stroked="t" strokeweight=".718262pt" strokecolor="#4B4B4B">
                <v:path arrowok="t"/>
              </v:shape>
            </v:group>
            <v:group style="position:absolute;left:2284;top:9620;width:2;height:1040" coordorigin="2284,9620" coordsize="2,1040">
              <v:shape style="position:absolute;left:2284;top:9620;width:2;height:1040" coordorigin="2284,9620" coordsize="0,1040" path="m2284,10660l2284,9620e" filled="f" stroked="t" strokeweight=".239421pt" strokecolor="#5B5B5B">
                <v:path arrowok="t"/>
              </v:shape>
            </v:group>
            <v:group style="position:absolute;left:3678;top:10188;width:383;height:2" coordorigin="3678,10188" coordsize="383,2">
              <v:shape style="position:absolute;left:3678;top:10188;width:383;height:2" coordorigin="3678,10188" coordsize="383,0" path="m3678,10188l4061,10188e" filled="f" stroked="t" strokeweight="1.197104pt" strokecolor="#707070">
                <v:path arrowok="t"/>
              </v:shape>
            </v:group>
            <v:group style="position:absolute;left:393;top:10188;width:4152;height:2" coordorigin="393,10188" coordsize="4152,2">
              <v:shape style="position:absolute;left:393;top:10188;width:4152;height:2" coordorigin="393,10188" coordsize="4152,0" path="m393,10188l4544,10188e" filled="f" stroked="t" strokeweight=".957683pt" strokecolor="#545454">
                <v:path arrowok="t"/>
              </v:shape>
            </v:group>
            <v:group style="position:absolute;left:4487;top:10190;width:1058;height:2" coordorigin="4487,10190" coordsize="1058,2">
              <v:shape style="position:absolute;left:4487;top:10190;width:1058;height:2" coordorigin="4487,10190" coordsize="1058,0" path="m4487,10190l5545,10190e" filled="f" stroked="t" strokeweight=".478842pt" strokecolor="#232323">
                <v:path arrowok="t"/>
              </v:shape>
            </v:group>
            <v:group style="position:absolute;left:5488;top:10190;width:637;height:2" coordorigin="5488,10190" coordsize="637,2">
              <v:shape style="position:absolute;left:5488;top:10190;width:637;height:2" coordorigin="5488,10190" coordsize="637,0" path="m5488,10190l6124,10190e" filled="f" stroked="t" strokeweight=".478842pt" strokecolor="#3F3F3F">
                <v:path arrowok="t"/>
              </v:shape>
            </v:group>
            <v:group style="position:absolute;left:7317;top:9936;width:2;height:268" coordorigin="7317,9936" coordsize="2,268">
              <v:shape style="position:absolute;left:7317;top:9936;width:2;height:268" coordorigin="7317,9936" coordsize="0,268" path="m7317,10205l7317,9936e" filled="f" stroked="t" strokeweight=".718262pt" strokecolor="#3F3F3F">
                <v:path arrowok="t"/>
              </v:shape>
            </v:group>
            <v:group style="position:absolute;left:6067;top:10188;width:5425;height:2" coordorigin="6067,10188" coordsize="5425,2">
              <v:shape style="position:absolute;left:6067;top:10188;width:5425;height:2" coordorigin="6067,10188" coordsize="5425,0" path="m6067,10188l11492,10188e" filled="f" stroked="t" strokeweight=".957683pt" strokecolor="#5B5B5B">
                <v:path arrowok="t"/>
              </v:shape>
            </v:group>
            <v:group style="position:absolute;left:393;top:10428;width:4549;height:2" coordorigin="393,10428" coordsize="4549,2">
              <v:shape style="position:absolute;left:393;top:10428;width:4549;height:2" coordorigin="393,10428" coordsize="4549,0" path="m393,10428l4942,10428e" filled="f" stroked="t" strokeweight=".957683pt" strokecolor="#575757">
                <v:path arrowok="t"/>
              </v:shape>
            </v:group>
            <v:group style="position:absolute;left:4827;top:10430;width:718;height:2" coordorigin="4827,10430" coordsize="718,2">
              <v:shape style="position:absolute;left:4827;top:10430;width:718;height:2" coordorigin="4827,10430" coordsize="718,0" path="m4827,10430l5545,10430e" filled="f" stroked="t" strokeweight=".478842pt" strokecolor="#343434">
                <v:path arrowok="t"/>
              </v:shape>
            </v:group>
            <v:group style="position:absolute;left:5488;top:10430;width:1887;height:2" coordorigin="5488,10430" coordsize="1887,2">
              <v:shape style="position:absolute;left:5488;top:10430;width:1887;height:2" coordorigin="5488,10430" coordsize="1887,0" path="m5488,10430l7374,10430e" filled="f" stroked="t" strokeweight=".718262pt" strokecolor="#4B4B4B">
                <v:path arrowok="t"/>
              </v:shape>
            </v:group>
            <v:group style="position:absolute;left:7288;top:10425;width:632;height:2" coordorigin="7288,10425" coordsize="632,2">
              <v:shape style="position:absolute;left:7288;top:10425;width:632;height:2" coordorigin="7288,10425" coordsize="632,0" path="m7288,10425l7920,10425e" filled="f" stroked="t" strokeweight=".478842pt" strokecolor="#181818">
                <v:path arrowok="t"/>
              </v:shape>
            </v:group>
            <v:group style="position:absolute;left:7863;top:10428;width:3630;height:2" coordorigin="7863,10428" coordsize="3630,2">
              <v:shape style="position:absolute;left:7863;top:10428;width:3630;height:2" coordorigin="7863,10428" coordsize="3630,0" path="m7863,10428l11492,10428e" filled="f" stroked="t" strokeweight=".957683pt" strokecolor="#5B5B5B">
                <v:path arrowok="t"/>
              </v:shape>
            </v:group>
            <v:group style="position:absolute;left:11490;top:10382;width:2;height:1678" coordorigin="11490,10382" coordsize="2,1678">
              <v:shape style="position:absolute;left:11490;top:10382;width:2;height:1678" coordorigin="11490,10382" coordsize="0,1678" path="m11490,12060l11490,10382e" filled="f" stroked="t" strokeweight=".478842pt" strokecolor="#606060">
                <v:path arrowok="t"/>
              </v:shape>
            </v:group>
            <v:group style="position:absolute;left:761;top:10909;width:1556;height:2" coordorigin="761,10909" coordsize="1556,2">
              <v:shape style="position:absolute;left:761;top:10909;width:1556;height:2" coordorigin="761,10909" coordsize="1556,0" path="m761,10909l2318,10909e" filled="f" stroked="t" strokeweight=".718262pt" strokecolor="#4B4B4B">
                <v:path arrowok="t"/>
              </v:shape>
            </v:group>
            <v:group style="position:absolute;left:2284;top:10660;width:2;height:240" coordorigin="2284,10660" coordsize="2,240">
              <v:shape style="position:absolute;left:2284;top:10660;width:2;height:240" coordorigin="2284,10660" coordsize="0,240" path="m2284,10900l2284,10660e" filled="f" stroked="t" strokeweight=".239421pt" strokecolor="#383838">
                <v:path arrowok="t"/>
              </v:shape>
            </v:group>
            <v:group style="position:absolute;left:2016;top:10902;width:9481;height:2" coordorigin="2016,10902" coordsize="9481,2">
              <v:shape style="position:absolute;left:2016;top:10902;width:9481;height:2" coordorigin="2016,10902" coordsize="9481,0" path="m2016,10902l11497,10902e" filled="f" stroked="t" strokeweight=".957683pt" strokecolor="#606060">
                <v:path arrowok="t"/>
              </v:shape>
            </v:group>
            <v:group style="position:absolute;left:2284;top:10885;width:2;height:992" coordorigin="2284,10885" coordsize="2,992">
              <v:shape style="position:absolute;left:2284;top:10885;width:2;height:992" coordorigin="2284,10885" coordsize="0,992" path="m2284,11877l2284,10885e" filled="f" stroked="t" strokeweight=".239421pt" strokecolor="#5B5B5B">
                <v:path arrowok="t"/>
              </v:shape>
            </v:group>
            <v:group style="position:absolute;left:402;top:11144;width:8514;height:2" coordorigin="402,11144" coordsize="8514,2">
              <v:shape style="position:absolute;left:402;top:11144;width:8514;height:2" coordorigin="402,11144" coordsize="8514,0" path="m402,11144l8916,11144e" filled="f" stroked="t" strokeweight=".957683pt" strokecolor="#545454">
                <v:path arrowok="t"/>
              </v:shape>
            </v:group>
            <v:group style="position:absolute;left:7333;top:10890;width:2;height:259" coordorigin="7333,10890" coordsize="2,259">
              <v:shape style="position:absolute;left:7333;top:10890;width:2;height:259" coordorigin="7333,10890" coordsize="0,259" path="m7333,11149l7333,10890e" filled="f" stroked="t" strokeweight=".957683pt" strokecolor="#4B4B4B">
                <v:path arrowok="t"/>
              </v:shape>
            </v:group>
            <v:group style="position:absolute;left:8859;top:11139;width:761;height:2" coordorigin="8859,11139" coordsize="761,2">
              <v:shape style="position:absolute;left:8859;top:11139;width:761;height:2" coordorigin="8859,11139" coordsize="761,0" path="m8859,11139l9620,11139e" filled="f" stroked="t" strokeweight=".478842pt" strokecolor="#232323">
                <v:path arrowok="t"/>
              </v:shape>
            </v:group>
            <v:group style="position:absolute;left:9562;top:11135;width:1935;height:2" coordorigin="9562,11135" coordsize="1935,2">
              <v:shape style="position:absolute;left:9562;top:11135;width:1935;height:2" coordorigin="9562,11135" coordsize="1935,0" path="m9562,11135l11497,11135e" filled="f" stroked="t" strokeweight=".957683pt" strokecolor="#545454">
                <v:path arrowok="t"/>
              </v:shape>
            </v:group>
            <v:group style="position:absolute;left:407;top:11391;width:6220;height:2" coordorigin="407,11391" coordsize="6220,2">
              <v:shape style="position:absolute;left:407;top:11391;width:6220;height:2" coordorigin="407,11391" coordsize="6220,0" path="m407,11391l6627,11391e" filled="f" stroked="t" strokeweight=".718262pt" strokecolor="#545454">
                <v:path arrowok="t"/>
              </v:shape>
            </v:group>
            <v:group style="position:absolute;left:1120;top:11149;width:2;height:729" coordorigin="1120,11149" coordsize="2,729">
              <v:shape style="position:absolute;left:1120;top:11149;width:2;height:729" coordorigin="1120,11149" coordsize="0,729" path="m1120,11877l1120,11149e" filled="f" stroked="t" strokeweight=".239421pt" strokecolor="#646464">
                <v:path arrowok="t"/>
              </v:shape>
            </v:group>
            <v:group style="position:absolute;left:1662;top:11139;width:2;height:383" coordorigin="1662,11139" coordsize="2,383">
              <v:shape style="position:absolute;left:1662;top:11139;width:2;height:383" coordorigin="1662,11139" coordsize="0,383" path="m1662,11523l1662,11139e" filled="f" stroked="t" strokeweight=".957683pt" strokecolor="#5B5B5B">
                <v:path arrowok="t"/>
              </v:shape>
            </v:group>
            <v:group style="position:absolute;left:6570;top:11384;width:1350;height:2" coordorigin="6570,11384" coordsize="1350,2">
              <v:shape style="position:absolute;left:6570;top:11384;width:1350;height:2" coordorigin="6570,11384" coordsize="1350,0" path="m6570,11384l7920,11384e" filled="f" stroked="t" strokeweight=".478842pt" strokecolor="#282828">
                <v:path arrowok="t"/>
              </v:shape>
            </v:group>
            <v:group style="position:absolute;left:7336;top:11120;width:2;height:288" coordorigin="7336,11120" coordsize="2,288">
              <v:shape style="position:absolute;left:7336;top:11120;width:2;height:288" coordorigin="7336,11120" coordsize="0,288" path="m7336,11408l7336,11120e" filled="f" stroked="t" strokeweight=".478842pt" strokecolor="#383838">
                <v:path arrowok="t"/>
              </v:shape>
            </v:group>
            <v:group style="position:absolute;left:7863;top:11381;width:699;height:2" coordorigin="7863,11381" coordsize="699,2">
              <v:shape style="position:absolute;left:7863;top:11381;width:699;height:2" coordorigin="7863,11381" coordsize="699,0" path="m7863,11381l8562,11381e" filled="f" stroked="t" strokeweight=".718262pt" strokecolor="#484848">
                <v:path arrowok="t"/>
              </v:shape>
            </v:group>
            <v:group style="position:absolute;left:8504;top:11374;width:2993;height:2" coordorigin="8504,11374" coordsize="2993,2">
              <v:shape style="position:absolute;left:8504;top:11374;width:2993;height:2" coordorigin="8504,11374" coordsize="2993,0" path="m8504,11374l11497,11374e" filled="f" stroked="t" strokeweight=".718262pt" strokecolor="#4B4B4B">
                <v:path arrowok="t"/>
              </v:shape>
            </v:group>
            <v:group style="position:absolute;left:419;top:11336;width:2;height:3499" coordorigin="419,11336" coordsize="2,3499">
              <v:shape style="position:absolute;left:419;top:11336;width:2;height:3499" coordorigin="419,11336" coordsize="0,3499" path="m419,14835l419,11336e" filled="f" stroked="t" strokeweight=".957683pt" strokecolor="#575757">
                <v:path arrowok="t"/>
              </v:shape>
            </v:group>
            <v:group style="position:absolute;left:1666;top:11139;width:2;height:2703" coordorigin="1666,11139" coordsize="2,2703">
              <v:shape style="position:absolute;left:1666;top:11139;width:2;height:2703" coordorigin="1666,11139" coordsize="0,2703" path="m1666,13843l1666,11139e" filled="f" stroked="t" strokeweight=".478842pt" strokecolor="#3B3B3B">
                <v:path arrowok="t"/>
              </v:shape>
            </v:group>
            <v:group style="position:absolute;left:7341;top:11336;width:2;height:1486" coordorigin="7341,11336" coordsize="2,1486">
              <v:shape style="position:absolute;left:7341;top:11336;width:2;height:1486" coordorigin="7341,11336" coordsize="0,1486" path="m7341,12822l7341,11336e" filled="f" stroked="t" strokeweight=".957683pt" strokecolor="#575757">
                <v:path arrowok="t"/>
              </v:shape>
            </v:group>
            <v:group style="position:absolute;left:1120;top:11877;width:2;height:1587" coordorigin="1120,11877" coordsize="2,1587">
              <v:shape style="position:absolute;left:1120;top:11877;width:2;height:1587" coordorigin="1120,11877" coordsize="0,1587" path="m1120,13464l1120,11877e" filled="f" stroked="t" strokeweight=".239421pt" strokecolor="#000000">
                <v:path arrowok="t"/>
              </v:shape>
            </v:group>
            <v:group style="position:absolute;left:2284;top:11877;width:2;height:1587" coordorigin="2284,11877" coordsize="2,1587">
              <v:shape style="position:absolute;left:2284;top:11877;width:2;height:1587" coordorigin="2284,11877" coordsize="0,1587" path="m2284,13464l2284,11877e" filled="f" stroked="t" strokeweight=".239421pt" strokecolor="#000000">
                <v:path arrowok="t"/>
              </v:shape>
            </v:group>
            <v:group style="position:absolute;left:1666;top:12079;width:2;height:503" coordorigin="1666,12079" coordsize="2,503">
              <v:shape style="position:absolute;left:1666;top:12079;width:2;height:503" coordorigin="1666,12079" coordsize="0,503" path="m1666,12582l1666,12079e" filled="f" stroked="t" strokeweight=".478842pt" strokecolor="#1C1C1C">
                <v:path arrowok="t"/>
              </v:shape>
            </v:group>
            <v:group style="position:absolute;left:7345;top:12764;width:2;height:197" coordorigin="7345,12764" coordsize="2,197">
              <v:shape style="position:absolute;left:7345;top:12764;width:2;height:197" coordorigin="7345,12764" coordsize="0,197" path="m7345,12961l7345,12764e" filled="f" stroked="t" strokeweight=".478842pt" strokecolor="#2B2B2B">
                <v:path arrowok="t"/>
              </v:shape>
            </v:group>
            <v:group style="position:absolute;left:7345;top:11484;width:2;height:3710" coordorigin="7345,11484" coordsize="2,3710">
              <v:shape style="position:absolute;left:7345;top:11484;width:2;height:3710" coordorigin="7345,11484" coordsize="0,3710" path="m7345,15194l7345,11484e" filled="f" stroked="t" strokeweight=".478842pt" strokecolor="#4F4F4F">
                <v:path arrowok="t"/>
              </v:shape>
            </v:group>
            <v:group style="position:absolute;left:407;top:13478;width:809;height:2" coordorigin="407,13478" coordsize="809,2">
              <v:shape style="position:absolute;left:407;top:13478;width:809;height:2" coordorigin="407,13478" coordsize="809,0" path="m407,13478l1216,13478e" filled="f" stroked="t" strokeweight=".478842pt" strokecolor="#383838">
                <v:path arrowok="t"/>
              </v:shape>
            </v:group>
            <v:group style="position:absolute;left:1092;top:13478;width:1226;height:2" coordorigin="1092,13478" coordsize="1226,2">
              <v:shape style="position:absolute;left:1092;top:13478;width:1226;height:2" coordorigin="1092,13478" coordsize="1226,0" path="m1092,13478l2318,13478e" filled="f" stroked="t" strokeweight=".718262pt" strokecolor="#575757">
                <v:path arrowok="t"/>
              </v:shape>
            </v:group>
            <v:group style="position:absolute;left:1120;top:13450;width:2;height:364" coordorigin="1120,13450" coordsize="2,364">
              <v:shape style="position:absolute;left:1120;top:13450;width:2;height:364" coordorigin="1120,13450" coordsize="0,364" path="m1120,13814l1120,13450e" filled="f" stroked="t" strokeweight=".239421pt" strokecolor="#3F3F3F">
                <v:path arrowok="t"/>
              </v:shape>
            </v:group>
            <v:group style="position:absolute;left:2284;top:13450;width:2;height:364" coordorigin="2284,13450" coordsize="2,364">
              <v:shape style="position:absolute;left:2284;top:13450;width:2;height:364" coordorigin="2284,13450" coordsize="0,364" path="m2284,13814l2284,13450e" filled="f" stroked="t" strokeweight=".239421pt" strokecolor="#575757">
                <v:path arrowok="t"/>
              </v:shape>
            </v:group>
            <v:group style="position:absolute;left:1120;top:13814;width:2;height:1754" coordorigin="1120,13814" coordsize="2,1754">
              <v:shape style="position:absolute;left:1120;top:13814;width:2;height:1754" coordorigin="1120,13814" coordsize="0,1754" path="m1120,15568l1120,13814e" filled="f" stroked="t" strokeweight=".239421pt" strokecolor="#000000">
                <v:path arrowok="t"/>
              </v:shape>
            </v:group>
            <v:group style="position:absolute;left:1671;top:13498;width:2;height:1174" coordorigin="1671,13498" coordsize="2,1174">
              <v:shape style="position:absolute;left:1671;top:13498;width:2;height:1174" coordorigin="1671,13498" coordsize="0,1174" path="m1671,14672l1671,13498e" filled="f" stroked="t" strokeweight=".478842pt" strokecolor="#2B2B2B">
                <v:path arrowok="t"/>
              </v:shape>
            </v:group>
            <v:group style="position:absolute;left:2284;top:13814;width:2;height:2037" coordorigin="2284,13814" coordsize="2,2037">
              <v:shape style="position:absolute;left:2284;top:13814;width:2;height:2037" coordorigin="2284,13814" coordsize="0,2037" path="m2284,15851l2284,13814e" filled="f" stroked="t" strokeweight=".239421pt" strokecolor="#000000">
                <v:path arrowok="t"/>
              </v:shape>
            </v:group>
            <v:group style="position:absolute;left:421;top:14614;width:2;height:1256" coordorigin="421,14614" coordsize="2,1256">
              <v:shape style="position:absolute;left:421;top:14614;width:2;height:1256" coordorigin="421,14614" coordsize="0,1256" path="m421,15870l421,14614e" filled="f" stroked="t" strokeweight=".718262pt" strokecolor="#444444">
                <v:path arrowok="t"/>
              </v:shape>
            </v:group>
            <v:group style="position:absolute;left:1676;top:13498;width:2;height:1577" coordorigin="1676,13498" coordsize="2,1577">
              <v:shape style="position:absolute;left:1676;top:13498;width:2;height:1577" coordorigin="1676,13498" coordsize="0,1577" path="m1676,15075l1676,13498e" filled="f" stroked="t" strokeweight=".718262pt" strokecolor="#343434">
                <v:path arrowok="t"/>
              </v:shape>
            </v:group>
            <v:group style="position:absolute;left:5516;top:15046;width:1599;height:2" coordorigin="5516,15046" coordsize="1599,2">
              <v:shape style="position:absolute;left:5516;top:15046;width:1599;height:2" coordorigin="5516,15046" coordsize="1599,0" path="m5516,15046l7116,15046e" filled="f" stroked="t" strokeweight="1.197104pt" strokecolor="#646BAF">
                <v:path arrowok="t"/>
              </v:shape>
            </v:group>
            <v:group style="position:absolute;left:7087;top:15031;width:450;height:2" coordorigin="7087,15031" coordsize="450,2">
              <v:shape style="position:absolute;left:7087;top:15031;width:450;height:2" coordorigin="7087,15031" coordsize="450,0" path="m7087,15031l7537,15031e" filled="f" stroked="t" strokeweight=".718262pt" strokecolor="#747CB8">
                <v:path arrowok="t"/>
              </v:shape>
            </v:group>
            <v:group style="position:absolute;left:426;top:15017;width:2;height:316" coordorigin="426,15017" coordsize="2,316">
              <v:shape style="position:absolute;left:426;top:15017;width:2;height:316" coordorigin="426,15017" coordsize="0,316" path="m426,15333l426,15017e" filled="f" stroked="t" strokeweight=".478842pt" strokecolor="#1C1C1C">
                <v:path arrowok="t"/>
              </v:shape>
            </v:group>
            <v:group style="position:absolute;left:1676;top:14878;width:2;height:719" coordorigin="1676,14878" coordsize="2,719">
              <v:shape style="position:absolute;left:1676;top:14878;width:2;height:719" coordorigin="1676,14878" coordsize="0,719" path="m1676,15597l1676,14878e" filled="f" stroked="t" strokeweight=".957683pt" strokecolor="#575757">
                <v:path arrowok="t"/>
              </v:shape>
            </v:group>
            <v:group style="position:absolute;left:426;top:15276;width:2;height:594" coordorigin="426,15276" coordsize="2,594">
              <v:shape style="position:absolute;left:426;top:15276;width:2;height:594" coordorigin="426,15276" coordsize="0,594" path="m426,15870l426,15276e" filled="f" stroked="t" strokeweight=".478842pt" strokecolor="#484848">
                <v:path arrowok="t"/>
              </v:shape>
            </v:group>
            <v:group style="position:absolute;left:1120;top:15568;width:2;height:283" coordorigin="1120,15568" coordsize="2,283">
              <v:shape style="position:absolute;left:1120;top:15568;width:2;height:283" coordorigin="1120,15568" coordsize="0,283" path="m1120,15851l1120,15568e" filled="f" stroked="t" strokeweight=".239421pt" strokecolor="#606060">
                <v:path arrowok="t"/>
              </v:shape>
            </v:group>
            <v:group style="position:absolute;left:1092;top:15858;width:1226;height:2" coordorigin="1092,15858" coordsize="1226,2">
              <v:shape style="position:absolute;left:1092;top:15858;width:1226;height:2" coordorigin="1092,15858" coordsize="1226,0" path="m1092,15858l2318,15858e" filled="f" stroked="t" strokeweight=".957683pt" strokecolor="#676767">
                <v:path arrowok="t"/>
              </v:shape>
            </v:group>
            <v:group style="position:absolute;left:1681;top:15539;width:2;height:326" coordorigin="1681,15539" coordsize="2,326">
              <v:shape style="position:absolute;left:1681;top:15539;width:2;height:326" coordorigin="1681,15539" coordsize="0,326" path="m1681,15865l1681,15539e" filled="f" stroked="t" strokeweight=".478842pt" strokecolor="#444444">
                <v:path arrowok="t"/>
              </v:shape>
            </v:group>
            <v:group style="position:absolute;left:7317;top:15305;width:2;height:264" coordorigin="7317,15305" coordsize="2,264">
              <v:shape style="position:absolute;left:7317;top:15305;width:2;height:264" coordorigin="7317,15305" coordsize="0,264" path="m7317,15568l7317,15305e" filled="f" stroked="t" strokeweight=".239421pt" strokecolor="#000000">
                <v:path arrowok="t"/>
              </v:shape>
            </v:group>
            <v:group style="position:absolute;left:7087;top:15851;width:622;height:2" coordorigin="7087,15851" coordsize="622,2">
              <v:shape style="position:absolute;left:7087;top:15851;width:622;height:2" coordorigin="7087,15851" coordsize="622,0" path="m7087,15851l7709,15851e" filled="f" stroked="t" strokeweight=".478842pt" strokecolor="#2F2F2F">
                <v:path arrowok="t"/>
              </v:shape>
            </v:group>
            <v:group style="position:absolute;left:7317;top:15568;width:2;height:283" coordorigin="7317,15568" coordsize="2,283">
              <v:shape style="position:absolute;left:7317;top:15568;width:2;height:283" coordorigin="7317,15568" coordsize="0,283" path="m7317,15851l7317,15568e" filled="f" stroked="t" strokeweight=".239421pt" strokecolor="#484848">
                <v:path arrowok="t"/>
              </v:shape>
            </v:group>
            <v:group style="position:absolute;left:7652;top:15851;width:268;height:2" coordorigin="7652,15851" coordsize="268,2">
              <v:shape style="position:absolute;left:7652;top:15851;width:268;height:2" coordorigin="7652,15851" coordsize="268,0" path="m7652,15851l7920,15851e" filled="f" stroked="t" strokeweight=".478842pt" strokecolor="#444444">
                <v:path arrowok="t"/>
              </v:shape>
            </v:group>
            <v:group style="position:absolute;left:2782;top:15856;width:1700;height:2" coordorigin="2782,15856" coordsize="1700,2">
              <v:shape style="position:absolute;left:2782;top:15856;width:1700;height:2" coordorigin="2782,15856" coordsize="1700,0" path="m2782,15856l4482,15856e" filled="f" stroked="t" strokeweight=".957683pt" strokecolor="#676767">
                <v:path arrowok="t"/>
              </v:shape>
            </v:group>
            <v:group style="position:absolute;left:4827;top:15856;width:718;height:2" coordorigin="4827,15856" coordsize="718,2">
              <v:shape style="position:absolute;left:4827;top:15856;width:718;height:2" coordorigin="4827,15856" coordsize="718,0" path="m4827,15856l5545,15856e" filled="f" stroked="t" strokeweight=".478842pt" strokecolor="#444444">
                <v:path arrowok="t"/>
              </v:shape>
            </v:group>
            <v:group style="position:absolute;left:5488;top:15851;width:1293;height:2" coordorigin="5488,15851" coordsize="1293,2">
              <v:shape style="position:absolute;left:5488;top:15851;width:1293;height:2" coordorigin="5488,15851" coordsize="1293,0" path="m5488,15851l6780,15851e" filled="f" stroked="t" strokeweight=".718262pt" strokecolor="#676767">
                <v:path arrowok="t"/>
              </v:shape>
            </v:group>
            <v:group style="position:absolute;left:8504;top:15846;width:412;height:2" coordorigin="8504,15846" coordsize="412,2">
              <v:shape style="position:absolute;left:8504;top:15846;width:412;height:2" coordorigin="8504,15846" coordsize="412,0" path="m8504,15846l8916,15846e" filled="f" stroked="t" strokeweight=".478842pt" strokecolor="#444444">
                <v:path arrowok="t"/>
              </v:shape>
            </v:group>
            <v:group style="position:absolute;left:421;top:15851;width:11114;height:2" coordorigin="421,15851" coordsize="11114,2">
              <v:shape style="position:absolute;left:421;top:15851;width:11114;height:2" coordorigin="421,15851" coordsize="11114,0" path="m421,15851l11535,15851e" filled="f" stroked="t" strokeweight=".718262pt" strokecolor="#575757">
                <v:path arrowok="t"/>
              </v:shape>
            </v:group>
            <v:group style="position:absolute;left:9041;top:15846;width:579;height:2" coordorigin="9041,15846" coordsize="579,2">
              <v:shape style="position:absolute;left:9041;top:15846;width:579;height:2" coordorigin="9041,15846" coordsize="579,0" path="m9041,15846l9620,15846e" filled="f" stroked="t" strokeweight=".478842pt" strokecolor="#2B2B2B">
                <v:path arrowok="t"/>
              </v:shape>
            </v:group>
            <v:group style="position:absolute;left:9562;top:15844;width:1973;height:2" coordorigin="9562,15844" coordsize="1973,2">
              <v:shape style="position:absolute;left:9562;top:15844;width:1973;height:2" coordorigin="9562,15844" coordsize="1973,0" path="m9562,15844l11535,15844e" filled="f" stroked="t" strokeweight=".478842pt" strokecolor="#444444">
                <v:path arrowok="t"/>
              </v:shape>
            </v:group>
            <v:group style="position:absolute;left:11463;top:12108;width:2;height:3461" coordorigin="11463,12108" coordsize="2,3461">
              <v:shape style="position:absolute;left:11463;top:12108;width:2;height:3461" coordorigin="11463,12108" coordsize="0,3461" path="m11463,15568l11463,12108e" filled="f" stroked="t" strokeweight=".239421pt" strokecolor="#000000">
                <v:path arrowok="t"/>
              </v:shape>
            </v:group>
            <v:group style="position:absolute;left:11463;top:15568;width:2;height:283" coordorigin="11463,15568" coordsize="2,283">
              <v:shape style="position:absolute;left:11463;top:15568;width:2;height:283" coordorigin="11463,15568" coordsize="0,283" path="m11463,15851l11463,15568e" filled="f" stroked="t" strokeweight=".239421pt" strokecolor="#343434">
                <v:path arrowok="t"/>
              </v:shape>
            </v:group>
            <v:group style="position:absolute;left:10283;top:12870;width:117;height:331" coordorigin="10283,12870" coordsize="117,331">
              <v:shape style="position:absolute;left:10283;top:12870;width:117;height:331" coordorigin="10283,12870" coordsize="117,331" path="m10283,12870l10399,12870,10399,13200,10283,13200,10283,12870e" filled="t" fillcolor="#EBEDED" stroked="f">
                <v:path arrowok="t"/>
                <v:fill/>
              </v:shape>
            </v:group>
            <v:group style="position:absolute;left:10048;top:13123;width:2;height:417" coordorigin="10048,13123" coordsize="2,417">
              <v:shape style="position:absolute;left:10048;top:13123;width:2;height:417" coordorigin="10048,13123" coordsize="0,417" path="m10048,13540l10048,13123e" filled="f" stroked="t" strokeweight="3.4325pt" strokecolor="#EBEDED">
                <v:path arrowok="t"/>
              </v:shape>
            </v:group>
            <v:group style="position:absolute;left:10436;top:13123;width:154;height:417" coordorigin="10436,13123" coordsize="154,417">
              <v:shape style="position:absolute;left:10436;top:13123;width:154;height:417" coordorigin="10436,13123" coordsize="154,417" path="m10436,13123l10590,13123,10590,13540,10436,13540,10436,13123e" filled="t" fillcolor="#EBEDED" stroked="f">
                <v:path arrowok="t"/>
                <v:fill/>
              </v:shape>
            </v:group>
            <v:group style="position:absolute;left:9458;top:13419;width:2;height:350" coordorigin="9458,13419" coordsize="2,350">
              <v:shape style="position:absolute;left:9458;top:13419;width:2;height:350" coordorigin="9458,13419" coordsize="0,350" path="m9458,13769l9458,13419e" filled="f" stroked="t" strokeweight="3.21688pt" strokecolor="#CFCFCD">
                <v:path arrowok="t"/>
              </v:shape>
            </v:group>
            <v:group style="position:absolute;left:8773;top:13800;width:2;height:314" coordorigin="8773,13800" coordsize="2,314">
              <v:shape style="position:absolute;left:8773;top:13800;width:2;height:314" coordorigin="8773,13800" coordsize="0,314" path="m8773,14114l8773,13800e" filled="f" stroked="t" strokeweight="3.31678pt" strokecolor="#EBEDED">
                <v:path arrowok="t"/>
              </v:shape>
            </v:group>
            <v:group style="position:absolute;left:9512;top:13800;width:222;height:314" coordorigin="9512,13800" coordsize="222,314">
              <v:shape style="position:absolute;left:9512;top:13800;width:222;height:314" coordorigin="9512,13800" coordsize="222,314" path="m9512,13800l9734,13800,9734,14114,9512,14114,9512,13800e" filled="t" fillcolor="#EBEDED" stroked="f">
                <v:path arrowok="t"/>
                <v:fill/>
              </v:shape>
            </v:group>
            <v:group style="position:absolute;left:8887;top:13946;width:94;height:269" coordorigin="8887,13946" coordsize="94,269">
              <v:shape style="position:absolute;left:8887;top:13946;width:94;height:269" coordorigin="8887,13946" coordsize="94,269" path="m8887,13946l8981,13946,8981,14216,8887,14216,8887,13946e" filled="t" fillcolor="#EBEDED" stroked="f">
                <v:path arrowok="t"/>
                <v:fill/>
              </v:shape>
            </v:group>
            <v:group style="position:absolute;left:9305;top:14116;width:100;height:317" coordorigin="9305,14116" coordsize="100,317">
              <v:shape style="position:absolute;left:9305;top:14116;width:100;height:317" coordorigin="9305,14116" coordsize="100,317" path="m9305,14116l9404,14116,9404,14433,9305,14433,9305,14116e" filled="t" fillcolor="#EBEDED" stroked="f">
                <v:path arrowok="t"/>
                <v:fill/>
              </v:shape>
            </v:group>
            <v:group style="position:absolute;left:10518;top:14196;width:2;height:212" coordorigin="10518,14196" coordsize="2,212">
              <v:shape style="position:absolute;left:10518;top:14196;width:2;height:212" coordorigin="10518,14196" coordsize="0,212" path="m10518,14407l10518,14196e" filled="f" stroked="t" strokeweight="2.73736pt" strokecolor="#EBEDED">
                <v:path arrowok="t"/>
              </v:shape>
            </v:group>
            <v:group style="position:absolute;left:9396;top:14536;width:34;height:40" coordorigin="9396,14536" coordsize="34,40">
              <v:shape style="position:absolute;left:9396;top:14536;width:34;height:40" coordorigin="9396,14536" coordsize="34,40" path="m9396,14556l9429,14556e" filled="f" stroked="t" strokeweight="2.095117pt" strokecolor="#CFCFC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DALAR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40" w:lineRule="auto"/>
        <w:ind w:left="5864" w:right="452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80" w:right="340"/>
        </w:sectPr>
      </w:pPr>
      <w:rPr/>
    </w:p>
    <w:p>
      <w:pPr>
        <w:spacing w:before="54" w:after="0" w:line="222" w:lineRule="auto"/>
        <w:ind w:left="592" w:right="-155" w:firstLine="7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90"/>
          <w:szCs w:val="90"/>
          <w:color w:val="2F2F2F"/>
          <w:spacing w:val="-391"/>
          <w:w w:val="163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2F2F2F"/>
          <w:spacing w:val="6"/>
          <w:w w:val="118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18"/>
          <w:position w:val="0"/>
        </w:rPr>
        <w:t>Z</w:t>
      </w:r>
      <w:r>
        <w:rPr>
          <w:rFonts w:ascii="Arial" w:hAnsi="Arial" w:cs="Arial" w:eastAsia="Arial"/>
          <w:sz w:val="14"/>
          <w:szCs w:val="14"/>
          <w:color w:val="2F2F2F"/>
          <w:spacing w:val="-19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18"/>
          <w:position w:val="0"/>
        </w:rPr>
        <w:t>MIR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18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2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52" w:right="428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40" w:lineRule="auto"/>
        <w:ind w:left="469" w:right="442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3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37" w:lineRule="exact"/>
        <w:ind w:left="1130" w:right="511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80" w:bottom="280" w:left="260" w:right="220"/>
          <w:cols w:num="2" w:equalWidth="0">
            <w:col w:w="1613" w:space="1677"/>
            <w:col w:w="8150"/>
          </w:cols>
        </w:sectPr>
      </w:pPr>
      <w:rPr/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20"/>
        </w:sectPr>
      </w:pPr>
      <w:rPr/>
    </w:p>
    <w:p>
      <w:pPr>
        <w:spacing w:before="35" w:after="0" w:line="240" w:lineRule="auto"/>
        <w:ind w:left="111" w:right="-20"/>
        <w:jc w:val="left"/>
        <w:tabs>
          <w:tab w:pos="1480" w:val="left"/>
          <w:tab w:pos="3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07.03.2017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30" w:right="-69"/>
        <w:jc w:val="left"/>
        <w:tabs>
          <w:tab w:pos="1500" w:val="left"/>
          <w:tab w:pos="3160" w:val="left"/>
          <w:tab w:pos="4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07.03.2017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6"/>
        </w:rPr>
        <w:t>!Ka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4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1540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Gaziemi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Şahi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Tepesi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126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Gaziemi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Şahi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Tepesi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-1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12:10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</w:rPr>
        <w:t>!Tel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9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0232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20"/>
          <w:cols w:num="2" w:equalWidth="0">
            <w:col w:w="5038" w:space="504"/>
            <w:col w:w="5898"/>
          </w:cols>
        </w:sectPr>
      </w:pPr>
      <w:rPr/>
    </w:p>
    <w:p>
      <w:pPr>
        <w:spacing w:before="24" w:after="0" w:line="212" w:lineRule="exact"/>
        <w:ind w:left="126" w:right="-20"/>
        <w:jc w:val="left"/>
        <w:tabs>
          <w:tab w:pos="1480" w:val="left"/>
          <w:tab w:pos="4400" w:val="left"/>
          <w:tab w:pos="5880" w:val="left"/>
          <w:tab w:pos="8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1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Sig_ara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20"/>
        </w:sectPr>
      </w:pPr>
      <w:rPr/>
    </w:p>
    <w:p>
      <w:pPr>
        <w:spacing w:before="27" w:after="0" w:line="240" w:lineRule="auto"/>
        <w:ind w:left="12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8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0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8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1" w:lineRule="exact"/>
        <w:ind w:left="1485" w:right="-20"/>
        <w:jc w:val="left"/>
        <w:tabs>
          <w:tab w:pos="4600" w:val="left"/>
          <w:tab w:pos="540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7"/>
          <w:position w:val="-2"/>
        </w:rPr>
        <w:t>[Yapını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7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8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2"/>
          <w:position w:val="-2"/>
        </w:rPr>
        <w:t>11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24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19"/>
          <w:position w:val="-2"/>
        </w:rPr>
        <w:t>kr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485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  <w:position w:val="1"/>
        </w:rPr>
        <w:t>IB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  <w:u w:val="single" w:color="000000"/>
          <w:position w:val="1"/>
        </w:rPr>
        <w:t>etonan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Alısap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46"/>
          <w:position w:val="1"/>
        </w:rPr>
        <w:t>D!il!.iı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6"/>
          <w:w w:val="47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65"/>
          <w:position w:val="1"/>
        </w:rPr>
        <w:t>cerı:_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66"/>
          <w:position w:val="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  <w:position w:val="1"/>
        </w:rPr>
        <w:t>-u-a_n_L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  <w:u w:val="single" w:color="434343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  <w:u w:val="single" w:color="434343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434343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  <w:u w:val="single" w:color="43434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  <w:u w:val="single" w:color="434343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u w:val="single" w:color="434343"/>
          <w:position w:val="1"/>
        </w:rPr>
        <w:t>e_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u w:val="single" w:color="434343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1"/>
        </w:rPr>
        <w:t>ı_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4"/>
          <w:position w:val="1"/>
        </w:rPr>
        <w:t>:</w:t>
      </w:r>
      <w:r>
        <w:rPr>
          <w:rFonts w:ascii="Arial" w:hAnsi="Arial" w:cs="Arial" w:eastAsia="Arial"/>
          <w:sz w:val="21"/>
          <w:szCs w:val="21"/>
          <w:color w:val="1F1F1F"/>
          <w:spacing w:val="0"/>
          <w:w w:val="362"/>
          <w:position w:val="1"/>
        </w:rPr>
        <w:t>---</w:t>
      </w:r>
      <w:r>
        <w:rPr>
          <w:rFonts w:ascii="Arial" w:hAnsi="Arial" w:cs="Arial" w:eastAsia="Arial"/>
          <w:sz w:val="21"/>
          <w:szCs w:val="21"/>
          <w:color w:val="1F1F1F"/>
          <w:spacing w:val="28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444444"/>
          <w:spacing w:val="0"/>
          <w:w w:val="275"/>
          <w:position w:val="1"/>
        </w:rPr>
        <w:t>------------1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98" w:lineRule="exact"/>
        <w:ind w:left="2918" w:right="-20"/>
        <w:jc w:val="left"/>
        <w:tabs>
          <w:tab w:pos="3400" w:val="left"/>
          <w:tab w:pos="3840" w:val="left"/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F2F2F"/>
          <w:w w:val="38"/>
        </w:rPr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45"/>
          <w:u w:val="single" w:color="000000"/>
        </w:rPr>
        <w:t>1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45"/>
          <w:u w:val="single" w:color="000000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4"/>
          <w:w w:val="45"/>
          <w:u w:val="single" w:color="000000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u w:val="single" w:color="000000"/>
        </w:rPr>
        <w:tab/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A1A1A1"/>
          <w:spacing w:val="0"/>
          <w:w w:val="45"/>
        </w:rPr>
        <w:t>1</w:t>
      </w:r>
      <w:r>
        <w:rPr>
          <w:rFonts w:ascii="Arial" w:hAnsi="Arial" w:cs="Arial" w:eastAsia="Arial"/>
          <w:sz w:val="19"/>
          <w:szCs w:val="19"/>
          <w:color w:val="A1A1A1"/>
          <w:spacing w:val="-22"/>
          <w:w w:val="45"/>
        </w:rPr>
        <w:t> </w:t>
      </w:r>
      <w:r>
        <w:rPr>
          <w:rFonts w:ascii="Arial" w:hAnsi="Arial" w:cs="Arial" w:eastAsia="Arial"/>
          <w:sz w:val="19"/>
          <w:szCs w:val="19"/>
          <w:color w:val="A1A1A1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A1A1A1"/>
          <w:spacing w:val="0"/>
          <w:w w:val="100"/>
        </w:rPr>
      </w:r>
      <w:r>
        <w:rPr>
          <w:rFonts w:ascii="Arial" w:hAnsi="Arial" w:cs="Arial" w:eastAsia="Arial"/>
          <w:sz w:val="39"/>
          <w:szCs w:val="39"/>
          <w:color w:val="444444"/>
          <w:spacing w:val="0"/>
          <w:w w:val="45"/>
        </w:rPr>
        <w:t>T</w:t>
      </w:r>
      <w:r>
        <w:rPr>
          <w:rFonts w:ascii="Arial" w:hAnsi="Arial" w:cs="Arial" w:eastAsia="Arial"/>
          <w:sz w:val="39"/>
          <w:szCs w:val="39"/>
          <w:color w:val="444444"/>
          <w:spacing w:val="-34"/>
          <w:w w:val="45"/>
        </w:rPr>
        <w:t> </w:t>
      </w:r>
      <w:r>
        <w:rPr>
          <w:rFonts w:ascii="Arial" w:hAnsi="Arial" w:cs="Arial" w:eastAsia="Arial"/>
          <w:sz w:val="39"/>
          <w:szCs w:val="39"/>
          <w:color w:val="444444"/>
          <w:spacing w:val="0"/>
          <w:w w:val="100"/>
        </w:rPr>
        <w:tab/>
      </w:r>
      <w:r>
        <w:rPr>
          <w:rFonts w:ascii="Arial" w:hAnsi="Arial" w:cs="Arial" w:eastAsia="Arial"/>
          <w:sz w:val="39"/>
          <w:szCs w:val="3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</w:rPr>
        <w:t>12:17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70" w:lineRule="atLeast"/>
        <w:ind w:right="3588"/>
        <w:jc w:val="left"/>
        <w:tabs>
          <w:tab w:pos="356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5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Alica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DEMİR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20"/>
          <w:cols w:num="2" w:equalWidth="0">
            <w:col w:w="1709" w:space="439"/>
            <w:col w:w="9292"/>
          </w:cols>
        </w:sectPr>
      </w:pPr>
      <w:rPr/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855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46"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5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12: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12:15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3" w:lineRule="exact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2F2F2F"/>
          <w:spacing w:val="-8"/>
          <w:w w:val="17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20"/>
          <w:cols w:num="3" w:equalWidth="0">
            <w:col w:w="647" w:space="1501"/>
            <w:col w:w="1976" w:space="594"/>
            <w:col w:w="6722"/>
          </w:cols>
        </w:sectPr>
      </w:pPr>
      <w:rPr/>
    </w:p>
    <w:p>
      <w:pPr>
        <w:spacing w:before="24" w:after="0" w:line="200" w:lineRule="exact"/>
        <w:ind w:left="2158" w:right="-20"/>
        <w:jc w:val="left"/>
        <w:tabs>
          <w:tab w:pos="3620" w:val="left"/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4" w:lineRule="exact"/>
        <w:ind w:left="111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444444"/>
          <w:spacing w:val="0"/>
          <w:w w:val="181"/>
          <w:position w:val="-3"/>
        </w:rPr>
        <w:t>1-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20"/>
        </w:sectPr>
      </w:pPr>
      <w:rPr/>
    </w:p>
    <w:p>
      <w:pPr>
        <w:spacing w:before="0" w:after="0" w:line="199" w:lineRule="exact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Yaıcıımcı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21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48" w:right="-4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2158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166"/>
          <w:position w:val="-1"/>
        </w:rPr>
        <w:t>Ek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w w:val="103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w w:val="10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20"/>
          <w:cols w:num="3" w:equalWidth="0">
            <w:col w:w="4278" w:space="422"/>
            <w:col w:w="1063" w:space="1864"/>
            <w:col w:w="3813"/>
          </w:cols>
        </w:sectPr>
      </w:pPr>
      <w:rPr/>
    </w:p>
    <w:p>
      <w:pPr>
        <w:spacing w:before="29" w:after="0" w:line="240" w:lineRule="auto"/>
        <w:ind w:left="11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piayı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20"/>
          <w:cols w:num="2" w:equalWidth="0">
            <w:col w:w="1550" w:space="608"/>
            <w:col w:w="9282"/>
          </w:cols>
        </w:sectPr>
      </w:pPr>
      <w:rPr/>
    </w:p>
    <w:p>
      <w:pPr>
        <w:spacing w:before="29" w:after="0" w:line="240" w:lineRule="auto"/>
        <w:ind w:left="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8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9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4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0"/>
          <w:w w:val="93"/>
        </w:rPr>
        <w:t>!Zara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0"/>
          <w:w w:val="103"/>
        </w:rPr>
        <w:t>yoktur.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29" w:after="0" w:line="199" w:lineRule="exact"/>
        <w:ind w:right="-69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7" w:lineRule="exact"/>
        <w:ind w:right="-20"/>
        <w:jc w:val="left"/>
        <w:tabs>
          <w:tab w:pos="190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0,5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Arial" w:hAnsi="Arial" w:cs="Arial" w:eastAsia="Arial"/>
          <w:sz w:val="31"/>
          <w:szCs w:val="31"/>
          <w:color w:val="2F2F2F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20"/>
          <w:cols w:num="4" w:equalWidth="0">
            <w:col w:w="1840" w:space="308"/>
            <w:col w:w="1875" w:space="695"/>
            <w:col w:w="2809" w:space="699"/>
            <w:col w:w="3214"/>
          </w:cols>
        </w:sectPr>
      </w:pPr>
      <w:rPr/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6" w:right="-4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1" w:right="69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4"/>
        </w:rPr>
        <w:t>jSigortalı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56" w:lineRule="auto"/>
        <w:ind w:left="130" w:right="153" w:firstLine="5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68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7"/>
          <w:w w:val="1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7"/>
          <w:w w:val="168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9"/>
          <w:w w:val="168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000000"/>
        </w:rPr>
        <w:t>Gere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73"/>
        </w:rPr>
        <w:t>Y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73"/>
        </w:rPr>
        <w:t>     </w:t>
      </w:r>
      <w:r>
        <w:rPr>
          <w:rFonts w:ascii="Arial" w:hAnsi="Arial" w:cs="Arial" w:eastAsia="Arial"/>
          <w:sz w:val="19"/>
          <w:szCs w:val="19"/>
          <w:color w:val="2F2F2F"/>
          <w:spacing w:val="17"/>
          <w:w w:val="7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3"/>
        </w:rPr>
        <w:t>_,ı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7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53" w:lineRule="auto"/>
        <w:ind w:right="61" w:firstLine="21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birikmi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f5örülmü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bölgede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ileı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arafından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dikkatsizce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düşürülen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sönmemiş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kağıt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vb.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9"/>
        </w:rPr>
        <w:t>tuşturması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ıkt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62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0"/>
        </w:rPr>
        <w:t>rketi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20"/>
          <w:cols w:num="2" w:equalWidth="0">
            <w:col w:w="1799" w:space="350"/>
            <w:col w:w="9291"/>
          </w:cols>
        </w:sectPr>
      </w:pPr>
      <w:rPr/>
    </w:p>
    <w:p>
      <w:pPr>
        <w:spacing w:before="15" w:after="0" w:line="240" w:lineRule="auto"/>
        <w:ind w:left="135" w:right="-69"/>
        <w:jc w:val="left"/>
        <w:tabs>
          <w:tab w:pos="2120" w:val="left"/>
          <w:tab w:pos="2740" w:val="left"/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96967"/>
          <w:spacing w:val="11"/>
          <w:w w:val="253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9"/>
        </w:rPr>
        <w:t>arilı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4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07.03.2017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7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9"/>
        </w:rPr>
        <w:t>12:40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25" w:right="-20"/>
        <w:jc w:val="left"/>
        <w:tabs>
          <w:tab w:pos="1020" w:val="left"/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KJiDE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"/>
          <w:w w:val="11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4"/>
          <w:w w:val="11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5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Gaziemi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06" w:lineRule="exact"/>
        <w:ind w:left="5195" w:right="751" w:firstLine="-2889"/>
        <w:jc w:val="left"/>
        <w:tabs>
          <w:tab w:pos="4840" w:val="left"/>
          <w:tab w:pos="5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35.520pt;margin-top:20.727358pt;width:12.48pt;height:33.599998pt;mso-position-horizontal-relative:page;mso-position-vertical-relative:paragraph;z-index:-15482" type="#_x0000_t75">
            <v:imagedata r:id="rId16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9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696967"/>
          <w:spacing w:val="0"/>
          <w:w w:val="12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96967"/>
          <w:spacing w:val="-25"/>
          <w:w w:val="12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2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28"/>
          <w:szCs w:val="28"/>
          <w:color w:val="2F2F2F"/>
          <w:spacing w:val="0"/>
          <w:w w:val="62"/>
          <w:b/>
          <w:bCs/>
        </w:rPr>
        <w:t>2</w:t>
      </w:r>
      <w:r>
        <w:rPr>
          <w:rFonts w:ascii="Arial" w:hAnsi="Arial" w:cs="Arial" w:eastAsia="Arial"/>
          <w:sz w:val="28"/>
          <w:szCs w:val="28"/>
          <w:color w:val="2F2F2F"/>
          <w:spacing w:val="21"/>
          <w:w w:val="62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F2F2F"/>
          <w:spacing w:val="0"/>
          <w:w w:val="62"/>
          <w:b/>
          <w:bCs/>
        </w:rPr>
        <w:t>2</w:t>
      </w:r>
      <w:r>
        <w:rPr>
          <w:rFonts w:ascii="Arial" w:hAnsi="Arial" w:cs="Arial" w:eastAsia="Arial"/>
          <w:sz w:val="28"/>
          <w:szCs w:val="28"/>
          <w:color w:val="2F2F2F"/>
          <w:spacing w:val="42"/>
          <w:w w:val="62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F2F2F"/>
          <w:spacing w:val="0"/>
          <w:w w:val="62"/>
          <w:b/>
          <w:bCs/>
        </w:rPr>
        <w:t>Mart</w:t>
      </w:r>
      <w:r>
        <w:rPr>
          <w:rFonts w:ascii="Arial" w:hAnsi="Arial" w:cs="Arial" w:eastAsia="Arial"/>
          <w:sz w:val="28"/>
          <w:szCs w:val="28"/>
          <w:color w:val="2F2F2F"/>
          <w:spacing w:val="24"/>
          <w:w w:val="62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62"/>
          <w:b/>
          <w:bCs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58" w:after="0" w:line="508" w:lineRule="auto"/>
        <w:ind w:right="1230" w:firstLine="33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45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444444"/>
          <w:spacing w:val="2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2016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20"/>
          <w:cols w:num="2" w:equalWidth="0">
            <w:col w:w="7125" w:space="1468"/>
            <w:col w:w="2847"/>
          </w:cols>
        </w:sectPr>
      </w:pPr>
      <w:rPr/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/>
        <w:pict>
          <v:group style="position:absolute;margin-left:17.491884pt;margin-top:30.121849pt;width:562.834077pt;height:791.595313pt;mso-position-horizontal-relative:page;mso-position-vertical-relative:page;z-index:-15481" coordorigin="350,602" coordsize="11257,15832">
            <v:shape style="position:absolute;left:2458;top:12538;width:5299;height:3187" type="#_x0000_t75">
              <v:imagedata r:id="rId17" o:title=""/>
            </v:shape>
            <v:group style="position:absolute;left:362;top:631;width:11190;height:2" coordorigin="362,631" coordsize="11190,2">
              <v:shape style="position:absolute;left:362;top:631;width:11190;height:2" coordorigin="362,631" coordsize="11190,0" path="m362,631l11552,631e" filled="f" stroked="t" strokeweight=".713954pt" strokecolor="#545454">
                <v:path arrowok="t"/>
              </v:shape>
            </v:group>
            <v:group style="position:absolute;left:362;top:2147;width:11195;height:2" coordorigin="362,2147" coordsize="11195,2">
              <v:shape style="position:absolute;left:362;top:2147;width:11195;height:2" coordorigin="362,2147" coordsize="11195,0" path="m362,2147l11557,2147e" filled="f" stroked="t" strokeweight=".713954pt" strokecolor="#545454">
                <v:path arrowok="t"/>
              </v:shape>
            </v:group>
            <v:group style="position:absolute;left:378;top:612;width:2;height:15815" coordorigin="378,612" coordsize="2,15815">
              <v:shape style="position:absolute;left:378;top:612;width:2;height:15815" coordorigin="378,612" coordsize="0,15815" path="m378,16427l378,612e" filled="f" stroked="t" strokeweight=".713954pt" strokecolor="#545454">
                <v:path arrowok="t"/>
              </v:shape>
            </v:group>
            <v:group style="position:absolute;left:2394;top:617;width:2;height:1539" coordorigin="2394,617" coordsize="2,1539">
              <v:shape style="position:absolute;left:2394;top:617;width:2;height:1539" coordorigin="2394,617" coordsize="0,1539" path="m2394,2156l2394,617e" filled="f" stroked="t" strokeweight=".713954pt" strokecolor="#484848">
                <v:path arrowok="t"/>
              </v:shape>
            </v:group>
            <v:group style="position:absolute;left:9177;top:626;width:2;height:1530" coordorigin="9177,626" coordsize="2,1530">
              <v:shape style="position:absolute;left:9177;top:626;width:2;height:1530" coordorigin="9177,626" coordsize="0,1530" path="m9177,2156l9177,626e" filled="f" stroked="t" strokeweight=".713954pt" strokecolor="#545454">
                <v:path arrowok="t"/>
              </v:shape>
            </v:group>
            <v:group style="position:absolute;left:362;top:2386;width:11195;height:2" coordorigin="362,2386" coordsize="11195,2">
              <v:shape style="position:absolute;left:362;top:2386;width:11195;height:2" coordorigin="362,2386" coordsize="11195,0" path="m362,2386l11557,2386e" filled="f" stroked="t" strokeweight=".713954pt" strokecolor="#545454">
                <v:path arrowok="t"/>
              </v:shape>
            </v:group>
            <v:group style="position:absolute;left:362;top:2625;width:11195;height:2" coordorigin="362,2625" coordsize="11195,2">
              <v:shape style="position:absolute;left:362;top:2625;width:11195;height:2" coordorigin="362,2625" coordsize="11195,0" path="m362,2625l11557,2625e" filled="f" stroked="t" strokeweight=".713954pt" strokecolor="#4F4F4F">
                <v:path arrowok="t"/>
              </v:shape>
            </v:group>
            <v:group style="position:absolute;left:357;top:2869;width:11200;height:2" coordorigin="357,2869" coordsize="11200,2">
              <v:shape style="position:absolute;left:357;top:2869;width:11200;height:2" coordorigin="357,2869" coordsize="11200,0" path="m357,2869l11557,2869e" filled="f" stroked="t" strokeweight=".713954pt" strokecolor="#545454">
                <v:path arrowok="t"/>
              </v:shape>
            </v:group>
            <v:group style="position:absolute;left:357;top:3108;width:11200;height:2" coordorigin="357,3108" coordsize="11200,2">
              <v:shape style="position:absolute;left:357;top:3108;width:11200;height:2" coordorigin="357,3108" coordsize="11200,0" path="m357,3108l11557,3108e" filled="f" stroked="t" strokeweight=".713954pt" strokecolor="#4F4F4F">
                <v:path arrowok="t"/>
              </v:shape>
            </v:group>
            <v:group style="position:absolute;left:1754;top:11388;width:2;height:5034" coordorigin="1754,11388" coordsize="2,5034">
              <v:shape style="position:absolute;left:1754;top:11388;width:2;height:5034" coordorigin="1754,11388" coordsize="0,5034" path="m1754,16422l1754,11388e" filled="f" stroked="t" strokeweight=".713954pt" strokecolor="#4F4F4F">
                <v:path arrowok="t"/>
              </v:shape>
            </v:group>
            <v:group style="position:absolute;left:2413;top:4317;width:2;height:12110" coordorigin="2413,4317" coordsize="2,12110">
              <v:shape style="position:absolute;left:2413;top:4317;width:2;height:12110" coordorigin="2413,4317" coordsize="0,12110" path="m2413,16427l2413,4317e" filled="f" stroked="t" strokeweight=".713954pt" strokecolor="#4B4B4B">
                <v:path arrowok="t"/>
              </v:shape>
            </v:group>
            <v:group style="position:absolute;left:3898;top:3342;width:2;height:985" coordorigin="3898,3342" coordsize="2,985">
              <v:shape style="position:absolute;left:3898;top:3342;width:2;height:985" coordorigin="3898,3342" coordsize="0,985" path="m3898,4327l3898,3342e" filled="f" stroked="t" strokeweight=".713954pt" strokecolor="#444444">
                <v:path arrowok="t"/>
              </v:shape>
            </v:group>
            <v:group style="position:absolute;left:357;top:3351;width:11204;height:2" coordorigin="357,3351" coordsize="11204,2">
              <v:shape style="position:absolute;left:357;top:3351;width:11204;height:2" coordorigin="357,3351" coordsize="11204,0" path="m357,3351l11561,3351e" filled="f" stroked="t" strokeweight=".713954pt" strokecolor="#4F4F4F">
                <v:path arrowok="t"/>
              </v:shape>
            </v:group>
            <v:group style="position:absolute;left:11557;top:612;width:2;height:15796" coordorigin="11557,612" coordsize="2,15796">
              <v:shape style="position:absolute;left:11557;top:612;width:2;height:15796" coordorigin="11557,612" coordsize="0,15796" path="m11557,16408l11557,612e" filled="f" stroked="t" strokeweight=".951939pt" strokecolor="#575757">
                <v:path arrowok="t"/>
              </v:shape>
            </v:group>
            <v:group style="position:absolute;left:362;top:4322;width:11204;height:2" coordorigin="362,4322" coordsize="11204,2">
              <v:shape style="position:absolute;left:362;top:4322;width:11204;height:2" coordorigin="362,4322" coordsize="11204,0" path="m362,4322l11566,4322e" filled="f" stroked="t" strokeweight=".713954pt" strokecolor="#545454">
                <v:path arrowok="t"/>
              </v:shape>
            </v:group>
            <v:group style="position:absolute;left:357;top:4594;width:11209;height:2" coordorigin="357,4594" coordsize="11209,2">
              <v:shape style="position:absolute;left:357;top:4594;width:11209;height:2" coordorigin="357,4594" coordsize="11209,0" path="m357,4594l11566,4594e" filled="f" stroked="t" strokeweight=".713954pt" strokecolor="#4F4F4F">
                <v:path arrowok="t"/>
              </v:shape>
            </v:group>
            <v:group style="position:absolute;left:2394;top:4833;width:9172;height:2" coordorigin="2394,4833" coordsize="9172,2">
              <v:shape style="position:absolute;left:2394;top:4833;width:9172;height:2" coordorigin="2394,4833" coordsize="9172,0" path="m2394,4833l11566,4833e" filled="f" stroked="t" strokeweight=".713954pt" strokecolor="#4F4F4F">
                <v:path arrowok="t"/>
              </v:shape>
            </v:group>
            <v:group style="position:absolute;left:4960;top:4829;width:2;height:2171" coordorigin="4960,4829" coordsize="2,2171">
              <v:shape style="position:absolute;left:4960;top:4829;width:2;height:2171" coordorigin="4960,4829" coordsize="0,2171" path="m4960,6999l4960,4829e" filled="f" stroked="t" strokeweight=".713954pt" strokecolor="#545454">
                <v:path arrowok="t"/>
              </v:shape>
            </v:group>
            <v:group style="position:absolute;left:4950;top:5316;width:6621;height:2" coordorigin="4950,5316" coordsize="6621,2">
              <v:shape style="position:absolute;left:4950;top:5316;width:6621;height:2" coordorigin="4950,5316" coordsize="6621,0" path="m4950,5316l11571,5316e" filled="f" stroked="t" strokeweight=".713954pt" strokecolor="#545454">
                <v:path arrowok="t"/>
              </v:shape>
            </v:group>
            <v:group style="position:absolute;left:4950;top:5555;width:6621;height:2" coordorigin="4950,5555" coordsize="6621,2">
              <v:shape style="position:absolute;left:4950;top:5555;width:6621;height:2" coordorigin="4950,5555" coordsize="6621,0" path="m4950,5555l11571,5555e" filled="f" stroked="t" strokeweight=".713954pt" strokecolor="#575757">
                <v:path arrowok="t"/>
              </v:shape>
            </v:group>
            <v:group style="position:absolute;left:4950;top:5794;width:6616;height:2" coordorigin="4950,5794" coordsize="6616,2">
              <v:shape style="position:absolute;left:4950;top:5794;width:6616;height:2" coordorigin="4950,5794" coordsize="6616,0" path="m4950,5794l11566,5794e" filled="f" stroked="t" strokeweight=".713954pt" strokecolor="#545454">
                <v:path arrowok="t"/>
              </v:shape>
            </v:group>
            <v:group style="position:absolute;left:2389;top:6038;width:9177;height:2" coordorigin="2389,6038" coordsize="9177,2">
              <v:shape style="position:absolute;left:2389;top:6038;width:9177;height:2" coordorigin="2389,6038" coordsize="9177,0" path="m2389,6038l11566,6038e" filled="f" stroked="t" strokeweight=".713954pt" strokecolor="#545454">
                <v:path arrowok="t"/>
              </v:shape>
            </v:group>
            <v:group style="position:absolute;left:823;top:6277;width:10747;height:2" coordorigin="823,6277" coordsize="10747,2">
              <v:shape style="position:absolute;left:823;top:6277;width:10747;height:2" coordorigin="823,6277" coordsize="10747,0" path="m823,6277l11571,6277e" filled="f" stroked="t" strokeweight=".713954pt" strokecolor="#575757">
                <v:path arrowok="t"/>
              </v:shape>
            </v:group>
            <v:group style="position:absolute;left:2394;top:6751;width:9177;height:2" coordorigin="2394,6751" coordsize="9177,2">
              <v:shape style="position:absolute;left:2394;top:6751;width:9177;height:2" coordorigin="2394,6751" coordsize="9177,0" path="m2394,6751l11571,6751e" filled="f" stroked="t" strokeweight=".713954pt" strokecolor="#545454">
                <v:path arrowok="t"/>
              </v:shape>
            </v:group>
            <v:group style="position:absolute;left:7868;top:6268;width:2;height:731" coordorigin="7868,6268" coordsize="2,731">
              <v:shape style="position:absolute;left:7868;top:6268;width:2;height:731" coordorigin="7868,6268" coordsize="0,731" path="m7868,6999l7868,6268e" filled="f" stroked="t" strokeweight=".951939pt" strokecolor="#575757">
                <v:path arrowok="t"/>
              </v:shape>
            </v:group>
            <v:group style="position:absolute;left:2389;top:6990;width:9181;height:2" coordorigin="2389,6990" coordsize="9181,2">
              <v:shape style="position:absolute;left:2389;top:6990;width:9181;height:2" coordorigin="2389,6990" coordsize="9181,0" path="m2389,6990l11571,6990e" filled="f" stroked="t" strokeweight=".713954pt" strokecolor="#545454">
                <v:path arrowok="t"/>
              </v:shape>
            </v:group>
            <v:group style="position:absolute;left:362;top:7234;width:11209;height:2" coordorigin="362,7234" coordsize="11209,2">
              <v:shape style="position:absolute;left:362;top:7234;width:11209;height:2" coordorigin="362,7234" coordsize="11209,0" path="m362,7234l11571,7234e" filled="f" stroked="t" strokeweight=".713954pt" strokecolor="#4F4F4F">
                <v:path arrowok="t"/>
              </v:shape>
            </v:group>
            <v:group style="position:absolute;left:4955;top:7941;width:6621;height:2" coordorigin="4955,7941" coordsize="6621,2">
              <v:shape style="position:absolute;left:4955;top:7941;width:6621;height:2" coordorigin="4955,7941" coordsize="6621,0" path="m4955,7941l11576,7941e" filled="f" stroked="t" strokeweight=".713954pt" strokecolor="#545454">
                <v:path arrowok="t"/>
              </v:shape>
            </v:group>
            <v:group style="position:absolute;left:4955;top:8185;width:6616;height:2" coordorigin="4955,8185" coordsize="6616,2">
              <v:shape style="position:absolute;left:4955;top:8185;width:6616;height:2" coordorigin="4955,8185" coordsize="6616,0" path="m4955,8185l11571,8185e" filled="f" stroked="t" strokeweight=".713954pt" strokecolor="#4F4F4F">
                <v:path arrowok="t"/>
              </v:shape>
            </v:group>
            <v:group style="position:absolute;left:4964;top:7697;width:2;height:765" coordorigin="4964,7697" coordsize="2,765">
              <v:shape style="position:absolute;left:4964;top:7697;width:2;height:765" coordorigin="4964,7697" coordsize="0,765" path="m4964,8462l4964,7697e" filled="f" stroked="t" strokeweight=".951939pt" strokecolor="#575757">
                <v:path arrowok="t"/>
              </v:shape>
            </v:group>
            <v:group style="position:absolute;left:362;top:7702;width:11214;height:2" coordorigin="362,7702" coordsize="11214,2">
              <v:shape style="position:absolute;left:362;top:7702;width:11214;height:2" coordorigin="362,7702" coordsize="11214,0" path="m362,7702l11576,7702e" filled="f" stroked="t" strokeweight=".713954pt" strokecolor="#4F4F4F">
                <v:path arrowok="t"/>
              </v:shape>
            </v:group>
            <v:group style="position:absolute;left:362;top:8453;width:11214;height:2" coordorigin="362,8453" coordsize="11214,2">
              <v:shape style="position:absolute;left:362;top:8453;width:11214;height:2" coordorigin="362,8453" coordsize="11214,0" path="m362,8453l11576,8453e" filled="f" stroked="t" strokeweight=".713954pt" strokecolor="#4F4F4F">
                <v:path arrowok="t"/>
              </v:shape>
            </v:group>
            <v:group style="position:absolute;left:362;top:9261;width:11214;height:2" coordorigin="362,9261" coordsize="11214,2">
              <v:shape style="position:absolute;left:362;top:9261;width:11214;height:2" coordorigin="362,9261" coordsize="11214,0" path="m362,9261l11576,9261e" filled="f" stroked="t" strokeweight=".713954pt" strokecolor="#4F4F4F">
                <v:path arrowok="t"/>
              </v:shape>
            </v:group>
            <v:group style="position:absolute;left:366;top:10186;width:11214;height:2" coordorigin="366,10186" coordsize="11214,2">
              <v:shape style="position:absolute;left:366;top:10186;width:11214;height:2" coordorigin="366,10186" coordsize="11214,0" path="m366,10186l11580,10186e" filled="f" stroked="t" strokeweight=".713954pt" strokecolor="#4F4F4F">
                <v:path arrowok="t"/>
              </v:shape>
            </v:group>
            <v:group style="position:absolute;left:366;top:10425;width:11219;height:2" coordorigin="366,10425" coordsize="11219,2">
              <v:shape style="position:absolute;left:366;top:10425;width:11219;height:2" coordorigin="366,10425" coordsize="11219,0" path="m366,10425l11585,10425e" filled="f" stroked="t" strokeweight=".713954pt" strokecolor="#545454">
                <v:path arrowok="t"/>
              </v:shape>
            </v:group>
            <v:group style="position:absolute;left:366;top:11147;width:11219;height:2" coordorigin="366,11147" coordsize="11219,2">
              <v:shape style="position:absolute;left:366;top:11147;width:11219;height:2" coordorigin="366,11147" coordsize="11219,0" path="m366,11147l11585,11147e" filled="f" stroked="t" strokeweight=".713954pt" strokecolor="#545454">
                <v:path arrowok="t"/>
              </v:shape>
            </v:group>
            <v:group style="position:absolute;left:7435;top:11379;width:2;height:1382" coordorigin="7435,11379" coordsize="2,1382">
              <v:shape style="position:absolute;left:7435;top:11379;width:2;height:1382" coordorigin="7435,11379" coordsize="0,1382" path="m7435,12760l7435,11379e" filled="f" stroked="t" strokeweight=".713954pt" strokecolor="#575757">
                <v:path arrowok="t"/>
              </v:shape>
            </v:group>
            <v:group style="position:absolute;left:366;top:11391;width:11214;height:2" coordorigin="366,11391" coordsize="11214,2">
              <v:shape style="position:absolute;left:366;top:11391;width:11214;height:2" coordorigin="366,11391" coordsize="11214,0" path="m366,11391l11580,11391e" filled="f" stroked="t" strokeweight=".713954pt" strokecolor="#4F4F4F">
                <v:path arrowok="t"/>
              </v:shape>
            </v:group>
            <v:group style="position:absolute;left:1176;top:11393;width:2;height:5030" coordorigin="1176,11393" coordsize="2,5030">
              <v:shape style="position:absolute;left:1176;top:11393;width:2;height:5030" coordorigin="1176,11393" coordsize="0,5030" path="m1176,16422l1176,11393e" filled="f" stroked="t" strokeweight=".713954pt" strokecolor="#575757">
                <v:path arrowok="t"/>
              </v:shape>
            </v:group>
            <v:group style="position:absolute;left:366;top:11630;width:11219;height:2" coordorigin="366,11630" coordsize="11219,2">
              <v:shape style="position:absolute;left:366;top:11630;width:11219;height:2" coordorigin="366,11630" coordsize="11219,0" path="m366,11630l11585,11630e" filled="f" stroked="t" strokeweight=".713954pt" strokecolor="#545454">
                <v:path arrowok="t"/>
              </v:shape>
            </v:group>
            <v:group style="position:absolute;left:371;top:13726;width:2051;height:2" coordorigin="371,13726" coordsize="2051,2">
              <v:shape style="position:absolute;left:371;top:13726;width:2051;height:2" coordorigin="371,13726" coordsize="2051,0" path="m371,13726l2423,13726e" filled="f" stroked="t" strokeweight=".713954pt" strokecolor="#5B5B5B">
                <v:path arrowok="t"/>
              </v:shape>
            </v:group>
            <v:group style="position:absolute;left:386;top:16406;width:11214;height:2" coordorigin="386,16406" coordsize="11214,2">
              <v:shape style="position:absolute;left:386;top:16406;width:11214;height:2" coordorigin="386,16406" coordsize="11214,0" path="m386,16406l11599,16406e" filled="f" stroked="t" strokeweight=".713954pt" strokecolor="#646464">
                <v:path arrowok="t"/>
              </v:shape>
            </v:group>
            <w10:wrap type="none"/>
          </v:group>
        </w:pict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803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26.719997pt;height:100.8pt;mso-position-horizontal-relative:char;mso-position-vertical-relative:line" type="#_x0000_t75">
            <v:imagedata r:id="rId1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20"/>
        </w:sectPr>
      </w:pPr>
      <w:rPr/>
    </w:p>
    <w:p>
      <w:pPr>
        <w:spacing w:before="51" w:after="0" w:line="219" w:lineRule="auto"/>
        <w:ind w:left="664" w:right="-106" w:firstLine="-20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B3B3B"/>
          <w:spacing w:val="-45"/>
          <w:w w:val="94"/>
        </w:rPr>
        <w:t>I</w:t>
      </w:r>
      <w:r>
        <w:rPr>
          <w:rFonts w:ascii="Times New Roman" w:hAnsi="Times New Roman" w:cs="Times New Roman" w:eastAsia="Times New Roman"/>
          <w:sz w:val="115"/>
          <w:szCs w:val="115"/>
          <w:color w:val="3B3B3B"/>
          <w:spacing w:val="-533"/>
          <w:w w:val="107"/>
          <w:b/>
          <w:bCs/>
          <w:position w:val="15"/>
        </w:rPr>
        <w:t>1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94"/>
          <w:position w:val="0"/>
        </w:rPr>
        <w:t>ZMIR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94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81"/>
          <w:b/>
          <w:bCs/>
          <w:position w:val="0"/>
        </w:rPr>
        <w:t>BÜYÜKŞEHIR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81"/>
          <w:b/>
          <w:bCs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89"/>
          <w:position w:val="0"/>
        </w:rPr>
        <w:t>BELEDIYESI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9" w:lineRule="auto"/>
        <w:ind w:left="245" w:right="473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8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8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7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7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7"/>
        </w:rPr>
        <w:t>BAŞKANLIÖI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12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8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9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3" w:after="0" w:line="240" w:lineRule="auto"/>
        <w:ind w:left="991" w:right="557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8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500" w:bottom="280" w:left="80" w:right="100"/>
          <w:cols w:num="2" w:equalWidth="0">
            <w:col w:w="1780" w:space="1509"/>
            <w:col w:w="8451"/>
          </w:cols>
        </w:sectPr>
      </w:pPr>
      <w:rPr/>
    </w:p>
    <w:p>
      <w:pPr>
        <w:spacing w:before="75" w:after="0" w:line="240" w:lineRule="auto"/>
        <w:ind w:left="254" w:right="-20"/>
        <w:jc w:val="left"/>
        <w:tabs>
          <w:tab w:pos="1620" w:val="left"/>
          <w:tab w:pos="3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90"/>
        </w:rPr>
        <w:t>!Ola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07.03.2017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No:5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83" w:right="-20"/>
        <w:jc w:val="left"/>
        <w:tabs>
          <w:tab w:pos="1620" w:val="left"/>
          <w:tab w:pos="3240" w:val="left"/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:07.03.2017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[Kayıt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1539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8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:615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Egemenli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103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83" w:right="-63"/>
        <w:jc w:val="left"/>
        <w:tabs>
          <w:tab w:pos="1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6153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Egemenli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9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108"/>
          <w:position w:val="-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-1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5" w:after="0" w:line="263" w:lineRule="auto"/>
        <w:ind w:left="10" w:right="3509" w:firstLine="-1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:07:31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treı: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80" w:right="100"/>
          <w:cols w:num="2" w:equalWidth="0">
            <w:col w:w="5222" w:space="406"/>
            <w:col w:w="6112"/>
          </w:cols>
        </w:sectPr>
      </w:pPr>
      <w:rPr/>
    </w:p>
    <w:p>
      <w:pPr>
        <w:spacing w:before="25" w:after="0" w:line="240" w:lineRule="auto"/>
        <w:ind w:right="-20"/>
        <w:jc w:val="right"/>
        <w:tabs>
          <w:tab w:pos="1340" w:val="left"/>
          <w:tab w:pos="4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:Çö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78" w:right="-20"/>
        <w:jc w:val="left"/>
        <w:tabs>
          <w:tab w:pos="3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</w:rPr>
        <w:t>Yapıııııı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3" w:lineRule="exact"/>
        <w:ind w:right="1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  <w:position w:val="-4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100"/>
          <w:u w:val="single" w:color="000000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100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100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u w:val="single" w:color="000000"/>
          <w:position w:val="-4"/>
        </w:rPr>
        <w:t>tonan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u w:val="single" w:color="0000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u w:val="single" w:color="000000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u w:val="single" w:color="0000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6"/>
          <w:w w:val="100"/>
          <w:u w:val="single" w:color="0000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u w:val="single" w:color="000000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93"/>
          <w:u w:val="single" w:color="000000"/>
          <w:position w:val="-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93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93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5"/>
          <w:u w:val="single" w:color="000000"/>
          <w:position w:val="-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5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40"/>
          <w:w w:val="100"/>
          <w:u w:val="single" w:color="0000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40"/>
          <w:w w:val="100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40"/>
          <w:w w:val="100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u w:val="single" w:color="000000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u w:val="single" w:color="000000"/>
          <w:position w:val="-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  <w:u w:val="single" w:color="0000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u w:val="single" w:color="000000"/>
          <w:position w:val="-4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u w:val="single" w:color="000000"/>
          <w:position w:val="-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u w:val="single" w:color="0000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u w:val="single" w:color="000000"/>
          <w:position w:val="-4"/>
        </w:rPr>
        <w:t>Çe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26" w:lineRule="exact"/>
        <w:ind w:right="-8"/>
        <w:jc w:val="right"/>
        <w:tabs>
          <w:tab w:pos="580" w:val="left"/>
          <w:tab w:pos="1080" w:val="left"/>
          <w:tab w:pos="1560" w:val="left"/>
        </w:tabs>
        <w:rPr>
          <w:rFonts w:ascii="Arial" w:hAnsi="Arial" w:cs="Arial" w:eastAsia="Arial"/>
          <w:sz w:val="36"/>
          <w:szCs w:val="36"/>
        </w:rPr>
      </w:pPr>
      <w:rPr/>
      <w:r>
        <w:rPr>
          <w:rFonts w:ascii="Arial" w:hAnsi="Arial" w:cs="Arial" w:eastAsia="Arial"/>
          <w:sz w:val="36"/>
          <w:szCs w:val="36"/>
          <w:color w:val="3B3B3B"/>
          <w:w w:val="44"/>
        </w:rPr>
        <w:t>ı</w:t>
      </w:r>
      <w:r>
        <w:rPr>
          <w:rFonts w:ascii="Arial" w:hAnsi="Arial" w:cs="Arial" w:eastAsia="Arial"/>
          <w:sz w:val="36"/>
          <w:szCs w:val="36"/>
          <w:color w:val="3B3B3B"/>
          <w:w w:val="100"/>
        </w:rPr>
        <w:tab/>
      </w:r>
      <w:r>
        <w:rPr>
          <w:rFonts w:ascii="Arial" w:hAnsi="Arial" w:cs="Arial" w:eastAsia="Arial"/>
          <w:sz w:val="36"/>
          <w:szCs w:val="36"/>
          <w:color w:val="3B3B3B"/>
          <w:w w:val="100"/>
        </w:rPr>
      </w:r>
      <w:r>
        <w:rPr>
          <w:rFonts w:ascii="Arial" w:hAnsi="Arial" w:cs="Arial" w:eastAsia="Arial"/>
          <w:sz w:val="26"/>
          <w:szCs w:val="26"/>
          <w:color w:val="3B3B3B"/>
          <w:w w:val="53"/>
          <w:b/>
          <w:bCs/>
        </w:rPr>
        <w:t>ı</w:t>
      </w:r>
      <w:r>
        <w:rPr>
          <w:rFonts w:ascii="Arial" w:hAnsi="Arial" w:cs="Arial" w:eastAsia="Arial"/>
          <w:sz w:val="26"/>
          <w:szCs w:val="26"/>
          <w:color w:val="3B3B3B"/>
          <w:w w:val="100"/>
          <w:b/>
          <w:bCs/>
        </w:rPr>
        <w:tab/>
      </w:r>
      <w:r>
        <w:rPr>
          <w:rFonts w:ascii="Arial" w:hAnsi="Arial" w:cs="Arial" w:eastAsia="Arial"/>
          <w:sz w:val="26"/>
          <w:szCs w:val="26"/>
          <w:color w:val="3B3B3B"/>
          <w:w w:val="100"/>
          <w:b/>
          <w:bCs/>
        </w:rPr>
      </w:r>
      <w:r>
        <w:rPr>
          <w:rFonts w:ascii="Arial" w:hAnsi="Arial" w:cs="Arial" w:eastAsia="Arial"/>
          <w:sz w:val="47"/>
          <w:szCs w:val="47"/>
          <w:color w:val="B5B5B5"/>
          <w:w w:val="103"/>
          <w:b/>
          <w:bCs/>
        </w:rPr>
        <w:t>ı</w:t>
      </w:r>
      <w:r>
        <w:rPr>
          <w:rFonts w:ascii="Arial" w:hAnsi="Arial" w:cs="Arial" w:eastAsia="Arial"/>
          <w:sz w:val="47"/>
          <w:szCs w:val="47"/>
          <w:color w:val="B5B5B5"/>
          <w:w w:val="100"/>
          <w:b/>
          <w:bCs/>
        </w:rPr>
        <w:tab/>
      </w:r>
      <w:r>
        <w:rPr>
          <w:rFonts w:ascii="Arial" w:hAnsi="Arial" w:cs="Arial" w:eastAsia="Arial"/>
          <w:sz w:val="47"/>
          <w:szCs w:val="47"/>
          <w:color w:val="B5B5B5"/>
          <w:w w:val="100"/>
          <w:b/>
          <w:bCs/>
        </w:rPr>
      </w:r>
      <w:r>
        <w:rPr>
          <w:rFonts w:ascii="Arial" w:hAnsi="Arial" w:cs="Arial" w:eastAsia="Arial"/>
          <w:sz w:val="36"/>
          <w:szCs w:val="36"/>
          <w:color w:val="0F0F0F"/>
          <w:spacing w:val="0"/>
          <w:w w:val="59"/>
        </w:rPr>
        <w:t>ı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</w:rPr>
      </w:r>
    </w:p>
    <w:p>
      <w:pPr>
        <w:spacing w:before="20" w:after="0" w:line="240" w:lineRule="auto"/>
        <w:ind w:left="14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</w:rPr>
        <w:t>Yan_gı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:Tedbirsizli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3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3"/>
        </w:rPr>
        <w:t>A_çı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2" w:after="0" w:line="198" w:lineRule="exact"/>
        <w:ind w:left="5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96"/>
          <w:position w:val="-2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96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8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4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Dige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23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"/>
          <w:w w:val="237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446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420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-58"/>
          <w:w w:val="42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420"/>
          <w:position w:val="1"/>
        </w:rPr>
        <w:t>----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88"/>
          <w:w w:val="42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420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01"/>
          <w:w w:val="42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420"/>
          <w:position w:val="1"/>
        </w:rPr>
        <w:t>----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-88"/>
          <w:w w:val="42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412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16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52"/>
          <w:w w:val="5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516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939393"/>
          <w:spacing w:val="0"/>
          <w:w w:val="457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939393"/>
          <w:spacing w:val="-118"/>
          <w:w w:val="45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39393"/>
          <w:spacing w:val="0"/>
          <w:w w:val="457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939393"/>
          <w:spacing w:val="-138"/>
          <w:w w:val="45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38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5" w:after="0" w:line="240" w:lineRule="auto"/>
        <w:ind w:left="4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9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:07:35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80" w:right="100"/>
          <w:cols w:num="2" w:equalWidth="0">
            <w:col w:w="6193" w:space="156"/>
            <w:col w:w="5391"/>
          </w:cols>
        </w:sectPr>
      </w:pPr>
      <w:rPr/>
    </w:p>
    <w:p>
      <w:pPr>
        <w:spacing w:before="25" w:after="0" w:line="240" w:lineRule="auto"/>
        <w:ind w:left="27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2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12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7" w:after="0" w:line="240" w:lineRule="auto"/>
        <w:ind w:left="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5"/>
        </w:rPr>
        <w:t>ıniri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:Çvş.Samet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MUTLU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13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49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3"/>
          <w:w w:val="14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13"/>
        </w:rPr>
        <w:t>:1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left="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49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9"/>
          <w:w w:val="14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106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10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7"/>
        </w:rPr>
        <w:t>ıK.iracı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:07:32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:07:34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" w:right="-20"/>
        <w:jc w:val="left"/>
        <w:tabs>
          <w:tab w:pos="2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9" w:right="-20"/>
        <w:jc w:val="left"/>
        <w:tabs>
          <w:tab w:pos="2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1!2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-1"/>
        </w:rPr>
        <w:t>Saati:Gelmedi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80" w:right="100"/>
          <w:cols w:num="3" w:equalWidth="0">
            <w:col w:w="1318" w:space="751"/>
            <w:col w:w="2210" w:space="519"/>
            <w:col w:w="6942"/>
          </w:cols>
        </w:sectPr>
      </w:pPr>
      <w:rPr/>
    </w:p>
    <w:p>
      <w:pPr>
        <w:spacing w:before="34" w:after="0" w:line="205" w:lineRule="exact"/>
        <w:ind w:left="2030" w:right="-20"/>
        <w:jc w:val="left"/>
        <w:tabs>
          <w:tab w:pos="3480" w:val="left"/>
          <w:tab w:pos="4800" w:val="left"/>
          <w:tab w:pos="7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80" w:right="100"/>
        </w:sectPr>
      </w:pPr>
      <w:rPr/>
    </w:p>
    <w:p>
      <w:pPr>
        <w:spacing w:before="0" w:after="0" w:line="253" w:lineRule="exact"/>
        <w:ind w:left="104" w:right="-7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757575"/>
          <w:spacing w:val="-127"/>
          <w:w w:val="231"/>
          <w:position w:val="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-1"/>
        </w:rPr>
        <w:t>Yawımcı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5"/>
        </w:rPr>
        <w:t>k</w:t>
      </w:r>
      <w:r>
        <w:rPr>
          <w:rFonts w:ascii="Arial" w:hAnsi="Arial" w:cs="Arial" w:eastAsia="Arial"/>
          <w:sz w:val="19"/>
          <w:szCs w:val="19"/>
          <w:color w:val="3B3B3B"/>
          <w:spacing w:val="-56"/>
          <w:w w:val="100"/>
          <w:position w:val="5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ıp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2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Gitınişse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247" w:lineRule="auto"/>
        <w:ind w:right="1079" w:firstLine="4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9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6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1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80" w:right="100"/>
          <w:cols w:num="4" w:equalWidth="0">
            <w:col w:w="1423" w:space="607"/>
            <w:col w:w="2142" w:space="631"/>
            <w:col w:w="1021" w:space="1891"/>
            <w:col w:w="4025"/>
          </w:cols>
        </w:sectPr>
      </w:pPr>
      <w:rPr/>
    </w:p>
    <w:p>
      <w:pPr>
        <w:spacing w:before="29" w:after="0" w:line="240" w:lineRule="auto"/>
        <w:ind w:left="27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08" w:lineRule="exact"/>
        <w:ind w:left="2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9"/>
        </w:rPr>
        <w:t>Söndürmc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9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7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113" w:lineRule="exact"/>
        <w:ind w:left="2768" w:right="-20"/>
        <w:jc w:val="left"/>
        <w:tabs>
          <w:tab w:pos="4680" w:val="left"/>
          <w:tab w:pos="6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66"/>
          <w:position w:val="-1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8"/>
          <w:w w:val="166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0"/>
        </w:rPr>
        <w:t>[Köpük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  <w:position w:val="-1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2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5"/>
          <w:position w:val="-9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75"/>
          <w:position w:val="-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8"/>
          <w:position w:val="-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91"/>
          <w:position w:val="-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"/>
          <w:w w:val="91"/>
          <w:position w:val="-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-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-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91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-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102"/>
          <w:position w:val="-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6"/>
          <w:position w:val="-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80" w:right="100"/>
          <w:cols w:num="2" w:equalWidth="0">
            <w:col w:w="1713" w:space="316"/>
            <w:col w:w="9711"/>
          </w:cols>
        </w:sectPr>
      </w:pPr>
      <w:rPr/>
    </w:p>
    <w:p>
      <w:pPr>
        <w:spacing w:before="0" w:after="0" w:line="428" w:lineRule="exact"/>
        <w:ind w:left="3299" w:right="-20"/>
        <w:jc w:val="left"/>
        <w:tabs>
          <w:tab w:pos="5660" w:val="left"/>
          <w:tab w:pos="6700" w:val="left"/>
          <w:tab w:pos="828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1,5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41"/>
          <w:szCs w:val="41"/>
          <w:color w:val="3B3B3B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3B3B3B"/>
          <w:spacing w:val="-57"/>
          <w:w w:val="51"/>
          <w:position w:val="1"/>
        </w:rPr>
        <w:t> </w:t>
      </w:r>
      <w:r>
        <w:rPr>
          <w:rFonts w:ascii="Arial" w:hAnsi="Arial" w:cs="Arial" w:eastAsia="Arial"/>
          <w:sz w:val="41"/>
          <w:szCs w:val="41"/>
          <w:color w:val="3B3B3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1"/>
          <w:szCs w:val="41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31"/>
          <w:szCs w:val="31"/>
          <w:color w:val="242424"/>
          <w:spacing w:val="0"/>
          <w:w w:val="51"/>
          <w:position w:val="-4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20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konteyne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kavmima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tekerleri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-15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4"/>
        </w:rPr>
        <w:t>­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2" w:lineRule="auto"/>
        <w:ind w:left="283" w:right="8263" w:firstLine="-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yan: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1.00TL'dir.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0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tkikte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göıiilmü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araştırı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88" w:right="-20"/>
        <w:jc w:val="left"/>
        <w:tabs>
          <w:tab w:pos="5020" w:val="left"/>
          <w:tab w:pos="6000" w:val="left"/>
          <w:tab w:pos="6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6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6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dışına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etrafındaki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20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[tutuşturması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-1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2"/>
          <w:w w:val="105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6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80" w:right="100"/>
        </w:sectPr>
      </w:pPr>
      <w:rPr/>
    </w:p>
    <w:p>
      <w:pPr>
        <w:spacing w:before="40" w:after="0" w:line="240" w:lineRule="auto"/>
        <w:ind w:left="2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3" w:lineRule="auto"/>
        <w:ind w:left="288" w:right="-53" w:firstLine="-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6"/>
          <w:w w:val="8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22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5"/>
        </w:rPr>
        <w:t>_,.dn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20"/>
        </w:rPr>
        <w:t>ü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</w:rPr>
        <w:t>[Sir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9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9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:0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5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7"/>
        </w:rPr>
        <w:t>03.2017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1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Işıkkent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73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w w:val="91"/>
        </w:rPr>
        <w:t>[Be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w w:val="9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ISaali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:08:00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ONAYLAYAN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80" w:right="100"/>
          <w:cols w:num="4" w:equalWidth="0">
            <w:col w:w="1808" w:space="203"/>
            <w:col w:w="2992" w:space="1147"/>
            <w:col w:w="1360" w:space="1337"/>
            <w:col w:w="2893"/>
          </w:cols>
        </w:sectPr>
      </w:pPr>
      <w:rPr/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/>
        <w:pict>
          <v:group style="position:absolute;margin-left:15.36pt;margin-top:31.719677pt;width:570.413228pt;height:774.409866pt;mso-position-horizontal-relative:page;mso-position-vertical-relative:page;z-index:-15480" coordorigin="307,634" coordsize="11408,15488">
            <v:shape style="position:absolute;left:307;top:11942;width:3898;height:1709" type="#_x0000_t75">
              <v:imagedata r:id="rId19" o:title=""/>
            </v:shape>
            <v:group style="position:absolute;left:329;top:661;width:11346;height:2" coordorigin="329,661" coordsize="11346,2">
              <v:shape style="position:absolute;left:329;top:661;width:11346;height:2" coordorigin="329,661" coordsize="11346,0" path="m329,661l11675,661e" filled="f" stroked="t" strokeweight=".715958pt" strokecolor="#676767">
                <v:path arrowok="t"/>
              </v:shape>
            </v:group>
            <v:group style="position:absolute;left:341;top:642;width:2;height:15474" coordorigin="341,642" coordsize="2,15474">
              <v:shape style="position:absolute;left:341;top:642;width:2;height:15474" coordorigin="341,642" coordsize="0,15474" path="m341,16115l341,642e" filled="f" stroked="t" strokeweight=".715958pt" strokecolor="#606060">
                <v:path arrowok="t"/>
              </v:shape>
            </v:group>
            <v:group style="position:absolute;left:2086;top:651;width:2;height:1513" coordorigin="2086,651" coordsize="2,1513">
              <v:shape style="position:absolute;left:2086;top:651;width:2;height:1513" coordorigin="2086,651" coordsize="0,1513" path="m2086,2164l2086,651e" filled="f" stroked="t" strokeweight=".715958pt" strokecolor="#707070">
                <v:path arrowok="t"/>
              </v:shape>
            </v:group>
            <v:group style="position:absolute;left:9093;top:651;width:2;height:1513" coordorigin="9093,651" coordsize="2,1513">
              <v:shape style="position:absolute;left:9093;top:651;width:2;height:1513" coordorigin="9093,651" coordsize="0,1513" path="m9093,2164l9093,651e" filled="f" stroked="t" strokeweight=".715958pt" strokecolor="#5B5B5B">
                <v:path arrowok="t"/>
              </v:shape>
            </v:group>
            <v:group style="position:absolute;left:9837;top:1183;width:730;height:2" coordorigin="9837,1183" coordsize="730,2">
              <v:shape style="position:absolute;left:9837;top:1183;width:730;height:2" coordorigin="9837,1183" coordsize="730,0" path="m9837,1183l10568,1183e" filled="f" stroked="t" strokeweight="3.579792pt" strokecolor="#778080">
                <v:path arrowok="t"/>
              </v:shape>
            </v:group>
            <v:group style="position:absolute;left:11675;top:651;width:2;height:15455" coordorigin="11675,651" coordsize="2,15455">
              <v:shape style="position:absolute;left:11675;top:651;width:2;height:15455" coordorigin="11675,651" coordsize="0,15455" path="m11675,16106l11675,651e" filled="f" stroked="t" strokeweight=".715958pt" strokecolor="#6B6B6B">
                <v:path arrowok="t"/>
              </v:shape>
            </v:group>
            <v:group style="position:absolute;left:334;top:2154;width:11350;height:2" coordorigin="334,2154" coordsize="11350,2">
              <v:shape style="position:absolute;left:334;top:2154;width:11350;height:2" coordorigin="334,2154" coordsize="11350,0" path="m334,2154l11684,2154e" filled="f" stroked="t" strokeweight=".715958pt" strokecolor="#5B5B5B">
                <v:path arrowok="t"/>
              </v:shape>
            </v:group>
            <v:group style="position:absolute;left:334;top:2394;width:11350;height:2" coordorigin="334,2394" coordsize="11350,2">
              <v:shape style="position:absolute;left:334;top:2394;width:11350;height:2" coordorigin="334,2394" coordsize="11350,0" path="m334,2394l11684,2394e" filled="f" stroked="t" strokeweight=".715958pt" strokecolor="#5B5B5B">
                <v:path arrowok="t"/>
              </v:shape>
            </v:group>
            <v:group style="position:absolute;left:334;top:2638;width:11350;height:2" coordorigin="334,2638" coordsize="11350,2">
              <v:shape style="position:absolute;left:334;top:2638;width:11350;height:2" coordorigin="334,2638" coordsize="11350,0" path="m334,2638l11684,2638e" filled="f" stroked="t" strokeweight=".715958pt" strokecolor="#606060">
                <v:path arrowok="t"/>
              </v:shape>
            </v:group>
            <v:group style="position:absolute;left:334;top:2877;width:11350;height:2" coordorigin="334,2877" coordsize="11350,2">
              <v:shape style="position:absolute;left:334;top:2877;width:11350;height:2" coordorigin="334,2877" coordsize="11350,0" path="m334,2877l11684,2877e" filled="f" stroked="t" strokeweight=".715958pt" strokecolor="#606060">
                <v:path arrowok="t"/>
              </v:shape>
            </v:group>
            <v:group style="position:absolute;left:329;top:3117;width:11355;height:2" coordorigin="329,3117" coordsize="11355,2">
              <v:shape style="position:absolute;left:329;top:3117;width:11355;height:2" coordorigin="329,3117" coordsize="11355,0" path="m329,3117l11684,3117e" filled="f" stroked="t" strokeweight=".715958pt" strokecolor="#646464">
                <v:path arrowok="t"/>
              </v:shape>
            </v:group>
            <v:group style="position:absolute;left:329;top:3359;width:11355;height:2" coordorigin="329,3359" coordsize="11355,2">
              <v:shape style="position:absolute;left:329;top:3359;width:11355;height:2" coordorigin="329,3359" coordsize="11355,0" path="m329,3359l11684,3359e" filled="f" stroked="t" strokeweight=".715958pt" strokecolor="#606060">
                <v:path arrowok="t"/>
              </v:shape>
            </v:group>
            <v:group style="position:absolute;left:2093;top:4184;width:2;height:8762" coordorigin="2093,4184" coordsize="2,8762">
              <v:shape style="position:absolute;left:2093;top:4184;width:2;height:8762" coordorigin="2093,4184" coordsize="0,8762" path="m2093,12946l2093,4184e" filled="f" stroked="t" strokeweight=".715958pt" strokecolor="#676767">
                <v:path arrowok="t"/>
              </v:shape>
            </v:group>
            <v:group style="position:absolute;left:3795;top:3356;width:2;height:843" coordorigin="3795,3356" coordsize="2,843">
              <v:shape style="position:absolute;left:3795;top:3356;width:2;height:843" coordorigin="3795,3356" coordsize="0,843" path="m3795,4199l3795,3356e" filled="f" stroked="t" strokeweight=".954611pt" strokecolor="#606060">
                <v:path arrowok="t"/>
              </v:shape>
            </v:group>
            <v:group style="position:absolute;left:6907;top:3351;width:2;height:852" coordorigin="6907,3351" coordsize="2,852">
              <v:shape style="position:absolute;left:6907;top:3351;width:2;height:852" coordorigin="6907,3351" coordsize="0,852" path="m6907,4204l6907,3351e" filled="f" stroked="t" strokeweight=".715958pt" strokecolor="#5B5B5B">
                <v:path arrowok="t"/>
              </v:shape>
            </v:group>
            <v:group style="position:absolute;left:329;top:4194;width:11360;height:2" coordorigin="329,4194" coordsize="11360,2">
              <v:shape style="position:absolute;left:329;top:4194;width:11360;height:2" coordorigin="329,4194" coordsize="11360,0" path="m329,4194l11689,4194e" filled="f" stroked="t" strokeweight=".715958pt" strokecolor="#747474">
                <v:path arrowok="t"/>
              </v:shape>
            </v:group>
            <v:group style="position:absolute;left:334;top:4472;width:11355;height:2" coordorigin="334,4472" coordsize="11355,2">
              <v:shape style="position:absolute;left:334;top:4472;width:11355;height:2" coordorigin="334,4472" coordsize="11355,0" path="m334,4472l11689,4472e" filled="f" stroked="t" strokeweight=".715958pt" strokecolor="#777777">
                <v:path arrowok="t"/>
              </v:shape>
            </v:group>
            <v:group style="position:absolute;left:2081;top:4716;width:9603;height:2" coordorigin="2081,4716" coordsize="9603,2">
              <v:shape style="position:absolute;left:2081;top:4716;width:9603;height:2" coordorigin="2081,4716" coordsize="9603,0" path="m2081,4716l11684,4716e" filled="f" stroked="t" strokeweight=".715958pt" strokecolor="#5B5B5B">
                <v:path arrowok="t"/>
              </v:shape>
            </v:group>
            <v:group style="position:absolute;left:4869;top:4711;width:2;height:2174" coordorigin="4869,4711" coordsize="2,2174">
              <v:shape style="position:absolute;left:4869;top:4711;width:2;height:2174" coordorigin="4869,4711" coordsize="0,2174" path="m4869,6885l4869,4711e" filled="f" stroked="t" strokeweight=".715958pt" strokecolor="#545454">
                <v:path arrowok="t"/>
              </v:shape>
            </v:group>
            <v:group style="position:absolute;left:4859;top:5199;width:6825;height:2" coordorigin="4859,5199" coordsize="6825,2">
              <v:shape style="position:absolute;left:4859;top:5199;width:6825;height:2" coordorigin="4859,5199" coordsize="6825,0" path="m4859,5199l11684,5199e" filled="f" stroked="t" strokeweight=".715958pt" strokecolor="#646464">
                <v:path arrowok="t"/>
              </v:shape>
            </v:group>
            <v:group style="position:absolute;left:4859;top:5439;width:6835;height:2" coordorigin="4859,5439" coordsize="6835,2">
              <v:shape style="position:absolute;left:4859;top:5439;width:6835;height:2" coordorigin="4859,5439" coordsize="6835,0" path="m4859,5439l11694,5439e" filled="f" stroked="t" strokeweight=".715958pt" strokecolor="#606060">
                <v:path arrowok="t"/>
              </v:shape>
            </v:group>
            <v:group style="position:absolute;left:4864;top:5681;width:6825;height:2" coordorigin="4864,5681" coordsize="6825,2">
              <v:shape style="position:absolute;left:4864;top:5681;width:6825;height:2" coordorigin="4864,5681" coordsize="6825,0" path="m4864,5681l11689,5681e" filled="f" stroked="t" strokeweight=".715958pt" strokecolor="#606060">
                <v:path arrowok="t"/>
              </v:shape>
            </v:group>
            <v:group style="position:absolute;left:2086;top:5922;width:9603;height:2" coordorigin="2086,5922" coordsize="9603,2">
              <v:shape style="position:absolute;left:2086;top:5922;width:9603;height:2" coordorigin="2086,5922" coordsize="9603,0" path="m2086,5922l11689,5922e" filled="f" stroked="t" strokeweight=".715958pt" strokecolor="#646464">
                <v:path arrowok="t"/>
              </v:shape>
            </v:group>
            <v:group style="position:absolute;left:807;top:6162;width:10883;height:2" coordorigin="807,6162" coordsize="10883,2">
              <v:shape style="position:absolute;left:807;top:6162;width:10883;height:2" coordorigin="807,6162" coordsize="10883,0" path="m807,6162l11689,6162e" filled="f" stroked="t" strokeweight=".715958pt" strokecolor="#606060">
                <v:path arrowok="t"/>
              </v:shape>
            </v:group>
            <v:group style="position:absolute;left:2086;top:6636;width:9613;height:2" coordorigin="2086,6636" coordsize="9613,2">
              <v:shape style="position:absolute;left:2086;top:6636;width:9613;height:2" coordorigin="2086,6636" coordsize="9613,0" path="m2086,6636l11699,6636e" filled="f" stroked="t" strokeweight=".715958pt" strokecolor="#606060">
                <v:path arrowok="t"/>
              </v:shape>
            </v:group>
            <v:group style="position:absolute;left:2081;top:6875;width:9618;height:2" coordorigin="2081,6875" coordsize="9618,2">
              <v:shape style="position:absolute;left:2081;top:6875;width:9618;height:2" coordorigin="2081,6875" coordsize="9618,0" path="m2081,6875l11699,6875e" filled="f" stroked="t" strokeweight=".715958pt" strokecolor="#5B5B5B">
                <v:path arrowok="t"/>
              </v:shape>
            </v:group>
            <v:group style="position:absolute;left:7775;top:6147;width:2;height:737" coordorigin="7775,6147" coordsize="2,737">
              <v:shape style="position:absolute;left:7775;top:6147;width:2;height:737" coordorigin="7775,6147" coordsize="0,737" path="m7775,6885l7775,6147e" filled="f" stroked="t" strokeweight=".954611pt" strokecolor="#606060">
                <v:path arrowok="t"/>
              </v:shape>
            </v:group>
            <v:group style="position:absolute;left:334;top:7119;width:11360;height:2" coordorigin="334,7119" coordsize="11360,2">
              <v:shape style="position:absolute;left:334;top:7119;width:11360;height:2" coordorigin="334,7119" coordsize="11360,0" path="m334,7119l11694,7119e" filled="f" stroked="t" strokeweight=".715958pt" strokecolor="#5B5B5B">
                <v:path arrowok="t"/>
              </v:shape>
            </v:group>
            <v:group style="position:absolute;left:334;top:7593;width:11360;height:2" coordorigin="334,7593" coordsize="11360,2">
              <v:shape style="position:absolute;left:334;top:7593;width:11360;height:2" coordorigin="334,7593" coordsize="11360,0" path="m334,7593l11694,7593e" filled="f" stroked="t" strokeweight=".715958pt" strokecolor="#646464">
                <v:path arrowok="t"/>
              </v:shape>
            </v:group>
            <v:group style="position:absolute;left:4873;top:7584;width:2;height:766" coordorigin="4873,7584" coordsize="2,766">
              <v:shape style="position:absolute;left:4873;top:7584;width:2;height:766" coordorigin="4873,7584" coordsize="0,766" path="m4873,8350l4873,7584e" filled="f" stroked="t" strokeweight=".715958pt" strokecolor="#5B5B5B">
                <v:path arrowok="t"/>
              </v:shape>
            </v:group>
            <v:group style="position:absolute;left:4869;top:7833;width:6825;height:2" coordorigin="4869,7833" coordsize="6825,2">
              <v:shape style="position:absolute;left:4869;top:7833;width:6825;height:2" coordorigin="4869,7833" coordsize="6825,0" path="m4869,7833l11694,7833e" filled="f" stroked="t" strokeweight=".715958pt" strokecolor="#6B6B6B">
                <v:path arrowok="t"/>
              </v:shape>
            </v:group>
            <v:group style="position:absolute;left:4864;top:8072;width:6830;height:2" coordorigin="4864,8072" coordsize="6830,2">
              <v:shape style="position:absolute;left:4864;top:8072;width:6830;height:2" coordorigin="4864,8072" coordsize="6830,0" path="m4864,8072l11694,8072e" filled="f" stroked="t" strokeweight=".715958pt" strokecolor="#676767">
                <v:path arrowok="t"/>
              </v:shape>
            </v:group>
            <v:group style="position:absolute;left:339;top:8345;width:11355;height:2" coordorigin="339,8345" coordsize="11355,2">
              <v:shape style="position:absolute;left:339;top:8345;width:11355;height:2" coordorigin="339,8345" coordsize="11355,0" path="m339,8345l11694,8345e" filled="f" stroked="t" strokeweight=".715958pt" strokecolor="#646464">
                <v:path arrowok="t"/>
              </v:shape>
            </v:group>
            <v:group style="position:absolute;left:339;top:9044;width:11360;height:2" coordorigin="339,9044" coordsize="11360,2">
              <v:shape style="position:absolute;left:339;top:9044;width:11360;height:2" coordorigin="339,9044" coordsize="11360,0" path="m339,9044l11699,9044e" filled="f" stroked="t" strokeweight=".715958pt" strokecolor="#606060">
                <v:path arrowok="t"/>
              </v:shape>
            </v:group>
            <v:group style="position:absolute;left:334;top:9978;width:11369;height:2" coordorigin="334,9978" coordsize="11369,2">
              <v:shape style="position:absolute;left:334;top:9978;width:11369;height:2" coordorigin="334,9978" coordsize="11369,0" path="m334,9978l11704,9978e" filled="f" stroked="t" strokeweight=".715958pt" strokecolor="#646464">
                <v:path arrowok="t"/>
              </v:shape>
            </v:group>
            <v:group style="position:absolute;left:339;top:10217;width:11365;height:2" coordorigin="339,10217" coordsize="11365,2">
              <v:shape style="position:absolute;left:339;top:10217;width:11365;height:2" coordorigin="339,10217" coordsize="11365,0" path="m339,10217l11704,10217e" filled="f" stroked="t" strokeweight=".715958pt" strokecolor="#646464">
                <v:path arrowok="t"/>
              </v:shape>
            </v:group>
            <v:group style="position:absolute;left:339;top:10459;width:11365;height:2" coordorigin="339,10459" coordsize="11365,2">
              <v:shape style="position:absolute;left:339;top:10459;width:11365;height:2" coordorigin="339,10459" coordsize="11365,0" path="m339,10459l11704,10459e" filled="f" stroked="t" strokeweight=".715958pt" strokecolor="#646464">
                <v:path arrowok="t"/>
              </v:shape>
            </v:group>
            <v:group style="position:absolute;left:339;top:10928;width:11365;height:2" coordorigin="339,10928" coordsize="11365,2">
              <v:shape style="position:absolute;left:339;top:10928;width:11365;height:2" coordorigin="339,10928" coordsize="11365,0" path="m339,10928l11704,10928e" filled="f" stroked="t" strokeweight=".715958pt" strokecolor="#646464">
                <v:path arrowok="t"/>
              </v:shape>
            </v:group>
            <v:group style="position:absolute;left:339;top:11172;width:11355;height:2" coordorigin="339,11172" coordsize="11355,2">
              <v:shape style="position:absolute;left:339;top:11172;width:11355;height:2" coordorigin="339,11172" coordsize="11355,0" path="m339,11172l11694,11172e" filled="f" stroked="t" strokeweight=".715958pt" strokecolor="#646464">
                <v:path arrowok="t"/>
              </v:shape>
            </v:group>
            <v:group style="position:absolute;left:862;top:11170;width:2;height:771" coordorigin="862,11170" coordsize="2,771">
              <v:shape style="position:absolute;left:862;top:11170;width:2;height:771" coordorigin="862,11170" coordsize="0,771" path="m862,11941l862,11170e" filled="f" stroked="t" strokeweight=".954611pt" strokecolor="#676767">
                <v:path arrowok="t"/>
              </v:shape>
            </v:group>
            <v:group style="position:absolute;left:1418;top:11117;width:2;height:823" coordorigin="1418,11117" coordsize="2,823">
              <v:shape style="position:absolute;left:1418;top:11117;width:2;height:823" coordorigin="1418,11117" coordsize="0,823" path="m1418,11941l1418,11117e" filled="f" stroked="t" strokeweight=".715958pt" strokecolor="#6B6B6B">
                <v:path arrowok="t"/>
              </v:shape>
            </v:group>
            <v:group style="position:absolute;left:339;top:11412;width:11369;height:2" coordorigin="339,11412" coordsize="11369,2">
              <v:shape style="position:absolute;left:339;top:11412;width:11369;height:2" coordorigin="339,11412" coordsize="11369,0" path="m339,11412l11708,11412e" filled="f" stroked="t" strokeweight=".715958pt" strokecolor="#646464">
                <v:path arrowok="t"/>
              </v:shape>
            </v:group>
            <v:group style="position:absolute;left:2916;top:14567;width:788;height:2" coordorigin="2916,14567" coordsize="788,2">
              <v:shape style="position:absolute;left:2916;top:14567;width:788;height:2" coordorigin="2916,14567" coordsize="788,0" path="m2916,14567l3704,14567e" filled="f" stroked="t" strokeweight=".954611pt" strokecolor="#6470BF">
                <v:path arrowok="t"/>
              </v:shape>
            </v:group>
            <v:group style="position:absolute;left:348;top:16101;width:11360;height:2" coordorigin="348,16101" coordsize="11360,2">
              <v:shape style="position:absolute;left:348;top:16101;width:11360;height:2" coordorigin="348,16101" coordsize="11360,0" path="m348,16101l11708,16101e" filled="f" stroked="t" strokeweight=".715958pt" strokecolor="#6B6B6B">
                <v:path arrowok="t"/>
              </v:shape>
            </v:group>
            <v:group style="position:absolute;left:7346;top:11165;width:2;height:4941" coordorigin="7346,11165" coordsize="2,4941">
              <v:shape style="position:absolute;left:7346;top:11165;width:2;height:4941" coordorigin="7346,11165" coordsize="0,4941" path="m7346,16106l7346,11165e" filled="f" stroked="t" strokeweight=".715958pt" strokecolor="#575757">
                <v:path arrowok="t"/>
              </v:shape>
            </v:group>
            <w10:wrap type="none"/>
          </v:group>
        </w:pict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9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left="496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8.989578pt;margin-top:-13.920662pt;width:12.39242pt;height:48.5pt;mso-position-horizontal-relative:page;mso-position-vertical-relative:paragraph;z-index:-15478" type="#_x0000_t202" filled="f" stroked="f">
            <v:textbox inset="0,0,0,0">
              <w:txbxContent>
                <w:p>
                  <w:pPr>
                    <w:spacing w:before="0" w:after="0" w:line="970" w:lineRule="exact"/>
                    <w:ind w:right="-186"/>
                    <w:jc w:val="left"/>
                    <w:rPr>
                      <w:rFonts w:ascii="Arial" w:hAnsi="Arial" w:cs="Arial" w:eastAsia="Arial"/>
                      <w:sz w:val="97"/>
                      <w:szCs w:val="97"/>
                    </w:rPr>
                  </w:pPr>
                  <w:rPr/>
                  <w:r>
                    <w:rPr>
                      <w:rFonts w:ascii="Arial" w:hAnsi="Arial" w:cs="Arial" w:eastAsia="Arial"/>
                      <w:sz w:val="97"/>
                      <w:szCs w:val="97"/>
                      <w:color w:val="3B3F70"/>
                      <w:spacing w:val="-69"/>
                      <w:w w:val="87"/>
                      <w:position w:val="-1"/>
                    </w:rPr>
                    <w:t>/</w:t>
                  </w:r>
                  <w:r>
                    <w:rPr>
                      <w:rFonts w:ascii="Arial" w:hAnsi="Arial" w:cs="Arial" w:eastAsia="Arial"/>
                      <w:sz w:val="97"/>
                      <w:szCs w:val="97"/>
                      <w:color w:val="757575"/>
                      <w:spacing w:val="0"/>
                      <w:w w:val="34"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97"/>
                      <w:szCs w:val="9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3B3B3B"/>
          <w:spacing w:val="0"/>
          <w:w w:val="67"/>
          <w:b/>
          <w:bCs/>
        </w:rPr>
        <w:t>Ab</w:t>
      </w:r>
      <w:r>
        <w:rPr>
          <w:rFonts w:ascii="Arial" w:hAnsi="Arial" w:cs="Arial" w:eastAsia="Arial"/>
          <w:sz w:val="24"/>
          <w:szCs w:val="24"/>
          <w:color w:val="3B3B3B"/>
          <w:spacing w:val="0"/>
          <w:w w:val="67"/>
          <w:b/>
          <w:bCs/>
        </w:rPr>
        <w:t>c</w:t>
      </w:r>
      <w:r>
        <w:rPr>
          <w:rFonts w:ascii="Arial" w:hAnsi="Arial" w:cs="Arial" w:eastAsia="Arial"/>
          <w:sz w:val="24"/>
          <w:szCs w:val="24"/>
          <w:color w:val="3B3B3B"/>
          <w:spacing w:val="20"/>
          <w:w w:val="67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595959"/>
          <w:spacing w:val="0"/>
          <w:w w:val="100"/>
          <w:b/>
          <w:bCs/>
        </w:rPr>
        <w:t>ur</w:t>
      </w:r>
      <w:r>
        <w:rPr>
          <w:rFonts w:ascii="Arial" w:hAnsi="Arial" w:cs="Arial" w:eastAsia="Arial"/>
          <w:sz w:val="24"/>
          <w:szCs w:val="24"/>
          <w:color w:val="595959"/>
          <w:spacing w:val="3"/>
          <w:w w:val="100"/>
          <w:b/>
          <w:bCs/>
        </w:rPr>
        <w:t>r</w:t>
      </w:r>
      <w:r>
        <w:rPr>
          <w:rFonts w:ascii="Arial" w:hAnsi="Arial" w:cs="Arial" w:eastAsia="Arial"/>
          <w:sz w:val="24"/>
          <w:szCs w:val="24"/>
          <w:color w:val="757575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color w:val="757575"/>
          <w:spacing w:val="0"/>
          <w:w w:val="100"/>
          <w:b/>
          <w:bCs/>
        </w:rPr>
        <w:t>ı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7" w:after="0" w:line="240" w:lineRule="auto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595959"/>
          <w:spacing w:val="-22"/>
          <w:w w:val="87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color w:val="4F5674"/>
          <w:spacing w:val="0"/>
          <w:w w:val="171"/>
        </w:rPr>
        <w:t>_jı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left="-36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09" w:right="27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8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36" w:right="12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Samet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MUTLU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" w:right="3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BAKIR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429" w:right="47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9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6.639996pt;height:19.2pt;mso-position-horizontal-relative:char;mso-position-vertical-relative:line" type="#_x0000_t75">
            <v:imagedata r:id="rId2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24.320007pt;margin-top:18.906799pt;width:119.040001pt;height:97.919998pt;mso-position-horizontal-relative:page;mso-position-vertical-relative:paragraph;z-index:-15479" type="#_x0000_t75">
            <v:imagedata r:id="rId21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80" w:right="100"/>
          <w:cols w:num="4" w:equalWidth="0">
            <w:col w:w="665" w:space="1011"/>
            <w:col w:w="2105" w:space="906"/>
            <w:col w:w="1461" w:space="2257"/>
            <w:col w:w="3335"/>
          </w:cols>
        </w:sectPr>
      </w:pPr>
      <w:rPr/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6" w:lineRule="exact"/>
        <w:ind w:left="3833" w:right="-20"/>
        <w:jc w:val="left"/>
        <w:tabs>
          <w:tab w:pos="1026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544262pt;margin-top:-14.331874pt;width:310.202969pt;height:43.0pt;mso-position-horizontal-relative:page;mso-position-vertical-relative:paragraph;z-index:-15474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tabs>
                      <w:tab w:pos="280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2F2F2F"/>
                      <w:spacing w:val="0"/>
                      <w:w w:val="175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2F2F2F"/>
                      <w:spacing w:val="0"/>
                      <w:w w:val="100"/>
                      <w:b/>
                      <w:bCs/>
                      <w:i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2F2F2F"/>
                      <w:spacing w:val="0"/>
                      <w:w w:val="100"/>
                      <w:b/>
                      <w:bCs/>
                      <w:i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14"/>
                      <w:position w:val="23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6"/>
                      <w:w w:val="114"/>
                      <w:position w:val="2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14"/>
                      <w:position w:val="23"/>
                    </w:rPr>
                    <w:t>BÜYÜKŞEHİR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-6"/>
                      <w:w w:val="114"/>
                      <w:position w:val="2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14"/>
                      <w:position w:val="23"/>
                    </w:rPr>
                    <w:t>BELEDİYESİ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12"/>
          <w:position w:val="-9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2"/>
          <w:w w:val="112"/>
          <w:position w:val="-9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9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112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9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12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9"/>
        </w:rPr>
        <w:t>BAŞKANLlCil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9"/>
        </w:rPr>
      </w:r>
      <w:r>
        <w:rPr>
          <w:rFonts w:ascii="Arial" w:hAnsi="Arial" w:cs="Arial" w:eastAsia="Arial"/>
          <w:sz w:val="41"/>
          <w:szCs w:val="41"/>
          <w:color w:val="565656"/>
          <w:spacing w:val="0"/>
          <w:w w:val="57"/>
          <w:position w:val="-5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28" w:lineRule="exact"/>
        <w:ind w:left="906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-1"/>
        </w:rPr>
        <w:t>IZ</w:t>
      </w:r>
      <w:r>
        <w:rPr>
          <w:rFonts w:ascii="Arial" w:hAnsi="Arial" w:cs="Arial" w:eastAsia="Arial"/>
          <w:sz w:val="14"/>
          <w:szCs w:val="14"/>
          <w:color w:val="2F2F2F"/>
          <w:spacing w:val="3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16"/>
          <w:position w:val="-1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640" w:right="-20"/>
        <w:jc w:val="left"/>
        <w:tabs>
          <w:tab w:pos="3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F2F2F"/>
          <w:spacing w:val="-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687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93.983856pt;margin-top:25.354618pt;width:.1pt;height:12.430363pt;mso-position-horizontal-relative:page;mso-position-vertical-relative:paragraph;z-index:-15476" coordorigin="7880,507" coordsize="2,249">
            <v:shape style="position:absolute;left:7880;top:507;width:2;height:249" coordorigin="7880,507" coordsize="0,249" path="m7880,756l7880,507e" filled="f" stroked="t" strokeweight=".713954pt" strokecolor="#5B5B5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13"/>
          <w:position w:val="8"/>
        </w:rPr>
        <w:t>BELEDIYESI</w:t>
      </w:r>
      <w:r>
        <w:rPr>
          <w:rFonts w:ascii="Arial" w:hAnsi="Arial" w:cs="Arial" w:eastAsia="Arial"/>
          <w:sz w:val="14"/>
          <w:szCs w:val="14"/>
          <w:color w:val="2F2F2F"/>
          <w:spacing w:val="-36"/>
          <w:w w:val="113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40" w:lineRule="auto"/>
        <w:ind w:right="1384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.942663pt;margin-top:-46.155724pt;width:332.739392pt;height:60.355795pt;mso-position-horizontal-relative:page;mso-position-vertical-relative:paragraph;z-index:-15475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39" w:hRule="exact"/>
                    </w:trPr>
                    <w:tc>
                      <w:tcPr>
                        <w:tcW w:w="1241" w:type="dxa"/>
                        <w:tcBorders>
                          <w:top w:val="single" w:sz="5.711632" w:space="0" w:color="646464"/>
                          <w:bottom w:val="single" w:sz="5.711632" w:space="0" w:color="60606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2" w:after="0" w:line="240" w:lineRule="auto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110"/>
                          </w:rPr>
                          <w:t>OlayTarihi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530" w:type="dxa"/>
                        <w:tcBorders>
                          <w:top w:val="single" w:sz="5.711632" w:space="0" w:color="646464"/>
                          <w:bottom w:val="single" w:sz="5.711632" w:space="0" w:color="60606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18" w:lineRule="exact"/>
                          <w:ind w:left="17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4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4"/>
                          </w:rPr>
                          <w:t>07.03.2017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435" w:type="dxa"/>
                        <w:tcBorders>
                          <w:top w:val="single" w:sz="5.711632" w:space="0" w:color="646464"/>
                          <w:bottom w:val="single" w:sz="5.711632" w:space="0" w:color="60606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18" w:lineRule="exact"/>
                          <w:ind w:left="30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65656"/>
                            <w:w w:val="84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65656"/>
                            <w:w w:val="83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65656"/>
                            <w:spacing w:val="-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Sıra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449" w:type="dxa"/>
                        <w:tcBorders>
                          <w:top w:val="single" w:sz="6" w:space="0" w:color="auto"/>
                          <w:bottom w:val="single" w:sz="6" w:space="0" w:color="auto"/>
                          <w:left w:val="single" w:sz="6" w:space="0" w:color="auto"/>
                          <w:right w:val="single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241" w:type="dxa"/>
                        <w:tcBorders>
                          <w:top w:val="single" w:sz="5.711632" w:space="0" w:color="606060"/>
                          <w:bottom w:val="single" w:sz="5.711632" w:space="0" w:color="5B5B5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2" w:after="0" w:line="240" w:lineRule="auto"/>
                          <w:ind w:left="4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4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530" w:type="dxa"/>
                        <w:tcBorders>
                          <w:top w:val="single" w:sz="5.711632" w:space="0" w:color="606060"/>
                          <w:bottom w:val="single" w:sz="5.711632" w:space="0" w:color="5B5B5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18" w:lineRule="exact"/>
                          <w:ind w:left="18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4"/>
                          </w:rPr>
                          <w:t>07.03.2017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435" w:type="dxa"/>
                        <w:tcBorders>
                          <w:top w:val="single" w:sz="5.711632" w:space="0" w:color="606060"/>
                          <w:bottom w:val="single" w:sz="5.711632" w:space="0" w:color="5B5B5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18" w:lineRule="exact"/>
                          <w:ind w:left="305" w:right="-20"/>
                          <w:jc w:val="left"/>
                          <w:tabs>
                            <w:tab w:pos="16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100"/>
                          </w:rPr>
                          <w:t>!Kayıt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-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65656"/>
                            <w:spacing w:val="0"/>
                            <w:w w:val="12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65656"/>
                            <w:spacing w:val="-13"/>
                            <w:w w:val="12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20"/>
                          </w:rPr>
                          <w:t>1538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449" w:type="dxa"/>
                        <w:tcBorders>
                          <w:top w:val="single" w:sz="6" w:space="0" w:color="auto"/>
                          <w:bottom w:val="single" w:sz="6" w:space="0" w:color="auto"/>
                          <w:left w:val="single" w:sz="6" w:space="0" w:color="auto"/>
                          <w:right w:val="single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21" w:hRule="exact"/>
                    </w:trPr>
                    <w:tc>
                      <w:tcPr>
                        <w:tcW w:w="1241" w:type="dxa"/>
                        <w:tcBorders>
                          <w:top w:val="single" w:sz="6" w:space="0" w:color="auto"/>
                          <w:bottom w:val="single" w:sz="6" w:space="0" w:color="auto"/>
                          <w:left w:val="single" w:sz="6" w:space="0" w:color="auto"/>
                          <w:right w:val="single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530" w:type="dxa"/>
                        <w:tcBorders>
                          <w:top w:val="single" w:sz="6" w:space="0" w:color="auto"/>
                          <w:bottom w:val="single" w:sz="6" w:space="0" w:color="auto"/>
                          <w:left w:val="single" w:sz="6" w:space="0" w:color="auto"/>
                          <w:right w:val="single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435" w:type="dxa"/>
                        <w:tcBorders>
                          <w:top w:val="single" w:sz="6" w:space="0" w:color="auto"/>
                          <w:bottom w:val="single" w:sz="6" w:space="0" w:color="auto"/>
                          <w:left w:val="single" w:sz="6" w:space="0" w:color="auto"/>
                          <w:right w:val="single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449" w:type="dxa"/>
                        <w:tcBorders>
                          <w:top w:val="single" w:sz="6" w:space="0" w:color="auto"/>
                          <w:bottom w:val="single" w:sz="6" w:space="0" w:color="auto"/>
                          <w:left w:val="single" w:sz="6" w:space="0" w:color="auto"/>
                          <w:right w:val="single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54" w:hRule="exact"/>
                    </w:trPr>
                    <w:tc>
                      <w:tcPr>
                        <w:tcW w:w="1241" w:type="dxa"/>
                        <w:tcBorders>
                          <w:top w:val="single" w:sz="5.711632" w:space="0" w:color="545454"/>
                          <w:bottom w:val="single" w:sz="5.711632" w:space="0" w:color="64646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2" w:after="0" w:line="240" w:lineRule="auto"/>
                          <w:ind w:left="4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100"/>
                          </w:rPr>
                          <w:t>Doğru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3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413" w:type="dxa"/>
                        <w:gridSpan w:val="3"/>
                        <w:tcBorders>
                          <w:top w:val="nil" w:sz="6" w:space="0" w:color="auto"/>
                          <w:bottom w:val="single" w:sz="5.711632" w:space="0" w:color="64646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4" w:after="0" w:line="216" w:lineRule="exact"/>
                          <w:ind w:left="18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Atmaca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Mahallesi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Musaila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Bayırı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2"/>
                          </w:rPr>
                          <w:t>BERGAMA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241" w:type="dxa"/>
                        <w:tcBorders>
                          <w:top w:val="single" w:sz="5.711632" w:space="0" w:color="646464"/>
                          <w:bottom w:val="single" w:sz="5.711632" w:space="0" w:color="60606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4" w:after="0" w:line="240" w:lineRule="auto"/>
                          <w:ind w:left="4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4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413" w:type="dxa"/>
                        <w:gridSpan w:val="3"/>
                        <w:tcBorders>
                          <w:top w:val="single" w:sz="5.711632" w:space="0" w:color="646464"/>
                          <w:bottom w:val="single" w:sz="5.711632" w:space="0" w:color="60606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4" w:after="0" w:line="240" w:lineRule="auto"/>
                          <w:ind w:left="174" w:right="-20"/>
                          <w:jc w:val="left"/>
                          <w:tabs>
                            <w:tab w:pos="29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65656"/>
                            <w:spacing w:val="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65656"/>
                            <w:spacing w:val="20"/>
                            <w:w w:val="13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Yangını</w:t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Kundaklama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60" w:lineRule="exact"/>
        <w:ind w:left="164" w:right="-20"/>
        <w:jc w:val="left"/>
        <w:tabs>
          <w:tab w:pos="368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7"/>
          <w:position w:val="2"/>
        </w:rPr>
        <w:t>lse: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  <w:position w:val="3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91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  <w:position w:val="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68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Husus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5"/>
        </w:rPr>
        <w:t>Otomobil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" w:lineRule="exact"/>
        <w:ind w:left="36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8.698761pt;margin-top:.945736pt;width:86.818005pt;height:28pt;mso-position-horizontal-relative:page;mso-position-vertical-relative:paragraph;z-index:-15471" type="#_x0000_t202" filled="f" stroked="f">
            <v:textbox inset="0,0,0,0">
              <w:txbxContent>
                <w:p>
                  <w:pPr>
                    <w:spacing w:before="0" w:after="0" w:line="560" w:lineRule="exact"/>
                    <w:ind w:right="-124"/>
                    <w:jc w:val="left"/>
                    <w:tabs>
                      <w:tab w:pos="1540" w:val="left"/>
                    </w:tabs>
                    <w:rPr>
                      <w:rFonts w:ascii="Arial" w:hAnsi="Arial" w:cs="Arial" w:eastAsia="Arial"/>
                      <w:sz w:val="56"/>
                      <w:szCs w:val="56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2F2F2F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F2F2F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F2F2F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444444"/>
                      <w:spacing w:val="0"/>
                      <w:w w:val="11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0"/>
        </w:rPr>
        <w:t>Belonarme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0"/>
        </w:rPr>
        <w:t>Kııgir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9"/>
          <w:w w:val="100"/>
          <w:position w:val="-10"/>
        </w:rPr>
        <w:t> </w:t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00"/>
          <w:position w:val="-10"/>
        </w:rPr>
        <w:t>Ahşap</w:t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00"/>
          <w:position w:val="-10"/>
        </w:rPr>
        <w:t>  </w:t>
      </w:r>
      <w:r>
        <w:rPr>
          <w:rFonts w:ascii="Arial" w:hAnsi="Arial" w:cs="Arial" w:eastAsia="Arial"/>
          <w:sz w:val="15"/>
          <w:szCs w:val="15"/>
          <w:color w:val="444444"/>
          <w:spacing w:val="31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"/>
          <w:w w:val="100"/>
          <w:position w:val="-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1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0"/>
        </w:rPr>
        <w:t>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9" w:after="0" w:line="387" w:lineRule="exact"/>
        <w:ind w:left="5109" w:right="-20"/>
        <w:jc w:val="left"/>
        <w:tabs>
          <w:tab w:pos="560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676767"/>
          <w:spacing w:val="0"/>
          <w:w w:val="51"/>
          <w:position w:val="-9"/>
        </w:rPr>
        <w:t>ı</w:t>
      </w:r>
      <w:r>
        <w:rPr>
          <w:rFonts w:ascii="Arial" w:hAnsi="Arial" w:cs="Arial" w:eastAsia="Arial"/>
          <w:sz w:val="42"/>
          <w:szCs w:val="42"/>
          <w:color w:val="676767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42"/>
          <w:szCs w:val="42"/>
          <w:color w:val="676767"/>
          <w:spacing w:val="0"/>
          <w:w w:val="100"/>
          <w:position w:val="-9"/>
        </w:rPr>
      </w:r>
      <w:r>
        <w:rPr>
          <w:rFonts w:ascii="Arial" w:hAnsi="Arial" w:cs="Arial" w:eastAsia="Arial"/>
          <w:sz w:val="42"/>
          <w:szCs w:val="42"/>
          <w:color w:val="B3B3B3"/>
          <w:spacing w:val="0"/>
          <w:w w:val="51"/>
          <w:position w:val="-9"/>
        </w:rPr>
        <w:t>ı</w:t>
      </w:r>
      <w:r>
        <w:rPr>
          <w:rFonts w:ascii="Arial" w:hAnsi="Arial" w:cs="Arial" w:eastAsia="Arial"/>
          <w:sz w:val="42"/>
          <w:szCs w:val="42"/>
          <w:color w:val="B3B3B3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42"/>
          <w:szCs w:val="42"/>
          <w:color w:val="B3B3B3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  <w:position w:val="0"/>
        </w:rPr>
        <w:t>05:35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3" w:lineRule="exact"/>
        <w:ind w:left="149" w:right="-20"/>
        <w:jc w:val="left"/>
        <w:tabs>
          <w:tab w:pos="2180" w:val="left"/>
          <w:tab w:pos="5760" w:val="left"/>
          <w:tab w:pos="77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42"/>
          <w:szCs w:val="42"/>
          <w:color w:val="444444"/>
          <w:w w:val="51"/>
          <w:position w:val="2"/>
        </w:rPr>
        <w:t>r</w:t>
      </w:r>
      <w:r>
        <w:rPr>
          <w:rFonts w:ascii="Times New Roman" w:hAnsi="Times New Roman" w:cs="Times New Roman" w:eastAsia="Times New Roman"/>
          <w:sz w:val="42"/>
          <w:szCs w:val="42"/>
          <w:color w:val="444444"/>
          <w:spacing w:val="14"/>
          <w:w w:val="51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2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2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3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37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>Salıibi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4"/>
          <w:position w:val="2"/>
        </w:rPr>
        <w:t>:Yaku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4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1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BAŞAK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  <w:position w:val="2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93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5"/>
          <w:szCs w:val="25"/>
          <w:color w:val="444444"/>
          <w:spacing w:val="0"/>
          <w:w w:val="100"/>
          <w:position w:val="2"/>
        </w:rPr>
        <w:t>--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21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:Yüksel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KAHRAMAN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196" w:right="-20"/>
        <w:jc w:val="left"/>
        <w:tabs>
          <w:tab w:pos="47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05:25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0"/>
        </w:rPr>
        <w:t>05:28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40" w:bottom="280" w:left="260" w:right="140"/>
        </w:sectPr>
      </w:pPr>
      <w:rPr/>
    </w:p>
    <w:p>
      <w:pPr>
        <w:spacing w:before="5" w:after="0" w:line="240" w:lineRule="auto"/>
        <w:ind w:left="14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  <w:position w:val="-1"/>
        </w:rPr>
        <w:t>604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140"/>
          <w:cols w:num="2" w:equalWidth="0">
            <w:col w:w="631" w:space="1565"/>
            <w:col w:w="9324"/>
          </w:cols>
        </w:sectPr>
      </w:pPr>
      <w:rPr/>
    </w:p>
    <w:p>
      <w:pPr>
        <w:spacing w:before="8" w:after="0" w:line="240" w:lineRule="auto"/>
        <w:ind w:left="168" w:right="-20"/>
        <w:jc w:val="left"/>
        <w:tabs>
          <w:tab w:pos="4740" w:val="left"/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4761" w:right="-20"/>
        <w:jc w:val="left"/>
        <w:tabs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8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4752" w:right="-20"/>
        <w:jc w:val="left"/>
        <w:tabs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05:38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201" w:right="-20"/>
        <w:jc w:val="left"/>
        <w:tabs>
          <w:tab w:pos="4740" w:val="left"/>
          <w:tab w:pos="7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2" w:lineRule="auto"/>
        <w:ind w:left="2201" w:right="2533" w:firstLine="-1585"/>
        <w:jc w:val="left"/>
        <w:tabs>
          <w:tab w:pos="47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2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2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6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59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patlamalı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bayıra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sürüklenmi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68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244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</w:rPr>
        <w:t>yapılmıştı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88" w:lineRule="exact"/>
        <w:ind w:left="164" w:right="-20"/>
        <w:jc w:val="left"/>
        <w:tabs>
          <w:tab w:pos="4740" w:val="left"/>
          <w:tab w:pos="6640" w:val="left"/>
          <w:tab w:pos="8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9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5" w:lineRule="exact"/>
        <w:ind w:left="5095" w:right="-20"/>
        <w:jc w:val="left"/>
        <w:tabs>
          <w:tab w:pos="6640" w:val="left"/>
          <w:tab w:pos="7020" w:val="left"/>
          <w:tab w:pos="8220" w:val="left"/>
          <w:tab w:pos="86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103"/>
          <w:position w:val="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343434"/>
          <w:position w:val="3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343434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81"/>
          <w:position w:val="3"/>
        </w:rPr>
        <w:t>--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565656"/>
          <w:spacing w:val="11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565656"/>
          <w:spacing w:val="11"/>
          <w:w w:val="99"/>
          <w:position w:val="0"/>
        </w:rPr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99"/>
          <w:u w:val="single" w:color="4F4F4F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100"/>
          <w:u w:val="single" w:color="4F4F4F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100"/>
          <w:u w:val="single" w:color="4F4F4F"/>
          <w:position w:val="0"/>
        </w:rPr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21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5885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plaka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2016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model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metali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renkli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Dacia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husus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otomobil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52" w:lineRule="auto"/>
        <w:ind w:left="168" w:right="3698"/>
        <w:jc w:val="left"/>
        <w:tabs>
          <w:tab w:pos="2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63"/>
        </w:rPr>
        <w:t>ra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6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4"/>
          <w:w w:val="16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55,000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8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8"/>
        </w:rPr>
        <w:t>Elli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9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9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15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dir.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2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5885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2016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3B3B3"/>
          <w:spacing w:val="6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metali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renkli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Daci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53" w:lineRule="auto"/>
        <w:ind w:left="2201" w:right="72" w:firstLine="-2032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husus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otomobilde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incelemede;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akşamda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edile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aracıı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içinde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koltukları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boy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aksamında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sürede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hızlı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1"/>
        </w:rPr>
        <w:t>örillmesi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bulunduğ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vaziyette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yokuş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aşağı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etrafında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1"/>
        </w:rPr>
        <w:t>ebebiyet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6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verebilece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emareni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bulunmayışı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sebebinin;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tarafından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kundaklanara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</w:rPr>
        <w:t>yanıı,ı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çıkartılmışolabileceği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73" w:lineRule="auto"/>
        <w:ind w:left="164" w:right="3126" w:firstLine="5"/>
        <w:jc w:val="left"/>
        <w:tabs>
          <w:tab w:pos="600" w:val="left"/>
          <w:tab w:pos="220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Anadol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Sigoıta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39,000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A·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49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ekiplerine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edilmişti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lreslim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40" w:lineRule="auto"/>
        <w:ind w:left="173" w:right="-20"/>
        <w:jc w:val="left"/>
        <w:tabs>
          <w:tab w:pos="2180" w:val="left"/>
          <w:tab w:pos="6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!Tarih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0"/>
        </w:rPr>
        <w:t>:07.03.2017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1"/>
        </w:rPr>
        <w:t>ISaat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1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1"/>
        </w:rPr>
        <w:t>06:35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24" w:lineRule="exact"/>
        <w:ind w:left="259" w:right="-20"/>
        <w:jc w:val="left"/>
        <w:tabs>
          <w:tab w:pos="1060" w:val="left"/>
          <w:tab w:pos="1580" w:val="left"/>
          <w:tab w:pos="8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Bergama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140"/>
        </w:sectPr>
      </w:pPr>
      <w:rPr/>
    </w:p>
    <w:p>
      <w:pPr>
        <w:spacing w:before="40" w:after="0" w:line="240" w:lineRule="auto"/>
        <w:ind w:left="2348" w:right="-20"/>
        <w:jc w:val="left"/>
        <w:tabs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right="1476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46" w:lineRule="exact"/>
        <w:ind w:right="-20"/>
        <w:jc w:val="right"/>
        <w:rPr>
          <w:rFonts w:ascii="Arial" w:hAnsi="Arial" w:cs="Arial" w:eastAsia="Arial"/>
          <w:sz w:val="80"/>
          <w:szCs w:val="80"/>
        </w:rPr>
      </w:pPr>
      <w:rPr/>
      <w:r>
        <w:rPr>
          <w:rFonts w:ascii="Times New Roman" w:hAnsi="Times New Roman" w:cs="Times New Roman" w:eastAsia="Times New Roman"/>
          <w:sz w:val="94"/>
          <w:szCs w:val="94"/>
          <w:color w:val="2F3177"/>
          <w:spacing w:val="0"/>
          <w:w w:val="75"/>
          <w:position w:val="-68"/>
        </w:rPr>
        <w:t>Jv</w:t>
      </w:r>
      <w:r>
        <w:rPr>
          <w:rFonts w:ascii="Times New Roman" w:hAnsi="Times New Roman" w:cs="Times New Roman" w:eastAsia="Times New Roman"/>
          <w:sz w:val="94"/>
          <w:szCs w:val="94"/>
          <w:color w:val="2F3177"/>
          <w:spacing w:val="0"/>
          <w:w w:val="75"/>
          <w:position w:val="-68"/>
        </w:rPr>
        <w:t> </w:t>
      </w:r>
      <w:r>
        <w:rPr>
          <w:rFonts w:ascii="Times New Roman" w:hAnsi="Times New Roman" w:cs="Times New Roman" w:eastAsia="Times New Roman"/>
          <w:sz w:val="94"/>
          <w:szCs w:val="94"/>
          <w:color w:val="2F3177"/>
          <w:spacing w:val="0"/>
          <w:w w:val="74"/>
          <w:position w:val="-68"/>
        </w:rPr>
        <w:t>t:._</w:t>
      </w:r>
      <w:r>
        <w:rPr>
          <w:rFonts w:ascii="Times New Roman" w:hAnsi="Times New Roman" w:cs="Times New Roman" w:eastAsia="Times New Roman"/>
          <w:sz w:val="94"/>
          <w:szCs w:val="94"/>
          <w:color w:val="2F3177"/>
          <w:spacing w:val="-7"/>
          <w:w w:val="74"/>
          <w:position w:val="-68"/>
        </w:rPr>
        <w:t>J</w:t>
      </w:r>
      <w:r>
        <w:rPr>
          <w:rFonts w:ascii="Arial" w:hAnsi="Arial" w:cs="Arial" w:eastAsia="Arial"/>
          <w:sz w:val="80"/>
          <w:szCs w:val="80"/>
          <w:color w:val="3A418C"/>
          <w:spacing w:val="0"/>
          <w:w w:val="52"/>
          <w:position w:val="-46"/>
        </w:rPr>
        <w:t>D</w:t>
      </w:r>
      <w:r>
        <w:rPr>
          <w:rFonts w:ascii="Arial" w:hAnsi="Arial" w:cs="Arial" w:eastAsia="Arial"/>
          <w:sz w:val="80"/>
          <w:szCs w:val="8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6" w:lineRule="exact"/>
        <w:ind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6.688202pt;margin-top:7.303666pt;width:3.95556pt;height:14pt;mso-position-horizontal-relative:page;mso-position-vertical-relative:paragraph;z-index:-15473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565656"/>
                      <w:spacing w:val="0"/>
                      <w:w w:val="101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6"/>
          <w:szCs w:val="26"/>
          <w:color w:val="444444"/>
          <w:spacing w:val="0"/>
          <w:w w:val="100"/>
          <w:b/>
          <w:bCs/>
          <w:i/>
          <w:position w:val="-1"/>
        </w:rPr>
        <w:t>1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99" w:lineRule="exact"/>
        <w:ind w:left="5"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909090"/>
          <w:w w:val="127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909090"/>
          <w:spacing w:val="-15"/>
          <w:w w:val="126"/>
        </w:rPr>
        <w:t>;</w:t>
      </w:r>
      <w:r>
        <w:rPr>
          <w:rFonts w:ascii="Times New Roman" w:hAnsi="Times New Roman" w:cs="Times New Roman" w:eastAsia="Times New Roman"/>
          <w:sz w:val="10"/>
          <w:szCs w:val="10"/>
          <w:color w:val="B3B3B3"/>
          <w:spacing w:val="0"/>
          <w:w w:val="97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120"/>
          <w:b/>
          <w:bCs/>
        </w:rPr>
        <w:t>ıı017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140"/>
          <w:cols w:num="3" w:equalWidth="0">
            <w:col w:w="7495" w:space="1356"/>
            <w:col w:w="303" w:space="240"/>
            <w:col w:w="2126"/>
          </w:cols>
        </w:sectPr>
      </w:pPr>
      <w:rPr/>
    </w:p>
    <w:p>
      <w:pPr>
        <w:spacing w:before="0" w:after="0" w:line="344" w:lineRule="exact"/>
        <w:ind w:left="173" w:right="-20"/>
        <w:jc w:val="left"/>
        <w:tabs>
          <w:tab w:pos="8400" w:val="left"/>
          <w:tab w:pos="9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1.069336pt;margin-top:20.252445pt;width:243.192331pt;height:45.5pt;mso-position-horizontal-relative:page;mso-position-vertical-relative:paragraph;z-index:-15472" type="#_x0000_t202" filled="f" stroked="f">
            <v:textbox inset="0,0,0,0">
              <w:txbxContent>
                <w:p>
                  <w:pPr>
                    <w:spacing w:before="0" w:after="0" w:line="910" w:lineRule="exact"/>
                    <w:ind w:right="-176"/>
                    <w:jc w:val="left"/>
                    <w:tabs>
                      <w:tab w:pos="2660" w:val="left"/>
                      <w:tab w:pos="3880" w:val="left"/>
                      <w:tab w:pos="4720" w:val="left"/>
                    </w:tabs>
                    <w:rPr>
                      <w:rFonts w:ascii="Times New Roman" w:hAnsi="Times New Roman" w:cs="Times New Roman" w:eastAsia="Times New Roman"/>
                      <w:sz w:val="68"/>
                      <w:szCs w:val="6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00"/>
                      <w:position w:val="14"/>
                    </w:rPr>
                    <w:t>Yüksel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21"/>
                      <w:w w:val="100"/>
                      <w:position w:val="1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00"/>
                      <w:position w:val="14"/>
                    </w:rPr>
                    <w:t>KAHRAMAN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-25"/>
                      <w:w w:val="100"/>
                      <w:position w:val="1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00"/>
                      <w:position w:val="14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00"/>
                      <w:position w:val="14"/>
                    </w:rPr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232B8C"/>
                      <w:spacing w:val="63"/>
                      <w:w w:val="131"/>
                      <w:i/>
                      <w:position w:val="-1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2F2F2F"/>
                      <w:spacing w:val="-304"/>
                      <w:w w:val="43"/>
                      <w:b/>
                      <w:bCs/>
                      <w:i/>
                      <w:position w:val="-1"/>
                    </w:rPr>
                    <w:t>q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A3A3A3"/>
                      <w:spacing w:val="-105"/>
                      <w:w w:val="22"/>
                      <w:b/>
                      <w:bCs/>
                      <w:i/>
                      <w:position w:val="-1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363B56"/>
                      <w:spacing w:val="-25"/>
                      <w:w w:val="198"/>
                      <w:b/>
                      <w:bCs/>
                      <w:i/>
                      <w:position w:val="-1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676767"/>
                      <w:spacing w:val="0"/>
                      <w:w w:val="25"/>
                      <w:b/>
                      <w:bCs/>
                      <w:i/>
                      <w:position w:val="-1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676767"/>
                      <w:spacing w:val="0"/>
                      <w:w w:val="100"/>
                      <w:b/>
                      <w:bCs/>
                      <w:i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676767"/>
                      <w:spacing w:val="0"/>
                      <w:w w:val="100"/>
                      <w:b/>
                      <w:bCs/>
                      <w:i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363B56"/>
                      <w:spacing w:val="-52"/>
                      <w:w w:val="42"/>
                      <w:i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676767"/>
                      <w:spacing w:val="-95"/>
                      <w:w w:val="52"/>
                      <w:i/>
                      <w:position w:val="-1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363B56"/>
                      <w:spacing w:val="1"/>
                      <w:w w:val="42"/>
                      <w:i/>
                      <w:position w:val="-1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464B67"/>
                      <w:spacing w:val="0"/>
                      <w:w w:val="20"/>
                      <w:i/>
                      <w:position w:val="-1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464B67"/>
                      <w:spacing w:val="0"/>
                      <w:w w:val="100"/>
                      <w:i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464B67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444444"/>
                      <w:spacing w:val="0"/>
                      <w:w w:val="32"/>
                      <w:position w:val="-1"/>
                    </w:rPr>
                    <w:t>"'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38"/>
          <w:szCs w:val="38"/>
          <w:color w:val="2F2F2F"/>
          <w:spacing w:val="0"/>
          <w:w w:val="100"/>
          <w:position w:val="-3"/>
        </w:rPr>
        <w:t>/İtra</w:t>
      </w:r>
      <w:r>
        <w:rPr>
          <w:rFonts w:ascii="Times New Roman" w:hAnsi="Times New Roman" w:cs="Times New Roman" w:eastAsia="Times New Roman"/>
          <w:sz w:val="38"/>
          <w:szCs w:val="38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2F2F2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346"/>
          <w:position w:val="-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348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53" w:lineRule="exact"/>
        <w:ind w:right="2264"/>
        <w:jc w:val="right"/>
        <w:rPr>
          <w:rFonts w:ascii="Arial" w:hAnsi="Arial" w:cs="Arial" w:eastAsia="Arial"/>
          <w:sz w:val="69"/>
          <w:szCs w:val="69"/>
        </w:rPr>
      </w:pPr>
      <w:rPr/>
      <w:r>
        <w:rPr>
          <w:rFonts w:ascii="Arial" w:hAnsi="Arial" w:cs="Arial" w:eastAsia="Arial"/>
          <w:sz w:val="69"/>
          <w:szCs w:val="69"/>
          <w:color w:val="2F2F2F"/>
          <w:w w:val="120"/>
          <w:position w:val="2"/>
        </w:rPr>
        <w:t>'</w:t>
      </w:r>
      <w:r>
        <w:rPr>
          <w:rFonts w:ascii="Arial" w:hAnsi="Arial" w:cs="Arial" w:eastAsia="Arial"/>
          <w:sz w:val="69"/>
          <w:szCs w:val="69"/>
          <w:color w:val="2F2F2F"/>
          <w:spacing w:val="-102"/>
          <w:w w:val="120"/>
          <w:position w:val="2"/>
        </w:rPr>
        <w:t>f</w:t>
      </w:r>
      <w:r>
        <w:rPr>
          <w:rFonts w:ascii="Arial" w:hAnsi="Arial" w:cs="Arial" w:eastAsia="Arial"/>
          <w:sz w:val="69"/>
          <w:szCs w:val="69"/>
          <w:color w:val="909090"/>
          <w:spacing w:val="0"/>
          <w:w w:val="55"/>
          <w:position w:val="2"/>
        </w:rPr>
        <w:t>·</w:t>
      </w:r>
      <w:r>
        <w:rPr>
          <w:rFonts w:ascii="Arial" w:hAnsi="Arial" w:cs="Arial" w:eastAsia="Arial"/>
          <w:sz w:val="69"/>
          <w:szCs w:val="69"/>
          <w:color w:val="909090"/>
          <w:spacing w:val="-117"/>
          <w:w w:val="100"/>
          <w:position w:val="2"/>
        </w:rPr>
        <w:t> </w:t>
      </w:r>
      <w:r>
        <w:rPr>
          <w:rFonts w:ascii="Arial" w:hAnsi="Arial" w:cs="Arial" w:eastAsia="Arial"/>
          <w:sz w:val="69"/>
          <w:szCs w:val="69"/>
          <w:color w:val="3A418C"/>
          <w:spacing w:val="0"/>
          <w:w w:val="70"/>
          <w:position w:val="2"/>
        </w:rPr>
        <w:t>V</w:t>
      </w:r>
      <w:r>
        <w:rPr>
          <w:rFonts w:ascii="Arial" w:hAnsi="Arial" w:cs="Arial" w:eastAsia="Arial"/>
          <w:sz w:val="69"/>
          <w:szCs w:val="69"/>
          <w:color w:val="3A418C"/>
          <w:spacing w:val="0"/>
          <w:w w:val="71"/>
          <w:position w:val="2"/>
        </w:rPr>
        <w:t>)</w:t>
      </w:r>
      <w:r>
        <w:rPr>
          <w:rFonts w:ascii="Arial" w:hAnsi="Arial" w:cs="Arial" w:eastAsia="Arial"/>
          <w:sz w:val="69"/>
          <w:szCs w:val="6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5027" w:right="569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60" w:right="140"/>
        </w:sectPr>
      </w:pPr>
      <w:rPr/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65" w:lineRule="exact"/>
        <w:ind w:right="-20"/>
        <w:jc w:val="right"/>
        <w:tabs>
          <w:tab w:pos="600" w:val="left"/>
        </w:tabs>
        <w:rPr>
          <w:rFonts w:ascii="Arial" w:hAnsi="Arial" w:cs="Arial" w:eastAsia="Arial"/>
          <w:sz w:val="74"/>
          <w:szCs w:val="74"/>
        </w:rPr>
      </w:pPr>
      <w:rPr/>
      <w:r>
        <w:rPr>
          <w:rFonts w:ascii="Arial" w:hAnsi="Arial" w:cs="Arial" w:eastAsia="Arial"/>
          <w:sz w:val="74"/>
          <w:szCs w:val="74"/>
          <w:color w:val="5460B1"/>
          <w:spacing w:val="-176"/>
          <w:w w:val="90"/>
          <w:position w:val="-8"/>
        </w:rPr>
        <w:t>-</w:t>
      </w:r>
      <w:r>
        <w:rPr>
          <w:rFonts w:ascii="Arial" w:hAnsi="Arial" w:cs="Arial" w:eastAsia="Arial"/>
          <w:sz w:val="74"/>
          <w:szCs w:val="74"/>
          <w:color w:val="909090"/>
          <w:spacing w:val="0"/>
          <w:w w:val="89"/>
          <w:position w:val="-8"/>
        </w:rPr>
        <w:t>.</w:t>
      </w:r>
      <w:r>
        <w:rPr>
          <w:rFonts w:ascii="Arial" w:hAnsi="Arial" w:cs="Arial" w:eastAsia="Arial"/>
          <w:sz w:val="74"/>
          <w:szCs w:val="74"/>
          <w:color w:val="909090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74"/>
          <w:szCs w:val="74"/>
          <w:color w:val="909090"/>
          <w:spacing w:val="0"/>
          <w:w w:val="100"/>
          <w:position w:val="-8"/>
        </w:rPr>
      </w:r>
      <w:r>
        <w:rPr>
          <w:rFonts w:ascii="Arial" w:hAnsi="Arial" w:cs="Arial" w:eastAsia="Arial"/>
          <w:sz w:val="74"/>
          <w:szCs w:val="74"/>
          <w:color w:val="5460B1"/>
          <w:spacing w:val="0"/>
          <w:w w:val="106"/>
          <w:i/>
          <w:position w:val="-8"/>
        </w:rPr>
        <w:t>j</w:t>
      </w:r>
      <w:r>
        <w:rPr>
          <w:rFonts w:ascii="Arial" w:hAnsi="Arial" w:cs="Arial" w:eastAsia="Arial"/>
          <w:sz w:val="74"/>
          <w:szCs w:val="7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412" w:lineRule="exact"/>
        <w:ind w:right="-97"/>
        <w:jc w:val="left"/>
        <w:rPr>
          <w:rFonts w:ascii="Times New Roman" w:hAnsi="Times New Roman" w:cs="Times New Roman" w:eastAsia="Times New Roman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5460B1"/>
          <w:w w:val="108"/>
          <w:i/>
          <w:position w:val="-3"/>
        </w:rPr>
        <w:t>'</w:t>
      </w:r>
      <w:r>
        <w:rPr>
          <w:rFonts w:ascii="Times New Roman" w:hAnsi="Times New Roman" w:cs="Times New Roman" w:eastAsia="Times New Roman"/>
          <w:sz w:val="32"/>
          <w:szCs w:val="32"/>
          <w:color w:val="5460B1"/>
          <w:w w:val="109"/>
          <w:i/>
          <w:position w:val="-3"/>
        </w:rPr>
        <w:t>(</w:t>
      </w:r>
      <w:r>
        <w:rPr>
          <w:rFonts w:ascii="Times New Roman" w:hAnsi="Times New Roman" w:cs="Times New Roman" w:eastAsia="Times New Roman"/>
          <w:sz w:val="32"/>
          <w:szCs w:val="32"/>
          <w:color w:val="5460B1"/>
          <w:w w:val="108"/>
          <w:i/>
          <w:position w:val="-3"/>
        </w:rPr>
        <w:t>/.</w:t>
      </w:r>
      <w:r>
        <w:rPr>
          <w:rFonts w:ascii="Times New Roman" w:hAnsi="Times New Roman" w:cs="Times New Roman" w:eastAsia="Times New Roman"/>
          <w:sz w:val="32"/>
          <w:szCs w:val="32"/>
          <w:color w:val="5460B1"/>
          <w:spacing w:val="-35"/>
          <w:w w:val="109"/>
          <w:i/>
          <w:position w:val="-3"/>
        </w:rPr>
        <w:t>!</w:t>
      </w:r>
      <w:r>
        <w:rPr>
          <w:rFonts w:ascii="Times New Roman" w:hAnsi="Times New Roman" w:cs="Times New Roman" w:eastAsia="Times New Roman"/>
          <w:sz w:val="32"/>
          <w:szCs w:val="32"/>
          <w:color w:val="6D77BA"/>
          <w:spacing w:val="-44"/>
          <w:w w:val="68"/>
          <w:i/>
          <w:position w:val="-3"/>
        </w:rPr>
        <w:t>·</w:t>
      </w:r>
      <w:r>
        <w:rPr>
          <w:rFonts w:ascii="Times New Roman" w:hAnsi="Times New Roman" w:cs="Times New Roman" w:eastAsia="Times New Roman"/>
          <w:sz w:val="32"/>
          <w:szCs w:val="32"/>
          <w:color w:val="7E95C6"/>
          <w:spacing w:val="-32"/>
          <w:w w:val="96"/>
          <w:i/>
          <w:position w:val="-3"/>
        </w:rPr>
        <w:t>·</w:t>
      </w:r>
      <w:r>
        <w:rPr>
          <w:rFonts w:ascii="Times New Roman" w:hAnsi="Times New Roman" w:cs="Times New Roman" w:eastAsia="Times New Roman"/>
          <w:sz w:val="32"/>
          <w:szCs w:val="32"/>
          <w:color w:val="6D77BA"/>
          <w:spacing w:val="0"/>
          <w:w w:val="85"/>
          <w:i/>
          <w:position w:val="-3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color w:val="6D77BA"/>
          <w:spacing w:val="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6D77BA"/>
          <w:spacing w:val="-32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5460B1"/>
          <w:spacing w:val="-67"/>
          <w:w w:val="68"/>
          <w:position w:val="-3"/>
        </w:rPr>
        <w:t>r</w:t>
      </w:r>
      <w:r>
        <w:rPr>
          <w:rFonts w:ascii="Times New Roman" w:hAnsi="Times New Roman" w:cs="Times New Roman" w:eastAsia="Times New Roman"/>
          <w:sz w:val="38"/>
          <w:szCs w:val="38"/>
          <w:color w:val="5B6082"/>
          <w:spacing w:val="0"/>
          <w:w w:val="109"/>
          <w:position w:val="-3"/>
        </w:rPr>
        <w:t>·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4027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676767"/>
          <w:spacing w:val="0"/>
          <w:w w:val="72"/>
          <w:position w:val="-1"/>
        </w:rPr>
        <w:t>y</w:t>
      </w:r>
      <w:r>
        <w:rPr>
          <w:rFonts w:ascii="Arial" w:hAnsi="Arial" w:cs="Arial" w:eastAsia="Arial"/>
          <w:sz w:val="19"/>
          <w:szCs w:val="19"/>
          <w:color w:val="676767"/>
          <w:spacing w:val="-31"/>
          <w:w w:val="72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676767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67676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72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3"/>
          <w:w w:val="72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100"/>
          <w:position w:val="-1"/>
        </w:rPr>
        <w:t>vş.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95"/>
          <w:position w:val="-1"/>
        </w:rPr>
        <w:t>cı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C3C4C4"/>
          <w:spacing w:val="0"/>
          <w:w w:val="100"/>
          <w:position w:val="-1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828" w:lineRule="exact"/>
        <w:ind w:right="-20"/>
        <w:jc w:val="left"/>
        <w:tabs>
          <w:tab w:pos="4040" w:val="left"/>
          <w:tab w:pos="442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25"/>
          <w:szCs w:val="125"/>
          <w:color w:val="3A418C"/>
          <w:w w:val="62"/>
          <w:position w:val="-34"/>
        </w:rPr>
        <w:t>JH.</w:t>
      </w:r>
      <w:r>
        <w:rPr>
          <w:rFonts w:ascii="Times New Roman" w:hAnsi="Times New Roman" w:cs="Times New Roman" w:eastAsia="Times New Roman"/>
          <w:sz w:val="125"/>
          <w:szCs w:val="125"/>
          <w:color w:val="3A418C"/>
          <w:spacing w:val="-334"/>
          <w:w w:val="62"/>
          <w:position w:val="-34"/>
        </w:rPr>
        <w:t>!</w:t>
      </w:r>
      <w:r>
        <w:rPr>
          <w:rFonts w:ascii="Times New Roman" w:hAnsi="Times New Roman" w:cs="Times New Roman" w:eastAsia="Times New Roman"/>
          <w:sz w:val="125"/>
          <w:szCs w:val="125"/>
          <w:color w:val="444444"/>
          <w:spacing w:val="0"/>
          <w:w w:val="82"/>
          <w:position w:val="-34"/>
        </w:rPr>
        <w:t>;</w:t>
      </w:r>
      <w:r>
        <w:rPr>
          <w:rFonts w:ascii="Times New Roman" w:hAnsi="Times New Roman" w:cs="Times New Roman" w:eastAsia="Times New Roman"/>
          <w:sz w:val="125"/>
          <w:szCs w:val="125"/>
          <w:color w:val="444444"/>
          <w:spacing w:val="0"/>
          <w:w w:val="100"/>
          <w:position w:val="-34"/>
        </w:rPr>
        <w:tab/>
      </w:r>
      <w:r>
        <w:rPr>
          <w:rFonts w:ascii="Times New Roman" w:hAnsi="Times New Roman" w:cs="Times New Roman" w:eastAsia="Times New Roman"/>
          <w:sz w:val="125"/>
          <w:szCs w:val="125"/>
          <w:color w:val="444444"/>
          <w:spacing w:val="0"/>
          <w:w w:val="100"/>
          <w:position w:val="-34"/>
        </w:rPr>
      </w:r>
      <w:r>
        <w:rPr>
          <w:rFonts w:ascii="Arial" w:hAnsi="Arial" w:cs="Arial" w:eastAsia="Arial"/>
          <w:sz w:val="20"/>
          <w:szCs w:val="20"/>
          <w:color w:val="444444"/>
          <w:spacing w:val="0"/>
          <w:w w:val="100"/>
          <w:position w:val="47"/>
        </w:rPr>
        <w:t>a</w:t>
      </w:r>
      <w:r>
        <w:rPr>
          <w:rFonts w:ascii="Arial" w:hAnsi="Arial" w:cs="Arial" w:eastAsia="Arial"/>
          <w:sz w:val="20"/>
          <w:szCs w:val="20"/>
          <w:color w:val="444444"/>
          <w:spacing w:val="-30"/>
          <w:w w:val="100"/>
          <w:position w:val="47"/>
        </w:rPr>
        <w:t> </w:t>
      </w:r>
      <w:r>
        <w:rPr>
          <w:rFonts w:ascii="Arial" w:hAnsi="Arial" w:cs="Arial" w:eastAsia="Arial"/>
          <w:sz w:val="20"/>
          <w:szCs w:val="20"/>
          <w:color w:val="444444"/>
          <w:spacing w:val="0"/>
          <w:w w:val="100"/>
          <w:position w:val="47"/>
        </w:rPr>
        <w:tab/>
      </w:r>
      <w:r>
        <w:rPr>
          <w:rFonts w:ascii="Arial" w:hAnsi="Arial" w:cs="Arial" w:eastAsia="Arial"/>
          <w:sz w:val="20"/>
          <w:szCs w:val="20"/>
          <w:color w:val="444444"/>
          <w:spacing w:val="0"/>
          <w:w w:val="100"/>
          <w:position w:val="47"/>
        </w:rPr>
      </w:r>
      <w:r>
        <w:rPr>
          <w:rFonts w:ascii="Arial" w:hAnsi="Arial" w:cs="Arial" w:eastAsia="Arial"/>
          <w:sz w:val="20"/>
          <w:szCs w:val="20"/>
          <w:color w:val="909090"/>
          <w:spacing w:val="0"/>
          <w:w w:val="83"/>
          <w:position w:val="47"/>
        </w:rPr>
        <w:t>--</w:t>
      </w:r>
      <w:r>
        <w:rPr>
          <w:rFonts w:ascii="Arial" w:hAnsi="Arial" w:cs="Arial" w:eastAsia="Arial"/>
          <w:sz w:val="20"/>
          <w:szCs w:val="20"/>
          <w:color w:val="909090"/>
          <w:spacing w:val="-34"/>
          <w:w w:val="100"/>
          <w:position w:val="47"/>
        </w:rPr>
        <w:t> </w:t>
      </w:r>
      <w:r>
        <w:rPr>
          <w:rFonts w:ascii="Arial" w:hAnsi="Arial" w:cs="Arial" w:eastAsia="Arial"/>
          <w:sz w:val="20"/>
          <w:szCs w:val="20"/>
          <w:color w:val="565656"/>
          <w:spacing w:val="0"/>
          <w:w w:val="94"/>
          <w:position w:val="47"/>
        </w:rPr>
        <w:t>ijdÔrQ</w:t>
      </w:r>
      <w:r>
        <w:rPr>
          <w:rFonts w:ascii="Arial" w:hAnsi="Arial" w:cs="Arial" w:eastAsia="Arial"/>
          <w:sz w:val="20"/>
          <w:szCs w:val="20"/>
          <w:color w:val="565656"/>
          <w:spacing w:val="3"/>
          <w:w w:val="94"/>
          <w:position w:val="47"/>
        </w:rPr>
        <w:t> </w:t>
      </w:r>
      <w:r>
        <w:rPr>
          <w:rFonts w:ascii="Arial" w:hAnsi="Arial" w:cs="Arial" w:eastAsia="Arial"/>
          <w:sz w:val="20"/>
          <w:szCs w:val="20"/>
          <w:color w:val="444444"/>
          <w:spacing w:val="-15"/>
          <w:w w:val="72"/>
          <w:position w:val="47"/>
        </w:rPr>
        <w:t>V</w:t>
      </w:r>
      <w:r>
        <w:rPr>
          <w:rFonts w:ascii="Arial" w:hAnsi="Arial" w:cs="Arial" w:eastAsia="Arial"/>
          <w:sz w:val="20"/>
          <w:szCs w:val="20"/>
          <w:color w:val="676767"/>
          <w:spacing w:val="0"/>
          <w:w w:val="94"/>
          <w:position w:val="47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140"/>
          <w:cols w:num="3" w:equalWidth="0">
            <w:col w:w="3199" w:space="225"/>
            <w:col w:w="926" w:space="407"/>
            <w:col w:w="6763"/>
          </w:cols>
        </w:sectPr>
      </w:pPr>
      <w:rPr/>
    </w:p>
    <w:p>
      <w:pPr>
        <w:spacing w:before="0" w:after="0" w:line="303" w:lineRule="exact"/>
        <w:ind w:left="173" w:right="-20"/>
        <w:jc w:val="left"/>
        <w:tabs>
          <w:tab w:pos="26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19.395761pt;margin-top:31.197023pt;width:564.261988pt;height:800.321002pt;mso-position-horizontal-relative:page;mso-position-vertical-relative:page;z-index:-15477" coordorigin="388,624" coordsize="11285,16006">
            <v:group style="position:absolute;left:400;top:645;width:838;height:2" coordorigin="400,645" coordsize="838,2">
              <v:shape style="position:absolute;left:400;top:645;width:838;height:2" coordorigin="400,645" coordsize="838,0" path="m400,645l1238,645e" filled="f" stroked="t" strokeweight=".951939pt" strokecolor="#707070">
                <v:path arrowok="t"/>
              </v:shape>
            </v:group>
            <v:group style="position:absolute;left:1095;top:645;width:709;height:2" coordorigin="1095,645" coordsize="709,2">
              <v:shape style="position:absolute;left:1095;top:645;width:709;height:2" coordorigin="1095,645" coordsize="709,0" path="m1095,645l1804,645e" filled="f" stroked="t" strokeweight=".47597pt" strokecolor="#4B4B4B">
                <v:path arrowok="t"/>
              </v:shape>
            </v:group>
            <v:group style="position:absolute;left:2432;top:636;width:2;height:550" coordorigin="2432,636" coordsize="2,550">
              <v:shape style="position:absolute;left:2432;top:636;width:2;height:550" coordorigin="2432,636" coordsize="0,550" path="m2432,1186l2432,636e" filled="f" stroked="t" strokeweight=".47597pt" strokecolor="#343434">
                <v:path arrowok="t"/>
              </v:shape>
            </v:group>
            <v:group style="position:absolute;left:1747;top:648;width:9867;height:2" coordorigin="1747,648" coordsize="9867,2">
              <v:shape style="position:absolute;left:1747;top:648;width:9867;height:2" coordorigin="1747,648" coordsize="9867,0" path="m1747,648l11614,648e" filled="f" stroked="t" strokeweight=".713954pt" strokecolor="#676767">
                <v:path arrowok="t"/>
              </v:shape>
            </v:group>
            <v:group style="position:absolute;left:3651;top:650;width:300;height:2" coordorigin="3651,650" coordsize="300,2">
              <v:shape style="position:absolute;left:3651;top:650;width:300;height:2" coordorigin="3651,650" coordsize="300,0" path="m3651,650l3951,650e" filled="f" stroked="t" strokeweight=".47597pt" strokecolor="#545454">
                <v:path arrowok="t"/>
              </v:shape>
            </v:group>
            <v:group style="position:absolute;left:9196;top:636;width:2;height:731" coordorigin="9196,636" coordsize="2,731">
              <v:shape style="position:absolute;left:9196;top:636;width:2;height:731" coordorigin="9196,636" coordsize="0,731" path="m9196,1367l9196,636e" filled="f" stroked="t" strokeweight=".951939pt" strokecolor="#646464">
                <v:path arrowok="t"/>
              </v:shape>
            </v:group>
            <v:group style="position:absolute;left:11609;top:641;width:2;height:2022" coordorigin="11609,641" coordsize="2,2022">
              <v:shape style="position:absolute;left:11609;top:641;width:2;height:2022" coordorigin="11609,641" coordsize="0,2022" path="m11609,2663l11609,641e" filled="f" stroked="t" strokeweight=".951939pt" strokecolor="#707070">
                <v:path arrowok="t"/>
              </v:shape>
            </v:group>
            <v:group style="position:absolute;left:402;top:636;width:2;height:861" coordorigin="402,636" coordsize="2,861">
              <v:shape style="position:absolute;left:402;top:636;width:2;height:861" coordorigin="402,636" coordsize="0,861" path="m402,1496l402,636e" filled="f" stroked="t" strokeweight=".47597pt" strokecolor="#444444">
                <v:path arrowok="t"/>
              </v:shape>
            </v:group>
            <v:group style="position:absolute;left:2432;top:1128;width:2;height:1047" coordorigin="2432,1128" coordsize="2,1047">
              <v:shape style="position:absolute;left:2432;top:1128;width:2;height:1047" coordorigin="2432,1128" coordsize="0,1047" path="m2432,2175l2432,1128e" filled="f" stroked="t" strokeweight=".713954pt" strokecolor="#606060">
                <v:path arrowok="t"/>
              </v:shape>
            </v:group>
            <v:group style="position:absolute;left:9196;top:1310;width:2;height:186" coordorigin="9196,1310" coordsize="2,186">
              <v:shape style="position:absolute;left:9196;top:1310;width:2;height:186" coordorigin="9196,1310" coordsize="0,186" path="m9196,1496l9196,1310e" filled="f" stroked="t" strokeweight=".47597pt" strokecolor="#5B5B5B">
                <v:path arrowok="t"/>
              </v:shape>
            </v:group>
            <v:group style="position:absolute;left:9200;top:1439;width:2;height:736" coordorigin="9200,1439" coordsize="2,736">
              <v:shape style="position:absolute;left:9200;top:1439;width:2;height:736" coordorigin="9200,1439" coordsize="0,736" path="m9200,2175l9200,1439e" filled="f" stroked="t" strokeweight=".713954pt" strokecolor="#646464">
                <v:path arrowok="t"/>
              </v:shape>
            </v:group>
            <v:group style="position:absolute;left:11623;top:2591;width:2;height:4265" coordorigin="11623,2591" coordsize="2,4265">
              <v:shape style="position:absolute;left:11623;top:2591;width:2;height:4265" coordorigin="11623,2591" coordsize="0,4265" path="m11623,6856l11623,2591e" filled="f" stroked="t" strokeweight=".713954pt" strokecolor="#747474">
                <v:path arrowok="t"/>
              </v:shape>
            </v:group>
            <v:group style="position:absolute;left:3927;top:3351;width:2;height:273" coordorigin="3927,3351" coordsize="2,273">
              <v:shape style="position:absolute;left:3927;top:3351;width:2;height:273" coordorigin="3927,3351" coordsize="0,273" path="m3927,3624l3927,3351e" filled="f" stroked="t" strokeweight=".951939pt" strokecolor="#646464">
                <v:path arrowok="t"/>
              </v:shape>
            </v:group>
            <v:group style="position:absolute;left:3929;top:3567;width:2;height:249" coordorigin="3929,3567" coordsize="2,249">
              <v:shape style="position:absolute;left:3929;top:3567;width:2;height:249" coordorigin="3929,3567" coordsize="0,249" path="m3929,3815l3929,3567e" filled="f" stroked="t" strokeweight=".713954pt" strokecolor="#4B4B4B">
                <v:path arrowok="t"/>
              </v:shape>
            </v:group>
            <v:group style="position:absolute;left:3922;top:3782;width:2394;height:2" coordorigin="3922,3782" coordsize="2394,2">
              <v:shape style="position:absolute;left:3922;top:3782;width:2394;height:2" coordorigin="3922,3782" coordsize="2394,0" path="m3922,3782l6316,3782e" filled="f" stroked="t" strokeweight=".713954pt" strokecolor="#707070">
                <v:path arrowok="t"/>
              </v:shape>
            </v:group>
            <v:group style="position:absolute;left:7030;top:3351;width:2;height:473" coordorigin="7030,3351" coordsize="2,473">
              <v:shape style="position:absolute;left:7030;top:3351;width:2;height:473" coordorigin="7030,3351" coordsize="0,473" path="m7030,3825l7030,3351e" filled="f" stroked="t" strokeweight=".713954pt" strokecolor="#575757">
                <v:path arrowok="t"/>
              </v:shape>
            </v:group>
            <v:group style="position:absolute;left:7016;top:3786;width:2851;height:2" coordorigin="7016,3786" coordsize="2851,2">
              <v:shape style="position:absolute;left:7016;top:3786;width:2851;height:2" coordorigin="7016,3786" coordsize="2851,0" path="m7016,3786l9867,3786e" filled="f" stroked="t" strokeweight=".237985pt" strokecolor="#676767">
                <v:path arrowok="t"/>
              </v:shape>
            </v:group>
            <v:group style="position:absolute;left:6235;top:3777;width:847;height:2" coordorigin="6235,3777" coordsize="847,2">
              <v:shape style="position:absolute;left:6235;top:3777;width:847;height:2" coordorigin="6235,3777" coordsize="847,0" path="m6235,3777l7082,3777e" filled="f" stroked="t" strokeweight=".713954pt" strokecolor="#AFAFAF">
                <v:path arrowok="t"/>
              </v:shape>
            </v:group>
            <v:group style="position:absolute;left:9867;top:3786;width:581;height:2" coordorigin="9867,3786" coordsize="581,2">
              <v:shape style="position:absolute;left:9867;top:3786;width:581;height:2" coordorigin="9867,3786" coordsize="581,0" path="m9867,3786l10448,3786e" filled="f" stroked="t" strokeweight=".237985pt" strokecolor="#000000">
                <v:path arrowok="t"/>
              </v:shape>
            </v:group>
            <v:group style="position:absolute;left:10448;top:3786;width:1180;height:2" coordorigin="10448,3786" coordsize="1180,2">
              <v:shape style="position:absolute;left:10448;top:3786;width:1180;height:2" coordorigin="10448,3786" coordsize="1180,0" path="m10448,3786l11628,3786e" filled="f" stroked="t" strokeweight=".237985pt" strokecolor="#5B5B5B">
                <v:path arrowok="t"/>
              </v:shape>
            </v:group>
            <v:group style="position:absolute;left:400;top:4116;width:752;height:2" coordorigin="400,4116" coordsize="752,2">
              <v:shape style="position:absolute;left:400;top:4116;width:752;height:2" coordorigin="400,4116" coordsize="752,0" path="m400,4116l1152,4116e" filled="f" stroked="t" strokeweight=".951939pt" strokecolor="#6B6B6B">
                <v:path arrowok="t"/>
              </v:shape>
            </v:group>
            <v:group style="position:absolute;left:1095;top:4116;width:709;height:2" coordorigin="1095,4116" coordsize="709,2">
              <v:shape style="position:absolute;left:1095;top:4116;width:709;height:2" coordorigin="1095,4116" coordsize="709,0" path="m1095,4116l1804,4116e" filled="f" stroked="t" strokeweight=".47597pt" strokecolor="#484848">
                <v:path arrowok="t"/>
              </v:shape>
            </v:group>
            <v:group style="position:absolute;left:1747;top:4116;width:1180;height:2" coordorigin="1747,4116" coordsize="1180,2">
              <v:shape style="position:absolute;left:1747;top:4116;width:1180;height:2" coordorigin="1747,4116" coordsize="1180,0" path="m1747,4116l2927,4116e" filled="f" stroked="t" strokeweight=".713954pt" strokecolor="#676767">
                <v:path arrowok="t"/>
              </v:shape>
            </v:group>
            <v:group style="position:absolute;left:2870;top:4116;width:528;height:2" coordorigin="2870,4116" coordsize="528,2">
              <v:shape style="position:absolute;left:2870;top:4116;width:528;height:2" coordorigin="2870,4116" coordsize="528,0" path="m2870,4116l3398,4116e" filled="f" stroked="t" strokeweight=".47597pt" strokecolor="#3B3B3B">
                <v:path arrowok="t"/>
              </v:shape>
            </v:group>
            <v:group style="position:absolute;left:3341;top:4116;width:619;height:2" coordorigin="3341,4116" coordsize="619,2">
              <v:shape style="position:absolute;left:3341;top:4116;width:619;height:2" coordorigin="3341,4116" coordsize="619,0" path="m3341,4116l3960,4116e" filled="f" stroked="t" strokeweight=".713954pt" strokecolor="#676767">
                <v:path arrowok="t"/>
              </v:shape>
            </v:group>
            <v:group style="position:absolute;left:3934;top:3758;width:2;height:368" coordorigin="3934,3758" coordsize="2,368">
              <v:shape style="position:absolute;left:3934;top:3758;width:2;height:368" coordorigin="3934,3758" coordsize="0,368" path="m3934,4126l3934,3758e" filled="f" stroked="t" strokeweight=".951939pt" strokecolor="#343434">
                <v:path arrowok="t"/>
              </v:shape>
            </v:group>
            <v:group style="position:absolute;left:3579;top:4104;width:2285;height:2" coordorigin="3579,4104" coordsize="2285,2">
              <v:shape style="position:absolute;left:3579;top:4104;width:2285;height:2" coordorigin="3579,4104" coordsize="2285,0" path="m3579,4104l5864,4104e" filled="f" stroked="t" strokeweight="1.665894pt" strokecolor="#6B6B6B">
                <v:path arrowok="t"/>
              </v:shape>
            </v:group>
            <v:group style="position:absolute;left:5678;top:4116;width:638;height:2" coordorigin="5678,4116" coordsize="638,2">
              <v:shape style="position:absolute;left:5678;top:4116;width:638;height:2" coordorigin="5678,4116" coordsize="638,0" path="m5678,4116l6316,4116e" filled="f" stroked="t" strokeweight=".47597pt" strokecolor="#5B5B5B">
                <v:path arrowok="t"/>
              </v:shape>
            </v:group>
            <v:group style="position:absolute;left:6288;top:4097;width:743;height:2" coordorigin="6288,4097" coordsize="743,2">
              <v:shape style="position:absolute;left:6288;top:4097;width:743;height:2" coordorigin="6288,4097" coordsize="743,0" path="m6288,4097l7030,4097e" filled="f" stroked="t" strokeweight=".713954pt" strokecolor="#A8A8A8">
                <v:path arrowok="t"/>
              </v:shape>
            </v:group>
            <v:group style="position:absolute;left:7035;top:3753;width:2;height:373" coordorigin="7035,3753" coordsize="2,373">
              <v:shape style="position:absolute;left:7035;top:3753;width:2;height:373" coordorigin="7035,3753" coordsize="0,373" path="m7035,4126l7035,3753e" filled="f" stroked="t" strokeweight=".951939pt" strokecolor="#6B6B6B">
                <v:path arrowok="t"/>
              </v:shape>
            </v:group>
            <v:group style="position:absolute;left:6987;top:4112;width:4636;height:2" coordorigin="6987,4112" coordsize="4636,2">
              <v:shape style="position:absolute;left:6987;top:4112;width:4636;height:2" coordorigin="6987,4112" coordsize="4636,0" path="m6987,4112l11623,4112e" filled="f" stroked="t" strokeweight=".713954pt" strokecolor="#6B6B6B">
                <v:path arrowok="t"/>
              </v:shape>
            </v:group>
            <v:group style="position:absolute;left:2439;top:4107;width:2;height:3251" coordorigin="2439,4107" coordsize="2,3251">
              <v:shape style="position:absolute;left:2439;top:4107;width:2;height:3251" coordorigin="2439,4107" coordsize="0,3251" path="m2439,7358l2439,4107e" filled="f" stroked="t" strokeweight=".713954pt" strokecolor="#5B5B5B">
                <v:path arrowok="t"/>
              </v:shape>
            </v:group>
            <v:group style="position:absolute;left:4650;top:4403;width:357;height:2" coordorigin="4650,4403" coordsize="357,2">
              <v:shape style="position:absolute;left:4650;top:4403;width:357;height:2" coordorigin="4650,4403" coordsize="357,0" path="m4650,4403l5007,4403e" filled="f" stroked="t" strokeweight=".47597pt" strokecolor="#3F3F3F">
                <v:path arrowok="t"/>
              </v:shape>
            </v:group>
            <v:group style="position:absolute;left:400;top:4401;width:11228;height:2" coordorigin="400,4401" coordsize="11228,2">
              <v:shape style="position:absolute;left:400;top:4401;width:11228;height:2" coordorigin="400,4401" coordsize="11228,0" path="m400,4401l11628,4401e" filled="f" stroked="t" strokeweight=".713954pt" strokecolor="#676767">
                <v:path arrowok="t"/>
              </v:shape>
            </v:group>
            <v:group style="position:absolute;left:8901;top:4398;width:314;height:2" coordorigin="8901,4398" coordsize="314,2">
              <v:shape style="position:absolute;left:8901;top:4398;width:314;height:2" coordorigin="8901,4398" coordsize="314,0" path="m8901,4398l9215,4398e" filled="f" stroked="t" strokeweight=".47597pt" strokecolor="#444444">
                <v:path arrowok="t"/>
              </v:shape>
            </v:group>
            <v:group style="position:absolute;left:2432;top:4645;width:3170;height:2" coordorigin="2432,4645" coordsize="3170,2">
              <v:shape style="position:absolute;left:2432;top:4645;width:3170;height:2" coordorigin="2432,4645" coordsize="3170,0" path="m2432,4645l5602,4645e" filled="f" stroked="t" strokeweight=".47597pt" strokecolor="#575757">
                <v:path arrowok="t"/>
              </v:shape>
            </v:group>
            <v:group style="position:absolute;left:6259;top:4642;width:500;height:2" coordorigin="6259,4642" coordsize="500,2">
              <v:shape style="position:absolute;left:6259;top:4642;width:500;height:2" coordorigin="6259,4642" coordsize="500,0" path="m6259,4642l6759,4642e" filled="f" stroked="t" strokeweight=".47597pt" strokecolor="#484848">
                <v:path arrowok="t"/>
              </v:shape>
            </v:group>
            <v:group style="position:absolute;left:7844;top:4642;width:419;height:2" coordorigin="7844,4642" coordsize="419,2">
              <v:shape style="position:absolute;left:7844;top:4642;width:419;height:2" coordorigin="7844,4642" coordsize="419,0" path="m7844,4642l8263,4642e" filled="f" stroked="t" strokeweight=".47597pt" strokecolor="#3F3F3F">
                <v:path arrowok="t"/>
              </v:shape>
            </v:group>
            <v:group style="position:absolute;left:5545;top:4642;width:6088;height:2" coordorigin="5545,4642" coordsize="6088,2">
              <v:shape style="position:absolute;left:5545;top:4642;width:6088;height:2" coordorigin="5545,4642" coordsize="6088,0" path="m5545,4642l11633,4642e" filled="f" stroked="t" strokeweight=".713954pt" strokecolor="#6B6B6B">
                <v:path arrowok="t"/>
              </v:shape>
            </v:group>
            <v:group style="position:absolute;left:9158;top:4640;width:1371;height:2" coordorigin="9158,4640" coordsize="1371,2">
              <v:shape style="position:absolute;left:9158;top:4640;width:1371;height:2" coordorigin="9158,4640" coordsize="1371,0" path="m9158,4640l10528,4640e" filled="f" stroked="t" strokeweight=".47597pt" strokecolor="#6B6B6B">
                <v:path arrowok="t"/>
              </v:shape>
            </v:group>
            <v:group style="position:absolute;left:2437;top:4604;width:2;height:550" coordorigin="2437,4604" coordsize="2,550">
              <v:shape style="position:absolute;left:2437;top:4604;width:2;height:550" coordorigin="2437,4604" coordsize="0,550" path="m2437,5154l2437,4604e" filled="f" stroked="t" strokeweight=".47597pt" strokecolor="#3B3B3B">
                <v:path arrowok="t"/>
              </v:shape>
            </v:group>
            <v:group style="position:absolute;left:4988;top:4637;width:2;height:516" coordorigin="4988,4637" coordsize="2,516">
              <v:shape style="position:absolute;left:4988;top:4637;width:2;height:516" coordorigin="4988,4637" coordsize="0,516" path="m4988,5154l4988,4637e" filled="f" stroked="t" strokeweight=".47597pt" strokecolor="#3B3B3B">
                <v:path arrowok="t"/>
              </v:shape>
            </v:group>
            <v:group style="position:absolute;left:7887;top:4637;width:2;height:507" coordorigin="7887,4637" coordsize="2,507">
              <v:shape style="position:absolute;left:7887;top:4637;width:2;height:507" coordorigin="7887,4637" coordsize="0,507" path="m7887,5144l7887,4637e" filled="f" stroked="t" strokeweight=".951939pt" strokecolor="#676767">
                <v:path arrowok="t"/>
              </v:shape>
            </v:group>
            <v:group style="position:absolute;left:4983;top:5137;width:3974;height:2" coordorigin="4983,5137" coordsize="3974,2">
              <v:shape style="position:absolute;left:4983;top:5137;width:3974;height:2" coordorigin="4983,5137" coordsize="3974,0" path="m4983,5137l8958,5137e" filled="f" stroked="t" strokeweight=".713954pt" strokecolor="#646464">
                <v:path arrowok="t"/>
              </v:shape>
            </v:group>
            <v:group style="position:absolute;left:8901;top:5135;width:314;height:2" coordorigin="8901,5135" coordsize="314,2">
              <v:shape style="position:absolute;left:8901;top:5135;width:314;height:2" coordorigin="8901,5135" coordsize="314,0" path="m8901,5135l9215,5135e" filled="f" stroked="t" strokeweight=".47597pt" strokecolor="#3F3F3F">
                <v:path arrowok="t"/>
              </v:shape>
            </v:group>
            <v:group style="position:absolute;left:9158;top:5137;width:738;height:2" coordorigin="9158,5137" coordsize="738,2">
              <v:shape style="position:absolute;left:9158;top:5137;width:738;height:2" coordorigin="9158,5137" coordsize="738,0" path="m9158,5137l9895,5137e" filled="f" stroked="t" strokeweight=".47597pt" strokecolor="#606060">
                <v:path arrowok="t"/>
              </v:shape>
            </v:group>
            <v:group style="position:absolute;left:9672;top:5137;width:1956;height:2" coordorigin="9672,5137" coordsize="1956,2">
              <v:shape style="position:absolute;left:9672;top:5137;width:1956;height:2" coordorigin="9672,5137" coordsize="1956,0" path="m9672,5137l11628,5137e" filled="f" stroked="t" strokeweight=".713954pt" strokecolor="#777777">
                <v:path arrowok="t"/>
              </v:shape>
            </v:group>
            <v:group style="position:absolute;left:2437;top:5096;width:2;height:311" coordorigin="2437,5096" coordsize="2,311">
              <v:shape style="position:absolute;left:2437;top:5096;width:2;height:311" coordorigin="2437,5096" coordsize="0,311" path="m2437,5407l2437,5096e" filled="f" stroked="t" strokeweight=".47597pt" strokecolor="#545454">
                <v:path arrowok="t"/>
              </v:shape>
            </v:group>
            <v:group style="position:absolute;left:4988;top:5096;width:2;height:311" coordorigin="4988,5096" coordsize="2,311">
              <v:shape style="position:absolute;left:4988;top:5096;width:2;height:311" coordorigin="4988,5096" coordsize="0,311" path="m4988,5407l4988,5096e" filled="f" stroked="t" strokeweight=".47597pt" strokecolor="#545454">
                <v:path arrowok="t"/>
              </v:shape>
            </v:group>
            <v:group style="position:absolute;left:4979;top:5386;width:6649;height:2" coordorigin="4979,5386" coordsize="6649,2">
              <v:shape style="position:absolute;left:4979;top:5386;width:6649;height:2" coordorigin="4979,5386" coordsize="6649,0" path="m4979,5386l11628,5386e" filled="f" stroked="t" strokeweight=".713954pt" strokecolor="#676767">
                <v:path arrowok="t"/>
              </v:shape>
            </v:group>
            <v:group style="position:absolute;left:407;top:631;width:2;height:15992" coordorigin="407,631" coordsize="2,15992">
              <v:shape style="position:absolute;left:407;top:631;width:2;height:15992" coordorigin="407,631" coordsize="0,15992" path="m407,16623l407,631e" filled="f" stroked="t" strokeweight=".713954pt" strokecolor="#606060">
                <v:path arrowok="t"/>
              </v:shape>
            </v:group>
            <v:group style="position:absolute;left:4988;top:5326;width:2;height:598" coordorigin="4988,5326" coordsize="2,598">
              <v:shape style="position:absolute;left:4988;top:5326;width:2;height:598" coordorigin="4988,5326" coordsize="0,598" path="m4988,5924l4988,5326e" filled="f" stroked="t" strokeweight=".951939pt" strokecolor="#676767">
                <v:path arrowok="t"/>
              </v:shape>
            </v:group>
            <v:group style="position:absolute;left:4979;top:5637;width:6649;height:2" coordorigin="4979,5637" coordsize="6649,2">
              <v:shape style="position:absolute;left:4979;top:5637;width:6649;height:2" coordorigin="4979,5637" coordsize="6649,0" path="m4979,5637l11628,5637e" filled="f" stroked="t" strokeweight=".713954pt" strokecolor="#676767">
                <v:path arrowok="t"/>
              </v:shape>
            </v:group>
            <v:group style="position:absolute;left:8206;top:5637;width:409;height:2" coordorigin="8206,5637" coordsize="409,2">
              <v:shape style="position:absolute;left:8206;top:5637;width:409;height:2" coordorigin="8206,5637" coordsize="409,0" path="m8206,5637l8615,5637e" filled="f" stroked="t" strokeweight=".47597pt" strokecolor="#575757">
                <v:path arrowok="t"/>
              </v:shape>
            </v:group>
            <v:group style="position:absolute;left:405;top:5598;width:2;height:316" coordorigin="405,5598" coordsize="2,316">
              <v:shape style="position:absolute;left:405;top:5598;width:2;height:316" coordorigin="405,5598" coordsize="0,316" path="m405,5914l405,5598e" filled="f" stroked="t" strokeweight=".47597pt" strokecolor="#383838">
                <v:path arrowok="t"/>
              </v:shape>
            </v:group>
            <v:group style="position:absolute;left:2432;top:5878;width:9200;height:2" coordorigin="2432,5878" coordsize="9200,2">
              <v:shape style="position:absolute;left:2432;top:5878;width:9200;height:2" coordorigin="2432,5878" coordsize="9200,0" path="m2432,5878l11633,5878e" filled="f" stroked="t" strokeweight=".713954pt" strokecolor="#676767">
                <v:path arrowok="t"/>
              </v:shape>
            </v:group>
            <v:group style="position:absolute;left:8206;top:5876;width:409;height:2" coordorigin="8206,5876" coordsize="409,2">
              <v:shape style="position:absolute;left:8206;top:5876;width:409;height:2" coordorigin="8206,5876" coordsize="409,0" path="m8206,5876l8615,5876e" filled="f" stroked="t" strokeweight=".47597pt" strokecolor="#606060">
                <v:path arrowok="t"/>
              </v:shape>
            </v:group>
            <v:group style="position:absolute;left:9158;top:5876;width:738;height:2" coordorigin="9158,5876" coordsize="738,2">
              <v:shape style="position:absolute;left:9158;top:5876;width:738;height:2" coordorigin="9158,5876" coordsize="738,0" path="m9158,5876l9895,5876e" filled="f" stroked="t" strokeweight=".47597pt" strokecolor="#575757">
                <v:path arrowok="t"/>
              </v:shape>
            </v:group>
            <v:group style="position:absolute;left:809;top:6120;width:343;height:2" coordorigin="809,6120" coordsize="343,2">
              <v:shape style="position:absolute;left:809;top:6120;width:343;height:2" coordorigin="809,6120" coordsize="343,0" path="m809,6120l1152,6120e" filled="f" stroked="t" strokeweight=".47597pt" strokecolor="#484848">
                <v:path arrowok="t"/>
              </v:shape>
            </v:group>
            <v:group style="position:absolute;left:804;top:6122;width:7811;height:2" coordorigin="804,6122" coordsize="7811,2">
              <v:shape style="position:absolute;left:804;top:6122;width:7811;height:2" coordorigin="804,6122" coordsize="7811,0" path="m804,6122l8615,6122e" filled="f" stroked="t" strokeweight=".713954pt" strokecolor="#6B6B6B">
                <v:path arrowok="t"/>
              </v:shape>
            </v:group>
            <v:group style="position:absolute;left:4993;top:5852;width:2;height:292" coordorigin="4993,5852" coordsize="2,292">
              <v:shape style="position:absolute;left:4993;top:5852;width:2;height:292" coordorigin="4993,5852" coordsize="0,292" path="m4993,6143l4993,5852e" filled="f" stroked="t" strokeweight=".47597pt" strokecolor="#4B4B4B">
                <v:path arrowok="t"/>
              </v:shape>
            </v:group>
            <v:group style="position:absolute;left:8558;top:6120;width:657;height:2" coordorigin="8558,6120" coordsize="657,2">
              <v:shape style="position:absolute;left:8558;top:6120;width:657;height:2" coordorigin="8558,6120" coordsize="657,0" path="m8558,6120l9215,6120e" filled="f" stroked="t" strokeweight=".47597pt" strokecolor="#4B4B4B">
                <v:path arrowok="t"/>
              </v:shape>
            </v:group>
            <v:group style="position:absolute;left:9134;top:6117;width:2499;height:2" coordorigin="9134,6117" coordsize="2499,2">
              <v:shape style="position:absolute;left:9134;top:6117;width:2499;height:2" coordorigin="9134,6117" coordsize="2499,0" path="m9134,6117l11633,6117e" filled="f" stroked="t" strokeweight=".713954pt" strokecolor="#777777">
                <v:path arrowok="t"/>
              </v:shape>
            </v:group>
            <v:group style="position:absolute;left:4993;top:6072;width:2;height:765" coordorigin="4993,6072" coordsize="2,765">
              <v:shape style="position:absolute;left:4993;top:6072;width:2;height:765" coordorigin="4993,6072" coordsize="0,765" path="m4993,6837l4993,6072e" filled="f" stroked="t" strokeweight=".951939pt" strokecolor="#646464">
                <v:path arrowok="t"/>
              </v:shape>
            </v:group>
            <v:group style="position:absolute;left:7894;top:6110;width:2;height:727" coordorigin="7894,6110" coordsize="2,727">
              <v:shape style="position:absolute;left:7894;top:6110;width:2;height:727" coordorigin="7894,6110" coordsize="0,727" path="m7894,6837l7894,6110e" filled="f" stroked="t" strokeweight=".713954pt" strokecolor="#5B5B5B">
                <v:path arrowok="t"/>
              </v:shape>
            </v:group>
            <v:group style="position:absolute;left:2432;top:6593;width:2275;height:2" coordorigin="2432,6593" coordsize="2275,2">
              <v:shape style="position:absolute;left:2432;top:6593;width:2275;height:2" coordorigin="2432,6593" coordsize="2275,0" path="m2432,6593l4707,6593e" filled="f" stroked="t" strokeweight=".713954pt" strokecolor="#6B6B6B">
                <v:path arrowok="t"/>
              </v:shape>
            </v:group>
            <v:group style="position:absolute;left:4650;top:6593;width:366;height:2" coordorigin="4650,6593" coordsize="366,2">
              <v:shape style="position:absolute;left:4650;top:6593;width:366;height:2" coordorigin="4650,6593" coordsize="366,0" path="m4650,6593l5017,6593e" filled="f" stroked="t" strokeweight=".47597pt" strokecolor="#4F4F4F">
                <v:path arrowok="t"/>
              </v:shape>
            </v:group>
            <v:group style="position:absolute;left:6259;top:6593;width:500;height:2" coordorigin="6259,6593" coordsize="500,2">
              <v:shape style="position:absolute;left:6259;top:6593;width:500;height:2" coordorigin="6259,6593" coordsize="500,0" path="m6259,6593l6759,6593e" filled="f" stroked="t" strokeweight=".47597pt" strokecolor="#484848">
                <v:path arrowok="t"/>
              </v:shape>
            </v:group>
            <v:group style="position:absolute;left:4945;top:6590;width:2965;height:2" coordorigin="4945,6590" coordsize="2965,2">
              <v:shape style="position:absolute;left:4945;top:6590;width:2965;height:2" coordorigin="4945,6590" coordsize="2965,0" path="m4945,6590l7911,6590e" filled="f" stroked="t" strokeweight=".713954pt" strokecolor="#6B6B6B">
                <v:path arrowok="t"/>
              </v:shape>
            </v:group>
            <v:group style="position:absolute;left:7892;top:6110;width:2;height:727" coordorigin="7892,6110" coordsize="2,727">
              <v:shape style="position:absolute;left:7892;top:6110;width:2;height:727" coordorigin="7892,6110" coordsize="0,727" path="m7892,6837l7892,6110e" filled="f" stroked="t" strokeweight=".47597pt" strokecolor="#545454">
                <v:path arrowok="t"/>
              </v:shape>
            </v:group>
            <v:group style="position:absolute;left:7839;top:6593;width:424;height:2" coordorigin="7839,6593" coordsize="424,2">
              <v:shape style="position:absolute;left:7839;top:6593;width:424;height:2" coordorigin="7839,6593" coordsize="424,0" path="m7839,6593l8263,6593e" filled="f" stroked="t" strokeweight=".47597pt" strokecolor="#444444">
                <v:path arrowok="t"/>
              </v:shape>
            </v:group>
            <v:group style="position:absolute;left:8206;top:6590;width:752;height:2" coordorigin="8206,6590" coordsize="752,2">
              <v:shape style="position:absolute;left:8206;top:6590;width:752;height:2" coordorigin="8206,6590" coordsize="752,0" path="m8206,6590l8958,6590e" filled="f" stroked="t" strokeweight=".951939pt" strokecolor="#747474">
                <v:path arrowok="t"/>
              </v:shape>
            </v:group>
            <v:group style="position:absolute;left:8901;top:6590;width:995;height:2" coordorigin="8901,6590" coordsize="995,2">
              <v:shape style="position:absolute;left:8901;top:6590;width:995;height:2" coordorigin="8901,6590" coordsize="995,0" path="m8901,6590l9895,6590e" filled="f" stroked="t" strokeweight=".47597pt" strokecolor="#575757">
                <v:path arrowok="t"/>
              </v:shape>
            </v:group>
            <v:group style="position:absolute;left:9838;top:6590;width:1799;height:2" coordorigin="9838,6590" coordsize="1799,2">
              <v:shape style="position:absolute;left:9838;top:6590;width:1799;height:2" coordorigin="9838,6590" coordsize="1799,0" path="m9838,6590l11637,6590e" filled="f" stroked="t" strokeweight=".713954pt" strokecolor="#747474">
                <v:path arrowok="t"/>
              </v:shape>
            </v:group>
            <v:group style="position:absolute;left:2432;top:6832;width:2289;height:2" coordorigin="2432,6832" coordsize="2289,2">
              <v:shape style="position:absolute;left:2432;top:6832;width:2289;height:2" coordorigin="2432,6832" coordsize="2289,0" path="m2432,6832l4722,6832e" filled="f" stroked="t" strokeweight=".713954pt" strokecolor="#6B6B6B">
                <v:path arrowok="t"/>
              </v:shape>
            </v:group>
            <v:group style="position:absolute;left:4650;top:6832;width:366;height:2" coordorigin="4650,6832" coordsize="366,2">
              <v:shape style="position:absolute;left:4650;top:6832;width:366;height:2" coordorigin="4650,6832" coordsize="366,0" path="m4650,6832l5017,6832e" filled="f" stroked="t" strokeweight=".47597pt" strokecolor="#4B4B4B">
                <v:path arrowok="t"/>
              </v:shape>
            </v:group>
            <v:group style="position:absolute;left:6259;top:6832;width:500;height:2" coordorigin="6259,6832" coordsize="500,2">
              <v:shape style="position:absolute;left:6259;top:6832;width:500;height:2" coordorigin="6259,6832" coordsize="500,0" path="m6259,6832l6759,6832e" filled="f" stroked="t" strokeweight=".47597pt" strokecolor="#4B4B4B">
                <v:path arrowok="t"/>
              </v:shape>
            </v:group>
            <v:group style="position:absolute;left:4945;top:6830;width:6692;height:2" coordorigin="4945,6830" coordsize="6692,2">
              <v:shape style="position:absolute;left:4945;top:6830;width:6692;height:2" coordorigin="4945,6830" coordsize="6692,0" path="m4945,6830l11637,6830e" filled="f" stroked="t" strokeweight=".713954pt" strokecolor="#6B6B6B">
                <v:path arrowok="t"/>
              </v:shape>
            </v:group>
            <v:group style="position:absolute;left:7839;top:6832;width:424;height:2" coordorigin="7839,6832" coordsize="424,2">
              <v:shape style="position:absolute;left:7839;top:6832;width:424;height:2" coordorigin="7839,6832" coordsize="424,0" path="m7839,6832l8263,6832e" filled="f" stroked="t" strokeweight=".47597pt" strokecolor="#4B4B4B">
                <v:path arrowok="t"/>
              </v:shape>
            </v:group>
            <v:group style="position:absolute;left:8901;top:6827;width:443;height:2" coordorigin="8901,6827" coordsize="443,2">
              <v:shape style="position:absolute;left:8901;top:6827;width:443;height:2" coordorigin="8901,6827" coordsize="443,0" path="m8901,6827l9343,6827e" filled="f" stroked="t" strokeweight=".47597pt" strokecolor="#545454">
                <v:path arrowok="t"/>
              </v:shape>
            </v:group>
            <v:group style="position:absolute;left:400;top:7071;width:4322;height:2" coordorigin="400,7071" coordsize="4322,2">
              <v:shape style="position:absolute;left:400;top:7071;width:4322;height:2" coordorigin="400,7071" coordsize="4322,0" path="m400,7071l4722,7071e" filled="f" stroked="t" strokeweight=".713954pt" strokecolor="#646464">
                <v:path arrowok="t"/>
              </v:shape>
            </v:group>
            <v:group style="position:absolute;left:4650;top:7071;width:357;height:2" coordorigin="4650,7071" coordsize="357,2">
              <v:shape style="position:absolute;left:4650;top:7071;width:357;height:2" coordorigin="4650,7071" coordsize="357,0" path="m4650,7071l5007,7071e" filled="f" stroked="t" strokeweight=".47597pt" strokecolor="#4B4B4B">
                <v:path arrowok="t"/>
              </v:shape>
            </v:group>
            <v:group style="position:absolute;left:6259;top:7071;width:500;height:2" coordorigin="6259,7071" coordsize="500,2">
              <v:shape style="position:absolute;left:6259;top:7071;width:500;height:2" coordorigin="6259,7071" coordsize="500,0" path="m6259,7071l6759,7071e" filled="f" stroked="t" strokeweight=".47597pt" strokecolor="#3F3F3F">
                <v:path arrowok="t"/>
              </v:shape>
            </v:group>
            <v:group style="position:absolute;left:4950;top:7069;width:6687;height:2" coordorigin="4950,7069" coordsize="6687,2">
              <v:shape style="position:absolute;left:4950;top:7069;width:6687;height:2" coordorigin="4950,7069" coordsize="6687,0" path="m4950,7069l11637,7069e" filled="f" stroked="t" strokeweight=".713954pt" strokecolor="#6B6B6B">
                <v:path arrowok="t"/>
              </v:shape>
            </v:group>
            <v:group style="position:absolute;left:11640;top:3127;width:2;height:9198" coordorigin="11640,3127" coordsize="2,9198">
              <v:shape style="position:absolute;left:11640;top:3127;width:2;height:9198" coordorigin="11640,3127" coordsize="0,9198" path="m11640,12325l11640,3127e" filled="f" stroked="t" strokeweight=".713954pt" strokecolor="#707070">
                <v:path arrowok="t"/>
              </v:shape>
            </v:group>
            <v:group style="position:absolute;left:400;top:7542;width:1404;height:2" coordorigin="400,7542" coordsize="1404,2">
              <v:shape style="position:absolute;left:400;top:7542;width:1404;height:2" coordorigin="400,7542" coordsize="1404,0" path="m400,7542l1804,7542e" filled="f" stroked="t" strokeweight=".713954pt" strokecolor="#676767">
                <v:path arrowok="t"/>
              </v:shape>
            </v:group>
            <v:group style="position:absolute;left:1747;top:7542;width:714;height:2" coordorigin="1747,7542" coordsize="714,2">
              <v:shape style="position:absolute;left:1747;top:7542;width:714;height:2" coordorigin="1747,7542" coordsize="714,0" path="m1747,7542l2461,7542e" filled="f" stroked="t" strokeweight=".47597pt" strokecolor="#484848">
                <v:path arrowok="t"/>
              </v:shape>
            </v:group>
            <v:group style="position:absolute;left:2442;top:7300;width:2;height:296" coordorigin="2442,7300" coordsize="2,296">
              <v:shape style="position:absolute;left:2442;top:7300;width:2;height:296" coordorigin="2442,7300" coordsize="0,296" path="m2442,7597l2442,7300e" filled="f" stroked="t" strokeweight=".47597pt" strokecolor="#3B3B3B">
                <v:path arrowok="t"/>
              </v:shape>
            </v:group>
            <v:group style="position:absolute;left:2389;top:7544;width:1318;height:2" coordorigin="2389,7544" coordsize="1318,2">
              <v:shape style="position:absolute;left:2389;top:7544;width:1318;height:2" coordorigin="2389,7544" coordsize="1318,0" path="m2389,7544l3708,7544e" filled="f" stroked="t" strokeweight=".713954pt" strokecolor="#606060">
                <v:path arrowok="t"/>
              </v:shape>
            </v:group>
            <v:group style="position:absolute;left:3651;top:7544;width:300;height:2" coordorigin="3651,7544" coordsize="300,2">
              <v:shape style="position:absolute;left:3651;top:7544;width:300;height:2" coordorigin="3651,7544" coordsize="300,0" path="m3651,7544l3951,7544e" filled="f" stroked="t" strokeweight=".47597pt" strokecolor="#4B4B4B">
                <v:path arrowok="t"/>
              </v:shape>
            </v:group>
            <v:group style="position:absolute;left:3893;top:7542;width:2423;height:2" coordorigin="3893,7542" coordsize="2423,2">
              <v:shape style="position:absolute;left:3893;top:7542;width:2423;height:2" coordorigin="3893,7542" coordsize="2423,0" path="m3893,7542l6316,7542e" filled="f" stroked="t" strokeweight=".713954pt" strokecolor="#6B6B6B">
                <v:path arrowok="t"/>
              </v:shape>
            </v:group>
            <v:group style="position:absolute;left:6259;top:7539;width:500;height:2" coordorigin="6259,7539" coordsize="500,2">
              <v:shape style="position:absolute;left:6259;top:7539;width:500;height:2" coordorigin="6259,7539" coordsize="500,0" path="m6259,7539l6759,7539e" filled="f" stroked="t" strokeweight=".47597pt" strokecolor="#444444">
                <v:path arrowok="t"/>
              </v:shape>
            </v:group>
            <v:group style="position:absolute;left:6702;top:7539;width:1199;height:2" coordorigin="6702,7539" coordsize="1199,2">
              <v:shape style="position:absolute;left:6702;top:7539;width:1199;height:2" coordorigin="6702,7539" coordsize="1199,0" path="m6702,7539l7901,7539e" filled="f" stroked="t" strokeweight=".713954pt" strokecolor="#6B6B6B">
                <v:path arrowok="t"/>
              </v:shape>
            </v:group>
            <v:group style="position:absolute;left:7844;top:7539;width:419;height:2" coordorigin="7844,7539" coordsize="419,2">
              <v:shape style="position:absolute;left:7844;top:7539;width:419;height:2" coordorigin="7844,7539" coordsize="419,0" path="m7844,7539l8263,7539e" filled="f" stroked="t" strokeweight=".47597pt" strokecolor="#444444">
                <v:path arrowok="t"/>
              </v:shape>
            </v:group>
            <v:group style="position:absolute;left:8206;top:7537;width:3437;height:2" coordorigin="8206,7537" coordsize="3437,2">
              <v:shape style="position:absolute;left:8206;top:7537;width:3437;height:2" coordorigin="8206,7537" coordsize="3437,0" path="m8206,7537l11642,7537e" filled="f" stroked="t" strokeweight=".713954pt" strokecolor="#707070">
                <v:path arrowok="t"/>
              </v:shape>
            </v:group>
            <v:group style="position:absolute;left:2442;top:7525;width:2;height:674" coordorigin="2442,7525" coordsize="2,674">
              <v:shape style="position:absolute;left:2442;top:7525;width:2;height:674" coordorigin="2442,7525" coordsize="0,674" path="m2442,8199l2442,7525e" filled="f" stroked="t" strokeweight=".951939pt" strokecolor="#676767">
                <v:path arrowok="t"/>
              </v:shape>
            </v:group>
            <v:group style="position:absolute;left:4998;top:7535;width:2;height:306" coordorigin="4998,7535" coordsize="2,306">
              <v:shape style="position:absolute;left:4998;top:7535;width:2;height:306" coordorigin="4998,7535" coordsize="0,306" path="m4998,7841l4998,7535e" filled="f" stroked="t" strokeweight=".951939pt" strokecolor="#707070">
                <v:path arrowok="t"/>
              </v:shape>
            </v:group>
            <v:group style="position:absolute;left:4983;top:7781;width:2918;height:2" coordorigin="4983,7781" coordsize="2918,2">
              <v:shape style="position:absolute;left:4983;top:7781;width:2918;height:2" coordorigin="4983,7781" coordsize="2918,0" path="m4983,7781l7901,7781e" filled="f" stroked="t" strokeweight=".713954pt" strokecolor="#707070">
                <v:path arrowok="t"/>
              </v:shape>
            </v:group>
            <v:group style="position:absolute;left:7844;top:7779;width:419;height:2" coordorigin="7844,7779" coordsize="419,2">
              <v:shape style="position:absolute;left:7844;top:7779;width:419;height:2" coordorigin="7844,7779" coordsize="419,0" path="m7844,7779l8263,7779e" filled="f" stroked="t" strokeweight=".47597pt" strokecolor="#4F4F4F">
                <v:path arrowok="t"/>
              </v:shape>
            </v:group>
            <v:group style="position:absolute;left:8206;top:7779;width:409;height:2" coordorigin="8206,7779" coordsize="409,2">
              <v:shape style="position:absolute;left:8206;top:7779;width:409;height:2" coordorigin="8206,7779" coordsize="409,0" path="m8206,7779l8615,7779e" filled="f" stroked="t" strokeweight=".47597pt" strokecolor="#646464">
                <v:path arrowok="t"/>
              </v:shape>
            </v:group>
            <v:group style="position:absolute;left:8553;top:7779;width:719;height:2" coordorigin="8553,7779" coordsize="719,2">
              <v:shape style="position:absolute;left:8553;top:7779;width:719;height:2" coordorigin="8553,7779" coordsize="719,0" path="m8553,7779l9272,7779e" filled="f" stroked="t" strokeweight=".951939pt" strokecolor="#747474">
                <v:path arrowok="t"/>
              </v:shape>
            </v:group>
            <v:group style="position:absolute;left:9158;top:7779;width:738;height:2" coordorigin="9158,7779" coordsize="738,2">
              <v:shape style="position:absolute;left:9158;top:7779;width:738;height:2" coordorigin="9158,7779" coordsize="738,0" path="m9158,7779l9895,7779e" filled="f" stroked="t" strokeweight=".47597pt" strokecolor="#606060">
                <v:path arrowok="t"/>
              </v:shape>
            </v:group>
            <v:group style="position:absolute;left:9838;top:7776;width:1804;height:2" coordorigin="9838,7776" coordsize="1804,2">
              <v:shape style="position:absolute;left:9838;top:7776;width:1804;height:2" coordorigin="9838,7776" coordsize="1804,0" path="m9838,7776l11642,7776e" filled="f" stroked="t" strokeweight=".713954pt" strokecolor="#7C7C7C">
                <v:path arrowok="t"/>
              </v:shape>
            </v:group>
            <v:group style="position:absolute;left:4998;top:7535;width:2;height:736" coordorigin="4998,7535" coordsize="2,736">
              <v:shape style="position:absolute;left:4998;top:7535;width:2;height:736" coordorigin="4998,7535" coordsize="0,736" path="m4998,8271l4998,7535e" filled="f" stroked="t" strokeweight=".713954pt" strokecolor="#5B5B5B">
                <v:path arrowok="t"/>
              </v:shape>
            </v:group>
            <v:group style="position:absolute;left:5545;top:8022;width:190;height:2" coordorigin="5545,8022" coordsize="190,2">
              <v:shape style="position:absolute;left:5545;top:8022;width:190;height:2" coordorigin="5545,8022" coordsize="190,0" path="m5545,8022l5735,8022e" filled="f" stroked="t" strokeweight=".47597pt" strokecolor="#343434">
                <v:path arrowok="t"/>
              </v:shape>
            </v:group>
            <v:group style="position:absolute;left:4993;top:8020;width:6645;height:2" coordorigin="4993,8020" coordsize="6645,2">
              <v:shape style="position:absolute;left:4993;top:8020;width:6645;height:2" coordorigin="4993,8020" coordsize="6645,0" path="m4993,8020l11637,8020e" filled="f" stroked="t" strokeweight=".713954pt" strokecolor="#6B6B6B">
                <v:path arrowok="t"/>
              </v:shape>
            </v:group>
            <v:group style="position:absolute;left:405;top:8266;width:747;height:2" coordorigin="405,8266" coordsize="747,2">
              <v:shape style="position:absolute;left:405;top:8266;width:747;height:2" coordorigin="405,8266" coordsize="747,0" path="m405,8266l1152,8266e" filled="f" stroked="t" strokeweight=".951939pt" strokecolor="#6B6B6B">
                <v:path arrowok="t"/>
              </v:shape>
            </v:group>
            <v:group style="position:absolute;left:405;top:7998;width:2;height:287" coordorigin="405,7998" coordsize="2,287">
              <v:shape style="position:absolute;left:405;top:7998;width:2;height:287" coordorigin="405,7998" coordsize="0,287" path="m405,8285l405,7998e" filled="f" stroked="t" strokeweight=".713954pt" strokecolor="#4B4B4B">
                <v:path arrowok="t"/>
              </v:shape>
            </v:group>
            <v:group style="position:absolute;left:1095;top:8266;width:709;height:2" coordorigin="1095,8266" coordsize="709,2">
              <v:shape style="position:absolute;left:1095;top:8266;width:709;height:2" coordorigin="1095,8266" coordsize="709,0" path="m1095,8266l1804,8266e" filled="f" stroked="t" strokeweight=".47597pt" strokecolor="#4B4B4B">
                <v:path arrowok="t"/>
              </v:shape>
            </v:group>
            <v:group style="position:absolute;left:2442;top:7998;width:2;height:784" coordorigin="2442,7998" coordsize="2,784">
              <v:shape style="position:absolute;left:2442;top:7998;width:2;height:784" coordorigin="2442,7998" coordsize="0,784" path="m2442,8783l2442,7998e" filled="f" stroked="t" strokeweight=".713954pt" strokecolor="#545454">
                <v:path arrowok="t"/>
              </v:shape>
            </v:group>
            <v:group style="position:absolute;left:2870;top:8266;width:528;height:2" coordorigin="2870,8266" coordsize="528,2">
              <v:shape style="position:absolute;left:2870;top:8266;width:528;height:2" coordorigin="2870,8266" coordsize="528,0" path="m2870,8266l3398,8266e" filled="f" stroked="t" strokeweight=".47597pt" strokecolor="#4B4B4B">
                <v:path arrowok="t"/>
              </v:shape>
            </v:group>
            <v:group style="position:absolute;left:6944;top:8261;width:524;height:2" coordorigin="6944,8261" coordsize="524,2">
              <v:shape style="position:absolute;left:6944;top:8261;width:524;height:2" coordorigin="6944,8261" coordsize="524,0" path="m6944,8261l7468,8261e" filled="f" stroked="t" strokeweight=".47597pt" strokecolor="#3F3F3F">
                <v:path arrowok="t"/>
              </v:shape>
            </v:group>
            <v:group style="position:absolute;left:1747;top:8261;width:9891;height:2" coordorigin="1747,8261" coordsize="9891,2">
              <v:shape style="position:absolute;left:1747;top:8261;width:9891;height:2" coordorigin="1747,8261" coordsize="9891,0" path="m1747,8261l11637,8261e" filled="f" stroked="t" strokeweight=".713954pt" strokecolor="#676767">
                <v:path arrowok="t"/>
              </v:shape>
            </v:group>
            <v:group style="position:absolute;left:11633;top:7994;width:2;height:292" coordorigin="11633,7994" coordsize="2,292">
              <v:shape style="position:absolute;left:11633;top:7994;width:2;height:292" coordorigin="11633,7994" coordsize="0,292" path="m11633,8285l11633,7994e" filled="f" stroked="t" strokeweight=".47597pt" strokecolor="#575757">
                <v:path arrowok="t"/>
              </v:shape>
            </v:group>
            <v:group style="position:absolute;left:409;top:8214;width:2;height:330" coordorigin="409,8214" coordsize="2,330">
              <v:shape style="position:absolute;left:409;top:8214;width:2;height:330" coordorigin="409,8214" coordsize="0,330" path="m409,8543l409,8214e" filled="f" stroked="t" strokeweight=".47597pt" strokecolor="#3B3B3B">
                <v:path arrowok="t"/>
              </v:shape>
            </v:group>
            <v:group style="position:absolute;left:2446;top:6105;width:2;height:4073" coordorigin="2446,6105" coordsize="2,4073">
              <v:shape style="position:absolute;left:2446;top:6105;width:2;height:4073" coordorigin="2446,6105" coordsize="0,4073" path="m2446,10179l2446,6105e" filled="f" stroked="t" strokeweight=".713954pt" strokecolor="#5B5B5B">
                <v:path arrowok="t"/>
              </v:shape>
            </v:group>
            <v:group style="position:absolute;left:400;top:8959;width:1404;height:2" coordorigin="400,8959" coordsize="1404,2">
              <v:shape style="position:absolute;left:400;top:8959;width:1404;height:2" coordorigin="400,8959" coordsize="1404,0" path="m400,8959l1804,8959e" filled="f" stroked="t" strokeweight=".47597pt" strokecolor="#575757">
                <v:path arrowok="t"/>
              </v:shape>
            </v:group>
            <v:group style="position:absolute;left:1747;top:8962;width:3855;height:2" coordorigin="1747,8962" coordsize="3855,2">
              <v:shape style="position:absolute;left:1747;top:8962;width:3855;height:2" coordorigin="1747,8962" coordsize="3855,0" path="m1747,8962l5602,8962e" filled="f" stroked="t" strokeweight=".713954pt" strokecolor="#676767">
                <v:path arrowok="t"/>
              </v:shape>
            </v:group>
            <v:group style="position:absolute;left:2442;top:8725;width:2;height:258" coordorigin="2442,8725" coordsize="2,258">
              <v:shape style="position:absolute;left:2442;top:8725;width:2;height:258" coordorigin="2442,8725" coordsize="0,258" path="m2442,8983l2442,8725e" filled="f" stroked="t" strokeweight=".47597pt" strokecolor="#444444">
                <v:path arrowok="t"/>
              </v:shape>
            </v:group>
            <v:group style="position:absolute;left:5545;top:8959;width:190;height:2" coordorigin="5545,8959" coordsize="190,2">
              <v:shape style="position:absolute;left:5545;top:8959;width:190;height:2" coordorigin="5545,8959" coordsize="190,0" path="m5545,8959l5735,8959e" filled="f" stroked="t" strokeweight=".47597pt" strokecolor="#343434">
                <v:path arrowok="t"/>
              </v:shape>
            </v:group>
            <v:group style="position:absolute;left:5678;top:8959;width:1371;height:2" coordorigin="5678,8959" coordsize="1371,2">
              <v:shape style="position:absolute;left:5678;top:8959;width:1371;height:2" coordorigin="5678,8959" coordsize="1371,0" path="m5678,8959l7049,8959e" filled="f" stroked="t" strokeweight=".713954pt" strokecolor="#646464">
                <v:path arrowok="t"/>
              </v:shape>
            </v:group>
            <v:group style="position:absolute;left:6992;top:8959;width:476;height:2" coordorigin="6992,8959" coordsize="476,2">
              <v:shape style="position:absolute;left:6992;top:8959;width:476;height:2" coordorigin="6992,8959" coordsize="476,0" path="m6992,8959l7468,8959e" filled="f" stroked="t" strokeweight=".47597pt" strokecolor="#3B3B3B">
                <v:path arrowok="t"/>
              </v:shape>
            </v:group>
            <v:group style="position:absolute;left:7411;top:8959;width:852;height:2" coordorigin="7411,8959" coordsize="852,2">
              <v:shape style="position:absolute;left:7411;top:8959;width:852;height:2" coordorigin="7411,8959" coordsize="852,0" path="m7411,8959l8263,8959e" filled="f" stroked="t" strokeweight=".713954pt" strokecolor="#676767">
                <v:path arrowok="t"/>
              </v:shape>
            </v:group>
            <v:group style="position:absolute;left:8206;top:8957;width:752;height:2" coordorigin="8206,8957" coordsize="752,2">
              <v:shape style="position:absolute;left:8206;top:8957;width:752;height:2" coordorigin="8206,8957" coordsize="752,0" path="m8206,8957l8958,8957e" filled="f" stroked="t" strokeweight=".47597pt" strokecolor="#4F4F4F">
                <v:path arrowok="t"/>
              </v:shape>
            </v:group>
            <v:group style="position:absolute;left:8882;top:8957;width:2761;height:2" coordorigin="8882,8957" coordsize="2761,2">
              <v:shape style="position:absolute;left:8882;top:8957;width:2761;height:2" coordorigin="8882,8957" coordsize="2761,0" path="m8882,8957l11642,8957e" filled="f" stroked="t" strokeweight=".713954pt" strokecolor="#707070">
                <v:path arrowok="t"/>
              </v:shape>
            </v:group>
            <v:group style="position:absolute;left:2444;top:8912;width:2;height:7707" coordorigin="2444,8912" coordsize="2,7707">
              <v:shape style="position:absolute;left:2444;top:8912;width:2;height:7707" coordorigin="2444,8912" coordsize="0,7707" path="m2444,16618l2444,8912e" filled="f" stroked="t" strokeweight=".713954pt" strokecolor="#606060">
                <v:path arrowok="t"/>
              </v:shape>
            </v:group>
            <v:group style="position:absolute;left:400;top:10351;width:857;height:2" coordorigin="400,10351" coordsize="857,2">
              <v:shape style="position:absolute;left:400;top:10351;width:857;height:2" coordorigin="400,10351" coordsize="857,0" path="m400,10351l1257,10351e" filled="f" stroked="t" strokeweight=".951939pt" strokecolor="#747474">
                <v:path arrowok="t"/>
              </v:shape>
            </v:group>
            <v:group style="position:absolute;left:1095;top:10351;width:709;height:2" coordorigin="1095,10351" coordsize="709,2">
              <v:shape style="position:absolute;left:1095;top:10351;width:709;height:2" coordorigin="1095,10351" coordsize="709,0" path="m1095,10351l1804,10351e" filled="f" stroked="t" strokeweight=".47597pt" strokecolor="#646464">
                <v:path arrowok="t"/>
              </v:shape>
            </v:group>
            <v:group style="position:absolute;left:1747;top:10348;width:9900;height:2" coordorigin="1747,10348" coordsize="9900,2">
              <v:shape style="position:absolute;left:1747;top:10348;width:9900;height:2" coordorigin="1747,10348" coordsize="9900,0" path="m1747,10348l11647,10348e" filled="f" stroked="t" strokeweight=".713954pt" strokecolor="#676767">
                <v:path arrowok="t"/>
              </v:shape>
            </v:group>
            <v:group style="position:absolute;left:8558;top:10346;width:657;height:2" coordorigin="8558,10346" coordsize="657,2">
              <v:shape style="position:absolute;left:8558;top:10346;width:657;height:2" coordorigin="8558,10346" coordsize="657,0" path="m8558,10346l9215,10346e" filled="f" stroked="t" strokeweight=".47597pt" strokecolor="#444444">
                <v:path arrowok="t"/>
              </v:shape>
            </v:group>
            <v:group style="position:absolute;left:5545;top:10594;width:190;height:2" coordorigin="5545,10594" coordsize="190,2">
              <v:shape style="position:absolute;left:5545;top:10594;width:190;height:2" coordorigin="5545,10594" coordsize="190,0" path="m5545,10594l5735,10594e" filled="f" stroked="t" strokeweight=".47597pt" strokecolor="#383838">
                <v:path arrowok="t"/>
              </v:shape>
            </v:group>
            <v:group style="position:absolute;left:6702;top:10592;width:1913;height:2" coordorigin="6702,10592" coordsize="1913,2">
              <v:shape style="position:absolute;left:6702;top:10592;width:1913;height:2" coordorigin="6702,10592" coordsize="1913,0" path="m6702,10592l8615,10592e" filled="f" stroked="t" strokeweight=".47597pt" strokecolor="#646464">
                <v:path arrowok="t"/>
              </v:shape>
            </v:group>
            <v:group style="position:absolute;left:400;top:10594;width:11242;height:2" coordorigin="400,10594" coordsize="11242,2">
              <v:shape style="position:absolute;left:400;top:10594;width:11242;height:2" coordorigin="400,10594" coordsize="11242,0" path="m400,10594l11642,10594e" filled="f" stroked="t" strokeweight=".713954pt" strokecolor="#646464">
                <v:path arrowok="t"/>
              </v:shape>
            </v:group>
            <v:group style="position:absolute;left:11637;top:10327;width:2;height:292" coordorigin="11637,10327" coordsize="2,292">
              <v:shape style="position:absolute;left:11637;top:10327;width:2;height:292" coordorigin="11637,10327" coordsize="0,292" path="m11637,10618l11637,10327e" filled="f" stroked="t" strokeweight=".47597pt" strokecolor="#575757">
                <v:path arrowok="t"/>
              </v:shape>
            </v:group>
            <v:group style="position:absolute;left:895;top:10838;width:4707;height:2" coordorigin="895,10838" coordsize="4707,2">
              <v:shape style="position:absolute;left:895;top:10838;width:4707;height:2" coordorigin="895,10838" coordsize="4707,0" path="m895,10838l5602,10838e" filled="f" stroked="t" strokeweight=".47597pt" strokecolor="#606060">
                <v:path arrowok="t"/>
              </v:shape>
            </v:group>
            <v:group style="position:absolute;left:6259;top:10838;width:500;height:2" coordorigin="6259,10838" coordsize="500,2">
              <v:shape style="position:absolute;left:6259;top:10838;width:500;height:2" coordorigin="6259,10838" coordsize="500,0" path="m6259,10838l6759,10838e" filled="f" stroked="t" strokeweight=".47597pt" strokecolor="#606060">
                <v:path arrowok="t"/>
              </v:shape>
            </v:group>
            <v:group style="position:absolute;left:5293;top:10836;width:6359;height:2" coordorigin="5293,10836" coordsize="6359,2">
              <v:shape style="position:absolute;left:5293;top:10836;width:6359;height:2" coordorigin="5293,10836" coordsize="6359,0" path="m5293,10836l11652,10836e" filled="f" stroked="t" strokeweight=".713954pt" strokecolor="#777777">
                <v:path arrowok="t"/>
              </v:shape>
            </v:group>
            <v:group style="position:absolute;left:8901;top:10834;width:314;height:2" coordorigin="8901,10834" coordsize="314,2">
              <v:shape style="position:absolute;left:8901;top:10834;width:314;height:2" coordorigin="8901,10834" coordsize="314,0" path="m8901,10834l9215,10834e" filled="f" stroked="t" strokeweight=".47597pt" strokecolor="#4F4F4F">
                <v:path arrowok="t"/>
              </v:shape>
            </v:group>
            <v:group style="position:absolute;left:11637;top:7085;width:2;height:3763" coordorigin="11637,7085" coordsize="2,3763">
              <v:shape style="position:absolute;left:11637;top:7085;width:2;height:3763" coordorigin="11637,7085" coordsize="0,3763" path="m11637,10848l11637,7085e" filled="f" stroked="t" strokeweight=".47597pt" strokecolor="#6B6B6B">
                <v:path arrowok="t"/>
              </v:shape>
            </v:group>
            <v:group style="position:absolute;left:395;top:11331;width:2066;height:2" coordorigin="395,11331" coordsize="2066,2">
              <v:shape style="position:absolute;left:395;top:11331;width:2066;height:2" coordorigin="395,11331" coordsize="2066,0" path="m395,11331l2461,11331e" filled="f" stroked="t" strokeweight=".713954pt" strokecolor="#676767">
                <v:path arrowok="t"/>
              </v:shape>
            </v:group>
            <v:group style="position:absolute;left:2389;top:11331;width:538;height:2" coordorigin="2389,11331" coordsize="538,2">
              <v:shape style="position:absolute;left:2389;top:11331;width:538;height:2" coordorigin="2389,11331" coordsize="538,0" path="m2389,11331l2927,11331e" filled="f" stroked="t" strokeweight=".47597pt" strokecolor="#545454">
                <v:path arrowok="t"/>
              </v:shape>
            </v:group>
            <v:group style="position:absolute;left:2780;top:11331;width:928;height:2" coordorigin="2780,11331" coordsize="928,2">
              <v:shape style="position:absolute;left:2780;top:11331;width:928;height:2" coordorigin="2780,11331" coordsize="928,0" path="m2780,11331l3708,11331e" filled="f" stroked="t" strokeweight=".951939pt" strokecolor="#707070">
                <v:path arrowok="t"/>
              </v:shape>
            </v:group>
            <v:group style="position:absolute;left:3651;top:11331;width:300;height:2" coordorigin="3651,11331" coordsize="300,2">
              <v:shape style="position:absolute;left:3651;top:11331;width:300;height:2" coordorigin="3651,11331" coordsize="300,0" path="m3651,11331l3951,11331e" filled="f" stroked="t" strokeweight=".47597pt" strokecolor="#575757">
                <v:path arrowok="t"/>
              </v:shape>
            </v:group>
            <v:group style="position:absolute;left:3893;top:11328;width:2423;height:2" coordorigin="3893,11328" coordsize="2423,2">
              <v:shape style="position:absolute;left:3893;top:11328;width:2423;height:2" coordorigin="3893,11328" coordsize="2423,0" path="m3893,11328l6316,11328e" filled="f" stroked="t" strokeweight=".713954pt" strokecolor="#707070">
                <v:path arrowok="t"/>
              </v:shape>
            </v:group>
            <v:group style="position:absolute;left:6259;top:11326;width:500;height:2" coordorigin="6259,11326" coordsize="500,2">
              <v:shape style="position:absolute;left:6259;top:11326;width:500;height:2" coordorigin="6259,11326" coordsize="500,0" path="m6259,11326l6759,11326e" filled="f" stroked="t" strokeweight=".47597pt" strokecolor="#444444">
                <v:path arrowok="t"/>
              </v:shape>
            </v:group>
            <v:group style="position:absolute;left:6702;top:11326;width:1199;height:2" coordorigin="6702,11326" coordsize="1199,2">
              <v:shape style="position:absolute;left:6702;top:11326;width:1199;height:2" coordorigin="6702,11326" coordsize="1199,0" path="m6702,11326l7901,11326e" filled="f" stroked="t" strokeweight=".713954pt" strokecolor="#6B6B6B">
                <v:path arrowok="t"/>
              </v:shape>
            </v:group>
            <v:group style="position:absolute;left:7844;top:11326;width:419;height:2" coordorigin="7844,11326" coordsize="419,2">
              <v:shape style="position:absolute;left:7844;top:11326;width:419;height:2" coordorigin="7844,11326" coordsize="419,0" path="m7844,11326l8263,11326e" filled="f" stroked="t" strokeweight=".47597pt" strokecolor="#4F4F4F">
                <v:path arrowok="t"/>
              </v:shape>
            </v:group>
            <v:group style="position:absolute;left:8187;top:11324;width:771;height:2" coordorigin="8187,11324" coordsize="771,2">
              <v:shape style="position:absolute;left:8187;top:11324;width:771;height:2" coordorigin="8187,11324" coordsize="771,0" path="m8187,11324l8958,11324e" filled="f" stroked="t" strokeweight=".951939pt" strokecolor="#747474">
                <v:path arrowok="t"/>
              </v:shape>
            </v:group>
            <v:group style="position:absolute;left:8901;top:11321;width:314;height:2" coordorigin="8901,11321" coordsize="314,2">
              <v:shape style="position:absolute;left:8901;top:11321;width:314;height:2" coordorigin="8901,11321" coordsize="314,0" path="m8901,11321l9215,11321e" filled="f" stroked="t" strokeweight=".47597pt" strokecolor="#3F3F3F">
                <v:path arrowok="t"/>
              </v:shape>
            </v:group>
            <v:group style="position:absolute;left:9158;top:11321;width:2489;height:2" coordorigin="9158,11321" coordsize="2489,2">
              <v:shape style="position:absolute;left:9158;top:11321;width:2489;height:2" coordorigin="9158,11321" coordsize="2489,0" path="m9158,11321l11647,11321e" filled="f" stroked="t" strokeweight=".713954pt" strokecolor="#747474">
                <v:path arrowok="t"/>
              </v:shape>
            </v:group>
            <v:group style="position:absolute;left:395;top:11567;width:2532;height:2" coordorigin="395,11567" coordsize="2532,2">
              <v:shape style="position:absolute;left:395;top:11567;width:2532;height:2" coordorigin="395,11567" coordsize="2532,0" path="m395,11567l2927,11567e" filled="f" stroked="t" strokeweight=".47597pt" strokecolor="#646464">
                <v:path arrowok="t"/>
              </v:shape>
            </v:group>
            <v:group style="position:absolute;left:7844;top:11565;width:419;height:2" coordorigin="7844,11565" coordsize="419,2">
              <v:shape style="position:absolute;left:7844;top:11565;width:419;height:2" coordorigin="7844,11565" coordsize="419,0" path="m7844,11565l8263,11565e" filled="f" stroked="t" strokeweight=".47597pt" strokecolor="#484848">
                <v:path arrowok="t"/>
              </v:shape>
            </v:group>
            <v:group style="position:absolute;left:2799;top:11565;width:8848;height:2" coordorigin="2799,11565" coordsize="8848,2">
              <v:shape style="position:absolute;left:2799;top:11565;width:8848;height:2" coordorigin="2799,11565" coordsize="8848,0" path="m2799,11565l11647,11565e" filled="f" stroked="t" strokeweight=".713954pt" strokecolor="#6B6B6B">
                <v:path arrowok="t"/>
              </v:shape>
            </v:group>
            <v:group style="position:absolute;left:8901;top:11560;width:314;height:2" coordorigin="8901,11560" coordsize="314,2">
              <v:shape style="position:absolute;left:8901;top:11560;width:314;height:2" coordorigin="8901,11560" coordsize="314,0" path="m8901,11560l9215,11560e" filled="f" stroked="t" strokeweight=".47597pt" strokecolor="#444444">
                <v:path arrowok="t"/>
              </v:shape>
            </v:group>
            <v:group style="position:absolute;left:11642;top:11278;width:2;height:316" coordorigin="11642,11278" coordsize="2,316">
              <v:shape style="position:absolute;left:11642;top:11278;width:2;height:316" coordorigin="11642,11278" coordsize="0,316" path="m11642,11594l11642,11278e" filled="f" stroked="t" strokeweight=".47597pt" strokecolor="#545454">
                <v:path arrowok="t"/>
              </v:shape>
            </v:group>
            <v:group style="position:absolute;left:405;top:11818;width:752;height:2" coordorigin="405,11818" coordsize="752,2">
              <v:shape style="position:absolute;left:405;top:11818;width:752;height:2" coordorigin="405,11818" coordsize="752,0" path="m405,11818l1157,11818e" filled="f" stroked="t" strokeweight=".47597pt" strokecolor="#4B4B4B">
                <v:path arrowok="t"/>
              </v:shape>
            </v:group>
            <v:group style="position:absolute;left:1123;top:11551;width:2;height:746" coordorigin="1123,11551" coordsize="2,746">
              <v:shape style="position:absolute;left:1123;top:11551;width:2;height:746" coordorigin="1123,11551" coordsize="0,746" path="m1123,12296l1123,11551e" filled="f" stroked="t" strokeweight=".237985pt" strokecolor="#777777">
                <v:path arrowok="t"/>
              </v:shape>
            </v:group>
            <v:group style="position:absolute;left:1095;top:11816;width:5221;height:2" coordorigin="1095,11816" coordsize="5221,2">
              <v:shape style="position:absolute;left:1095;top:11816;width:5221;height:2" coordorigin="1095,11816" coordsize="5221,0" path="m1095,11816l6316,11816e" filled="f" stroked="t" strokeweight=".713954pt" strokecolor="#676767">
                <v:path arrowok="t"/>
              </v:shape>
            </v:group>
            <v:group style="position:absolute;left:6259;top:11814;width:500;height:2" coordorigin="6259,11814" coordsize="500,2">
              <v:shape style="position:absolute;left:6259;top:11814;width:500;height:2" coordorigin="6259,11814" coordsize="500,0" path="m6259,11814l6759,11814e" filled="f" stroked="t" strokeweight=".47597pt" strokecolor="#444444">
                <v:path arrowok="t"/>
              </v:shape>
            </v:group>
            <v:group style="position:absolute;left:6702;top:11811;width:1913;height:2" coordorigin="6702,11811" coordsize="1913,2">
              <v:shape style="position:absolute;left:6702;top:11811;width:1913;height:2" coordorigin="6702,11811" coordsize="1913,0" path="m6702,11811l8615,11811e" filled="f" stroked="t" strokeweight=".951939pt" strokecolor="#707070">
                <v:path arrowok="t"/>
              </v:shape>
            </v:group>
            <v:group style="position:absolute;left:7451;top:11555;width:2;height:2271" coordorigin="7451,11555" coordsize="2,2271">
              <v:shape style="position:absolute;left:7451;top:11555;width:2;height:2271" coordorigin="7451,11555" coordsize="0,2271" path="m7451,13826l7451,11555e" filled="f" stroked="t" strokeweight=".713954pt" strokecolor="#64646B">
                <v:path arrowok="t"/>
              </v:shape>
            </v:group>
            <v:group style="position:absolute;left:8558;top:11809;width:400;height:2" coordorigin="8558,11809" coordsize="400,2">
              <v:shape style="position:absolute;left:8558;top:11809;width:400;height:2" coordorigin="8558,11809" coordsize="400,0" path="m8558,11809l8958,11809e" filled="f" stroked="t" strokeweight=".47597pt" strokecolor="#484848">
                <v:path arrowok="t"/>
              </v:shape>
            </v:group>
            <v:group style="position:absolute;left:8901;top:11804;width:2751;height:2" coordorigin="8901,11804" coordsize="2751,2">
              <v:shape style="position:absolute;left:8901;top:11804;width:2751;height:2" coordorigin="8901,11804" coordsize="2751,0" path="m8901,11804l11652,11804e" filled="f" stroked="t" strokeweight=".713954pt" strokecolor="#707070">
                <v:path arrowok="t"/>
              </v:shape>
            </v:group>
            <v:group style="position:absolute;left:1783;top:11560;width:2;height:765" coordorigin="1783,11560" coordsize="2,765">
              <v:shape style="position:absolute;left:1783;top:11560;width:2;height:765" coordorigin="1783,11560" coordsize="0,765" path="m1783,12325l1783,11560e" filled="f" stroked="t" strokeweight=".713954pt" strokecolor="#606060">
                <v:path arrowok="t"/>
              </v:shape>
            </v:group>
            <v:group style="position:absolute;left:1123;top:12296;width:2;height:1363" coordorigin="1123,12296" coordsize="2,1363">
              <v:shape style="position:absolute;left:1123;top:12296;width:2;height:1363" coordorigin="1123,12296" coordsize="0,1363" path="m1123,13659l1123,12296e" filled="f" stroked="t" strokeweight=".237985pt" strokecolor="#000000">
                <v:path arrowok="t"/>
              </v:shape>
            </v:group>
            <v:group style="position:absolute;left:1785;top:12268;width:2;height:268" coordorigin="1785,12268" coordsize="2,268">
              <v:shape style="position:absolute;left:1785;top:12268;width:2;height:268" coordorigin="1785,12268" coordsize="0,268" path="m1785,12536l1785,12268e" filled="f" stroked="t" strokeweight=".47597pt" strokecolor="#3B3B3B">
                <v:path arrowok="t"/>
              </v:shape>
            </v:group>
            <v:group style="position:absolute;left:2451;top:12268;width:2;height:268" coordorigin="2451,12268" coordsize="2,268">
              <v:shape style="position:absolute;left:2451;top:12268;width:2;height:268" coordorigin="2451,12268" coordsize="0,268" path="m2451,12536l2451,12268e" filled="f" stroked="t" strokeweight=".47597pt" strokecolor="#2F2F2F">
                <v:path arrowok="t"/>
              </v:shape>
            </v:group>
            <v:group style="position:absolute;left:11647;top:12268;width:2;height:268" coordorigin="11647,12268" coordsize="2,268">
              <v:shape style="position:absolute;left:11647;top:12268;width:2;height:268" coordorigin="11647,12268" coordsize="0,268" path="m11647,12536l11647,12268e" filled="f" stroked="t" strokeweight=".47597pt" strokecolor="#4B4B4B">
                <v:path arrowok="t"/>
              </v:shape>
            </v:group>
            <v:group style="position:absolute;left:1785;top:12478;width:2;height:990" coordorigin="1785,12478" coordsize="2,990">
              <v:shape style="position:absolute;left:1785;top:12478;width:2;height:990" coordorigin="1785,12478" coordsize="0,990" path="m1785,13468l1785,12478e" filled="f" stroked="t" strokeweight=".951939pt" strokecolor="#676767">
                <v:path arrowok="t"/>
              </v:shape>
            </v:group>
            <v:group style="position:absolute;left:11647;top:12478;width:2;height:292" coordorigin="11647,12478" coordsize="2,292">
              <v:shape style="position:absolute;left:11647;top:12478;width:2;height:292" coordorigin="11647,12478" coordsize="0,292" path="m11647,12770l11647,12478e" filled="f" stroked="t" strokeweight=".47597pt" strokecolor="#646464">
                <v:path arrowok="t"/>
              </v:shape>
            </v:group>
            <v:group style="position:absolute;left:409;top:12712;width:2;height:755" coordorigin="409,12712" coordsize="2,755">
              <v:shape style="position:absolute;left:409;top:12712;width:2;height:755" coordorigin="409,12712" coordsize="0,755" path="m409,13468l409,12712e" filled="f" stroked="t" strokeweight=".47597pt" strokecolor="#3F3F3F">
                <v:path arrowok="t"/>
              </v:shape>
            </v:group>
            <v:group style="position:absolute;left:1785;top:13410;width:2;height:277" coordorigin="1785,13410" coordsize="2,277">
              <v:shape style="position:absolute;left:1785;top:13410;width:2;height:277" coordorigin="1785,13410" coordsize="0,277" path="m1785,13688l1785,13410e" filled="f" stroked="t" strokeweight=".47597pt" strokecolor="#484848">
                <v:path arrowok="t"/>
              </v:shape>
            </v:group>
            <v:group style="position:absolute;left:390;top:13994;width:447;height:2" coordorigin="390,13994" coordsize="447,2">
              <v:shape style="position:absolute;left:390;top:13994;width:447;height:2" coordorigin="390,13994" coordsize="447,0" path="m390,13994l838,13994e" filled="f" stroked="t" strokeweight=".237985pt" strokecolor="#676767">
                <v:path arrowok="t"/>
              </v:shape>
            </v:group>
            <v:group style="position:absolute;left:838;top:13994;width:290;height:2" coordorigin="838,13994" coordsize="290,2">
              <v:shape style="position:absolute;left:838;top:13994;width:290;height:2" coordorigin="838,13994" coordsize="290,0" path="m838,13994l1128,13994e" filled="f" stroked="t" strokeweight=".237985pt" strokecolor="#000000">
                <v:path arrowok="t"/>
              </v:shape>
            </v:group>
            <v:group style="position:absolute;left:1123;top:13659;width:2;height:339" coordorigin="1123,13659" coordsize="2,339">
              <v:shape style="position:absolute;left:1123;top:13659;width:2;height:339" coordorigin="1123,13659" coordsize="0,339" path="m1123,13999l1123,13659e" filled="f" stroked="t" strokeweight=".237985pt" strokecolor="#7C7C7C">
                <v:path arrowok="t"/>
              </v:shape>
            </v:group>
            <v:group style="position:absolute;left:1123;top:13994;width:1304;height:2" coordorigin="1123,13994" coordsize="1304,2">
              <v:shape style="position:absolute;left:1123;top:13994;width:1304;height:2" coordorigin="1123,13994" coordsize="1304,0" path="m1123,13994l2427,13994e" filled="f" stroked="t" strokeweight=".237985pt" strokecolor="#2B2B2B">
                <v:path arrowok="t"/>
              </v:shape>
            </v:group>
            <v:group style="position:absolute;left:1785;top:13630;width:2;height:578" coordorigin="1785,13630" coordsize="2,578">
              <v:shape style="position:absolute;left:1785;top:13630;width:2;height:578" coordorigin="1785,13630" coordsize="0,578" path="m1785,14209l1785,13630e" filled="f" stroked="t" strokeweight=".47597pt" strokecolor="#343434">
                <v:path arrowok="t"/>
              </v:shape>
            </v:group>
            <v:group style="position:absolute;left:7439;top:13659;width:2;height:335" coordorigin="7439,13659" coordsize="2,335">
              <v:shape style="position:absolute;left:7439;top:13659;width:2;height:335" coordorigin="7439,13659" coordsize="0,335" path="m7439,13994l7439,13659e" filled="f" stroked="t" strokeweight=".713954pt" strokecolor="#938793">
                <v:path arrowok="t"/>
              </v:shape>
            </v:group>
            <v:group style="position:absolute;left:8567;top:13994;width:1913;height:2" coordorigin="8567,13994" coordsize="1913,2">
              <v:shape style="position:absolute;left:8567;top:13994;width:1913;height:2" coordorigin="8567,13994" coordsize="1913,0" path="m8567,13994l10481,13994e" filled="f" stroked="t" strokeweight="3.331787pt" strokecolor="#4F5B70">
                <v:path arrowok="t"/>
              </v:shape>
            </v:group>
            <v:group style="position:absolute;left:10445;top:13649;width:2;height:402" coordorigin="10445,13649" coordsize="2,402">
              <v:shape style="position:absolute;left:10445;top:13649;width:2;height:402" coordorigin="10445,13649" coordsize="0,402" path="m10445,14051l10445,13649e" filled="f" stroked="t" strokeweight="2.379848pt" strokecolor="#606783">
                <v:path arrowok="t"/>
              </v:shape>
            </v:group>
            <v:group style="position:absolute;left:11645;top:12712;width:2;height:1310" coordorigin="11645,12712" coordsize="2,1310">
              <v:shape style="position:absolute;left:11645;top:12712;width:2;height:1310" coordorigin="11645,12712" coordsize="0,1310" path="m11645,14022l11645,12712e" filled="f" stroked="t" strokeweight=".713954pt" strokecolor="#7C7C7C">
                <v:path arrowok="t"/>
              </v:shape>
            </v:group>
            <v:group style="position:absolute;left:1123;top:13994;width:2;height:2601" coordorigin="1123,13994" coordsize="2,2601">
              <v:shape style="position:absolute;left:1123;top:13994;width:2;height:2601" coordorigin="1123,13994" coordsize="0,2601" path="m1123,16595l1123,13994e" filled="f" stroked="t" strokeweight=".237985pt" strokecolor="#000000">
                <v:path arrowok="t"/>
              </v:shape>
            </v:group>
            <v:group style="position:absolute;left:2451;top:13965;width:2;height:244" coordorigin="2451,13965" coordsize="2,244">
              <v:shape style="position:absolute;left:2451;top:13965;width:2;height:244" coordorigin="2451,13965" coordsize="0,244" path="m2451,14209l2451,13965e" filled="f" stroked="t" strokeweight=".47597pt" strokecolor="#484848">
                <v:path arrowok="t"/>
              </v:shape>
            </v:group>
            <v:group style="position:absolute;left:7458;top:13965;width:2;height:244" coordorigin="7458,13965" coordsize="2,244">
              <v:shape style="position:absolute;left:7458;top:13965;width:2;height:244" coordorigin="7458,13965" coordsize="0,244" path="m7458,14209l7458,13965e" filled="f" stroked="t" strokeweight=".47597pt" strokecolor="#3B3B3B">
                <v:path arrowok="t"/>
              </v:shape>
            </v:group>
            <v:group style="position:absolute;left:11647;top:13965;width:2;height:244" coordorigin="11647,13965" coordsize="2,244">
              <v:shape style="position:absolute;left:11647;top:13965;width:2;height:244" coordorigin="11647,13965" coordsize="0,244" path="m11647,14209l11647,13965e" filled="f" stroked="t" strokeweight=".47597pt" strokecolor="#484848">
                <v:path arrowok="t"/>
              </v:shape>
            </v:group>
            <v:group style="position:absolute;left:1785;top:14151;width:2;height:617" coordorigin="1785,14151" coordsize="2,617">
              <v:shape style="position:absolute;left:1785;top:14151;width:2;height:617" coordorigin="1785,14151" coordsize="0,617" path="m1785,14768l1785,14151e" filled="f" stroked="t" strokeweight=".951939pt" strokecolor="#6B6B6B">
                <v:path arrowok="t"/>
              </v:shape>
            </v:group>
            <v:group style="position:absolute;left:2423;top:14921;width:2256;height:2" coordorigin="2423,14921" coordsize="2256,2">
              <v:shape style="position:absolute;left:2423;top:14921;width:2256;height:2" coordorigin="2423,14921" coordsize="2256,0" path="m2423,14921l4679,14921e" filled="f" stroked="t" strokeweight=".713954pt" strokecolor="#6470C3">
                <v:path arrowok="t"/>
              </v:shape>
            </v:group>
            <v:group style="position:absolute;left:11647;top:14151;width:2;height:210" coordorigin="11647,14151" coordsize="2,210">
              <v:shape style="position:absolute;left:11647;top:14151;width:2;height:210" coordorigin="11647,14151" coordsize="0,210" path="m11647,14362l11647,14151e" filled="f" stroked="t" strokeweight=".47597pt" strokecolor="#646464">
                <v:path arrowok="t"/>
              </v:shape>
            </v:group>
            <v:group style="position:absolute;left:409;top:14304;width:2;height:435" coordorigin="409,14304" coordsize="2,435">
              <v:shape style="position:absolute;left:409;top:14304;width:2;height:435" coordorigin="409,14304" coordsize="0,435" path="m409,14740l409,14304e" filled="f" stroked="t" strokeweight=".47597pt" strokecolor="#3B3B3B">
                <v:path arrowok="t"/>
              </v:shape>
            </v:group>
            <v:group style="position:absolute;left:7458;top:14151;width:2;height:588" coordorigin="7458,14151" coordsize="2,588">
              <v:shape style="position:absolute;left:7458;top:14151;width:2;height:588" coordorigin="7458,14151" coordsize="0,588" path="m7458,14740l7458,14151e" filled="f" stroked="t" strokeweight=".951939pt" strokecolor="#6B6B6B">
                <v:path arrowok="t"/>
              </v:shape>
            </v:group>
            <v:group style="position:absolute;left:11645;top:14304;width:2;height:435" coordorigin="11645,14304" coordsize="2,435">
              <v:shape style="position:absolute;left:11645;top:14304;width:2;height:435" coordorigin="11645,14304" coordsize="0,435" path="m11645,14740l11645,14304e" filled="f" stroked="t" strokeweight=".713954pt" strokecolor="#7C7C7C">
                <v:path arrowok="t"/>
              </v:shape>
            </v:group>
            <v:group style="position:absolute;left:1787;top:14682;width:2;height:540" coordorigin="1787,14682" coordsize="2,540">
              <v:shape style="position:absolute;left:1787;top:14682;width:2;height:540" coordorigin="1787,14682" coordsize="0,540" path="m1787,15222l1787,14682e" filled="f" stroked="t" strokeweight=".47597pt" strokecolor="#4F4F4F">
                <v:path arrowok="t"/>
              </v:shape>
            </v:group>
            <v:group style="position:absolute;left:7463;top:14682;width:2;height:268" coordorigin="7463,14682" coordsize="2,268">
              <v:shape style="position:absolute;left:7463;top:14682;width:2;height:268" coordorigin="7463,14682" coordsize="0,268" path="m7463,14950l7463,14682e" filled="f" stroked="t" strokeweight=".47597pt" strokecolor="#3F3F3F">
                <v:path arrowok="t"/>
              </v:shape>
            </v:group>
            <v:group style="position:absolute;left:11649;top:14682;width:2;height:540" coordorigin="11649,14682" coordsize="2,540">
              <v:shape style="position:absolute;left:11649;top:14682;width:2;height:540" coordorigin="11649,14682" coordsize="0,540" path="m11649,15222l11649,14682e" filled="f" stroked="t" strokeweight=".237985pt" strokecolor="#606060">
                <v:path arrowok="t"/>
              </v:shape>
            </v:group>
            <v:group style="position:absolute;left:3698;top:14434;width:2;height:789" coordorigin="3698,14434" coordsize="2,789">
              <v:shape style="position:absolute;left:3698;top:14434;width:2;height:789" coordorigin="3698,14434" coordsize="0,789" path="m3698,15222l3698,14434e" filled="f" stroked="t" strokeweight=".951939pt" strokecolor="#5460B8">
                <v:path arrowok="t"/>
              </v:shape>
            </v:group>
            <v:group style="position:absolute;left:7463;top:14893;width:2;height:330" coordorigin="7463,14893" coordsize="2,330">
              <v:shape style="position:absolute;left:7463;top:14893;width:2;height:330" coordorigin="7463,14893" coordsize="0,330" path="m7463,15222l7463,14893e" filled="f" stroked="t" strokeweight=".47597pt" strokecolor="#545454">
                <v:path arrowok="t"/>
              </v:shape>
            </v:group>
            <v:group style="position:absolute;left:1785;top:15165;width:2;height:320" coordorigin="1785,15165" coordsize="2,320">
              <v:shape style="position:absolute;left:1785;top:15165;width:2;height:320" coordorigin="1785,15165" coordsize="0,320" path="m1785,15485l1785,15165e" filled="f" stroked="t" strokeweight=".47597pt" strokecolor="#383838">
                <v:path arrowok="t"/>
              </v:shape>
            </v:group>
            <v:group style="position:absolute;left:2451;top:15165;width:2;height:320" coordorigin="2451,15165" coordsize="2,320">
              <v:shape style="position:absolute;left:2451;top:15165;width:2;height:320" coordorigin="2451,15165" coordsize="0,320" path="m2451,15485l2451,15165e" filled="f" stroked="t" strokeweight=".47597pt" strokecolor="#444444">
                <v:path arrowok="t"/>
              </v:shape>
            </v:group>
            <v:group style="position:absolute;left:7466;top:15136;width:2;height:1473" coordorigin="7466,15136" coordsize="2,1473">
              <v:shape style="position:absolute;left:7466;top:15136;width:2;height:1473" coordorigin="7466,15136" coordsize="0,1473" path="m7466,16609l7466,15136e" filled="f" stroked="t" strokeweight=".713954pt" strokecolor="#6B6B6B">
                <v:path arrowok="t"/>
              </v:shape>
            </v:group>
            <v:group style="position:absolute;left:11647;top:15165;width:2;height:320" coordorigin="11647,15165" coordsize="2,320">
              <v:shape style="position:absolute;left:11647;top:15165;width:2;height:320" coordorigin="11647,15165" coordsize="0,320" path="m11647,15485l11647,15165e" filled="f" stroked="t" strokeweight=".47597pt" strokecolor="#808080">
                <v:path arrowok="t"/>
              </v:shape>
            </v:group>
            <v:group style="position:absolute;left:409;top:16614;width:747;height:2" coordorigin="409,16614" coordsize="747,2">
              <v:shape style="position:absolute;left:409;top:16614;width:747;height:2" coordorigin="409,16614" coordsize="747,0" path="m409,16614l1157,16614e" filled="f" stroked="t" strokeweight=".47597pt" strokecolor="#4F4F4F">
                <v:path arrowok="t"/>
              </v:shape>
            </v:group>
            <v:group style="position:absolute;left:1787;top:15428;width:2;height:1195" coordorigin="1787,15428" coordsize="2,1195">
              <v:shape style="position:absolute;left:1787;top:15428;width:2;height:1195" coordorigin="1787,15428" coordsize="0,1195" path="m1787,16623l1787,15428e" filled="f" stroked="t" strokeweight=".47597pt" strokecolor="#575757">
                <v:path arrowok="t"/>
              </v:shape>
            </v:group>
            <v:group style="position:absolute;left:4650;top:16609;width:357;height:2" coordorigin="4650,16609" coordsize="357,2">
              <v:shape style="position:absolute;left:4650;top:16609;width:357;height:2" coordorigin="4650,16609" coordsize="357,0" path="m4650,16609l5007,16609e" filled="f" stroked="t" strokeweight=".47597pt" strokecolor="#545454">
                <v:path arrowok="t"/>
              </v:shape>
            </v:group>
            <v:group style="position:absolute;left:4950;top:16606;width:1366;height:2" coordorigin="4950,16606" coordsize="1366,2">
              <v:shape style="position:absolute;left:4950;top:16606;width:1366;height:2" coordorigin="4950,16606" coordsize="1366,0" path="m4950,16606l6316,16606e" filled="f" stroked="t" strokeweight=".713954pt" strokecolor="#6B6B6B">
                <v:path arrowok="t"/>
              </v:shape>
            </v:group>
            <v:group style="position:absolute;left:6992;top:16604;width:485;height:2" coordorigin="6992,16604" coordsize="485,2">
              <v:shape style="position:absolute;left:6992;top:16604;width:485;height:2" coordorigin="6992,16604" coordsize="485,0" path="m6992,16604l7477,16604e" filled="f" stroked="t" strokeweight=".47597pt" strokecolor="#4F4F4F">
                <v:path arrowok="t"/>
              </v:shape>
            </v:group>
            <v:group style="position:absolute;left:1095;top:16604;width:10571;height:2" coordorigin="1095,16604" coordsize="10571,2">
              <v:shape style="position:absolute;left:1095;top:16604;width:10571;height:2" coordorigin="1095,16604" coordsize="10571,0" path="m1095,16604l11666,16604e" filled="f" stroked="t" strokeweight=".713954pt" strokecolor="#6B6B6B">
                <v:path arrowok="t"/>
              </v:shape>
            </v:group>
            <v:group style="position:absolute;left:11649;top:16054;width:2;height:540" coordorigin="11649,16054" coordsize="2,540">
              <v:shape style="position:absolute;left:11649;top:16054;width:2;height:540" coordorigin="11649,16054" coordsize="0,540" path="m11649,16595l11649,16054e" filled="f" stroked="t" strokeweight=".237985pt" strokecolor="#80808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Halk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8"/>
          <w:szCs w:val="28"/>
          <w:color w:val="676767"/>
          <w:spacing w:val="0"/>
          <w:w w:val="112"/>
          <w:b/>
          <w:bCs/>
          <w:position w:val="2"/>
        </w:rPr>
        <w:t>erım</w:t>
      </w:r>
      <w:r>
        <w:rPr>
          <w:rFonts w:ascii="Times New Roman" w:hAnsi="Times New Roman" w:cs="Times New Roman" w:eastAsia="Times New Roman"/>
          <w:sz w:val="28"/>
          <w:szCs w:val="28"/>
          <w:color w:val="676767"/>
          <w:spacing w:val="-2"/>
          <w:w w:val="112"/>
          <w:b/>
          <w:bCs/>
          <w:position w:val="2"/>
        </w:rPr>
        <w:t>K</w:t>
      </w:r>
      <w:r>
        <w:rPr>
          <w:rFonts w:ascii="Times New Roman" w:hAnsi="Times New Roman" w:cs="Times New Roman" w:eastAsia="Times New Roman"/>
          <w:sz w:val="28"/>
          <w:szCs w:val="28"/>
          <w:color w:val="444444"/>
          <w:spacing w:val="0"/>
          <w:w w:val="112"/>
          <w:b/>
          <w:bCs/>
          <w:position w:val="2"/>
        </w:rPr>
        <w:t>ÖSE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2272" w:right="-20"/>
        <w:jc w:val="left"/>
        <w:tabs>
          <w:tab w:pos="5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2F2F2F"/>
          <w:spacing w:val="0"/>
          <w:w w:val="84"/>
          <w:position w:val="1"/>
        </w:rPr>
        <w:t>itfaiy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84"/>
          <w:position w:val="1"/>
        </w:rPr>
        <w:t>e</w:t>
      </w:r>
      <w:r>
        <w:rPr>
          <w:rFonts w:ascii="Arial" w:hAnsi="Arial" w:cs="Arial" w:eastAsia="Arial"/>
          <w:sz w:val="22"/>
          <w:szCs w:val="22"/>
          <w:color w:val="2F2F2F"/>
          <w:spacing w:val="6"/>
          <w:w w:val="84"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84"/>
          <w:position w:val="1"/>
        </w:rPr>
        <w:t>Kuze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84"/>
          <w:position w:val="1"/>
        </w:rPr>
        <w:t>y</w:t>
      </w:r>
      <w:r>
        <w:rPr>
          <w:rFonts w:ascii="Arial" w:hAnsi="Arial" w:cs="Arial" w:eastAsia="Arial"/>
          <w:sz w:val="22"/>
          <w:szCs w:val="22"/>
          <w:color w:val="2F2F2F"/>
          <w:spacing w:val="-7"/>
          <w:w w:val="84"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84"/>
          <w:position w:val="1"/>
        </w:rPr>
        <w:t>Bölg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84"/>
          <w:position w:val="1"/>
        </w:rPr>
        <w:t>e</w:t>
      </w:r>
      <w:r>
        <w:rPr>
          <w:rFonts w:ascii="Arial" w:hAnsi="Arial" w:cs="Arial" w:eastAsia="Arial"/>
          <w:sz w:val="22"/>
          <w:szCs w:val="22"/>
          <w:color w:val="2F2F2F"/>
          <w:spacing w:val="-2"/>
          <w:w w:val="84"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100"/>
          <w:position w:val="1"/>
        </w:rPr>
        <w:t>Amiri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140"/>
        </w:sectPr>
      </w:pPr>
      <w:rPr/>
    </w:p>
    <w:p>
      <w:pPr>
        <w:spacing w:before="0" w:after="0" w:line="645" w:lineRule="exact"/>
        <w:ind w:left="849" w:right="-20"/>
        <w:jc w:val="left"/>
        <w:tabs>
          <w:tab w:pos="3620" w:val="left"/>
          <w:tab w:pos="9460" w:val="left"/>
        </w:tabs>
        <w:rPr>
          <w:rFonts w:ascii="Arial" w:hAnsi="Arial" w:cs="Arial" w:eastAsia="Arial"/>
          <w:sz w:val="144"/>
          <w:szCs w:val="144"/>
        </w:rPr>
      </w:pPr>
      <w:rPr/>
      <w:r>
        <w:rPr>
          <w:rFonts w:ascii="Times New Roman" w:hAnsi="Times New Roman" w:cs="Times New Roman" w:eastAsia="Times New Roman"/>
          <w:sz w:val="87"/>
          <w:szCs w:val="87"/>
          <w:color w:val="313131"/>
          <w:spacing w:val="0"/>
          <w:w w:val="155"/>
          <w:b/>
          <w:bCs/>
          <w:i/>
          <w:position w:val="-28"/>
        </w:rPr>
        <w:t>l</w:t>
      </w:r>
      <w:r>
        <w:rPr>
          <w:rFonts w:ascii="Times New Roman" w:hAnsi="Times New Roman" w:cs="Times New Roman" w:eastAsia="Times New Roman"/>
          <w:sz w:val="87"/>
          <w:szCs w:val="87"/>
          <w:color w:val="313131"/>
          <w:spacing w:val="0"/>
          <w:w w:val="100"/>
          <w:b/>
          <w:bCs/>
          <w:i/>
          <w:position w:val="-28"/>
        </w:rPr>
        <w:tab/>
      </w:r>
      <w:r>
        <w:rPr>
          <w:rFonts w:ascii="Times New Roman" w:hAnsi="Times New Roman" w:cs="Times New Roman" w:eastAsia="Times New Roman"/>
          <w:sz w:val="87"/>
          <w:szCs w:val="87"/>
          <w:color w:val="313131"/>
          <w:spacing w:val="0"/>
          <w:w w:val="100"/>
          <w:b/>
          <w:bCs/>
          <w:i/>
          <w:position w:val="-28"/>
        </w:rPr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6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1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4"/>
          <w:position w:val="-6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22"/>
          <w:w w:val="94"/>
          <w:position w:val="-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6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6"/>
        </w:rPr>
      </w:r>
      <w:r>
        <w:rPr>
          <w:rFonts w:ascii="Arial" w:hAnsi="Arial" w:cs="Arial" w:eastAsia="Arial"/>
          <w:sz w:val="144"/>
          <w:szCs w:val="144"/>
          <w:color w:val="494949"/>
          <w:spacing w:val="0"/>
          <w:w w:val="261"/>
          <w:position w:val="-99"/>
        </w:rPr>
        <w:t>•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280" w:bottom="280" w:left="520" w:right="180"/>
        </w:sectPr>
      </w:pPr>
      <w:rPr/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802" w:right="227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13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49" w:lineRule="exact"/>
        <w:ind w:left="543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13131"/>
          <w:w w:val="102"/>
          <w:b/>
          <w:bCs/>
        </w:rPr>
        <w:t>BÜYÜKŞE</w:t>
      </w:r>
      <w:r>
        <w:rPr>
          <w:rFonts w:ascii="Arial" w:hAnsi="Arial" w:cs="Arial" w:eastAsia="Arial"/>
          <w:sz w:val="15"/>
          <w:szCs w:val="15"/>
          <w:color w:val="313131"/>
          <w:spacing w:val="-7"/>
          <w:w w:val="103"/>
          <w:b/>
          <w:bCs/>
        </w:rPr>
        <w:t>H</w:t>
      </w:r>
      <w:r>
        <w:rPr>
          <w:rFonts w:ascii="Arial" w:hAnsi="Arial" w:cs="Arial" w:eastAsia="Arial"/>
          <w:sz w:val="15"/>
          <w:szCs w:val="15"/>
          <w:color w:val="0F0F0F"/>
          <w:spacing w:val="-8"/>
          <w:w w:val="106"/>
          <w:b/>
          <w:bCs/>
        </w:rPr>
        <w:t>I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1"/>
          <w:b/>
          <w:bCs/>
        </w:rPr>
        <w:t>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24" w:lineRule="exact"/>
        <w:ind w:left="494" w:right="-20"/>
        <w:jc w:val="left"/>
        <w:tabs>
          <w:tab w:pos="682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BAŞKANLIGI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3"/>
          <w:szCs w:val="13"/>
          <w:color w:val="313131"/>
          <w:spacing w:val="0"/>
          <w:w w:val="145"/>
          <w:position w:val="-1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5"/>
          <w:position w:val="-1"/>
        </w:rPr>
        <w:t>Müdahale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1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180"/>
          <w:cols w:num="2" w:equalWidth="0">
            <w:col w:w="1580" w:space="1658"/>
            <w:col w:w="7982"/>
          </w:cols>
        </w:sectPr>
      </w:pPr>
      <w:rPr/>
    </w:p>
    <w:p>
      <w:pPr>
        <w:spacing w:before="0" w:after="0" w:line="259" w:lineRule="exact"/>
        <w:ind w:left="621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5"/>
          <w:szCs w:val="15"/>
          <w:color w:val="494949"/>
          <w:spacing w:val="0"/>
          <w:w w:val="106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1"/>
          <w:position w:val="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4" w:right="-20"/>
        <w:jc w:val="left"/>
        <w:tabs>
          <w:tab w:pos="1440" w:val="left"/>
          <w:tab w:pos="3100" w:val="left"/>
          <w:tab w:pos="5360" w:val="left"/>
          <w:tab w:pos="7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bla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19"/>
          <w:w w:val="1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07.03.2017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lBildirim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:03:25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43"/>
        </w:rPr>
        <w:t>el: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5"/>
          <w:w w:val="14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053889862160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123" w:right="-20"/>
        <w:jc w:val="left"/>
        <w:tabs>
          <w:tab w:pos="1460" w:val="left"/>
          <w:tab w:pos="3100" w:val="left"/>
          <w:tab w:pos="4440" w:val="left"/>
          <w:tab w:pos="5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07.03.2017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1"/>
          <w:position w:val="0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:ı537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1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1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Grup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2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Muratbey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8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Seyit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Gezici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Cad.No: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Torbalı/İZMIR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123" w:right="-20"/>
        <w:jc w:val="left"/>
        <w:tabs>
          <w:tab w:pos="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Muratbe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Seyit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Gezici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Cad.No: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Torbalı/lZMiR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Torbalı/İZMİR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118" w:right="-20"/>
        <w:jc w:val="left"/>
        <w:tabs>
          <w:tab w:pos="1440" w:val="left"/>
          <w:tab w:pos="4280" w:val="left"/>
          <w:tab w:pos="6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Baca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Sebebi: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Kıvılcım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61" w:lineRule="exact"/>
        <w:ind w:left="123" w:right="-20"/>
        <w:jc w:val="left"/>
        <w:tabs>
          <w:tab w:pos="3560" w:val="left"/>
          <w:tab w:pos="6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0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  <w:position w:val="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0"/>
          <w:w w:val="92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138"/>
          <w:position w:val="1"/>
        </w:rPr>
        <w:t>i</w:t>
      </w:r>
      <w:r>
        <w:rPr>
          <w:rFonts w:ascii="Arial" w:hAnsi="Arial" w:cs="Arial" w:eastAsia="Arial"/>
          <w:sz w:val="23"/>
          <w:szCs w:val="23"/>
          <w:color w:val="313131"/>
          <w:spacing w:val="-25"/>
          <w:w w:val="13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  <w:position w:val="3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0"/>
          <w:w w:val="86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-5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0"/>
          <w:w w:val="93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  <w:t>Mesken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358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4.739914pt;margin-top:.109667pt;width:80.750947pt;height:26pt;mso-position-horizontal-relative:page;mso-position-vertical-relative:paragraph;z-index:-15468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54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94949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94949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94949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5"/>
          <w:position w:val="1"/>
        </w:rPr>
        <w:t>Betonarme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0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72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83"/>
          <w:position w:val="1"/>
        </w:rPr>
        <w:t>agi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7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5"/>
          <w:w w:val="7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Çelik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3"/>
          <w:position w:val="1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3932" w:right="-20"/>
        <w:jc w:val="left"/>
        <w:tabs>
          <w:tab w:pos="6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3"/>
          <w:szCs w:val="13"/>
          <w:color w:val="313131"/>
          <w:spacing w:val="0"/>
          <w:w w:val="100"/>
          <w:position w:val="-6"/>
        </w:rPr>
        <w:t>X</w:t>
      </w:r>
      <w:r>
        <w:rPr>
          <w:rFonts w:ascii="Arial" w:hAnsi="Arial" w:cs="Arial" w:eastAsia="Arial"/>
          <w:sz w:val="13"/>
          <w:szCs w:val="13"/>
          <w:color w:val="313131"/>
          <w:spacing w:val="-34"/>
          <w:w w:val="100"/>
          <w:position w:val="-6"/>
        </w:rPr>
        <w:t> </w:t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tyangını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  <w:position w:val="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3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03:45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8" w:after="0" w:line="286" w:lineRule="auto"/>
        <w:ind w:left="2116" w:right="2417" w:firstLine="-2012"/>
        <w:jc w:val="left"/>
        <w:tabs>
          <w:tab w:pos="2100" w:val="left"/>
          <w:tab w:pos="5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</w:rPr>
        <w:t>!Yana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:sahibi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:Mehmet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ÖZDAÖ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</w:rPr>
        <w:t>jKiracı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:Neşe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CEYLAN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7"/>
        </w:rPr>
        <w:t>:Ümmel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SlRIMLI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4" w:lineRule="exact"/>
        <w:ind w:left="2116" w:right="-20"/>
        <w:jc w:val="left"/>
        <w:tabs>
          <w:tab w:pos="4640" w:val="left"/>
          <w:tab w:pos="7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29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2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3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26"/>
          <w:w w:val="1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:25</w:t>
        <w:tab/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03:29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180"/>
        </w:sectPr>
      </w:pPr>
      <w:rPr/>
    </w:p>
    <w:p>
      <w:pPr>
        <w:spacing w:before="0" w:after="0" w:line="217" w:lineRule="exact"/>
        <w:ind w:left="10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4"/>
        </w:rPr>
        <w:t>piden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2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5248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180"/>
          <w:cols w:num="2" w:equalWidth="0">
            <w:col w:w="571" w:space="1545"/>
            <w:col w:w="9104"/>
          </w:cols>
        </w:sectPr>
      </w:pPr>
      <w:rPr/>
    </w:p>
    <w:p>
      <w:pPr>
        <w:spacing w:before="0" w:after="0" w:line="255" w:lineRule="exact"/>
        <w:ind w:left="123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93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-1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3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4598" w:right="442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6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51" w:lineRule="auto"/>
        <w:ind w:left="2125" w:right="4060" w:firstLine="2487"/>
        <w:jc w:val="left"/>
        <w:tabs>
          <w:tab w:pos="4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1"/>
          <w:w w:val="1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</w:rPr>
        <w:t>Doğal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6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22" w:lineRule="exact"/>
        <w:ind w:left="2116" w:right="2440" w:firstLine="-1998"/>
        <w:jc w:val="left"/>
        <w:tabs>
          <w:tab w:pos="4580" w:val="left"/>
          <w:tab w:pos="7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8"/>
          <w:position w:val="1"/>
        </w:rPr>
        <w:t>Vı:ırdımcı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8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8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8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29"/>
          <w:position w:val="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29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3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  <w:position w:val="0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8"/>
          <w:position w:val="1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0"/>
          <w:w w:val="97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27"/>
          <w:position w:val="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12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211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4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26" w:lineRule="exact"/>
        <w:ind w:left="118" w:right="1825" w:firstLine="-14"/>
        <w:jc w:val="left"/>
        <w:tabs>
          <w:tab w:pos="2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bacanı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2163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tozl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</w:rPr>
        <w:t>ISöndilrmede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88" w:lineRule="exact"/>
        <w:ind w:left="104" w:right="-20"/>
        <w:jc w:val="left"/>
        <w:tabs>
          <w:tab w:pos="4580" w:val="left"/>
          <w:tab w:pos="6480" w:val="left"/>
          <w:tab w:pos="8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  <w:position w:val="-3"/>
        </w:rPr>
        <w:t>Söııdlirme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"/>
          <w:w w:val="94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77"/>
          <w:position w:val="-5"/>
        </w:rPr>
        <w:t>!Su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4"/>
          <w:w w:val="77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69"/>
          <w:position w:val="-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9"/>
          <w:w w:val="69"/>
          <w:position w:val="-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7"/>
          <w:position w:val="-5"/>
        </w:rPr>
        <w:t>öpük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67"/>
          <w:position w:val="-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1"/>
          <w:w w:val="67"/>
          <w:position w:val="-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8"/>
          <w:position w:val="-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-5"/>
        </w:rPr>
        <w:t>K.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93"/>
          <w:position w:val="-5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29"/>
          <w:position w:val="-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76" w:lineRule="exact"/>
        <w:ind w:left="6426" w:right="4577"/>
        <w:jc w:val="center"/>
        <w:rPr>
          <w:rFonts w:ascii="Arial" w:hAnsi="Arial" w:cs="Arial" w:eastAsia="Arial"/>
          <w:sz w:val="45"/>
          <w:szCs w:val="45"/>
        </w:rPr>
      </w:pPr>
      <w:rPr/>
      <w:r>
        <w:rPr>
          <w:rFonts w:ascii="Arial" w:hAnsi="Arial" w:cs="Arial" w:eastAsia="Arial"/>
          <w:sz w:val="45"/>
          <w:szCs w:val="45"/>
          <w:color w:val="494949"/>
          <w:spacing w:val="0"/>
          <w:w w:val="58"/>
          <w:position w:val="-1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209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1"/>
        </w:rPr>
        <w:t>!Yangında,Zemi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7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üst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çatısı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1"/>
        </w:rPr>
        <w:t>kireınit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örtül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betonerme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44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4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29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14"/>
          <w:w w:val="12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katındaki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Neşe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1"/>
        </w:rPr>
        <w:t>CEYLAN'a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5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ait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2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1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44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1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1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9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baca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104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7"/>
        </w:rPr>
        <w:t>Söndürıne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uğlaları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,kavrulma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islenmek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Neşe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CEYLA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4"/>
          <w:w w:val="100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l'de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5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</w:rPr>
        <w:t>OOT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89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4"/>
          <w:w w:val="8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2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toptan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118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</w:rPr>
        <w:t>!Zarar-Ziyan: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7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3"/>
        </w:rPr>
        <w:t>OOTL.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15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kiremit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örtül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kattaki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109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ıol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daireni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oturma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odasındaki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hacasında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9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2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soruşturma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sonucunda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91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214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obada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kıvılcımları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baca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duvarlarında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birike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kurumları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209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!varılınışur.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26" w:lineRule="exact"/>
        <w:ind w:left="113" w:right="3885" w:firstLine="-9"/>
        <w:jc w:val="left"/>
        <w:tabs>
          <w:tab w:pos="2080" w:val="left"/>
          <w:tab w:pos="6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1"/>
          <w:position w:val="0"/>
        </w:rPr>
        <w:t>ISirketi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  <w:position w:val="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9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16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  <w:position w:val="0"/>
        </w:rPr>
        <w:t>Öj;trcnilemedi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  <w:position w:val="0"/>
        </w:rPr>
        <w:t>!Bedel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9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8" w:after="0" w:line="222" w:lineRule="exact"/>
        <w:ind w:left="366" w:right="6621" w:firstLine="-253"/>
        <w:jc w:val="left"/>
        <w:tabs>
          <w:tab w:pos="2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</w:rPr>
        <w:t>Neşe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CEYLAN'a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edildi.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Edildigi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113" w:right="-20"/>
        <w:jc w:val="left"/>
        <w:tabs>
          <w:tab w:pos="2160" w:val="left"/>
          <w:tab w:pos="5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D5D5D"/>
          <w:w w:val="53"/>
          <w:position w:val="1"/>
        </w:rPr>
        <w:t>L.."-.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w w:val="54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33"/>
          <w:position w:val="0"/>
        </w:rPr>
        <w:t>ari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6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06.03.2017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79"/>
          <w:position w:val="0"/>
        </w:rPr>
        <w:t>js_a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9"/>
          <w:w w:val="79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9"/>
          <w:position w:val="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0"/>
          <w:w w:val="7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04.02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202" w:right="-20"/>
        <w:jc w:val="left"/>
        <w:tabs>
          <w:tab w:pos="980" w:val="left"/>
          <w:tab w:pos="1500" w:val="left"/>
          <w:tab w:pos="8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0F0F0F"/>
          <w:spacing w:val="0"/>
          <w:w w:val="5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0F0F0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9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0"/>
          <w:position w:val="-1"/>
        </w:rPr>
        <w:t>lGiDE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9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9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5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9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180"/>
        </w:sectPr>
      </w:pPr>
      <w:rPr/>
    </w:p>
    <w:p>
      <w:pPr>
        <w:spacing w:before="39" w:after="0" w:line="240" w:lineRule="auto"/>
        <w:ind w:left="2251" w:right="-74"/>
        <w:jc w:val="left"/>
        <w:tabs>
          <w:tab w:pos="3620" w:val="left"/>
          <w:tab w:pos="4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iri: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5" w:lineRule="exact"/>
        <w:ind w:right="325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-2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82" w:lineRule="exact"/>
        <w:ind w:left="495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313131"/>
          <w:spacing w:val="0"/>
          <w:w w:val="171"/>
          <w:position w:val="-2"/>
        </w:rPr>
        <w:t>u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84" w:lineRule="exact"/>
        <w:ind w:left="49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35"/>
          <w:position w:val="-3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3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0"/>
          <w:w w:val="200"/>
          <w:position w:val="-5"/>
        </w:rPr>
        <w:t>3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0"/>
          <w:w w:val="200"/>
          <w:position w:val="-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0"/>
          <w:w w:val="199"/>
          <w:position w:val="-5"/>
        </w:rPr>
        <w:t>\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-14"/>
          <w:w w:val="199"/>
          <w:position w:val="-5"/>
        </w:rPr>
        <w:t>j</w:t>
      </w:r>
      <w:r>
        <w:rPr>
          <w:rFonts w:ascii="Times New Roman" w:hAnsi="Times New Roman" w:cs="Times New Roman" w:eastAsia="Times New Roman"/>
          <w:sz w:val="30"/>
          <w:szCs w:val="30"/>
          <w:color w:val="707070"/>
          <w:spacing w:val="0"/>
          <w:w w:val="51"/>
          <w:position w:val="-5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707070"/>
          <w:spacing w:val="0"/>
          <w:w w:val="50"/>
          <w:position w:val="-5"/>
        </w:rPr>
        <w:t>;</w:t>
      </w:r>
      <w:r>
        <w:rPr>
          <w:rFonts w:ascii="Times New Roman" w:hAnsi="Times New Roman" w:cs="Times New Roman" w:eastAsia="Times New Roman"/>
          <w:sz w:val="30"/>
          <w:szCs w:val="30"/>
          <w:color w:val="707070"/>
          <w:spacing w:val="-4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0"/>
          <w:w w:val="202"/>
          <w:position w:val="-5"/>
        </w:rPr>
        <w:t>]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180"/>
          <w:cols w:num="2" w:equalWidth="0">
            <w:col w:w="6167" w:space="2680"/>
            <w:col w:w="2373"/>
          </w:cols>
        </w:sectPr>
      </w:pPr>
      <w:rPr/>
    </w:p>
    <w:p>
      <w:pPr>
        <w:spacing w:before="0" w:after="0" w:line="232" w:lineRule="exact"/>
        <w:ind w:left="495" w:right="-20"/>
        <w:jc w:val="left"/>
        <w:tabs>
          <w:tab w:pos="2320" w:val="left"/>
          <w:tab w:pos="290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.43568pt;margin-top:4.721931pt;width:8.133840pt;height:11pt;mso-position-horizontal-relative:page;mso-position-vertical-relative:paragraph;z-index:-15467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313131"/>
                      <w:spacing w:val="0"/>
                      <w:w w:val="71"/>
                    </w:rPr>
                    <w:t>;.§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2"/>
          <w:szCs w:val="12"/>
          <w:color w:val="313131"/>
          <w:spacing w:val="0"/>
          <w:w w:val="75"/>
          <w:i/>
          <w:position w:val="9"/>
        </w:rPr>
        <w:t>;&gt;-,</w:t>
      </w:r>
      <w:r>
        <w:rPr>
          <w:rFonts w:ascii="Times New Roman" w:hAnsi="Times New Roman" w:cs="Times New Roman" w:eastAsia="Times New Roman"/>
          <w:sz w:val="12"/>
          <w:szCs w:val="12"/>
          <w:color w:val="313131"/>
          <w:spacing w:val="0"/>
          <w:w w:val="100"/>
          <w:i/>
          <w:position w:val="9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313131"/>
          <w:spacing w:val="0"/>
          <w:w w:val="100"/>
          <w:i/>
          <w:position w:val="9"/>
        </w:rPr>
      </w:r>
      <w:r>
        <w:rPr>
          <w:rFonts w:ascii="Times New Roman" w:hAnsi="Times New Roman" w:cs="Times New Roman" w:eastAsia="Times New Roman"/>
          <w:sz w:val="24"/>
          <w:szCs w:val="24"/>
          <w:color w:val="494949"/>
          <w:spacing w:val="8"/>
          <w:w w:val="75"/>
          <w:b/>
          <w:bCs/>
          <w:position w:val="-2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07070"/>
          <w:spacing w:val="0"/>
          <w:w w:val="75"/>
          <w:b/>
          <w:bCs/>
          <w:position w:val="-2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707070"/>
          <w:spacing w:val="-42"/>
          <w:w w:val="75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07070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707070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b/>
          <w:bCs/>
          <w:position w:val="-1"/>
        </w:rPr>
        <w:t>YILDIRIM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6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64"/>
          <w:position w:val="5"/>
        </w:rPr>
        <w:t>ı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329" w:lineRule="exact"/>
        <w:ind w:left="425" w:right="-20"/>
        <w:jc w:val="left"/>
        <w:tabs>
          <w:tab w:pos="2160" w:val="left"/>
          <w:tab w:pos="8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-15"/>
          <w:w w:val="78"/>
          <w:position w:val="7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50"/>
          <w:position w:val="7"/>
        </w:rPr>
        <w:t>.=::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34"/>
          <w:szCs w:val="34"/>
          <w:color w:val="707070"/>
          <w:spacing w:val="0"/>
          <w:w w:val="100"/>
          <w:position w:val="-13"/>
        </w:rPr>
        <w:t>ün</w:t>
      </w:r>
      <w:r>
        <w:rPr>
          <w:rFonts w:ascii="Times New Roman" w:hAnsi="Times New Roman" w:cs="Times New Roman" w:eastAsia="Times New Roman"/>
          <w:sz w:val="34"/>
          <w:szCs w:val="34"/>
          <w:color w:val="707070"/>
          <w:spacing w:val="-10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494949"/>
          <w:spacing w:val="0"/>
          <w:w w:val="115"/>
          <w:position w:val="-13"/>
        </w:rPr>
        <w:t>T1.P.osla</w:t>
      </w:r>
      <w:r>
        <w:rPr>
          <w:rFonts w:ascii="Times New Roman" w:hAnsi="Times New Roman" w:cs="Times New Roman" w:eastAsia="Times New Roman"/>
          <w:sz w:val="34"/>
          <w:szCs w:val="34"/>
          <w:color w:val="494949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494949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76"/>
          <w:position w:val="0"/>
        </w:rPr>
        <w:t>lt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30"/>
          <w:w w:val="7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aiye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94"/>
          <w:position w:val="-1"/>
        </w:rPr>
        <w:t>r</w:t>
      </w:r>
      <w:r>
        <w:rPr>
          <w:rFonts w:ascii="Arial" w:hAnsi="Arial" w:cs="Arial" w:eastAsia="Arial"/>
          <w:sz w:val="37"/>
          <w:szCs w:val="37"/>
          <w:color w:val="A8A8A8"/>
          <w:spacing w:val="-92"/>
          <w:w w:val="41"/>
          <w:i/>
          <w:position w:val="-12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  <w:position w:val="-1"/>
        </w:rPr>
        <w:t>im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7"/>
          <w:w w:val="94"/>
          <w:position w:val="-1"/>
        </w:rPr>
        <w:t>A</w:t>
      </w:r>
      <w:r>
        <w:rPr>
          <w:rFonts w:ascii="Arial" w:hAnsi="Arial" w:cs="Arial" w:eastAsia="Arial"/>
          <w:sz w:val="50"/>
          <w:szCs w:val="50"/>
          <w:color w:val="A8A8A8"/>
          <w:spacing w:val="29"/>
          <w:w w:val="64"/>
          <w:position w:val="-1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-1"/>
        </w:rPr>
        <w:t>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180"/>
        </w:sectPr>
      </w:pPr>
      <w:rPr/>
    </w:p>
    <w:p>
      <w:pPr>
        <w:spacing w:before="47" w:after="0" w:line="240" w:lineRule="auto"/>
        <w:ind w:left="2428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494949"/>
          <w:spacing w:val="0"/>
          <w:w w:val="100"/>
          <w:b/>
          <w:bCs/>
        </w:rPr>
        <w:t>Gnıp</w:t>
      </w:r>
      <w:r>
        <w:rPr>
          <w:rFonts w:ascii="Arial" w:hAnsi="Arial" w:cs="Arial" w:eastAsia="Arial"/>
          <w:sz w:val="20"/>
          <w:szCs w:val="20"/>
          <w:color w:val="494949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494949"/>
          <w:spacing w:val="53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5D5D5D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20"/>
          <w:szCs w:val="20"/>
          <w:color w:val="5D5D5D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494949"/>
          <w:spacing w:val="0"/>
          <w:w w:val="100"/>
          <w:b/>
          <w:bCs/>
        </w:rPr>
        <w:t>Amlrı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46" w:lineRule="exact"/>
        <w:ind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494949"/>
          <w:spacing w:val="0"/>
          <w:w w:val="100"/>
          <w:position w:val="-15"/>
        </w:rPr>
        <w:t>FSttttrvtt: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left="56" w:right="-86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1"/>
          <w:szCs w:val="31"/>
          <w:color w:val="707070"/>
          <w:w w:val="61"/>
          <w:i/>
          <w:position w:val="-3"/>
        </w:rPr>
        <w:t>,</w:t>
      </w:r>
      <w:r>
        <w:rPr>
          <w:rFonts w:ascii="Times New Roman" w:hAnsi="Times New Roman" w:cs="Times New Roman" w:eastAsia="Times New Roman"/>
          <w:sz w:val="31"/>
          <w:szCs w:val="31"/>
          <w:color w:val="707070"/>
          <w:spacing w:val="-36"/>
          <w:w w:val="61"/>
          <w:i/>
          <w:position w:val="-3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8E9090"/>
          <w:spacing w:val="0"/>
          <w:w w:val="204"/>
          <w:i/>
          <w:position w:val="-3"/>
        </w:rPr>
        <w:t>l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32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16"/>
          <w:szCs w:val="16"/>
          <w:color w:val="8E9090"/>
          <w:spacing w:val="0"/>
          <w:w w:val="141"/>
          <w:i/>
          <w:position w:val="-11"/>
        </w:rPr>
        <w:t>1</w:t>
      </w:r>
      <w:r>
        <w:rPr>
          <w:rFonts w:ascii="Arial" w:hAnsi="Arial" w:cs="Arial" w:eastAsia="Arial"/>
          <w:sz w:val="16"/>
          <w:szCs w:val="16"/>
          <w:color w:val="8E9090"/>
          <w:spacing w:val="-6"/>
          <w:w w:val="141"/>
          <w:i/>
          <w:position w:val="-11"/>
        </w:rPr>
        <w:t> </w:t>
      </w:r>
      <w:r>
        <w:rPr>
          <w:rFonts w:ascii="Arial" w:hAnsi="Arial" w:cs="Arial" w:eastAsia="Arial"/>
          <w:sz w:val="23"/>
          <w:szCs w:val="23"/>
          <w:color w:val="A8A8A8"/>
          <w:spacing w:val="0"/>
          <w:w w:val="58"/>
          <w:position w:val="-12"/>
        </w:rPr>
        <w:t>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BABABA"/>
          <w:spacing w:val="0"/>
          <w:w w:val="52"/>
        </w:rPr>
        <w:t>.....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" w:after="0" w:line="79" w:lineRule="exact"/>
        <w:ind w:left="747" w:right="1265"/>
        <w:jc w:val="center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BABABA"/>
          <w:spacing w:val="0"/>
          <w:w w:val="91"/>
          <w:position w:val="-13"/>
        </w:rPr>
        <w:t>'·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520" w:right="180"/>
          <w:cols w:num="4" w:equalWidth="0">
            <w:col w:w="3683" w:space="515"/>
            <w:col w:w="794" w:space="3146"/>
            <w:col w:w="301" w:space="561"/>
            <w:col w:w="2220"/>
          </w:cols>
        </w:sectPr>
      </w:pPr>
      <w:rPr/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13131"/>
          <w:w w:val="84"/>
        </w:rPr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82"/>
          <w:u w:val="single" w:color="000000"/>
        </w:rPr>
        <w:t>L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82"/>
          <w:u w:val="single" w:color="000000"/>
        </w:rPr>
      </w:r>
      <w:r>
        <w:rPr>
          <w:rFonts w:ascii="Arial" w:hAnsi="Arial" w:cs="Arial" w:eastAsia="Arial"/>
          <w:sz w:val="17"/>
          <w:szCs w:val="17"/>
          <w:color w:val="313131"/>
          <w:spacing w:val="-3"/>
          <w:w w:val="82"/>
          <w:u w:val="single" w:color="000000"/>
        </w:rPr>
        <w:t>t</w:t>
      </w:r>
      <w:r>
        <w:rPr>
          <w:rFonts w:ascii="Arial" w:hAnsi="Arial" w:cs="Arial" w:eastAsia="Arial"/>
          <w:sz w:val="17"/>
          <w:szCs w:val="17"/>
          <w:color w:val="313131"/>
          <w:spacing w:val="-3"/>
          <w:w w:val="82"/>
          <w:u w:val="single" w:color="000000"/>
        </w:rPr>
      </w:r>
      <w:r>
        <w:rPr>
          <w:rFonts w:ascii="Arial" w:hAnsi="Arial" w:cs="Arial" w:eastAsia="Arial"/>
          <w:sz w:val="17"/>
          <w:szCs w:val="17"/>
          <w:color w:val="313131"/>
          <w:spacing w:val="-3"/>
          <w:w w:val="82"/>
        </w:rPr>
      </w:r>
      <w:r>
        <w:rPr>
          <w:rFonts w:ascii="Arial" w:hAnsi="Arial" w:cs="Arial" w:eastAsia="Arial"/>
          <w:sz w:val="17"/>
          <w:szCs w:val="17"/>
          <w:color w:val="313131"/>
          <w:spacing w:val="-3"/>
          <w:w w:val="82"/>
        </w:rPr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82"/>
        </w:rPr>
        <w:t>f.._Q</w:t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82"/>
        </w:rPr>
        <w:t>   </w:t>
      </w:r>
      <w:r>
        <w:rPr>
          <w:rFonts w:ascii="Arial" w:hAnsi="Arial" w:cs="Arial" w:eastAsia="Arial"/>
          <w:sz w:val="17"/>
          <w:szCs w:val="17"/>
          <w:color w:val="5D5D5D"/>
          <w:spacing w:val="3"/>
          <w:w w:val="82"/>
        </w:rPr>
        <w:t> 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9"/>
        </w:rPr>
        <w:t>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61" w:lineRule="exact"/>
        <w:ind w:left="19" w:right="-20"/>
        <w:jc w:val="left"/>
        <w:tabs>
          <w:tab w:pos="42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8E9090"/>
          <w:spacing w:val="0"/>
          <w:w w:val="137"/>
          <w:i/>
          <w:position w:val="-6"/>
        </w:rPr>
        <w:t>i</w:t>
      </w:r>
      <w:r>
        <w:rPr>
          <w:rFonts w:ascii="Arial" w:hAnsi="Arial" w:cs="Arial" w:eastAsia="Arial"/>
          <w:sz w:val="20"/>
          <w:szCs w:val="20"/>
          <w:color w:val="8E9090"/>
          <w:spacing w:val="0"/>
          <w:w w:val="100"/>
          <w:i/>
          <w:position w:val="-6"/>
        </w:rPr>
        <w:tab/>
      </w:r>
      <w:r>
        <w:rPr>
          <w:rFonts w:ascii="Arial" w:hAnsi="Arial" w:cs="Arial" w:eastAsia="Arial"/>
          <w:sz w:val="20"/>
          <w:szCs w:val="20"/>
          <w:color w:val="8E9090"/>
          <w:spacing w:val="0"/>
          <w:w w:val="100"/>
          <w:i/>
          <w:position w:val="-6"/>
        </w:rPr>
      </w:r>
      <w:r>
        <w:rPr>
          <w:rFonts w:ascii="Times New Roman" w:hAnsi="Times New Roman" w:cs="Times New Roman" w:eastAsia="Times New Roman"/>
          <w:sz w:val="18"/>
          <w:szCs w:val="18"/>
          <w:color w:val="A8A8A8"/>
          <w:spacing w:val="0"/>
          <w:w w:val="60"/>
          <w:position w:val="-2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A8A8A8"/>
          <w:spacing w:val="-10"/>
          <w:w w:val="61"/>
          <w:position w:val="-2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0"/>
          <w:w w:val="50"/>
          <w:position w:val="-2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-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ABABA"/>
          <w:spacing w:val="0"/>
          <w:w w:val="144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ABABA"/>
          <w:spacing w:val="-18"/>
          <w:w w:val="144"/>
          <w:position w:val="-2"/>
        </w:rPr>
        <w:t> </w:t>
      </w:r>
      <w:r>
        <w:rPr>
          <w:rFonts w:ascii="Arial" w:hAnsi="Arial" w:cs="Arial" w:eastAsia="Arial"/>
          <w:sz w:val="9"/>
          <w:szCs w:val="9"/>
          <w:color w:val="8E9090"/>
          <w:spacing w:val="-1"/>
          <w:w w:val="194"/>
          <w:position w:val="-2"/>
        </w:rPr>
        <w:t>,</w:t>
      </w:r>
      <w:r>
        <w:rPr>
          <w:rFonts w:ascii="Arial" w:hAnsi="Arial" w:cs="Arial" w:eastAsia="Arial"/>
          <w:sz w:val="9"/>
          <w:szCs w:val="9"/>
          <w:color w:val="A8A8A8"/>
          <w:spacing w:val="0"/>
          <w:w w:val="314"/>
          <w:position w:val="-2"/>
        </w:rPr>
        <w:t>/</w:t>
      </w:r>
      <w:r>
        <w:rPr>
          <w:rFonts w:ascii="Arial" w:hAnsi="Arial" w:cs="Arial" w:eastAsia="Arial"/>
          <w:sz w:val="9"/>
          <w:szCs w:val="9"/>
          <w:color w:val="A8A8A8"/>
          <w:spacing w:val="0"/>
          <w:w w:val="100"/>
          <w:position w:val="-2"/>
        </w:rPr>
        <w:t>      </w:t>
      </w:r>
      <w:r>
        <w:rPr>
          <w:rFonts w:ascii="Arial" w:hAnsi="Arial" w:cs="Arial" w:eastAsia="Arial"/>
          <w:sz w:val="9"/>
          <w:szCs w:val="9"/>
          <w:color w:val="A8A8A8"/>
          <w:spacing w:val="-1"/>
          <w:w w:val="100"/>
          <w:position w:val="-2"/>
        </w:rPr>
        <w:t> </w:t>
      </w:r>
      <w:r>
        <w:rPr>
          <w:rFonts w:ascii="Arial" w:hAnsi="Arial" w:cs="Arial" w:eastAsia="Arial"/>
          <w:sz w:val="32"/>
          <w:szCs w:val="32"/>
          <w:color w:val="BABABA"/>
          <w:spacing w:val="0"/>
          <w:w w:val="130"/>
          <w:position w:val="-5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right="-20"/>
        <w:jc w:val="left"/>
        <w:tabs>
          <w:tab w:pos="182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22"/>
          <w:szCs w:val="22"/>
          <w:color w:val="BABABA"/>
          <w:spacing w:val="0"/>
          <w:w w:val="100"/>
          <w:i/>
          <w:position w:val="-2"/>
        </w:rPr>
        <w:t>f</w:t>
      </w:r>
      <w:r>
        <w:rPr>
          <w:rFonts w:ascii="Arial" w:hAnsi="Arial" w:cs="Arial" w:eastAsia="Arial"/>
          <w:sz w:val="22"/>
          <w:szCs w:val="22"/>
          <w:color w:val="BABABA"/>
          <w:spacing w:val="0"/>
          <w:w w:val="100"/>
          <w:i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BABABA"/>
          <w:spacing w:val="54"/>
          <w:w w:val="100"/>
          <w:i/>
          <w:position w:val="-2"/>
        </w:rPr>
        <w:t> </w:t>
      </w:r>
      <w:r>
        <w:rPr>
          <w:rFonts w:ascii="Arial" w:hAnsi="Arial" w:cs="Arial" w:eastAsia="Arial"/>
          <w:sz w:val="13"/>
          <w:szCs w:val="13"/>
          <w:color w:val="BABABA"/>
          <w:spacing w:val="0"/>
          <w:w w:val="427"/>
          <w:position w:val="3"/>
        </w:rPr>
        <w:t>'</w:t>
      </w:r>
      <w:r>
        <w:rPr>
          <w:rFonts w:ascii="Arial" w:hAnsi="Arial" w:cs="Arial" w:eastAsia="Arial"/>
          <w:sz w:val="13"/>
          <w:szCs w:val="13"/>
          <w:color w:val="BABABA"/>
          <w:spacing w:val="-121"/>
          <w:w w:val="427"/>
          <w:position w:val="3"/>
        </w:rPr>
        <w:t> </w:t>
      </w:r>
      <w:r>
        <w:rPr>
          <w:rFonts w:ascii="Arial" w:hAnsi="Arial" w:cs="Arial" w:eastAsia="Arial"/>
          <w:sz w:val="32"/>
          <w:szCs w:val="32"/>
          <w:color w:val="8E9090"/>
          <w:spacing w:val="0"/>
          <w:w w:val="52"/>
          <w:position w:val="-3"/>
        </w:rPr>
        <w:t>.</w:t>
      </w:r>
      <w:r>
        <w:rPr>
          <w:rFonts w:ascii="Arial" w:hAnsi="Arial" w:cs="Arial" w:eastAsia="Arial"/>
          <w:sz w:val="32"/>
          <w:szCs w:val="32"/>
          <w:color w:val="8E9090"/>
          <w:spacing w:val="-6"/>
          <w:w w:val="52"/>
          <w:position w:val="-3"/>
        </w:rPr>
        <w:t>.</w:t>
      </w:r>
      <w:r>
        <w:rPr>
          <w:rFonts w:ascii="Arial" w:hAnsi="Arial" w:cs="Arial" w:eastAsia="Arial"/>
          <w:sz w:val="13"/>
          <w:szCs w:val="13"/>
          <w:color w:val="BABABA"/>
          <w:spacing w:val="0"/>
          <w:w w:val="52"/>
          <w:position w:val="3"/>
        </w:rPr>
        <w:t>·,</w:t>
      </w:r>
      <w:r>
        <w:rPr>
          <w:rFonts w:ascii="Arial" w:hAnsi="Arial" w:cs="Arial" w:eastAsia="Arial"/>
          <w:sz w:val="13"/>
          <w:szCs w:val="13"/>
          <w:color w:val="BABABA"/>
          <w:spacing w:val="0"/>
          <w:w w:val="52"/>
          <w:position w:val="3"/>
        </w:rPr>
        <w:t>·</w:t>
      </w:r>
      <w:r>
        <w:rPr>
          <w:rFonts w:ascii="Arial" w:hAnsi="Arial" w:cs="Arial" w:eastAsia="Arial"/>
          <w:sz w:val="13"/>
          <w:szCs w:val="13"/>
          <w:color w:val="BABABA"/>
          <w:spacing w:val="13"/>
          <w:w w:val="52"/>
          <w:position w:val="3"/>
        </w:rPr>
        <w:t> </w:t>
      </w:r>
      <w:r>
        <w:rPr>
          <w:rFonts w:ascii="Arial" w:hAnsi="Arial" w:cs="Arial" w:eastAsia="Arial"/>
          <w:sz w:val="13"/>
          <w:szCs w:val="13"/>
          <w:color w:val="A8A8A8"/>
          <w:spacing w:val="0"/>
          <w:w w:val="100"/>
          <w:i/>
          <w:position w:val="3"/>
        </w:rPr>
        <w:t>1</w:t>
      </w:r>
      <w:r>
        <w:rPr>
          <w:rFonts w:ascii="Arial" w:hAnsi="Arial" w:cs="Arial" w:eastAsia="Arial"/>
          <w:sz w:val="13"/>
          <w:szCs w:val="13"/>
          <w:color w:val="A8A8A8"/>
          <w:spacing w:val="21"/>
          <w:w w:val="100"/>
          <w:i/>
          <w:position w:val="3"/>
        </w:rPr>
        <w:t> </w:t>
      </w:r>
      <w:r>
        <w:rPr>
          <w:rFonts w:ascii="Arial" w:hAnsi="Arial" w:cs="Arial" w:eastAsia="Arial"/>
          <w:sz w:val="13"/>
          <w:szCs w:val="13"/>
          <w:color w:val="BABABA"/>
          <w:spacing w:val="-13"/>
          <w:w w:val="158"/>
          <w:position w:val="3"/>
        </w:rPr>
        <w:t>,</w:t>
      </w:r>
      <w:r>
        <w:rPr>
          <w:rFonts w:ascii="Arial" w:hAnsi="Arial" w:cs="Arial" w:eastAsia="Arial"/>
          <w:sz w:val="21"/>
          <w:szCs w:val="21"/>
          <w:color w:val="BABABA"/>
          <w:spacing w:val="-29"/>
          <w:w w:val="144"/>
          <w:position w:val="0"/>
        </w:rPr>
        <w:t>,</w:t>
      </w:r>
      <w:r>
        <w:rPr>
          <w:rFonts w:ascii="Arial" w:hAnsi="Arial" w:cs="Arial" w:eastAsia="Arial"/>
          <w:sz w:val="13"/>
          <w:szCs w:val="13"/>
          <w:color w:val="BABABA"/>
          <w:spacing w:val="0"/>
          <w:w w:val="158"/>
          <w:position w:val="3"/>
        </w:rPr>
        <w:t>'</w:t>
      </w:r>
      <w:r>
        <w:rPr>
          <w:rFonts w:ascii="Arial" w:hAnsi="Arial" w:cs="Arial" w:eastAsia="Arial"/>
          <w:sz w:val="13"/>
          <w:szCs w:val="13"/>
          <w:color w:val="BABABA"/>
          <w:spacing w:val="-22"/>
          <w:w w:val="100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BABABA"/>
          <w:spacing w:val="0"/>
          <w:w w:val="162"/>
          <w:position w:val="0"/>
        </w:rPr>
        <w:t>,</w:t>
      </w:r>
      <w:r>
        <w:rPr>
          <w:rFonts w:ascii="Arial" w:hAnsi="Arial" w:cs="Arial" w:eastAsia="Arial"/>
          <w:sz w:val="21"/>
          <w:szCs w:val="21"/>
          <w:color w:val="BABAB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1"/>
          <w:szCs w:val="21"/>
          <w:color w:val="BABABA"/>
          <w:spacing w:val="0"/>
          <w:w w:val="100"/>
          <w:position w:val="0"/>
        </w:rPr>
      </w:r>
      <w:r>
        <w:rPr>
          <w:rFonts w:ascii="Arial" w:hAnsi="Arial" w:cs="Arial" w:eastAsia="Arial"/>
          <w:sz w:val="12"/>
          <w:szCs w:val="12"/>
          <w:color w:val="A8A8A8"/>
          <w:spacing w:val="0"/>
          <w:w w:val="162"/>
          <w:position w:val="10"/>
        </w:rPr>
        <w:t>';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9" w:right="-20"/>
        <w:jc w:val="left"/>
        <w:tabs>
          <w:tab w:pos="130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5.560547pt;margin-top:6.512371pt;width:2.2192pt;height:8pt;mso-position-horizontal-relative:page;mso-position-vertical-relative:paragraph;z-index:-15465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CAC8CA"/>
                      <w:spacing w:val="0"/>
                      <w:w w:val="145"/>
                    </w:rPr>
                    <w:t>'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8"/>
          <w:szCs w:val="28"/>
          <w:color w:val="A8A8A8"/>
          <w:spacing w:val="0"/>
          <w:w w:val="52"/>
          <w:position w:val="1"/>
        </w:rPr>
        <w:t>..</w:t>
      </w:r>
      <w:r>
        <w:rPr>
          <w:rFonts w:ascii="Arial" w:hAnsi="Arial" w:cs="Arial" w:eastAsia="Arial"/>
          <w:sz w:val="28"/>
          <w:szCs w:val="28"/>
          <w:color w:val="A8A8A8"/>
          <w:spacing w:val="0"/>
          <w:w w:val="52"/>
          <w:position w:val="1"/>
        </w:rPr>
        <w:t> </w:t>
      </w:r>
      <w:r>
        <w:rPr>
          <w:rFonts w:ascii="Arial" w:hAnsi="Arial" w:cs="Arial" w:eastAsia="Arial"/>
          <w:sz w:val="28"/>
          <w:szCs w:val="28"/>
          <w:color w:val="A8A8A8"/>
          <w:spacing w:val="14"/>
          <w:w w:val="52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BABABA"/>
          <w:spacing w:val="0"/>
          <w:w w:val="52"/>
          <w:position w:val="1"/>
        </w:rPr>
        <w:t>..</w:t>
      </w:r>
      <w:r>
        <w:rPr>
          <w:rFonts w:ascii="Arial" w:hAnsi="Arial" w:cs="Arial" w:eastAsia="Arial"/>
          <w:sz w:val="21"/>
          <w:szCs w:val="21"/>
          <w:color w:val="BABAB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1"/>
          <w:szCs w:val="21"/>
          <w:color w:val="BABABA"/>
          <w:spacing w:val="0"/>
          <w:w w:val="100"/>
          <w:position w:val="1"/>
        </w:rPr>
      </w:r>
      <w:r>
        <w:rPr>
          <w:rFonts w:ascii="Arial" w:hAnsi="Arial" w:cs="Arial" w:eastAsia="Arial"/>
          <w:sz w:val="16"/>
          <w:szCs w:val="16"/>
          <w:color w:val="A8A8A8"/>
          <w:spacing w:val="0"/>
          <w:w w:val="264"/>
          <w:position w:val="6"/>
        </w:rPr>
        <w:t>ı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left="88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12"/>
          <w:szCs w:val="12"/>
          <w:color w:val="BABABA"/>
          <w:spacing w:val="0"/>
          <w:w w:val="56"/>
        </w:rPr>
        <w:t>·..</w:t>
      </w:r>
      <w:r>
        <w:rPr>
          <w:rFonts w:ascii="Arial" w:hAnsi="Arial" w:cs="Arial" w:eastAsia="Arial"/>
          <w:sz w:val="12"/>
          <w:szCs w:val="12"/>
          <w:color w:val="BABABA"/>
          <w:spacing w:val="0"/>
          <w:w w:val="56"/>
        </w:rPr>
        <w:t>      </w:t>
      </w:r>
      <w:r>
        <w:rPr>
          <w:rFonts w:ascii="Arial" w:hAnsi="Arial" w:cs="Arial" w:eastAsia="Arial"/>
          <w:sz w:val="12"/>
          <w:szCs w:val="12"/>
          <w:color w:val="BABABA"/>
          <w:spacing w:val="9"/>
          <w:w w:val="56"/>
        </w:rPr>
        <w:t> </w:t>
      </w:r>
      <w:r>
        <w:rPr>
          <w:rFonts w:ascii="Arial" w:hAnsi="Arial" w:cs="Arial" w:eastAsia="Arial"/>
          <w:sz w:val="12"/>
          <w:szCs w:val="12"/>
          <w:color w:val="BABABA"/>
          <w:spacing w:val="-7"/>
          <w:w w:val="82"/>
        </w:rPr>
        <w:t>\</w:t>
      </w:r>
      <w:r>
        <w:rPr>
          <w:rFonts w:ascii="Arial" w:hAnsi="Arial" w:cs="Arial" w:eastAsia="Arial"/>
          <w:sz w:val="12"/>
          <w:szCs w:val="12"/>
          <w:color w:val="8E9090"/>
          <w:spacing w:val="-30"/>
          <w:w w:val="120"/>
        </w:rPr>
        <w:t>,</w:t>
      </w:r>
      <w:r>
        <w:rPr>
          <w:rFonts w:ascii="Arial" w:hAnsi="Arial" w:cs="Arial" w:eastAsia="Arial"/>
          <w:sz w:val="12"/>
          <w:szCs w:val="12"/>
          <w:color w:val="BABABA"/>
          <w:spacing w:val="8"/>
          <w:w w:val="82"/>
        </w:rPr>
        <w:t>.</w:t>
      </w:r>
      <w:r>
        <w:rPr>
          <w:rFonts w:ascii="Arial" w:hAnsi="Arial" w:cs="Arial" w:eastAsia="Arial"/>
          <w:sz w:val="12"/>
          <w:szCs w:val="12"/>
          <w:color w:val="8E9090"/>
          <w:spacing w:val="0"/>
          <w:w w:val="120"/>
        </w:rPr>
        <w:t>.</w:t>
      </w:r>
      <w:r>
        <w:rPr>
          <w:rFonts w:ascii="Arial" w:hAnsi="Arial" w:cs="Arial" w:eastAsia="Arial"/>
          <w:sz w:val="12"/>
          <w:szCs w:val="12"/>
          <w:color w:val="8E9090"/>
          <w:spacing w:val="0"/>
          <w:w w:val="100"/>
        </w:rPr>
        <w:t>    </w:t>
      </w:r>
      <w:r>
        <w:rPr>
          <w:rFonts w:ascii="Arial" w:hAnsi="Arial" w:cs="Arial" w:eastAsia="Arial"/>
          <w:sz w:val="12"/>
          <w:szCs w:val="12"/>
          <w:color w:val="8E9090"/>
          <w:spacing w:val="-14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A8A8A8"/>
          <w:spacing w:val="0"/>
          <w:w w:val="81"/>
          <w:b/>
          <w:bCs/>
          <w:i/>
        </w:rPr>
        <w:t>i"'</w:t>
      </w:r>
      <w:r>
        <w:rPr>
          <w:rFonts w:ascii="Arial" w:hAnsi="Arial" w:cs="Arial" w:eastAsia="Arial"/>
          <w:sz w:val="12"/>
          <w:szCs w:val="12"/>
          <w:color w:val="A8A8A8"/>
          <w:spacing w:val="4"/>
          <w:w w:val="81"/>
          <w:b/>
          <w:bCs/>
          <w:i/>
        </w:rPr>
        <w:t> </w:t>
      </w:r>
      <w:r>
        <w:rPr>
          <w:rFonts w:ascii="Arial" w:hAnsi="Arial" w:cs="Arial" w:eastAsia="Arial"/>
          <w:sz w:val="12"/>
          <w:szCs w:val="12"/>
          <w:color w:val="CAC8CA"/>
          <w:spacing w:val="-11"/>
          <w:w w:val="94"/>
        </w:rPr>
        <w:t>•</w:t>
      </w:r>
      <w:r>
        <w:rPr>
          <w:rFonts w:ascii="Arial" w:hAnsi="Arial" w:cs="Arial" w:eastAsia="Arial"/>
          <w:sz w:val="12"/>
          <w:szCs w:val="12"/>
          <w:color w:val="A8A8A8"/>
          <w:spacing w:val="0"/>
          <w:w w:val="61"/>
        </w:rPr>
        <w:t>.</w:t>
      </w:r>
      <w:r>
        <w:rPr>
          <w:rFonts w:ascii="Arial" w:hAnsi="Arial" w:cs="Arial" w:eastAsia="Arial"/>
          <w:sz w:val="12"/>
          <w:szCs w:val="12"/>
          <w:color w:val="A8A8A8"/>
          <w:spacing w:val="-13"/>
          <w:w w:val="61"/>
        </w:rPr>
        <w:t>.</w:t>
      </w:r>
      <w:r>
        <w:rPr>
          <w:rFonts w:ascii="Arial" w:hAnsi="Arial" w:cs="Arial" w:eastAsia="Arial"/>
          <w:sz w:val="12"/>
          <w:szCs w:val="12"/>
          <w:color w:val="BABABA"/>
          <w:spacing w:val="0"/>
          <w:w w:val="231"/>
        </w:rPr>
        <w:t>'</w:t>
      </w:r>
      <w:r>
        <w:rPr>
          <w:rFonts w:ascii="Arial" w:hAnsi="Arial" w:cs="Arial" w:eastAsia="Arial"/>
          <w:sz w:val="12"/>
          <w:szCs w:val="12"/>
          <w:color w:val="BABABA"/>
          <w:spacing w:val="-18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BABABA"/>
          <w:spacing w:val="0"/>
          <w:w w:val="112"/>
        </w:rPr>
        <w:t>•</w:t>
      </w:r>
      <w:r>
        <w:rPr>
          <w:rFonts w:ascii="Arial" w:hAnsi="Arial" w:cs="Arial" w:eastAsia="Arial"/>
          <w:sz w:val="12"/>
          <w:szCs w:val="12"/>
          <w:color w:val="BABABA"/>
          <w:spacing w:val="-29"/>
          <w:w w:val="111"/>
        </w:rPr>
        <w:t>;</w:t>
      </w:r>
      <w:r>
        <w:rPr>
          <w:rFonts w:ascii="Arial" w:hAnsi="Arial" w:cs="Arial" w:eastAsia="Arial"/>
          <w:sz w:val="11"/>
          <w:szCs w:val="11"/>
          <w:color w:val="BABABA"/>
          <w:spacing w:val="0"/>
          <w:w w:val="225"/>
          <w:b/>
          <w:bCs/>
        </w:rPr>
        <w:t>.r;</w:t>
      </w:r>
      <w:r>
        <w:rPr>
          <w:rFonts w:ascii="Arial" w:hAnsi="Arial" w:cs="Arial" w:eastAsia="Arial"/>
          <w:sz w:val="11"/>
          <w:szCs w:val="11"/>
          <w:color w:val="BABABA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1"/>
          <w:szCs w:val="11"/>
          <w:color w:val="BABABA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1"/>
          <w:szCs w:val="11"/>
          <w:color w:val="BABABA"/>
          <w:spacing w:val="0"/>
          <w:w w:val="131"/>
          <w:position w:val="1"/>
        </w:rPr>
        <w:t>•c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26" w:after="0" w:line="175" w:lineRule="exact"/>
        <w:ind w:left="950" w:right="-20"/>
        <w:jc w:val="left"/>
        <w:tabs>
          <w:tab w:pos="146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6.61026pt;margin-top:3.015735pt;width:.52776pt;height:11pt;mso-position-horizontal-relative:page;mso-position-vertical-relative:paragraph;z-index:-15466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A8A8A8"/>
                      <w:spacing w:val="-49"/>
                      <w:w w:val="147"/>
                    </w:rPr>
                    <w:t>'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CAC8CA"/>
          <w:spacing w:val="-10"/>
          <w:w w:val="134"/>
          <w:position w:val="-3"/>
        </w:rPr>
        <w:t>,</w:t>
      </w:r>
      <w:r>
        <w:rPr>
          <w:rFonts w:ascii="Arial" w:hAnsi="Arial" w:cs="Arial" w:eastAsia="Arial"/>
          <w:sz w:val="13"/>
          <w:szCs w:val="13"/>
          <w:color w:val="A8A8A8"/>
          <w:spacing w:val="0"/>
          <w:w w:val="178"/>
          <w:position w:val="-3"/>
        </w:rPr>
        <w:t>.</w:t>
      </w:r>
      <w:r>
        <w:rPr>
          <w:rFonts w:ascii="Arial" w:hAnsi="Arial" w:cs="Arial" w:eastAsia="Arial"/>
          <w:sz w:val="13"/>
          <w:szCs w:val="13"/>
          <w:color w:val="A8A8A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3"/>
          <w:szCs w:val="13"/>
          <w:color w:val="A8A8A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5"/>
          <w:szCs w:val="15"/>
          <w:color w:val="BABABA"/>
          <w:spacing w:val="0"/>
          <w:w w:val="125"/>
          <w:position w:val="0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left="414" w:right="2504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BABABA"/>
          <w:spacing w:val="0"/>
          <w:w w:val="203"/>
        </w:rPr>
        <w:t>''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520" w:right="180"/>
          <w:cols w:num="2" w:equalWidth="0">
            <w:col w:w="5545" w:space="2514"/>
            <w:col w:w="3161"/>
          </w:cols>
        </w:sectPr>
      </w:pPr>
      <w:rPr/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29.690142pt;margin-top:19.741266pt;width:552.353064pt;height:767.921695pt;mso-position-horizontal-relative:page;mso-position-vertical-relative:page;z-index:-15470" coordorigin="594,395" coordsize="11047,15358">
            <v:group style="position:absolute;left:615;top:416;width:1360;height:2" coordorigin="615,416" coordsize="1360,2">
              <v:shape style="position:absolute;left:615;top:416;width:1360;height:2" coordorigin="615,416" coordsize="1360,0" path="m615,416l1975,416e" filled="f" stroked="t" strokeweight=".698592pt" strokecolor="#747474">
                <v:path arrowok="t"/>
              </v:shape>
            </v:group>
            <v:group style="position:absolute;left:619;top:402;width:2;height:865" coordorigin="619,402" coordsize="2,865">
              <v:shape style="position:absolute;left:619;top:402;width:2;height:865" coordorigin="619,402" coordsize="0,865" path="m619,1267l619,402e" filled="f" stroked="t" strokeweight=".698592pt" strokecolor="#9C9C9C">
                <v:path arrowok="t"/>
              </v:shape>
            </v:group>
            <v:group style="position:absolute;left:1919;top:418;width:9692;height:2" coordorigin="1919,418" coordsize="9692,2">
              <v:shape style="position:absolute;left:1919;top:418;width:9692;height:2" coordorigin="1919,418" coordsize="9692,0" path="m1919,418l11611,418e" filled="f" stroked="t" strokeweight=".698592pt" strokecolor="#5B5B5B">
                <v:path arrowok="t"/>
              </v:shape>
            </v:group>
            <v:group style="position:absolute;left:2622;top:407;width:2;height:1503" coordorigin="2622,407" coordsize="2,1503">
              <v:shape style="position:absolute;left:2622;top:407;width:2;height:1503" coordorigin="2622,407" coordsize="0,1503" path="m2622,1910l2622,407e" filled="f" stroked="t" strokeweight=".698592pt" strokecolor="#4B4B4B">
                <v:path arrowok="t"/>
              </v:shape>
            </v:group>
            <v:group style="position:absolute;left:9261;top:411;width:2;height:1503" coordorigin="9261,411" coordsize="2,1503">
              <v:shape style="position:absolute;left:9261;top:411;width:2;height:1503" coordorigin="9261,411" coordsize="0,1503" path="m9261,1915l9261,411e" filled="f" stroked="t" strokeweight=".698592pt" strokecolor="#646464">
                <v:path arrowok="t"/>
              </v:shape>
            </v:group>
            <v:group style="position:absolute;left:11613;top:411;width:2;height:7280" coordorigin="11613,411" coordsize="2,7280">
              <v:shape style="position:absolute;left:11613;top:411;width:2;height:7280" coordorigin="11613,411" coordsize="0,7280" path="m11613,7691l11613,411e" filled="f" stroked="t" strokeweight=".698592pt" strokecolor="#5B5B5B">
                <v:path arrowok="t"/>
              </v:shape>
            </v:group>
            <v:group style="position:absolute;left:622;top:402;width:2;height:1527" coordorigin="622,402" coordsize="2,1527">
              <v:shape style="position:absolute;left:622;top:402;width:2;height:1527" coordorigin="622,402" coordsize="0,1527" path="m622,1929l622,402e" filled="f" stroked="t" strokeweight=".698592pt" strokecolor="#878787">
                <v:path arrowok="t"/>
              </v:shape>
            </v:group>
            <v:group style="position:absolute;left:610;top:1900;width:8760;height:2" coordorigin="610,1900" coordsize="8760,2">
              <v:shape style="position:absolute;left:610;top:1900;width:8760;height:2" coordorigin="610,1900" coordsize="8760,0" path="m610,1900l9370,1900e" filled="f" stroked="t" strokeweight=".698592pt" strokecolor="#575757">
                <v:path arrowok="t"/>
              </v:shape>
            </v:group>
            <v:group style="position:absolute;left:9315;top:1903;width:224;height:2" coordorigin="9315,1903" coordsize="224,2">
              <v:shape style="position:absolute;left:9315;top:1903;width:224;height:2" coordorigin="9315,1903" coordsize="224,0" path="m9315,1903l9538,1903e" filled="f" stroked="t" strokeweight=".465728pt" strokecolor="#444444">
                <v:path arrowok="t"/>
              </v:shape>
            </v:group>
            <v:group style="position:absolute;left:9482;top:1903;width:2138;height:2" coordorigin="9482,1903" coordsize="2138,2">
              <v:shape style="position:absolute;left:9482;top:1903;width:2138;height:2" coordorigin="9482,1903" coordsize="2138,0" path="m9482,1903l11620,1903e" filled="f" stroked="t" strokeweight=".698592pt" strokecolor="#606060">
                <v:path arrowok="t"/>
              </v:shape>
            </v:group>
            <v:group style="position:absolute;left:615;top:2139;width:11005;height:2" coordorigin="615,2139" coordsize="11005,2">
              <v:shape style="position:absolute;left:615;top:2139;width:11005;height:2" coordorigin="615,2139" coordsize="11005,0" path="m615,2139l11620,2139e" filled="f" stroked="t" strokeweight=".698592pt" strokecolor="#575757">
                <v:path arrowok="t"/>
              </v:shape>
            </v:group>
            <v:group style="position:absolute;left:9794;top:2141;width:279;height:2" coordorigin="9794,2141" coordsize="279,2">
              <v:shape style="position:absolute;left:9794;top:2141;width:279;height:2" coordorigin="9794,2141" coordsize="279,0" path="m9794,2141l10074,2141e" filled="f" stroked="t" strokeweight=".465728pt" strokecolor="#484848">
                <v:path arrowok="t"/>
              </v:shape>
            </v:group>
            <v:group style="position:absolute;left:610;top:2378;width:9240;height:2" coordorigin="610,2378" coordsize="9240,2">
              <v:shape style="position:absolute;left:610;top:2378;width:9240;height:2" coordorigin="610,2378" coordsize="9240,0" path="m610,2378l9850,2378e" filled="f" stroked="t" strokeweight=".698592pt" strokecolor="#575757">
                <v:path arrowok="t"/>
              </v:shape>
            </v:group>
            <v:group style="position:absolute;left:9794;top:2378;width:279;height:2" coordorigin="9794,2378" coordsize="279,2">
              <v:shape style="position:absolute;left:9794;top:2378;width:279;height:2" coordorigin="9794,2378" coordsize="279,0" path="m9794,2378l10074,2378e" filled="f" stroked="t" strokeweight=".465728pt" strokecolor="#4F4F4F">
                <v:path arrowok="t"/>
              </v:shape>
            </v:group>
            <v:group style="position:absolute;left:10018;top:2378;width:1602;height:2" coordorigin="10018,2378" coordsize="1602,2">
              <v:shape style="position:absolute;left:10018;top:2378;width:1602;height:2" coordorigin="10018,2378" coordsize="1602,0" path="m10018,2378l11620,2378e" filled="f" stroked="t" strokeweight=".698592pt" strokecolor="#606060">
                <v:path arrowok="t"/>
              </v:shape>
            </v:group>
            <v:group style="position:absolute;left:615;top:2614;width:11005;height:2" coordorigin="615,2614" coordsize="11005,2">
              <v:shape style="position:absolute;left:615;top:2614;width:11005;height:2" coordorigin="615,2614" coordsize="11005,0" path="m615,2614l11620,2614e" filled="f" stroked="t" strokeweight=".698592pt" strokecolor="#575757">
                <v:path arrowok="t"/>
              </v:shape>
            </v:group>
            <v:group style="position:absolute;left:610;top:2850;width:11014;height:2" coordorigin="610,2850" coordsize="11014,2">
              <v:shape style="position:absolute;left:610;top:2850;width:11014;height:2" coordorigin="610,2850" coordsize="11014,0" path="m610,2850l11625,2850e" filled="f" stroked="t" strokeweight=".698592pt" strokecolor="#6B6B6B">
                <v:path arrowok="t"/>
              </v:shape>
            </v:group>
            <v:group style="position:absolute;left:615;top:3092;width:11005;height:2" coordorigin="615,3092" coordsize="11005,2">
              <v:shape style="position:absolute;left:615;top:3092;width:11005;height:2" coordorigin="615,3092" coordsize="11005,0" path="m615,3092l11620,3092e" filled="f" stroked="t" strokeweight=".698592pt" strokecolor="#575757">
                <v:path arrowok="t"/>
              </v:shape>
            </v:group>
            <v:group style="position:absolute;left:622;top:1740;width:2;height:1787" coordorigin="622,1740" coordsize="2,1787">
              <v:shape style="position:absolute;left:622;top:1740;width:2;height:1787" coordorigin="622,1740" coordsize="0,1787" path="m622,3526l622,1740e" filled="f" stroked="t" strokeweight=".698592pt" strokecolor="#4F4F4F">
                <v:path arrowok="t"/>
              </v:shape>
            </v:group>
            <v:group style="position:absolute;left:4082;top:3087;width:2;height:269" coordorigin="4082,3087" coordsize="2,269">
              <v:shape style="position:absolute;left:4082;top:3087;width:2;height:269" coordorigin="4082,3087" coordsize="0,269" path="m4082,3356l4082,3087e" filled="f" stroked="t" strokeweight=".698592pt" strokecolor="#383838">
                <v:path arrowok="t"/>
              </v:shape>
            </v:group>
            <v:group style="position:absolute;left:7126;top:3087;width:2;height:737" coordorigin="7126,3087" coordsize="2,737">
              <v:shape style="position:absolute;left:7126;top:3087;width:2;height:737" coordorigin="7126,3087" coordsize="0,737" path="m7126,3824l7126,3087e" filled="f" stroked="t" strokeweight=".698592pt" strokecolor="#545454">
                <v:path arrowok="t"/>
              </v:shape>
            </v:group>
            <v:group style="position:absolute;left:7112;top:3498;width:2133;height:2" coordorigin="7112,3498" coordsize="2133,2">
              <v:shape style="position:absolute;left:7112;top:3498;width:2133;height:2" coordorigin="7112,3498" coordsize="2133,0" path="m7112,3498l9245,3498e" filled="f" stroked="t" strokeweight=".232864pt" strokecolor="#282828">
                <v:path arrowok="t"/>
              </v:shape>
            </v:group>
            <v:group style="position:absolute;left:4084;top:3276;width:2;height:548" coordorigin="4084,3276" coordsize="2,548">
              <v:shape style="position:absolute;left:4084;top:3276;width:2;height:548" coordorigin="4084,3276" coordsize="0,548" path="m4084,3824l4084,3276e" filled="f" stroked="t" strokeweight=".698592pt" strokecolor="#4B4B4B">
                <v:path arrowok="t"/>
              </v:shape>
            </v:group>
            <v:group style="position:absolute;left:4070;top:3510;width:1923;height:2" coordorigin="4070,3510" coordsize="1923,2">
              <v:shape style="position:absolute;left:4070;top:3510;width:1923;height:2" coordorigin="4070,3510" coordsize="1923,0" path="m4070,3510l5994,3510e" filled="f" stroked="t" strokeweight=".698592pt" strokecolor="#545454">
                <v:path arrowok="t"/>
              </v:shape>
            </v:group>
            <v:group style="position:absolute;left:9245;top:3498;width:801;height:2" coordorigin="9245,3498" coordsize="801,2">
              <v:shape style="position:absolute;left:9245;top:3498;width:801;height:2" coordorigin="9245,3498" coordsize="801,0" path="m9245,3498l10046,3498e" filled="f" stroked="t" strokeweight=".232864pt" strokecolor="#000000">
                <v:path arrowok="t"/>
              </v:shape>
            </v:group>
            <v:group style="position:absolute;left:10046;top:3498;width:1570;height:2" coordorigin="10046,3498" coordsize="1570,2">
              <v:shape style="position:absolute;left:10046;top:3498;width:1570;height:2" coordorigin="10046,3498" coordsize="1570,0" path="m10046,3498l11615,3498e" filled="f" stroked="t" strokeweight=".232864pt" strokecolor="#4F4F4F">
                <v:path arrowok="t"/>
              </v:shape>
            </v:group>
            <v:group style="position:absolute;left:615;top:3815;width:3498;height:2" coordorigin="615,3815" coordsize="3498,2">
              <v:shape style="position:absolute;left:615;top:3815;width:3498;height:2" coordorigin="615,3815" coordsize="3498,0" path="m615,3815l4112,3815e" filled="f" stroked="t" strokeweight=".698592pt" strokecolor="#575757">
                <v:path arrowok="t"/>
              </v:shape>
            </v:group>
            <v:group style="position:absolute;left:622;top:402;width:2;height:3905" coordorigin="622,402" coordsize="2,3905">
              <v:shape style="position:absolute;left:622;top:402;width:2;height:3905" coordorigin="622,402" coordsize="0,3905" path="m622,4306l622,402e" filled="f" stroked="t" strokeweight=".698592pt" strokecolor="#646464">
                <v:path arrowok="t"/>
              </v:shape>
            </v:group>
            <v:group style="position:absolute;left:4043;top:3812;width:3111;height:2" coordorigin="4043,3812" coordsize="3111,2">
              <v:shape style="position:absolute;left:4043;top:3812;width:3111;height:2" coordorigin="4043,3812" coordsize="3111,0" path="m4043,3812l7154,3812e" filled="f" stroked="t" strokeweight=".931455pt" strokecolor="#3F3F3F">
                <v:path arrowok="t"/>
              </v:shape>
            </v:group>
            <v:group style="position:absolute;left:7084;top:3817;width:4541;height:2" coordorigin="7084,3817" coordsize="4541,2">
              <v:shape style="position:absolute;left:7084;top:3817;width:4541;height:2" coordorigin="7084,3817" coordsize="4541,0" path="m7084,3817l11625,3817e" filled="f" stroked="t" strokeweight=".698592pt" strokecolor="#5B5B5B">
                <v:path arrowok="t"/>
              </v:shape>
            </v:group>
            <v:group style="position:absolute;left:610;top:4091;width:11014;height:2" coordorigin="610,4091" coordsize="11014,2">
              <v:shape style="position:absolute;left:610;top:4091;width:11014;height:2" coordorigin="610,4091" coordsize="11014,0" path="m610,4091l11625,4091e" filled="f" stroked="t" strokeweight=".698592pt" strokecolor="#5B5B5B">
                <v:path arrowok="t"/>
              </v:shape>
            </v:group>
            <v:group style="position:absolute;left:2622;top:3810;width:2;height:6382" coordorigin="2622,3810" coordsize="2,6382">
              <v:shape style="position:absolute;left:2622;top:3810;width:2;height:6382" coordorigin="2622,3810" coordsize="0,6382" path="m2622,10192l2622,3810e" filled="f" stroked="t" strokeweight=".698592pt" strokecolor="#4B4B4B">
                <v:path arrowok="t"/>
              </v:shape>
            </v:group>
            <v:group style="position:absolute;left:619;top:3862;width:2;height:2080" coordorigin="619,3862" coordsize="2,2080">
              <v:shape style="position:absolute;left:619;top:3862;width:2;height:2080" coordorigin="619,3862" coordsize="0,2080" path="m619,5942l619,3862e" filled="f" stroked="t" strokeweight=".698592pt" strokecolor="#4F4F4F">
                <v:path arrowok="t"/>
              </v:shape>
            </v:group>
            <v:group style="position:absolute;left:2617;top:4330;width:6655;height:2" coordorigin="2617,4330" coordsize="6655,2">
              <v:shape style="position:absolute;left:2617;top:4330;width:6655;height:2" coordorigin="2617,4330" coordsize="6655,0" path="m2617,4330l9273,4330e" filled="f" stroked="t" strokeweight=".698592pt" strokecolor="#575757">
                <v:path arrowok="t"/>
              </v:shape>
            </v:group>
            <v:group style="position:absolute;left:9217;top:4330;width:154;height:2" coordorigin="9217,4330" coordsize="154,2">
              <v:shape style="position:absolute;left:9217;top:4330;width:154;height:2" coordorigin="9217,4330" coordsize="154,0" path="m9217,4330l9370,4330e" filled="f" stroked="t" strokeweight=".465728pt" strokecolor="#383838">
                <v:path arrowok="t"/>
              </v:shape>
            </v:group>
            <v:group style="position:absolute;left:9315;top:4330;width:2310;height:2" coordorigin="9315,4330" coordsize="2310,2">
              <v:shape style="position:absolute;left:9315;top:4330;width:2310;height:2" coordorigin="9315,4330" coordsize="2310,0" path="m9315,4330l11625,4330e" filled="f" stroked="t" strokeweight=".698592pt" strokecolor="#5B5B5B">
                <v:path arrowok="t"/>
              </v:shape>
            </v:group>
            <v:group style="position:absolute;left:5118;top:4321;width:2;height:2156" coordorigin="5118,4321" coordsize="2,2156">
              <v:shape style="position:absolute;left:5118;top:4321;width:2;height:2156" coordorigin="5118,4321" coordsize="0,2156" path="m5118,6476l5118,4321e" filled="f" stroked="t" strokeweight=".698592pt" strokecolor="#575757">
                <v:path arrowok="t"/>
              </v:shape>
            </v:group>
            <v:group style="position:absolute;left:5109;top:4808;width:1788;height:2" coordorigin="5109,4808" coordsize="1788,2">
              <v:shape style="position:absolute;left:5109;top:4808;width:1788;height:2" coordorigin="5109,4808" coordsize="1788,0" path="m5109,4808l6897,4808e" filled="f" stroked="t" strokeweight=".698592pt" strokecolor="#575757">
                <v:path arrowok="t"/>
              </v:shape>
            </v:group>
            <v:group style="position:absolute;left:7880;top:4316;width:2;height:265" coordorigin="7880,4316" coordsize="2,265">
              <v:shape style="position:absolute;left:7880;top:4316;width:2;height:265" coordorigin="7880,4316" coordsize="0,265" path="m7880,4581l7880,4316e" filled="f" stroked="t" strokeweight=".232864pt" strokecolor="#5B5B5B">
                <v:path arrowok="t"/>
              </v:shape>
            </v:group>
            <v:group style="position:absolute;left:5118;top:4321;width:2;height:2156" coordorigin="5118,4321" coordsize="2,2156">
              <v:shape style="position:absolute;left:5118;top:4321;width:2;height:2156" coordorigin="5118,4321" coordsize="0,2156" path="m5118,6476l5118,4321e" filled="f" stroked="t" strokeweight=".698592pt" strokecolor="#5B5B5B">
                <v:path arrowok="t"/>
              </v:shape>
            </v:group>
            <v:group style="position:absolute;left:6842;top:4808;width:303;height:2" coordorigin="6842,4808" coordsize="303,2">
              <v:shape style="position:absolute;left:6842;top:4808;width:303;height:2" coordorigin="6842,4808" coordsize="303,0" path="m6842,4808l7144,4808e" filled="f" stroked="t" strokeweight=".465728pt" strokecolor="#444444">
                <v:path arrowok="t"/>
              </v:shape>
            </v:group>
            <v:group style="position:absolute;left:7088;top:4808;width:2762;height:2" coordorigin="7088,4808" coordsize="2762,2">
              <v:shape style="position:absolute;left:7088;top:4808;width:2762;height:2" coordorigin="7088,4808" coordsize="2762,0" path="m7088,4808l9850,4808e" filled="f" stroked="t" strokeweight=".698592pt" strokecolor="#575757">
                <v:path arrowok="t"/>
              </v:shape>
            </v:group>
            <v:group style="position:absolute;left:7880;top:4581;width:2;height:241" coordorigin="7880,4581" coordsize="2,241">
              <v:shape style="position:absolute;left:7880;top:4581;width:2;height:241" coordorigin="7880,4581" coordsize="0,241" path="m7880,4822l7880,4581e" filled="f" stroked="t" strokeweight=".232864pt" strokecolor="#707070">
                <v:path arrowok="t"/>
              </v:shape>
            </v:group>
            <v:group style="position:absolute;left:9794;top:4808;width:279;height:2" coordorigin="9794,4808" coordsize="279,2">
              <v:shape style="position:absolute;left:9794;top:4808;width:279;height:2" coordorigin="9794,4808" coordsize="279,0" path="m9794,4808l10074,4808e" filled="f" stroked="t" strokeweight=".465728pt" strokecolor="#4F4F4F">
                <v:path arrowok="t"/>
              </v:shape>
            </v:group>
            <v:group style="position:absolute;left:10018;top:4808;width:1607;height:2" coordorigin="10018,4808" coordsize="1607,2">
              <v:shape style="position:absolute;left:10018;top:4808;width:1607;height:2" coordorigin="10018,4808" coordsize="1607,0" path="m10018,4808l11625,4808e" filled="f" stroked="t" strokeweight=".698592pt" strokecolor="#606060">
                <v:path arrowok="t"/>
              </v:shape>
            </v:group>
            <v:group style="position:absolute;left:11615;top:4288;width:2;height:1054" coordorigin="11615,4288" coordsize="2,1054">
              <v:shape style="position:absolute;left:11615;top:4288;width:2;height:1054" coordorigin="11615,4288" coordsize="0,1054" path="m11615,5342l11615,4288e" filled="f" stroked="t" strokeweight=".698592pt" strokecolor="#5B5B5B">
                <v:path arrowok="t"/>
              </v:shape>
            </v:group>
            <v:group style="position:absolute;left:9217;top:5049;width:154;height:2" coordorigin="9217,5049" coordsize="154,2">
              <v:shape style="position:absolute;left:9217;top:5049;width:154;height:2" coordorigin="9217,5049" coordsize="154,0" path="m9217,5049l9370,5049e" filled="f" stroked="t" strokeweight=".465728pt" strokecolor="#606060">
                <v:path arrowok="t"/>
              </v:shape>
            </v:group>
            <v:group style="position:absolute;left:5109;top:5046;width:6516;height:2" coordorigin="5109,5046" coordsize="6516,2">
              <v:shape style="position:absolute;left:5109;top:5046;width:6516;height:2" coordorigin="5109,5046" coordsize="6516,0" path="m5109,5046l11625,5046e" filled="f" stroked="t" strokeweight=".698592pt" strokecolor="#707070">
                <v:path arrowok="t"/>
              </v:shape>
            </v:group>
            <v:group style="position:absolute;left:5104;top:5285;width:4168;height:2" coordorigin="5104,5285" coordsize="4168,2">
              <v:shape style="position:absolute;left:5104;top:5285;width:4168;height:2" coordorigin="5104,5285" coordsize="4168,0" path="m5104,5285l9273,5285e" filled="f" stroked="t" strokeweight=".698592pt" strokecolor="#575757">
                <v:path arrowok="t"/>
              </v:shape>
            </v:group>
            <v:group style="position:absolute;left:9217;top:5285;width:154;height:2" coordorigin="9217,5285" coordsize="154,2">
              <v:shape style="position:absolute;left:9217;top:5285;width:154;height:2" coordorigin="9217,5285" coordsize="154,0" path="m9217,5285l9370,5285e" filled="f" stroked="t" strokeweight=".465728pt" strokecolor="#4B4B4B">
                <v:path arrowok="t"/>
              </v:shape>
            </v:group>
            <v:group style="position:absolute;left:9315;top:5285;width:2310;height:2" coordorigin="9315,5285" coordsize="2310,2">
              <v:shape style="position:absolute;left:9315;top:5285;width:2310;height:2" coordorigin="9315,5285" coordsize="2310,0" path="m9315,5285l11625,5285e" filled="f" stroked="t" strokeweight=".698592pt" strokecolor="#5B5B5B">
                <v:path arrowok="t"/>
              </v:shape>
            </v:group>
            <v:group style="position:absolute;left:2613;top:5524;width:9012;height:2" coordorigin="2613,5524" coordsize="9012,2">
              <v:shape style="position:absolute;left:2613;top:5524;width:9012;height:2" coordorigin="2613,5524" coordsize="9012,0" path="m2613,5524l11625,5524e" filled="f" stroked="t" strokeweight=".698592pt" strokecolor="#5B5B5B">
                <v:path arrowok="t"/>
              </v:shape>
            </v:group>
            <v:group style="position:absolute;left:9315;top:5524;width:224;height:2" coordorigin="9315,5524" coordsize="224,2">
              <v:shape style="position:absolute;left:9315;top:5524;width:224;height:2" coordorigin="9315,5524" coordsize="224,0" path="m9315,5524l9538,5524e" filled="f" stroked="t" strokeweight=".465728pt" strokecolor="#484848">
                <v:path arrowok="t"/>
              </v:shape>
            </v:group>
            <v:group style="position:absolute;left:615;top:5760;width:11014;height:2" coordorigin="615,5760" coordsize="11014,2">
              <v:shape style="position:absolute;left:615;top:5760;width:11014;height:2" coordorigin="615,5760" coordsize="11014,0" path="m615,5760l11629,5760e" filled="f" stroked="t" strokeweight=".698592pt" strokecolor="#575757">
                <v:path arrowok="t"/>
              </v:shape>
            </v:group>
            <v:group style="position:absolute;left:11618;top:5474;width:2;height:312" coordorigin="11618,5474" coordsize="2,312">
              <v:shape style="position:absolute;left:11618;top:5474;width:2;height:312" coordorigin="11618,5474" coordsize="0,312" path="m11618,5786l11618,5474e" filled="f" stroked="t" strokeweight=".698592pt" strokecolor="#545454">
                <v:path arrowok="t"/>
              </v:shape>
            </v:group>
            <v:group style="position:absolute;left:7880;top:5744;width:2;height:303" coordorigin="7880,5744" coordsize="2,303">
              <v:shape style="position:absolute;left:7880;top:5744;width:2;height:303" coordorigin="7880,5744" coordsize="0,303" path="m7880,6046l7880,5744e" filled="f" stroked="t" strokeweight=".232864pt" strokecolor="#3B3B3B">
                <v:path arrowok="t"/>
              </v:shape>
            </v:group>
            <v:group style="position:absolute;left:2617;top:6230;width:2268;height:2" coordorigin="2617,6230" coordsize="2268,2">
              <v:shape style="position:absolute;left:2617;top:6230;width:2268;height:2" coordorigin="2617,6230" coordsize="2268,0" path="m2617,6230l4885,6230e" filled="f" stroked="t" strokeweight=".698592pt" strokecolor="#545454">
                <v:path arrowok="t"/>
              </v:shape>
            </v:group>
            <v:group style="position:absolute;left:4830;top:6230;width:317;height:2" coordorigin="4830,6230" coordsize="317,2">
              <v:shape style="position:absolute;left:4830;top:6230;width:317;height:2" coordorigin="4830,6230" coordsize="317,0" path="m4830,6230l5146,6230e" filled="f" stroked="t" strokeweight=".465728pt" strokecolor="#484848">
                <v:path arrowok="t"/>
              </v:shape>
            </v:group>
            <v:group style="position:absolute;left:5076;top:6230;width:4196;height:2" coordorigin="5076,6230" coordsize="4196,2">
              <v:shape style="position:absolute;left:5076;top:6230;width:4196;height:2" coordorigin="5076,6230" coordsize="4196,0" path="m5076,6230l9273,6230e" filled="f" stroked="t" strokeweight=".698592pt" strokecolor="#575757">
                <v:path arrowok="t"/>
              </v:shape>
            </v:group>
            <v:group style="position:absolute;left:7880;top:6046;width:2;height:416" coordorigin="7880,6046" coordsize="2,416">
              <v:shape style="position:absolute;left:7880;top:6046;width:2;height:416" coordorigin="7880,6046" coordsize="0,416" path="m7880,6462l7880,6046e" filled="f" stroked="t" strokeweight=".232864pt" strokecolor="#646464">
                <v:path arrowok="t"/>
              </v:shape>
            </v:group>
            <v:group style="position:absolute;left:9217;top:6230;width:154;height:2" coordorigin="9217,6230" coordsize="154,2">
              <v:shape style="position:absolute;left:9217;top:6230;width:154;height:2" coordorigin="9217,6230" coordsize="154,0" path="m9217,6230l9370,6230e" filled="f" stroked="t" strokeweight=".465728pt" strokecolor="#3B3B3B">
                <v:path arrowok="t"/>
              </v:shape>
            </v:group>
            <v:group style="position:absolute;left:9315;top:6230;width:2315;height:2" coordorigin="9315,6230" coordsize="2315,2">
              <v:shape style="position:absolute;left:9315;top:6230;width:2315;height:2" coordorigin="9315,6230" coordsize="2315,0" path="m9315,6230l11629,6230e" filled="f" stroked="t" strokeweight=".698592pt" strokecolor="#5B5B5B">
                <v:path arrowok="t"/>
              </v:shape>
            </v:group>
            <v:group style="position:absolute;left:2613;top:6467;width:6660;height:2" coordorigin="2613,6467" coordsize="6660,2">
              <v:shape style="position:absolute;left:2613;top:6467;width:6660;height:2" coordorigin="2613,6467" coordsize="6660,0" path="m2613,6467l9273,6467e" filled="f" stroked="t" strokeweight=".698592pt" strokecolor="#575757">
                <v:path arrowok="t"/>
              </v:shape>
            </v:group>
            <v:group style="position:absolute;left:9217;top:6467;width:154;height:2" coordorigin="9217,6467" coordsize="154,2">
              <v:shape style="position:absolute;left:9217;top:6467;width:154;height:2" coordorigin="9217,6467" coordsize="154,0" path="m9217,6467l9370,6467e" filled="f" stroked="t" strokeweight=".465728pt" strokecolor="#444444">
                <v:path arrowok="t"/>
              </v:shape>
            </v:group>
            <v:group style="position:absolute;left:9315;top:6467;width:2310;height:2" coordorigin="9315,6467" coordsize="2310,2">
              <v:shape style="position:absolute;left:9315;top:6467;width:2310;height:2" coordorigin="9315,6467" coordsize="2310,0" path="m9315,6467l11625,6467e" filled="f" stroked="t" strokeweight=".698592pt" strokecolor="#606060">
                <v:path arrowok="t"/>
              </v:shape>
            </v:group>
            <v:group style="position:absolute;left:610;top:6706;width:11019;height:2" coordorigin="610,6706" coordsize="11019,2">
              <v:shape style="position:absolute;left:610;top:6706;width:11019;height:2" coordorigin="610,6706" coordsize="11019,0" path="m610,6706l11629,6706e" filled="f" stroked="t" strokeweight=".698592pt" strokecolor="#575757">
                <v:path arrowok="t"/>
              </v:shape>
            </v:group>
            <v:group style="position:absolute;left:617;top:6216;width:2;height:4198" coordorigin="617,6216" coordsize="2,4198">
              <v:shape style="position:absolute;left:617;top:6216;width:2;height:4198" coordorigin="617,6216" coordsize="0,4198" path="m617,10414l617,6216e" filled="f" stroked="t" strokeweight=".698592pt" strokecolor="#4F4F4F">
                <v:path arrowok="t"/>
              </v:shape>
            </v:group>
            <v:group style="position:absolute;left:610;top:7174;width:11019;height:2" coordorigin="610,7174" coordsize="11019,2">
              <v:shape style="position:absolute;left:610;top:7174;width:11019;height:2" coordorigin="610,7174" coordsize="11019,0" path="m610,7174l11629,7174e" filled="f" stroked="t" strokeweight=".698592pt" strokecolor="#5B5B5B">
                <v:path arrowok="t"/>
              </v:shape>
            </v:group>
            <v:group style="position:absolute;left:5128;top:7166;width:2;height:265" coordorigin="5128,7166" coordsize="2,265">
              <v:shape style="position:absolute;left:5128;top:7166;width:2;height:265" coordorigin="5128,7166" coordsize="0,265" path="m5128,7431l5128,7166e" filled="f" stroked="t" strokeweight="1.164319pt" strokecolor="#606060">
                <v:path arrowok="t"/>
              </v:shape>
            </v:group>
            <v:group style="position:absolute;left:5109;top:7415;width:6520;height:2" coordorigin="5109,7415" coordsize="6520,2">
              <v:shape style="position:absolute;left:5109;top:7415;width:6520;height:2" coordorigin="5109,7415" coordsize="6520,0" path="m5109,7415l11629,7415e" filled="f" stroked="t" strokeweight=".698592pt" strokecolor="#5B5B5B">
                <v:path arrowok="t"/>
              </v:shape>
            </v:group>
            <v:group style="position:absolute;left:5118;top:7166;width:2;height:756" coordorigin="5118,7166" coordsize="2,756">
              <v:shape style="position:absolute;left:5118;top:7166;width:2;height:756" coordorigin="5118,7166" coordsize="0,756" path="m5118,7923l5118,7166e" filled="f" stroked="t" strokeweight=".931455pt" strokecolor="#606060">
                <v:path arrowok="t"/>
              </v:shape>
            </v:group>
            <v:group style="position:absolute;left:5114;top:7649;width:6516;height:2" coordorigin="5114,7649" coordsize="6516,2">
              <v:shape style="position:absolute;left:5114;top:7649;width:6516;height:2" coordorigin="5114,7649" coordsize="6516,0" path="m5114,7649l11629,7649e" filled="f" stroked="t" strokeweight=".698592pt" strokecolor="#5B5B5B">
                <v:path arrowok="t"/>
              </v:shape>
            </v:group>
            <v:group style="position:absolute;left:605;top:7913;width:11024;height:2" coordorigin="605,7913" coordsize="11024,2">
              <v:shape style="position:absolute;left:605;top:7913;width:11024;height:2" coordorigin="605,7913" coordsize="11024,0" path="m605,7913l11629,7913e" filled="f" stroked="t" strokeweight=".698592pt" strokecolor="#575757">
                <v:path arrowok="t"/>
              </v:shape>
            </v:group>
            <v:group style="position:absolute;left:605;top:8710;width:11028;height:2" coordorigin="605,8710" coordsize="11028,2">
              <v:shape style="position:absolute;left:605;top:8710;width:11028;height:2" coordorigin="605,8710" coordsize="11028,0" path="m605,8710l11634,8710e" filled="f" stroked="t" strokeweight=".698592pt" strokecolor="#5B5B5B">
                <v:path arrowok="t"/>
              </v:shape>
            </v:group>
            <v:group style="position:absolute;left:615;top:8211;width:2;height:714" coordorigin="615,8211" coordsize="2,714">
              <v:shape style="position:absolute;left:615;top:8211;width:2;height:714" coordorigin="615,8211" coordsize="0,714" path="m615,8925l615,8211e" filled="f" stroked="t" strokeweight=".698592pt" strokecolor="#545454">
                <v:path arrowok="t"/>
              </v:shape>
            </v:group>
            <v:group style="position:absolute;left:605;top:9632;width:11028;height:2" coordorigin="605,9632" coordsize="11028,2">
              <v:shape style="position:absolute;left:605;top:9632;width:11028;height:2" coordorigin="605,9632" coordsize="11028,0" path="m605,9632l11634,9632e" filled="f" stroked="t" strokeweight=".698592pt" strokecolor="#5B5B5B">
                <v:path arrowok="t"/>
              </v:shape>
            </v:group>
            <v:group style="position:absolute;left:9217;top:9634;width:154;height:2" coordorigin="9217,9634" coordsize="154,2">
              <v:shape style="position:absolute;left:9217;top:9634;width:154;height:2" coordorigin="9217,9634" coordsize="154,0" path="m9217,9634l9370,9634e" filled="f" stroked="t" strokeweight=".465728pt" strokecolor="#444444">
                <v:path arrowok="t"/>
              </v:shape>
            </v:group>
            <v:group style="position:absolute;left:610;top:9868;width:8663;height:2" coordorigin="610,9868" coordsize="8663,2">
              <v:shape style="position:absolute;left:610;top:9868;width:8663;height:2" coordorigin="610,9868" coordsize="8663,0" path="m610,9868l9273,9868e" filled="f" stroked="t" strokeweight=".698592pt" strokecolor="#575757">
                <v:path arrowok="t"/>
              </v:shape>
            </v:group>
            <v:group style="position:absolute;left:9217;top:9870;width:154;height:2" coordorigin="9217,9870" coordsize="154,2">
              <v:shape style="position:absolute;left:9217;top:9870;width:154;height:2" coordorigin="9217,9870" coordsize="154,0" path="m9217,9870l9370,9870e" filled="f" stroked="t" strokeweight=".465728pt" strokecolor="#3F3F3F">
                <v:path arrowok="t"/>
              </v:shape>
            </v:group>
            <v:group style="position:absolute;left:9315;top:9870;width:2319;height:2" coordorigin="9315,9870" coordsize="2319,2">
              <v:shape style="position:absolute;left:9315;top:9870;width:2319;height:2" coordorigin="9315,9870" coordsize="2319,0" path="m9315,9870l11634,9870e" filled="f" stroked="t" strokeweight=".698592pt" strokecolor="#5B5B5B">
                <v:path arrowok="t"/>
              </v:shape>
            </v:group>
            <v:group style="position:absolute;left:605;top:10109;width:11024;height:2" coordorigin="605,10109" coordsize="11024,2">
              <v:shape style="position:absolute;left:605;top:10109;width:11024;height:2" coordorigin="605,10109" coordsize="11024,0" path="m605,10109l11629,10109e" filled="f" stroked="t" strokeweight=".698592pt" strokecolor="#5B5B5B">
                <v:path arrowok="t"/>
              </v:shape>
            </v:group>
            <v:group style="position:absolute;left:885;top:10577;width:4001;height:2" coordorigin="885,10577" coordsize="4001,2">
              <v:shape style="position:absolute;left:885;top:10577;width:4001;height:2" coordorigin="885,10577" coordsize="4001,0" path="m885,10577l4885,10577e" filled="f" stroked="t" strokeweight=".698592pt" strokecolor="#5B5B5B">
                <v:path arrowok="t"/>
              </v:shape>
            </v:group>
            <v:group style="position:absolute;left:4830;top:10579;width:307;height:2" coordorigin="4830,10579" coordsize="307,2">
              <v:shape style="position:absolute;left:4830;top:10579;width:307;height:2" coordorigin="4830,10579" coordsize="307,0" path="m4830,10579l5137,10579e" filled="f" stroked="t" strokeweight=".465728pt" strokecolor="#484848">
                <v:path arrowok="t"/>
              </v:shape>
            </v:group>
            <v:group style="position:absolute;left:5081;top:10582;width:6548;height:2" coordorigin="5081,10582" coordsize="6548,2">
              <v:shape style="position:absolute;left:5081;top:10582;width:6548;height:2" coordorigin="5081,10582" coordsize="6548,0" path="m5081,10582l11629,10582e" filled="f" stroked="t" strokeweight=".698592pt" strokecolor="#5B5B5B">
                <v:path arrowok="t"/>
              </v:shape>
            </v:group>
            <v:group style="position:absolute;left:610;top:10821;width:11024;height:2" coordorigin="610,10821" coordsize="11024,2">
              <v:shape style="position:absolute;left:610;top:10821;width:11024;height:2" coordorigin="610,10821" coordsize="11024,0" path="m610,10821l11634,10821e" filled="f" stroked="t" strokeweight=".698592pt" strokecolor="#606060">
                <v:path arrowok="t"/>
              </v:shape>
            </v:group>
            <v:group style="position:absolute;left:615;top:10698;width:2;height:5030" coordorigin="615,10698" coordsize="2,5030">
              <v:shape style="position:absolute;left:615;top:10698;width:2;height:5030" coordorigin="615,10698" coordsize="0,5030" path="m615,15727l615,10698e" filled="f" stroked="t" strokeweight=".465728pt" strokecolor="#4F4F4F">
                <v:path arrowok="t"/>
              </v:shape>
            </v:group>
            <v:group style="position:absolute;left:605;top:11052;width:11024;height:2" coordorigin="605,11052" coordsize="11024,2">
              <v:shape style="position:absolute;left:605;top:11052;width:11024;height:2" coordorigin="605,11052" coordsize="11024,0" path="m605,11052l11629,11052e" filled="f" stroked="t" strokeweight=".698592pt" strokecolor="#5B5B5B">
                <v:path arrowok="t"/>
              </v:shape>
            </v:group>
            <v:group style="position:absolute;left:1961;top:10811;width:2;height:1149" coordorigin="1961,10811" coordsize="2,1149">
              <v:shape style="position:absolute;left:1961;top:10811;width:2;height:1149" coordorigin="1961,10811" coordsize="0,1149" path="m1961,11960l1961,10811e" filled="f" stroked="t" strokeweight=".698592pt" strokecolor="#4F4F4F">
                <v:path arrowok="t"/>
              </v:shape>
            </v:group>
            <v:group style="position:absolute;left:7526;top:10811;width:2;height:4878" coordorigin="7526,10811" coordsize="2,4878">
              <v:shape style="position:absolute;left:7526;top:10811;width:2;height:4878" coordorigin="7526,10811" coordsize="0,4878" path="m7526,15690l7526,10811e" filled="f" stroked="t" strokeweight=".698592pt" strokecolor="#545454">
                <v:path arrowok="t"/>
              </v:shape>
            </v:group>
            <v:group style="position:absolute;left:612;top:10698;width:2;height:5030" coordorigin="612,10698" coordsize="2,5030">
              <v:shape style="position:absolute;left:612;top:10698;width:2;height:5030" coordorigin="612,10698" coordsize="0,5030" path="m612,15727l612,10698e" filled="f" stroked="t" strokeweight=".698592pt" strokecolor="#545454">
                <v:path arrowok="t"/>
              </v:shape>
            </v:group>
            <v:group style="position:absolute;left:1386;top:10806;width:2;height:1962" coordorigin="1386,10806" coordsize="2,1962">
              <v:shape style="position:absolute;left:1386;top:10806;width:2;height:1962" coordorigin="1386,10806" coordsize="0,1962" path="m1386,12768l1386,10806e" filled="f" stroked="t" strokeweight=".698592pt" strokecolor="#646464">
                <v:path arrowok="t"/>
              </v:shape>
            </v:group>
            <v:group style="position:absolute;left:7526;top:11785;width:2;height:175" coordorigin="7526,11785" coordsize="2,175">
              <v:shape style="position:absolute;left:7526;top:11785;width:2;height:175" coordorigin="7526,11785" coordsize="0,175" path="m7526,11960l7526,11785e" filled="f" stroked="t" strokeweight=".465728pt" strokecolor="#3F3F3F">
                <v:path arrowok="t"/>
              </v:shape>
            </v:group>
            <v:group style="position:absolute;left:1961;top:11903;width:2;height:128" coordorigin="1961,11903" coordsize="2,128">
              <v:shape style="position:absolute;left:1961;top:11903;width:2;height:128" coordorigin="1961,11903" coordsize="0,128" path="m1961,12031l1961,11903e" filled="f" stroked="t" strokeweight=".465728pt" strokecolor="#2F2F2F">
                <v:path arrowok="t"/>
              </v:shape>
            </v:group>
            <v:group style="position:absolute;left:1958;top:11974;width:2;height:1716" coordorigin="1958,11974" coordsize="2,1716">
              <v:shape style="position:absolute;left:1958;top:11974;width:2;height:1716" coordorigin="1958,11974" coordsize="0,1716" path="m1958,13690l1958,11974e" filled="f" stroked="t" strokeweight=".698592pt" strokecolor="#4F4F4F">
                <v:path arrowok="t"/>
              </v:shape>
            </v:group>
            <v:group style="position:absolute;left:7528;top:12173;width:2;height:255" coordorigin="7528,12173" coordsize="2,255">
              <v:shape style="position:absolute;left:7528;top:12173;width:2;height:255" coordorigin="7528,12173" coordsize="0,255" path="m7528,12428l7528,12173e" filled="f" stroked="t" strokeweight=".465728pt" strokecolor="#4F4F4F">
                <v:path arrowok="t"/>
              </v:shape>
            </v:group>
            <v:group style="position:absolute;left:7528;top:12494;width:2;height:1196" coordorigin="7528,12494" coordsize="2,1196">
              <v:shape style="position:absolute;left:7528;top:12494;width:2;height:1196" coordorigin="7528,12494" coordsize="0,1196" path="m7528,13690l7528,12494e" filled="f" stroked="t" strokeweight=".698592pt" strokecolor="#545454">
                <v:path arrowok="t"/>
              </v:shape>
            </v:group>
            <v:group style="position:absolute;left:1383;top:12711;width:2;height:118" coordorigin="1383,12711" coordsize="2,118">
              <v:shape style="position:absolute;left:1383;top:12711;width:2;height:118" coordorigin="1383,12711" coordsize="0,118" path="m1383,12830l1383,12711e" filled="f" stroked="t" strokeweight=".465728pt" strokecolor="#383838">
                <v:path arrowok="t"/>
              </v:shape>
            </v:group>
            <v:group style="position:absolute;left:1383;top:12773;width:2;height:132" coordorigin="1383,12773" coordsize="2,132">
              <v:shape style="position:absolute;left:1383;top:12773;width:2;height:132" coordorigin="1383,12773" coordsize="0,132" path="m1383,12905l1383,12773e" filled="f" stroked="t" strokeweight=".465728pt" strokecolor="#4B4B4B">
                <v:path arrowok="t"/>
              </v:shape>
            </v:group>
            <v:group style="position:absolute;left:601;top:13038;width:2021;height:2" coordorigin="601,13038" coordsize="2021,2">
              <v:shape style="position:absolute;left:601;top:13038;width:2021;height:2" coordorigin="601,13038" coordsize="2021,0" path="m601,13038l2622,13038e" filled="f" stroked="t" strokeweight=".232864pt" strokecolor="#4B4B4B">
                <v:path arrowok="t"/>
              </v:shape>
            </v:group>
            <v:group style="position:absolute;left:1386;top:12849;width:2;height:2884" coordorigin="1386,12849" coordsize="2,2884">
              <v:shape style="position:absolute;left:1386;top:12849;width:2;height:2884" coordorigin="1386,12849" coordsize="0,2884" path="m1386,15732l1386,12849e" filled="f" stroked="t" strokeweight=".698592pt" strokecolor="#646464">
                <v:path arrowok="t"/>
              </v:shape>
            </v:group>
            <v:group style="position:absolute;left:11627;top:931;width:2;height:12305" coordorigin="11627,931" coordsize="2,12305">
              <v:shape style="position:absolute;left:11627;top:931;width:2;height:12305" coordorigin="11627,931" coordsize="0,12305" path="m11627,13236l11627,931e" filled="f" stroked="t" strokeweight=".465728pt" strokecolor="#5B5B5B">
                <v:path arrowok="t"/>
              </v:shape>
            </v:group>
            <v:group style="position:absolute;left:11625;top:13009;width:2;height:227" coordorigin="11625,13009" coordsize="2,227">
              <v:shape style="position:absolute;left:11625;top:13009;width:2;height:227" coordorigin="11625,13009" coordsize="0,227" path="m11625,13236l11625,13009e" filled="f" stroked="t" strokeweight=".465728pt" strokecolor="#646464">
                <v:path arrowok="t"/>
              </v:shape>
            </v:group>
            <v:group style="position:absolute;left:1383;top:13104;width:2;height:165" coordorigin="1383,13104" coordsize="2,165">
              <v:shape style="position:absolute;left:1383;top:13104;width:2;height:165" coordorigin="1383,13104" coordsize="0,165" path="m1383,13269l1383,13104e" filled="f" stroked="t" strokeweight=".465728pt" strokecolor="#444444">
                <v:path arrowok="t"/>
              </v:shape>
            </v:group>
            <v:group style="position:absolute;left:11625;top:13127;width:2;height:440" coordorigin="11625,13127" coordsize="2,440">
              <v:shape style="position:absolute;left:11625;top:13127;width:2;height:440" coordorigin="11625,13127" coordsize="0,440" path="m11625,13567l11625,13127e" filled="f" stroked="t" strokeweight=".465728pt" strokecolor="#8C8C8C">
                <v:path arrowok="t"/>
              </v:shape>
            </v:group>
            <v:group style="position:absolute;left:11622;top:13212;width:2;height:165" coordorigin="11622,13212" coordsize="2,165">
              <v:shape style="position:absolute;left:11622;top:13212;width:2;height:165" coordorigin="11622,13212" coordsize="0,165" path="m11622,13378l11622,13212e" filled="f" stroked="t" strokeweight=".232864pt" strokecolor="#777777">
                <v:path arrowok="t"/>
              </v:shape>
            </v:group>
            <v:group style="position:absolute;left:11620;top:13321;width:2;height:246" coordorigin="11620,13321" coordsize="2,246">
              <v:shape style="position:absolute;left:11620;top:13321;width:2;height:246" coordorigin="11620,13321" coordsize="0,246" path="m11620,13567l11620,13321e" filled="f" stroked="t" strokeweight=".465728pt" strokecolor="#B3B3B3">
                <v:path arrowok="t"/>
              </v:shape>
            </v:group>
            <v:group style="position:absolute;left:1961;top:13633;width:2;height:170" coordorigin="1961,13633" coordsize="2,170">
              <v:shape style="position:absolute;left:1961;top:13633;width:2;height:170" coordorigin="1961,13633" coordsize="0,170" path="m1961,13803l1961,13633e" filled="f" stroked="t" strokeweight=".465728pt" strokecolor="#383838">
                <v:path arrowok="t"/>
              </v:shape>
            </v:group>
            <v:group style="position:absolute;left:1961;top:13747;width:2;height:449" coordorigin="1961,13747" coordsize="2,449">
              <v:shape style="position:absolute;left:1961;top:13747;width:2;height:449" coordorigin="1961,13747" coordsize="0,449" path="m1961,14196l1961,13747e" filled="f" stroked="t" strokeweight=".698592pt" strokecolor="#4F4F4F">
                <v:path arrowok="t"/>
              </v:shape>
            </v:group>
            <v:group style="position:absolute;left:1958;top:14139;width:2;height:203" coordorigin="1958,14139" coordsize="2,203">
              <v:shape style="position:absolute;left:1958;top:14139;width:2;height:203" coordorigin="1958,14139" coordsize="0,203" path="m1958,14342l1958,14139e" filled="f" stroked="t" strokeweight=".465728pt" strokecolor="#3B3B3B">
                <v:path arrowok="t"/>
              </v:shape>
            </v:group>
            <v:group style="position:absolute;left:7528;top:14286;width:2;height:232" coordorigin="7528,14286" coordsize="2,232">
              <v:shape style="position:absolute;left:7528;top:14286;width:2;height:232" coordorigin="7528,14286" coordsize="0,232" path="m7528,14517l7528,14286e" filled="f" stroked="t" strokeweight=".698592pt" strokecolor="#4B4B4B">
                <v:path arrowok="t"/>
              </v:shape>
            </v:group>
            <v:group style="position:absolute;left:1383;top:14460;width:2;height:213" coordorigin="1383,14460" coordsize="2,213">
              <v:shape style="position:absolute;left:1383;top:14460;width:2;height:213" coordorigin="1383,14460" coordsize="0,213" path="m1383,14673l1383,14460e" filled="f" stroked="t" strokeweight=".465728pt" strokecolor="#545454">
                <v:path arrowok="t"/>
              </v:shape>
            </v:group>
            <v:group style="position:absolute;left:1958;top:14286;width:2;height:1451" coordorigin="1958,14286" coordsize="2,1451">
              <v:shape style="position:absolute;left:1958;top:14286;width:2;height:1451" coordorigin="1958,14286" coordsize="0,1451" path="m1958,15737l1958,14286e" filled="f" stroked="t" strokeweight=".698592pt" strokecolor="#4F4F4F">
                <v:path arrowok="t"/>
              </v:shape>
            </v:group>
            <v:group style="position:absolute;left:7528;top:14616;width:2;height:1130" coordorigin="7528,14616" coordsize="2,1130">
              <v:shape style="position:absolute;left:7528;top:14616;width:2;height:1130" coordorigin="7528,14616" coordsize="0,1130" path="m7528,15746l7528,14616e" filled="f" stroked="t" strokeweight=".698592pt" strokecolor="#545454">
                <v:path arrowok="t"/>
              </v:shape>
            </v:group>
            <v:group style="position:absolute;left:601;top:15730;width:6874;height:2" coordorigin="601,15730" coordsize="6874,2">
              <v:shape style="position:absolute;left:601;top:15730;width:6874;height:2" coordorigin="601,15730" coordsize="6874,0" path="m601,15730l7475,15730e" filled="f" stroked="t" strokeweight=".698592pt" strokecolor="#838383">
                <v:path arrowok="t"/>
              </v:shape>
            </v:group>
            <v:group style="position:absolute;left:2617;top:13321;width:2;height:156" coordorigin="2617,13321" coordsize="2,156">
              <v:shape style="position:absolute;left:2617;top:13321;width:2;height:156" coordorigin="2617,13321" coordsize="0,156" path="m2617,13477l2617,13321e" filled="f" stroked="t" strokeweight=".465728pt" strokecolor="#3B3B3B">
                <v:path arrowok="t"/>
              </v:shape>
            </v:group>
            <v:group style="position:absolute;left:2617;top:14286;width:2;height:232" coordorigin="2617,14286" coordsize="2,232">
              <v:shape style="position:absolute;left:2617;top:14286;width:2;height:232" coordorigin="2617,14286" coordsize="0,232" path="m2617,14517l2617,14286e" filled="f" stroked="t" strokeweight=".465728pt" strokecolor="#3B3B3B">
                <v:path arrowok="t"/>
              </v:shape>
            </v:group>
            <v:group style="position:absolute;left:2617;top:3810;width:2;height:11922" coordorigin="2617,3810" coordsize="2,11922">
              <v:shape style="position:absolute;left:2617;top:3810;width:2;height:11922" coordorigin="2617,3810" coordsize="0,11922" path="m2617,15732l2617,3810e" filled="f" stroked="t" strokeweight=".698592pt" strokecolor="#4F4F4F">
                <v:path arrowok="t"/>
              </v:shape>
            </v:group>
            <v:group style="position:absolute;left:2059;top:15742;width:9519;height:2" coordorigin="2059,15742" coordsize="9519,2">
              <v:shape style="position:absolute;left:2059;top:15742;width:9519;height:2" coordorigin="2059,15742" coordsize="9519,0" path="m2059,15742l11578,15742e" filled="f" stroked="t" strokeweight=".698592pt" strokecolor="#808080">
                <v:path arrowok="t"/>
              </v:shape>
            </v:group>
            <v:group style="position:absolute;left:8746;top:15744;width:792;height:2" coordorigin="8746,15744" coordsize="792,2">
              <v:shape style="position:absolute;left:8746;top:15744;width:792;height:2" coordorigin="8746,15744" coordsize="792,0" path="m8746,15744l9538,15744e" filled="f" stroked="t" strokeweight=".465728pt" strokecolor="#7C7C7C">
                <v:path arrowok="t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188" w:lineRule="exact"/>
        <w:ind w:left="486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13131"/>
          <w:spacing w:val="0"/>
          <w:w w:val="116"/>
          <w:position w:val="-2"/>
        </w:rPr>
        <w:t>«i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06" w:lineRule="exact"/>
        <w:ind w:left="486" w:right="-20"/>
        <w:jc w:val="left"/>
        <w:tabs>
          <w:tab w:pos="250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13"/>
        </w:rPr>
        <w:t>::t</w:t>
      </w:r>
      <w:r>
        <w:rPr>
          <w:rFonts w:ascii="Arial" w:hAnsi="Arial" w:cs="Arial" w:eastAsia="Arial"/>
          <w:sz w:val="17"/>
          <w:szCs w:val="17"/>
          <w:color w:val="313131"/>
          <w:spacing w:val="-37"/>
          <w:w w:val="100"/>
          <w:position w:val="13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13"/>
        </w:rPr>
        <w:tab/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13"/>
        </w:rPr>
      </w:r>
      <w:r>
        <w:rPr>
          <w:rFonts w:ascii="Arial" w:hAnsi="Arial" w:cs="Arial" w:eastAsia="Arial"/>
          <w:sz w:val="26"/>
          <w:szCs w:val="26"/>
          <w:color w:val="707070"/>
          <w:spacing w:val="0"/>
          <w:w w:val="119"/>
          <w:b/>
          <w:bCs/>
          <w:position w:val="-1"/>
        </w:rPr>
        <w:t>E.</w:t>
      </w:r>
      <w:r>
        <w:rPr>
          <w:rFonts w:ascii="Arial" w:hAnsi="Arial" w:cs="Arial" w:eastAsia="Arial"/>
          <w:sz w:val="26"/>
          <w:szCs w:val="26"/>
          <w:color w:val="707070"/>
          <w:spacing w:val="-19"/>
          <w:w w:val="119"/>
          <w:b/>
          <w:bCs/>
          <w:position w:val="-1"/>
        </w:rPr>
        <w:t>g</w:t>
      </w:r>
      <w:r>
        <w:rPr>
          <w:rFonts w:ascii="Arial" w:hAnsi="Arial" w:cs="Arial" w:eastAsia="Arial"/>
          <w:sz w:val="26"/>
          <w:szCs w:val="26"/>
          <w:color w:val="8E9090"/>
          <w:spacing w:val="0"/>
          <w:w w:val="107"/>
          <w:b/>
          <w:bCs/>
          <w:position w:val="-1"/>
        </w:rPr>
        <w:t>ii.nKAYA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2298" w:right="-57"/>
        <w:jc w:val="center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8E9090"/>
          <w:spacing w:val="0"/>
          <w:w w:val="75"/>
          <w:position w:val="-5"/>
        </w:rPr>
        <w:t>It</w:t>
      </w:r>
      <w:r>
        <w:rPr>
          <w:rFonts w:ascii="Arial" w:hAnsi="Arial" w:cs="Arial" w:eastAsia="Arial"/>
          <w:sz w:val="23"/>
          <w:szCs w:val="23"/>
          <w:color w:val="8E9090"/>
          <w:spacing w:val="6"/>
          <w:w w:val="75"/>
          <w:position w:val="-5"/>
        </w:rPr>
        <w:t>f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75"/>
          <w:position w:val="-5"/>
        </w:rPr>
        <w:t>aiye</w:t>
      </w:r>
      <w:r>
        <w:rPr>
          <w:rFonts w:ascii="Arial" w:hAnsi="Arial" w:cs="Arial" w:eastAsia="Arial"/>
          <w:sz w:val="23"/>
          <w:szCs w:val="23"/>
          <w:color w:val="5D5D5D"/>
          <w:spacing w:val="18"/>
          <w:w w:val="75"/>
          <w:position w:val="-5"/>
        </w:rPr>
        <w:t> </w:t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75"/>
          <w:position w:val="-5"/>
        </w:rPr>
        <w:t>G</w:t>
      </w:r>
      <w:r>
        <w:rPr>
          <w:rFonts w:ascii="Arial" w:hAnsi="Arial" w:cs="Arial" w:eastAsia="Arial"/>
          <w:sz w:val="23"/>
          <w:szCs w:val="23"/>
          <w:color w:val="707070"/>
          <w:spacing w:val="3"/>
          <w:w w:val="75"/>
          <w:position w:val="-5"/>
        </w:rPr>
        <w:t>ü</w:t>
      </w:r>
      <w:r>
        <w:rPr>
          <w:rFonts w:ascii="Arial" w:hAnsi="Arial" w:cs="Arial" w:eastAsia="Arial"/>
          <w:sz w:val="23"/>
          <w:szCs w:val="23"/>
          <w:color w:val="494949"/>
          <w:spacing w:val="2"/>
          <w:w w:val="75"/>
          <w:position w:val="-5"/>
        </w:rPr>
        <w:t>n</w:t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75"/>
          <w:position w:val="-5"/>
        </w:rPr>
        <w:t>ey</w:t>
      </w:r>
      <w:r>
        <w:rPr>
          <w:rFonts w:ascii="Arial" w:hAnsi="Arial" w:cs="Arial" w:eastAsia="Arial"/>
          <w:sz w:val="23"/>
          <w:szCs w:val="23"/>
          <w:color w:val="707070"/>
          <w:spacing w:val="-6"/>
          <w:w w:val="75"/>
          <w:position w:val="-5"/>
        </w:rPr>
        <w:t> </w:t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75"/>
          <w:position w:val="-5"/>
        </w:rPr>
        <w:t>Bölg</w:t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75"/>
          <w:position w:val="-5"/>
        </w:rPr>
        <w:t>e</w:t>
      </w:r>
      <w:r>
        <w:rPr>
          <w:rFonts w:ascii="Arial" w:hAnsi="Arial" w:cs="Arial" w:eastAsia="Arial"/>
          <w:sz w:val="23"/>
          <w:szCs w:val="23"/>
          <w:color w:val="707070"/>
          <w:spacing w:val="7"/>
          <w:w w:val="75"/>
          <w:position w:val="-5"/>
        </w:rPr>
        <w:t> </w:t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79"/>
          <w:position w:val="-5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636" w:lineRule="exact"/>
        <w:ind w:right="450"/>
        <w:jc w:val="right"/>
        <w:rPr>
          <w:rFonts w:ascii="Arial" w:hAnsi="Arial" w:cs="Arial" w:eastAsia="Arial"/>
          <w:sz w:val="68"/>
          <w:szCs w:val="68"/>
        </w:rPr>
      </w:pPr>
      <w:rPr/>
      <w:r>
        <w:rPr>
          <w:rFonts w:ascii="Arial" w:hAnsi="Arial" w:cs="Arial" w:eastAsia="Arial"/>
          <w:sz w:val="68"/>
          <w:szCs w:val="68"/>
          <w:color w:val="3F4295"/>
          <w:spacing w:val="0"/>
          <w:w w:val="149"/>
          <w:position w:val="2"/>
        </w:rPr>
        <w:t>%</w:t>
      </w:r>
      <w:r>
        <w:rPr>
          <w:rFonts w:ascii="Arial" w:hAnsi="Arial" w:cs="Arial" w:eastAsia="Arial"/>
          <w:sz w:val="68"/>
          <w:szCs w:val="68"/>
          <w:color w:val="000000"/>
          <w:spacing w:val="0"/>
          <w:w w:val="100"/>
          <w:position w:val="0"/>
        </w:rPr>
      </w:r>
    </w:p>
    <w:p>
      <w:pPr>
        <w:spacing w:before="16" w:after="0" w:line="382" w:lineRule="exact"/>
        <w:ind w:left="1015" w:right="-20"/>
        <w:jc w:val="left"/>
        <w:tabs>
          <w:tab w:pos="342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2"/>
        </w:rPr>
        <w:t>ENiZ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2"/>
        </w:rPr>
      </w:r>
      <w:r>
        <w:rPr>
          <w:rFonts w:ascii="Times New Roman" w:hAnsi="Times New Roman" w:cs="Times New Roman" w:eastAsia="Times New Roman"/>
          <w:sz w:val="30"/>
          <w:szCs w:val="30"/>
          <w:color w:val="8E9090"/>
          <w:spacing w:val="0"/>
          <w:w w:val="101"/>
          <w:position w:val="-3"/>
        </w:rPr>
        <w:t>Blll</w:t>
      </w:r>
      <w:r>
        <w:rPr>
          <w:rFonts w:ascii="Times New Roman" w:hAnsi="Times New Roman" w:cs="Times New Roman" w:eastAsia="Times New Roman"/>
          <w:sz w:val="30"/>
          <w:szCs w:val="30"/>
          <w:color w:val="8E9090"/>
          <w:spacing w:val="-88"/>
          <w:w w:val="101"/>
          <w:position w:val="-3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A8A8A8"/>
          <w:spacing w:val="-84"/>
          <w:w w:val="181"/>
          <w:position w:val="-3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4F5479"/>
          <w:spacing w:val="14"/>
          <w:w w:val="145"/>
          <w:position w:val="-3"/>
        </w:rPr>
        <w:t>@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-19"/>
          <w:w w:val="126"/>
          <w:position w:val="-3"/>
        </w:rPr>
        <w:t>)</w:t>
      </w:r>
      <w:r>
        <w:rPr>
          <w:rFonts w:ascii="Times New Roman" w:hAnsi="Times New Roman" w:cs="Times New Roman" w:eastAsia="Times New Roman"/>
          <w:sz w:val="30"/>
          <w:szCs w:val="30"/>
          <w:color w:val="707070"/>
          <w:spacing w:val="0"/>
          <w:w w:val="98"/>
          <w:position w:val="-3"/>
        </w:rPr>
        <w:t>SU</w:t>
      </w:r>
      <w:r>
        <w:rPr>
          <w:rFonts w:ascii="Times New Roman" w:hAnsi="Times New Roman" w:cs="Times New Roman" w:eastAsia="Times New Roman"/>
          <w:sz w:val="30"/>
          <w:szCs w:val="30"/>
          <w:color w:val="707070"/>
          <w:spacing w:val="-33"/>
          <w:w w:val="98"/>
          <w:position w:val="-3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3F4295"/>
          <w:spacing w:val="0"/>
          <w:w w:val="600"/>
          <w:position w:val="-3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right="1424"/>
        <w:jc w:val="righ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304.353058pt;margin-top:-57.099567pt;width:.1pt;height:53.653618pt;mso-position-horizontal-relative:page;mso-position-vertical-relative:paragraph;z-index:-15469" coordorigin="6087,-1142" coordsize="2,1073">
            <v:shape style="position:absolute;left:6087;top:-1142;width:2;height:1073" coordorigin="6087,-1142" coordsize="0,1073" path="m6087,-69l6087,-1142e" filled="f" stroked="t" strokeweight="1.630047pt" strokecolor="#3B4493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7.081696pt;margin-top:-7.879342pt;width:42.480881pt;height:11.5pt;mso-position-horizontal-relative:page;mso-position-vertical-relative:paragraph;z-index:-15464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23"/>
                      <w:szCs w:val="23"/>
                      <w:color w:val="313131"/>
                      <w:spacing w:val="0"/>
                      <w:w w:val="126"/>
                      <w:position w:val="1"/>
                    </w:rPr>
                    <w:t>M</w:t>
                  </w:r>
                  <w:r>
                    <w:rPr>
                      <w:rFonts w:ascii="Courier New" w:hAnsi="Courier New" w:cs="Courier New" w:eastAsia="Courier New"/>
                      <w:sz w:val="23"/>
                      <w:szCs w:val="23"/>
                      <w:color w:val="313131"/>
                      <w:spacing w:val="-54"/>
                      <w:w w:val="126"/>
                      <w:position w:val="1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313131"/>
                      <w:spacing w:val="0"/>
                      <w:w w:val="100"/>
                      <w:position w:val="0"/>
                    </w:rPr>
                    <w:t>l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313131"/>
                      <w:spacing w:val="0"/>
                      <w:w w:val="100"/>
                      <w:position w:val="0"/>
                    </w:rPr>
                    <w:t>t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313131"/>
                      <w:spacing w:val="24"/>
                      <w:w w:val="100"/>
                      <w:position w:val="0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313131"/>
                      <w:spacing w:val="0"/>
                      <w:w w:val="100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313131"/>
                      <w:spacing w:val="0"/>
                      <w:w w:val="100"/>
                      <w:position w:val="0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313131"/>
                      <w:spacing w:val="3"/>
                      <w:w w:val="100"/>
                      <w:position w:val="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13131"/>
                      <w:spacing w:val="0"/>
                      <w:w w:val="100"/>
                      <w:position w:val="0"/>
                    </w:rPr>
                    <w:t>Eri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94"/>
          <w:position w:val="1"/>
        </w:rPr>
        <w:t>veAcll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right="1507"/>
        <w:jc w:val="right"/>
        <w:tabs>
          <w:tab w:pos="1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707070"/>
          <w:w w:val="78"/>
        </w:rPr>
        <w:t>ıı</w:t>
      </w:r>
      <w:r>
        <w:rPr>
          <w:rFonts w:ascii="Arial" w:hAnsi="Arial" w:cs="Arial" w:eastAsia="Arial"/>
          <w:sz w:val="14"/>
          <w:szCs w:val="14"/>
          <w:color w:val="707070"/>
          <w:spacing w:val="-16"/>
          <w:w w:val="79"/>
        </w:rPr>
        <w:t>r</w:t>
      </w:r>
      <w:r>
        <w:rPr>
          <w:rFonts w:ascii="Arial" w:hAnsi="Arial" w:cs="Arial" w:eastAsia="Arial"/>
          <w:sz w:val="14"/>
          <w:szCs w:val="14"/>
          <w:color w:val="8E9090"/>
          <w:spacing w:val="5"/>
          <w:w w:val="50"/>
        </w:rPr>
        <w:t>1</w:t>
      </w:r>
      <w:r>
        <w:rPr>
          <w:rFonts w:ascii="Arial" w:hAnsi="Arial" w:cs="Arial" w:eastAsia="Arial"/>
          <w:sz w:val="14"/>
          <w:szCs w:val="14"/>
          <w:color w:val="5D5D5D"/>
          <w:spacing w:val="0"/>
          <w:w w:val="119"/>
        </w:rPr>
        <w:t>ııo;ırınıı</w:t>
      </w:r>
      <w:r>
        <w:rPr>
          <w:rFonts w:ascii="Arial" w:hAnsi="Arial" w:cs="Arial" w:eastAsia="Arial"/>
          <w:sz w:val="14"/>
          <w:szCs w:val="14"/>
          <w:color w:val="5D5D5D"/>
          <w:spacing w:val="0"/>
          <w:w w:val="120"/>
        </w:rPr>
        <w:t>r</w:t>
      </w:r>
      <w:r>
        <w:rPr>
          <w:rFonts w:ascii="Arial" w:hAnsi="Arial" w:cs="Arial" w:eastAsia="Arial"/>
          <w:sz w:val="14"/>
          <w:szCs w:val="14"/>
          <w:color w:val="5D5D5D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5D5D5D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90"/>
        </w:rPr>
        <w:t>örü</w:t>
      </w:r>
      <w:r>
        <w:rPr>
          <w:rFonts w:ascii="Arial" w:hAnsi="Arial" w:cs="Arial" w:eastAsia="Arial"/>
          <w:sz w:val="19"/>
          <w:szCs w:val="19"/>
          <w:color w:val="5D5D5D"/>
          <w:spacing w:val="1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66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8"/>
          <w:w w:val="67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A8A8A8"/>
          <w:spacing w:val="0"/>
          <w:w w:val="12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520" w:right="180"/>
          <w:cols w:num="2" w:equalWidth="0">
            <w:col w:w="4345" w:space="277"/>
            <w:col w:w="6598"/>
          </w:cols>
        </w:sectPr>
      </w:pPr>
      <w:rPr/>
    </w:p>
    <w:p>
      <w:pPr>
        <w:spacing w:before="93" w:after="0" w:line="213" w:lineRule="auto"/>
        <w:ind w:left="613" w:right="-153" w:firstLine="-86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9"/>
          <w:szCs w:val="89"/>
          <w:color w:val="282828"/>
          <w:spacing w:val="-735"/>
          <w:w w:val="156"/>
          <w:b/>
          <w:bCs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282828"/>
          <w:spacing w:val="5"/>
          <w:w w:val="113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13"/>
          <w:position w:val="0"/>
        </w:rPr>
        <w:t>ZMIR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13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3"/>
          <w:b/>
          <w:bCs/>
          <w:position w:val="0"/>
        </w:rPr>
        <w:t>BÜYÜKSEHIR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3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7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371" w:right="442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94.399994pt;margin-top:-5.262291pt;width:49.919998pt;height:47.040001pt;mso-position-horizontal-relative:page;mso-position-vertical-relative:paragraph;z-index:-15463" type="#_x0000_t75">
            <v:imagedata r:id="rId22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BAŞKANLIÖI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6" w:after="0" w:line="237" w:lineRule="exact"/>
        <w:ind w:left="1118" w:right="524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80" w:bottom="280" w:left="180" w:right="180"/>
          <w:cols w:num="2" w:equalWidth="0">
            <w:col w:w="1644" w:space="1660"/>
            <w:col w:w="8256"/>
          </w:cols>
        </w:sectPr>
      </w:pPr>
      <w:rPr/>
    </w:p>
    <w:p>
      <w:pPr>
        <w:spacing w:before="2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2.248802" w:type="dxa"/>
      </w:tblPr>
      <w:tblGrid/>
      <w:tr>
        <w:trPr>
          <w:trHeight w:val="239" w:hRule="exact"/>
        </w:trPr>
        <w:tc>
          <w:tcPr>
            <w:tcW w:w="1197" w:type="dxa"/>
            <w:tcBorders>
              <w:top w:val="single" w:sz="5.695696" w:space="0" w:color="444444"/>
              <w:bottom w:val="single" w:sz="5.695696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</w:rPr>
              <w:t>Q_layTarilıi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557" w:type="dxa"/>
            <w:tcBorders>
              <w:top w:val="single" w:sz="5.695696" w:space="0" w:color="444444"/>
              <w:bottom w:val="single" w:sz="5.695696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20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4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1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-9"/>
                <w:w w:val="101"/>
              </w:rPr>
              <w:t>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44444"/>
                <w:spacing w:val="-1"/>
                <w:w w:val="110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99"/>
              </w:rPr>
              <w:t>03.2017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426" w:type="dxa"/>
            <w:tcBorders>
              <w:top w:val="single" w:sz="5.695696" w:space="0" w:color="444444"/>
              <w:bottom w:val="single" w:sz="5.695696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30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44444"/>
                <w:spacing w:val="-19"/>
                <w:w w:val="97"/>
              </w:rPr>
              <w:t>!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97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97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</w:rPr>
              <w:t>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3607" w:type="dxa"/>
            <w:tcBorders>
              <w:top w:val="single" w:sz="5.695696" w:space="0" w:color="444444"/>
              <w:bottom w:val="single" w:sz="5.695696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251" w:right="-20"/>
              <w:jc w:val="left"/>
              <w:tabs>
                <w:tab w:pos="226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44444"/>
                <w:spacing w:val="-21"/>
                <w:w w:val="96"/>
              </w:rPr>
              <w:t>!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96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6"/>
                <w:w w:val="96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</w:rPr>
              <w:t>Saati: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</w:rPr>
              <w:t>02:33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90"/>
              </w:rPr>
              <w:t>!Tel: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-10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</w:rPr>
              <w:t>2398800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39" w:hRule="exact"/>
        </w:trPr>
        <w:tc>
          <w:tcPr>
            <w:tcW w:w="1197" w:type="dxa"/>
            <w:tcBorders>
              <w:top w:val="single" w:sz="5.695696" w:space="0" w:color="444444"/>
              <w:bottom w:val="single" w:sz="5.695696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93"/>
              </w:rPr>
              <w:t>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5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557" w:type="dxa"/>
            <w:tcBorders>
              <w:top w:val="single" w:sz="5.695696" w:space="0" w:color="444444"/>
              <w:bottom w:val="single" w:sz="5.695696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20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3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20"/>
                <w:w w:val="13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</w:rPr>
              <w:t>07.03.2017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426" w:type="dxa"/>
            <w:tcBorders>
              <w:top w:val="single" w:sz="5.695696" w:space="0" w:color="444444"/>
              <w:bottom w:val="single" w:sz="5.695696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304" w:right="-20"/>
              <w:jc w:val="left"/>
              <w:tabs>
                <w:tab w:pos="166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87"/>
              </w:rPr>
              <w:t>jKayıt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7"/>
                <w:w w:val="87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-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7"/>
              </w:rPr>
              <w:t>ı536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3607" w:type="dxa"/>
            <w:tcBorders>
              <w:top w:val="single" w:sz="5.695696" w:space="0" w:color="444444"/>
              <w:bottom w:val="single" w:sz="5.695696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251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93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8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</w:rPr>
              <w:t>Alan: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10" w:lineRule="exact"/>
        <w:ind w:left="15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9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Çatalkaya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3"/>
        </w:rPr>
        <w:t>malı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1"/>
          <w:w w:val="93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  <w:i/>
        </w:rPr>
        <w:t>Pi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  <w:i/>
        </w:rPr>
        <w:t>r</w:t>
      </w:r>
      <w:r>
        <w:rPr>
          <w:rFonts w:ascii="Arial" w:hAnsi="Arial" w:cs="Arial" w:eastAsia="Arial"/>
          <w:sz w:val="18"/>
          <w:szCs w:val="18"/>
          <w:color w:val="282828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Sulta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Abdal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-NARLIDERE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52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Catalkaya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malı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Sulta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Abdal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NARLIDERE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52" w:right="-20"/>
        <w:jc w:val="left"/>
        <w:tabs>
          <w:tab w:pos="1500" w:val="left"/>
          <w:tab w:pos="4640" w:val="left"/>
          <w:tab w:pos="7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3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5"/>
          <w:w w:val="9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28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6"/>
        </w:rPr>
        <w:t>Yang-ı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6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4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7"/>
          <w:w w:val="97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6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03" w:lineRule="auto"/>
        <w:ind w:left="3646" w:right="3427" w:firstLine="-3493"/>
        <w:jc w:val="left"/>
        <w:tabs>
          <w:tab w:pos="3640" w:val="left"/>
          <w:tab w:pos="6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2.574173pt;margin-top:13.483106pt;width:58.306605pt;height:24pt;mso-position-horizontal-relative:page;mso-position-vertical-relative:paragraph;z-index:-15459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  <w:tab w:pos="10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82828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82828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82828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82828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82828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727980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57"/>
        </w:rPr>
        <w:t>i</w:t>
      </w:r>
      <w:r>
        <w:rPr>
          <w:rFonts w:ascii="Arial" w:hAnsi="Arial" w:cs="Arial" w:eastAsia="Arial"/>
          <w:sz w:val="25"/>
          <w:szCs w:val="25"/>
          <w:color w:val="282828"/>
          <w:spacing w:val="-1"/>
          <w:w w:val="57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5"/>
        </w:rPr>
        <w:t>apını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Kııllanım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onar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Çeli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5" w:after="0" w:line="240" w:lineRule="auto"/>
        <w:ind w:left="6033" w:right="-20"/>
        <w:jc w:val="left"/>
        <w:tabs>
          <w:tab w:pos="6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151515"/>
          <w:spacing w:val="0"/>
          <w:w w:val="54"/>
          <w:b/>
          <w:bCs/>
        </w:rPr>
        <w:t>1</w:t>
      </w:r>
      <w:r>
        <w:rPr>
          <w:rFonts w:ascii="Arial" w:hAnsi="Arial" w:cs="Arial" w:eastAsia="Arial"/>
          <w:sz w:val="14"/>
          <w:szCs w:val="14"/>
          <w:color w:val="151515"/>
          <w:spacing w:val="0"/>
          <w:w w:val="54"/>
          <w:b/>
          <w:bCs/>
        </w:rPr>
        <w:t>  </w:t>
      </w:r>
      <w:r>
        <w:rPr>
          <w:rFonts w:ascii="Arial" w:hAnsi="Arial" w:cs="Arial" w:eastAsia="Arial"/>
          <w:sz w:val="14"/>
          <w:szCs w:val="14"/>
          <w:color w:val="151515"/>
          <w:spacing w:val="9"/>
          <w:w w:val="54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:0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37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80"/>
        </w:sectPr>
      </w:pPr>
      <w:rPr/>
    </w:p>
    <w:p>
      <w:pPr>
        <w:spacing w:before="66" w:after="0" w:line="240" w:lineRule="auto"/>
        <w:ind w:left="152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8"/>
        </w:rPr>
        <w:t>piden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5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5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9" w:lineRule="auto"/>
        <w:ind w:right="-54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Kena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DEDE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0"/>
          <w:w w:val="120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20"/>
        </w:rPr>
        <w:t>1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1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092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0" w:after="0" w:line="240" w:lineRule="auto"/>
        <w:ind w:left="10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8"/>
        </w:rPr>
        <w:t>IKiracı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8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8"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33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3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9"/>
          <w:w w:val="13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02:34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3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02:36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282828"/>
          <w:spacing w:val="0"/>
          <w:w w:val="341"/>
        </w:rPr>
        <w:t>l</w:t>
      </w:r>
      <w:r>
        <w:rPr>
          <w:rFonts w:ascii="Arial" w:hAnsi="Arial" w:cs="Arial" w:eastAsia="Arial"/>
          <w:sz w:val="19"/>
          <w:szCs w:val="19"/>
          <w:color w:val="282828"/>
          <w:spacing w:val="-133"/>
          <w:w w:val="34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7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8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80"/>
          <w:cols w:num="3" w:equalWidth="0">
            <w:col w:w="1203" w:space="961"/>
            <w:col w:w="2010" w:space="534"/>
            <w:col w:w="6852"/>
          </w:cols>
        </w:sectPr>
      </w:pPr>
      <w:rPr/>
    </w:p>
    <w:p>
      <w:pPr>
        <w:spacing w:before="60" w:after="0" w:line="217" w:lineRule="exact"/>
        <w:ind w:left="13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w w:val="197"/>
          <w:position w:val="-1"/>
        </w:rPr>
        <w:t>r-----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97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202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1"/>
          <w:w w:val="202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  <w:position w:val="-1"/>
        </w:rPr>
        <w:t>-------+P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rs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  <w:position w:val="-1"/>
        </w:rPr>
        <w:t>o=ne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yııs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ı: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  <w:position w:val="-1"/>
        </w:rPr>
        <w:t>-------4D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ıa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lg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  <w:position w:val="-1"/>
        </w:rPr>
        <w:t>ıa=z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  <w:position w:val="-1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79"/>
          <w:w w:val="94"/>
          <w:position w:val="-1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22"/>
          <w:w w:val="115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68"/>
          <w:position w:val="-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67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6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67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6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67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6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67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6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67"/>
          <w:position w:val="-1"/>
        </w:rPr>
        <w:t>iş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6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67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6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67"/>
          <w:position w:val="-1"/>
        </w:rPr>
        <w:t>a=a=ti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0" w:after="0" w:line="217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304"/>
          <w:position w:val="-1"/>
        </w:rPr>
        <w:t>--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07"/>
          <w:w w:val="30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51515"/>
          <w:spacing w:val="0"/>
          <w:w w:val="184"/>
          <w:position w:val="-1"/>
        </w:rPr>
        <w:t>-------</w:t>
      </w:r>
      <w:r>
        <w:rPr>
          <w:rFonts w:ascii="Times New Roman" w:hAnsi="Times New Roman" w:cs="Times New Roman" w:eastAsia="Times New Roman"/>
          <w:sz w:val="20"/>
          <w:szCs w:val="20"/>
          <w:color w:val="151515"/>
          <w:spacing w:val="-5"/>
          <w:w w:val="184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202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1"/>
          <w:w w:val="202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90"/>
          <w:position w:val="-1"/>
        </w:rPr>
        <w:t>---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90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202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1"/>
          <w:w w:val="202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84"/>
          <w:position w:val="-1"/>
        </w:rPr>
        <w:t>-------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184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202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1"/>
          <w:w w:val="202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378"/>
          <w:position w:val="-1"/>
        </w:rPr>
        <w:t>--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80"/>
          <w:cols w:num="2" w:equalWidth="0">
            <w:col w:w="6824" w:space="364"/>
            <w:col w:w="4372"/>
          </w:cols>
        </w:sectPr>
      </w:pPr>
      <w:rPr/>
    </w:p>
    <w:p>
      <w:pPr>
        <w:spacing w:before="0" w:after="0" w:line="204" w:lineRule="exact"/>
        <w:ind w:left="152" w:right="-20"/>
        <w:jc w:val="left"/>
        <w:tabs>
          <w:tab w:pos="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49.987549pt;margin-top:.458458pt;width:11.700001pt;height:.1pt;mso-position-horizontal-relative:page;mso-position-vertical-relative:paragraph;z-index:-15460" coordorigin="7000,9" coordsize="234,2">
            <v:shape style="position:absolute;left:7000;top:9;width:234;height:2" coordorigin="7000,9" coordsize="234,0" path="m7000,9l7234,9e" filled="f" stroked="t" strokeweight=".4pt" strokecolor="#27272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8"/>
        </w:rPr>
        <w:t>,ıcı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216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216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26" w:lineRule="exact"/>
        <w:ind w:left="216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7"/>
          <w:position w:val="-1"/>
        </w:rPr>
        <w:t>Adı-S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8"/>
          <w:position w:val="-1"/>
        </w:rPr>
        <w:t>()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7"/>
          <w:position w:val="-1"/>
        </w:rPr>
        <w:t>y_adı: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9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9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80"/>
          <w:cols w:num="3" w:equalWidth="0">
            <w:col w:w="4342" w:space="348"/>
            <w:col w:w="936" w:space="1978"/>
            <w:col w:w="3956"/>
          </w:cols>
        </w:sectPr>
      </w:pPr>
      <w:rPr/>
    </w:p>
    <w:p>
      <w:pPr>
        <w:spacing w:before="13" w:after="0" w:line="240" w:lineRule="auto"/>
        <w:ind w:left="133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Görüldügü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5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ale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6" w:lineRule="exact"/>
        <w:ind w:left="254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8"/>
          <w:position w:val="-1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9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80"/>
          <w:cols w:num="2" w:equalWidth="0">
            <w:col w:w="1570" w:space="595"/>
            <w:col w:w="9395"/>
          </w:cols>
        </w:sectPr>
      </w:pPr>
      <w:rPr/>
    </w:p>
    <w:p>
      <w:pPr>
        <w:spacing w:before="0" w:after="0" w:line="164" w:lineRule="exact"/>
        <w:ind w:left="188" w:right="-7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5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  <w:position w:val="-5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7"/>
          <w:position w:val="-5"/>
        </w:rPr>
        <w:t>Türü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5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5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5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151" w:lineRule="exact"/>
        <w:ind w:right="-20"/>
        <w:jc w:val="left"/>
        <w:tabs>
          <w:tab w:pos="1900" w:val="left"/>
          <w:tab w:pos="3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6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6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0"/>
          <w:position w:val="-6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9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6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7"/>
        </w:rPr>
        <w:t>IK.K.T.Kg.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80"/>
          <w:cols w:num="3" w:equalWidth="0">
            <w:col w:w="1408" w:space="1430"/>
            <w:col w:w="1234" w:space="636"/>
            <w:col w:w="6852"/>
          </w:cols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6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5"/>
        </w:rPr>
        <w:t>öndürmeSonundaki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0" w:lineRule="exact"/>
        <w:ind w:left="15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Herhangi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85" w:lineRule="exact"/>
        <w:ind w:right="-20"/>
        <w:jc w:val="left"/>
        <w:tabs>
          <w:tab w:pos="1780" w:val="left"/>
          <w:tab w:pos="3340" w:val="left"/>
        </w:tabs>
        <w:rPr>
          <w:rFonts w:ascii="Arial" w:hAnsi="Arial" w:cs="Arial" w:eastAsia="Arial"/>
          <w:sz w:val="38"/>
          <w:szCs w:val="38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282828"/>
          <w:spacing w:val="11"/>
          <w:w w:val="227"/>
          <w:position w:val="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9"/>
          <w:position w:val="2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4"/>
          <w:szCs w:val="14"/>
          <w:color w:val="282828"/>
          <w:spacing w:val="0"/>
          <w:w w:val="56"/>
          <w:position w:val="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282828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80"/>
          <w:cols w:num="3" w:equalWidth="0">
            <w:col w:w="1847" w:space="323"/>
            <w:col w:w="2551" w:space="102"/>
            <w:col w:w="6737"/>
          </w:cols>
        </w:sectPr>
      </w:pPr>
      <w:rPr/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0" w:after="0" w:line="230" w:lineRule="exact"/>
        <w:ind w:left="5" w:right="76" w:firstLine="128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Sulta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Abdal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konteynerinin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içinde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sönmemiş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w w:val="39"/>
        </w:rPr>
        <w:t>.....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w w:val="99"/>
        </w:rPr>
        <w:t>ömü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kovasını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konteyne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içine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dökülmesi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w w:val="41"/>
          <w:position w:val="-1"/>
        </w:rPr>
        <w:t>.....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w w:val="99"/>
          <w:position w:val="-1"/>
        </w:rPr>
        <w:t>anaatine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80"/>
          <w:cols w:num="2" w:equalWidth="0">
            <w:col w:w="1804" w:space="361"/>
            <w:col w:w="9395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80"/>
        </w:sectPr>
      </w:pPr>
      <w:rPr/>
    </w:p>
    <w:p>
      <w:pPr>
        <w:spacing w:before="34" w:after="0" w:line="240" w:lineRule="auto"/>
        <w:ind w:left="18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11"/>
        </w:rPr>
        <w:t>igortalı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0" w:after="0" w:line="244" w:lineRule="auto"/>
        <w:ind w:left="133" w:right="-54" w:firstLine="54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12"/>
          <w:w w:val="10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ereç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lfeslim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8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_[Bedeli: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80"/>
          <w:cols w:num="3" w:equalWidth="0">
            <w:col w:w="1595" w:space="569"/>
            <w:col w:w="1030" w:space="3527"/>
            <w:col w:w="4839"/>
          </w:cols>
        </w:sectPr>
      </w:pPr>
      <w:rPr/>
    </w:p>
    <w:p>
      <w:pPr>
        <w:spacing w:before="5" w:after="0" w:line="240" w:lineRule="auto"/>
        <w:ind w:left="148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8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07.03.20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2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26" w:lineRule="exact"/>
        <w:ind w:left="233" w:right="-70"/>
        <w:jc w:val="left"/>
        <w:tabs>
          <w:tab w:pos="1040" w:val="left"/>
          <w:tab w:pos="1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Narlıdere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position w:val="-1"/>
        </w:rPr>
        <w:t>1</w: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17"/>
          <w:szCs w:val="17"/>
          <w:color w:val="28282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aati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02:57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80"/>
          <w:cols w:num="3" w:equalWidth="0">
            <w:col w:w="5355" w:space="692"/>
            <w:col w:w="907" w:space="1718"/>
            <w:col w:w="2888"/>
          </w:cols>
        </w:sectPr>
      </w:pPr>
      <w:rPr/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80"/>
        </w:sectPr>
      </w:pPr>
      <w:rPr/>
    </w:p>
    <w:p>
      <w:pPr>
        <w:spacing w:before="34" w:after="0" w:line="240" w:lineRule="auto"/>
        <w:ind w:left="230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40" w:lineRule="auto"/>
        <w:ind w:left="-37" w:right="-5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8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93" w:right="29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left="-41" w:right="1564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64"/>
          <w:b/>
          <w:bCs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34"/>
          <w:w w:val="64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64"/>
        </w:rPr>
        <w:t>3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6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4"/>
          <w:w w:val="6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64"/>
        </w:rPr>
        <w:t>Marl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16"/>
          <w:w w:val="64"/>
        </w:rPr>
        <w:t> </w:t>
      </w:r>
      <w:r>
        <w:rPr>
          <w:rFonts w:ascii="Arial" w:hAnsi="Arial" w:cs="Arial" w:eastAsia="Arial"/>
          <w:sz w:val="27"/>
          <w:szCs w:val="27"/>
          <w:color w:val="282828"/>
          <w:spacing w:val="0"/>
          <w:w w:val="56"/>
        </w:rPr>
        <w:t>'i.</w:t>
      </w:r>
      <w:r>
        <w:rPr>
          <w:rFonts w:ascii="Arial" w:hAnsi="Arial" w:cs="Arial" w:eastAsia="Arial"/>
          <w:sz w:val="27"/>
          <w:szCs w:val="27"/>
          <w:color w:val="282828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75959"/>
          <w:spacing w:val="17"/>
          <w:w w:val="66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105"/>
        </w:rPr>
        <w:t>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1" w:after="0" w:line="226" w:lineRule="exact"/>
        <w:ind w:left="145" w:right="173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i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40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7"/>
          <w:position w:val="-1"/>
        </w:rPr>
        <w:t>12017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180" w:right="180"/>
          <w:cols w:num="3" w:equalWidth="0">
            <w:col w:w="3932" w:space="748"/>
            <w:col w:w="1468" w:space="2642"/>
            <w:col w:w="2770"/>
          </w:cols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5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9" w:right="-72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w w:val="177"/>
        </w:rPr>
        <w:t>r----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w w:val="176"/>
        </w:rPr>
        <w:t>+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22"/>
          <w:w w:val="177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426" w:lineRule="exact"/>
        <w:ind w:right="-20"/>
        <w:jc w:val="left"/>
        <w:tabs>
          <w:tab w:pos="2200" w:val="left"/>
        </w:tabs>
        <w:rPr>
          <w:rFonts w:ascii="Arial" w:hAnsi="Arial" w:cs="Arial" w:eastAsia="Arial"/>
          <w:sz w:val="140"/>
          <w:szCs w:val="14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82828"/>
          <w:w w:val="149"/>
          <w:position w:val="-17"/>
        </w:rPr>
        <w:t>-ı---ıİTFA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9"/>
          <w:w w:val="150"/>
          <w:position w:val="-17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0"/>
          <w:w w:val="77"/>
          <w:position w:val="-17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0"/>
          <w:w w:val="100"/>
          <w:position w:val="-17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0"/>
          <w:w w:val="100"/>
          <w:position w:val="-17"/>
        </w:rPr>
      </w:r>
      <w:r>
        <w:rPr>
          <w:rFonts w:ascii="Arial" w:hAnsi="Arial" w:cs="Arial" w:eastAsia="Arial"/>
          <w:sz w:val="123"/>
          <w:szCs w:val="123"/>
          <w:color w:val="3B4274"/>
          <w:spacing w:val="0"/>
          <w:w w:val="119"/>
          <w:i/>
          <w:position w:val="-17"/>
        </w:rPr>
        <w:t>tl</w:t>
      </w:r>
      <w:r>
        <w:rPr>
          <w:rFonts w:ascii="Arial" w:hAnsi="Arial" w:cs="Arial" w:eastAsia="Arial"/>
          <w:sz w:val="123"/>
          <w:szCs w:val="123"/>
          <w:color w:val="3B4274"/>
          <w:spacing w:val="-118"/>
          <w:w w:val="119"/>
          <w:i/>
          <w:position w:val="-17"/>
        </w:rPr>
        <w:t> </w:t>
      </w:r>
      <w:r>
        <w:rPr>
          <w:rFonts w:ascii="Arial" w:hAnsi="Arial" w:cs="Arial" w:eastAsia="Arial"/>
          <w:sz w:val="140"/>
          <w:szCs w:val="140"/>
          <w:color w:val="3B4274"/>
          <w:spacing w:val="0"/>
          <w:w w:val="119"/>
          <w:i/>
          <w:position w:val="-17"/>
        </w:rPr>
        <w:t>tr!</w:t>
      </w:r>
      <w:r>
        <w:rPr>
          <w:rFonts w:ascii="Arial" w:hAnsi="Arial" w:cs="Arial" w:eastAsia="Arial"/>
          <w:sz w:val="140"/>
          <w:szCs w:val="14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80"/>
          <w:cols w:num="2" w:equalWidth="0">
            <w:col w:w="1042" w:space="330"/>
            <w:col w:w="10188"/>
          </w:cols>
        </w:sectPr>
      </w:pPr>
      <w:rPr/>
    </w:p>
    <w:p>
      <w:pPr>
        <w:spacing w:before="0" w:after="0" w:line="296" w:lineRule="exact"/>
        <w:ind w:left="1970" w:right="-20"/>
        <w:jc w:val="left"/>
        <w:rPr>
          <w:rFonts w:ascii="Arial" w:hAnsi="Arial" w:cs="Arial" w:eastAsia="Arial"/>
          <w:sz w:val="29"/>
          <w:szCs w:val="29"/>
        </w:rPr>
      </w:pPr>
      <w:rPr/>
      <w:r>
        <w:rPr/>
        <w:pict>
          <v:shape style="position:absolute;margin-left:435.839996pt;margin-top:-56.36441pt;width:128.639999pt;height:128.639999pt;mso-position-horizontal-relative:page;mso-position-vertical-relative:paragraph;z-index:-15462" type="#_x0000_t75">
            <v:imagedata r:id="rId23" o:title=""/>
          </v:shape>
        </w:pict>
      </w:r>
      <w:r>
        <w:rPr>
          <w:rFonts w:ascii="Arial" w:hAnsi="Arial" w:cs="Arial" w:eastAsia="Arial"/>
          <w:sz w:val="29"/>
          <w:szCs w:val="29"/>
          <w:color w:val="282828"/>
          <w:spacing w:val="0"/>
          <w:w w:val="131"/>
        </w:rPr>
        <w:t>ı.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</w:rPr>
      </w:r>
    </w:p>
    <w:p>
      <w:pPr>
        <w:spacing w:before="23" w:after="0" w:line="214" w:lineRule="exact"/>
        <w:ind w:left="2431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1"/>
        </w:rPr>
        <w:t>Ayha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3"/>
          <w:position w:val="-1"/>
        </w:rPr>
        <w:t>BAYAM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80"/>
        </w:sectPr>
      </w:pPr>
      <w:rPr/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167" w:lineRule="exact"/>
        <w:ind w:right="-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D3A91"/>
          <w:spacing w:val="0"/>
          <w:w w:val="386"/>
          <w:position w:val="-7"/>
        </w:rPr>
        <w:t>\</w:t>
      </w:r>
      <w:r>
        <w:rPr>
          <w:rFonts w:ascii="Times New Roman" w:hAnsi="Times New Roman" w:cs="Times New Roman" w:eastAsia="Times New Roman"/>
          <w:sz w:val="22"/>
          <w:szCs w:val="22"/>
          <w:color w:val="2D3A91"/>
          <w:spacing w:val="-68"/>
          <w:w w:val="386"/>
          <w:position w:val="-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24FA1"/>
          <w:spacing w:val="0"/>
          <w:w w:val="110"/>
          <w:position w:val="-7"/>
        </w:rPr>
        <w:t>Jv--._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167" w:lineRule="exact"/>
        <w:ind w:right="-20"/>
        <w:jc w:val="left"/>
        <w:tabs>
          <w:tab w:pos="1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9EAAD6"/>
          <w:spacing w:val="0"/>
          <w:w w:val="42"/>
          <w:position w:val="-7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color w:val="9EAAD6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9EAAD6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7"/>
        </w:rPr>
        <w:t>Mehmet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7"/>
        </w:rPr>
        <w:t>TÜZÜN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80"/>
          <w:cols w:num="2" w:equalWidth="0">
            <w:col w:w="3397" w:space="146"/>
            <w:col w:w="8017"/>
          </w:cols>
        </w:sectPr>
      </w:pPr>
      <w:rPr/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/>
        <w:pict>
          <v:group style="position:absolute;margin-left:14.476555pt;margin-top:29.721024pt;width:566.840203pt;height:784.623726pt;mso-position-horizontal-relative:page;mso-position-vertical-relative:page;z-index:-15461" coordorigin="290,594" coordsize="11337,15692">
            <v:group style="position:absolute;left:309;top:635;width:11287;height:2" coordorigin="309,635" coordsize="11287,2">
              <v:shape style="position:absolute;left:309;top:635;width:11287;height:2" coordorigin="309,635" coordsize="11287,0" path="m309,635l11595,635e" filled="f" stroked="t" strokeweight=".711962pt" strokecolor="#484848">
                <v:path arrowok="t"/>
              </v:shape>
            </v:group>
            <v:group style="position:absolute;left:316;top:602;width:2;height:15678" coordorigin="316,602" coordsize="2,15678">
              <v:shape style="position:absolute;left:316;top:602;width:2;height:15678" coordorigin="316,602" coordsize="0,15678" path="m316,16280l316,602e" filled="f" stroked="t" strokeweight=".711962pt" strokecolor="#4F4F4F">
                <v:path arrowok="t"/>
              </v:shape>
            </v:group>
            <v:group style="position:absolute;left:2338;top:621;width:2;height:1509" coordorigin="2338,621" coordsize="2,1509">
              <v:shape style="position:absolute;left:2338;top:621;width:2;height:1509" coordorigin="2338,621" coordsize="0,1509" path="m2338,2129l2338,621e" filled="f" stroked="t" strokeweight=".949282pt" strokecolor="#3F3F3F">
                <v:path arrowok="t"/>
              </v:shape>
            </v:group>
            <v:group style="position:absolute;left:9080;top:606;width:2;height:1537" coordorigin="9080,606" coordsize="2,1537">
              <v:shape style="position:absolute;left:9080;top:606;width:2;height:1537" coordorigin="9080,606" coordsize="0,1537" path="m9080,2144l9080,606e" filled="f" stroked="t" strokeweight=".711962pt" strokecolor="#444444">
                <v:path arrowok="t"/>
              </v:shape>
            </v:group>
            <v:group style="position:absolute;left:309;top:2132;width:11296;height:2" coordorigin="309,2132" coordsize="11296,2">
              <v:shape style="position:absolute;left:309;top:2132;width:11296;height:2" coordorigin="309,2132" coordsize="11296,0" path="m309,2132l11605,2132e" filled="f" stroked="t" strokeweight=".711962pt" strokecolor="#444444">
                <v:path arrowok="t"/>
              </v:shape>
            </v:group>
            <v:group style="position:absolute;left:313;top:2370;width:11292;height:2" coordorigin="313,2370" coordsize="11292,2">
              <v:shape style="position:absolute;left:313;top:2370;width:11292;height:2" coordorigin="313,2370" coordsize="11292,0" path="m313,2370l11605,2370e" filled="f" stroked="t" strokeweight=".711962pt" strokecolor="#444444">
                <v:path arrowok="t"/>
              </v:shape>
            </v:group>
            <v:group style="position:absolute;left:313;top:2609;width:11287;height:2" coordorigin="313,2609" coordsize="11287,2">
              <v:shape style="position:absolute;left:313;top:2609;width:11287;height:2" coordorigin="313,2609" coordsize="11287,0" path="m313,2609l11600,2609e" filled="f" stroked="t" strokeweight=".711962pt" strokecolor="#444444">
                <v:path arrowok="t"/>
              </v:shape>
            </v:group>
            <v:group style="position:absolute;left:11605;top:2779;width:2;height:13463" coordorigin="11605,2779" coordsize="2,13463">
              <v:shape style="position:absolute;left:11605;top:2779;width:2;height:13463" coordorigin="11605,2779" coordsize="0,13463" path="m11605,16242l11605,2779e" filled="f" stroked="t" strokeweight=".711962pt" strokecolor="#545454">
                <v:path arrowok="t"/>
              </v:shape>
            </v:group>
            <v:group style="position:absolute;left:309;top:2848;width:11292;height:2" coordorigin="309,2848" coordsize="11292,2">
              <v:shape style="position:absolute;left:309;top:2848;width:11292;height:2" coordorigin="309,2848" coordsize="11292,0" path="m309,2848l11600,2848e" filled="f" stroked="t" strokeweight=".711962pt" strokecolor="#3F3F3F">
                <v:path arrowok="t"/>
              </v:shape>
            </v:group>
            <v:group style="position:absolute;left:309;top:3091;width:11296;height:2" coordorigin="309,3091" coordsize="11296,2">
              <v:shape style="position:absolute;left:309;top:3091;width:11296;height:2" coordorigin="309,3091" coordsize="11296,0" path="m309,3091l11605,3091e" filled="f" stroked="t" strokeweight=".711962pt" strokecolor="#444444">
                <v:path arrowok="t"/>
              </v:shape>
            </v:group>
            <v:group style="position:absolute;left:309;top:3318;width:1443;height:2" coordorigin="309,3318" coordsize="1443,2">
              <v:shape style="position:absolute;left:309;top:3318;width:1443;height:2" coordorigin="309,3318" coordsize="1443,0" path="m309,3318l1751,3318e" filled="f" stroked="t" strokeweight=".949282pt" strokecolor="#4F4F4F">
                <v:path arrowok="t"/>
              </v:shape>
            </v:group>
            <v:group style="position:absolute;left:6911;top:3318;width:2;height:783" coordorigin="6911,3318" coordsize="2,783">
              <v:shape style="position:absolute;left:6911;top:3318;width:2;height:783" coordorigin="6911,3318" coordsize="0,783" path="m6911,4101l6911,3318e" filled="f" stroked="t" strokeweight=".711962pt" strokecolor="#575757">
                <v:path arrowok="t"/>
              </v:shape>
            </v:group>
            <v:group style="position:absolute;left:6901;top:3698;width:4699;height:2" coordorigin="6901,3698" coordsize="4699,2">
              <v:shape style="position:absolute;left:6901;top:3698;width:4699;height:2" coordorigin="6901,3698" coordsize="4699,0" path="m6901,3698l11600,3698e" filled="f" stroked="t" strokeweight=".711962pt" strokecolor="#545454">
                <v:path arrowok="t"/>
              </v:shape>
            </v:group>
            <v:group style="position:absolute;left:309;top:4087;width:11296;height:2" coordorigin="309,4087" coordsize="11296,2">
              <v:shape style="position:absolute;left:309;top:4087;width:11296;height:2" coordorigin="309,4087" coordsize="11296,0" path="m309,4087l11605,4087e" filled="f" stroked="t" strokeweight=".949282pt" strokecolor="#3F3F3F">
                <v:path arrowok="t"/>
              </v:shape>
            </v:group>
            <v:group style="position:absolute;left:2335;top:4077;width:2;height:12169" coordorigin="2335,4077" coordsize="2,12169">
              <v:shape style="position:absolute;left:2335;top:4077;width:2;height:12169" coordorigin="2335,4077" coordsize="0,12169" path="m2335,16246l2335,4077e" filled="f" stroked="t" strokeweight=".711962pt" strokecolor="#3F3F3F">
                <v:path arrowok="t"/>
              </v:shape>
            </v:group>
            <v:group style="position:absolute;left:2326;top:4605;width:9279;height:2" coordorigin="2326,4605" coordsize="9279,2">
              <v:shape style="position:absolute;left:2326;top:4605;width:9279;height:2" coordorigin="2326,4605" coordsize="9279,0" path="m2326,4605l11605,4605e" filled="f" stroked="t" strokeweight=".949282pt" strokecolor="#484848">
                <v:path arrowok="t"/>
              </v:shape>
            </v:group>
            <v:group style="position:absolute;left:4875;top:4593;width:2;height:2167" coordorigin="4875,4593" coordsize="2,2167">
              <v:shape style="position:absolute;left:4875;top:4593;width:2;height:2167" coordorigin="4875,4593" coordsize="0,2167" path="m4875,6760l4875,4593e" filled="f" stroked="t" strokeweight=".949282pt" strokecolor="#3B3B3B">
                <v:path arrowok="t"/>
              </v:shape>
            </v:group>
            <v:group style="position:absolute;left:4870;top:5089;width:6735;height:2" coordorigin="4870,5089" coordsize="6735,2">
              <v:shape style="position:absolute;left:4870;top:5089;width:6735;height:2" coordorigin="4870,5089" coordsize="6735,0" path="m4870,5089l11605,5089e" filled="f" stroked="t" strokeweight=".711962pt" strokecolor="#4F4F4F">
                <v:path arrowok="t"/>
              </v:shape>
            </v:group>
            <v:group style="position:absolute;left:4865;top:5328;width:6745;height:2" coordorigin="4865,5328" coordsize="6745,2">
              <v:shape style="position:absolute;left:4865;top:5328;width:6745;height:2" coordorigin="4865,5328" coordsize="6745,0" path="m4865,5328l11610,5328e" filled="f" stroked="t" strokeweight=".711962pt" strokecolor="#484848">
                <v:path arrowok="t"/>
              </v:shape>
            </v:group>
            <v:group style="position:absolute;left:4865;top:5569;width:6740;height:2" coordorigin="4865,5569" coordsize="6740,2">
              <v:shape style="position:absolute;left:4865;top:5569;width:6740;height:2" coordorigin="4865,5569" coordsize="6740,0" path="m4865,5569l11605,5569e" filled="f" stroked="t" strokeweight=".949282pt" strokecolor="#4B4B4B">
                <v:path arrowok="t"/>
              </v:shape>
            </v:group>
            <v:group style="position:absolute;left:7765;top:6082;width:2;height:683" coordorigin="7765,6082" coordsize="2,683">
              <v:shape style="position:absolute;left:7765;top:6082;width:2;height:683" coordorigin="7765,6082" coordsize="0,683" path="m7765,6765l7765,6082e" filled="f" stroked="t" strokeweight=".949282pt" strokecolor="#444444">
                <v:path arrowok="t"/>
              </v:shape>
            </v:group>
            <v:group style="position:absolute;left:2321;top:6517;width:9289;height:2" coordorigin="2321,6517" coordsize="9289,2">
              <v:shape style="position:absolute;left:2321;top:6517;width:9289;height:2" coordorigin="2321,6517" coordsize="9289,0" path="m2321,6517l11610,6517e" filled="f" stroked="t" strokeweight=".711962pt" strokecolor="#4F4F4F">
                <v:path arrowok="t"/>
              </v:shape>
            </v:group>
            <v:group style="position:absolute;left:2326;top:5805;width:9279;height:2" coordorigin="2326,5805" coordsize="9279,2">
              <v:shape style="position:absolute;left:2326;top:5805;width:9279;height:2" coordorigin="2326,5805" coordsize="9279,0" path="m2326,5805l11605,5805e" filled="f" stroked="t" strokeweight=".711962pt" strokecolor="#484848">
                <v:path arrowok="t"/>
              </v:shape>
            </v:group>
            <v:group style="position:absolute;left:2321;top:6755;width:9284;height:2" coordorigin="2321,6755" coordsize="9284,2">
              <v:shape style="position:absolute;left:2321;top:6755;width:9284;height:2" coordorigin="2321,6755" coordsize="9284,0" path="m2321,6755l11605,6755e" filled="f" stroked="t" strokeweight=".711962pt" strokecolor="#484848">
                <v:path arrowok="t"/>
              </v:shape>
            </v:group>
            <v:group style="position:absolute;left:309;top:4364;width:11296;height:2" coordorigin="309,4364" coordsize="11296,2">
              <v:shape style="position:absolute;left:309;top:4364;width:11296;height:2" coordorigin="309,4364" coordsize="11296,0" path="m309,4364l11605,4364e" filled="f" stroked="t" strokeweight=".711962pt" strokecolor="#444444">
                <v:path arrowok="t"/>
              </v:shape>
            </v:group>
            <v:group style="position:absolute;left:309;top:6996;width:11296;height:2" coordorigin="309,6996" coordsize="11296,2">
              <v:shape style="position:absolute;left:309;top:6996;width:11296;height:2" coordorigin="309,6996" coordsize="11296,0" path="m309,6996l11605,6996e" filled="f" stroked="t" strokeweight=".949282pt" strokecolor="#484848">
                <v:path arrowok="t"/>
              </v:shape>
            </v:group>
            <v:group style="position:absolute;left:304;top:7469;width:11306;height:2" coordorigin="304,7469" coordsize="11306,2">
              <v:shape style="position:absolute;left:304;top:7469;width:11306;height:2" coordorigin="304,7469" coordsize="11306,0" path="m304,7469l11610,7469e" filled="f" stroked="t" strokeweight=".949282pt" strokecolor="#484848">
                <v:path arrowok="t"/>
              </v:shape>
            </v:group>
            <v:group style="position:absolute;left:4875;top:7457;width:2;height:735" coordorigin="4875,7457" coordsize="2,735">
              <v:shape style="position:absolute;left:4875;top:7457;width:2;height:735" coordorigin="4875,7457" coordsize="0,735" path="m4875,8192l4875,7457e" filled="f" stroked="t" strokeweight=".949282pt" strokecolor="#484848">
                <v:path arrowok="t"/>
              </v:shape>
            </v:group>
            <v:group style="position:absolute;left:4865;top:7710;width:6745;height:2" coordorigin="4865,7710" coordsize="6745,2">
              <v:shape style="position:absolute;left:4865;top:7710;width:6745;height:2" coordorigin="4865,7710" coordsize="6745,0" path="m4865,7710l11610,7710e" filled="f" stroked="t" strokeweight=".711962pt" strokecolor="#4F4F4F">
                <v:path arrowok="t"/>
              </v:shape>
            </v:group>
            <v:group style="position:absolute;left:4865;top:7949;width:6745;height:2" coordorigin="4865,7949" coordsize="6745,2">
              <v:shape style="position:absolute;left:4865;top:7949;width:6745;height:2" coordorigin="4865,7949" coordsize="6745,0" path="m4865,7949l11610,7949e" filled="f" stroked="t" strokeweight=".711962pt" strokecolor="#4B4B4B">
                <v:path arrowok="t"/>
              </v:shape>
            </v:group>
            <v:group style="position:absolute;left:304;top:8188;width:11311;height:2" coordorigin="304,8188" coordsize="11311,2">
              <v:shape style="position:absolute;left:304;top:8188;width:11311;height:2" coordorigin="304,8188" coordsize="11311,0" path="m304,8188l11614,8188e" filled="f" stroked="t" strokeweight=".711962pt" strokecolor="#484848">
                <v:path arrowok="t"/>
              </v:shape>
            </v:group>
            <v:group style="position:absolute;left:299;top:8887;width:11311;height:2" coordorigin="299,8887" coordsize="11311,2">
              <v:shape style="position:absolute;left:299;top:8887;width:11311;height:2" coordorigin="299,8887" coordsize="11311,0" path="m299,8887l11610,8887e" filled="f" stroked="t" strokeweight=".949282pt" strokecolor="#484848">
                <v:path arrowok="t"/>
              </v:shape>
            </v:group>
            <v:group style="position:absolute;left:309;top:10269;width:11306;height:2" coordorigin="309,10269" coordsize="11306,2">
              <v:shape style="position:absolute;left:309;top:10269;width:11306;height:2" coordorigin="309,10269" coordsize="11306,0" path="m309,10269l11614,10269e" filled="f" stroked="t" strokeweight=".711962pt" strokecolor="#484848">
                <v:path arrowok="t"/>
              </v:shape>
            </v:group>
            <v:group style="position:absolute;left:309;top:10568;width:11306;height:2" coordorigin="309,10568" coordsize="11306,2">
              <v:shape style="position:absolute;left:309;top:10568;width:11306;height:2" coordorigin="309,10568" coordsize="11306,0" path="m309,10568l11614,10568e" filled="f" stroked="t" strokeweight=".949282pt" strokecolor="#4B4B4B">
                <v:path arrowok="t"/>
              </v:shape>
            </v:group>
            <v:group style="position:absolute;left:309;top:11281;width:11311;height:2" coordorigin="309,11281" coordsize="11311,2">
              <v:shape style="position:absolute;left:309;top:11281;width:11311;height:2" coordorigin="309,11281" coordsize="11311,0" path="m309,11281l11619,11281e" filled="f" stroked="t" strokeweight=".711962pt" strokecolor="#484848">
                <v:path arrowok="t"/>
              </v:shape>
            </v:group>
            <v:group style="position:absolute;left:1680;top:11510;width:2;height:4731" coordorigin="1680,11510" coordsize="2,4731">
              <v:shape style="position:absolute;left:1680;top:11510;width:2;height:4731" coordorigin="1680,11510" coordsize="0,4731" path="m1680,16242l1680,11510e" filled="f" stroked="t" strokeweight=".711962pt" strokecolor="#3F3F3F">
                <v:path arrowok="t"/>
              </v:shape>
            </v:group>
            <v:group style="position:absolute;left:309;top:11520;width:11306;height:2" coordorigin="309,11520" coordsize="11306,2">
              <v:shape style="position:absolute;left:309;top:11520;width:11306;height:2" coordorigin="309,11520" coordsize="11306,0" path="m309,11520l11614,11520e" filled="f" stroked="t" strokeweight=".711962pt" strokecolor="#4B4B4B">
                <v:path arrowok="t"/>
              </v:shape>
            </v:group>
            <v:group style="position:absolute;left:1101;top:11515;width:2;height:4731" coordorigin="1101,11515" coordsize="2,4731">
              <v:shape style="position:absolute;left:1101;top:11515;width:2;height:4731" coordorigin="1101,11515" coordsize="0,4731" path="m1101,16246l1101,11515e" filled="f" stroked="t" strokeweight=".711962pt" strokecolor="#444444">
                <v:path arrowok="t"/>
              </v:shape>
            </v:group>
            <v:group style="position:absolute;left:309;top:11761;width:11306;height:2" coordorigin="309,11761" coordsize="11306,2">
              <v:shape style="position:absolute;left:309;top:11761;width:11306;height:2" coordorigin="309,11761" coordsize="11306,0" path="m309,11761l11614,11761e" filled="f" stroked="t" strokeweight=".949282pt" strokecolor="#4B4B4B">
                <v:path arrowok="t"/>
              </v:shape>
            </v:group>
            <v:group style="position:absolute;left:309;top:16232;width:11311;height:2" coordorigin="309,16232" coordsize="11311,2">
              <v:shape style="position:absolute;left:309;top:16232;width:11311;height:2" coordorigin="309,16232" coordsize="11311,0" path="m309,16232l11619,16232e" filled="f" stroked="t" strokeweight=".711962pt" strokecolor="#545454">
                <v:path arrowok="t"/>
              </v:shape>
            </v:group>
            <v:group style="position:absolute;left:7326;top:11515;width:2;height:4722" coordorigin="7326,11515" coordsize="2,4722">
              <v:shape style="position:absolute;left:7326;top:11515;width:2;height:4722" coordorigin="7326,11515" coordsize="0,4722" path="m7326,16237l7326,11515e" filled="f" stroked="t" strokeweight=".711962pt" strokecolor="#4B4B4B">
                <v:path arrowok="t"/>
              </v:shape>
            </v:group>
            <w10:wrap type="none"/>
          </v:group>
        </w:pict>
      </w:r>
      <w:r>
        <w:rPr>
          <w:sz w:val="10"/>
          <w:szCs w:val="10"/>
        </w:rPr>
      </w:r>
    </w:p>
    <w:p>
      <w:pPr>
        <w:spacing w:before="0" w:after="0" w:line="240" w:lineRule="auto"/>
        <w:ind w:left="15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0" w:lineRule="exact"/>
        <w:ind w:left="142" w:right="-20"/>
        <w:jc w:val="left"/>
        <w:tabs>
          <w:tab w:pos="2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3B4274"/>
          <w:spacing w:val="0"/>
          <w:w w:val="80"/>
          <w:position w:val="-3"/>
        </w:rPr>
        <w:t>_ı</w:t>
      </w:r>
      <w:r>
        <w:rPr>
          <w:rFonts w:ascii="Times New Roman" w:hAnsi="Times New Roman" w:cs="Times New Roman" w:eastAsia="Times New Roman"/>
          <w:sz w:val="25"/>
          <w:szCs w:val="25"/>
          <w:color w:val="3B4274"/>
          <w:spacing w:val="0"/>
          <w:w w:val="80"/>
          <w:position w:val="-3"/>
        </w:rPr>
        <w:t>_</w:t>
      </w:r>
      <w:r>
        <w:rPr>
          <w:rFonts w:ascii="Times New Roman" w:hAnsi="Times New Roman" w:cs="Times New Roman" w:eastAsia="Times New Roman"/>
          <w:sz w:val="25"/>
          <w:szCs w:val="25"/>
          <w:color w:val="3B4274"/>
          <w:spacing w:val="45"/>
          <w:w w:val="80"/>
          <w:position w:val="-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24FA1"/>
          <w:spacing w:val="0"/>
          <w:w w:val="189"/>
          <w:position w:val="-3"/>
        </w:rPr>
        <w:t>p....</w:t>
      </w:r>
      <w:r>
        <w:rPr>
          <w:rFonts w:ascii="Times New Roman" w:hAnsi="Times New Roman" w:cs="Times New Roman" w:eastAsia="Times New Roman"/>
          <w:sz w:val="25"/>
          <w:szCs w:val="25"/>
          <w:color w:val="424FA1"/>
          <w:spacing w:val="0"/>
          <w:w w:val="88"/>
          <w:position w:val="-3"/>
        </w:rPr>
        <w:t>..,</w:t>
      </w:r>
      <w:r>
        <w:rPr>
          <w:rFonts w:ascii="Times New Roman" w:hAnsi="Times New Roman" w:cs="Times New Roman" w:eastAsia="Times New Roman"/>
          <w:sz w:val="25"/>
          <w:szCs w:val="25"/>
          <w:color w:val="424FA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424FA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5"/>
          <w:szCs w:val="25"/>
          <w:color w:val="9EAAD6"/>
          <w:spacing w:val="0"/>
          <w:w w:val="100"/>
          <w:position w:val="-3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9EAAD6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9EAAD6"/>
          <w:spacing w:val="5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3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3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450C3"/>
          <w:spacing w:val="0"/>
          <w:w w:val="306"/>
          <w:position w:val="1"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3450C3"/>
          <w:spacing w:val="-78"/>
          <w:w w:val="306"/>
          <w:position w:val="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727980"/>
          <w:spacing w:val="0"/>
          <w:w w:val="100"/>
          <w:b/>
          <w:bCs/>
          <w:position w:val="1"/>
        </w:rPr>
        <w:t>İsmail</w:t>
      </w:r>
      <w:r>
        <w:rPr>
          <w:rFonts w:ascii="Times New Roman" w:hAnsi="Times New Roman" w:cs="Times New Roman" w:eastAsia="Times New Roman"/>
          <w:sz w:val="30"/>
          <w:szCs w:val="30"/>
          <w:color w:val="727980"/>
          <w:spacing w:val="13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727980"/>
          <w:spacing w:val="0"/>
          <w:w w:val="114"/>
          <w:position w:val="1"/>
        </w:rPr>
        <w:t>YAPI</w:t>
      </w:r>
      <w:r>
        <w:rPr>
          <w:rFonts w:ascii="Times New Roman" w:hAnsi="Times New Roman" w:cs="Times New Roman" w:eastAsia="Times New Roman"/>
          <w:sz w:val="26"/>
          <w:szCs w:val="26"/>
          <w:color w:val="727980"/>
          <w:spacing w:val="-3"/>
          <w:w w:val="113"/>
          <w:position w:val="1"/>
        </w:rPr>
        <w:t>C</w:t>
      </w:r>
      <w:r>
        <w:rPr>
          <w:rFonts w:ascii="Times New Roman" w:hAnsi="Times New Roman" w:cs="Times New Roman" w:eastAsia="Times New Roman"/>
          <w:sz w:val="26"/>
          <w:szCs w:val="26"/>
          <w:color w:val="282828"/>
          <w:spacing w:val="0"/>
          <w:w w:val="59"/>
          <w:position w:val="1"/>
        </w:rPr>
        <w:t>"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left="403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82828"/>
          <w:spacing w:val="-2"/>
          <w:w w:val="123"/>
        </w:rPr>
        <w:t>l</w:t>
      </w:r>
      <w:r>
        <w:rPr>
          <w:rFonts w:ascii="Arial" w:hAnsi="Arial" w:cs="Arial" w:eastAsia="Arial"/>
          <w:sz w:val="22"/>
          <w:szCs w:val="22"/>
          <w:color w:val="444444"/>
          <w:spacing w:val="0"/>
          <w:w w:val="89"/>
        </w:rPr>
        <w:t>t</w:t>
      </w:r>
      <w:r>
        <w:rPr>
          <w:rFonts w:ascii="Arial" w:hAnsi="Arial" w:cs="Arial" w:eastAsia="Arial"/>
          <w:sz w:val="22"/>
          <w:szCs w:val="22"/>
          <w:color w:val="444444"/>
          <w:spacing w:val="9"/>
          <w:w w:val="89"/>
        </w:rPr>
        <w:t>f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95"/>
        </w:rPr>
        <w:t>ai</w:t>
      </w:r>
      <w:r>
        <w:rPr>
          <w:rFonts w:ascii="Arial" w:hAnsi="Arial" w:cs="Arial" w:eastAsia="Arial"/>
          <w:sz w:val="22"/>
          <w:szCs w:val="22"/>
          <w:color w:val="282828"/>
          <w:spacing w:val="-14"/>
          <w:w w:val="94"/>
        </w:rPr>
        <w:t>'</w:t>
      </w:r>
      <w:r>
        <w:rPr>
          <w:rFonts w:ascii="Arial" w:hAnsi="Arial" w:cs="Arial" w:eastAsia="Arial"/>
          <w:sz w:val="22"/>
          <w:szCs w:val="22"/>
          <w:color w:val="444444"/>
          <w:spacing w:val="0"/>
          <w:w w:val="86"/>
        </w:rPr>
        <w:t>e</w:t>
      </w:r>
      <w:r>
        <w:rPr>
          <w:rFonts w:ascii="Arial" w:hAnsi="Arial" w:cs="Arial" w:eastAsia="Arial"/>
          <w:sz w:val="22"/>
          <w:szCs w:val="22"/>
          <w:color w:val="444444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89"/>
        </w:rPr>
        <w:t>Batı</w:t>
      </w:r>
      <w:r>
        <w:rPr>
          <w:rFonts w:ascii="Arial" w:hAnsi="Arial" w:cs="Arial" w:eastAsia="Arial"/>
          <w:sz w:val="22"/>
          <w:szCs w:val="22"/>
          <w:color w:val="282828"/>
          <w:spacing w:val="-6"/>
          <w:w w:val="89"/>
        </w:rPr>
        <w:t> 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89"/>
        </w:rPr>
        <w:t>B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89"/>
        </w:rPr>
        <w:t>ö</w:t>
      </w:r>
      <w:r>
        <w:rPr>
          <w:rFonts w:ascii="Arial" w:hAnsi="Arial" w:cs="Arial" w:eastAsia="Arial"/>
          <w:sz w:val="22"/>
          <w:szCs w:val="22"/>
          <w:color w:val="444444"/>
          <w:spacing w:val="0"/>
          <w:w w:val="89"/>
        </w:rPr>
        <w:t>l</w:t>
      </w:r>
      <w:r>
        <w:rPr>
          <w:rFonts w:ascii="Arial" w:hAnsi="Arial" w:cs="Arial" w:eastAsia="Arial"/>
          <w:sz w:val="22"/>
          <w:szCs w:val="22"/>
          <w:color w:val="444444"/>
          <w:spacing w:val="4"/>
          <w:w w:val="89"/>
        </w:rPr>
        <w:t>g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89"/>
        </w:rPr>
        <w:t>e</w:t>
      </w:r>
      <w:r>
        <w:rPr>
          <w:rFonts w:ascii="Arial" w:hAnsi="Arial" w:cs="Arial" w:eastAsia="Arial"/>
          <w:sz w:val="22"/>
          <w:szCs w:val="22"/>
          <w:color w:val="282828"/>
          <w:spacing w:val="-8"/>
          <w:w w:val="89"/>
        </w:rPr>
        <w:t> 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color w:val="282828"/>
          <w:spacing w:val="3"/>
          <w:w w:val="100"/>
        </w:rPr>
        <w:t>m</w:t>
      </w:r>
      <w:r>
        <w:rPr>
          <w:rFonts w:ascii="Arial" w:hAnsi="Arial" w:cs="Arial" w:eastAsia="Arial"/>
          <w:sz w:val="22"/>
          <w:szCs w:val="22"/>
          <w:color w:val="282828"/>
          <w:spacing w:val="-13"/>
          <w:w w:val="100"/>
        </w:rPr>
        <w:t>i</w:t>
      </w:r>
      <w:r>
        <w:rPr>
          <w:rFonts w:ascii="Arial" w:hAnsi="Arial" w:cs="Arial" w:eastAsia="Arial"/>
          <w:sz w:val="22"/>
          <w:szCs w:val="22"/>
          <w:color w:val="727980"/>
          <w:spacing w:val="0"/>
          <w:w w:val="100"/>
        </w:rPr>
        <w:t>: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536" w:right="-20"/>
        <w:jc w:val="left"/>
        <w:rPr>
          <w:rFonts w:ascii="Arial" w:hAnsi="Arial" w:cs="Arial" w:eastAsia="Arial"/>
          <w:sz w:val="35"/>
          <w:szCs w:val="35"/>
        </w:rPr>
      </w:pPr>
      <w:rPr/>
      <w:r>
        <w:rPr>
          <w:rFonts w:ascii="Arial" w:hAnsi="Arial" w:cs="Arial" w:eastAsia="Arial"/>
          <w:sz w:val="35"/>
          <w:szCs w:val="35"/>
          <w:color w:val="1C38AE"/>
          <w:spacing w:val="0"/>
          <w:w w:val="169"/>
          <w:b/>
          <w:bCs/>
        </w:rPr>
        <w:t>\'l.\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80"/>
          <w:cols w:num="2" w:equalWidth="0">
            <w:col w:w="526" w:space="1368"/>
            <w:col w:w="9666"/>
          </w:cols>
        </w:sectPr>
      </w:pPr>
      <w:rPr/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1" w:after="0" w:line="169" w:lineRule="exact"/>
        <w:ind w:left="885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pict>
          <v:group style="position:absolute;margin-left:459.883881pt;margin-top:9.324292pt;width:31.502166pt;height:.1pt;mso-position-horizontal-relative:page;mso-position-vertical-relative:paragraph;z-index:-15456" coordorigin="9198,186" coordsize="630,2">
            <v:shape style="position:absolute;left:9198;top:186;width:630;height:2" coordorigin="9198,186" coordsize="630,0" path="m9198,186l9828,186e" filled="f" stroked="t" strokeweight="2.863833pt" strokecolor="#5B6460">
              <v:path arrowok="t"/>
            </v:shape>
          </v:group>
          <w10:wrap type="none"/>
        </w:pict>
      </w:r>
      <w:r>
        <w:rPr/>
        <w:pict>
          <v:group style="position:absolute;margin-left:297.176239pt;margin-top:106.016106pt;width:.1pt;height:12.115723pt;mso-position-horizontal-relative:page;mso-position-vertical-relative:paragraph;z-index:-15453" coordorigin="5944,2120" coordsize="2,242">
            <v:shape style="position:absolute;left:5944;top:2120;width:2;height:242" coordorigin="5944,2120" coordsize="0,242" path="m5944,2363l5944,2120e" filled="f" stroked="t" strokeweight="1.495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15"/>
          <w:position w:val="-1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360" w:bottom="280" w:left="160" w:right="40"/>
        </w:sectPr>
      </w:pPr>
      <w:rPr/>
    </w:p>
    <w:p>
      <w:pPr>
        <w:spacing w:before="73" w:after="0" w:line="240" w:lineRule="auto"/>
        <w:ind w:left="5047" w:right="-71"/>
        <w:jc w:val="left"/>
        <w:tabs>
          <w:tab w:pos="8020" w:val="left"/>
          <w:tab w:pos="876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7.642365pt;margin-top:-21.140602pt;width:6.831146pt;height:11.805011pt;mso-position-horizontal-relative:page;mso-position-vertical-relative:paragraph;z-index:-15458" type="#_x0000_t202" filled="f" stroked="f">
            <v:textbox inset="0,0,0,0">
              <w:txbxContent>
                <w:p>
                  <w:pPr>
                    <w:spacing w:before="0" w:after="0" w:line="51" w:lineRule="exact"/>
                    <w:ind w:right="-20"/>
                    <w:jc w:val="left"/>
                    <w:rPr>
                      <w:rFonts w:ascii="Arial" w:hAnsi="Arial" w:cs="Arial" w:eastAsia="Arial"/>
                      <w:sz w:val="5"/>
                      <w:szCs w:val="5"/>
                    </w:rPr>
                  </w:pPr>
                  <w:rPr/>
                  <w:r>
                    <w:rPr>
                      <w:rFonts w:ascii="Arial" w:hAnsi="Arial" w:cs="Arial" w:eastAsia="Arial"/>
                      <w:sz w:val="5"/>
                      <w:szCs w:val="5"/>
                      <w:color w:val="B3B3B3"/>
                      <w:spacing w:val="0"/>
                      <w:w w:val="477"/>
                    </w:rPr>
                    <w:t>·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8.045135pt;margin-top:-21.528837pt;width:6.111699pt;height:12.607308pt;mso-position-horizontal-relative:page;mso-position-vertical-relative:paragraph;z-index:-15457" type="#_x0000_t202" filled="f" stroked="f">
            <v:textbox inset="0,0,0,0">
              <w:txbxContent>
                <w:p>
                  <w:pPr>
                    <w:spacing w:before="0" w:after="0" w:line="61" w:lineRule="exact"/>
                    <w:ind w:left="19" w:right="-20"/>
                    <w:jc w:val="left"/>
                    <w:rPr>
                      <w:rFonts w:ascii="Times New Roman" w:hAnsi="Times New Roman" w:cs="Times New Roman" w:eastAsia="Times New Roman"/>
                      <w:sz w:val="6"/>
                      <w:szCs w:val="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B3B3B3"/>
                      <w:spacing w:val="0"/>
                      <w:w w:val="424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506.779175pt;margin-top:-15.641891pt;width:2.983159pt;height:36.502989pt;mso-position-horizontal-relative:page;mso-position-vertical-relative:paragraph;z-index:-15455" coordorigin="10136,-313" coordsize="60,730">
            <v:group style="position:absolute;left:10148;top:-301;width:2;height:225" coordorigin="10148,-301" coordsize="2,225">
              <v:shape style="position:absolute;left:10148;top:-301;width:2;height:225" coordorigin="10148,-301" coordsize="0,225" path="m10148,-76l10148,-301e" filled="f" stroked="t" strokeweight="1.193264pt" strokecolor="#777CBC">
                <v:path arrowok="t"/>
              </v:shape>
            </v:group>
            <v:group style="position:absolute;left:10171;top:-76;width:2;height:302" coordorigin="10171,-76" coordsize="2,302">
              <v:shape style="position:absolute;left:10171;top:-76;width:2;height:302" coordorigin="10171,-76" coordsize="0,302" path="m10171,226l10171,-76e" filled="f" stroked="t" strokeweight=".715958pt" strokecolor="#ACAFCC">
                <v:path arrowok="t"/>
              </v:shape>
            </v:group>
            <v:group style="position:absolute;left:10186;top:-47;width:2;height:263" coordorigin="10186,-47" coordsize="2,263">
              <v:shape style="position:absolute;left:10186;top:-47;width:2;height:263" coordorigin="10186,-47" coordsize="0,263" path="m10186,216l10186,-47e" filled="f" stroked="t" strokeweight=".715958pt" strokecolor="#AFB3CF">
                <v:path arrowok="t"/>
              </v:shape>
            </v:group>
            <v:group style="position:absolute;left:10186;top:-129;width:2;height:536" coordorigin="10186,-129" coordsize="2,536">
              <v:shape style="position:absolute;left:10186;top:-129;width:2;height:536" coordorigin="10186,-129" coordsize="0,536" path="m10186,408l10186,-129e" filled="f" stroked="t" strokeweight=".954611pt" strokecolor="#979CB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51.902496pt;margin-top:-7.263399pt;width:1.670569pt;height:17.830190pt;mso-position-horizontal-relative:page;mso-position-vertical-relative:paragraph;z-index:-15454" coordorigin="3038,-145" coordsize="33,357">
            <v:group style="position:absolute;left:3050;top:-133;width:2;height:86" coordorigin="3050,-133" coordsize="2,86">
              <v:shape style="position:absolute;left:3050;top:-133;width:2;height:86" coordorigin="3050,-133" coordsize="0,86" path="m3050,-47l3050,-133e" filled="f" stroked="t" strokeweight="1.193264pt" strokecolor="#2F3B97">
                <v:path arrowok="t"/>
              </v:shape>
            </v:group>
            <v:group style="position:absolute;left:3057;top:-76;width:2;height:273" coordorigin="3057,-76" coordsize="2,273">
              <v:shape style="position:absolute;left:3057;top:-76;width:2;height:273" coordorigin="3057,-76" coordsize="0,273" path="m3057,197l3057,-76e" filled="f" stroked="t" strokeweight="1.431917pt" strokecolor="#3B449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54.068695pt;margin-top:-87.67984pt;width:6.318675pt;height:37.517092pt;mso-position-horizontal-relative:page;mso-position-vertical-relative:paragraph;z-index:-15452" coordorigin="9081,-1754" coordsize="126,750">
            <v:shape style="position:absolute;left:9081;top:-1754;width:126;height:750" coordorigin="9081,-1754" coordsize="126,750" path="m9081,-1754l9208,-1754,9208,-1003,9081,-1003,9081,-1754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22.471832pt;margin-top:-71.552361pt;width:.1pt;height:32.06006pt;mso-position-horizontal-relative:page;mso-position-vertical-relative:paragraph;z-index:-15451" coordorigin="8449,-1431" coordsize="2,641">
            <v:shape style="position:absolute;left:8449;top:-1431;width:2;height:641" coordorigin="8449,-1431" coordsize="0,641" path="m8449,-790l8449,-1431e" filled="f" stroked="t" strokeweight=".1pt" strokecolor="#EDEDED">
              <v:path arrowok="t"/>
            </v:shape>
          </v:group>
          <w10:wrap type="none"/>
        </w:pict>
      </w:r>
      <w:r>
        <w:rPr/>
        <w:pict>
          <v:group style="position:absolute;margin-left:444.783508pt;margin-top:-46.740932pt;width:.1pt;height:21.281251pt;mso-position-horizontal-relative:page;mso-position-vertical-relative:paragraph;z-index:-15450" coordorigin="8896,-935" coordsize="2,426">
            <v:shape style="position:absolute;left:8896;top:-935;width:2;height:426" coordorigin="8896,-935" coordsize="0,426" path="m8896,-509l8896,-935e" filled="f" stroked="t" strokeweight="2.71072pt" strokecolor="#EDEDED">
              <v:path arrowok="t"/>
            </v:shape>
          </v:group>
          <w10:wrap type="none"/>
        </w:pict>
      </w:r>
      <w:r>
        <w:rPr/>
        <w:pict>
          <v:group style="position:absolute;margin-left:491.483368pt;margin-top:-38.378582pt;width:4.243989pt;height:30.724754pt;mso-position-horizontal-relative:page;mso-position-vertical-relative:paragraph;z-index:-15449" coordorigin="9830,-768" coordsize="85,614">
            <v:group style="position:absolute;left:9865;top:-732;width:2;height:402" coordorigin="9865,-732" coordsize="2,402">
              <v:shape style="position:absolute;left:9865;top:-732;width:2;height:402" coordorigin="9865,-732" coordsize="0,402" path="m9865,-330l9865,-732e" filled="f" stroked="t" strokeweight="3.550691pt" strokecolor="#EDEDED">
                <v:path arrowok="t"/>
              </v:shape>
            </v:group>
            <v:group style="position:absolute;left:9881;top:-663;width:2;height:205" coordorigin="9881,-663" coordsize="2,205">
              <v:shape style="position:absolute;left:9881;top:-663;width:2;height:205" coordorigin="9881,-663" coordsize="0,205" path="m9881,-458l9881,-663e" filled="f" stroked="t" strokeweight="3.403225pt" strokecolor="#EDEDED">
                <v:path arrowok="t"/>
              </v:shape>
            </v:group>
            <v:group style="position:absolute;left:9851;top:-438;width:2;height:264" coordorigin="9851,-438" coordsize="2,264">
              <v:shape style="position:absolute;left:9851;top:-438;width:2;height:264" coordorigin="9851,-438" coordsize="0,264" path="m9851,-174l9851,-438e" filled="f" stroked="t" strokeweight="2.064700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28.447388pt;margin-top:-33.135468pt;width:.1pt;height:10.231934pt;mso-position-horizontal-relative:page;mso-position-vertical-relative:paragraph;z-index:-15448" coordorigin="8569,-663" coordsize="2,205">
            <v:shape style="position:absolute;left:8569;top:-663;width:2;height:205" coordorigin="8569,-663" coordsize="0,205" path="m8569,-458l8569,-663e" filled="f" stroked="t" strokeweight="2.073625pt" strokecolor="#EDEDED">
              <v:path arrowok="t"/>
            </v:shape>
          </v:group>
          <w10:wrap type="none"/>
        </w:pict>
      </w:r>
      <w:r>
        <w:rPr/>
        <w:pict>
          <v:group style="position:absolute;margin-left:453.201569pt;margin-top:-33.135468pt;width:.1pt;height:10.231934pt;mso-position-horizontal-relative:page;mso-position-vertical-relative:paragraph;z-index:-15447" coordorigin="9064,-663" coordsize="2,205">
            <v:shape style="position:absolute;left:9064;top:-663;width:2;height:205" coordorigin="9064,-663" coordsize="0,205" path="m9064,-458l9064,-663e" filled="f" stroked="t" strokeweight="3.271825pt" strokecolor="#EDEDED">
              <v:path arrowok="t"/>
            </v:shape>
          </v:group>
          <w10:wrap type="none"/>
        </w:pict>
      </w:r>
      <w:r>
        <w:rPr/>
        <w:pict>
          <v:group style="position:absolute;margin-left:399.802032pt;margin-top:-21.753973pt;width:1.447325pt;height:3.580322pt;mso-position-horizontal-relative:page;mso-position-vertical-relative:paragraph;z-index:-15446" coordorigin="7996,-435" coordsize="29,72">
            <v:shape style="position:absolute;left:7996;top:-435;width:29;height:72" coordorigin="7996,-435" coordsize="29,72" path="m7996,-399l8025,-399e" filled="f" stroked="t" strokeweight="3.680322pt" strokecolor="#EDEDED">
              <v:path arrowok="t"/>
            </v:shape>
          </v:group>
          <w10:wrap type="none"/>
        </w:pict>
      </w:r>
      <w:r>
        <w:rPr/>
        <w:pict>
          <v:group style="position:absolute;margin-left:409.524872pt;margin-top:-23.469013pt;width:36.802756pt;height:52.730901pt;mso-position-horizontal-relative:page;mso-position-vertical-relative:paragraph;z-index:-15445" coordorigin="8190,-469" coordsize="736,1055">
            <v:group style="position:absolute;left:8347;top:-434;width:79;height:68" coordorigin="8347,-434" coordsize="79,68">
              <v:shape style="position:absolute;left:8347;top:-434;width:79;height:68" coordorigin="8347,-434" coordsize="79,68" path="m8347,-400l8426,-400e" filled="f" stroked="t" strokeweight="3.510645pt" strokecolor="#EDEDED">
                <v:path arrowok="t"/>
              </v:shape>
            </v:group>
            <v:group style="position:absolute;left:8392;top:-405;width:97;height:218" coordorigin="8392,-405" coordsize="97,218">
              <v:shape style="position:absolute;left:8392;top:-405;width:97;height:218" coordorigin="8392,-405" coordsize="97,218" path="m8392,-405l8489,-405,8489,-187,8392,-187,8392,-405e" filled="t" fillcolor="#EDEDED" stroked="f">
                <v:path arrowok="t"/>
                <v:fill/>
              </v:shape>
            </v:group>
            <v:group style="position:absolute;left:8710;top:-404;width:115;height:2" coordorigin="8710,-404" coordsize="115,2">
              <v:shape style="position:absolute;left:8710;top:-404;width:115;height:2" coordorigin="8710,-404" coordsize="115,0" path="m8710,-404l8825,-404e" filled="f" stroked="t" strokeweight="4.138574pt" strokecolor="#EDEDED">
                <v:path arrowok="t"/>
              </v:shape>
            </v:group>
            <v:group style="position:absolute;left:8761;top:-401;width:122;height:116" coordorigin="8761,-401" coordsize="122,116">
              <v:shape style="position:absolute;left:8761;top:-401;width:122;height:116" coordorigin="8761,-401" coordsize="122,116" path="m8761,-401l8883,-401,8883,-286,8761,-286,8761,-401xe" filled="t" fillcolor="#EDEDED" stroked="f">
                <v:path arrowok="t"/>
                <v:fill/>
              </v:shape>
            </v:group>
            <v:group style="position:absolute;left:8530;top:-286;width:374;height:382" coordorigin="8530,-286" coordsize="374,382">
              <v:shape style="position:absolute;left:8530;top:-286;width:374;height:382" coordorigin="8530,-286" coordsize="374,382" path="m8530,-286l8905,-286,8905,96,8530,96,8530,-286e" filled="t" fillcolor="#EDEDED" stroked="f">
                <v:path arrowok="t"/>
                <v:fill/>
              </v:shape>
            </v:group>
            <v:group style="position:absolute;left:8802;top:-71;width:125;height:150" coordorigin="8802,-71" coordsize="125,150">
              <v:shape style="position:absolute;left:8802;top:-71;width:125;height:150" coordorigin="8802,-71" coordsize="125,150" path="m8802,-71l8927,-71,8927,80,8802,80,8802,-71e" filled="t" fillcolor="#EDEDED" stroked="f">
                <v:path arrowok="t"/>
                <v:fill/>
              </v:shape>
            </v:group>
            <v:group style="position:absolute;left:8253;top:-71;width:2;height:150" coordorigin="8253,-71" coordsize="2,150">
              <v:shape style="position:absolute;left:8253;top:-71;width:2;height:150" coordorigin="8253,-71" coordsize="0,150" path="m8253,80l8253,-71e" filled="f" stroked="t" strokeweight="3.51264pt" strokecolor="#EDEDED">
                <v:path arrowok="t"/>
              </v:shape>
            </v:group>
            <v:group style="position:absolute;left:8190;top:69;width:95;height:136" coordorigin="8190,69" coordsize="95,136">
              <v:shape style="position:absolute;left:8190;top:69;width:95;height:136" coordorigin="8190,69" coordsize="95,136" path="m8190,69l8286,69,8286,206,8190,206,8190,69e" filled="t" fillcolor="#EDEDED" stroked="f">
                <v:path arrowok="t"/>
                <v:fill/>
              </v:shape>
            </v:group>
            <v:group style="position:absolute;left:8353;top:-71;width:113;height:150" coordorigin="8353,-71" coordsize="113,150">
              <v:shape style="position:absolute;left:8353;top:-71;width:113;height:150" coordorigin="8353,-71" coordsize="113,150" path="m8353,-71l8466,-71,8466,80,8353,80,8353,-71e" filled="t" fillcolor="#EDEDED" stroked="f">
                <v:path arrowok="t"/>
                <v:fill/>
              </v:shape>
            </v:group>
            <v:group style="position:absolute;left:8344;top:69;width:215;height:136" coordorigin="8344,69" coordsize="215,136">
              <v:shape style="position:absolute;left:8344;top:69;width:215;height:136" coordorigin="8344,69" coordsize="215,136" path="m8344,69l8559,69,8559,206,8344,206,8344,69e" filled="t" fillcolor="#EDEDED" stroked="f">
                <v:path arrowok="t"/>
                <v:fill/>
              </v:shape>
            </v:group>
            <v:group style="position:absolute;left:8519;top:174;width:2;height:377" coordorigin="8519,174" coordsize="2,377">
              <v:shape style="position:absolute;left:8519;top:174;width:2;height:377" coordorigin="8519,174" coordsize="0,377" path="m8519,551l8519,174e" filled="f" stroked="t" strokeweight="3.425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04.565186pt;margin-top:733.744263pt;width:.1pt;height:7.503418pt;mso-position-horizontal-relative:page;mso-position-vertical-relative:page;z-index:-15444" coordorigin="8091,14675" coordsize="2,150">
            <v:shape style="position:absolute;left:8091;top:14675;width:2;height:150" coordorigin="8091,14675" coordsize="0,150" path="m8091,14675l8091,14825,8091,14675x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61.795074pt;margin-top:-4.421687pt;width:3.22456pt;height:19.918768pt;mso-position-horizontal-relative:page;mso-position-vertical-relative:paragraph;z-index:-15443" coordorigin="9236,-88" coordsize="64,398">
            <v:group style="position:absolute;left:9275;top:-72;width:2;height:158" coordorigin="9275,-72" coordsize="2,158">
              <v:shape style="position:absolute;left:9275;top:-72;width:2;height:158" coordorigin="9275,-72" coordsize="0,158" path="m9275,85l9275,-72e" filled="f" stroked="t" strokeweight="1.61206pt" strokecolor="#EDEDED">
                <v:path arrowok="t"/>
              </v:shape>
            </v:group>
            <v:group style="position:absolute;left:9268;top:59;width:2;height:218" coordorigin="9268,59" coordsize="2,218">
              <v:shape style="position:absolute;left:9268;top:59;width:2;height:218" coordorigin="9268,59" coordsize="0,218" path="m9268,278l9268,59e" filled="f" stroked="t" strokeweight="3.22456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89.286316pt;margin-top:-3.527033pt;width:.1pt;height:7.503418pt;mso-position-horizontal-relative:page;mso-position-vertical-relative:paragraph;z-index:-15442" coordorigin="9786,-71" coordsize="2,150">
            <v:shape style="position:absolute;left:9786;top:-71;width:2;height:150" coordorigin="9786,-71" coordsize="0,150" path="m9786,80l9786,-71e" filled="f" stroked="t" strokeweight="4.0611pt" strokecolor="#EDEDED">
              <v:path arrowok="t"/>
            </v:shape>
          </v:group>
          <w10:wrap type="none"/>
        </w:pict>
      </w:r>
      <w:r>
        <w:rPr/>
        <w:pict>
          <v:group style="position:absolute;margin-left:440.751617pt;margin-top:8.702708pt;width:4.9pt;height:18.846681pt;mso-position-horizontal-relative:page;mso-position-vertical-relative:paragraph;z-index:-15441" coordorigin="8815,174" coordsize="98,377">
            <v:shape style="position:absolute;left:8815;top:174;width:98;height:377" coordorigin="8815,174" coordsize="98,377" path="m8815,174l8913,174,8913,551,8815,551,8815,174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60.188293pt;margin-top:18.372013pt;width:.1pt;height:6.024903pt;mso-position-horizontal-relative:page;mso-position-vertical-relative:paragraph;z-index:-15440" coordorigin="9204,367" coordsize="2,120">
            <v:shape style="position:absolute;left:9204;top:367;width:2;height:120" coordorigin="9204,367" coordsize="0,120" path="m9204,488l9204,367e" filled="f" stroked="t" strokeweight="1.88875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.245229pt;margin-top:22.862415pt;width:575.272505pt;height:782.788358pt;mso-position-horizontal-relative:page;mso-position-vertical-relative:page;z-index:-15439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1355" w:hRule="exact"/>
                    </w:trPr>
                    <w:tc>
                      <w:tcPr>
                        <w:tcW w:w="1731" w:type="dxa"/>
                        <w:gridSpan w:val="4"/>
                        <w:tcBorders>
                          <w:top w:val="single" w:sz="3.818448" w:space="0" w:color="606060"/>
                          <w:bottom w:val="single" w:sz="7.636888" w:space="0" w:color="676767"/>
                          <w:left w:val="single" w:sz="5.727664" w:space="0" w:color="575757"/>
                          <w:right w:val="single" w:sz="7.636888" w:space="0" w:color="7C7C7C"/>
                        </w:tcBorders>
                      </w:tcPr>
                      <w:p>
                        <w:pPr>
                          <w:spacing w:before="0" w:after="0" w:line="869" w:lineRule="exact"/>
                          <w:ind w:left="665" w:right="238"/>
                          <w:jc w:val="center"/>
                          <w:rPr>
                            <w:rFonts w:ascii="Times New Roman" w:hAnsi="Times New Roman" w:cs="Times New Roman" w:eastAsia="Times New Roman"/>
                            <w:sz w:val="94"/>
                            <w:szCs w:val="94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94"/>
                            <w:szCs w:val="94"/>
                            <w:color w:val="282828"/>
                            <w:spacing w:val="0"/>
                            <w:w w:val="130"/>
                            <w:b/>
                            <w:bCs/>
                            <w:position w:val="1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4"/>
                            <w:szCs w:val="9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27" w:lineRule="exact"/>
                          <w:ind w:left="442" w:right="159"/>
                          <w:jc w:val="center"/>
                          <w:rPr>
                            <w:rFonts w:ascii="Arial" w:hAnsi="Arial" w:cs="Arial" w:eastAsia="Arial"/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383838"/>
                            <w:spacing w:val="0"/>
                            <w:w w:val="103"/>
                            <w:b/>
                            <w:bCs/>
                          </w:rPr>
                          <w:t>BÜYÜKSEHIR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48" w:lineRule="exact"/>
                          <w:ind w:left="490" w:right="198"/>
                          <w:jc w:val="center"/>
                          <w:rPr>
                            <w:rFonts w:ascii="Arial" w:hAnsi="Arial" w:cs="Arial" w:eastAsia="Arial"/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383838"/>
                            <w:spacing w:val="0"/>
                            <w:w w:val="107"/>
                          </w:rPr>
                          <w:t>BELEDIYESI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354" w:type="dxa"/>
                        <w:gridSpan w:val="6"/>
                        <w:tcBorders>
                          <w:top w:val="single" w:sz="5.727664" w:space="0" w:color="606060"/>
                          <w:bottom w:val="single" w:sz="5.727664" w:space="0" w:color="606060"/>
                          <w:left w:val="single" w:sz="7.636888" w:space="0" w:color="7C7C7C"/>
                          <w:right w:val="nil" w:sz="6" w:space="0" w:color="auto"/>
                        </w:tcBorders>
                      </w:tcPr>
                      <w:p>
                        <w:pPr>
                          <w:spacing w:before="1" w:after="0" w:line="190" w:lineRule="exact"/>
                          <w:jc w:val="left"/>
                          <w:rPr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sz w:val="19"/>
                            <w:szCs w:val="19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496" w:right="1364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3"/>
                          </w:rPr>
                          <w:t>İZMİR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"/>
                            <w:w w:val="11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3"/>
                          </w:rPr>
                          <w:t>BÜYÜKŞEHİR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5"/>
                            <w:w w:val="11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3"/>
                          </w:rPr>
                          <w:t>BELEDİYESİ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35" w:after="0" w:line="240" w:lineRule="auto"/>
                          <w:ind w:left="1603" w:right="1499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2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5"/>
                            <w:w w:val="11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2"/>
                          </w:rPr>
                          <w:t>DAİRESi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6"/>
                            <w:w w:val="11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2"/>
                          </w:rPr>
                          <w:t>BAŞKANLIÖI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35" w:after="0" w:line="240" w:lineRule="auto"/>
                          <w:ind w:left="904" w:right="925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5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7"/>
                            <w:w w:val="11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5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5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"/>
                            <w:w w:val="11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3"/>
                          </w:rPr>
                          <w:t>Müdahale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"/>
                            <w:w w:val="11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Şub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4"/>
                          </w:rPr>
                          <w:t>Müdürlüğü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30" w:after="0" w:line="240" w:lineRule="auto"/>
                          <w:ind w:left="2266" w:right="2187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1"/>
                            <w:w w:val="113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3"/>
                          </w:rPr>
                          <w:t>ANGl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3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1"/>
                            <w:w w:val="11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3"/>
                          </w:rPr>
                          <w:t>RAPORU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342" w:type="dxa"/>
                        <w:tcBorders>
                          <w:top w:val="single" w:sz="5.727664" w:space="0" w:color="606060"/>
                          <w:bottom w:val="single" w:sz="5.727664" w:space="0" w:color="5B5B5B"/>
                          <w:left w:val="nil" w:sz="6" w:space="0" w:color="auto"/>
                          <w:right w:val="single" w:sz="5.727664" w:space="0" w:color="606060"/>
                        </w:tcBorders>
                      </w:tcPr>
                      <w:p>
                        <w:pPr>
                          <w:spacing w:before="0" w:after="0" w:line="958" w:lineRule="exact"/>
                          <w:ind w:left="702" w:right="-20"/>
                          <w:jc w:val="left"/>
                          <w:rPr>
                            <w:rFonts w:ascii="Arial" w:hAnsi="Arial" w:cs="Arial" w:eastAsia="Arial"/>
                            <w:sz w:val="86"/>
                            <w:szCs w:val="8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86"/>
                            <w:szCs w:val="86"/>
                            <w:color w:val="5B5B5B"/>
                            <w:spacing w:val="0"/>
                            <w:w w:val="142"/>
                            <w:b/>
                            <w:bCs/>
                            <w:position w:val="-1"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86"/>
                            <w:szCs w:val="8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1428" w:type="dxa"/>
                        <w:gridSpan w:val="11"/>
                        <w:tcBorders>
                          <w:top w:val="nil" w:sz="6" w:space="0" w:color="auto"/>
                          <w:bottom w:val="single" w:sz="5.727664" w:space="0" w:color="646464"/>
                          <w:left w:val="single" w:sz="5.727664" w:space="0" w:color="575757"/>
                          <w:right w:val="single" w:sz="5.727664" w:space="0" w:color="606060"/>
                        </w:tcBorders>
                      </w:tcPr>
                      <w:p>
                        <w:pPr>
                          <w:spacing w:before="6" w:after="0" w:line="226" w:lineRule="exact"/>
                          <w:ind w:left="1" w:right="-20"/>
                          <w:jc w:val="left"/>
                          <w:tabs>
                            <w:tab w:pos="1260" w:val="left"/>
                            <w:tab w:pos="4720" w:val="left"/>
                            <w:tab w:pos="67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5"/>
                            <w:w w:val="101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65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07.03.2017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  <w:position w:val="-1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-8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Sıra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7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No: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7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9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100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4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"/>
                            <w:w w:val="100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19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7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9"/>
                            <w:position w:val="-2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2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5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119"/>
                            <w:position w:val="-2"/>
                          </w:rPr>
                          <w:t>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65"/>
                            <w:position w:val="-2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5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114"/>
                            <w:position w:val="-2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1428" w:type="dxa"/>
                        <w:gridSpan w:val="11"/>
                        <w:tcBorders>
                          <w:top w:val="single" w:sz="5.727664" w:space="0" w:color="646464"/>
                          <w:bottom w:val="nil" w:sz="6" w:space="0" w:color="auto"/>
                          <w:left w:val="single" w:sz="5.727664" w:space="0" w:color="575757"/>
                          <w:right w:val="single" w:sz="5.727664" w:space="0" w:color="606060"/>
                        </w:tcBorders>
                      </w:tcPr>
                      <w:p>
                        <w:pPr>
                          <w:spacing w:before="9" w:after="0" w:line="240" w:lineRule="auto"/>
                          <w:ind w:left="11" w:right="-20"/>
                          <w:jc w:val="left"/>
                          <w:tabs>
                            <w:tab w:pos="3880" w:val="left"/>
                            <w:tab w:pos="47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5"/>
                            <w:w w:val="84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98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-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07.03.2017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-4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8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1535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Alan: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</w:rPr>
                          <w:t>Tol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5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SLM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11428" w:type="dxa"/>
                        <w:gridSpan w:val="11"/>
                        <w:tcBorders>
                          <w:top w:val="nil" w:sz="6" w:space="0" w:color="auto"/>
                          <w:bottom w:val="nil" w:sz="6" w:space="0" w:color="auto"/>
                          <w:left w:val="single" w:sz="5.727664" w:space="0" w:color="575757"/>
                          <w:right w:val="single" w:sz="5.727664" w:space="0" w:color="606060"/>
                        </w:tcBorders>
                      </w:tcPr>
                      <w:p>
                        <w:pPr>
                          <w:spacing w:before="16" w:after="0" w:line="240" w:lineRule="auto"/>
                          <w:ind w:left="1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Bildirile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Adre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100"/>
                          </w:rPr>
                          <w:t>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ımpaşa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9"/>
                            <w:w w:val="100"/>
                          </w:rPr>
                          <w:t>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100"/>
                          </w:rPr>
                          <w:t>.Sef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6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rbe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Tarlası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Açı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Alan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2"/>
                          </w:rPr>
                          <w:t>-MENEMEN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1428" w:type="dxa"/>
                        <w:gridSpan w:val="11"/>
                        <w:tcBorders>
                          <w:top w:val="nil" w:sz="6" w:space="0" w:color="auto"/>
                          <w:bottom w:val="nil" w:sz="6" w:space="0" w:color="auto"/>
                          <w:left w:val="single" w:sz="5.727664" w:space="0" w:color="575757"/>
                          <w:right w:val="single" w:sz="5.727664" w:space="0" w:color="606060"/>
                        </w:tcBorders>
                      </w:tcPr>
                      <w:p>
                        <w:pPr>
                          <w:spacing w:before="14" w:after="0" w:line="240" w:lineRule="auto"/>
                          <w:ind w:left="11" w:right="-20"/>
                          <w:jc w:val="left"/>
                          <w:tabs>
                            <w:tab w:pos="16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"/>
                            <w:w w:val="100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4"/>
                            <w:w w:val="100"/>
                          </w:rPr>
                          <w:t>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5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10"/>
                            <w:w w:val="100"/>
                          </w:rPr>
                          <w:t>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ım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aşa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Mah.Seferbe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Tarlası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Açı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Alan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8E9090"/>
                            <w:spacing w:val="0"/>
                            <w:w w:val="218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8E9090"/>
                            <w:spacing w:val="-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</w:rPr>
                          <w:t>MENEMEN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11428" w:type="dxa"/>
                        <w:gridSpan w:val="11"/>
                        <w:tcBorders>
                          <w:top w:val="nil" w:sz="6" w:space="0" w:color="auto"/>
                          <w:bottom w:val="nil" w:sz="6" w:space="0" w:color="auto"/>
                          <w:left w:val="single" w:sz="5.727664" w:space="0" w:color="575757"/>
                          <w:right w:val="single" w:sz="5.727664" w:space="0" w:color="606060"/>
                        </w:tcBorders>
                      </w:tcPr>
                      <w:p>
                        <w:pPr>
                          <w:spacing w:before="14" w:after="0" w:line="240" w:lineRule="auto"/>
                          <w:ind w:left="6" w:right="-20"/>
                          <w:jc w:val="left"/>
                          <w:tabs>
                            <w:tab w:pos="1620" w:val="left"/>
                            <w:tab w:pos="3980" w:val="left"/>
                            <w:tab w:pos="71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Çö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Sebebi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Açı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</w:rPr>
                          <w:t>Ateş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34" w:hRule="exact"/>
                    </w:trPr>
                    <w:tc>
                      <w:tcPr>
                        <w:tcW w:w="2754" w:type="dxa"/>
                        <w:vMerge w:val="restart"/>
                        <w:gridSpan w:val="5"/>
                        <w:tcBorders>
                          <w:top w:val="nil" w:sz="6" w:space="0" w:color="auto"/>
                          <w:left w:val="single" w:sz="5.727664" w:space="0" w:color="575757"/>
                          <w:right w:val="nil" w:sz="6" w:space="0" w:color="auto"/>
                        </w:tcBorders>
                      </w:tcPr>
                      <w:p>
                        <w:pPr>
                          <w:spacing w:before="13" w:after="0" w:line="240" w:lineRule="auto"/>
                          <w:ind w:left="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Binada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11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174" w:type="dxa"/>
                        <w:vMerge w:val="restart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right w:val="single" w:sz="7.636888" w:space="0" w:color="6B6B6B"/>
                        </w:tcBorders>
                      </w:tcPr>
                      <w:p>
                        <w:pPr>
                          <w:spacing w:before="3" w:after="0" w:line="240" w:lineRule="auto"/>
                          <w:ind w:left="9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0"/>
                            <w:w w:val="94"/>
                          </w:rPr>
                          <w:t>Yapını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0"/>
                            <w:w w:val="94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15"/>
                            <w:w w:val="9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0"/>
                            <w:w w:val="99"/>
                          </w:rPr>
                          <w:t>Şekl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1"/>
                            <w:w w:val="99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B5B5B"/>
                            <w:spacing w:val="0"/>
                            <w:w w:val="12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91" w:lineRule="exact"/>
                          <w:ind w:left="6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-16"/>
                            <w:u w:val="single" w:color="6B6B6B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-16"/>
                            <w:u w:val="single" w:color="6B6B6B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0"/>
                            <w:w w:val="100"/>
                            <w:u w:val="single" w:color="6B6B6B"/>
                            <w:position w:val="-1"/>
                          </w:rPr>
                          <w:t>Betonan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0"/>
                            <w:w w:val="100"/>
                            <w:u w:val="single" w:color="6B6B6B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2"/>
                            <w:w w:val="100"/>
                            <w:u w:val="single" w:color="6B6B6B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2"/>
                            <w:w w:val="100"/>
                            <w:u w:val="single" w:color="6B6B6B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2"/>
                            <w:w w:val="100"/>
                            <w:u w:val="single" w:color="6B6B6B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B5B5B"/>
                            <w:spacing w:val="0"/>
                            <w:w w:val="100"/>
                            <w:u w:val="single" w:color="6B6B6B"/>
                            <w:position w:val="-1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B5B5B"/>
                            <w:spacing w:val="0"/>
                            <w:w w:val="100"/>
                            <w:u w:val="single" w:color="6B6B6B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B5B5B"/>
                            <w:spacing w:val="9"/>
                            <w:w w:val="100"/>
                            <w:u w:val="single" w:color="6B6B6B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0"/>
                            <w:w w:val="78"/>
                            <w:u w:val="single" w:color="6B6B6B"/>
                            <w:position w:val="-1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0"/>
                            <w:w w:val="78"/>
                            <w:u w:val="single" w:color="6B6B6B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-35"/>
                            <w:w w:val="100"/>
                            <w:u w:val="single" w:color="6B6B6B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-35"/>
                            <w:w w:val="100"/>
                            <w:u w:val="single" w:color="6B6B6B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-35"/>
                            <w:w w:val="100"/>
                            <w:u w:val="single" w:color="6B6B6B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B5B5B"/>
                            <w:spacing w:val="0"/>
                            <w:w w:val="100"/>
                            <w:u w:val="single" w:color="6B6B6B"/>
                            <w:position w:val="-1"/>
                          </w:rPr>
                          <w:t>agi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B5B5B"/>
                            <w:spacing w:val="0"/>
                            <w:w w:val="100"/>
                            <w:u w:val="single" w:color="6B6B6B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B5B5B"/>
                            <w:spacing w:val="0"/>
                            <w:w w:val="100"/>
                            <w:u w:val="single" w:color="6B6B6B"/>
                            <w:position w:val="-1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B5B5B"/>
                            <w:spacing w:val="0"/>
                            <w:w w:val="100"/>
                            <w:u w:val="single" w:color="6B6B6B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B5B5B"/>
                            <w:spacing w:val="11"/>
                            <w:w w:val="100"/>
                            <w:u w:val="single" w:color="6B6B6B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B4B4B"/>
                            <w:spacing w:val="0"/>
                            <w:w w:val="100"/>
                            <w:u w:val="single" w:color="6B6B6B"/>
                            <w:position w:val="-1"/>
                          </w:rPr>
                          <w:t>Ahşap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B4B4B"/>
                            <w:spacing w:val="0"/>
                            <w:w w:val="100"/>
                            <w:u w:val="single" w:color="6B6B6B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B4B4B"/>
                            <w:spacing w:val="37"/>
                            <w:w w:val="100"/>
                            <w:u w:val="single" w:color="6B6B6B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B5B5B"/>
                            <w:spacing w:val="0"/>
                            <w:w w:val="95"/>
                            <w:u w:val="single" w:color="6B6B6B"/>
                            <w:position w:val="-1"/>
                          </w:rPr>
                          <w:t>Çe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B5B5B"/>
                            <w:spacing w:val="0"/>
                            <w:w w:val="95"/>
                            <w:u w:val="single" w:color="6B6B6B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B5B5B"/>
                            <w:spacing w:val="0"/>
                            <w:w w:val="95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B5B5B"/>
                            <w:spacing w:val="0"/>
                            <w:w w:val="95"/>
                            <w:position w:val="-1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B5B5B"/>
                            <w:spacing w:val="-21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0"/>
                            <w:w w:val="100"/>
                            <w:position w:val="-1"/>
                          </w:rPr>
                          <w:t>ik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0"/>
                            <w:w w:val="100"/>
                            <w:position w:val="-1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29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0"/>
                            <w:w w:val="91"/>
                            <w:position w:val="-2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9"/>
                            <w:w w:val="90"/>
                            <w:position w:val="-2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B5B5B"/>
                            <w:spacing w:val="-7"/>
                            <w:w w:val="106"/>
                            <w:position w:val="-2"/>
                          </w:rPr>
                          <w:t>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B3B3B3"/>
                            <w:spacing w:val="-37"/>
                            <w:w w:val="31"/>
                            <w:position w:val="-2"/>
                          </w:rPr>
                          <w:t>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B4B4B"/>
                            <w:spacing w:val="0"/>
                            <w:w w:val="99"/>
                            <w:position w:val="-2"/>
                          </w:rPr>
                          <w:t>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331" w:lineRule="exact"/>
                          <w:ind w:left="907" w:right="-20"/>
                          <w:jc w:val="left"/>
                          <w:tabs>
                            <w:tab w:pos="1500" w:val="left"/>
                          </w:tabs>
                          <w:rPr>
                            <w:rFonts w:ascii="Arial" w:hAnsi="Arial" w:cs="Arial" w:eastAsia="Arial"/>
                            <w:sz w:val="42"/>
                            <w:szCs w:val="4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42"/>
                            <w:szCs w:val="42"/>
                            <w:color w:val="4B4B4B"/>
                            <w:spacing w:val="0"/>
                            <w:w w:val="51"/>
                            <w:position w:val="-5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42"/>
                            <w:szCs w:val="42"/>
                            <w:color w:val="4B4B4B"/>
                            <w:spacing w:val="0"/>
                            <w:w w:val="100"/>
                            <w:position w:val="-5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42"/>
                            <w:szCs w:val="42"/>
                            <w:color w:val="4B4B4B"/>
                            <w:spacing w:val="0"/>
                            <w:w w:val="100"/>
                            <w:position w:val="-5"/>
                          </w:rPr>
                        </w:r>
                        <w:r>
                          <w:rPr>
                            <w:rFonts w:ascii="Arial" w:hAnsi="Arial" w:cs="Arial" w:eastAsia="Arial"/>
                            <w:sz w:val="42"/>
                            <w:szCs w:val="42"/>
                            <w:color w:val="383838"/>
                            <w:spacing w:val="0"/>
                            <w:w w:val="51"/>
                            <w:position w:val="-5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42"/>
                            <w:szCs w:val="42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5500" w:type="dxa"/>
                        <w:gridSpan w:val="4"/>
                        <w:tcBorders>
                          <w:top w:val="single" w:sz="5.727664" w:space="0" w:color="606060"/>
                          <w:bottom w:val="nil" w:sz="6" w:space="0" w:color="auto"/>
                          <w:left w:val="single" w:sz="7.636888" w:space="0" w:color="6B6B6B"/>
                          <w:right w:val="single" w:sz="5.727664" w:space="0" w:color="606060"/>
                        </w:tcBorders>
                      </w:tcPr>
                      <w:p>
                        <w:pPr>
                          <w:spacing w:before="68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Kullanım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Şekli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11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98" w:hRule="exact"/>
                    </w:trPr>
                    <w:tc>
                      <w:tcPr>
                        <w:tcW w:w="2754" w:type="dxa"/>
                        <w:vMerge/>
                        <w:gridSpan w:val="5"/>
                        <w:tcBorders>
                          <w:bottom w:val="nil" w:sz="6" w:space="0" w:color="auto"/>
                          <w:left w:val="single" w:sz="5.727664" w:space="0" w:color="575757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174" w:type="dxa"/>
                        <w:vMerge/>
                        <w:gridSpan w:val="2"/>
                        <w:tcBorders>
                          <w:bottom w:val="nil" w:sz="6" w:space="0" w:color="auto"/>
                          <w:left w:val="nil" w:sz="6" w:space="0" w:color="auto"/>
                          <w:right w:val="single" w:sz="7.636888" w:space="0" w:color="6B6B6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500" w:type="dxa"/>
                        <w:gridSpan w:val="4"/>
                        <w:tcBorders>
                          <w:top w:val="nil" w:sz="6" w:space="0" w:color="auto"/>
                          <w:bottom w:val="single" w:sz="5.727664" w:space="0" w:color="777777"/>
                          <w:left w:val="single" w:sz="7.636888" w:space="0" w:color="6B6B6B"/>
                          <w:right w:val="single" w:sz="5.727664" w:space="0" w:color="606060"/>
                        </w:tcBorders>
                      </w:tcPr>
                      <w:p>
                        <w:pPr>
                          <w:spacing w:before="9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Kontrol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Altına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Alma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0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3"/>
                            <w:w w:val="11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0"/>
                          </w:rPr>
                          <w:t>02:20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79" w:hRule="exact"/>
                    </w:trPr>
                    <w:tc>
                      <w:tcPr>
                        <w:tcW w:w="1731" w:type="dxa"/>
                        <w:gridSpan w:val="4"/>
                        <w:tcBorders>
                          <w:top w:val="nil" w:sz="6" w:space="0" w:color="auto"/>
                          <w:bottom w:val="single" w:sz="5.727664" w:space="0" w:color="747474"/>
                          <w:left w:val="single" w:sz="5.727664" w:space="0" w:color="575757"/>
                          <w:right w:val="single" w:sz="5.727664" w:space="0" w:color="4F4F4F"/>
                        </w:tcBorders>
                      </w:tcPr>
                      <w:p>
                        <w:pPr>
                          <w:spacing w:before="17" w:after="0" w:line="240" w:lineRule="auto"/>
                          <w:ind w:left="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Şeyin: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696" w:type="dxa"/>
                        <w:gridSpan w:val="7"/>
                        <w:tcBorders>
                          <w:top w:val="nil" w:sz="6" w:space="0" w:color="auto"/>
                          <w:bottom w:val="single" w:sz="5.727664" w:space="0" w:color="747474"/>
                          <w:left w:val="single" w:sz="5.727664" w:space="0" w:color="4F4F4F"/>
                          <w:right w:val="single" w:sz="5.727664" w:space="0" w:color="606060"/>
                        </w:tcBorders>
                      </w:tcPr>
                      <w:p>
                        <w:pPr>
                          <w:spacing w:before="22" w:after="0" w:line="240" w:lineRule="auto"/>
                          <w:ind w:left="-1" w:right="-20"/>
                          <w:jc w:val="left"/>
                          <w:tabs>
                            <w:tab w:pos="3180" w:val="left"/>
                            <w:tab w:pos="8780" w:val="left"/>
                          </w:tabs>
                          <w:rPr>
                            <w:rFonts w:ascii="Arial" w:hAnsi="Arial" w:cs="Arial" w:eastAsia="Arial"/>
                            <w:sz w:val="8"/>
                            <w:szCs w:val="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83"/>
                          </w:rPr>
                          <w:t>::&gt;ahibi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7"/>
                            <w:w w:val="8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-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ıKiracı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-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Kullanan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8"/>
                            <w:szCs w:val="8"/>
                            <w:color w:val="8E9090"/>
                            <w:spacing w:val="0"/>
                            <w:w w:val="100"/>
                            <w:position w:val="2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8"/>
                            <w:szCs w:val="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4" w:hRule="exact"/>
                    </w:trPr>
                    <w:tc>
                      <w:tcPr>
                        <w:tcW w:w="1731" w:type="dxa"/>
                        <w:vMerge w:val="restart"/>
                        <w:gridSpan w:val="4"/>
                        <w:tcBorders>
                          <w:top w:val="single" w:sz="5.727664" w:space="0" w:color="747474"/>
                          <w:left w:val="single" w:sz="5.727664" w:space="0" w:color="575757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4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Giden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1" w:after="0" w:line="240" w:lineRule="auto"/>
                          <w:ind w:left="1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Ekibin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696" w:type="dxa"/>
                        <w:gridSpan w:val="7"/>
                        <w:tcBorders>
                          <w:top w:val="single" w:sz="5.727664" w:space="0" w:color="747474"/>
                          <w:bottom w:val="single" w:sz="5.727664" w:space="0" w:color="5B5B5B"/>
                          <w:left w:val="single" w:sz="5.727664" w:space="0" w:color="4F4F4F"/>
                          <w:right w:val="single" w:sz="5.727664" w:space="0" w:color="606060"/>
                        </w:tcBorders>
                      </w:tcPr>
                      <w:p>
                        <w:pPr>
                          <w:spacing w:before="9" w:after="0" w:line="240" w:lineRule="auto"/>
                          <w:ind w:left="-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;\_miri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4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Başa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Cihat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ÜNVER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84" w:hRule="exact"/>
                    </w:trPr>
                    <w:tc>
                      <w:tcPr>
                        <w:tcW w:w="1731" w:type="dxa"/>
                        <w:vMerge/>
                        <w:gridSpan w:val="4"/>
                        <w:tcBorders>
                          <w:left w:val="single" w:sz="5.727664" w:space="0" w:color="575757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149" w:type="dxa"/>
                        <w:vMerge w:val="restart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right w:val="single" w:sz="7.636888" w:space="0" w:color="4B4B4B"/>
                        </w:tcBorders>
                      </w:tcPr>
                      <w:p>
                        <w:pPr>
                          <w:spacing w:before="16" w:after="0" w:line="240" w:lineRule="auto"/>
                          <w:ind w:left="1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77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1" w:after="0" w:line="240" w:lineRule="auto"/>
                          <w:ind w:left="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Plakası: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35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</w:rPr>
                          <w:t>61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8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821" w:type="dxa"/>
                        <w:gridSpan w:val="3"/>
                        <w:tcBorders>
                          <w:top w:val="single" w:sz="5.727664" w:space="0" w:color="5B5B5B"/>
                          <w:bottom w:val="nil" w:sz="6" w:space="0" w:color="auto"/>
                          <w:left w:val="single" w:sz="7.636888" w:space="0" w:color="4B4B4B"/>
                          <w:right w:val="nil" w:sz="6" w:space="0" w:color="auto"/>
                        </w:tcBorders>
                      </w:tcPr>
                      <w:p>
                        <w:pPr>
                          <w:spacing w:before="14" w:after="0" w:line="240" w:lineRule="auto"/>
                          <w:ind w:left="-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w w:val="234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66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0"/>
                            <w:w w:val="100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:20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727" w:type="dxa"/>
                        <w:gridSpan w:val="2"/>
                        <w:tcBorders>
                          <w:top w:val="single" w:sz="5.727664" w:space="0" w:color="5B5B5B"/>
                          <w:bottom w:val="single" w:sz="5.727664" w:space="0" w:color="646464"/>
                          <w:left w:val="nil" w:sz="6" w:space="0" w:color="auto"/>
                          <w:right w:val="single" w:sz="5.727664" w:space="0" w:color="676767"/>
                        </w:tcBorders>
                      </w:tcPr>
                      <w:p>
                        <w:pPr>
                          <w:spacing w:before="9" w:after="0" w:line="240" w:lineRule="auto"/>
                          <w:ind w:left="9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Varı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01:25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1731" w:type="dxa"/>
                        <w:vMerge/>
                        <w:gridSpan w:val="4"/>
                        <w:tcBorders>
                          <w:left w:val="single" w:sz="5.727664" w:space="0" w:color="575757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149" w:type="dxa"/>
                        <w:vMerge/>
                        <w:gridSpan w:val="2"/>
                        <w:tcBorders>
                          <w:left w:val="nil" w:sz="6" w:space="0" w:color="auto"/>
                          <w:right w:val="single" w:sz="7.636888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7547" w:type="dxa"/>
                        <w:gridSpan w:val="5"/>
                        <w:tcBorders>
                          <w:top w:val="nil" w:sz="6" w:space="0" w:color="auto"/>
                          <w:bottom w:val="nil" w:sz="6" w:space="0" w:color="auto"/>
                          <w:left w:val="single" w:sz="7.636888" w:space="0" w:color="4B4B4B"/>
                          <w:right w:val="single" w:sz="5.727664" w:space="0" w:color="676767"/>
                        </w:tcBorders>
                      </w:tcPr>
                      <w:p>
                        <w:pPr>
                          <w:spacing w:before="16" w:after="0" w:line="240" w:lineRule="auto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Elektri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Arıza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3" w:hRule="exact"/>
                    </w:trPr>
                    <w:tc>
                      <w:tcPr>
                        <w:tcW w:w="1731" w:type="dxa"/>
                        <w:vMerge/>
                        <w:gridSpan w:val="4"/>
                        <w:tcBorders>
                          <w:left w:val="single" w:sz="5.727664" w:space="0" w:color="575757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149" w:type="dxa"/>
                        <w:vMerge/>
                        <w:gridSpan w:val="2"/>
                        <w:tcBorders>
                          <w:left w:val="nil" w:sz="6" w:space="0" w:color="auto"/>
                          <w:right w:val="single" w:sz="7.636888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7547" w:type="dxa"/>
                        <w:gridSpan w:val="5"/>
                        <w:tcBorders>
                          <w:top w:val="nil" w:sz="6" w:space="0" w:color="auto"/>
                          <w:bottom w:val="nil" w:sz="6" w:space="0" w:color="auto"/>
                          <w:left w:val="single" w:sz="7.636888" w:space="0" w:color="4B4B4B"/>
                          <w:right w:val="single" w:sz="5.727664" w:space="0" w:color="676767"/>
                        </w:tcBorders>
                      </w:tcPr>
                      <w:p>
                        <w:pPr>
                          <w:spacing w:before="19" w:after="0" w:line="240" w:lineRule="auto"/>
                          <w:ind w:left="2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64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3"/>
                            <w:w w:val="6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64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2"/>
                            <w:w w:val="6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Servi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1731" w:type="dxa"/>
                        <w:vMerge/>
                        <w:gridSpan w:val="4"/>
                        <w:tcBorders>
                          <w:left w:val="single" w:sz="5.727664" w:space="0" w:color="575757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149" w:type="dxa"/>
                        <w:vMerge/>
                        <w:gridSpan w:val="2"/>
                        <w:tcBorders>
                          <w:bottom w:val="nil" w:sz="6" w:space="0" w:color="auto"/>
                          <w:left w:val="nil" w:sz="6" w:space="0" w:color="auto"/>
                          <w:right w:val="single" w:sz="7.636888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7547" w:type="dxa"/>
                        <w:gridSpan w:val="5"/>
                        <w:tcBorders>
                          <w:top w:val="nil" w:sz="6" w:space="0" w:color="auto"/>
                          <w:bottom w:val="nil" w:sz="6" w:space="0" w:color="auto"/>
                          <w:left w:val="single" w:sz="7.636888" w:space="0" w:color="4B4B4B"/>
                          <w:right w:val="single" w:sz="5.727664" w:space="0" w:color="676767"/>
                        </w:tcBorders>
                      </w:tcPr>
                      <w:p>
                        <w:pPr>
                          <w:spacing w:before="15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Emniyet-Jandaıma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1731" w:type="dxa"/>
                        <w:vMerge/>
                        <w:gridSpan w:val="4"/>
                        <w:tcBorders>
                          <w:bottom w:val="single" w:sz="3.818448" w:space="0" w:color="3F3F3F"/>
                          <w:left w:val="single" w:sz="5.727664" w:space="0" w:color="575757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149" w:type="dxa"/>
                        <w:gridSpan w:val="2"/>
                        <w:tcBorders>
                          <w:top w:val="nil" w:sz="6" w:space="0" w:color="auto"/>
                          <w:bottom w:val="single" w:sz="5.727664" w:space="0" w:color="606060"/>
                          <w:left w:val="single" w:sz="7.636888" w:space="0" w:color="5B5B5B"/>
                          <w:right w:val="single" w:sz="9.546112" w:space="0" w:color="606060"/>
                        </w:tcBorders>
                      </w:tcPr>
                      <w:p>
                        <w:pPr>
                          <w:spacing w:before="17" w:after="0" w:line="216" w:lineRule="exact"/>
                          <w:ind w:left="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7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547" w:type="dxa"/>
                        <w:gridSpan w:val="5"/>
                        <w:tcBorders>
                          <w:top w:val="nil" w:sz="6" w:space="0" w:color="auto"/>
                          <w:bottom w:val="nil" w:sz="6" w:space="0" w:color="auto"/>
                          <w:left w:val="single" w:sz="9.546112" w:space="0" w:color="606060"/>
                          <w:right w:val="single" w:sz="5.727664" w:space="0" w:color="676767"/>
                        </w:tcBorders>
                      </w:tcPr>
                      <w:p>
                        <w:pPr>
                          <w:spacing w:before="13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Doğalgaz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2" w:hRule="exact"/>
                    </w:trPr>
                    <w:tc>
                      <w:tcPr>
                        <w:tcW w:w="1731" w:type="dxa"/>
                        <w:vMerge w:val="restart"/>
                        <w:gridSpan w:val="4"/>
                        <w:tcBorders>
                          <w:top w:val="single" w:sz="3.818448" w:space="0" w:color="3F3F3F"/>
                          <w:left w:val="single" w:sz="5.727664" w:space="0" w:color="575757"/>
                          <w:right w:val="single" w:sz="3.818448" w:space="0" w:color="343434"/>
                        </w:tcBorders>
                      </w:tcPr>
                      <w:p>
                        <w:pPr>
                          <w:spacing w:before="11" w:after="0" w:line="216" w:lineRule="exact"/>
                          <w:ind w:left="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</w:rPr>
                          <w:t>Yardımcı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33" w:lineRule="exact"/>
                          <w:ind w:left="1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w w:val="82"/>
                            <w:position w:val="3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6"/>
                            <w:w w:val="83"/>
                            <w:position w:val="3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B5B5B"/>
                            <w:spacing w:val="0"/>
                            <w:w w:val="113"/>
                            <w:position w:val="3"/>
                          </w:rPr>
                          <w:t>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B5B5B"/>
                            <w:spacing w:val="0"/>
                            <w:w w:val="100"/>
                            <w:position w:val="3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B5B5B"/>
                            <w:spacing w:val="12"/>
                            <w:w w:val="100"/>
                            <w:position w:val="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5"/>
                            <w:position w:val="-1"/>
                          </w:rPr>
                          <w:t>ritmişse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2149" w:type="dxa"/>
                        <w:gridSpan w:val="2"/>
                        <w:tcBorders>
                          <w:top w:val="single" w:sz="5.727664" w:space="0" w:color="606060"/>
                          <w:bottom w:val="single" w:sz="5.727664" w:space="0" w:color="606060"/>
                          <w:left w:val="single" w:sz="3.818448" w:space="0" w:color="343434"/>
                          <w:right w:val="single" w:sz="7.636888" w:space="0" w:color="4B4B4B"/>
                        </w:tcBorders>
                      </w:tcPr>
                      <w:p>
                        <w:pPr>
                          <w:spacing w:before="9" w:after="0" w:line="252" w:lineRule="auto"/>
                          <w:ind w:left="16" w:right="1070" w:firstLine="-14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Dönüş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</w:rPr>
                          <w:t>Saat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"/>
                            <w:w w:val="102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9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821" w:type="dxa"/>
                        <w:gridSpan w:val="3"/>
                        <w:tcBorders>
                          <w:top w:val="single" w:sz="5.727664" w:space="0" w:color="606060"/>
                          <w:bottom w:val="single" w:sz="5.727664" w:space="0" w:color="606060"/>
                          <w:left w:val="single" w:sz="7.636888" w:space="0" w:color="4B4B4B"/>
                          <w:right w:val="single" w:sz="1.909224" w:space="0" w:color="6B6B6B"/>
                        </w:tcBorders>
                      </w:tcPr>
                      <w:p>
                        <w:pPr>
                          <w:spacing w:before="9" w:after="0" w:line="240" w:lineRule="auto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727" w:type="dxa"/>
                        <w:gridSpan w:val="2"/>
                        <w:tcBorders>
                          <w:top w:val="nil" w:sz="6" w:space="0" w:color="auto"/>
                          <w:bottom w:val="single" w:sz="5.727664" w:space="0" w:color="606060"/>
                          <w:left w:val="single" w:sz="1.909224" w:space="0" w:color="6B6B6B"/>
                          <w:right w:val="single" w:sz="5.727664" w:space="0" w:color="676767"/>
                        </w:tcBorders>
                      </w:tcPr>
                      <w:p>
                        <w:pPr>
                          <w:spacing w:before="11" w:after="0" w:line="240" w:lineRule="auto"/>
                          <w:ind w:left="10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87" w:hRule="exact"/>
                    </w:trPr>
                    <w:tc>
                      <w:tcPr>
                        <w:tcW w:w="1731" w:type="dxa"/>
                        <w:vMerge/>
                        <w:gridSpan w:val="4"/>
                        <w:tcBorders>
                          <w:left w:val="single" w:sz="5.727664" w:space="0" w:color="575757"/>
                          <w:right w:val="single" w:sz="3.818448" w:space="0" w:color="34343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149" w:type="dxa"/>
                        <w:gridSpan w:val="2"/>
                        <w:tcBorders>
                          <w:top w:val="single" w:sz="5.727664" w:space="0" w:color="606060"/>
                          <w:bottom w:val="single" w:sz="5.727664" w:space="0" w:color="646464"/>
                          <w:left w:val="single" w:sz="3.818448" w:space="0" w:color="343434"/>
                          <w:right w:val="single" w:sz="7.636888" w:space="0" w:color="4B4B4B"/>
                        </w:tcBorders>
                      </w:tcPr>
                      <w:p>
                        <w:pPr>
                          <w:spacing w:before="11" w:after="0" w:line="240" w:lineRule="auto"/>
                          <w:ind w:left="1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Yardıma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Gele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Plakası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821" w:type="dxa"/>
                        <w:gridSpan w:val="3"/>
                        <w:tcBorders>
                          <w:top w:val="single" w:sz="5.727664" w:space="0" w:color="606060"/>
                          <w:bottom w:val="single" w:sz="5.727664" w:space="0" w:color="646464"/>
                          <w:left w:val="single" w:sz="7.636888" w:space="0" w:color="4B4B4B"/>
                          <w:right w:val="single" w:sz="1.909224" w:space="0" w:color="6B6B6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727" w:type="dxa"/>
                        <w:gridSpan w:val="2"/>
                        <w:tcBorders>
                          <w:top w:val="single" w:sz="5.727664" w:space="0" w:color="606060"/>
                          <w:bottom w:val="nil" w:sz="6" w:space="0" w:color="auto"/>
                          <w:left w:val="single" w:sz="1.909224" w:space="0" w:color="6B6B6B"/>
                          <w:right w:val="single" w:sz="5.727664" w:space="0" w:color="676767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1731" w:type="dxa"/>
                        <w:vMerge/>
                        <w:gridSpan w:val="4"/>
                        <w:tcBorders>
                          <w:bottom w:val="single" w:sz="7.636888" w:space="0" w:color="707070"/>
                          <w:left w:val="single" w:sz="5.727664" w:space="0" w:color="575757"/>
                          <w:right w:val="single" w:sz="3.818448" w:space="0" w:color="34343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9696" w:type="dxa"/>
                        <w:gridSpan w:val="7"/>
                        <w:tcBorders>
                          <w:top w:val="nil" w:sz="6" w:space="0" w:color="auto"/>
                          <w:bottom w:val="nil" w:sz="6" w:space="0" w:color="auto"/>
                          <w:left w:val="single" w:sz="3.818448" w:space="0" w:color="343434"/>
                          <w:right w:val="single" w:sz="5.727664" w:space="0" w:color="676767"/>
                        </w:tcBorders>
                      </w:tcPr>
                      <w:p>
                        <w:pPr>
                          <w:spacing w:before="14" w:after="0" w:line="240" w:lineRule="auto"/>
                          <w:ind w:left="1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Amirini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Adı-Soyad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0"/>
                            <w:w w:val="103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11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4" w:hRule="exact"/>
                    </w:trPr>
                    <w:tc>
                      <w:tcPr>
                        <w:tcW w:w="1731" w:type="dxa"/>
                        <w:gridSpan w:val="4"/>
                        <w:tcBorders>
                          <w:top w:val="single" w:sz="7.636888" w:space="0" w:color="707070"/>
                          <w:bottom w:val="nil" w:sz="6" w:space="0" w:color="auto"/>
                          <w:left w:val="single" w:sz="5.727664" w:space="0" w:color="575757"/>
                          <w:right w:val="single" w:sz="7.636888" w:space="0" w:color="575757"/>
                        </w:tcBorders>
                      </w:tcPr>
                      <w:p>
                        <w:pPr>
                          <w:spacing w:before="7" w:after="0" w:line="240" w:lineRule="auto"/>
                          <w:ind w:left="1" w:right="-79"/>
                          <w:jc w:val="left"/>
                          <w:tabs>
                            <w:tab w:pos="8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Olayın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Görüldüğü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6" w:after="0" w:line="240" w:lineRule="auto"/>
                          <w:ind w:left="1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1"/>
                          </w:rPr>
                          <w:t>Durum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696" w:type="dxa"/>
                        <w:gridSpan w:val="7"/>
                        <w:tcBorders>
                          <w:top w:val="nil" w:sz="6" w:space="0" w:color="auto"/>
                          <w:bottom w:val="single" w:sz="5.727664" w:space="0" w:color="606060"/>
                          <w:left w:val="single" w:sz="7.636888" w:space="0" w:color="575757"/>
                          <w:right w:val="single" w:sz="5.727664" w:space="0" w:color="676767"/>
                        </w:tcBorders>
                      </w:tcPr>
                      <w:p>
                        <w:pPr>
                          <w:spacing w:before="16" w:after="0" w:line="240" w:lineRule="auto"/>
                          <w:ind w:left="9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alevii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dumanlı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şekilde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yanmakta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görüldü.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1731" w:type="dxa"/>
                        <w:vMerge w:val="restart"/>
                        <w:gridSpan w:val="4"/>
                        <w:tcBorders>
                          <w:top w:val="nil" w:sz="6" w:space="0" w:color="auto"/>
                          <w:left w:val="single" w:sz="5.727664" w:space="0" w:color="575757"/>
                          <w:right w:val="single" w:sz="7.636888" w:space="0" w:color="575757"/>
                        </w:tcBorders>
                      </w:tcPr>
                      <w:p>
                        <w:pPr>
                          <w:spacing w:before="11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149" w:type="dxa"/>
                        <w:vMerge w:val="restart"/>
                        <w:gridSpan w:val="2"/>
                        <w:tcBorders>
                          <w:top w:val="nil" w:sz="6" w:space="0" w:color="auto"/>
                          <w:left w:val="single" w:sz="7.636888" w:space="0" w:color="575757"/>
                          <w:right w:val="single" w:sz="7.636888" w:space="0" w:color="575757"/>
                        </w:tcBorders>
                      </w:tcPr>
                      <w:p>
                        <w:pPr>
                          <w:spacing w:before="5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59" w:right="-20"/>
                          <w:jc w:val="left"/>
                          <w:rPr>
                            <w:rFonts w:ascii="Courier New" w:hAnsi="Courier New" w:cs="Courier New" w:eastAsia="Courier New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Courier New" w:hAnsi="Courier New" w:cs="Courier New" w:eastAsia="Courier New"/>
                            <w:sz w:val="18"/>
                            <w:szCs w:val="18"/>
                            <w:color w:val="383838"/>
                            <w:spacing w:val="0"/>
                            <w:w w:val="100"/>
                          </w:rPr>
                          <w:t>Su</w:t>
                        </w:r>
                        <w:r>
                          <w:rPr>
                            <w:rFonts w:ascii="Courier New" w:hAnsi="Courier New" w:cs="Courier New" w:eastAsia="Courier New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547" w:type="dxa"/>
                        <w:gridSpan w:val="5"/>
                        <w:tcBorders>
                          <w:top w:val="single" w:sz="5.727664" w:space="0" w:color="606060"/>
                          <w:bottom w:val="nil" w:sz="6" w:space="0" w:color="auto"/>
                          <w:left w:val="single" w:sz="7.636888" w:space="0" w:color="575757"/>
                          <w:right w:val="single" w:sz="5.727664" w:space="0" w:color="676767"/>
                        </w:tcBorders>
                      </w:tcPr>
                      <w:p>
                        <w:pPr>
                          <w:spacing w:before="9" w:after="0" w:line="240" w:lineRule="auto"/>
                          <w:ind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Söndürmede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Kullanıla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söndürücü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1731" w:type="dxa"/>
                        <w:vMerge/>
                        <w:gridSpan w:val="4"/>
                        <w:tcBorders>
                          <w:left w:val="single" w:sz="5.727664" w:space="0" w:color="575757"/>
                          <w:right w:val="single" w:sz="7.636888" w:space="0" w:color="575757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149" w:type="dxa"/>
                        <w:vMerge/>
                        <w:gridSpan w:val="2"/>
                        <w:tcBorders>
                          <w:left w:val="single" w:sz="7.636888" w:space="0" w:color="575757"/>
                          <w:right w:val="single" w:sz="7.636888" w:space="0" w:color="575757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7547" w:type="dxa"/>
                        <w:gridSpan w:val="5"/>
                        <w:tcBorders>
                          <w:top w:val="nil" w:sz="6" w:space="0" w:color="auto"/>
                          <w:bottom w:val="nil" w:sz="6" w:space="0" w:color="auto"/>
                          <w:left w:val="single" w:sz="7.636888" w:space="0" w:color="575757"/>
                          <w:right w:val="single" w:sz="5.727664" w:space="0" w:color="676767"/>
                        </w:tcBorders>
                      </w:tcPr>
                      <w:p>
                        <w:pPr>
                          <w:spacing w:before="19" w:after="0" w:line="240" w:lineRule="auto"/>
                          <w:ind w:right="-20"/>
                          <w:jc w:val="left"/>
                          <w:tabs>
                            <w:tab w:pos="1900" w:val="left"/>
                            <w:tab w:pos="34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7"/>
                          </w:rPr>
                          <w:t>Şum3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8"/>
                            <w:w w:val="35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Köpük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8"/>
                            <w:w w:val="35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</w:rPr>
                          <w:t>K.K.T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</w:rPr>
                          <w:t>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91" w:hRule="exact"/>
                    </w:trPr>
                    <w:tc>
                      <w:tcPr>
                        <w:tcW w:w="1731" w:type="dxa"/>
                        <w:vMerge/>
                        <w:gridSpan w:val="4"/>
                        <w:tcBorders>
                          <w:bottom w:val="single" w:sz="5.727664" w:space="0" w:color="646464"/>
                          <w:left w:val="single" w:sz="5.727664" w:space="0" w:color="575757"/>
                          <w:right w:val="single" w:sz="7.636888" w:space="0" w:color="575757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149" w:type="dxa"/>
                        <w:vMerge/>
                        <w:gridSpan w:val="2"/>
                        <w:tcBorders>
                          <w:bottom w:val="nil" w:sz="6" w:space="0" w:color="auto"/>
                          <w:left w:val="single" w:sz="7.636888" w:space="0" w:color="575757"/>
                          <w:right w:val="single" w:sz="7.636888" w:space="0" w:color="575757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7547" w:type="dxa"/>
                        <w:gridSpan w:val="5"/>
                        <w:tcBorders>
                          <w:top w:val="nil" w:sz="6" w:space="0" w:color="auto"/>
                          <w:bottom w:val="nil" w:sz="6" w:space="0" w:color="auto"/>
                          <w:left w:val="single" w:sz="7.636888" w:space="0" w:color="575757"/>
                          <w:right w:val="single" w:sz="5.727664" w:space="0" w:color="646464"/>
                        </w:tcBorders>
                      </w:tcPr>
                      <w:p>
                        <w:pPr>
                          <w:spacing w:before="18" w:after="0" w:line="273" w:lineRule="exact"/>
                          <w:ind w:right="-20"/>
                          <w:jc w:val="left"/>
                          <w:tabs>
                            <w:tab w:pos="1900" w:val="left"/>
                            <w:tab w:pos="34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  <w:position w:val="4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-35"/>
                            <w:w w:val="100"/>
                            <w:position w:val="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  <w:position w:val="4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38"/>
                            <w:position w:val="-3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-15"/>
                            <w:w w:val="38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  <w:position w:val="-3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  <w:position w:val="-3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38"/>
                            <w:position w:val="-3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806" w:hRule="exact"/>
                    </w:trPr>
                    <w:tc>
                      <w:tcPr>
                        <w:tcW w:w="1731" w:type="dxa"/>
                        <w:gridSpan w:val="4"/>
                        <w:tcBorders>
                          <w:top w:val="single" w:sz="5.727664" w:space="0" w:color="646464"/>
                          <w:bottom w:val="single" w:sz="5.727664" w:space="0" w:color="646464"/>
                          <w:left w:val="single" w:sz="5.727664" w:space="0" w:color="575757"/>
                          <w:right w:val="nil" w:sz="6" w:space="0" w:color="auto"/>
                        </w:tcBorders>
                      </w:tcPr>
                      <w:p>
                        <w:pPr>
                          <w:spacing w:before="16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6" w:right="-75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4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</w:rPr>
                          <w:t>Sonundaki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1" w:after="0" w:line="240" w:lineRule="auto"/>
                          <w:ind w:left="1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Hasa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1"/>
                          </w:rPr>
                          <w:t>Durumu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696" w:type="dxa"/>
                        <w:gridSpan w:val="7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single" w:sz="5.727664" w:space="0" w:color="646464"/>
                        </w:tcBorders>
                      </w:tcPr>
                      <w:p>
                        <w:pPr>
                          <w:spacing w:before="18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herhangi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zara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meydana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gelmemiştir.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845" w:hRule="exact"/>
                    </w:trPr>
                    <w:tc>
                      <w:tcPr>
                        <w:tcW w:w="1731" w:type="dxa"/>
                        <w:gridSpan w:val="4"/>
                        <w:tcBorders>
                          <w:top w:val="single" w:sz="5.727664" w:space="0" w:color="646464"/>
                          <w:bottom w:val="single" w:sz="5.727664" w:space="0" w:color="646464"/>
                          <w:left w:val="single" w:sz="5.727664" w:space="0" w:color="575757"/>
                          <w:right w:val="single" w:sz="7.636888" w:space="0" w:color="5B5B5B"/>
                        </w:tcBorders>
                      </w:tcPr>
                      <w:p>
                        <w:pPr>
                          <w:spacing w:before="19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YangınÇıkı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Nedeni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696" w:type="dxa"/>
                        <w:gridSpan w:val="7"/>
                        <w:tcBorders>
                          <w:top w:val="nil" w:sz="6" w:space="0" w:color="auto"/>
                          <w:bottom w:val="nil" w:sz="6" w:space="0" w:color="auto"/>
                          <w:left w:val="single" w:sz="7.636888" w:space="0" w:color="5B5B5B"/>
                          <w:right w:val="single" w:sz="5.727664" w:space="0" w:color="646464"/>
                        </w:tcBorders>
                      </w:tcPr>
                      <w:p>
                        <w:pPr>
                          <w:spacing w:before="7" w:after="0" w:line="255" w:lineRule="auto"/>
                          <w:ind w:left="-4" w:right="-50" w:firstLine="53"/>
                          <w:jc w:val="both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yerinde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tetkikte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başlangıcının;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açı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alandaki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çöplerde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görülmü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olup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araştırma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37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3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soruşturmacia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kimliği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belirsiz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kişi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kişilerce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bilinmeye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herhangi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sebeple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yakıla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ateşi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çöpleri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</w:rPr>
                          <w:t>tutuştuıması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neticesinde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çıktığı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kanaatine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varıldı.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1731" w:type="dxa"/>
                        <w:gridSpan w:val="4"/>
                        <w:tcBorders>
                          <w:top w:val="single" w:sz="5.727664" w:space="0" w:color="646464"/>
                          <w:bottom w:val="single" w:sz="5.727664" w:space="0" w:color="606060"/>
                          <w:left w:val="single" w:sz="5.727664" w:space="0" w:color="575757"/>
                          <w:right w:val="single" w:sz="3.818448" w:space="0" w:color="2F2F2F"/>
                        </w:tcBorders>
                      </w:tcPr>
                      <w:p>
                        <w:pPr>
                          <w:spacing w:before="11" w:after="0" w:line="216" w:lineRule="exact"/>
                          <w:ind w:left="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Sigortalı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696" w:type="dxa"/>
                        <w:gridSpan w:val="7"/>
                        <w:tcBorders>
                          <w:top w:val="nil" w:sz="6" w:space="0" w:color="auto"/>
                          <w:bottom w:val="nil" w:sz="6" w:space="0" w:color="auto"/>
                          <w:left w:val="single" w:sz="3.818448" w:space="0" w:color="2F2F2F"/>
                          <w:right w:val="single" w:sz="5.727664" w:space="0" w:color="646464"/>
                        </w:tcBorders>
                      </w:tcPr>
                      <w:p>
                        <w:pPr>
                          <w:spacing w:before="19" w:after="0" w:line="240" w:lineRule="auto"/>
                          <w:ind w:left="1" w:right="-20"/>
                          <w:jc w:val="left"/>
                          <w:tabs>
                            <w:tab w:pos="42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Şirketi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Adı:</w:t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81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7"/>
                            <w:w w:val="80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-3"/>
                            <w:w w:val="105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</w:rPr>
                          <w:t>deli: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7" w:hRule="exact"/>
                    </w:trPr>
                    <w:tc>
                      <w:tcPr>
                        <w:tcW w:w="1731" w:type="dxa"/>
                        <w:gridSpan w:val="4"/>
                        <w:tcBorders>
                          <w:top w:val="single" w:sz="5.727664" w:space="0" w:color="606060"/>
                          <w:bottom w:val="single" w:sz="3.818448" w:space="0" w:color="5B5B5B"/>
                          <w:left w:val="single" w:sz="5.727664" w:space="0" w:color="575757"/>
                          <w:right w:val="single" w:sz="3.818448" w:space="0" w:color="2F2F2F"/>
                        </w:tcBorders>
                      </w:tcPr>
                      <w:p>
                        <w:pPr>
                          <w:spacing w:before="9" w:after="0" w:line="216" w:lineRule="exact"/>
                          <w:ind w:left="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Gereç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</w:rPr>
                          <w:t>Kaybı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696" w:type="dxa"/>
                        <w:gridSpan w:val="7"/>
                        <w:tcBorders>
                          <w:top w:val="nil" w:sz="6" w:space="0" w:color="auto"/>
                          <w:bottom w:val="single" w:sz="5.727664" w:space="0" w:color="676767"/>
                          <w:left w:val="single" w:sz="3.818448" w:space="0" w:color="2F2F2F"/>
                          <w:right w:val="single" w:sz="5.727664" w:space="0" w:color="646464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488" w:hRule="exact"/>
                    </w:trPr>
                    <w:tc>
                      <w:tcPr>
                        <w:tcW w:w="1731" w:type="dxa"/>
                        <w:gridSpan w:val="4"/>
                        <w:tcBorders>
                          <w:top w:val="single" w:sz="3.818448" w:space="0" w:color="5B5B5B"/>
                          <w:bottom w:val="single" w:sz="7.636888" w:space="0" w:color="4B4B4B"/>
                          <w:left w:val="single" w:sz="5.727664" w:space="0" w:color="575757"/>
                          <w:right w:val="single" w:sz="7.636888" w:space="0" w:color="545454"/>
                        </w:tcBorders>
                      </w:tcPr>
                      <w:p>
                        <w:pPr>
                          <w:spacing w:before="19" w:after="0" w:line="240" w:lineRule="auto"/>
                          <w:ind w:left="11" w:right="-4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Yer.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1"/>
                          </w:rPr>
                          <w:t>Kim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1" w:after="0" w:line="240" w:lineRule="auto"/>
                          <w:ind w:left="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Teslim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Edildiği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696" w:type="dxa"/>
                        <w:gridSpan w:val="7"/>
                        <w:tcBorders>
                          <w:top w:val="single" w:sz="5.727664" w:space="0" w:color="676767"/>
                          <w:bottom w:val="nil" w:sz="6" w:space="0" w:color="auto"/>
                          <w:left w:val="single" w:sz="7.636888" w:space="0" w:color="545454"/>
                          <w:right w:val="single" w:sz="5.727664" w:space="0" w:color="646464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500" w:type="dxa"/>
                        <w:vMerge w:val="restart"/>
                        <w:tcBorders>
                          <w:top w:val="single" w:sz="7.636888" w:space="0" w:color="4B4B4B"/>
                          <w:left w:val="single" w:sz="5.727664" w:space="0" w:color="575757"/>
                          <w:right w:val="nil" w:sz="6" w:space="0" w:color="auto"/>
                        </w:tcBorders>
                      </w:tcPr>
                      <w:p>
                        <w:pPr>
                          <w:spacing w:before="71" w:after="0" w:line="130" w:lineRule="auto"/>
                          <w:ind w:left="1" w:right="-44" w:firstLine="14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w w:val="88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w w:val="89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-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A1A1A1"/>
                            <w:spacing w:val="0"/>
                            <w:w w:val="127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A1A1A1"/>
                            <w:spacing w:val="0"/>
                            <w:w w:val="12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727272"/>
                            <w:spacing w:val="0"/>
                            <w:w w:val="61"/>
                          </w:rPr>
                          <w:t>r-:-:-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727272"/>
                            <w:spacing w:val="0"/>
                            <w:w w:val="6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Vars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231" w:type="dxa"/>
                        <w:gridSpan w:val="3"/>
                        <w:tcBorders>
                          <w:top w:val="single" w:sz="7.636888" w:space="0" w:color="4B4B4B"/>
                          <w:bottom w:val="single" w:sz="5.727664" w:space="0" w:color="676767"/>
                          <w:left w:val="nil" w:sz="6" w:space="0" w:color="auto"/>
                          <w:right w:val="single" w:sz="7.636888" w:space="0" w:color="545454"/>
                        </w:tcBorders>
                      </w:tcPr>
                      <w:p>
                        <w:pPr>
                          <w:spacing w:before="4" w:after="0" w:line="218" w:lineRule="exact"/>
                          <w:ind w:left="10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1"/>
                          </w:rPr>
                          <w:t>Dönüşü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696" w:type="dxa"/>
                        <w:gridSpan w:val="7"/>
                        <w:tcBorders>
                          <w:top w:val="nil" w:sz="6" w:space="0" w:color="auto"/>
                          <w:bottom w:val="nil" w:sz="6" w:space="0" w:color="auto"/>
                          <w:left w:val="single" w:sz="7.636888" w:space="0" w:color="545454"/>
                          <w:right w:val="single" w:sz="5.727664" w:space="0" w:color="646464"/>
                        </w:tcBorders>
                      </w:tcPr>
                      <w:p>
                        <w:pPr>
                          <w:spacing w:before="9" w:after="0" w:line="240" w:lineRule="auto"/>
                          <w:ind w:left="-4" w:right="-20"/>
                          <w:jc w:val="left"/>
                          <w:tabs>
                            <w:tab w:pos="820" w:val="left"/>
                            <w:tab w:pos="35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w w:val="105"/>
                          </w:rPr>
                          <w:t>lfa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-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87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86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83"/>
                          </w:rPr>
                          <w:t>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07.03.2017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5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89"/>
                            <w:position w:val="1"/>
                          </w:rPr>
                          <w:t>jSaat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-33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55"/>
                            <w:position w:val="1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55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12"/>
                            <w:w w:val="55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-15"/>
                            <w:w w:val="137"/>
                            <w:position w:val="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  <w:position w:val="1"/>
                          </w:rPr>
                          <w:t>02:40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472" w:hRule="exact"/>
                    </w:trPr>
                    <w:tc>
                      <w:tcPr>
                        <w:tcW w:w="500" w:type="dxa"/>
                        <w:vMerge/>
                        <w:tcBorders>
                          <w:bottom w:val="single" w:sz="5.727664" w:space="0" w:color="646464"/>
                          <w:left w:val="single" w:sz="5.727664" w:space="0" w:color="575757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48" w:type="dxa"/>
                        <w:tcBorders>
                          <w:top w:val="single" w:sz="5.727664" w:space="0" w:color="676767"/>
                          <w:bottom w:val="single" w:sz="5.727664" w:space="0" w:color="646464"/>
                          <w:left w:val="nil" w:sz="6" w:space="0" w:color="auto"/>
                          <w:right w:val="single" w:sz="1.909224" w:space="0" w:color="707070"/>
                        </w:tcBorders>
                      </w:tcPr>
                      <w:p>
                        <w:pPr>
                          <w:spacing w:before="11" w:after="0" w:line="240" w:lineRule="auto"/>
                          <w:ind w:left="-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20" w:type="dxa"/>
                        <w:tcBorders>
                          <w:top w:val="single" w:sz="5.727664" w:space="0" w:color="676767"/>
                          <w:bottom w:val="single" w:sz="5.727664" w:space="0" w:color="646464"/>
                          <w:left w:val="single" w:sz="1.909224" w:space="0" w:color="707070"/>
                          <w:right w:val="single" w:sz="1.909224" w:space="0" w:color="676767"/>
                        </w:tcBorders>
                      </w:tcPr>
                      <w:p>
                        <w:pPr>
                          <w:spacing w:before="11" w:after="0" w:line="240" w:lineRule="auto"/>
                          <w:ind w:left="122" w:right="-98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89"/>
                          </w:rPr>
                          <w:t>Ölü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7"/>
                            <w:w w:val="8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89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63" w:type="dxa"/>
                        <w:tcBorders>
                          <w:top w:val="single" w:sz="5.727664" w:space="0" w:color="676767"/>
                          <w:bottom w:val="single" w:sz="5.727664" w:space="0" w:color="646464"/>
                          <w:left w:val="single" w:sz="1.909224" w:space="0" w:color="676767"/>
                          <w:right w:val="single" w:sz="7.636888" w:space="0" w:color="545454"/>
                        </w:tcBorders>
                      </w:tcPr>
                      <w:p>
                        <w:pPr>
                          <w:spacing w:before="11" w:after="0" w:line="240" w:lineRule="auto"/>
                          <w:ind w:left="4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w w:val="98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-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ralı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611" w:type="dxa"/>
                        <w:gridSpan w:val="4"/>
                        <w:tcBorders>
                          <w:top w:val="single" w:sz="5.727664" w:space="0" w:color="676767"/>
                          <w:bottom w:val="single" w:sz="5.727664" w:space="0" w:color="646464"/>
                          <w:left w:val="single" w:sz="7.636888" w:space="0" w:color="545454"/>
                          <w:right w:val="single" w:sz="3.818448" w:space="0" w:color="3F3F3F"/>
                        </w:tcBorders>
                      </w:tcPr>
                      <w:p>
                        <w:pPr>
                          <w:spacing w:before="7" w:after="0" w:line="240" w:lineRule="auto"/>
                          <w:ind w:left="-4" w:right="-20"/>
                          <w:jc w:val="left"/>
                          <w:tabs>
                            <w:tab w:pos="14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4"/>
                          </w:rPr>
                          <w:t>piDE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4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8"/>
                            <w:w w:val="11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EKİP: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Meneme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Grubu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86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.Posta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086" w:type="dxa"/>
                        <w:gridSpan w:val="3"/>
                        <w:tcBorders>
                          <w:top w:val="nil" w:sz="6" w:space="0" w:color="auto"/>
                          <w:bottom w:val="single" w:sz="5.727664" w:space="0" w:color="6B6B6B"/>
                          <w:left w:val="single" w:sz="3.818448" w:space="0" w:color="3F3F3F"/>
                          <w:right w:val="single" w:sz="5.727664" w:space="0" w:color="646464"/>
                        </w:tcBorders>
                      </w:tcPr>
                      <w:p>
                        <w:pPr>
                          <w:spacing w:before="4" w:after="0" w:line="240" w:lineRule="auto"/>
                          <w:ind w:left="1885" w:right="1844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ONAYLA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9"/>
                          </w:rPr>
                          <w:t>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138" w:hRule="exact"/>
                    </w:trPr>
                    <w:tc>
                      <w:tcPr>
                        <w:tcW w:w="748" w:type="dxa"/>
                        <w:gridSpan w:val="2"/>
                        <w:tcBorders>
                          <w:top w:val="single" w:sz="5.727664" w:space="0" w:color="646464"/>
                          <w:bottom w:val="nil" w:sz="6" w:space="0" w:color="auto"/>
                          <w:left w:val="single" w:sz="5.727664" w:space="0" w:color="575757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2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4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itfaiyeci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20" w:type="dxa"/>
                        <w:tcBorders>
                          <w:top w:val="single" w:sz="5.727664" w:space="0" w:color="646464"/>
                          <w:bottom w:val="single" w:sz="1.909224" w:space="0" w:color="131313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63" w:type="dxa"/>
                        <w:tcBorders>
                          <w:top w:val="single" w:sz="5.727664" w:space="0" w:color="646464"/>
                          <w:bottom w:val="single" w:sz="1.909224" w:space="0" w:color="000000"/>
                          <w:left w:val="nil" w:sz="6" w:space="0" w:color="auto"/>
                          <w:right w:val="single" w:sz="7.636888" w:space="0" w:color="545454"/>
                        </w:tcBorders>
                      </w:tcPr>
                      <w:p>
                        <w:pPr>
                          <w:spacing w:before="10" w:after="0" w:line="110" w:lineRule="exact"/>
                          <w:jc w:val="left"/>
                          <w:rPr>
                            <w:sz w:val="11"/>
                            <w:szCs w:val="11"/>
                          </w:rPr>
                        </w:pPr>
                        <w:rPr/>
                        <w:r>
                          <w:rPr>
                            <w:sz w:val="11"/>
                            <w:szCs w:val="11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right="-45"/>
                          <w:jc w:val="right"/>
                          <w:rPr>
                            <w:rFonts w:ascii="Arial" w:hAnsi="Arial" w:cs="Arial" w:eastAsia="Arial"/>
                            <w:sz w:val="35"/>
                            <w:szCs w:val="3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35"/>
                            <w:szCs w:val="35"/>
                            <w:color w:val="5B5B5B"/>
                            <w:spacing w:val="0"/>
                            <w:w w:val="69"/>
                            <w:b/>
                            <w:bCs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35"/>
                            <w:szCs w:val="35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70" w:lineRule="exact"/>
                          <w:ind w:right="7"/>
                          <w:jc w:val="righ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5B5B5B"/>
                            <w:spacing w:val="0"/>
                            <w:w w:val="152"/>
                            <w:b/>
                            <w:bCs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611" w:type="dxa"/>
                        <w:vMerge w:val="restart"/>
                        <w:gridSpan w:val="4"/>
                        <w:tcBorders>
                          <w:top w:val="single" w:sz="5.727664" w:space="0" w:color="64646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9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63" w:right="-20"/>
                          <w:jc w:val="left"/>
                          <w:tabs>
                            <w:tab w:pos="26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Gitmişse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Üs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Amiri: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1"/>
                          </w:rPr>
                          <w:t>Koyan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6" w:after="0" w:line="240" w:lineRule="auto"/>
                          <w:ind w:left="291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1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3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275" w:lineRule="exact"/>
                          <w:ind w:left="13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5B5B5B"/>
                            <w:spacing w:val="-2"/>
                            <w:w w:val="205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5B5B5B"/>
                            <w:spacing w:val="2"/>
                            <w:w w:val="205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727272"/>
                            <w:spacing w:val="0"/>
                            <w:w w:val="122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14" w:lineRule="exact"/>
                          <w:ind w:left="78" w:right="-2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5B5B5B"/>
                            <w:spacing w:val="12"/>
                            <w:w w:val="109"/>
                          </w:rPr>
                          <w:t>f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8E9090"/>
                            <w:spacing w:val="7"/>
                            <w:w w:val="109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727272"/>
                            <w:spacing w:val="0"/>
                            <w:w w:val="109"/>
                          </w:rPr>
                          <w:t>iye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727272"/>
                            <w:spacing w:val="-4"/>
                            <w:w w:val="10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B5B5B"/>
                            <w:spacing w:val="0"/>
                            <w:w w:val="100"/>
                          </w:rPr>
                          <w:t>Ku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B5B5B"/>
                            <w:spacing w:val="0"/>
                            <w:w w:val="100"/>
                          </w:rPr>
                          <w:t>7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B5B5B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B5B5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383838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383838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5B5B5B"/>
                            <w:spacing w:val="0"/>
                            <w:w w:val="108"/>
                          </w:rPr>
                          <w:t>B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5B5B5B"/>
                            <w:spacing w:val="2"/>
                            <w:w w:val="109"/>
                          </w:rPr>
                          <w:t>ö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83838"/>
                            <w:spacing w:val="-9"/>
                            <w:w w:val="163"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5B5B5B"/>
                            <w:spacing w:val="0"/>
                            <w:w w:val="113"/>
                          </w:rPr>
                          <w:t>ge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7" w:after="0" w:line="255" w:lineRule="auto"/>
                          <w:ind w:left="3123" w:right="276" w:firstLine="-3069"/>
                          <w:jc w:val="left"/>
                          <w:tabs>
                            <w:tab w:pos="26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B5B5B"/>
                            <w:spacing w:val="0"/>
                            <w:w w:val="113"/>
                          </w:rPr>
                          <w:t>Post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B5B5B"/>
                            <w:spacing w:val="0"/>
                            <w:w w:val="113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B5B5B"/>
                            <w:spacing w:val="8"/>
                            <w:w w:val="11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B5B5B"/>
                            <w:spacing w:val="0"/>
                            <w:w w:val="100"/>
                          </w:rPr>
                          <w:t>Gr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B5B5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B5B5B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727272"/>
                            <w:spacing w:val="0"/>
                            <w:w w:val="90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727272"/>
                            <w:spacing w:val="2"/>
                            <w:w w:val="90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B4B4B"/>
                            <w:spacing w:val="0"/>
                            <w:w w:val="90"/>
                          </w:rPr>
                          <w:t>lııt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B4B4B"/>
                            <w:spacing w:val="29"/>
                            <w:w w:val="9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B5B5B"/>
                            <w:spacing w:val="0"/>
                            <w:w w:val="126"/>
                          </w:rPr>
                          <w:t>Amiri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B5B5B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B5B5B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2"/>
                          </w:rPr>
                          <w:t>Başa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2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2"/>
                          </w:rPr>
                          <w:t>Cihat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5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1"/>
                            <w:position w:val="-2"/>
                          </w:rPr>
                          <w:t>ÜNVER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1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  <w:position w:val="0"/>
                          </w:rPr>
                          <w:t>İtf.Eri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10" w:after="0" w:line="130" w:lineRule="exact"/>
                          <w:jc w:val="left"/>
                          <w:rPr>
                            <w:sz w:val="13"/>
                            <w:szCs w:val="13"/>
                          </w:rPr>
                        </w:pPr>
                        <w:rPr/>
                        <w:r>
                          <w:rPr>
                            <w:sz w:val="13"/>
                            <w:szCs w:val="13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530" w:lineRule="exact"/>
                          <w:ind w:left="464" w:right="-20"/>
                          <w:jc w:val="left"/>
                          <w:tabs>
                            <w:tab w:pos="1660" w:val="left"/>
                            <w:tab w:pos="26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Courier New" w:hAnsi="Courier New" w:cs="Courier New" w:eastAsia="Courier New"/>
                            <w:sz w:val="51"/>
                            <w:szCs w:val="51"/>
                            <w:color w:val="2D3689"/>
                          </w:rPr>
                        </w:r>
                        <w:r>
                          <w:rPr>
                            <w:rFonts w:ascii="Courier New" w:hAnsi="Courier New" w:cs="Courier New" w:eastAsia="Courier New"/>
                            <w:sz w:val="51"/>
                            <w:szCs w:val="51"/>
                            <w:color w:val="2D3689"/>
                            <w:strike/>
                          </w:rPr>
                          <w:t> </w:t>
                        </w:r>
                        <w:r>
                          <w:rPr>
                            <w:rFonts w:ascii="Courier New" w:hAnsi="Courier New" w:cs="Courier New" w:eastAsia="Courier New"/>
                            <w:sz w:val="51"/>
                            <w:szCs w:val="51"/>
                            <w:color w:val="2D3689"/>
                            <w:strike/>
                          </w:rPr>
                          <w:tab/>
                        </w:r>
                        <w:r>
                          <w:rPr>
                            <w:rFonts w:ascii="Courier New" w:hAnsi="Courier New" w:cs="Courier New" w:eastAsia="Courier New"/>
                            <w:sz w:val="51"/>
                            <w:szCs w:val="51"/>
                            <w:color w:val="2D3689"/>
                            <w:strike/>
                          </w:rPr>
                        </w:r>
                        <w:r>
                          <w:rPr>
                            <w:rFonts w:ascii="Courier New" w:hAnsi="Courier New" w:cs="Courier New" w:eastAsia="Courier New"/>
                            <w:sz w:val="51"/>
                            <w:szCs w:val="51"/>
                            <w:color w:val="2D3689"/>
                            <w:spacing w:val="0"/>
                            <w:w w:val="168"/>
                            <w:strike/>
                          </w:rPr>
                          <w:t>/</w:t>
                        </w:r>
                        <w:r>
                          <w:rPr>
                            <w:rFonts w:ascii="Courier New" w:hAnsi="Courier New" w:cs="Courier New" w:eastAsia="Courier New"/>
                            <w:sz w:val="51"/>
                            <w:szCs w:val="51"/>
                            <w:color w:val="2D3689"/>
                            <w:spacing w:val="0"/>
                            <w:w w:val="168"/>
                          </w:rPr>
                        </w:r>
                        <w:r>
                          <w:rPr>
                            <w:rFonts w:ascii="Courier New" w:hAnsi="Courier New" w:cs="Courier New" w:eastAsia="Courier New"/>
                            <w:sz w:val="51"/>
                            <w:szCs w:val="51"/>
                            <w:color w:val="2D3689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Courier New" w:hAnsi="Courier New" w:cs="Courier New" w:eastAsia="Courier New"/>
                            <w:sz w:val="51"/>
                            <w:szCs w:val="51"/>
                            <w:color w:val="2D3689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7"/>
                          </w:rPr>
                          <w:t>Erdal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3"/>
                            <w:w w:val="100"/>
                            <w:position w:val="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  <w:position w:val="7"/>
                          </w:rPr>
                          <w:t>TULUN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0"/>
                            <w:w w:val="104"/>
                            <w:position w:val="7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4"/>
                            <w:position w:val="7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44" w:lineRule="exact"/>
                          <w:ind w:left="92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383838"/>
                            <w:spacing w:val="0"/>
                            <w:w w:val="106"/>
                            <w:b/>
                            <w:bCs/>
                          </w:rPr>
                          <w:t>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42" w:lineRule="exact"/>
                          <w:ind w:left="235" w:right="-20"/>
                          <w:jc w:val="left"/>
                          <w:rPr>
                            <w:rFonts w:ascii="Arial" w:hAnsi="Arial" w:cs="Arial" w:eastAsia="Arial"/>
                            <w:sz w:val="25"/>
                            <w:szCs w:val="2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727272"/>
                            <w:spacing w:val="0"/>
                            <w:w w:val="81"/>
                          </w:rPr>
                          <w:t>,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727272"/>
                            <w:spacing w:val="7"/>
                            <w:w w:val="8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383838"/>
                            <w:spacing w:val="0"/>
                            <w:w w:val="77"/>
                            <w:i/>
                          </w:rPr>
                          <w:t>faiyc: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383838"/>
                            <w:spacing w:val="-28"/>
                            <w:w w:val="100"/>
                            <w:i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383838"/>
                            <w:spacing w:val="0"/>
                            <w:w w:val="72"/>
                            <w:i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383838"/>
                            <w:spacing w:val="0"/>
                            <w:w w:val="72"/>
                            <w:i/>
                          </w:rPr>
                          <w:t>\UZe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383838"/>
                            <w:spacing w:val="0"/>
                            <w:w w:val="72"/>
                            <w:i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383838"/>
                            <w:spacing w:val="12"/>
                            <w:w w:val="72"/>
                            <w:i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282828"/>
                            <w:spacing w:val="0"/>
                            <w:w w:val="76"/>
                            <w:b/>
                            <w:bCs/>
                          </w:rPr>
                          <w:t>Bölg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282828"/>
                            <w:spacing w:val="0"/>
                            <w:w w:val="77"/>
                            <w:b/>
                            <w:bCs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282828"/>
                            <w:spacing w:val="-35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282828"/>
                            <w:spacing w:val="0"/>
                            <w:w w:val="71"/>
                            <w:b/>
                            <w:bCs/>
                          </w:rPr>
                          <w:t>Amiri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086" w:type="dxa"/>
                        <w:vMerge w:val="restart"/>
                        <w:gridSpan w:val="3"/>
                        <w:tcBorders>
                          <w:top w:val="single" w:sz="5.727664" w:space="0" w:color="6B6B6B"/>
                          <w:left w:val="nil" w:sz="6" w:space="0" w:color="auto"/>
                          <w:right w:val="single" w:sz="5.727664" w:space="0" w:color="646464"/>
                        </w:tcBorders>
                      </w:tcPr>
                      <w:p>
                        <w:pPr>
                          <w:spacing w:before="7" w:after="0" w:line="110" w:lineRule="exact"/>
                          <w:jc w:val="left"/>
                          <w:rPr>
                            <w:sz w:val="11"/>
                            <w:szCs w:val="11"/>
                          </w:rPr>
                        </w:pPr>
                        <w:rPr/>
                        <w:r>
                          <w:rPr>
                            <w:sz w:val="11"/>
                            <w:szCs w:val="11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937" w:right="1856"/>
                          <w:jc w:val="center"/>
                          <w:rPr>
                            <w:rFonts w:ascii="Arial" w:hAnsi="Arial" w:cs="Arial" w:eastAsia="Arial"/>
                            <w:sz w:val="29"/>
                            <w:szCs w:val="2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282828"/>
                            <w:spacing w:val="0"/>
                            <w:w w:val="100"/>
                            <w:b/>
                            <w:bCs/>
                          </w:rPr>
                          <w:t>13</w:t>
                        </w:r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282828"/>
                            <w:spacing w:val="5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282828"/>
                            <w:spacing w:val="0"/>
                            <w:w w:val="100"/>
                          </w:rPr>
                          <w:t>ar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282828"/>
                            <w:spacing w:val="0"/>
                            <w:w w:val="100"/>
                          </w:rPr>
                          <w:t>\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282828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9"/>
                            <w:szCs w:val="29"/>
                            <w:color w:val="282828"/>
                            <w:spacing w:val="0"/>
                            <w:w w:val="64"/>
                            <w:b/>
                            <w:bCs/>
                            <w:i/>
                          </w:rPr>
                          <w:t>1m1</w:t>
                        </w:r>
                        <w:r>
                          <w:rPr>
                            <w:rFonts w:ascii="Arial" w:hAnsi="Arial" w:cs="Arial" w:eastAsia="Arial"/>
                            <w:sz w:val="29"/>
                            <w:szCs w:val="2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26" w:after="0" w:line="240" w:lineRule="auto"/>
                          <w:ind w:left="2224" w:right="1990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B4B4B"/>
                            <w:spacing w:val="0"/>
                            <w:w w:val="76"/>
                            <w:i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B4B4B"/>
                            <w:spacing w:val="0"/>
                            <w:w w:val="76"/>
                            <w:i/>
                          </w:rPr>
                          <w:t>  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B4B4B"/>
                            <w:spacing w:val="7"/>
                            <w:w w:val="76"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11"/>
                          </w:rPr>
                          <w:t>12017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856" w:right="1591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29" w:after="0" w:line="240" w:lineRule="auto"/>
                          <w:ind w:left="2197" w:right="2740"/>
                          <w:jc w:val="center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727272"/>
                            <w:spacing w:val="0"/>
                            <w:w w:val="132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9" w:after="0" w:line="110" w:lineRule="exact"/>
                          <w:jc w:val="left"/>
                          <w:rPr>
                            <w:sz w:val="11"/>
                            <w:szCs w:val="11"/>
                          </w:rPr>
                        </w:pPr>
                        <w:rPr/>
                        <w:r>
                          <w:rPr>
                            <w:sz w:val="11"/>
                            <w:szCs w:val="11"/>
                          </w:rPr>
                        </w:r>
                      </w:p>
                      <w:p>
                        <w:pPr>
                          <w:spacing w:before="0" w:after="0" w:line="633" w:lineRule="exact"/>
                          <w:ind w:left="808" w:right="-20"/>
                          <w:jc w:val="left"/>
                          <w:tabs>
                            <w:tab w:pos="1380" w:val="left"/>
                          </w:tabs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81"/>
                            <w:i/>
                            <w:position w:val="10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i/>
                            <w:position w:val="1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i/>
                            <w:position w:val="1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47"/>
                            <w:szCs w:val="47"/>
                            <w:color w:val="727272"/>
                            <w:spacing w:val="-16"/>
                            <w:w w:val="114"/>
                            <w:i/>
                            <w:position w:val="-25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8E9090"/>
                            <w:spacing w:val="0"/>
                            <w:w w:val="63"/>
                            <w:position w:val="-5"/>
                          </w:rPr>
                          <w:t>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8E9090"/>
                            <w:spacing w:val="-21"/>
                            <w:w w:val="63"/>
                            <w:position w:val="-5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47"/>
                            <w:szCs w:val="47"/>
                            <w:color w:val="8E9090"/>
                            <w:spacing w:val="-113"/>
                            <w:w w:val="90"/>
                            <w:position w:val="-25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8E9090"/>
                            <w:spacing w:val="0"/>
                            <w:w w:val="63"/>
                            <w:position w:val="-5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8E9090"/>
                            <w:spacing w:val="-13"/>
                            <w:w w:val="62"/>
                            <w:position w:val="-5"/>
                          </w:rPr>
                          <w:t>&lt;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B5B5B"/>
                            <w:spacing w:val="-58"/>
                            <w:w w:val="83"/>
                            <w:position w:val="-5"/>
                          </w:rPr>
                          <w:t>f</w:t>
                        </w:r>
                        <w:r>
                          <w:rPr>
                            <w:rFonts w:ascii="Arial" w:hAnsi="Arial" w:cs="Arial" w:eastAsia="Arial"/>
                            <w:sz w:val="47"/>
                            <w:szCs w:val="47"/>
                            <w:color w:val="383838"/>
                            <w:spacing w:val="-134"/>
                            <w:w w:val="131"/>
                            <w:position w:val="-25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B5B5B"/>
                            <w:spacing w:val="0"/>
                            <w:w w:val="82"/>
                            <w:position w:val="-5"/>
                          </w:rPr>
                          <w:t>:.\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B5B5B"/>
                            <w:spacing w:val="-43"/>
                            <w:w w:val="83"/>
                            <w:position w:val="-5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55"/>
                            <w:szCs w:val="55"/>
                            <w:color w:val="B3B3B3"/>
                            <w:spacing w:val="9"/>
                            <w:w w:val="78"/>
                            <w:position w:val="-1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55"/>
                            <w:szCs w:val="55"/>
                            <w:color w:val="5B5B5B"/>
                            <w:spacing w:val="-56"/>
                            <w:w w:val="112"/>
                            <w:position w:val="-1"/>
                          </w:rPr>
                          <w:t>c</w:t>
                        </w:r>
                        <w:r>
                          <w:rPr>
                            <w:rFonts w:ascii="Arial" w:hAnsi="Arial" w:cs="Arial" w:eastAsia="Arial"/>
                            <w:sz w:val="55"/>
                            <w:szCs w:val="55"/>
                            <w:color w:val="B3B3B3"/>
                            <w:spacing w:val="-113"/>
                            <w:w w:val="52"/>
                            <w:position w:val="-1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B5B5B"/>
                            <w:spacing w:val="-19"/>
                            <w:w w:val="96"/>
                            <w:position w:val="-5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55"/>
                            <w:szCs w:val="55"/>
                            <w:color w:val="B3B3B3"/>
                            <w:spacing w:val="-151"/>
                            <w:w w:val="69"/>
                            <w:position w:val="-1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B5B5B"/>
                            <w:spacing w:val="0"/>
                            <w:w w:val="96"/>
                            <w:position w:val="-5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B5B5B"/>
                            <w:spacing w:val="-5"/>
                            <w:w w:val="100"/>
                            <w:position w:val="-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55"/>
                            <w:szCs w:val="55"/>
                            <w:color w:val="B3B3B3"/>
                            <w:spacing w:val="0"/>
                            <w:w w:val="45"/>
                            <w:position w:val="-1"/>
                          </w:rPr>
                          <w:t>..</w:t>
                        </w:r>
                        <w:r>
                          <w:rPr>
                            <w:rFonts w:ascii="Arial" w:hAnsi="Arial" w:cs="Arial" w:eastAsia="Arial"/>
                            <w:sz w:val="55"/>
                            <w:szCs w:val="55"/>
                            <w:color w:val="B3B3B3"/>
                            <w:spacing w:val="-97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8E9090"/>
                            <w:spacing w:val="0"/>
                            <w:w w:val="600"/>
                            <w:position w:val="-5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ind w:left="2372" w:right="2385"/>
                          <w:jc w:val="center"/>
                          <w:rPr>
                            <w:rFonts w:ascii="Times New Roman" w:hAnsi="Times New Roman" w:cs="Times New Roman" w:eastAsia="Times New Roman"/>
                            <w:sz w:val="39"/>
                            <w:szCs w:val="3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39"/>
                            <w:szCs w:val="39"/>
                            <w:color w:val="5B5B5B"/>
                            <w:spacing w:val="-31"/>
                            <w:w w:val="52"/>
                            <w:i/>
                            <w:position w:val="4"/>
                          </w:rPr>
                          <w:t>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9"/>
                            <w:szCs w:val="39"/>
                            <w:color w:val="5B5B5B"/>
                            <w:spacing w:val="-4"/>
                            <w:w w:val="52"/>
                            <w:i/>
                            <w:position w:val="4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9"/>
                            <w:szCs w:val="39"/>
                            <w:color w:val="5B5B5B"/>
                            <w:spacing w:val="0"/>
                            <w:w w:val="52"/>
                            <w:i/>
                            <w:position w:val="4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9"/>
                            <w:szCs w:val="3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78" w:lineRule="exact"/>
                          <w:ind w:left="1303" w:right="1779"/>
                          <w:jc w:val="center"/>
                          <w:tabs>
                            <w:tab w:pos="1860" w:val="left"/>
                            <w:tab w:pos="2680" w:val="left"/>
                          </w:tabs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8E9090"/>
                            <w:spacing w:val="-17"/>
                            <w:w w:val="97"/>
                            <w:position w:val="-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5B5B5B"/>
                            <w:spacing w:val="0"/>
                            <w:w w:val="97"/>
                            <w:position w:val="-3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5B5B5B"/>
                            <w:spacing w:val="-77"/>
                            <w:w w:val="97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5B5B5B"/>
                            <w:spacing w:val="0"/>
                            <w:w w:val="100"/>
                            <w:position w:val="-3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5B5B5B"/>
                            <w:spacing w:val="0"/>
                            <w:w w:val="100"/>
                            <w:position w:val="-3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8E9090"/>
                            <w:spacing w:val="0"/>
                            <w:w w:val="105"/>
                            <w:i/>
                            <w:position w:val="-3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8E9090"/>
                            <w:spacing w:val="0"/>
                            <w:w w:val="106"/>
                            <w:i/>
                            <w:position w:val="-3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8E9090"/>
                            <w:spacing w:val="-21"/>
                            <w:w w:val="105"/>
                            <w:i/>
                            <w:position w:val="-3"/>
                          </w:rPr>
                          <w:t>/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727272"/>
                            <w:spacing w:val="-8"/>
                            <w:w w:val="102"/>
                            <w:i/>
                            <w:position w:val="-3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A1A1A1"/>
                            <w:spacing w:val="-32"/>
                            <w:w w:val="49"/>
                            <w:i/>
                            <w:position w:val="-3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727272"/>
                            <w:spacing w:val="0"/>
                            <w:w w:val="42"/>
                            <w:i/>
                            <w:position w:val="-3"/>
                          </w:rPr>
                          <w:t>....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727272"/>
                            <w:spacing w:val="0"/>
                            <w:w w:val="100"/>
                            <w:i/>
                            <w:position w:val="-3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727272"/>
                            <w:spacing w:val="0"/>
                            <w:w w:val="100"/>
                            <w:i/>
                            <w:position w:val="-3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5B5B5B"/>
                            <w:spacing w:val="0"/>
                            <w:w w:val="64"/>
                            <w:position w:val="-3"/>
                          </w:rPr>
                          <w:t>ı;a.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5B5B5B"/>
                            <w:spacing w:val="-19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727272"/>
                            <w:spacing w:val="0"/>
                            <w:w w:val="100"/>
                            <w:i/>
                            <w:position w:val="-3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727272"/>
                            <w:spacing w:val="0"/>
                            <w:w w:val="100"/>
                            <w:i/>
                            <w:position w:val="-3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727272"/>
                            <w:spacing w:val="0"/>
                            <w:w w:val="100"/>
                            <w:i/>
                            <w:position w:val="-3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727272"/>
                            <w:spacing w:val="0"/>
                            <w:w w:val="100"/>
                            <w:i/>
                            <w:position w:val="-3"/>
                          </w:rPr>
                          <w:t>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727272"/>
                            <w:spacing w:val="0"/>
                            <w:w w:val="100"/>
                            <w:i/>
                            <w:position w:val="-3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727272"/>
                            <w:spacing w:val="10"/>
                            <w:w w:val="100"/>
                            <w:i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B3B3B3"/>
                            <w:spacing w:val="0"/>
                            <w:w w:val="97"/>
                            <w:position w:val="-3"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90" w:lineRule="exact"/>
                          <w:ind w:left="1311" w:right="1743"/>
                          <w:jc w:val="center"/>
                          <w:tabs>
                            <w:tab w:pos="1880" w:val="left"/>
                            <w:tab w:pos="2360" w:val="left"/>
                            <w:tab w:pos="2700" w:val="left"/>
                            <w:tab w:pos="3180" w:val="left"/>
                          </w:tabs>
                          <w:rPr>
                            <w:rFonts w:ascii="Arial" w:hAnsi="Arial" w:cs="Arial" w:eastAsia="Arial"/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8E9090"/>
                            <w:spacing w:val="0"/>
                            <w:w w:val="289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8E9090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8E9090"/>
                            <w:spacing w:val="0"/>
                            <w:w w:val="10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B3B3B3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B3B3B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B3B3B3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8E9090"/>
                            <w:spacing w:val="0"/>
                            <w:w w:val="131"/>
                            <w:i/>
                          </w:rPr>
                          <w:t>(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8E9090"/>
                            <w:spacing w:val="-53"/>
                            <w:w w:val="131"/>
                            <w:i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8E9090"/>
                            <w:spacing w:val="0"/>
                            <w:w w:val="100"/>
                            <w:i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8E9090"/>
                            <w:spacing w:val="0"/>
                            <w:w w:val="100"/>
                            <w:i/>
                          </w:rPr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A1A1A1"/>
                            <w:spacing w:val="0"/>
                            <w:w w:val="131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A1A1A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A1A1A1"/>
                            <w:spacing w:val="0"/>
                            <w:w w:val="10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5B5B5B"/>
                            <w:spacing w:val="0"/>
                            <w:w w:val="100"/>
                          </w:rPr>
                          <w:t>....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5B5B5B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5B5B5B"/>
                            <w:spacing w:val="0"/>
                            <w:w w:val="10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A1A1A1"/>
                            <w:spacing w:val="0"/>
                            <w:w w:val="158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19" w:lineRule="exact"/>
                          <w:ind w:left="1325" w:right="1758"/>
                          <w:jc w:val="center"/>
                          <w:tabs>
                            <w:tab w:pos="1860" w:val="left"/>
                            <w:tab w:pos="2320" w:val="left"/>
                            <w:tab w:pos="2720" w:val="left"/>
                          </w:tabs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5"/>
                            <w:szCs w:val="5"/>
                            <w:color w:val="B3B3B3"/>
                            <w:spacing w:val="0"/>
                            <w:w w:val="208"/>
                            <w:b/>
                            <w:bCs/>
                            <w:position w:val="-2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5"/>
                            <w:szCs w:val="5"/>
                            <w:color w:val="B3B3B3"/>
                            <w:spacing w:val="0"/>
                            <w:w w:val="208"/>
                            <w:b/>
                            <w:bCs/>
                            <w:position w:val="-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5"/>
                            <w:szCs w:val="5"/>
                            <w:color w:val="B3B3B3"/>
                            <w:spacing w:val="4"/>
                            <w:w w:val="208"/>
                            <w:b/>
                            <w:bCs/>
                            <w:position w:val="-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5"/>
                            <w:szCs w:val="5"/>
                            <w:color w:val="B3B3B3"/>
                            <w:spacing w:val="0"/>
                            <w:w w:val="228"/>
                            <w:position w:val="-2"/>
                          </w:rPr>
                          <w:t>.,</w:t>
                        </w:r>
                        <w:r>
                          <w:rPr>
                            <w:rFonts w:ascii="Arial" w:hAnsi="Arial" w:cs="Arial" w:eastAsia="Arial"/>
                            <w:sz w:val="5"/>
                            <w:szCs w:val="5"/>
                            <w:color w:val="B3B3B3"/>
                            <w:spacing w:val="-9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5"/>
                            <w:szCs w:val="5"/>
                            <w:color w:val="B3B3B3"/>
                            <w:spacing w:val="0"/>
                            <w:w w:val="100"/>
                            <w:position w:val="-2"/>
                          </w:rPr>
                          <w:t>•</w:t>
                        </w:r>
                        <w:r>
                          <w:rPr>
                            <w:rFonts w:ascii="Arial" w:hAnsi="Arial" w:cs="Arial" w:eastAsia="Arial"/>
                            <w:sz w:val="5"/>
                            <w:szCs w:val="5"/>
                            <w:color w:val="B3B3B3"/>
                            <w:spacing w:val="5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5"/>
                            <w:szCs w:val="5"/>
                            <w:color w:val="8E9090"/>
                            <w:spacing w:val="0"/>
                            <w:w w:val="100"/>
                            <w:position w:val="-2"/>
                          </w:rPr>
                          <w:t>._</w:t>
                        </w:r>
                        <w:r>
                          <w:rPr>
                            <w:rFonts w:ascii="Arial" w:hAnsi="Arial" w:cs="Arial" w:eastAsia="Arial"/>
                            <w:sz w:val="5"/>
                            <w:szCs w:val="5"/>
                            <w:color w:val="8E9090"/>
                            <w:spacing w:val="0"/>
                            <w:w w:val="100"/>
                            <w:position w:val="-2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5"/>
                            <w:szCs w:val="5"/>
                            <w:color w:val="8E9090"/>
                            <w:spacing w:val="0"/>
                            <w:w w:val="175"/>
                            <w:position w:val="-2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5"/>
                            <w:szCs w:val="5"/>
                            <w:color w:val="8E9090"/>
                            <w:spacing w:val="0"/>
                            <w:w w:val="100"/>
                            <w:position w:val="-2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5"/>
                            <w:szCs w:val="5"/>
                            <w:color w:val="8E9090"/>
                            <w:spacing w:val="0"/>
                            <w:w w:val="100"/>
                            <w:position w:val="-2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"/>
                            <w:szCs w:val="6"/>
                            <w:color w:val="8E9090"/>
                            <w:spacing w:val="0"/>
                            <w:w w:val="600"/>
                            <w:position w:val="-2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"/>
                            <w:szCs w:val="6"/>
                            <w:color w:val="8E9090"/>
                            <w:spacing w:val="0"/>
                            <w:w w:val="100"/>
                            <w:position w:val="-2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"/>
                            <w:szCs w:val="6"/>
                            <w:color w:val="8E9090"/>
                            <w:spacing w:val="0"/>
                            <w:w w:val="100"/>
                            <w:position w:val="-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383838"/>
                            <w:spacing w:val="0"/>
                            <w:w w:val="81"/>
                            <w:b/>
                            <w:bCs/>
                            <w:position w:val="-2"/>
                          </w:rPr>
                          <w:t>ll:i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383838"/>
                            <w:spacing w:val="18"/>
                            <w:w w:val="81"/>
                            <w:b/>
                            <w:bCs/>
                            <w:position w:val="-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727272"/>
                            <w:spacing w:val="0"/>
                            <w:w w:val="190"/>
                            <w:i/>
                            <w:position w:val="-2"/>
                          </w:rPr>
                          <w:t>::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727272"/>
                            <w:spacing w:val="-35"/>
                            <w:w w:val="190"/>
                            <w:i/>
                            <w:position w:val="-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C3C3C3"/>
                            <w:spacing w:val="-15"/>
                            <w:w w:val="148"/>
                            <w:position w:val="-2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C3C3C3"/>
                            <w:spacing w:val="0"/>
                            <w:w w:val="46"/>
                            <w:position w:val="-2"/>
                          </w:rPr>
                          <w:t>_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09" w:lineRule="exact"/>
                          <w:ind w:left="1727" w:right="1785"/>
                          <w:jc w:val="center"/>
                          <w:tabs>
                            <w:tab w:pos="2640" w:val="left"/>
                            <w:tab w:pos="3120" w:val="left"/>
                          </w:tabs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B3B3B3"/>
                            <w:spacing w:val="0"/>
                            <w:w w:val="36"/>
                            <w:position w:val="-5"/>
                          </w:rPr>
                          <w:t>,..._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B3B3B3"/>
                            <w:spacing w:val="0"/>
                            <w:w w:val="36"/>
                            <w:position w:val="-5"/>
                          </w:rPr>
                          <w:t>      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B3B3B3"/>
                            <w:spacing w:val="13"/>
                            <w:w w:val="36"/>
                            <w:position w:val="-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8E9090"/>
                            <w:spacing w:val="0"/>
                            <w:w w:val="178"/>
                            <w:position w:val="-5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8E9090"/>
                            <w:spacing w:val="-13"/>
                            <w:w w:val="178"/>
                            <w:position w:val="-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B3B3B3"/>
                            <w:spacing w:val="0"/>
                            <w:w w:val="53"/>
                            <w:b/>
                            <w:bCs/>
                            <w:i/>
                            <w:position w:val="-5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B3B3B3"/>
                            <w:spacing w:val="2"/>
                            <w:w w:val="53"/>
                            <w:b/>
                            <w:bCs/>
                            <w:i/>
                            <w:position w:val="-5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B3B3B3"/>
                            <w:spacing w:val="0"/>
                            <w:w w:val="87"/>
                            <w:b/>
                            <w:bCs/>
                            <w:i/>
                            <w:position w:val="-5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B3B3B3"/>
                            <w:spacing w:val="-25"/>
                            <w:w w:val="87"/>
                            <w:b/>
                            <w:bCs/>
                            <w:i/>
                            <w:position w:val="-5"/>
                          </w:rPr>
                          <w:t>\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727272"/>
                            <w:spacing w:val="0"/>
                            <w:w w:val="66"/>
                            <w:b/>
                            <w:bCs/>
                            <w:i/>
                            <w:position w:val="-5"/>
                          </w:rPr>
                          <w:t>: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727272"/>
                            <w:spacing w:val="-35"/>
                            <w:w w:val="65"/>
                            <w:b/>
                            <w:bCs/>
                            <w:i/>
                            <w:position w:val="-5"/>
                          </w:rPr>
                          <w:t>/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727272"/>
                            <w:spacing w:val="-20"/>
                            <w:w w:val="107"/>
                            <w:b/>
                            <w:bCs/>
                            <w:i/>
                            <w:position w:val="-5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727272"/>
                            <w:spacing w:val="0"/>
                            <w:w w:val="66"/>
                            <w:b/>
                            <w:bCs/>
                            <w:i/>
                            <w:position w:val="-5"/>
                          </w:rPr>
                          <w:t>1: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727272"/>
                            <w:spacing w:val="0"/>
                            <w:w w:val="100"/>
                            <w:b/>
                            <w:bCs/>
                            <w:i/>
                            <w:position w:val="-5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727272"/>
                            <w:spacing w:val="0"/>
                            <w:w w:val="100"/>
                            <w:b/>
                            <w:bCs/>
                            <w:i/>
                            <w:position w:val="-5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8E9090"/>
                            <w:spacing w:val="-11"/>
                            <w:w w:val="31"/>
                            <w:position w:val="-5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727272"/>
                            <w:spacing w:val="-35"/>
                            <w:w w:val="82"/>
                            <w:i/>
                            <w:position w:val="-5"/>
                          </w:rPr>
                          <w:t>;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8E9090"/>
                            <w:spacing w:val="0"/>
                            <w:w w:val="31"/>
                            <w:position w:val="-5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8E9090"/>
                            <w:spacing w:val="2"/>
                            <w:w w:val="31"/>
                            <w:position w:val="-5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727272"/>
                            <w:spacing w:val="0"/>
                            <w:w w:val="82"/>
                            <w:i/>
                            <w:position w:val="-5"/>
                          </w:rPr>
                          <w:t>:;}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727272"/>
                            <w:spacing w:val="0"/>
                            <w:w w:val="100"/>
                            <w:i/>
                            <w:position w:val="-5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727272"/>
                            <w:spacing w:val="0"/>
                            <w:w w:val="100"/>
                            <w:i/>
                            <w:position w:val="-5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A1A1A1"/>
                            <w:spacing w:val="-23"/>
                            <w:w w:val="124"/>
                            <w:i/>
                            <w:position w:val="-5"/>
                          </w:rPr>
                          <w:t>!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C3C3C3"/>
                            <w:spacing w:val="0"/>
                            <w:w w:val="59"/>
                            <w:i/>
                            <w:position w:val="-5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99" w:lineRule="exact"/>
                          <w:ind w:left="1343" w:right="1815"/>
                          <w:jc w:val="center"/>
                          <w:rPr>
                            <w:rFonts w:ascii="Arial" w:hAnsi="Arial" w:cs="Arial" w:eastAsia="Arial"/>
                            <w:sz w:val="11"/>
                            <w:szCs w:val="1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39"/>
                            <w:szCs w:val="39"/>
                            <w:color w:val="8E9090"/>
                            <w:spacing w:val="-51"/>
                            <w:w w:val="117"/>
                            <w:position w:val="-3"/>
                          </w:rPr>
                          <w:t>,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727272"/>
                            <w:spacing w:val="0"/>
                            <w:w w:val="130"/>
                            <w:position w:val="-7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727272"/>
                            <w:spacing w:val="-17"/>
                            <w:w w:val="100"/>
                            <w:position w:val="-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9"/>
                            <w:szCs w:val="39"/>
                            <w:color w:val="8E9090"/>
                            <w:spacing w:val="-31"/>
                            <w:w w:val="117"/>
                            <w:position w:val="-3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B3B3B3"/>
                            <w:spacing w:val="0"/>
                            <w:w w:val="55"/>
                            <w:position w:val="-7"/>
                          </w:rPr>
                          <w:t>...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B3B3B3"/>
                            <w:spacing w:val="-1"/>
                            <w:w w:val="55"/>
                            <w:position w:val="-7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8E9090"/>
                            <w:spacing w:val="0"/>
                            <w:w w:val="91"/>
                            <w:position w:val="-7"/>
                          </w:rPr>
                          <w:t>..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8E9090"/>
                            <w:spacing w:val="-19"/>
                            <w:w w:val="100"/>
                            <w:position w:val="-7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A1A1A1"/>
                            <w:spacing w:val="0"/>
                            <w:w w:val="100"/>
                            <w:position w:val="-7"/>
                          </w:rPr>
                          <w:t>,..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A1A1A1"/>
                            <w:spacing w:val="0"/>
                            <w:w w:val="100"/>
                            <w:position w:val="-7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A1A1A1"/>
                            <w:spacing w:val="8"/>
                            <w:w w:val="100"/>
                            <w:position w:val="-7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A1A1A1"/>
                            <w:spacing w:val="-56"/>
                            <w:w w:val="102"/>
                            <w:position w:val="-3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A1A1A1"/>
                            <w:spacing w:val="-18"/>
                            <w:w w:val="162"/>
                            <w:position w:val="-3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A1A1A1"/>
                            <w:spacing w:val="-77"/>
                            <w:w w:val="161"/>
                            <w:position w:val="-3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A1A1A1"/>
                            <w:spacing w:val="-139"/>
                            <w:w w:val="161"/>
                            <w:position w:val="-3"/>
                          </w:rPr>
                          <w:t>"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A1A1A1"/>
                            <w:spacing w:val="0"/>
                            <w:w w:val="407"/>
                            <w:position w:val="-7"/>
                          </w:rPr>
                          <w:t>;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A1A1A1"/>
                            <w:spacing w:val="12"/>
                            <w:w w:val="100"/>
                            <w:position w:val="-7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8E9090"/>
                            <w:spacing w:val="12"/>
                            <w:w w:val="115"/>
                            <w:i/>
                            <w:position w:val="-7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8E9090"/>
                            <w:spacing w:val="1"/>
                            <w:w w:val="115"/>
                            <w:emboss/>
                            <w:i/>
                            <w:position w:val="-7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8E9090"/>
                            <w:spacing w:val="1"/>
                            <w:w w:val="115"/>
                            <w:emboss/>
                            <w:i/>
                            <w:position w:val="-7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8E9090"/>
                            <w:spacing w:val="1"/>
                            <w:w w:val="115"/>
                            <w:i/>
                            <w:position w:val="-7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8E9090"/>
                            <w:spacing w:val="0"/>
                            <w:w w:val="114"/>
                            <w:i/>
                            <w:position w:val="-7"/>
                          </w:rPr>
                          <w:t>"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8E9090"/>
                            <w:spacing w:val="0"/>
                            <w:w w:val="115"/>
                            <w:i/>
                            <w:position w:val="-7"/>
                          </w:rPr>
                          <w:t>(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8E9090"/>
                            <w:spacing w:val="0"/>
                            <w:w w:val="114"/>
                            <w:i/>
                            <w:position w:val="-7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8E9090"/>
                            <w:spacing w:val="-29"/>
                            <w:w w:val="114"/>
                            <w:i/>
                            <w:position w:val="-7"/>
                          </w:rPr>
                          <w:t>:</w:t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727272"/>
                            <w:spacing w:val="-78"/>
                            <w:w w:val="131"/>
                            <w:position w:val="-3"/>
                          </w:rPr>
                          <w:t>"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8E9090"/>
                            <w:spacing w:val="0"/>
                            <w:w w:val="114"/>
                            <w:i/>
                            <w:position w:val="-7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8E9090"/>
                            <w:spacing w:val="-20"/>
                            <w:w w:val="100"/>
                            <w:i/>
                            <w:position w:val="-7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8E9090"/>
                            <w:spacing w:val="-11"/>
                            <w:w w:val="114"/>
                            <w:b/>
                            <w:bCs/>
                            <w:position w:val="-7"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C3C3C3"/>
                            <w:spacing w:val="-3"/>
                            <w:w w:val="115"/>
                            <w:b/>
                            <w:bCs/>
                            <w:position w:val="-7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727272"/>
                            <w:spacing w:val="-26"/>
                            <w:w w:val="131"/>
                            <w:position w:val="-3"/>
                          </w:rPr>
                          <w:t>"</w:t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8E9090"/>
                            <w:spacing w:val="0"/>
                            <w:w w:val="170"/>
                            <w:position w:val="-3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8E9090"/>
                            <w:spacing w:val="-44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727272"/>
                            <w:spacing w:val="1"/>
                            <w:w w:val="216"/>
                            <w:position w:val="-7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42"/>
                            <w:szCs w:val="42"/>
                            <w:color w:val="5B5B5B"/>
                            <w:spacing w:val="0"/>
                            <w:w w:val="90"/>
                            <w:position w:val="-3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42"/>
                            <w:szCs w:val="42"/>
                            <w:color w:val="5B5B5B"/>
                            <w:spacing w:val="-20"/>
                            <w:w w:val="90"/>
                            <w:position w:val="-3"/>
                          </w:rPr>
                          <w:t>,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A1A1A1"/>
                            <w:spacing w:val="0"/>
                            <w:w w:val="259"/>
                            <w:position w:val="-7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496" w:lineRule="exact"/>
                          <w:ind w:left="167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38"/>
                            <w:szCs w:val="3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8E9090"/>
                            <w:spacing w:val="0"/>
                            <w:w w:val="100"/>
                            <w:position w:val="-3"/>
                          </w:rPr>
                          <w:t>·.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8E9090"/>
                            <w:spacing w:val="-18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B3B3B3"/>
                            <w:spacing w:val="0"/>
                            <w:w w:val="100"/>
                            <w:position w:val="-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B3B3B3"/>
                            <w:spacing w:val="-27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727272"/>
                            <w:spacing w:val="0"/>
                            <w:w w:val="376"/>
                            <w:b/>
                            <w:bCs/>
                            <w:i/>
                            <w:position w:val="-3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727272"/>
                            <w:spacing w:val="-66"/>
                            <w:w w:val="376"/>
                            <w:b/>
                            <w:bCs/>
                            <w:i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B3B3B3"/>
                            <w:spacing w:val="-27"/>
                            <w:w w:val="140"/>
                            <w:position w:val="-3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8E9090"/>
                            <w:spacing w:val="6"/>
                            <w:w w:val="124"/>
                            <w:position w:val="-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8E9090"/>
                            <w:spacing w:val="-5"/>
                            <w:w w:val="124"/>
                            <w:position w:val="-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8E9090"/>
                            <w:spacing w:val="0"/>
                            <w:w w:val="36"/>
                            <w:b/>
                            <w:bCs/>
                            <w:i/>
                            <w:position w:val="-3"/>
                          </w:rPr>
                          <w:t>_.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8E9090"/>
                            <w:spacing w:val="-3"/>
                            <w:w w:val="36"/>
                            <w:b/>
                            <w:bCs/>
                            <w:i/>
                            <w:position w:val="-3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C3C3C3"/>
                            <w:spacing w:val="0"/>
                            <w:w w:val="53"/>
                            <w:b/>
                            <w:bCs/>
                            <w:i/>
                            <w:position w:val="-3"/>
                          </w:rPr>
                          <w:t>,.,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C3C3C3"/>
                            <w:spacing w:val="0"/>
                            <w:w w:val="100"/>
                            <w:b/>
                            <w:bCs/>
                            <w:i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C3C3C3"/>
                            <w:spacing w:val="-1"/>
                            <w:w w:val="100"/>
                            <w:b/>
                            <w:bCs/>
                            <w:i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727272"/>
                            <w:spacing w:val="0"/>
                            <w:w w:val="110"/>
                            <w:position w:val="-3"/>
                          </w:rPr>
                          <w:t>'l$tne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727272"/>
                            <w:spacing w:val="14"/>
                            <w:w w:val="111"/>
                            <w:position w:val="-3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383838"/>
                            <w:spacing w:val="0"/>
                            <w:w w:val="138"/>
                            <w:position w:val="-3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383838"/>
                            <w:spacing w:val="-35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1"/>
                            <w:szCs w:val="61"/>
                            <w:color w:val="282828"/>
                            <w:spacing w:val="-7"/>
                            <w:w w:val="43"/>
                            <w:position w:val="-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1"/>
                            <w:szCs w:val="61"/>
                            <w:color w:val="5B5B5B"/>
                            <w:spacing w:val="-36"/>
                            <w:w w:val="80"/>
                            <w:position w:val="-3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1"/>
                            <w:szCs w:val="61"/>
                            <w:color w:val="383838"/>
                            <w:spacing w:val="-3"/>
                            <w:w w:val="29"/>
                            <w:position w:val="-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1"/>
                            <w:szCs w:val="61"/>
                            <w:color w:val="5B5B5B"/>
                            <w:spacing w:val="0"/>
                            <w:w w:val="69"/>
                            <w:position w:val="-3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1"/>
                            <w:szCs w:val="61"/>
                            <w:color w:val="5B5B5B"/>
                            <w:spacing w:val="-3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8"/>
                            <w:szCs w:val="38"/>
                            <w:color w:val="4B4B4B"/>
                            <w:spacing w:val="0"/>
                            <w:w w:val="101"/>
                            <w:position w:val="-3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8"/>
                            <w:szCs w:val="3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67" w:lineRule="exact"/>
                          <w:ind w:left="2723" w:right="696"/>
                          <w:jc w:val="center"/>
                          <w:tabs>
                            <w:tab w:pos="4100" w:val="left"/>
                          </w:tabs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2"/>
                          </w:rPr>
                          <w:t>Itfai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383838"/>
                            <w:spacing w:val="12"/>
                            <w:w w:val="100"/>
                            <w:position w:val="2"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727272"/>
                            <w:spacing w:val="0"/>
                            <w:w w:val="100"/>
                            <w:position w:val="2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727272"/>
                            <w:spacing w:val="8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383838"/>
                            <w:spacing w:val="5"/>
                            <w:w w:val="72"/>
                            <w:position w:val="2"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5B5B5B"/>
                            <w:spacing w:val="3"/>
                            <w:w w:val="92"/>
                            <w:position w:val="2"/>
                          </w:rPr>
                          <w:t>?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383838"/>
                            <w:spacing w:val="0"/>
                            <w:w w:val="122"/>
                            <w:position w:val="2"/>
                          </w:rPr>
                          <w:t>"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383838"/>
                            <w:spacing w:val="9"/>
                            <w:w w:val="122"/>
                            <w:position w:val="2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232649"/>
                            <w:spacing w:val="0"/>
                            <w:w w:val="63"/>
                            <w:position w:val="2"/>
                          </w:rPr>
                          <w:t>••n.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232649"/>
                            <w:spacing w:val="0"/>
                            <w:w w:val="100"/>
                            <w:position w:val="2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232649"/>
                            <w:spacing w:val="0"/>
                            <w:w w:val="100"/>
                            <w:position w:val="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383838"/>
                            <w:spacing w:val="0"/>
                            <w:w w:val="104"/>
                            <w:position w:val="2"/>
                          </w:rPr>
                          <w:t>eli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04" w:lineRule="exact"/>
                          <w:ind w:left="2531" w:right="548"/>
                          <w:jc w:val="center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383838"/>
                            <w:spacing w:val="0"/>
                            <w:w w:val="94"/>
                          </w:rPr>
                          <w:t>Müdah3le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383838"/>
                            <w:spacing w:val="-1"/>
                            <w:w w:val="9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4B4B4B"/>
                            <w:spacing w:val="-5"/>
                            <w:w w:val="88"/>
                          </w:rPr>
                          <w:t>S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82828"/>
                            <w:spacing w:val="0"/>
                            <w:w w:val="131"/>
                          </w:rPr>
                          <w:t>lıh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82828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82828"/>
                            <w:spacing w:val="0"/>
                            <w:w w:val="132"/>
                          </w:rPr>
                          <w:t>üdü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82828"/>
                            <w:spacing w:val="11"/>
                            <w:w w:val="132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4B4B4B"/>
                            <w:spacing w:val="0"/>
                            <w:w w:val="95"/>
                          </w:rPr>
                          <w:t>ü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4B4B4B"/>
                            <w:spacing w:val="-13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5B5B5B"/>
                            <w:spacing w:val="0"/>
                            <w:w w:val="88"/>
                          </w:rPr>
                          <w:t>'•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630" w:hRule="exact"/>
                    </w:trPr>
                    <w:tc>
                      <w:tcPr>
                        <w:tcW w:w="748" w:type="dxa"/>
                        <w:gridSpan w:val="2"/>
                        <w:tcBorders>
                          <w:top w:val="nil" w:sz="6" w:space="0" w:color="auto"/>
                          <w:bottom w:val="nil" w:sz="6" w:space="0" w:color="auto"/>
                          <w:left w:val="single" w:sz="5.727664" w:space="0" w:color="575757"/>
                          <w:right w:val="single" w:sz="1.909224" w:space="0" w:color="000000"/>
                        </w:tcBorders>
                      </w:tcPr>
                      <w:p>
                        <w:pPr>
                          <w:spacing w:before="1" w:after="0" w:line="120" w:lineRule="exact"/>
                          <w:jc w:val="left"/>
                          <w:rPr>
                            <w:sz w:val="12"/>
                            <w:szCs w:val="12"/>
                          </w:rPr>
                        </w:pPr>
                        <w:rPr/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Halk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20" w:type="dxa"/>
                        <w:tcBorders>
                          <w:top w:val="single" w:sz="1.909224" w:space="0" w:color="131313"/>
                          <w:bottom w:val="single" w:sz="5.727664" w:space="0" w:color="707070"/>
                          <w:left w:val="single" w:sz="1.909224" w:space="0" w:color="000000"/>
                          <w:right w:val="single" w:sz="1.909224" w:space="0" w:color="000000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63" w:type="dxa"/>
                        <w:tcBorders>
                          <w:top w:val="single" w:sz="1.909224" w:space="0" w:color="000000"/>
                          <w:bottom w:val="single" w:sz="5.727664" w:space="0" w:color="707070"/>
                          <w:left w:val="single" w:sz="1.909224" w:space="0" w:color="000000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611" w:type="dxa"/>
                        <w:vMerge/>
                        <w:gridSpan w:val="4"/>
                        <w:tcBorders>
                          <w:bottom w:val="single" w:sz="5.727664" w:space="0" w:color="70707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086" w:type="dxa"/>
                        <w:vMerge/>
                        <w:gridSpan w:val="3"/>
                        <w:tcBorders>
                          <w:bottom w:val="single" w:sz="5.727664" w:space="0" w:color="707070"/>
                          <w:left w:val="nil" w:sz="6" w:space="0" w:color="auto"/>
                          <w:right w:val="single" w:sz="5.727664" w:space="0" w:color="646464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9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9"/>
        </w:rPr>
      </w:r>
      <w:r>
        <w:rPr>
          <w:rFonts w:ascii="Arial" w:hAnsi="Arial" w:cs="Arial" w:eastAsia="Arial"/>
          <w:sz w:val="10"/>
          <w:szCs w:val="10"/>
          <w:color w:val="A1A1A1"/>
          <w:spacing w:val="0"/>
          <w:w w:val="342"/>
          <w:position w:val="0"/>
        </w:rPr>
        <w:t>\</w:t>
      </w:r>
      <w:r>
        <w:rPr>
          <w:rFonts w:ascii="Arial" w:hAnsi="Arial" w:cs="Arial" w:eastAsia="Arial"/>
          <w:sz w:val="10"/>
          <w:szCs w:val="10"/>
          <w:color w:val="A1A1A1"/>
          <w:spacing w:val="-58"/>
          <w:w w:val="342"/>
          <w:position w:val="0"/>
        </w:rPr>
        <w:t> </w:t>
      </w:r>
      <w:r>
        <w:rPr>
          <w:rFonts w:ascii="Arial" w:hAnsi="Arial" w:cs="Arial" w:eastAsia="Arial"/>
          <w:sz w:val="10"/>
          <w:szCs w:val="10"/>
          <w:color w:val="B3B3B3"/>
          <w:spacing w:val="-15"/>
          <w:w w:val="143"/>
          <w:position w:val="0"/>
        </w:rPr>
        <w:t>·</w:t>
      </w:r>
      <w:r>
        <w:rPr>
          <w:rFonts w:ascii="Arial" w:hAnsi="Arial" w:cs="Arial" w:eastAsia="Arial"/>
          <w:sz w:val="10"/>
          <w:szCs w:val="10"/>
          <w:color w:val="B3B3B3"/>
          <w:spacing w:val="0"/>
          <w:w w:val="190"/>
          <w:position w:val="0"/>
        </w:rPr>
        <w:t>.</w:t>
      </w:r>
      <w:r>
        <w:rPr>
          <w:rFonts w:ascii="Arial" w:hAnsi="Arial" w:cs="Arial" w:eastAsia="Arial"/>
          <w:sz w:val="10"/>
          <w:szCs w:val="10"/>
          <w:color w:val="B3B3B3"/>
          <w:spacing w:val="-5"/>
          <w:w w:val="100"/>
          <w:position w:val="0"/>
        </w:rPr>
        <w:t> </w:t>
      </w:r>
      <w:r>
        <w:rPr>
          <w:rFonts w:ascii="Arial" w:hAnsi="Arial" w:cs="Arial" w:eastAsia="Arial"/>
          <w:sz w:val="10"/>
          <w:szCs w:val="10"/>
          <w:color w:val="A1A1A1"/>
          <w:spacing w:val="0"/>
          <w:w w:val="129"/>
          <w:position w:val="0"/>
        </w:rPr>
        <w:t>ııl'</w:t>
      </w:r>
      <w:r>
        <w:rPr>
          <w:rFonts w:ascii="Arial" w:hAnsi="Arial" w:cs="Arial" w:eastAsia="Arial"/>
          <w:sz w:val="10"/>
          <w:szCs w:val="10"/>
          <w:color w:val="A1A1A1"/>
          <w:spacing w:val="-22"/>
          <w:w w:val="129"/>
          <w:position w:val="0"/>
        </w:rPr>
        <w:t>l</w:t>
      </w:r>
      <w:r>
        <w:rPr>
          <w:rFonts w:ascii="Arial" w:hAnsi="Arial" w:cs="Arial" w:eastAsia="Arial"/>
          <w:sz w:val="16"/>
          <w:szCs w:val="16"/>
          <w:color w:val="8E9090"/>
          <w:spacing w:val="0"/>
          <w:w w:val="129"/>
          <w:position w:val="-5"/>
        </w:rPr>
        <w:t>ı;</w:t>
      </w:r>
      <w:r>
        <w:rPr>
          <w:rFonts w:ascii="Arial" w:hAnsi="Arial" w:cs="Arial" w:eastAsia="Arial"/>
          <w:sz w:val="16"/>
          <w:szCs w:val="16"/>
          <w:color w:val="8E9090"/>
          <w:spacing w:val="-32"/>
          <w:w w:val="129"/>
          <w:position w:val="-5"/>
        </w:rPr>
        <w:t> </w:t>
      </w:r>
      <w:r>
        <w:rPr>
          <w:rFonts w:ascii="Arial" w:hAnsi="Arial" w:cs="Arial" w:eastAsia="Arial"/>
          <w:sz w:val="16"/>
          <w:szCs w:val="16"/>
          <w:color w:val="8E9090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6"/>
          <w:szCs w:val="16"/>
          <w:color w:val="8E9090"/>
          <w:spacing w:val="0"/>
          <w:w w:val="100"/>
          <w:position w:val="-5"/>
        </w:rPr>
      </w:r>
      <w:r>
        <w:rPr>
          <w:rFonts w:ascii="Arial" w:hAnsi="Arial" w:cs="Arial" w:eastAsia="Arial"/>
          <w:sz w:val="10"/>
          <w:szCs w:val="10"/>
          <w:color w:val="A1A1A1"/>
          <w:spacing w:val="0"/>
          <w:w w:val="129"/>
          <w:position w:val="0"/>
        </w:rPr>
        <w:t>"·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B3B3B3"/>
          <w:spacing w:val="-21"/>
          <w:w w:val="140"/>
        </w:rPr>
        <w:t>,</w:t>
      </w:r>
      <w:r>
        <w:rPr>
          <w:rFonts w:ascii="Arial" w:hAnsi="Arial" w:cs="Arial" w:eastAsia="Arial"/>
          <w:sz w:val="16"/>
          <w:szCs w:val="16"/>
          <w:color w:val="5B5B5B"/>
          <w:spacing w:val="0"/>
          <w:w w:val="102"/>
        </w:rPr>
        <w:t>.,</w:t>
      </w:r>
      <w:r>
        <w:rPr>
          <w:rFonts w:ascii="Arial" w:hAnsi="Arial" w:cs="Arial" w:eastAsia="Arial"/>
          <w:sz w:val="16"/>
          <w:szCs w:val="16"/>
          <w:color w:val="5B5B5B"/>
          <w:spacing w:val="-29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8E9090"/>
          <w:spacing w:val="0"/>
          <w:w w:val="152"/>
          <w:position w:val="5"/>
        </w:rPr>
        <w:t>tı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40"/>
          <w:cols w:num="2" w:equalWidth="0">
            <w:col w:w="8852" w:space="238"/>
            <w:col w:w="263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6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576569pt;margin-top:-15.947927pt;width:30.150001pt;height:45pt;mso-position-horizontal-relative:page;mso-position-vertical-relative:paragraph;z-index:-15435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Times New Roman" w:hAnsi="Times New Roman" w:cs="Times New Roman" w:eastAsia="Times New Roman"/>
                      <w:sz w:val="90"/>
                      <w:szCs w:val="9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343434"/>
                      <w:spacing w:val="0"/>
                      <w:w w:val="134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169" w:lineRule="exact"/>
        <w:ind w:left="3730" w:right="-20"/>
        <w:jc w:val="left"/>
        <w:tabs>
          <w:tab w:pos="988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3"/>
          <w:position w:val="-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13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-5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12"/>
          <w:position w:val="-5"/>
        </w:rPr>
        <w:t>S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93"/>
          <w:b/>
          <w:bCs/>
          <w:position w:val="-5"/>
        </w:rPr>
        <w:t>İ</w:t>
      </w:r>
      <w:r>
        <w:rPr>
          <w:rFonts w:ascii="Arial" w:hAnsi="Arial" w:cs="Arial" w:eastAsia="Arial"/>
          <w:sz w:val="20"/>
          <w:szCs w:val="20"/>
          <w:color w:val="343434"/>
          <w:spacing w:val="-26"/>
          <w:w w:val="10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-5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-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-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11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</w:r>
      <w:r>
        <w:rPr>
          <w:rFonts w:ascii="Arial" w:hAnsi="Arial" w:cs="Arial" w:eastAsia="Arial"/>
          <w:sz w:val="6"/>
          <w:szCs w:val="6"/>
          <w:color w:val="4B4B4B"/>
          <w:spacing w:val="0"/>
          <w:w w:val="178"/>
          <w:b/>
          <w:bCs/>
          <w:position w:val="-1"/>
        </w:rPr>
        <w:t>lt</w:t>
      </w:r>
      <w:r>
        <w:rPr>
          <w:rFonts w:ascii="Arial" w:hAnsi="Arial" w:cs="Arial" w:eastAsia="Arial"/>
          <w:sz w:val="6"/>
          <w:szCs w:val="6"/>
          <w:color w:val="4B4B4B"/>
          <w:spacing w:val="0"/>
          <w:w w:val="178"/>
          <w:b/>
          <w:bCs/>
          <w:position w:val="-1"/>
        </w:rPr>
        <w:t> </w:t>
      </w:r>
      <w:r>
        <w:rPr>
          <w:rFonts w:ascii="Arial" w:hAnsi="Arial" w:cs="Arial" w:eastAsia="Arial"/>
          <w:sz w:val="6"/>
          <w:szCs w:val="6"/>
          <w:color w:val="4B4B4B"/>
          <w:spacing w:val="25"/>
          <w:w w:val="178"/>
          <w:b/>
          <w:bCs/>
          <w:position w:val="-1"/>
        </w:rPr>
        <w:t> </w:t>
      </w:r>
      <w:r>
        <w:rPr>
          <w:rFonts w:ascii="Arial" w:hAnsi="Arial" w:cs="Arial" w:eastAsia="Arial"/>
          <w:sz w:val="6"/>
          <w:szCs w:val="6"/>
          <w:color w:val="343434"/>
          <w:spacing w:val="0"/>
          <w:w w:val="226"/>
          <w:b/>
          <w:bCs/>
          <w:position w:val="-1"/>
        </w:rPr>
        <w:t>lll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128" w:lineRule="exact"/>
        <w:ind w:left="842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21"/>
          <w:position w:val="-1"/>
        </w:rPr>
        <w:t>!ZMIR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579" w:right="-20"/>
        <w:jc w:val="left"/>
        <w:tabs>
          <w:tab w:pos="3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b/>
          <w:bCs/>
          <w:position w:val="-1"/>
        </w:rPr>
        <w:t>BÜYÜKSEHIR</w:t>
      </w:r>
      <w:r>
        <w:rPr>
          <w:rFonts w:ascii="Arial" w:hAnsi="Arial" w:cs="Arial" w:eastAsia="Arial"/>
          <w:sz w:val="15"/>
          <w:szCs w:val="15"/>
          <w:color w:val="343434"/>
          <w:spacing w:val="-32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621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11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343434"/>
          <w:spacing w:val="-27"/>
          <w:w w:val="111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1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0" w:right="-20"/>
        <w:jc w:val="left"/>
        <w:tabs>
          <w:tab w:pos="1700" w:val="left"/>
          <w:tab w:pos="3100" w:val="left"/>
          <w:tab w:pos="546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w w:val="51"/>
        </w:rPr>
        <w:t>K:&gt;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06.03.2017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19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23:40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treı: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0232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19" w:right="-20"/>
        <w:jc w:val="left"/>
        <w:tabs>
          <w:tab w:pos="1700" w:val="left"/>
          <w:tab w:pos="3060" w:val="left"/>
          <w:tab w:pos="4500" w:val="left"/>
          <w:tab w:pos="5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06.03.2017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jKayıt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1534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lBildiriı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Bildirileıı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Gaziemi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95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24" w:right="-20"/>
        <w:jc w:val="left"/>
        <w:tabs>
          <w:tab w:pos="1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Dogru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Gaziemi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95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2" w:lineRule="exact"/>
        <w:ind w:left="119" w:right="628"/>
        <w:jc w:val="left"/>
        <w:tabs>
          <w:tab w:pos="1460" w:val="left"/>
          <w:tab w:pos="3560" w:val="left"/>
          <w:tab w:pos="4180" w:val="left"/>
          <w:tab w:pos="5660" w:val="left"/>
          <w:tab w:pos="666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sınıfı</w:t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Dikkatsizli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  <w:position w:val="2"/>
        </w:rPr>
        <w:t>jYapını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8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2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4" w:lineRule="exact"/>
        <w:ind w:left="359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2.551971pt;margin-top:1.909279pt;width:26.917497pt;height:26pt;mso-position-horizontal-relative:page;mso-position-vertical-relative:paragraph;z-index:-15434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46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B5B6B8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B5B6B8"/>
                      <w:spacing w:val="-65"/>
                      <w:w w:val="52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B5B6B8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B5B6B8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43434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  <w:position w:val="-2"/>
        </w:rPr>
        <w:t>Beıoııamıe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84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4"/>
          <w:position w:val="-2"/>
        </w:rPr>
        <w:t>Ka,gi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4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84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2"/>
        </w:rPr>
        <w:t>Ahsaıl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3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2"/>
        </w:rPr>
        <w:t>Diger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07" w:lineRule="exact"/>
        <w:ind w:left="4402" w:right="-20"/>
        <w:jc w:val="left"/>
        <w:tabs>
          <w:tab w:pos="498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4"/>
          <w:szCs w:val="44"/>
          <w:color w:val="4B4B4B"/>
          <w:spacing w:val="0"/>
          <w:w w:val="54"/>
          <w:position w:val="1"/>
        </w:rPr>
        <w:t>ı</w:t>
      </w:r>
      <w:r>
        <w:rPr>
          <w:rFonts w:ascii="Arial" w:hAnsi="Arial" w:cs="Arial" w:eastAsia="Arial"/>
          <w:sz w:val="44"/>
          <w:szCs w:val="44"/>
          <w:color w:val="4B4B4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4"/>
          <w:szCs w:val="44"/>
          <w:color w:val="4B4B4B"/>
          <w:spacing w:val="0"/>
          <w:w w:val="54"/>
          <w:position w:val="1"/>
        </w:rPr>
        <w:t>ı</w:t>
      </w:r>
      <w:r>
        <w:rPr>
          <w:rFonts w:ascii="Arial" w:hAnsi="Arial" w:cs="Arial" w:eastAsia="Arial"/>
          <w:sz w:val="44"/>
          <w:szCs w:val="44"/>
          <w:color w:val="4B4B4B"/>
          <w:spacing w:val="-59"/>
          <w:w w:val="54"/>
          <w:position w:val="1"/>
        </w:rPr>
        <w:t> </w:t>
      </w:r>
      <w:r>
        <w:rPr>
          <w:rFonts w:ascii="Arial" w:hAnsi="Arial" w:cs="Arial" w:eastAsia="Arial"/>
          <w:sz w:val="44"/>
          <w:szCs w:val="44"/>
          <w:color w:val="4B4B4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4"/>
          <w:szCs w:val="44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23:47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97" w:lineRule="auto"/>
        <w:ind w:left="2173" w:right="3890" w:firstLine="-2073"/>
        <w:jc w:val="left"/>
        <w:tabs>
          <w:tab w:pos="2100" w:val="left"/>
          <w:tab w:pos="5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4"/>
        </w:rPr>
        <w:t>!Yana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ISahibi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1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:Çv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isınail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B1Çicl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0" w:lineRule="exact"/>
        <w:ind w:left="2110" w:right="-20"/>
        <w:jc w:val="left"/>
        <w:tabs>
          <w:tab w:pos="470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4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48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D1D1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1D1D1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1D1D1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23:4ı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1"/>
        </w:rPr>
        <w:t>23:46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40" w:bottom="280" w:left="360" w:right="280"/>
        </w:sectPr>
      </w:pPr>
      <w:rPr/>
    </w:p>
    <w:p>
      <w:pPr>
        <w:spacing w:before="2" w:after="0" w:line="240" w:lineRule="auto"/>
        <w:ind w:left="10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0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1"/>
        </w:rPr>
        <w:t>855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80"/>
          <w:cols w:num="2" w:equalWidth="0">
            <w:col w:w="569" w:space="1541"/>
            <w:col w:w="9170"/>
          </w:cols>
        </w:sectPr>
      </w:pPr>
      <w:rPr/>
    </w:p>
    <w:p>
      <w:pPr>
        <w:spacing w:before="0" w:after="0" w:line="256" w:lineRule="exact"/>
        <w:ind w:left="124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4619" w:right="443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7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65" w:lineRule="auto"/>
        <w:ind w:left="2134" w:right="4091" w:firstLine="2517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24" w:lineRule="exact"/>
        <w:ind w:left="2124" w:right="2446" w:firstLine="-2000"/>
        <w:jc w:val="left"/>
        <w:tabs>
          <w:tab w:pos="462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5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5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3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4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Döııü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1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9" w:lineRule="auto"/>
        <w:ind w:left="128" w:right="2573" w:firstLine="-28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lOtayı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varıldığında,alevli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4664" w:right="382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öndilrınede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179" w:lineRule="exact"/>
        <w:ind w:left="155" w:right="-20"/>
        <w:jc w:val="left"/>
        <w:tabs>
          <w:tab w:pos="2360" w:val="left"/>
          <w:tab w:pos="4640" w:val="left"/>
          <w:tab w:pos="6520" w:val="left"/>
          <w:tab w:pos="8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4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1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0"/>
          <w:position w:val="-4"/>
        </w:rPr>
        <w:t>IKöptl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9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4"/>
        </w:rPr>
        <w:t>!K.K.T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0"/>
          <w:w w:val="137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7" w:lineRule="exact"/>
        <w:ind w:left="5472" w:right="-20"/>
        <w:jc w:val="left"/>
        <w:tabs>
          <w:tab w:pos="6460" w:val="left"/>
          <w:tab w:pos="808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Courier New" w:hAnsi="Courier New" w:cs="Courier New" w:eastAsia="Courier New"/>
          <w:sz w:val="31"/>
          <w:szCs w:val="31"/>
          <w:color w:val="343434"/>
          <w:spacing w:val="0"/>
          <w:w w:val="71"/>
          <w:position w:val="5"/>
        </w:rPr>
        <w:t>os</w:t>
      </w:r>
      <w:r>
        <w:rPr>
          <w:rFonts w:ascii="Courier New" w:hAnsi="Courier New" w:cs="Courier New" w:eastAsia="Courier New"/>
          <w:sz w:val="31"/>
          <w:szCs w:val="31"/>
          <w:color w:val="343434"/>
          <w:spacing w:val="0"/>
          <w:w w:val="100"/>
          <w:position w:val="5"/>
        </w:rPr>
        <w:tab/>
      </w:r>
      <w:r>
        <w:rPr>
          <w:rFonts w:ascii="Courier New" w:hAnsi="Courier New" w:cs="Courier New" w:eastAsia="Courier New"/>
          <w:sz w:val="31"/>
          <w:szCs w:val="31"/>
          <w:color w:val="343434"/>
          <w:spacing w:val="0"/>
          <w:w w:val="100"/>
          <w:position w:val="5"/>
        </w:rPr>
      </w:r>
      <w:r>
        <w:rPr>
          <w:rFonts w:ascii="Arial" w:hAnsi="Arial" w:cs="Arial" w:eastAsia="Arial"/>
          <w:sz w:val="30"/>
          <w:szCs w:val="30"/>
          <w:color w:val="343434"/>
          <w:spacing w:val="0"/>
          <w:w w:val="158"/>
          <w:i/>
          <w:position w:val="1"/>
        </w:rPr>
        <w:t>l</w:t>
      </w:r>
      <w:r>
        <w:rPr>
          <w:rFonts w:ascii="Arial" w:hAnsi="Arial" w:cs="Arial" w:eastAsia="Arial"/>
          <w:sz w:val="30"/>
          <w:szCs w:val="30"/>
          <w:color w:val="343434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30"/>
          <w:szCs w:val="30"/>
          <w:color w:val="343434"/>
          <w:spacing w:val="0"/>
          <w:w w:val="100"/>
          <w:i/>
          <w:position w:val="1"/>
        </w:rPr>
      </w:r>
      <w:r>
        <w:rPr>
          <w:rFonts w:ascii="Arial" w:hAnsi="Arial" w:cs="Arial" w:eastAsia="Arial"/>
          <w:sz w:val="41"/>
          <w:szCs w:val="41"/>
          <w:color w:val="4B4B4B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9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</w:rPr>
        <w:t>Söndi.lrme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!Zarar-ziya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yoktur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14" w:lineRule="exact"/>
        <w:ind w:left="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9" w:after="0" w:line="240" w:lineRule="auto"/>
        <w:ind w:left="22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atıklarında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4" w:lineRule="auto"/>
        <w:ind w:left="2129" w:right="67" w:firstLine="-2000"/>
        <w:jc w:val="left"/>
        <w:tabs>
          <w:tab w:pos="2120" w:val="left"/>
          <w:tab w:pos="5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soruşturmacia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söndüri.llmede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atılmı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dUşürülınil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55" w:lineRule="auto"/>
        <w:ind w:left="119" w:right="3920"/>
        <w:jc w:val="left"/>
        <w:tabs>
          <w:tab w:pos="212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Sigoıtalı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!Bed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D1D1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D1D1F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2" w:lineRule="exact"/>
        <w:ind w:left="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0"/>
          <w:w w:val="79"/>
          <w:position w:val="1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0"/>
          <w:w w:val="79"/>
          <w:position w:val="1"/>
        </w:rPr>
        <w:t>  </w:t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17"/>
          <w:w w:val="79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223"/>
          <w:position w:val="1"/>
        </w:rPr>
        <w:t>)ll</w:t>
      </w:r>
      <w:r>
        <w:rPr>
          <w:rFonts w:ascii="Arial" w:hAnsi="Arial" w:cs="Arial" w:eastAsia="Arial"/>
          <w:sz w:val="14"/>
          <w:szCs w:val="14"/>
          <w:color w:val="343434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Edildi_gi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left="128" w:right="-20"/>
        <w:jc w:val="left"/>
        <w:tabs>
          <w:tab w:pos="2120" w:val="left"/>
          <w:tab w:pos="6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Döııüşü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Tarilı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07.03.2017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28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00:05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24" w:lineRule="exact"/>
        <w:ind w:left="218" w:right="-20"/>
        <w:jc w:val="left"/>
        <w:tabs>
          <w:tab w:pos="1000" w:val="left"/>
          <w:tab w:pos="1500" w:val="left"/>
          <w:tab w:pos="8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1"/>
        </w:rPr>
        <w:t>Öli\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Gaziemi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5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7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Posta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80"/>
        </w:sectPr>
      </w:pPr>
      <w:rPr/>
    </w:p>
    <w:p>
      <w:pPr>
        <w:spacing w:before="35" w:after="0" w:line="240" w:lineRule="auto"/>
        <w:ind w:left="2274" w:right="-69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326" w:lineRule="exact"/>
        <w:ind w:left="471" w:right="-20"/>
        <w:jc w:val="left"/>
        <w:tabs>
          <w:tab w:pos="4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343434"/>
          <w:spacing w:val="0"/>
          <w:w w:val="83"/>
          <w:position w:val="-3"/>
        </w:rPr>
        <w:t>·u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8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5" w:lineRule="atLeast"/>
        <w:ind w:left="513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343434"/>
          <w:spacing w:val="0"/>
          <w:w w:val="138"/>
          <w:i/>
        </w:rPr>
        <w:t>Q)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4B4B4B"/>
          <w:w w:val="75"/>
          <w:b/>
          <w:bCs/>
        </w:rPr>
        <w:t>1</w:t>
      </w:r>
      <w:r>
        <w:rPr>
          <w:rFonts w:ascii="Arial" w:hAnsi="Arial" w:cs="Arial" w:eastAsia="Arial"/>
          <w:sz w:val="28"/>
          <w:szCs w:val="28"/>
          <w:color w:val="4B4B4B"/>
          <w:spacing w:val="-54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color w:val="343434"/>
          <w:spacing w:val="7"/>
          <w:w w:val="48"/>
          <w:b/>
          <w:bCs/>
        </w:rPr>
        <w:t>o</w:t>
      </w:r>
      <w:r>
        <w:rPr>
          <w:rFonts w:ascii="Arial" w:hAnsi="Arial" w:cs="Arial" w:eastAsia="Arial"/>
          <w:sz w:val="32"/>
          <w:szCs w:val="32"/>
          <w:color w:val="B5B6B8"/>
          <w:spacing w:val="0"/>
          <w:w w:val="31"/>
          <w:b/>
          <w:bCs/>
        </w:rPr>
        <w:t>.</w:t>
      </w:r>
      <w:r>
        <w:rPr>
          <w:rFonts w:ascii="Arial" w:hAnsi="Arial" w:cs="Arial" w:eastAsia="Arial"/>
          <w:sz w:val="32"/>
          <w:szCs w:val="32"/>
          <w:color w:val="B5B6B8"/>
          <w:spacing w:val="-46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B5B6B8"/>
          <w:spacing w:val="-3"/>
          <w:w w:val="37"/>
          <w:b/>
          <w:bCs/>
        </w:rPr>
        <w:t>·</w:t>
      </w:r>
      <w:r>
        <w:rPr>
          <w:rFonts w:ascii="Arial" w:hAnsi="Arial" w:cs="Arial" w:eastAsia="Arial"/>
          <w:sz w:val="28"/>
          <w:szCs w:val="28"/>
          <w:color w:val="4B4B4B"/>
          <w:spacing w:val="0"/>
          <w:w w:val="56"/>
          <w:b/>
          <w:bCs/>
        </w:rPr>
        <w:t>Mart</w:t>
      </w:r>
      <w:r>
        <w:rPr>
          <w:rFonts w:ascii="Arial" w:hAnsi="Arial" w:cs="Arial" w:eastAsia="Arial"/>
          <w:sz w:val="28"/>
          <w:szCs w:val="28"/>
          <w:color w:val="4B4B4B"/>
          <w:spacing w:val="11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4B4B4B"/>
          <w:spacing w:val="0"/>
          <w:w w:val="58"/>
          <w:b/>
          <w:bCs/>
        </w:rPr>
        <w:t>2011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0" w:after="0" w:line="74" w:lineRule="exact"/>
        <w:ind w:left="5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B5B6B8"/>
          <w:spacing w:val="0"/>
          <w:w w:val="100"/>
          <w:position w:val="-12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B5B6B8"/>
          <w:spacing w:val="-42"/>
          <w:w w:val="100"/>
          <w:position w:val="-1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57777"/>
          <w:spacing w:val="-23"/>
          <w:w w:val="100"/>
          <w:position w:val="-12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-25"/>
          <w:w w:val="91"/>
          <w:position w:val="-12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B5B6B8"/>
          <w:spacing w:val="5"/>
          <w:w w:val="182"/>
          <w:position w:val="-12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666667"/>
          <w:spacing w:val="0"/>
          <w:w w:val="108"/>
          <w:position w:val="-12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666667"/>
          <w:spacing w:val="-6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2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80"/>
          <w:cols w:num="2" w:equalWidth="0">
            <w:col w:w="6220" w:space="2408"/>
            <w:col w:w="2652"/>
          </w:cols>
        </w:sectPr>
      </w:pPr>
      <w:rPr/>
    </w:p>
    <w:p>
      <w:pPr>
        <w:spacing w:before="0" w:after="0" w:line="158" w:lineRule="exact"/>
        <w:ind w:right="-20"/>
        <w:jc w:val="righ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43434"/>
          <w:spacing w:val="0"/>
          <w:w w:val="70"/>
          <w:position w:val="-2"/>
        </w:rPr>
        <w:t>.c-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right="-20"/>
        <w:jc w:val="left"/>
        <w:tabs>
          <w:tab w:pos="4520" w:val="left"/>
        </w:tabs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102"/>
          <w:szCs w:val="102"/>
          <w:color w:val="3D4672"/>
          <w:spacing w:val="0"/>
          <w:w w:val="133"/>
          <w:i/>
          <w:position w:val="-59"/>
        </w:rPr>
        <w:t>r;#</w:t>
      </w:r>
      <w:r>
        <w:rPr>
          <w:rFonts w:ascii="Arial" w:hAnsi="Arial" w:cs="Arial" w:eastAsia="Arial"/>
          <w:sz w:val="102"/>
          <w:szCs w:val="102"/>
          <w:color w:val="3D4672"/>
          <w:spacing w:val="0"/>
          <w:w w:val="100"/>
          <w:i/>
          <w:position w:val="-59"/>
        </w:rPr>
        <w:tab/>
      </w:r>
      <w:r>
        <w:rPr>
          <w:rFonts w:ascii="Arial" w:hAnsi="Arial" w:cs="Arial" w:eastAsia="Arial"/>
          <w:sz w:val="102"/>
          <w:szCs w:val="102"/>
          <w:color w:val="3D4672"/>
          <w:spacing w:val="0"/>
          <w:w w:val="100"/>
          <w:i/>
          <w:position w:val="-59"/>
        </w:rPr>
      </w:r>
      <w:r>
        <w:rPr>
          <w:rFonts w:ascii="Arial" w:hAnsi="Arial" w:cs="Arial" w:eastAsia="Arial"/>
          <w:sz w:val="11"/>
          <w:szCs w:val="11"/>
          <w:color w:val="898989"/>
          <w:spacing w:val="0"/>
          <w:w w:val="195"/>
          <w:position w:val="8"/>
        </w:rPr>
        <w:t>"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80"/>
          <w:cols w:num="2" w:equalWidth="0">
            <w:col w:w="677" w:space="4495"/>
            <w:col w:w="6108"/>
          </w:cols>
        </w:sectPr>
      </w:pPr>
      <w:rPr/>
    </w:p>
    <w:p>
      <w:pPr>
        <w:spacing w:before="0" w:after="0" w:line="41" w:lineRule="exact"/>
        <w:ind w:left="448" w:right="-20"/>
        <w:jc w:val="left"/>
        <w:tabs>
          <w:tab w:pos="2760" w:val="left"/>
          <w:tab w:pos="8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56"/>
          <w:position w:val="-22"/>
        </w:rPr>
        <w:t>........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2"/>
        </w:rPr>
      </w:r>
      <w:r>
        <w:rPr>
          <w:rFonts w:ascii="Arial" w:hAnsi="Arial" w:cs="Arial" w:eastAsia="Arial"/>
          <w:sz w:val="95"/>
          <w:szCs w:val="95"/>
          <w:color w:val="343434"/>
          <w:spacing w:val="0"/>
          <w:w w:val="56"/>
          <w:position w:val="-74"/>
        </w:rPr>
        <w:t>lPrrLu</w:t>
      </w:r>
      <w:r>
        <w:rPr>
          <w:rFonts w:ascii="Arial" w:hAnsi="Arial" w:cs="Arial" w:eastAsia="Arial"/>
          <w:sz w:val="95"/>
          <w:szCs w:val="95"/>
          <w:color w:val="343434"/>
          <w:spacing w:val="4"/>
          <w:w w:val="56"/>
          <w:position w:val="-74"/>
        </w:rPr>
        <w:t> </w:t>
      </w:r>
      <w:r>
        <w:rPr>
          <w:rFonts w:ascii="Arial" w:hAnsi="Arial" w:cs="Arial" w:eastAsia="Arial"/>
          <w:sz w:val="95"/>
          <w:szCs w:val="95"/>
          <w:color w:val="343434"/>
          <w:spacing w:val="0"/>
          <w:w w:val="100"/>
          <w:position w:val="-74"/>
        </w:rPr>
        <w:tab/>
      </w:r>
      <w:r>
        <w:rPr>
          <w:rFonts w:ascii="Arial" w:hAnsi="Arial" w:cs="Arial" w:eastAsia="Arial"/>
          <w:sz w:val="95"/>
          <w:szCs w:val="95"/>
          <w:color w:val="343434"/>
          <w:spacing w:val="0"/>
          <w:w w:val="100"/>
          <w:position w:val="-74"/>
        </w:rPr>
      </w:r>
      <w:r>
        <w:rPr>
          <w:rFonts w:ascii="Arial" w:hAnsi="Arial" w:cs="Arial" w:eastAsia="Arial"/>
          <w:sz w:val="49"/>
          <w:szCs w:val="49"/>
          <w:color w:val="B5B6B8"/>
          <w:spacing w:val="5"/>
          <w:w w:val="37"/>
          <w:position w:val="-5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7"/>
        </w:rPr>
        <w:t>ttfaiye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27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-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4"/>
          <w:w w:val="96"/>
          <w:position w:val="-27"/>
        </w:rPr>
        <w:t>B</w:t>
      </w:r>
      <w:r>
        <w:rPr>
          <w:rFonts w:ascii="Arial" w:hAnsi="Arial" w:cs="Arial" w:eastAsia="Arial"/>
          <w:sz w:val="49"/>
          <w:szCs w:val="49"/>
          <w:color w:val="B5B6B8"/>
          <w:spacing w:val="19"/>
          <w:w w:val="53"/>
          <w:i/>
          <w:position w:val="-50"/>
        </w:rPr>
        <w:t>-</w:t>
      </w:r>
      <w:r>
        <w:rPr>
          <w:rFonts w:ascii="Arial" w:hAnsi="Arial" w:cs="Arial" w:eastAsia="Arial"/>
          <w:sz w:val="49"/>
          <w:szCs w:val="49"/>
          <w:color w:val="898989"/>
          <w:spacing w:val="0"/>
          <w:w w:val="49"/>
          <w:i/>
          <w:position w:val="-50"/>
        </w:rPr>
        <w:t>ii</w:t>
      </w:r>
      <w:r>
        <w:rPr>
          <w:rFonts w:ascii="Arial" w:hAnsi="Arial" w:cs="Arial" w:eastAsia="Arial"/>
          <w:sz w:val="49"/>
          <w:szCs w:val="49"/>
          <w:color w:val="898989"/>
          <w:spacing w:val="0"/>
          <w:w w:val="48"/>
          <w:i/>
          <w:position w:val="-50"/>
        </w:rPr>
      </w:r>
      <w:r>
        <w:rPr>
          <w:rFonts w:ascii="Arial" w:hAnsi="Arial" w:cs="Arial" w:eastAsia="Arial"/>
          <w:sz w:val="49"/>
          <w:szCs w:val="49"/>
          <w:color w:val="898989"/>
          <w:spacing w:val="-115"/>
          <w:w w:val="48"/>
          <w:emboss/>
          <w:i/>
          <w:position w:val="-50"/>
        </w:rPr>
        <w:t>:</w:t>
      </w:r>
      <w:r>
        <w:rPr>
          <w:rFonts w:ascii="Arial" w:hAnsi="Arial" w:cs="Arial" w:eastAsia="Arial"/>
          <w:sz w:val="49"/>
          <w:szCs w:val="49"/>
          <w:color w:val="898989"/>
          <w:spacing w:val="-115"/>
          <w:w w:val="48"/>
          <w:emboss/>
          <w:i/>
          <w:position w:val="-50"/>
        </w:rPr>
      </w:r>
      <w:r>
        <w:rPr>
          <w:rFonts w:ascii="Arial" w:hAnsi="Arial" w:cs="Arial" w:eastAsia="Arial"/>
          <w:sz w:val="49"/>
          <w:szCs w:val="49"/>
          <w:color w:val="898989"/>
          <w:spacing w:val="-115"/>
          <w:w w:val="48"/>
          <w:i/>
          <w:position w:val="-50"/>
        </w:rPr>
      </w:r>
      <w:r>
        <w:rPr>
          <w:rFonts w:ascii="Arial" w:hAnsi="Arial" w:cs="Arial" w:eastAsia="Arial"/>
          <w:sz w:val="49"/>
          <w:szCs w:val="49"/>
          <w:color w:val="898989"/>
          <w:spacing w:val="-115"/>
          <w:w w:val="48"/>
          <w:i/>
          <w:position w:val="-5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-2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3"/>
          <w:w w:val="96"/>
          <w:position w:val="-27"/>
        </w:rPr>
        <w:t>m</w:t>
      </w:r>
      <w:r>
        <w:rPr>
          <w:rFonts w:ascii="Arial" w:hAnsi="Arial" w:cs="Arial" w:eastAsia="Arial"/>
          <w:sz w:val="49"/>
          <w:szCs w:val="49"/>
          <w:color w:val="898989"/>
          <w:spacing w:val="0"/>
          <w:w w:val="48"/>
          <w:i/>
          <w:position w:val="-50"/>
        </w:rPr>
        <w:t>::</w:t>
      </w:r>
      <w:r>
        <w:rPr>
          <w:rFonts w:ascii="Arial" w:hAnsi="Arial" w:cs="Arial" w:eastAsia="Arial"/>
          <w:sz w:val="49"/>
          <w:szCs w:val="49"/>
          <w:color w:val="898989"/>
          <w:spacing w:val="-37"/>
          <w:w w:val="48"/>
          <w:i/>
          <w:position w:val="-50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-27"/>
        </w:rPr>
        <w:t>Ami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-2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0"/>
          <w:w w:val="115"/>
          <w:position w:val="-27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-29"/>
          <w:w w:val="100"/>
          <w:position w:val="-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3"/>
          <w:position w:val="-2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72"/>
          <w:position w:val="-27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0"/>
          <w:w w:val="271"/>
          <w:position w:val="-2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-18"/>
          <w:w w:val="100"/>
          <w:position w:val="-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5B6B8"/>
          <w:spacing w:val="-19"/>
          <w:w w:val="120"/>
          <w:position w:val="-27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144"/>
          <w:position w:val="-27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-31"/>
          <w:w w:val="100"/>
          <w:position w:val="-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777"/>
          <w:spacing w:val="0"/>
          <w:w w:val="120"/>
          <w:position w:val="-27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80"/>
        </w:sectPr>
      </w:pPr>
      <w:rPr/>
    </w:p>
    <w:p>
      <w:pPr>
        <w:spacing w:before="0" w:after="0" w:line="211" w:lineRule="exact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43434"/>
          <w:spacing w:val="0"/>
          <w:w w:val="50"/>
        </w:rPr>
        <w:t>.....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29" w:lineRule="exact"/>
        <w:ind w:right="-159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79"/>
          <w:szCs w:val="79"/>
          <w:color w:val="343434"/>
          <w:spacing w:val="0"/>
          <w:w w:val="58"/>
          <w:i/>
          <w:position w:val="-55"/>
        </w:rPr>
        <w:t>U</w:t>
      </w:r>
      <w:r>
        <w:rPr>
          <w:rFonts w:ascii="Times New Roman" w:hAnsi="Times New Roman" w:cs="Times New Roman" w:eastAsia="Times New Roman"/>
          <w:sz w:val="79"/>
          <w:szCs w:val="79"/>
          <w:color w:val="343434"/>
          <w:spacing w:val="61"/>
          <w:w w:val="58"/>
          <w:i/>
          <w:position w:val="-55"/>
        </w:rPr>
        <w:t> </w:t>
      </w:r>
      <w:r>
        <w:rPr>
          <w:rFonts w:ascii="Times New Roman" w:hAnsi="Times New Roman" w:cs="Times New Roman" w:eastAsia="Times New Roman"/>
          <w:sz w:val="79"/>
          <w:szCs w:val="79"/>
          <w:color w:val="4B4B4B"/>
          <w:spacing w:val="0"/>
          <w:w w:val="38"/>
          <w:i/>
          <w:position w:val="-55"/>
        </w:rPr>
        <w:t>:</w:t>
      </w:r>
      <w:r>
        <w:rPr>
          <w:rFonts w:ascii="Times New Roman" w:hAnsi="Times New Roman" w:cs="Times New Roman" w:eastAsia="Times New Roman"/>
          <w:sz w:val="79"/>
          <w:szCs w:val="79"/>
          <w:color w:val="4B4B4B"/>
          <w:spacing w:val="0"/>
          <w:w w:val="38"/>
          <w:i/>
          <w:position w:val="-55"/>
        </w:rPr>
        <w:t> </w:t>
      </w:r>
      <w:r>
        <w:rPr>
          <w:rFonts w:ascii="Times New Roman" w:hAnsi="Times New Roman" w:cs="Times New Roman" w:eastAsia="Times New Roman"/>
          <w:sz w:val="79"/>
          <w:szCs w:val="79"/>
          <w:color w:val="4B4B4B"/>
          <w:spacing w:val="65"/>
          <w:w w:val="38"/>
          <w:i/>
          <w:position w:val="-55"/>
        </w:rPr>
        <w:t> </w:t>
      </w:r>
      <w:r>
        <w:rPr>
          <w:rFonts w:ascii="Arial" w:hAnsi="Arial" w:cs="Arial" w:eastAsia="Arial"/>
          <w:sz w:val="19"/>
          <w:szCs w:val="19"/>
          <w:color w:val="666667"/>
          <w:spacing w:val="1"/>
          <w:w w:val="74"/>
          <w:position w:val="-55"/>
        </w:rPr>
        <w:t>·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5"/>
          <w:position w:val="-55"/>
        </w:rPr>
        <w:t>up/a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6"/>
          <w:position w:val="-55"/>
        </w:rPr>
        <w:t>r</w:t>
      </w:r>
      <w:r>
        <w:rPr>
          <w:rFonts w:ascii="Arial" w:hAnsi="Arial" w:cs="Arial" w:eastAsia="Arial"/>
          <w:sz w:val="19"/>
          <w:szCs w:val="19"/>
          <w:color w:val="4B4B4B"/>
          <w:spacing w:val="11"/>
          <w:w w:val="100"/>
          <w:position w:val="-55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16"/>
          <w:position w:val="-55"/>
        </w:rPr>
        <w:t>Amiri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55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55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6"/>
        </w:rPr>
        <w:t>İsmail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5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56"/>
        </w:rPr>
        <w:t>BiÇİCİ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2" w:lineRule="exact"/>
        <w:ind w:right="-20"/>
        <w:jc w:val="left"/>
        <w:tabs>
          <w:tab w:pos="1240" w:val="left"/>
        </w:tabs>
        <w:rPr>
          <w:rFonts w:ascii="Times New Roman" w:hAnsi="Times New Roman" w:cs="Times New Roman" w:eastAsia="Times New Roman"/>
          <w:sz w:val="5"/>
          <w:szCs w:val="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"/>
          <w:szCs w:val="8"/>
          <w:color w:val="B5B6B8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8"/>
          <w:szCs w:val="8"/>
          <w:color w:val="B5B6B8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8"/>
          <w:szCs w:val="8"/>
          <w:color w:val="B5B6B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5B6B8"/>
          <w:spacing w:val="0"/>
          <w:w w:val="153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B5B6B8"/>
          <w:spacing w:val="25"/>
          <w:w w:val="15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666667"/>
          <w:spacing w:val="0"/>
          <w:w w:val="153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666667"/>
          <w:spacing w:val="1"/>
          <w:w w:val="15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898989"/>
          <w:spacing w:val="0"/>
          <w:w w:val="173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898989"/>
          <w:spacing w:val="-19"/>
          <w:w w:val="173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B5B6B8"/>
          <w:spacing w:val="0"/>
          <w:w w:val="120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B5B6B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5B6B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5B6B8"/>
          <w:spacing w:val="0"/>
          <w:w w:val="97"/>
          <w:b/>
          <w:bCs/>
          <w:i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B5B6B8"/>
          <w:spacing w:val="-14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898989"/>
          <w:spacing w:val="0"/>
          <w:w w:val="219"/>
          <w:b/>
          <w:bCs/>
          <w:i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898989"/>
          <w:spacing w:val="24"/>
          <w:w w:val="219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5B6B8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B5B6B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57777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757777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8"/>
          <w:szCs w:val="8"/>
          <w:color w:val="757777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757777"/>
          <w:spacing w:val="0"/>
          <w:w w:val="141"/>
        </w:rPr>
        <w:t>#</w:t>
      </w:r>
      <w:r>
        <w:rPr>
          <w:rFonts w:ascii="Times New Roman" w:hAnsi="Times New Roman" w:cs="Times New Roman" w:eastAsia="Times New Roman"/>
          <w:sz w:val="5"/>
          <w:szCs w:val="5"/>
          <w:color w:val="75777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5"/>
          <w:szCs w:val="5"/>
          <w:color w:val="757777"/>
          <w:spacing w:val="-12"/>
          <w:w w:val="600"/>
        </w:rPr>
        <w:t>;</w:t>
      </w:r>
      <w:r>
        <w:rPr>
          <w:rFonts w:ascii="Times New Roman" w:hAnsi="Times New Roman" w:cs="Times New Roman" w:eastAsia="Times New Roman"/>
          <w:sz w:val="5"/>
          <w:szCs w:val="5"/>
          <w:color w:val="4B4B4B"/>
          <w:spacing w:val="0"/>
          <w:w w:val="436"/>
        </w:rPr>
        <w:t>/</w:t>
      </w:r>
      <w:r>
        <w:rPr>
          <w:rFonts w:ascii="Times New Roman" w:hAnsi="Times New Roman" w:cs="Times New Roman" w:eastAsia="Times New Roman"/>
          <w:sz w:val="5"/>
          <w:szCs w:val="5"/>
          <w:color w:val="4B4B4B"/>
          <w:spacing w:val="0"/>
          <w:w w:val="100"/>
        </w:rPr>
        <w:t>             </w:t>
      </w:r>
      <w:r>
        <w:rPr>
          <w:rFonts w:ascii="Times New Roman" w:hAnsi="Times New Roman" w:cs="Times New Roman" w:eastAsia="Times New Roman"/>
          <w:sz w:val="5"/>
          <w:szCs w:val="5"/>
          <w:color w:val="4B4B4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1A1A1"/>
          <w:spacing w:val="5"/>
          <w:w w:val="281"/>
        </w:rPr>
      </w:r>
      <w:r>
        <w:rPr>
          <w:rFonts w:ascii="Times New Roman" w:hAnsi="Times New Roman" w:cs="Times New Roman" w:eastAsia="Times New Roman"/>
          <w:sz w:val="5"/>
          <w:szCs w:val="5"/>
          <w:color w:val="A1A1A1"/>
          <w:spacing w:val="0"/>
          <w:w w:val="281"/>
          <w:emboss/>
        </w:rPr>
        <w:t>'</w:t>
      </w:r>
      <w:r>
        <w:rPr>
          <w:rFonts w:ascii="Times New Roman" w:hAnsi="Times New Roman" w:cs="Times New Roman" w:eastAsia="Times New Roman"/>
          <w:sz w:val="5"/>
          <w:szCs w:val="5"/>
          <w:color w:val="A1A1A1"/>
          <w:spacing w:val="0"/>
          <w:w w:val="281"/>
          <w:emboss/>
        </w:rPr>
      </w:r>
      <w:r>
        <w:rPr>
          <w:rFonts w:ascii="Times New Roman" w:hAnsi="Times New Roman" w:cs="Times New Roman" w:eastAsia="Times New Roman"/>
          <w:sz w:val="5"/>
          <w:szCs w:val="5"/>
          <w:color w:val="A1A1A1"/>
          <w:spacing w:val="0"/>
          <w:w w:val="281"/>
        </w:rPr>
      </w:r>
      <w:r>
        <w:rPr>
          <w:rFonts w:ascii="Times New Roman" w:hAnsi="Times New Roman" w:cs="Times New Roman" w:eastAsia="Times New Roman"/>
          <w:sz w:val="5"/>
          <w:szCs w:val="5"/>
          <w:color w:val="A1A1A1"/>
          <w:spacing w:val="0"/>
          <w:w w:val="281"/>
        </w:rPr>
        <w:t>·</w:t>
      </w:r>
      <w:r>
        <w:rPr>
          <w:rFonts w:ascii="Times New Roman" w:hAnsi="Times New Roman" w:cs="Times New Roman" w:eastAsia="Times New Roman"/>
          <w:sz w:val="5"/>
          <w:szCs w:val="5"/>
          <w:color w:val="A1A1A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4B4B4B"/>
          <w:spacing w:val="2"/>
          <w:w w:val="210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666667"/>
          <w:spacing w:val="0"/>
          <w:w w:val="204"/>
        </w:rPr>
        <w:t>-</w:t>
      </w:r>
      <w:r>
        <w:rPr>
          <w:rFonts w:ascii="Times New Roman" w:hAnsi="Times New Roman" w:cs="Times New Roman" w:eastAsia="Times New Roman"/>
          <w:sz w:val="5"/>
          <w:szCs w:val="5"/>
          <w:color w:val="666667"/>
          <w:spacing w:val="1"/>
          <w:w w:val="203"/>
        </w:rPr>
        <w:t>:</w:t>
      </w:r>
      <w:r>
        <w:rPr>
          <w:rFonts w:ascii="Times New Roman" w:hAnsi="Times New Roman" w:cs="Times New Roman" w:eastAsia="Times New Roman"/>
          <w:sz w:val="5"/>
          <w:szCs w:val="5"/>
          <w:color w:val="666667"/>
          <w:spacing w:val="0"/>
          <w:w w:val="204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666667"/>
          <w:spacing w:val="0"/>
          <w:w w:val="203"/>
        </w:rPr>
        <w:t>:</w:t>
      </w:r>
      <w:r>
        <w:rPr>
          <w:rFonts w:ascii="Times New Roman" w:hAnsi="Times New Roman" w:cs="Times New Roman" w:eastAsia="Times New Roman"/>
          <w:sz w:val="5"/>
          <w:szCs w:val="5"/>
          <w:color w:val="000000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380" w:right="-20"/>
        <w:jc w:val="left"/>
        <w:tabs>
          <w:tab w:pos="880" w:val="left"/>
        </w:tabs>
        <w:rPr>
          <w:rFonts w:ascii="Arial" w:hAnsi="Arial" w:cs="Arial" w:eastAsia="Arial"/>
          <w:sz w:val="54"/>
          <w:szCs w:val="54"/>
        </w:rPr>
      </w:pPr>
      <w:rPr/>
      <w:r>
        <w:rPr/>
        <w:pict>
          <v:group style="position:absolute;margin-left:452.445923pt;margin-top:30.524115pt;width:83.821067pt;height:45.922582pt;mso-position-horizontal-relative:page;mso-position-vertical-relative:paragraph;z-index:-15436" coordorigin="9049,610" coordsize="1676,918">
            <v:group style="position:absolute;left:9781;top:962;width:2;height:323" coordorigin="9781,962" coordsize="2,323">
              <v:shape style="position:absolute;left:9781;top:962;width:2;height:323" coordorigin="9781,962" coordsize="0,323" path="m9781,1285l9781,962e" filled="f" stroked="t" strokeweight="2.582722pt" strokecolor="#444877">
                <v:path arrowok="t"/>
              </v:shape>
            </v:group>
            <v:group style="position:absolute;left:9756;top:1384;width:52;height:2" coordorigin="9756,1384" coordsize="52,2">
              <v:shape style="position:absolute;left:9756;top:1384;width:52;height:2" coordorigin="9756,1384" coordsize="52,0" path="m9756,1384l9807,1384e" filled="f" stroked="t" strokeweight="2.582722pt" strokecolor="#444877">
                <v:path arrowok="t"/>
              </v:shape>
            </v:group>
            <v:group style="position:absolute;left:10678;top:1285;width:2;height:94" coordorigin="10678,1285" coordsize="2,94">
              <v:shape style="position:absolute;left:10678;top:1285;width:2;height:94" coordorigin="10678,1285" coordsize="0,94" path="m10678,1379l10678,1285e" filled="f" stroked="t" strokeweight="4.695858pt" strokecolor="#3F485B">
                <v:path arrowok="t"/>
              </v:shape>
            </v:group>
            <v:group style="position:absolute;left:9096;top:1332;width:1489;height:2" coordorigin="9096,1332" coordsize="1489,2">
              <v:shape style="position:absolute;left:9096;top:1332;width:1489;height:2" coordorigin="9096,1332" coordsize="1489,0" path="m9096,1332l10584,1332e" filled="f" stroked="t" strokeweight="4.695858pt" strokecolor="#3F485B">
                <v:path arrowok="t"/>
              </v:shape>
            </v:group>
            <v:group style="position:absolute;left:10054;top:1109;width:2;height:342" coordorigin="10054,1109" coordsize="2,342">
              <v:shape style="position:absolute;left:10054;top:1109;width:2;height:342" coordorigin="10054,1109" coordsize="0,342" path="m10054,1451l10054,1109e" filled="f" stroked="t" strokeweight="2.582722pt" strokecolor="#4B546B">
                <v:path arrowok="t"/>
              </v:shape>
            </v:group>
            <v:group style="position:absolute;left:10629;top:1109;width:2;height:375" coordorigin="10629,1109" coordsize="2,375">
              <v:shape style="position:absolute;left:10629;top:1109;width:2;height:375" coordorigin="10629,1109" coordsize="0,375" path="m10629,1484l10629,1109e" filled="f" stroked="t" strokeweight="4.461065pt" strokecolor="#2B2B38">
                <v:path arrowok="t"/>
              </v:shape>
            </v:group>
            <v:group style="position:absolute;left:9913;top:637;width:2;height:532" coordorigin="9913,637" coordsize="2,532">
              <v:shape style="position:absolute;left:9913;top:637;width:2;height:532" coordorigin="9913,637" coordsize="0,532" path="m9913,1169l9913,637e" filled="f" stroked="t" strokeweight="2.69272pt" strokecolor="#C1C4C3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0.706268pt;margin-top:20.301659pt;width:9.49pt;height:26.0pt;mso-position-horizontal-relative:page;mso-position-vertical-relative:paragraph;z-index:-15433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Times New Roman" w:hAnsi="Times New Roman" w:cs="Times New Roman" w:eastAsia="Times New Roman"/>
                      <w:sz w:val="52"/>
                      <w:szCs w:val="5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2"/>
                      <w:szCs w:val="52"/>
                      <w:color w:val="4B4B4B"/>
                      <w:spacing w:val="0"/>
                      <w:w w:val="73"/>
                      <w:i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52"/>
                      <w:szCs w:val="5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5"/>
          <w:szCs w:val="25"/>
          <w:color w:val="898989"/>
          <w:spacing w:val="0"/>
          <w:w w:val="79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898989"/>
          <w:spacing w:val="9"/>
          <w:w w:val="79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B5B6B8"/>
          <w:spacing w:val="0"/>
          <w:w w:val="79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B5B6B8"/>
          <w:spacing w:val="7"/>
          <w:w w:val="79"/>
        </w:rPr>
        <w:t> 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79"/>
        </w:rPr>
        <w:t>.</w:t>
      </w:r>
      <w:r>
        <w:rPr>
          <w:rFonts w:ascii="Arial" w:hAnsi="Arial" w:cs="Arial" w:eastAsia="Arial"/>
          <w:sz w:val="23"/>
          <w:szCs w:val="23"/>
          <w:color w:val="4B4B4B"/>
          <w:spacing w:val="-49"/>
          <w:w w:val="79"/>
        </w:rPr>
        <w:t> 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100"/>
        </w:rPr>
      </w:r>
      <w:r>
        <w:rPr>
          <w:rFonts w:ascii="Arial" w:hAnsi="Arial" w:cs="Arial" w:eastAsia="Arial"/>
          <w:sz w:val="54"/>
          <w:szCs w:val="54"/>
          <w:color w:val="666667"/>
          <w:spacing w:val="-130"/>
          <w:w w:val="56"/>
          <w:position w:val="-19"/>
        </w:rPr>
        <w:t>,</w:t>
      </w:r>
      <w:r>
        <w:rPr>
          <w:rFonts w:ascii="Arial" w:hAnsi="Arial" w:cs="Arial" w:eastAsia="Arial"/>
          <w:sz w:val="23"/>
          <w:szCs w:val="23"/>
          <w:color w:val="757777"/>
          <w:spacing w:val="-4"/>
          <w:w w:val="101"/>
          <w:position w:val="0"/>
        </w:rPr>
        <w:t>.</w:t>
      </w:r>
      <w:r>
        <w:rPr>
          <w:rFonts w:ascii="Arial" w:hAnsi="Arial" w:cs="Arial" w:eastAsia="Arial"/>
          <w:sz w:val="54"/>
          <w:szCs w:val="54"/>
          <w:color w:val="4B4B4B"/>
          <w:spacing w:val="0"/>
          <w:w w:val="95"/>
          <w:position w:val="-19"/>
        </w:rPr>
        <w:t>.</w:t>
      </w:r>
      <w:r>
        <w:rPr>
          <w:rFonts w:ascii="Arial" w:hAnsi="Arial" w:cs="Arial" w:eastAsia="Arial"/>
          <w:sz w:val="54"/>
          <w:szCs w:val="54"/>
          <w:color w:val="000000"/>
          <w:spacing w:val="0"/>
          <w:w w:val="100"/>
          <w:position w:val="0"/>
        </w:rPr>
      </w:r>
    </w:p>
    <w:p>
      <w:pPr>
        <w:spacing w:before="81" w:after="0" w:line="482" w:lineRule="atLeast"/>
        <w:ind w:left="230" w:right="-20"/>
        <w:jc w:val="left"/>
        <w:tabs>
          <w:tab w:pos="80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5.69043pt;margin-top:5.26432pt;width:41.898372pt;height:19.5pt;mso-position-horizontal-relative:page;mso-position-vertical-relative:paragraph;z-index:-15432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8"/>
                    <w:jc w:val="left"/>
                    <w:tabs>
                      <w:tab w:pos="400" w:val="left"/>
                      <w:tab w:pos="660" w:val="left"/>
                    </w:tabs>
                    <w:rPr>
                      <w:rFonts w:ascii="Arial" w:hAnsi="Arial" w:cs="Arial" w:eastAsia="Arial"/>
                      <w:sz w:val="39"/>
                      <w:szCs w:val="39"/>
                    </w:rPr>
                  </w:pPr>
                  <w:rPr/>
                  <w:r>
                    <w:rPr>
                      <w:rFonts w:ascii="Arial" w:hAnsi="Arial" w:cs="Arial" w:eastAsia="Arial"/>
                      <w:sz w:val="39"/>
                      <w:szCs w:val="39"/>
                      <w:color w:val="4B4B4B"/>
                      <w:spacing w:val="0"/>
                      <w:w w:val="56"/>
                    </w:rPr>
                    <w:t>{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4B4B4B"/>
                      <w:spacing w:val="-46"/>
                      <w:w w:val="56"/>
                    </w:rPr>
                    <w:t> 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4B4B4B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4B4B4B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B5B6B8"/>
                      <w:spacing w:val="0"/>
                      <w:w w:val="56"/>
                    </w:rPr>
                    <w:t>.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B5B6B8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B5B6B8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343434"/>
                      <w:spacing w:val="0"/>
                      <w:w w:val="155"/>
                    </w:rPr>
                    <w:t>.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4B4B4B"/>
          <w:spacing w:val="0"/>
          <w:w w:val="100"/>
          <w:i/>
        </w:rPr>
        <w:t>rt;,</w:t>
      </w:r>
      <w:r>
        <w:rPr>
          <w:rFonts w:ascii="Arial" w:hAnsi="Arial" w:cs="Arial" w:eastAsia="Arial"/>
          <w:sz w:val="13"/>
          <w:szCs w:val="13"/>
          <w:color w:val="4B4B4B"/>
          <w:spacing w:val="0"/>
          <w:w w:val="100"/>
          <w:i/>
        </w:rPr>
        <w:tab/>
      </w:r>
      <w:r>
        <w:rPr>
          <w:rFonts w:ascii="Arial" w:hAnsi="Arial" w:cs="Arial" w:eastAsia="Arial"/>
          <w:sz w:val="13"/>
          <w:szCs w:val="13"/>
          <w:color w:val="4B4B4B"/>
          <w:spacing w:val="0"/>
          <w:w w:val="100"/>
          <w:i/>
        </w:rPr>
      </w:r>
      <w:r>
        <w:rPr>
          <w:rFonts w:ascii="Arial" w:hAnsi="Arial" w:cs="Arial" w:eastAsia="Arial"/>
          <w:sz w:val="13"/>
          <w:szCs w:val="13"/>
          <w:color w:val="B5B6B8"/>
          <w:spacing w:val="-14"/>
          <w:w w:val="135"/>
        </w:rPr>
        <w:t>,</w:t>
      </w:r>
      <w:r>
        <w:rPr>
          <w:rFonts w:ascii="Arial" w:hAnsi="Arial" w:cs="Arial" w:eastAsia="Arial"/>
          <w:sz w:val="13"/>
          <w:szCs w:val="13"/>
          <w:color w:val="757777"/>
          <w:spacing w:val="0"/>
          <w:w w:val="143"/>
        </w:rPr>
        <w:t>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80"/>
          <w:cols w:num="3" w:equalWidth="0">
            <w:col w:w="632" w:space="1906"/>
            <w:col w:w="3644" w:space="2202"/>
            <w:col w:w="2896"/>
          </w:cols>
        </w:sectPr>
      </w:pPr>
      <w:rPr/>
    </w:p>
    <w:p>
      <w:pPr>
        <w:spacing w:before="0" w:after="0" w:line="305" w:lineRule="atLeast"/>
        <w:ind w:right="-20"/>
        <w:jc w:val="right"/>
        <w:tabs>
          <w:tab w:pos="68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161.067932pt;margin-top:1.078024pt;width:.1pt;height:10.681185pt;mso-position-horizontal-relative:page;mso-position-vertical-relative:paragraph;z-index:-15437" coordorigin="3221,22" coordsize="2,214">
            <v:shape style="position:absolute;left:3221;top:22;width:2;height:214" coordorigin="3221,22" coordsize="0,214" path="m3221,235l3221,22e" filled="f" stroked="t" strokeweight="1.878343pt" strokecolor="#57575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B5B6B8"/>
          <w:w w:val="46"/>
        </w:rPr>
        <w:t>,</w:t>
      </w:r>
      <w:r>
        <w:rPr>
          <w:rFonts w:ascii="Arial" w:hAnsi="Arial" w:cs="Arial" w:eastAsia="Arial"/>
          <w:sz w:val="19"/>
          <w:szCs w:val="19"/>
          <w:color w:val="B5B6B8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B5B6B8"/>
          <w:w w:val="100"/>
        </w:rPr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0"/>
        </w:rPr>
        <w:t>z</w:t>
      </w:r>
      <w:r>
        <w:rPr>
          <w:rFonts w:ascii="Arial" w:hAnsi="Arial" w:cs="Arial" w:eastAsia="Arial"/>
          <w:sz w:val="19"/>
          <w:szCs w:val="19"/>
          <w:color w:val="4B4B4B"/>
          <w:spacing w:val="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8"/>
        </w:rPr>
        <w:t>Bölge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tabs>
          <w:tab w:pos="3020" w:val="left"/>
        </w:tabs>
        <w:rPr>
          <w:rFonts w:ascii="Arial" w:hAnsi="Arial" w:cs="Arial" w:eastAsia="Arial"/>
          <w:sz w:val="39"/>
          <w:szCs w:val="3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</w:r>
      <w:r>
        <w:rPr>
          <w:rFonts w:ascii="Arial" w:hAnsi="Arial" w:cs="Arial" w:eastAsia="Arial"/>
          <w:sz w:val="39"/>
          <w:szCs w:val="39"/>
          <w:color w:val="757777"/>
          <w:spacing w:val="-52"/>
          <w:w w:val="101"/>
          <w:position w:val="0"/>
        </w:rPr>
        <w:t>a</w:t>
      </w:r>
      <w:r>
        <w:rPr>
          <w:rFonts w:ascii="Arial" w:hAnsi="Arial" w:cs="Arial" w:eastAsia="Arial"/>
          <w:sz w:val="39"/>
          <w:szCs w:val="39"/>
          <w:color w:val="B5B6B8"/>
          <w:spacing w:val="-70"/>
          <w:w w:val="60"/>
          <w:position w:val="0"/>
        </w:rPr>
        <w:t>·</w:t>
      </w:r>
      <w:r>
        <w:rPr>
          <w:rFonts w:ascii="Arial" w:hAnsi="Arial" w:cs="Arial" w:eastAsia="Arial"/>
          <w:sz w:val="39"/>
          <w:szCs w:val="39"/>
          <w:color w:val="757777"/>
          <w:spacing w:val="-36"/>
          <w:w w:val="35"/>
          <w:position w:val="0"/>
        </w:rPr>
        <w:t>·</w:t>
      </w:r>
      <w:r>
        <w:rPr>
          <w:rFonts w:ascii="Arial" w:hAnsi="Arial" w:cs="Arial" w:eastAsia="Arial"/>
          <w:sz w:val="39"/>
          <w:szCs w:val="39"/>
          <w:color w:val="4B4B4B"/>
          <w:spacing w:val="-265"/>
          <w:w w:val="46"/>
          <w:position w:val="0"/>
        </w:rPr>
        <w:t>m</w:t>
      </w:r>
      <w:r>
        <w:rPr>
          <w:rFonts w:ascii="Arial" w:hAnsi="Arial" w:cs="Arial" w:eastAsia="Arial"/>
          <w:sz w:val="39"/>
          <w:szCs w:val="39"/>
          <w:color w:val="757777"/>
          <w:spacing w:val="0"/>
          <w:w w:val="34"/>
          <w:position w:val="0"/>
        </w:rPr>
        <w:t>.</w:t>
      </w:r>
      <w:r>
        <w:rPr>
          <w:rFonts w:ascii="Arial" w:hAnsi="Arial" w:cs="Arial" w:eastAsia="Arial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0" w:after="0" w:line="275" w:lineRule="atLeast"/>
        <w:ind w:right="-86"/>
        <w:jc w:val="left"/>
        <w:rPr>
          <w:rFonts w:ascii="Arial" w:hAnsi="Arial" w:cs="Arial" w:eastAsia="Arial"/>
          <w:sz w:val="31"/>
          <w:szCs w:val="31"/>
        </w:rPr>
      </w:pPr>
      <w:rPr/>
      <w:r>
        <w:rPr/>
        <w:br w:type="column"/>
      </w:r>
      <w:r>
        <w:rPr>
          <w:rFonts w:ascii="Arial" w:hAnsi="Arial" w:cs="Arial" w:eastAsia="Arial"/>
          <w:sz w:val="31"/>
          <w:szCs w:val="31"/>
          <w:color w:val="4B4B4B"/>
          <w:spacing w:val="0"/>
          <w:w w:val="49"/>
        </w:rPr>
        <w:t>"""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spacing w:before="0" w:after="0" w:line="570" w:lineRule="atLeast"/>
        <w:ind w:left="703" w:right="1142"/>
        <w:jc w:val="center"/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"/>
          <w:szCs w:val="6"/>
          <w:color w:val="B5B6B8"/>
          <w:spacing w:val="0"/>
          <w:w w:val="228"/>
        </w:rPr>
        <w:t>,</w:t>
      </w:r>
      <w:r>
        <w:rPr>
          <w:rFonts w:ascii="Times New Roman" w:hAnsi="Times New Roman" w:cs="Times New Roman" w:eastAsia="Times New Roman"/>
          <w:sz w:val="6"/>
          <w:szCs w:val="6"/>
          <w:color w:val="666667"/>
          <w:spacing w:val="0"/>
          <w:w w:val="228"/>
        </w:rPr>
        <w:t>4</w:t>
      </w:r>
      <w:r>
        <w:rPr>
          <w:rFonts w:ascii="Times New Roman" w:hAnsi="Times New Roman" w:cs="Times New Roman" w:eastAsia="Times New Roman"/>
          <w:sz w:val="6"/>
          <w:szCs w:val="6"/>
          <w:color w:val="666667"/>
          <w:spacing w:val="33"/>
          <w:w w:val="228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57777"/>
          <w:spacing w:val="0"/>
          <w:w w:val="128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spacing w:before="1" w:after="0" w:line="661" w:lineRule="exact"/>
        <w:ind w:left="244" w:right="-20"/>
        <w:jc w:val="left"/>
        <w:rPr>
          <w:rFonts w:ascii="Times New Roman" w:hAnsi="Times New Roman" w:cs="Times New Roman" w:eastAsia="Times New Roman"/>
          <w:sz w:val="58"/>
          <w:szCs w:val="58"/>
        </w:rPr>
      </w:pPr>
      <w:rPr/>
      <w:r>
        <w:rPr>
          <w:rFonts w:ascii="Times New Roman" w:hAnsi="Times New Roman" w:cs="Times New Roman" w:eastAsia="Times New Roman"/>
          <w:sz w:val="58"/>
          <w:szCs w:val="58"/>
          <w:color w:val="666667"/>
          <w:spacing w:val="1"/>
          <w:w w:val="44"/>
          <w:i/>
          <w:position w:val="-1"/>
        </w:rPr>
        <w:t>:</w:t>
      </w:r>
      <w:r>
        <w:rPr>
          <w:rFonts w:ascii="Times New Roman" w:hAnsi="Times New Roman" w:cs="Times New Roman" w:eastAsia="Times New Roman"/>
          <w:sz w:val="58"/>
          <w:szCs w:val="58"/>
          <w:color w:val="4B4B4B"/>
          <w:spacing w:val="-269"/>
          <w:w w:val="42"/>
          <w:i/>
          <w:position w:val="-1"/>
        </w:rPr>
        <w:t>&lt;</w:t>
      </w:r>
      <w:r>
        <w:rPr>
          <w:rFonts w:ascii="Times New Roman" w:hAnsi="Times New Roman" w:cs="Times New Roman" w:eastAsia="Times New Roman"/>
          <w:sz w:val="24"/>
          <w:szCs w:val="24"/>
          <w:color w:val="B5B6B8"/>
          <w:spacing w:val="14"/>
          <w:w w:val="95"/>
          <w:position w:val="30"/>
        </w:rPr>
        <w:t>·</w:t>
      </w:r>
      <w:r>
        <w:rPr>
          <w:rFonts w:ascii="Times New Roman" w:hAnsi="Times New Roman" w:cs="Times New Roman" w:eastAsia="Times New Roman"/>
          <w:sz w:val="58"/>
          <w:szCs w:val="58"/>
          <w:color w:val="898989"/>
          <w:spacing w:val="-42"/>
          <w:w w:val="30"/>
          <w:i/>
          <w:position w:val="-1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0"/>
          <w:w w:val="103"/>
          <w:position w:val="3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-24"/>
          <w:w w:val="103"/>
          <w:position w:val="30"/>
        </w:rPr>
        <w:t>,</w:t>
      </w:r>
      <w:r>
        <w:rPr>
          <w:rFonts w:ascii="Times New Roman" w:hAnsi="Times New Roman" w:cs="Times New Roman" w:eastAsia="Times New Roman"/>
          <w:sz w:val="58"/>
          <w:szCs w:val="58"/>
          <w:color w:val="757777"/>
          <w:spacing w:val="-86"/>
          <w:w w:val="34"/>
          <w:position w:val="-1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-80"/>
          <w:w w:val="103"/>
          <w:position w:val="30"/>
        </w:rPr>
        <w:t>_</w:t>
      </w:r>
      <w:r>
        <w:rPr>
          <w:rFonts w:ascii="Times New Roman" w:hAnsi="Times New Roman" w:cs="Times New Roman" w:eastAsia="Times New Roman"/>
          <w:sz w:val="58"/>
          <w:szCs w:val="58"/>
          <w:color w:val="757777"/>
          <w:spacing w:val="0"/>
          <w:w w:val="34"/>
          <w:position w:val="-1"/>
        </w:rPr>
        <w:t>-</w:t>
      </w:r>
      <w:r>
        <w:rPr>
          <w:rFonts w:ascii="Times New Roman" w:hAnsi="Times New Roman" w:cs="Times New Roman" w:eastAsia="Times New Roman"/>
          <w:sz w:val="58"/>
          <w:szCs w:val="58"/>
          <w:color w:val="757777"/>
          <w:spacing w:val="-126"/>
          <w:w w:val="33"/>
          <w:position w:val="-1"/>
        </w:rPr>
        <w:t>:</w:t>
      </w:r>
      <w:r>
        <w:rPr>
          <w:rFonts w:ascii="Times New Roman" w:hAnsi="Times New Roman" w:cs="Times New Roman" w:eastAsia="Times New Roman"/>
          <w:sz w:val="58"/>
          <w:szCs w:val="58"/>
          <w:color w:val="A1A1A1"/>
          <w:spacing w:val="-126"/>
          <w:w w:val="31"/>
          <w:position w:val="-1"/>
        </w:rPr>
      </w:r>
      <w:r>
        <w:rPr>
          <w:rFonts w:ascii="Times New Roman" w:hAnsi="Times New Roman" w:cs="Times New Roman" w:eastAsia="Times New Roman"/>
          <w:sz w:val="58"/>
          <w:szCs w:val="58"/>
          <w:color w:val="A1A1A1"/>
          <w:spacing w:val="-80"/>
          <w:w w:val="31"/>
          <w:emboss/>
          <w:position w:val="-1"/>
        </w:rPr>
        <w:t>·</w:t>
      </w:r>
      <w:r>
        <w:rPr>
          <w:rFonts w:ascii="Times New Roman" w:hAnsi="Times New Roman" w:cs="Times New Roman" w:eastAsia="Times New Roman"/>
          <w:sz w:val="58"/>
          <w:szCs w:val="58"/>
          <w:color w:val="A1A1A1"/>
          <w:spacing w:val="-80"/>
          <w:w w:val="31"/>
          <w:emboss/>
          <w:position w:val="-1"/>
        </w:rPr>
      </w:r>
      <w:r>
        <w:rPr>
          <w:rFonts w:ascii="Times New Roman" w:hAnsi="Times New Roman" w:cs="Times New Roman" w:eastAsia="Times New Roman"/>
          <w:sz w:val="58"/>
          <w:szCs w:val="58"/>
          <w:color w:val="A1A1A1"/>
          <w:spacing w:val="-80"/>
          <w:w w:val="31"/>
          <w:emboss/>
          <w:position w:val="-1"/>
        </w:rPr>
      </w:r>
      <w:r>
        <w:rPr>
          <w:rFonts w:ascii="Arial" w:hAnsi="Arial" w:cs="Arial" w:eastAsia="Arial"/>
          <w:sz w:val="22"/>
          <w:szCs w:val="22"/>
          <w:color w:val="4B4B4B"/>
          <w:spacing w:val="-101"/>
          <w:w w:val="180"/>
          <w:emboss/>
          <w:position w:val="30"/>
        </w:rPr>
        <w:t>,</w:t>
      </w:r>
      <w:r>
        <w:rPr>
          <w:rFonts w:ascii="Arial" w:hAnsi="Arial" w:cs="Arial" w:eastAsia="Arial"/>
          <w:sz w:val="22"/>
          <w:szCs w:val="22"/>
          <w:color w:val="4B4B4B"/>
          <w:spacing w:val="-101"/>
          <w:w w:val="180"/>
          <w:emboss/>
          <w:position w:val="30"/>
        </w:rPr>
      </w:r>
      <w:r>
        <w:rPr>
          <w:rFonts w:ascii="Arial" w:hAnsi="Arial" w:cs="Arial" w:eastAsia="Arial"/>
          <w:sz w:val="22"/>
          <w:szCs w:val="22"/>
          <w:color w:val="4B4B4B"/>
          <w:spacing w:val="-101"/>
          <w:w w:val="180"/>
          <w:position w:val="30"/>
        </w:rPr>
      </w:r>
      <w:r>
        <w:rPr>
          <w:rFonts w:ascii="Arial" w:hAnsi="Arial" w:cs="Arial" w:eastAsia="Arial"/>
          <w:sz w:val="22"/>
          <w:szCs w:val="22"/>
          <w:color w:val="4B4B4B"/>
          <w:spacing w:val="-101"/>
          <w:w w:val="180"/>
          <w:position w:val="30"/>
        </w:rPr>
      </w:r>
      <w:r>
        <w:rPr>
          <w:rFonts w:ascii="Times New Roman" w:hAnsi="Times New Roman" w:cs="Times New Roman" w:eastAsia="Times New Roman"/>
          <w:sz w:val="58"/>
          <w:szCs w:val="58"/>
          <w:color w:val="343434"/>
          <w:spacing w:val="-38"/>
          <w:w w:val="29"/>
          <w:position w:val="-1"/>
        </w:rPr>
        <w:t>.</w:t>
      </w:r>
      <w:r>
        <w:rPr>
          <w:rFonts w:ascii="Times New Roman" w:hAnsi="Times New Roman" w:cs="Times New Roman" w:eastAsia="Times New Roman"/>
          <w:sz w:val="58"/>
          <w:szCs w:val="58"/>
          <w:color w:val="343434"/>
          <w:spacing w:val="-15"/>
          <w:w w:val="29"/>
          <w:position w:val="-1"/>
        </w:rPr>
        <w:t>.</w:t>
      </w:r>
      <w:r>
        <w:rPr>
          <w:rFonts w:ascii="Times New Roman" w:hAnsi="Times New Roman" w:cs="Times New Roman" w:eastAsia="Times New Roman"/>
          <w:sz w:val="58"/>
          <w:szCs w:val="58"/>
          <w:color w:val="343434"/>
          <w:spacing w:val="9"/>
          <w:w w:val="29"/>
          <w:position w:val="-1"/>
        </w:rPr>
        <w:t>.</w:t>
      </w:r>
      <w:r>
        <w:rPr>
          <w:rFonts w:ascii="Times New Roman" w:hAnsi="Times New Roman" w:cs="Times New Roman" w:eastAsia="Times New Roman"/>
          <w:sz w:val="58"/>
          <w:szCs w:val="58"/>
          <w:color w:val="B5B6B8"/>
          <w:spacing w:val="0"/>
          <w:w w:val="19"/>
          <w:position w:val="-1"/>
        </w:rPr>
        <w:t>-</w:t>
      </w:r>
      <w:r>
        <w:rPr>
          <w:rFonts w:ascii="Times New Roman" w:hAnsi="Times New Roman" w:cs="Times New Roman" w:eastAsia="Times New Roman"/>
          <w:sz w:val="58"/>
          <w:szCs w:val="58"/>
          <w:color w:val="000000"/>
          <w:spacing w:val="0"/>
          <w:w w:val="100"/>
          <w:position w:val="0"/>
        </w:rPr>
      </w:r>
    </w:p>
    <w:p>
      <w:pPr>
        <w:spacing w:before="0" w:after="0" w:line="127" w:lineRule="exact"/>
        <w:ind w:left="947" w:right="708"/>
        <w:jc w:val="center"/>
        <w:tabs>
          <w:tab w:pos="128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666667"/>
          <w:spacing w:val="0"/>
          <w:w w:val="100"/>
        </w:rPr>
        <w:t>t{</w:t>
        <w:tab/>
      </w:r>
      <w:r>
        <w:rPr>
          <w:rFonts w:ascii="Arial" w:hAnsi="Arial" w:cs="Arial" w:eastAsia="Arial"/>
          <w:sz w:val="13"/>
          <w:szCs w:val="13"/>
          <w:color w:val="666667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B5B6B8"/>
          <w:spacing w:val="0"/>
          <w:w w:val="66"/>
        </w:rPr>
        <w:t>-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60" w:right="280"/>
          <w:cols w:num="4" w:equalWidth="0">
            <w:col w:w="4377" w:space="880"/>
            <w:col w:w="3388" w:space="303"/>
            <w:col w:w="165" w:space="42"/>
            <w:col w:w="2125"/>
          </w:cols>
        </w:sectPr>
      </w:pPr>
      <w:rPr/>
    </w:p>
    <w:p>
      <w:pPr>
        <w:spacing w:before="0" w:after="0" w:line="542" w:lineRule="exact"/>
        <w:ind w:left="2345" w:right="-20"/>
        <w:jc w:val="left"/>
        <w:tabs>
          <w:tab w:pos="5140" w:val="left"/>
          <w:tab w:pos="8280" w:val="left"/>
          <w:tab w:pos="9020" w:val="left"/>
        </w:tabs>
        <w:rPr>
          <w:rFonts w:ascii="Arial" w:hAnsi="Arial" w:cs="Arial" w:eastAsia="Arial"/>
          <w:sz w:val="81"/>
          <w:szCs w:val="8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4.440239pt;margin-top:27.083965pt;width:388.9808pt;height:16.74464pt;mso-position-horizontal-relative:page;mso-position-vertical-relative:paragraph;z-index:-15431" type="#_x0000_t202" filled="f" stroked="f">
            <v:textbox inset="0,0,0,0">
              <w:txbxContent>
                <w:p>
                  <w:pPr>
                    <w:spacing w:before="0" w:after="0" w:line="335" w:lineRule="exact"/>
                    <w:ind w:right="-90"/>
                    <w:jc w:val="left"/>
                    <w:tabs>
                      <w:tab w:pos="6700" w:val="left"/>
                      <w:tab w:pos="7720" w:val="left"/>
                    </w:tabs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26"/>
                      <w:szCs w:val="26"/>
                      <w:color w:val="4B4B4B"/>
                      <w:spacing w:val="-37"/>
                      <w:w w:val="118"/>
                      <w:b/>
                      <w:bCs/>
                      <w:position w:val="-2"/>
                    </w:rPr>
                    <w:t>l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343434"/>
                      <w:spacing w:val="0"/>
                      <w:w w:val="78"/>
                      <w:b/>
                      <w:bCs/>
                      <w:position w:val="-2"/>
                    </w:rPr>
                    <w:t>ÇU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343434"/>
                      <w:spacing w:val="0"/>
                      <w:w w:val="100"/>
                      <w:b/>
                      <w:bCs/>
                      <w:position w:val="-2"/>
                    </w:rPr>
                    <w:tab/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343434"/>
                      <w:spacing w:val="0"/>
                      <w:w w:val="100"/>
                      <w:b/>
                      <w:bCs/>
                      <w:position w:val="-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4B4B4B"/>
                      <w:spacing w:val="0"/>
                      <w:w w:val="53"/>
                      <w:position w:val="3"/>
                    </w:rPr>
                    <w:t>......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4B4B4B"/>
                      <w:spacing w:val="-34"/>
                      <w:w w:val="53"/>
                      <w:position w:val="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4B4B4B"/>
                      <w:spacing w:val="0"/>
                      <w:w w:val="100"/>
                      <w:position w:val="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4B4B4B"/>
                      <w:spacing w:val="0"/>
                      <w:w w:val="100"/>
                      <w:position w:val="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A1A1A1"/>
                      <w:spacing w:val="0"/>
                      <w:w w:val="53"/>
                      <w:position w:val="3"/>
                    </w:rPr>
                    <w:t>_,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52"/>
          <w:szCs w:val="52"/>
          <w:color w:val="2D388A"/>
          <w:spacing w:val="0"/>
          <w:w w:val="168"/>
          <w:position w:val="-3"/>
        </w:rPr>
        <w:t>\</w:t>
      </w:r>
      <w:r>
        <w:rPr>
          <w:rFonts w:ascii="Times New Roman" w:hAnsi="Times New Roman" w:cs="Times New Roman" w:eastAsia="Times New Roman"/>
          <w:sz w:val="52"/>
          <w:szCs w:val="52"/>
          <w:color w:val="2D388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52"/>
          <w:szCs w:val="52"/>
          <w:color w:val="2D388A"/>
          <w:spacing w:val="0"/>
          <w:w w:val="100"/>
          <w:position w:val="-3"/>
        </w:rPr>
      </w:r>
      <w:r>
        <w:rPr>
          <w:rFonts w:ascii="Arial" w:hAnsi="Arial" w:cs="Arial" w:eastAsia="Arial"/>
          <w:sz w:val="31"/>
          <w:szCs w:val="31"/>
          <w:color w:val="545B9A"/>
          <w:spacing w:val="0"/>
          <w:w w:val="99"/>
          <w:i/>
          <w:position w:val="-33"/>
        </w:rPr>
        <w:t>5</w:t>
      </w:r>
      <w:r>
        <w:rPr>
          <w:rFonts w:ascii="Arial" w:hAnsi="Arial" w:cs="Arial" w:eastAsia="Arial"/>
          <w:sz w:val="31"/>
          <w:szCs w:val="31"/>
          <w:color w:val="545B9A"/>
          <w:spacing w:val="-60"/>
          <w:w w:val="100"/>
          <w:i/>
          <w:position w:val="-33"/>
        </w:rPr>
        <w:t> </w:t>
      </w:r>
      <w:r>
        <w:rPr>
          <w:rFonts w:ascii="Arial" w:hAnsi="Arial" w:cs="Arial" w:eastAsia="Arial"/>
          <w:sz w:val="31"/>
          <w:szCs w:val="31"/>
          <w:color w:val="A1A8C3"/>
          <w:spacing w:val="0"/>
          <w:w w:val="100"/>
          <w:i/>
          <w:position w:val="-33"/>
        </w:rPr>
        <w:t>-</w:t>
      </w:r>
      <w:r>
        <w:rPr>
          <w:rFonts w:ascii="Arial" w:hAnsi="Arial" w:cs="Arial" w:eastAsia="Arial"/>
          <w:sz w:val="31"/>
          <w:szCs w:val="31"/>
          <w:color w:val="A1A8C3"/>
          <w:spacing w:val="-76"/>
          <w:w w:val="100"/>
          <w:i/>
          <w:position w:val="-33"/>
        </w:rPr>
        <w:t> </w:t>
      </w:r>
      <w:r>
        <w:rPr>
          <w:rFonts w:ascii="Arial" w:hAnsi="Arial" w:cs="Arial" w:eastAsia="Arial"/>
          <w:sz w:val="31"/>
          <w:szCs w:val="31"/>
          <w:color w:val="A1A8C3"/>
          <w:spacing w:val="0"/>
          <w:w w:val="100"/>
          <w:i/>
          <w:position w:val="-33"/>
        </w:rPr>
        <w:tab/>
      </w:r>
      <w:r>
        <w:rPr>
          <w:rFonts w:ascii="Arial" w:hAnsi="Arial" w:cs="Arial" w:eastAsia="Arial"/>
          <w:sz w:val="31"/>
          <w:szCs w:val="31"/>
          <w:color w:val="A1A8C3"/>
          <w:spacing w:val="0"/>
          <w:w w:val="100"/>
          <w:i/>
          <w:position w:val="-33"/>
        </w:rPr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0"/>
          <w:position w:val="-22"/>
        </w:rPr>
        <w:t>Mü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0"/>
          <w:position w:val="-22"/>
        </w:rPr>
        <w:tab/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0"/>
          <w:position w:val="-22"/>
        </w:rPr>
      </w:r>
      <w:r>
        <w:rPr>
          <w:rFonts w:ascii="Arial" w:hAnsi="Arial" w:cs="Arial" w:eastAsia="Arial"/>
          <w:sz w:val="81"/>
          <w:szCs w:val="81"/>
          <w:color w:val="B5B6B8"/>
          <w:spacing w:val="-9"/>
          <w:w w:val="29"/>
          <w:position w:val="-22"/>
        </w:rPr>
        <w:t>·</w:t>
      </w:r>
      <w:r>
        <w:rPr>
          <w:rFonts w:ascii="Arial" w:hAnsi="Arial" w:cs="Arial" w:eastAsia="Arial"/>
          <w:sz w:val="81"/>
          <w:szCs w:val="81"/>
          <w:color w:val="4B4B4B"/>
          <w:spacing w:val="0"/>
          <w:w w:val="65"/>
          <w:position w:val="-22"/>
        </w:rPr>
        <w:t>r</w:t>
      </w:r>
      <w:r>
        <w:rPr>
          <w:rFonts w:ascii="Arial" w:hAnsi="Arial" w:cs="Arial" w:eastAsia="Arial"/>
          <w:sz w:val="81"/>
          <w:szCs w:val="81"/>
          <w:color w:val="4B4B4B"/>
          <w:spacing w:val="0"/>
          <w:w w:val="64"/>
          <w:position w:val="-22"/>
        </w:rPr>
        <w:t>.</w:t>
      </w:r>
      <w:r>
        <w:rPr>
          <w:rFonts w:ascii="Arial" w:hAnsi="Arial" w:cs="Arial" w:eastAsia="Arial"/>
          <w:sz w:val="81"/>
          <w:szCs w:val="81"/>
          <w:color w:val="4B4B4B"/>
          <w:spacing w:val="92"/>
          <w:w w:val="100"/>
          <w:position w:val="-22"/>
        </w:rPr>
        <w:t> </w:t>
      </w:r>
      <w:r>
        <w:rPr>
          <w:rFonts w:ascii="Arial" w:hAnsi="Arial" w:cs="Arial" w:eastAsia="Arial"/>
          <w:sz w:val="81"/>
          <w:szCs w:val="81"/>
          <w:color w:val="4B4B4B"/>
          <w:spacing w:val="0"/>
          <w:w w:val="66"/>
          <w:i/>
          <w:position w:val="-22"/>
        </w:rPr>
        <w:t>:-</w:t>
      </w:r>
      <w:r>
        <w:rPr>
          <w:rFonts w:ascii="Arial" w:hAnsi="Arial" w:cs="Arial" w:eastAsia="Arial"/>
          <w:sz w:val="81"/>
          <w:szCs w:val="8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80"/>
        </w:sectPr>
      </w:pPr>
      <w:rPr/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62" w:lineRule="exact"/>
        <w:ind w:right="-6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57"/>
          <w:position w:val="-3"/>
        </w:rPr>
        <w:t>o:ı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343434"/>
          <w:spacing w:val="0"/>
          <w:w w:val="50"/>
          <w:position w:val="1"/>
        </w:rPr>
        <w:t>::ı::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B5B6B8"/>
          <w:spacing w:val="0"/>
          <w:w w:val="216"/>
          <w:b/>
          <w:bCs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B5B6B8"/>
          <w:spacing w:val="-59"/>
          <w:w w:val="216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0"/>
          <w:w w:val="120"/>
          <w:b/>
          <w:bCs/>
        </w:rPr>
        <w:t>b(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366" w:lineRule="exact"/>
        <w:ind w:right="1432"/>
        <w:jc w:val="right"/>
        <w:rPr>
          <w:rFonts w:ascii="Times New Roman" w:hAnsi="Times New Roman" w:cs="Times New Roman" w:eastAsia="Times New Roman"/>
          <w:sz w:val="40"/>
          <w:szCs w:val="4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"/>
          <w:szCs w:val="5"/>
          <w:color w:val="898989"/>
          <w:spacing w:val="0"/>
          <w:w w:val="100"/>
          <w:b/>
          <w:bCs/>
          <w:position w:val="-3"/>
        </w:rPr>
        <w:t>a.</w:t>
      </w:r>
      <w:r>
        <w:rPr>
          <w:rFonts w:ascii="Times New Roman" w:hAnsi="Times New Roman" w:cs="Times New Roman" w:eastAsia="Times New Roman"/>
          <w:sz w:val="5"/>
          <w:szCs w:val="5"/>
          <w:color w:val="898989"/>
          <w:spacing w:val="0"/>
          <w:w w:val="100"/>
          <w:b/>
          <w:bCs/>
          <w:position w:val="-3"/>
        </w:rPr>
        <w:t>              </w:t>
      </w:r>
      <w:r>
        <w:rPr>
          <w:rFonts w:ascii="Times New Roman" w:hAnsi="Times New Roman" w:cs="Times New Roman" w:eastAsia="Times New Roman"/>
          <w:sz w:val="5"/>
          <w:szCs w:val="5"/>
          <w:color w:val="898989"/>
          <w:spacing w:val="10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898989"/>
          <w:spacing w:val="0"/>
          <w:w w:val="61"/>
          <w:b/>
          <w:bCs/>
          <w:position w:val="-3"/>
        </w:rPr>
        <w:t>-p</w:t>
      </w:r>
      <w:r>
        <w:rPr>
          <w:rFonts w:ascii="Times New Roman" w:hAnsi="Times New Roman" w:cs="Times New Roman" w:eastAsia="Times New Roman"/>
          <w:sz w:val="40"/>
          <w:szCs w:val="40"/>
          <w:color w:val="898989"/>
          <w:spacing w:val="-65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898989"/>
          <w:spacing w:val="0"/>
          <w:w w:val="29"/>
          <w:position w:val="-3"/>
        </w:rPr>
        <w:t>...,._.,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56"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757777"/>
          <w:spacing w:val="3"/>
          <w:w w:val="76"/>
          <w:b/>
          <w:bCs/>
          <w:position w:val="-3"/>
        </w:rPr>
        <w:t>e</w:t>
      </w:r>
      <w:r>
        <w:rPr>
          <w:rFonts w:ascii="Arial" w:hAnsi="Arial" w:cs="Arial" w:eastAsia="Arial"/>
          <w:sz w:val="21"/>
          <w:szCs w:val="21"/>
          <w:color w:val="4B4B4B"/>
          <w:spacing w:val="1"/>
          <w:w w:val="88"/>
          <w:position w:val="-3"/>
        </w:rPr>
        <w:t>\</w:t>
      </w:r>
      <w:r>
        <w:rPr>
          <w:rFonts w:ascii="Arial" w:hAnsi="Arial" w:cs="Arial" w:eastAsia="Arial"/>
          <w:sz w:val="21"/>
          <w:szCs w:val="21"/>
          <w:color w:val="3D4672"/>
          <w:spacing w:val="0"/>
          <w:w w:val="268"/>
          <w:position w:val="-3"/>
        </w:rPr>
        <w:t>t!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87"/>
          <w:position w:val="-3"/>
        </w:rPr>
        <w:t>lge</w:t>
      </w:r>
      <w:r>
        <w:rPr>
          <w:rFonts w:ascii="Arial" w:hAnsi="Arial" w:cs="Arial" w:eastAsia="Arial"/>
          <w:sz w:val="21"/>
          <w:szCs w:val="21"/>
          <w:color w:val="343434"/>
          <w:spacing w:val="-18"/>
          <w:w w:val="100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0"/>
          <w:b/>
          <w:bCs/>
          <w:position w:val="-3"/>
        </w:rPr>
        <w:t>Amiri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Serka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3"/>
        </w:rPr>
        <w:t>KAPUSUZ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3" w:lineRule="exact"/>
        <w:ind w:left="488" w:right="-20"/>
        <w:jc w:val="left"/>
        <w:tabs>
          <w:tab w:pos="3260" w:val="left"/>
          <w:tab w:pos="636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B9A"/>
          <w:spacing w:val="0"/>
          <w:w w:val="100"/>
          <w:position w:val="-1"/>
        </w:rPr>
        <w:t>""'</w:t>
      </w:r>
      <w:r>
        <w:rPr>
          <w:rFonts w:ascii="Times New Roman" w:hAnsi="Times New Roman" w:cs="Times New Roman" w:eastAsia="Times New Roman"/>
          <w:sz w:val="18"/>
          <w:szCs w:val="18"/>
          <w:color w:val="545B9A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B9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B9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</w:r>
      <w:r>
        <w:rPr>
          <w:rFonts w:ascii="Arial" w:hAnsi="Arial" w:cs="Arial" w:eastAsia="Arial"/>
          <w:sz w:val="28"/>
          <w:szCs w:val="28"/>
          <w:color w:val="B5B6B8"/>
          <w:spacing w:val="0"/>
          <w:w w:val="133"/>
          <w:position w:val="-8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80"/>
          <w:cols w:num="3" w:equalWidth="0">
            <w:col w:w="674" w:space="1140"/>
            <w:col w:w="313" w:space="2"/>
            <w:col w:w="9151"/>
          </w:cols>
        </w:sectPr>
      </w:pPr>
      <w:rPr/>
    </w:p>
    <w:p>
      <w:pPr>
        <w:spacing w:before="0" w:after="0" w:line="238" w:lineRule="exact"/>
        <w:ind w:right="-20"/>
        <w:jc w:val="righ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32"/>
          <w:szCs w:val="32"/>
          <w:color w:val="B5B6B8"/>
          <w:spacing w:val="-41"/>
          <w:w w:val="116"/>
          <w:position w:val="-7"/>
        </w:rPr>
        <w:t>.</w:t>
      </w:r>
      <w:r>
        <w:rPr>
          <w:rFonts w:ascii="Arial" w:hAnsi="Arial" w:cs="Arial" w:eastAsia="Arial"/>
          <w:sz w:val="13"/>
          <w:szCs w:val="13"/>
          <w:color w:val="B5B6B8"/>
          <w:spacing w:val="-39"/>
          <w:w w:val="238"/>
          <w:position w:val="2"/>
        </w:rPr>
        <w:t>,</w:t>
      </w:r>
      <w:r>
        <w:rPr>
          <w:rFonts w:ascii="Arial" w:hAnsi="Arial" w:cs="Arial" w:eastAsia="Arial"/>
          <w:sz w:val="13"/>
          <w:szCs w:val="13"/>
          <w:color w:val="898989"/>
          <w:spacing w:val="0"/>
          <w:w w:val="272"/>
          <w:position w:val="2"/>
        </w:rPr>
        <w:t>,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90" w:after="0" w:line="147" w:lineRule="exact"/>
        <w:ind w:left="221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B5B6B8"/>
          <w:spacing w:val="0"/>
          <w:w w:val="54"/>
          <w:position w:val="-1"/>
        </w:rPr>
        <w:t>.......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80"/>
          <w:cols w:num="2" w:equalWidth="0">
            <w:col w:w="8694" w:space="141"/>
            <w:col w:w="2445"/>
          </w:cols>
        </w:sectPr>
      </w:pPr>
      <w:rPr/>
    </w:p>
    <w:p>
      <w:pPr>
        <w:spacing w:before="19" w:after="0" w:line="153" w:lineRule="exact"/>
        <w:ind w:right="2181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v:group style="position:absolute;margin-left:22.187929pt;margin-top:34.06496pt;width:554.815633pt;height:777.93731pt;mso-position-horizontal-relative:page;mso-position-vertical-relative:page;z-index:-15438" coordorigin="444,681" coordsize="11096,15559">
            <v:group style="position:absolute;left:455;top:698;width:11035;height:2" coordorigin="455,698" coordsize="11035,2">
              <v:shape style="position:absolute;left:455;top:698;width:11035;height:2" coordorigin="455,698" coordsize="11035,0" path="m455,698l11491,698e" filled="f" stroked="t" strokeweight=".704379pt" strokecolor="#575757">
                <v:path arrowok="t"/>
              </v:shape>
            </v:group>
            <v:group style="position:absolute;left:460;top:688;width:2;height:1543" coordorigin="460,688" coordsize="2,1543">
              <v:shape style="position:absolute;left:460;top:688;width:2;height:1543" coordorigin="460,688" coordsize="0,1543" path="m460,2231l460,688e" filled="f" stroked="t" strokeweight=".704379pt" strokecolor="#707070">
                <v:path arrowok="t"/>
              </v:shape>
            </v:group>
            <v:group style="position:absolute;left:2461;top:693;width:2;height:100" coordorigin="2461,693" coordsize="2,100">
              <v:shape style="position:absolute;left:2461;top:693;width:2;height:100" coordorigin="2461,693" coordsize="0,100" path="m2461,793l2461,693e" filled="f" stroked="t" strokeweight=".939172pt" strokecolor="#545454">
                <v:path arrowok="t"/>
              </v:shape>
            </v:group>
            <v:group style="position:absolute;left:9148;top:693;width:2;height:541" coordorigin="9148,693" coordsize="2,541">
              <v:shape style="position:absolute;left:9148;top:693;width:2;height:541" coordorigin="9148,693" coordsize="0,541" path="m9148,1234l9148,693e" filled="f" stroked="t" strokeweight=".704379pt" strokecolor="#5B5B5B">
                <v:path arrowok="t"/>
              </v:shape>
            </v:group>
            <v:group style="position:absolute;left:9105;top:700;width:333;height:2" coordorigin="9105,700" coordsize="333,2">
              <v:shape style="position:absolute;left:9105;top:700;width:333;height:2" coordorigin="9105,700" coordsize="333,0" path="m9105,700l9439,700e" filled="f" stroked="t" strokeweight=".704379pt" strokecolor="#4B4B4B">
                <v:path arrowok="t"/>
              </v:shape>
            </v:group>
            <v:group style="position:absolute;left:460;top:1177;width:2;height:233" coordorigin="460,1177" coordsize="2,233">
              <v:shape style="position:absolute;left:460;top:1177;width:2;height:233" coordorigin="460,1177" coordsize="0,233" path="m460,1410l460,1177e" filled="f" stroked="t" strokeweight=".469586pt" strokecolor="#676767">
                <v:path arrowok="t"/>
              </v:shape>
            </v:group>
            <v:group style="position:absolute;left:9148;top:1177;width:2;height:361" coordorigin="9148,1177" coordsize="2,361">
              <v:shape style="position:absolute;left:9148;top:1177;width:2;height:361" coordorigin="9148,1177" coordsize="0,361" path="m9148,1538l9148,1177e" filled="f" stroked="t" strokeweight=".469586pt" strokecolor="#4B4B4B">
                <v:path arrowok="t"/>
              </v:shape>
            </v:group>
            <v:group style="position:absolute;left:470;top:688;width:2;height:15542" coordorigin="470,688" coordsize="2,15542">
              <v:shape style="position:absolute;left:470;top:688;width:2;height:15542" coordorigin="470,688" coordsize="0,15542" path="m470,16231l470,688e" filled="f" stroked="t" strokeweight=".704379pt" strokecolor="#545454">
                <v:path arrowok="t"/>
              </v:shape>
            </v:group>
            <v:group style="position:absolute;left:9148;top:1481;width:2;height:736" coordorigin="9148,1481" coordsize="2,736">
              <v:shape style="position:absolute;left:9148;top:1481;width:2;height:736" coordorigin="9148,1481" coordsize="0,736" path="m9148,2217l9148,1481e" filled="f" stroked="t" strokeweight=".704379pt" strokecolor="#646464">
                <v:path arrowok="t"/>
              </v:shape>
            </v:group>
            <v:group style="position:absolute;left:11486;top:693;width:2;height:4220" coordorigin="11486,693" coordsize="2,4220">
              <v:shape style="position:absolute;left:11486;top:693;width:2;height:4220" coordorigin="11486,693" coordsize="0,4220" path="m11486,4913l11486,693e" filled="f" stroked="t" strokeweight=".704379pt" strokecolor="#575757">
                <v:path arrowok="t"/>
              </v:shape>
            </v:group>
            <v:group style="position:absolute;left:2463;top:1177;width:2;height:1035" coordorigin="2463,1177" coordsize="2,1035">
              <v:shape style="position:absolute;left:2463;top:1177;width:2;height:1035" coordorigin="2463,1177" coordsize="0,1035" path="m2463,2212l2463,1177e" filled="f" stroked="t" strokeweight=".939172pt" strokecolor="#4F4F4F">
                <v:path arrowok="t"/>
              </v:shape>
            </v:group>
            <v:group style="position:absolute;left:451;top:2205;width:2564;height:2" coordorigin="451,2205" coordsize="2564,2">
              <v:shape style="position:absolute;left:451;top:2205;width:2564;height:2" coordorigin="451,2205" coordsize="2564,0" path="m451,2205l3015,2205e" filled="f" stroked="t" strokeweight=".704379pt" strokecolor="#545454">
                <v:path arrowok="t"/>
              </v:shape>
            </v:group>
            <v:group style="position:absolute;left:2958;top:2205;width:296;height:2" coordorigin="2958,2205" coordsize="296,2">
              <v:shape style="position:absolute;left:2958;top:2205;width:296;height:2" coordorigin="2958,2205" coordsize="296,0" path="m2958,2205l3254,2205e" filled="f" stroked="t" strokeweight=".469586pt" strokecolor="#3F3F3F">
                <v:path arrowok="t"/>
              </v:shape>
            </v:group>
            <v:group style="position:absolute;left:3137;top:2207;width:5804;height:2" coordorigin="3137,2207" coordsize="5804,2">
              <v:shape style="position:absolute;left:3137;top:2207;width:5804;height:2" coordorigin="3137,2207" coordsize="5804,0" path="m3137,2207l8941,2207e" filled="f" stroked="t" strokeweight=".704379pt" strokecolor="#545454">
                <v:path arrowok="t"/>
              </v:shape>
            </v:group>
            <v:group style="position:absolute;left:8885;top:2207;width:291;height:2" coordorigin="8885,2207" coordsize="291,2">
              <v:shape style="position:absolute;left:8885;top:2207;width:291;height:2" coordorigin="8885,2207" coordsize="291,0" path="m8885,2207l9176,2207e" filled="f" stroked="t" strokeweight=".469586pt" strokecolor="#444444">
                <v:path arrowok="t"/>
              </v:shape>
            </v:group>
            <v:group style="position:absolute;left:9105;top:2207;width:2385;height:2" coordorigin="9105,2207" coordsize="2385,2">
              <v:shape style="position:absolute;left:9105;top:2207;width:2385;height:2" coordorigin="9105,2207" coordsize="2385,0" path="m9105,2207l11491,2207e" filled="f" stroked="t" strokeweight=".704379pt" strokecolor="#575757">
                <v:path arrowok="t"/>
              </v:shape>
            </v:group>
            <v:group style="position:absolute;left:455;top:2445;width:11040;height:2" coordorigin="455,2445" coordsize="11040,2">
              <v:shape style="position:absolute;left:455;top:2445;width:11040;height:2" coordorigin="455,2445" coordsize="11040,0" path="m455,2445l11495,2445e" filled="f" stroked="t" strokeweight=".704379pt" strokecolor="#545454">
                <v:path arrowok="t"/>
              </v:shape>
            </v:group>
            <v:group style="position:absolute;left:451;top:2682;width:8490;height:2" coordorigin="451,2682" coordsize="8490,2">
              <v:shape style="position:absolute;left:451;top:2682;width:8490;height:2" coordorigin="451,2682" coordsize="8490,0" path="m451,2682l8941,2682e" filled="f" stroked="t" strokeweight=".704379pt" strokecolor="#4F4F4F">
                <v:path arrowok="t"/>
              </v:shape>
            </v:group>
            <v:group style="position:absolute;left:8885;top:2682;width:282;height:2" coordorigin="8885,2682" coordsize="282,2">
              <v:shape style="position:absolute;left:8885;top:2682;width:282;height:2" coordorigin="8885,2682" coordsize="282,0" path="m8885,2682l9166,2682e" filled="f" stroked="t" strokeweight=".469586pt" strokecolor="#383838">
                <v:path arrowok="t"/>
              </v:shape>
            </v:group>
            <v:group style="position:absolute;left:9110;top:2682;width:2381;height:2" coordorigin="9110,2682" coordsize="2381,2">
              <v:shape style="position:absolute;left:9110;top:2682;width:2381;height:2" coordorigin="9110,2682" coordsize="2381,0" path="m9110,2682l11491,2682e" filled="f" stroked="t" strokeweight=".704379pt" strokecolor="#545454">
                <v:path arrowok="t"/>
              </v:shape>
            </v:group>
            <v:group style="position:absolute;left:455;top:2922;width:11040;height:2" coordorigin="455,2922" coordsize="11040,2">
              <v:shape style="position:absolute;left:455;top:2922;width:11040;height:2" coordorigin="455,2922" coordsize="11040,0" path="m455,2922l11495,2922e" filled="f" stroked="t" strokeweight=".704379pt" strokecolor="#545454">
                <v:path arrowok="t"/>
              </v:shape>
            </v:group>
            <v:group style="position:absolute;left:463;top:688;width:2;height:8569" coordorigin="463,688" coordsize="2,8569">
              <v:shape style="position:absolute;left:463;top:688;width:2;height:8569" coordorigin="463,688" coordsize="0,8569" path="m463,9257l463,688e" filled="f" stroked="t" strokeweight=".704379pt" strokecolor="#545454">
                <v:path arrowok="t"/>
              </v:shape>
            </v:group>
            <v:group style="position:absolute;left:455;top:3159;width:11035;height:2" coordorigin="455,3159" coordsize="11035,2">
              <v:shape style="position:absolute;left:455;top:3159;width:11035;height:2" coordorigin="455,3159" coordsize="11035,0" path="m455,3159l11491,3159e" filled="f" stroked="t" strokeweight=".704379pt" strokecolor="#4F4F4F">
                <v:path arrowok="t"/>
              </v:shape>
            </v:group>
            <v:group style="position:absolute;left:451;top:3401;width:3513;height:2" coordorigin="451,3401" coordsize="3513,2">
              <v:shape style="position:absolute;left:451;top:3401;width:3513;height:2" coordorigin="451,3401" coordsize="3513,0" path="m451,3401l3963,3401e" filled="f" stroked="t" strokeweight=".704379pt" strokecolor="#4F4F4F">
                <v:path arrowok="t"/>
              </v:shape>
            </v:group>
            <v:group style="position:absolute;left:3907;top:3399;width:141;height:2" coordorigin="3907,3399" coordsize="141,2">
              <v:shape style="position:absolute;left:3907;top:3399;width:141;height:2" coordorigin="3907,3399" coordsize="141,0" path="m3907,3399l4048,3399e" filled="f" stroked="t" strokeweight=".469586pt" strokecolor="#343434">
                <v:path arrowok="t"/>
              </v:shape>
            </v:group>
            <v:group style="position:absolute;left:3991;top:3399;width:7504;height:2" coordorigin="3991,3399" coordsize="7504,2">
              <v:shape style="position:absolute;left:3991;top:3399;width:7504;height:2" coordorigin="3991,3399" coordsize="7504,0" path="m3991,3399l11495,3399e" filled="f" stroked="t" strokeweight=".704379pt" strokecolor="#4F4F4F">
                <v:path arrowok="t"/>
              </v:shape>
            </v:group>
            <v:group style="position:absolute;left:3942;top:3394;width:2;height:978" coordorigin="3942,3394" coordsize="2,978">
              <v:shape style="position:absolute;left:3942;top:3394;width:2;height:978" coordorigin="3942,3394" coordsize="0,978" path="m3942,4372l3942,3394e" filled="f" stroked="t" strokeweight=".704379pt" strokecolor="#4F4F4F">
                <v:path arrowok="t"/>
              </v:shape>
            </v:group>
            <v:group style="position:absolute;left:7002;top:3394;width:2;height:375" coordorigin="7002,3394" coordsize="2,375">
              <v:shape style="position:absolute;left:7002;top:3394;width:2;height:375" coordorigin="7002,3394" coordsize="0,375" path="m7002,3769l7002,3394e" filled="f" stroked="t" strokeweight=".704379pt" strokecolor="#4F4F4F">
                <v:path arrowok="t"/>
              </v:shape>
            </v:group>
            <v:group style="position:absolute;left:6992;top:3821;width:1348;height:2" coordorigin="6992,3821" coordsize="1348,2">
              <v:shape style="position:absolute;left:6992;top:3821;width:1348;height:2" coordorigin="6992,3821" coordsize="1348,0" path="m6992,3821l8340,3821e" filled="f" stroked="t" strokeweight=".234793pt" strokecolor="#444444">
                <v:path arrowok="t"/>
              </v:shape>
            </v:group>
            <v:group style="position:absolute;left:3935;top:3819;width:1850;height:2" coordorigin="3935,3819" coordsize="1850,2">
              <v:shape style="position:absolute;left:3935;top:3819;width:1850;height:2" coordorigin="3935,3819" coordsize="1850,0" path="m3935,3819l5785,3819e" filled="f" stroked="t" strokeweight=".704379pt" strokecolor="#5B5B5B">
                <v:path arrowok="t"/>
              </v:shape>
            </v:group>
            <v:group style="position:absolute;left:5729;top:3814;width:559;height:2" coordorigin="5729,3814" coordsize="559,2">
              <v:shape style="position:absolute;left:5729;top:3814;width:559;height:2" coordorigin="5729,3814" coordsize="559,0" path="m5729,3814l6288,3814e" filled="f" stroked="t" strokeweight=".469586pt" strokecolor="#909090">
                <v:path arrowok="t"/>
              </v:shape>
            </v:group>
            <v:group style="position:absolute;left:6231;top:3812;width:780;height:2" coordorigin="6231,3812" coordsize="780,2">
              <v:shape style="position:absolute;left:6231;top:3812;width:780;height:2" coordorigin="6231,3812" coordsize="780,0" path="m6231,3812l7011,3812e" filled="f" stroked="t" strokeweight=".469586pt" strokecolor="#A8A8A8">
                <v:path arrowok="t"/>
              </v:shape>
            </v:group>
            <v:group style="position:absolute;left:7004;top:3522;width:2;height:845" coordorigin="7004,3522" coordsize="2,845">
              <v:shape style="position:absolute;left:7004;top:3522;width:2;height:845" coordorigin="7004,3522" coordsize="0,845" path="m7004,4367l7004,3522e" filled="f" stroked="t" strokeweight=".939172pt" strokecolor="#545454">
                <v:path arrowok="t"/>
              </v:shape>
            </v:group>
            <v:group style="position:absolute;left:8340;top:3821;width:2287;height:2" coordorigin="8340,3821" coordsize="2287,2">
              <v:shape style="position:absolute;left:8340;top:3821;width:2287;height:2" coordorigin="8340,3821" coordsize="2287,0" path="m8340,3821l10627,3821e" filled="f" stroked="t" strokeweight=".234793pt" strokecolor="#000000">
                <v:path arrowok="t"/>
              </v:shape>
            </v:group>
            <v:group style="position:absolute;left:10627;top:3821;width:869;height:2" coordorigin="10627,3821" coordsize="869,2">
              <v:shape style="position:absolute;left:10627;top:3821;width:869;height:2" coordorigin="10627,3821" coordsize="869,0" path="m10627,3821l11495,3821e" filled="f" stroked="t" strokeweight=".234793pt" strokecolor="#575757">
                <v:path arrowok="t"/>
              </v:shape>
            </v:group>
            <v:group style="position:absolute;left:3935;top:4121;width:113;height:2" coordorigin="3935,4121" coordsize="113,2">
              <v:shape style="position:absolute;left:3935;top:4121;width:113;height:2" coordorigin="3935,4121" coordsize="113,0" path="m3935,4121l4048,4121e" filled="f" stroked="t" strokeweight=".469586pt" strokecolor="#2F2F2F">
                <v:path arrowok="t"/>
              </v:shape>
            </v:group>
            <v:group style="position:absolute;left:3991;top:4121;width:1878;height:2" coordorigin="3991,4121" coordsize="1878,2">
              <v:shape style="position:absolute;left:3991;top:4121;width:1878;height:2" coordorigin="3991,4121" coordsize="1878,0" path="m3991,4121l5870,4121e" filled="f" stroked="t" strokeweight=".704379pt" strokecolor="#4B4B4B">
                <v:path arrowok="t"/>
              </v:shape>
            </v:group>
            <v:group style="position:absolute;left:5729;top:4116;width:1287;height:2" coordorigin="5729,4116" coordsize="1287,2">
              <v:shape style="position:absolute;left:5729;top:4116;width:1287;height:2" coordorigin="5729,4116" coordsize="1287,0" path="m5729,4116l7016,4116e" filled="f" stroked="t" strokeweight=".704379pt" strokecolor="#A8A8A8">
                <v:path arrowok="t"/>
              </v:shape>
            </v:group>
            <v:group style="position:absolute;left:455;top:4360;width:11045;height:2" coordorigin="455,4360" coordsize="11045,2">
              <v:shape style="position:absolute;left:455;top:4360;width:11045;height:2" coordorigin="455,4360" coordsize="11045,0" path="m455,4360l11500,4360e" filled="f" stroked="t" strokeweight=".704379pt" strokecolor="#545454">
                <v:path arrowok="t"/>
              </v:shape>
            </v:group>
            <v:group style="position:absolute;left:451;top:4636;width:3513;height:2" coordorigin="451,4636" coordsize="3513,2">
              <v:shape style="position:absolute;left:451;top:4636;width:3513;height:2" coordorigin="451,4636" coordsize="3513,0" path="m451,4636l3963,4636e" filled="f" stroked="t" strokeweight=".704379pt" strokecolor="#545454">
                <v:path arrowok="t"/>
              </v:shape>
            </v:group>
            <v:group style="position:absolute;left:3907;top:4636;width:141;height:2" coordorigin="3907,4636" coordsize="141,2">
              <v:shape style="position:absolute;left:3907;top:4636;width:141;height:2" coordorigin="3907,4636" coordsize="141,0" path="m3907,4636l4048,4636e" filled="f" stroked="t" strokeweight=".469586pt" strokecolor="#3B3B3B">
                <v:path arrowok="t"/>
              </v:shape>
            </v:group>
            <v:group style="position:absolute;left:3991;top:4636;width:5175;height:2" coordorigin="3991,4636" coordsize="5175,2">
              <v:shape style="position:absolute;left:3991;top:4636;width:5175;height:2" coordorigin="3991,4636" coordsize="5175,0" path="m3991,4636l9166,4636e" filled="f" stroked="t" strokeweight=".704379pt" strokecolor="#4F4F4F">
                <v:path arrowok="t"/>
              </v:shape>
            </v:group>
            <v:group style="position:absolute;left:9110;top:4633;width:329;height:2" coordorigin="9110,4633" coordsize="329,2">
              <v:shape style="position:absolute;left:9110;top:4633;width:329;height:2" coordorigin="9110,4633" coordsize="329,0" path="m9110,4633l9439,4633e" filled="f" stroked="t" strokeweight=".469586pt" strokecolor="#3B3B3B">
                <v:path arrowok="t"/>
              </v:shape>
            </v:group>
            <v:group style="position:absolute;left:9382;top:4633;width:427;height:2" coordorigin="9382,4633" coordsize="427,2">
              <v:shape style="position:absolute;left:9382;top:4633;width:427;height:2" coordorigin="9382,4633" coordsize="427,0" path="m9382,4633l9810,4633e" filled="f" stroked="t" strokeweight=".939172pt" strokecolor="#5B5B5B">
                <v:path arrowok="t"/>
              </v:shape>
            </v:group>
            <v:group style="position:absolute;left:9753;top:4633;width:329;height:2" coordorigin="9753,4633" coordsize="329,2">
              <v:shape style="position:absolute;left:9753;top:4633;width:329;height:2" coordorigin="9753,4633" coordsize="329,0" path="m9753,4633l10082,4633e" filled="f" stroked="t" strokeweight=".469586pt" strokecolor="#3B3B3B">
                <v:path arrowok="t"/>
              </v:shape>
            </v:group>
            <v:group style="position:absolute;left:10026;top:4633;width:1474;height:2" coordorigin="10026,4633" coordsize="1474,2">
              <v:shape style="position:absolute;left:10026;top:4633;width:1474;height:2" coordorigin="10026,4633" coordsize="1474,0" path="m10026,4633l11500,4633e" filled="f" stroked="t" strokeweight=".704379pt" strokecolor="#575757">
                <v:path arrowok="t"/>
              </v:shape>
            </v:group>
            <v:group style="position:absolute;left:2468;top:4358;width:2;height:1752" coordorigin="2468,4358" coordsize="2,1752">
              <v:shape style="position:absolute;left:2468;top:4358;width:2;height:1752" coordorigin="2468,4358" coordsize="0,1752" path="m2468,6110l2468,4358e" filled="f" stroked="t" strokeweight=".704379pt" strokecolor="#4B4B4B">
                <v:path arrowok="t"/>
              </v:shape>
            </v:group>
            <v:group style="position:absolute;left:2461;top:4871;width:4982;height:2" coordorigin="2461,4871" coordsize="4982,2">
              <v:shape style="position:absolute;left:2461;top:4871;width:4982;height:2" coordorigin="2461,4871" coordsize="4982,0" path="m2461,4871l7443,4871e" filled="f" stroked="t" strokeweight=".704379pt" strokecolor="#4F4F4F">
                <v:path arrowok="t"/>
              </v:shape>
            </v:group>
            <v:group style="position:absolute;left:7387;top:4873;width:418;height:2" coordorigin="7387,4873" coordsize="418,2">
              <v:shape style="position:absolute;left:7387;top:4873;width:418;height:2" coordorigin="7387,4873" coordsize="418,0" path="m7387,4873l7805,4873e" filled="f" stroked="t" strokeweight=".469586pt" strokecolor="#3B3B3B">
                <v:path arrowok="t"/>
              </v:shape>
            </v:group>
            <v:group style="position:absolute;left:7682;top:4871;width:1521;height:2" coordorigin="7682,4871" coordsize="1521,2">
              <v:shape style="position:absolute;left:7682;top:4871;width:1521;height:2" coordorigin="7682,4871" coordsize="1521,0" path="m7682,4871l9204,4871e" filled="f" stroked="t" strokeweight=".704379pt" strokecolor="#4F4F4F">
                <v:path arrowok="t"/>
              </v:shape>
            </v:group>
            <v:group style="position:absolute;left:9110;top:4871;width:329;height:2" coordorigin="9110,4871" coordsize="329,2">
              <v:shape style="position:absolute;left:9110;top:4871;width:329;height:2" coordorigin="9110,4871" coordsize="329,0" path="m9110,4871l9439,4871e" filled="f" stroked="t" strokeweight=".469586pt" strokecolor="#3B3B3B">
                <v:path arrowok="t"/>
              </v:shape>
            </v:group>
            <v:group style="position:absolute;left:9382;top:4868;width:2123;height:2" coordorigin="9382,4868" coordsize="2123,2">
              <v:shape style="position:absolute;left:9382;top:4868;width:2123;height:2" coordorigin="9382,4868" coordsize="2123,0" path="m9382,4868l11505,4868e" filled="f" stroked="t" strokeweight=".704379pt" strokecolor="#575757">
                <v:path arrowok="t"/>
              </v:shape>
            </v:group>
            <v:group style="position:absolute;left:4987;top:4866;width:2;height:826" coordorigin="4987,4866" coordsize="2,826">
              <v:shape style="position:absolute;left:4987;top:4866;width:2;height:826" coordorigin="4987,4866" coordsize="0,826" path="m4987,5692l4987,4866e" filled="f" stroked="t" strokeweight=".469586pt" strokecolor="#545454">
                <v:path arrowok="t"/>
              </v:shape>
            </v:group>
            <v:group style="position:absolute;left:4978;top:5350;width:3963;height:2" coordorigin="4978,5350" coordsize="3963,2">
              <v:shape style="position:absolute;left:4978;top:5350;width:3963;height:2" coordorigin="4978,5350" coordsize="3963,0" path="m4978,5350l8941,5350e" filled="f" stroked="t" strokeweight=".704379pt" strokecolor="#4F4F4F">
                <v:path arrowok="t"/>
              </v:shape>
            </v:group>
            <v:group style="position:absolute;left:7776;top:4871;width:2;height:242" coordorigin="7776,4871" coordsize="2,242">
              <v:shape style="position:absolute;left:7776;top:4871;width:2;height:242" coordorigin="7776,4871" coordsize="0,242" path="m7776,5113l7776,4871e" filled="f" stroked="t" strokeweight=".234793pt" strokecolor="#606060">
                <v:path arrowok="t"/>
              </v:shape>
            </v:group>
            <v:group style="position:absolute;left:4987;top:5084;width:2;height:304" coordorigin="4987,5084" coordsize="2,304">
              <v:shape style="position:absolute;left:4987;top:5084;width:2;height:304" coordorigin="4987,5084" coordsize="0,304" path="m4987,5388l4987,5084e" filled="f" stroked="t" strokeweight=".939172pt" strokecolor="#676767">
                <v:path arrowok="t"/>
              </v:shape>
            </v:group>
            <v:group style="position:absolute;left:7776;top:5113;width:2;height:237" coordorigin="7776,5113" coordsize="2,237">
              <v:shape style="position:absolute;left:7776;top:5113;width:2;height:237" coordorigin="7776,5113" coordsize="0,237" path="m7776,5350l7776,5113e" filled="f" stroked="t" strokeweight=".234793pt" strokecolor="#282828">
                <v:path arrowok="t"/>
              </v:shape>
            </v:group>
            <v:group style="position:absolute;left:8885;top:5350;width:282;height:2" coordorigin="8885,5350" coordsize="282,2">
              <v:shape style="position:absolute;left:8885;top:5350;width:282;height:2" coordorigin="8885,5350" coordsize="282,0" path="m8885,5350l9166,5350e" filled="f" stroked="t" strokeweight=".469586pt" strokecolor="#232323">
                <v:path arrowok="t"/>
              </v:shape>
            </v:group>
            <v:group style="position:absolute;left:9110;top:5350;width:329;height:2" coordorigin="9110,5350" coordsize="329,2">
              <v:shape style="position:absolute;left:9110;top:5350;width:329;height:2" coordorigin="9110,5350" coordsize="329,0" path="m9110,5350l9439,5350e" filled="f" stroked="t" strokeweight=".939172pt" strokecolor="#4F4F4F">
                <v:path arrowok="t"/>
              </v:shape>
            </v:group>
            <v:group style="position:absolute;left:9382;top:5350;width:427;height:2" coordorigin="9382,5350" coordsize="427,2">
              <v:shape style="position:absolute;left:9382;top:5350;width:427;height:2" coordorigin="9382,5350" coordsize="427,0" path="m9382,5350l9810,5350e" filled="f" stroked="t" strokeweight=".469586pt" strokecolor="#3B3B3B">
                <v:path arrowok="t"/>
              </v:shape>
            </v:group>
            <v:group style="position:absolute;left:9753;top:5350;width:1752;height:2" coordorigin="9753,5350" coordsize="1752,2">
              <v:shape style="position:absolute;left:9753;top:5350;width:1752;height:2" coordorigin="9753,5350" coordsize="1752,0" path="m9753,5350l11505,5350e" filled="f" stroked="t" strokeweight=".704379pt" strokecolor="#545454">
                <v:path arrowok="t"/>
              </v:shape>
            </v:group>
            <v:group style="position:absolute;left:11500;top:4595;width:2;height:3997" coordorigin="11500,4595" coordsize="2,3997">
              <v:shape style="position:absolute;left:11500;top:4595;width:2;height:3997" coordorigin="11500,4595" coordsize="0,3997" path="m11500,8592l11500,4595e" filled="f" stroked="t" strokeweight=".704379pt" strokecolor="#5B5B5B">
                <v:path arrowok="t"/>
              </v:shape>
            </v:group>
            <v:group style="position:absolute;left:4982;top:5587;width:3959;height:2" coordorigin="4982,5587" coordsize="3959,2">
              <v:shape style="position:absolute;left:4982;top:5587;width:3959;height:2" coordorigin="4982,5587" coordsize="3959,0" path="m4982,5587l8941,5587e" filled="f" stroked="t" strokeweight=".704379pt" strokecolor="#4F4F4F">
                <v:path arrowok="t"/>
              </v:shape>
            </v:group>
            <v:group style="position:absolute;left:8885;top:5587;width:282;height:2" coordorigin="8885,5587" coordsize="282,2">
              <v:shape style="position:absolute;left:8885;top:5587;width:282;height:2" coordorigin="8885,5587" coordsize="282,0" path="m8885,5587l9166,5587e" filled="f" stroked="t" strokeweight=".469586pt" strokecolor="#343434">
                <v:path arrowok="t"/>
              </v:shape>
            </v:group>
            <v:group style="position:absolute;left:9110;top:5587;width:329;height:2" coordorigin="9110,5587" coordsize="329,2">
              <v:shape style="position:absolute;left:9110;top:5587;width:329;height:2" coordorigin="9110,5587" coordsize="329,0" path="m9110,5587l9439,5587e" filled="f" stroked="t" strokeweight=".939172pt" strokecolor="#575757">
                <v:path arrowok="t"/>
              </v:shape>
            </v:group>
            <v:group style="position:absolute;left:9382;top:5587;width:427;height:2" coordorigin="9382,5587" coordsize="427,2">
              <v:shape style="position:absolute;left:9382;top:5587;width:427;height:2" coordorigin="9382,5587" coordsize="427,0" path="m9382,5587l9810,5587e" filled="f" stroked="t" strokeweight=".469586pt" strokecolor="#3B3B3B">
                <v:path arrowok="t"/>
              </v:shape>
            </v:group>
            <v:group style="position:absolute;left:9753;top:5587;width:1752;height:2" coordorigin="9753,5587" coordsize="1752,2">
              <v:shape style="position:absolute;left:9753;top:5587;width:1752;height:2" coordorigin="9753,5587" coordsize="1752,0" path="m9753,5587l11505,5587e" filled="f" stroked="t" strokeweight=".704379pt" strokecolor="#4F4F4F">
                <v:path arrowok="t"/>
              </v:shape>
            </v:group>
            <v:group style="position:absolute;left:4989;top:5578;width:2;height:1040" coordorigin="4989,5578" coordsize="2,1040">
              <v:shape style="position:absolute;left:4989;top:5578;width:2;height:1040" coordorigin="4989,5578" coordsize="0,1040" path="m4989,6618l4989,5578e" filled="f" stroked="t" strokeweight=".704379pt" strokecolor="#606060">
                <v:path arrowok="t"/>
              </v:shape>
            </v:group>
            <v:group style="position:absolute;left:4978;top:5825;width:3982;height:2" coordorigin="4978,5825" coordsize="3982,2">
              <v:shape style="position:absolute;left:4978;top:5825;width:3982;height:2" coordorigin="4978,5825" coordsize="3982,0" path="m4978,5825l8960,5825e" filled="f" stroked="t" strokeweight=".704379pt" strokecolor="#545454">
                <v:path arrowok="t"/>
              </v:shape>
            </v:group>
            <v:group style="position:absolute;left:8885;top:5825;width:282;height:2" coordorigin="8885,5825" coordsize="282,2">
              <v:shape style="position:absolute;left:8885;top:5825;width:282;height:2" coordorigin="8885,5825" coordsize="282,0" path="m8885,5825l9166,5825e" filled="f" stroked="t" strokeweight=".469586pt" strokecolor="#3B3B3B">
                <v:path arrowok="t"/>
              </v:shape>
            </v:group>
            <v:group style="position:absolute;left:9110;top:5825;width:2400;height:2" coordorigin="9110,5825" coordsize="2400,2">
              <v:shape style="position:absolute;left:9110;top:5825;width:2400;height:2" coordorigin="9110,5825" coordsize="2400,0" path="m9110,5825l11510,5825e" filled="f" stroked="t" strokeweight=".704379pt" strokecolor="#4F4F4F">
                <v:path arrowok="t"/>
              </v:shape>
            </v:group>
            <v:group style="position:absolute;left:2465;top:6069;width:1498;height:2" coordorigin="2465,6069" coordsize="1498,2">
              <v:shape style="position:absolute;left:2465;top:6069;width:1498;height:2" coordorigin="2465,6069" coordsize="1498,0" path="m2465,6069l3963,6069e" filled="f" stroked="t" strokeweight=".939172pt" strokecolor="#545454">
                <v:path arrowok="t"/>
              </v:shape>
            </v:group>
            <v:group style="position:absolute;left:3907;top:6067;width:141;height:2" coordorigin="3907,6067" coordsize="141,2">
              <v:shape style="position:absolute;left:3907;top:6067;width:141;height:2" coordorigin="3907,6067" coordsize="141,0" path="m3907,6067l4048,6067e" filled="f" stroked="t" strokeweight=".469586pt" strokecolor="#383838">
                <v:path arrowok="t"/>
              </v:shape>
            </v:group>
            <v:group style="position:absolute;left:3991;top:6065;width:7513;height:2" coordorigin="3991,6065" coordsize="7513,2">
              <v:shape style="position:absolute;left:3991;top:6065;width:7513;height:2" coordorigin="3991,6065" coordsize="7513,0" path="m3991,6065l11505,6065e" filled="f" stroked="t" strokeweight=".704379pt" strokecolor="#545454">
                <v:path arrowok="t"/>
              </v:shape>
            </v:group>
            <v:group style="position:absolute;left:2470;top:6053;width:2;height:275" coordorigin="2470,6053" coordsize="2,275">
              <v:shape style="position:absolute;left:2470;top:6053;width:2;height:275" coordorigin="2470,6053" coordsize="0,275" path="m2470,6328l2470,6053e" filled="f" stroked="t" strokeweight=".469586pt" strokecolor="#2F2F2F">
                <v:path arrowok="t"/>
              </v:shape>
            </v:group>
            <v:group style="position:absolute;left:451;top:6307;width:6992;height:2" coordorigin="451,6307" coordsize="6992,2">
              <v:shape style="position:absolute;left:451;top:6307;width:6992;height:2" coordorigin="451,6307" coordsize="6992,0" path="m451,6307l7443,6307e" filled="f" stroked="t" strokeweight=".704379pt" strokecolor="#4F4F4F">
                <v:path arrowok="t"/>
              </v:shape>
            </v:group>
            <v:group style="position:absolute;left:4987;top:6048;width:2;height:280" coordorigin="4987,6048" coordsize="2,280">
              <v:shape style="position:absolute;left:4987;top:6048;width:2;height:280" coordorigin="4987,6048" coordsize="0,280" path="m4987,6328l4987,6048e" filled="f" stroked="t" strokeweight=".469586pt" strokecolor="#484848">
                <v:path arrowok="t"/>
              </v:shape>
            </v:group>
            <v:group style="position:absolute;left:7387;top:6307;width:418;height:2" coordorigin="7387,6307" coordsize="418,2">
              <v:shape style="position:absolute;left:7387;top:6307;width:418;height:2" coordorigin="7387,6307" coordsize="418,0" path="m7387,6307l7805,6307e" filled="f" stroked="t" strokeweight=".469586pt" strokecolor="#3B3B3B">
                <v:path arrowok="t"/>
              </v:shape>
            </v:group>
            <v:group style="position:absolute;left:7748;top:6304;width:1418;height:2" coordorigin="7748,6304" coordsize="1418,2">
              <v:shape style="position:absolute;left:7748;top:6304;width:1418;height:2" coordorigin="7748,6304" coordsize="1418,0" path="m7748,6304l9166,6304e" filled="f" stroked="t" strokeweight=".704379pt" strokecolor="#575757">
                <v:path arrowok="t"/>
              </v:shape>
            </v:group>
            <v:group style="position:absolute;left:9110;top:6304;width:329;height:2" coordorigin="9110,6304" coordsize="329,2">
              <v:shape style="position:absolute;left:9110;top:6304;width:329;height:2" coordorigin="9110,6304" coordsize="329,0" path="m9110,6304l9439,6304e" filled="f" stroked="t" strokeweight=".469586pt" strokecolor="#3B3B3B">
                <v:path arrowok="t"/>
              </v:shape>
            </v:group>
            <v:group style="position:absolute;left:9382;top:6304;width:427;height:2" coordorigin="9382,6304" coordsize="427,2">
              <v:shape style="position:absolute;left:9382;top:6304;width:427;height:2" coordorigin="9382,6304" coordsize="427,0" path="m9382,6304l9810,6304e" filled="f" stroked="t" strokeweight=".939172pt" strokecolor="#5B5B5B">
                <v:path arrowok="t"/>
              </v:shape>
            </v:group>
            <v:group style="position:absolute;left:9753;top:6304;width:329;height:2" coordorigin="9753,6304" coordsize="329,2">
              <v:shape style="position:absolute;left:9753;top:6304;width:329;height:2" coordorigin="9753,6304" coordsize="329,0" path="m9753,6304l10082,6304e" filled="f" stroked="t" strokeweight=".469586pt" strokecolor="#3B3B3B">
                <v:path arrowok="t"/>
              </v:shape>
            </v:group>
            <v:group style="position:absolute;left:10026;top:6304;width:1474;height:2" coordorigin="10026,6304" coordsize="1474,2">
              <v:shape style="position:absolute;left:10026;top:6304;width:1474;height:2" coordorigin="10026,6304" coordsize="1474,0" path="m10026,6304l11500,6304e" filled="f" stroked="t" strokeweight=".704379pt" strokecolor="#5B5B5B">
                <v:path arrowok="t"/>
              </v:shape>
            </v:group>
            <v:group style="position:absolute;left:2470;top:6257;width:2;height:446" coordorigin="2470,6257" coordsize="2,446">
              <v:shape style="position:absolute;left:2470;top:6257;width:2;height:446" coordorigin="2470,6257" coordsize="0,446" path="m2470,6703l2470,6257e" filled="f" stroked="t" strokeweight=".939172pt" strokecolor="#575757">
                <v:path arrowok="t"/>
              </v:shape>
            </v:group>
            <v:group style="position:absolute;left:7776;top:6285;width:2;height:304" coordorigin="7776,6285" coordsize="2,304">
              <v:shape style="position:absolute;left:7776;top:6285;width:2;height:304" coordorigin="7776,6285" coordsize="0,304" path="m7776,6589l7776,6285e" filled="f" stroked="t" strokeweight=".234793pt" strokecolor="#575757">
                <v:path arrowok="t"/>
              </v:shape>
            </v:group>
            <v:group style="position:absolute;left:2470;top:6561;width:2;height:233" coordorigin="2470,6561" coordsize="2,233">
              <v:shape style="position:absolute;left:2470;top:6561;width:2;height:233" coordorigin="2470,6561" coordsize="0,233" path="m2470,6793l2470,6561e" filled="f" stroked="t" strokeweight=".469586pt" strokecolor="#484848">
                <v:path arrowok="t"/>
              </v:shape>
            </v:group>
            <v:group style="position:absolute;left:2465;top:6777;width:9040;height:2" coordorigin="2465,6777" coordsize="9040,2">
              <v:shape style="position:absolute;left:2465;top:6777;width:9040;height:2" coordorigin="2465,6777" coordsize="9040,0" path="m2465,6777l11505,6777e" filled="f" stroked="t" strokeweight=".704379pt" strokecolor="#545454">
                <v:path arrowok="t"/>
              </v:shape>
            </v:group>
            <v:group style="position:absolute;left:4989;top:6561;width:2;height:242" coordorigin="4989,6561" coordsize="2,242">
              <v:shape style="position:absolute;left:4989;top:6561;width:2;height:242" coordorigin="4989,6561" coordsize="0,242" path="m4989,6803l4989,6561e" filled="f" stroked="t" strokeweight=".469586pt" strokecolor="#484848">
                <v:path arrowok="t"/>
              </v:shape>
            </v:group>
            <v:group style="position:absolute;left:7776;top:6589;width:2;height:418" coordorigin="7776,6589" coordsize="2,418">
              <v:shape style="position:absolute;left:7776;top:6589;width:2;height:418" coordorigin="7776,6589" coordsize="0,418" path="m7776,7007l7776,6589e" filled="f" stroked="t" strokeweight=".234793pt" strokecolor="#232323">
                <v:path arrowok="t"/>
              </v:shape>
            </v:group>
            <v:group style="position:absolute;left:11500;top:6561;width:2;height:242" coordorigin="11500,6561" coordsize="2,242">
              <v:shape style="position:absolute;left:11500;top:6561;width:2;height:242" coordorigin="11500,6561" coordsize="0,242" path="m11500,6803l11500,6561e" filled="f" stroked="t" strokeweight=".469586pt" strokecolor="#4B4B4B">
                <v:path arrowok="t"/>
              </v:shape>
            </v:group>
            <v:group style="position:absolute;left:2472;top:6736;width:2;height:2497" coordorigin="2472,6736" coordsize="2,2497">
              <v:shape style="position:absolute;left:2472;top:6736;width:2;height:2497" coordorigin="2472,6736" coordsize="0,2497" path="m2472,9233l2472,6736e" filled="f" stroked="t" strokeweight=".704379pt" strokecolor="#4F4F4F">
                <v:path arrowok="t"/>
              </v:shape>
            </v:group>
            <v:group style="position:absolute;left:4989;top:6732;width:2;height:290" coordorigin="4989,6732" coordsize="2,290">
              <v:shape style="position:absolute;left:4989;top:6732;width:2;height:290" coordorigin="4989,6732" coordsize="0,290" path="m4989,7021l4989,6732e" filled="f" stroked="t" strokeweight=".939172pt" strokecolor="#606060">
                <v:path arrowok="t"/>
              </v:shape>
            </v:group>
            <v:group style="position:absolute;left:2461;top:7014;width:6480;height:2" coordorigin="2461,7014" coordsize="6480,2">
              <v:shape style="position:absolute;left:2461;top:7014;width:6480;height:2" coordorigin="2461,7014" coordsize="6480,0" path="m2461,7014l8941,7014e" filled="f" stroked="t" strokeweight=".704379pt" strokecolor="#4F4F4F">
                <v:path arrowok="t"/>
              </v:shape>
            </v:group>
            <v:group style="position:absolute;left:8885;top:7012;width:282;height:2" coordorigin="8885,7012" coordsize="282,2">
              <v:shape style="position:absolute;left:8885;top:7012;width:282;height:2" coordorigin="8885,7012" coordsize="282,0" path="m8885,7012l9166,7012e" filled="f" stroked="t" strokeweight=".469586pt" strokecolor="#282828">
                <v:path arrowok="t"/>
              </v:shape>
            </v:group>
            <v:group style="position:absolute;left:9110;top:7012;width:2400;height:2" coordorigin="9110,7012" coordsize="2400,2">
              <v:shape style="position:absolute;left:9110;top:7012;width:2400;height:2" coordorigin="9110,7012" coordsize="2400,0" path="m9110,7012l11510,7012e" filled="f" stroked="t" strokeweight=".704379pt" strokecolor="#545454">
                <v:path arrowok="t"/>
              </v:shape>
            </v:group>
            <v:group style="position:absolute;left:455;top:7256;width:6311;height:2" coordorigin="455,7256" coordsize="6311,2">
              <v:shape style="position:absolute;left:455;top:7256;width:6311;height:2" coordorigin="455,7256" coordsize="6311,0" path="m455,7256l6767,7256e" filled="f" stroked="t" strokeweight=".704379pt" strokecolor="#545454">
                <v:path arrowok="t"/>
              </v:shape>
            </v:group>
            <v:group style="position:absolute;left:6710;top:7254;width:315;height:2" coordorigin="6710,7254" coordsize="315,2">
              <v:shape style="position:absolute;left:6710;top:7254;width:315;height:2" coordorigin="6710,7254" coordsize="315,0" path="m6710,7254l7025,7254e" filled="f" stroked="t" strokeweight=".469586pt" strokecolor="#3F3F3F">
                <v:path arrowok="t"/>
              </v:shape>
            </v:group>
            <v:group style="position:absolute;left:6969;top:7254;width:2212;height:2" coordorigin="6969,7254" coordsize="2212,2">
              <v:shape style="position:absolute;left:6969;top:7254;width:2212;height:2" coordorigin="6969,7254" coordsize="2212,0" path="m6969,7254l9180,7254e" filled="f" stroked="t" strokeweight=".704379pt" strokecolor="#545454">
                <v:path arrowok="t"/>
              </v:shape>
            </v:group>
            <v:group style="position:absolute;left:9110;top:7254;width:329;height:2" coordorigin="9110,7254" coordsize="329,2">
              <v:shape style="position:absolute;left:9110;top:7254;width:329;height:2" coordorigin="9110,7254" coordsize="329,0" path="m9110,7254l9439,7254e" filled="f" stroked="t" strokeweight=".469586pt" strokecolor="#2F2F2F">
                <v:path arrowok="t"/>
              </v:shape>
            </v:group>
            <v:group style="position:absolute;left:9382;top:7254;width:427;height:2" coordorigin="9382,7254" coordsize="427,2">
              <v:shape style="position:absolute;left:9382;top:7254;width:427;height:2" coordorigin="9382,7254" coordsize="427,0" path="m9382,7254l9810,7254e" filled="f" stroked="t" strokeweight=".704379pt" strokecolor="#4F4F4F">
                <v:path arrowok="t"/>
              </v:shape>
            </v:group>
            <v:group style="position:absolute;left:9753;top:7254;width:329;height:2" coordorigin="9753,7254" coordsize="329,2">
              <v:shape style="position:absolute;left:9753;top:7254;width:329;height:2" coordorigin="9753,7254" coordsize="329,0" path="m9753,7254l10082,7254e" filled="f" stroked="t" strokeweight=".469586pt" strokecolor="#2F2F2F">
                <v:path arrowok="t"/>
              </v:shape>
            </v:group>
            <v:group style="position:absolute;left:10026;top:7254;width:1479;height:2" coordorigin="10026,7254" coordsize="1479,2">
              <v:shape style="position:absolute;left:10026;top:7254;width:1479;height:2" coordorigin="10026,7254" coordsize="1479,0" path="m10026,7254l11505,7254e" filled="f" stroked="t" strokeweight=".704379pt" strokecolor="#575757">
                <v:path arrowok="t"/>
              </v:shape>
            </v:group>
            <v:group style="position:absolute;left:455;top:7724;width:11054;height:2" coordorigin="455,7724" coordsize="11054,2">
              <v:shape style="position:absolute;left:455;top:7724;width:11054;height:2" coordorigin="455,7724" coordsize="11054,0" path="m455,7724l11510,7724e" filled="f" stroked="t" strokeweight=".704379pt" strokecolor="#545454">
                <v:path arrowok="t"/>
              </v:shape>
            </v:group>
            <v:group style="position:absolute;left:4994;top:7714;width:2;height:275" coordorigin="4994,7714" coordsize="2,275">
              <v:shape style="position:absolute;left:4994;top:7714;width:2;height:275" coordorigin="4994,7714" coordsize="0,275" path="m4994,7990l4994,7714e" filled="f" stroked="t" strokeweight=".704379pt" strokecolor="#6B6B6B">
                <v:path arrowok="t"/>
              </v:shape>
            </v:group>
            <v:group style="position:absolute;left:4982;top:7961;width:3959;height:2" coordorigin="4982,7961" coordsize="3959,2">
              <v:shape style="position:absolute;left:4982;top:7961;width:3959;height:2" coordorigin="4982,7961" coordsize="3959,0" path="m4982,7961l8941,7961e" filled="f" stroked="t" strokeweight=".704379pt" strokecolor="#545454">
                <v:path arrowok="t"/>
              </v:shape>
            </v:group>
            <v:group style="position:absolute;left:8885;top:7961;width:282;height:2" coordorigin="8885,7961" coordsize="282,2">
              <v:shape style="position:absolute;left:8885;top:7961;width:282;height:2" coordorigin="8885,7961" coordsize="282,0" path="m8885,7961l9166,7961e" filled="f" stroked="t" strokeweight=".469586pt" strokecolor="#383838">
                <v:path arrowok="t"/>
              </v:shape>
            </v:group>
            <v:group style="position:absolute;left:9110;top:7961;width:2400;height:2" coordorigin="9110,7961" coordsize="2400,2">
              <v:shape style="position:absolute;left:9110;top:7961;width:2400;height:2" coordorigin="9110,7961" coordsize="2400,0" path="m9110,7961l11510,7961e" filled="f" stroked="t" strokeweight=".704379pt" strokecolor="#4F4F4F">
                <v:path arrowok="t"/>
              </v:shape>
            </v:group>
            <v:group style="position:absolute;left:4996;top:7933;width:2;height:304" coordorigin="4996,7933" coordsize="2,304">
              <v:shape style="position:absolute;left:4996;top:7933;width:2;height:304" coordorigin="4996,7933" coordsize="0,304" path="m4996,8236l4996,7933e" filled="f" stroked="t" strokeweight=".469586pt" strokecolor="#4F4F4F">
                <v:path arrowok="t"/>
              </v:shape>
            </v:group>
            <v:group style="position:absolute;left:4987;top:8198;width:6523;height:2" coordorigin="4987,8198" coordsize="6523,2">
              <v:shape style="position:absolute;left:4987;top:8198;width:6523;height:2" coordorigin="4987,8198" coordsize="6523,0" path="m4987,8198l11510,8198e" filled="f" stroked="t" strokeweight=".704379pt" strokecolor="#4F4F4F">
                <v:path arrowok="t"/>
              </v:shape>
            </v:group>
            <v:group style="position:absolute;left:455;top:8559;width:657;height:2" coordorigin="455,8559" coordsize="657,2">
              <v:shape style="position:absolute;left:455;top:8559;width:657;height:2" coordorigin="455,8559" coordsize="657,0" path="m455,8559l1113,8559e" filled="f" stroked="t" strokeweight=".234793pt" strokecolor="#484848">
                <v:path arrowok="t"/>
              </v:shape>
            </v:group>
            <v:group style="position:absolute;left:1113;top:8559;width:906;height:2" coordorigin="1113,8559" coordsize="906,2">
              <v:shape style="position:absolute;left:1113;top:8559;width:906;height:2" coordorigin="1113,8559" coordsize="906,0" path="m1113,8559l2019,8559e" filled="f" stroked="t" strokeweight=".234793pt" strokecolor="#000000">
                <v:path arrowok="t"/>
              </v:shape>
            </v:group>
            <v:group style="position:absolute;left:2019;top:8559;width:967;height:2" coordorigin="2019,8559" coordsize="967,2">
              <v:shape style="position:absolute;left:2019;top:8559;width:967;height:2" coordorigin="2019,8559" coordsize="967,0" path="m2019,8559l2987,8559e" filled="f" stroked="t" strokeweight=".234793pt" strokecolor="#4F4F4F">
                <v:path arrowok="t"/>
              </v:shape>
            </v:group>
            <v:group style="position:absolute;left:2987;top:8559;width:8509;height:2" coordorigin="2987,8559" coordsize="8509,2">
              <v:shape style="position:absolute;left:2987;top:8559;width:8509;height:2" coordorigin="2987,8559" coordsize="8509,0" path="m2987,8559l11495,8559e" filled="f" stroked="t" strokeweight=".234793pt" strokecolor="#000000">
                <v:path arrowok="t"/>
              </v:shape>
            </v:group>
            <v:group style="position:absolute;left:4996;top:8156;width:2;height:290" coordorigin="4996,8156" coordsize="2,290">
              <v:shape style="position:absolute;left:4996;top:8156;width:2;height:290" coordorigin="4996,8156" coordsize="0,290" path="m4996,8445l4996,8156e" filled="f" stroked="t" strokeweight=".939172pt" strokecolor="#606060">
                <v:path arrowok="t"/>
              </v:shape>
            </v:group>
            <v:group style="position:absolute;left:11510;top:6760;width:2;height:6314" coordorigin="11510,6760" coordsize="2,6314">
              <v:shape style="position:absolute;left:11510;top:6760;width:2;height:6314" coordorigin="11510,6760" coordsize="0,6314" path="m11510,13074l11510,6760e" filled="f" stroked="t" strokeweight=".704379pt" strokecolor="#575757">
                <v:path arrowok="t"/>
              </v:shape>
            </v:group>
            <v:group style="position:absolute;left:460;top:9210;width:1381;height:2" coordorigin="460,9210" coordsize="1381,2">
              <v:shape style="position:absolute;left:460;top:9210;width:1381;height:2" coordorigin="460,9210" coordsize="1381,0" path="m460,9210l1841,9210e" filled="f" stroked="t" strokeweight=".704379pt" strokecolor="#575757">
                <v:path arrowok="t"/>
              </v:shape>
            </v:group>
            <v:group style="position:absolute;left:2292;top:9210;width:2761;height:2" coordorigin="2292,9210" coordsize="2761,2">
              <v:shape style="position:absolute;left:2292;top:9210;width:2761;height:2" coordorigin="2292,9210" coordsize="2761,0" path="m2292,9210l5053,9210e" filled="f" stroked="t" strokeweight=".704379pt" strokecolor="#4F4F4F">
                <v:path arrowok="t"/>
              </v:shape>
            </v:group>
            <v:group style="position:absolute;left:6199;top:9205;width:831;height:2" coordorigin="6199,9205" coordsize="831,2">
              <v:shape style="position:absolute;left:6199;top:9205;width:831;height:2" coordorigin="6199,9205" coordsize="831,0" path="m6199,9205l7030,9205e" filled="f" stroked="t" strokeweight=".939172pt" strokecolor="#676B6B">
                <v:path arrowok="t"/>
              </v:shape>
            </v:group>
            <v:group style="position:absolute;left:1653;top:9207;width:9866;height:2" coordorigin="1653,9207" coordsize="9866,2">
              <v:shape style="position:absolute;left:1653;top:9207;width:9866;height:2" coordorigin="1653,9207" coordsize="9866,0" path="m1653,9207l11519,9207e" filled="f" stroked="t" strokeweight=".704379pt" strokecolor="#575757">
                <v:path arrowok="t"/>
              </v:shape>
            </v:group>
            <v:group style="position:absolute;left:2477;top:9162;width:2;height:347" coordorigin="2477,9162" coordsize="2,347">
              <v:shape style="position:absolute;left:2477;top:9162;width:2;height:347" coordorigin="2477,9162" coordsize="0,347" path="m2477,9509l2477,9162e" filled="f" stroked="t" strokeweight=".469586pt" strokecolor="#383838">
                <v:path arrowok="t"/>
              </v:shape>
            </v:group>
            <v:group style="position:absolute;left:2477;top:9452;width:2;height:859" coordorigin="2477,9452" coordsize="2,859">
              <v:shape style="position:absolute;left:2477;top:9452;width:2;height:859" coordorigin="2477,9452" coordsize="0,859" path="m2477,10311l2477,9452e" filled="f" stroked="t" strokeweight=".704379pt" strokecolor="#4F4F4F">
                <v:path arrowok="t"/>
              </v:shape>
            </v:group>
            <v:group style="position:absolute;left:460;top:10047;width:11059;height:2" coordorigin="460,10047" coordsize="11059,2">
              <v:shape style="position:absolute;left:460;top:10047;width:11059;height:2" coordorigin="460,10047" coordsize="11059,0" path="m460,10047l11519,10047e" filled="f" stroked="t" strokeweight=".704379pt" strokecolor="#545454">
                <v:path arrowok="t"/>
              </v:shape>
            </v:group>
            <v:group style="position:absolute;left:465;top:10290;width:2043;height:2" coordorigin="465,10290" coordsize="2043,2">
              <v:shape style="position:absolute;left:465;top:10290;width:2043;height:2" coordorigin="465,10290" coordsize="2043,0" path="m465,10290l2508,10290e" filled="f" stroked="t" strokeweight=".704379pt" strokecolor="#575757">
                <v:path arrowok="t"/>
              </v:shape>
            </v:group>
            <v:group style="position:absolute;left:2437;top:10287;width:1301;height:2" coordorigin="2437,10287" coordsize="1301,2">
              <v:shape style="position:absolute;left:2437;top:10287;width:1301;height:2" coordorigin="2437,10287" coordsize="1301,0" path="m2437,10287l3738,10287e" filled="f" stroked="t" strokeweight=".469586pt" strokecolor="#4F4F4F">
                <v:path arrowok="t"/>
              </v:shape>
            </v:group>
            <v:group style="position:absolute;left:3635;top:10282;width:7884;height:2" coordorigin="3635,10282" coordsize="7884,2">
              <v:shape style="position:absolute;left:3635;top:10282;width:7884;height:2" coordorigin="3635,10282" coordsize="7884,0" path="m3635,10282l11519,10282e" filled="f" stroked="t" strokeweight=".704379pt" strokecolor="#545454">
                <v:path arrowok="t"/>
              </v:shape>
            </v:group>
            <v:group style="position:absolute;left:470;top:10202;width:2;height:641" coordorigin="470,10202" coordsize="2,641">
              <v:shape style="position:absolute;left:470;top:10202;width:2;height:641" coordorigin="470,10202" coordsize="0,641" path="m470,10843l470,10202e" filled="f" stroked="t" strokeweight=".704379pt" strokecolor="#4B4B4B">
                <v:path arrowok="t"/>
              </v:shape>
            </v:group>
            <v:group style="position:absolute;left:2479;top:10240;width:2;height:304" coordorigin="2479,10240" coordsize="2,304">
              <v:shape style="position:absolute;left:2479;top:10240;width:2;height:304" coordorigin="2479,10240" coordsize="0,304" path="m2479,10544l2479,10240e" filled="f" stroked="t" strokeweight=".469586pt" strokecolor="#2F2F2F">
                <v:path arrowok="t"/>
              </v:shape>
            </v:group>
            <v:group style="position:absolute;left:845;top:10522;width:5921;height:2" coordorigin="845,10522" coordsize="5921,2">
              <v:shape style="position:absolute;left:845;top:10522;width:5921;height:2" coordorigin="845,10522" coordsize="5921,0" path="m845,10522l6767,10522e" filled="f" stroked="t" strokeweight=".704379pt" strokecolor="#545454">
                <v:path arrowok="t"/>
              </v:shape>
            </v:group>
            <v:group style="position:absolute;left:6710;top:10520;width:315;height:2" coordorigin="6710,10520" coordsize="315,2">
              <v:shape style="position:absolute;left:6710;top:10520;width:315;height:2" coordorigin="6710,10520" coordsize="315,0" path="m6710,10520l7025,10520e" filled="f" stroked="t" strokeweight=".469586pt" strokecolor="#3F3F3F">
                <v:path arrowok="t"/>
              </v:shape>
            </v:group>
            <v:group style="position:absolute;left:6969;top:10517;width:4550;height:2" coordorigin="6969,10517" coordsize="4550,2">
              <v:shape style="position:absolute;left:6969;top:10517;width:4550;height:2" coordorigin="6969,10517" coordsize="4550,0" path="m6969,10517l11519,10517e" filled="f" stroked="t" strokeweight=".704379pt" strokecolor="#545454">
                <v:path arrowok="t"/>
              </v:shape>
            </v:group>
            <v:group style="position:absolute;left:465;top:10999;width:1376;height:2" coordorigin="465,10999" coordsize="1376,2">
              <v:shape style="position:absolute;left:465;top:10999;width:1376;height:2" coordorigin="465,10999" coordsize="1376,0" path="m465,10999l1841,10999e" filled="f" stroked="t" strokeweight=".704379pt" strokecolor="#545454">
                <v:path arrowok="t"/>
              </v:shape>
            </v:group>
            <v:group style="position:absolute;left:1784;top:11002;width:263;height:2" coordorigin="1784,11002" coordsize="263,2">
              <v:shape style="position:absolute;left:1784;top:11002;width:263;height:2" coordorigin="1784,11002" coordsize="263,0" path="m1784,11002l2047,11002e" filled="f" stroked="t" strokeweight=".469586pt" strokecolor="#3F3F3F">
                <v:path arrowok="t"/>
              </v:shape>
            </v:group>
            <v:group style="position:absolute;left:2479;top:10472;width:2;height:1956" coordorigin="2479,10472" coordsize="2,1956">
              <v:shape style="position:absolute;left:2479;top:10472;width:2;height:1956" coordorigin="2479,10472" coordsize="0,1956" path="m2479,12428l2479,10472e" filled="f" stroked="t" strokeweight=".704379pt" strokecolor="#4F4F4F">
                <v:path arrowok="t"/>
              </v:shape>
            </v:group>
            <v:group style="position:absolute;left:1991;top:10994;width:9528;height:2" coordorigin="1991,10994" coordsize="9528,2">
              <v:shape style="position:absolute;left:1991;top:10994;width:9528;height:2" coordorigin="1991,10994" coordsize="9528,0" path="m1991,10994l11519,10994e" filled="f" stroked="t" strokeweight=".704379pt" strokecolor="#545454">
                <v:path arrowok="t"/>
              </v:shape>
            </v:group>
            <v:group style="position:absolute;left:460;top:11234;width:9349;height:2" coordorigin="460,11234" coordsize="9349,2">
              <v:shape style="position:absolute;left:460;top:11234;width:9349;height:2" coordorigin="460,11234" coordsize="9349,0" path="m460,11234l9810,11234e" filled="f" stroked="t" strokeweight=".704379pt" strokecolor="#545454">
                <v:path arrowok="t"/>
              </v:shape>
            </v:group>
            <v:group style="position:absolute;left:9753;top:11232;width:329;height:2" coordorigin="9753,11232" coordsize="329,2">
              <v:shape style="position:absolute;left:9753;top:11232;width:329;height:2" coordorigin="9753,11232" coordsize="329,0" path="m9753,11232l10082,11232e" filled="f" stroked="t" strokeweight=".469586pt" strokecolor="#4B4B4B">
                <v:path arrowok="t"/>
              </v:shape>
            </v:group>
            <v:group style="position:absolute;left:10007;top:11232;width:1512;height:2" coordorigin="10007,11232" coordsize="1512,2">
              <v:shape style="position:absolute;left:10007;top:11232;width:1512;height:2" coordorigin="10007,11232" coordsize="1512,0" path="m10007,11232l11519,11232e" filled="f" stroked="t" strokeweight=".704379pt" strokecolor="#5B5B5B">
                <v:path arrowok="t"/>
              </v:shape>
            </v:group>
            <v:group style="position:absolute;left:11514;top:8616;width:2;height:7287" coordorigin="11514,8616" coordsize="2,7287">
              <v:shape style="position:absolute;left:11514;top:8616;width:2;height:7287" coordorigin="11514,8616" coordsize="0,7287" path="m11514,15903l11514,8616e" filled="f" stroked="t" strokeweight=".704379pt" strokecolor="#5B5B5B">
                <v:path arrowok="t"/>
              </v:shape>
            </v:group>
            <v:group style="position:absolute;left:455;top:11597;width:662;height:2" coordorigin="455,11597" coordsize="662,2">
              <v:shape style="position:absolute;left:455;top:11597;width:662;height:2" coordorigin="455,11597" coordsize="662,0" path="m455,11597l1118,11597e" filled="f" stroked="t" strokeweight=".234793pt" strokecolor="#5B5B5B">
                <v:path arrowok="t"/>
              </v:shape>
            </v:group>
            <v:group style="position:absolute;left:1113;top:11222;width:2;height:380" coordorigin="1113,11222" coordsize="2,380">
              <v:shape style="position:absolute;left:1113;top:11222;width:2;height:380" coordorigin="1113,11222" coordsize="0,380" path="m1113,11602l1113,11222e" filled="f" stroked="t" strokeweight=".234793pt" strokecolor="#606060">
                <v:path arrowok="t"/>
              </v:shape>
            </v:group>
            <v:group style="position:absolute;left:1113;top:11597;width:709;height:2" coordorigin="1113,11597" coordsize="709,2">
              <v:shape style="position:absolute;left:1113;top:11597;width:709;height:2" coordorigin="1113,11597" coordsize="709,0" path="m1113,11597l1822,11597e" filled="f" stroked="t" strokeweight=".234793pt" strokecolor="#484848">
                <v:path arrowok="t"/>
              </v:shape>
            </v:group>
            <v:group style="position:absolute;left:1822;top:11232;width:2;height:973" coordorigin="1822,11232" coordsize="2,973">
              <v:shape style="position:absolute;left:1822;top:11232;width:2;height:973" coordorigin="1822,11232" coordsize="0,973" path="m1822,12205l1822,11232e" filled="f" stroked="t" strokeweight=".704379pt" strokecolor="#4B4B4B">
                <v:path arrowok="t"/>
              </v:shape>
            </v:group>
            <v:group style="position:absolute;left:1808;top:11597;width:672;height:2" coordorigin="1808,11597" coordsize="672,2">
              <v:shape style="position:absolute;left:1808;top:11597;width:672;height:2" coordorigin="1808,11597" coordsize="672,0" path="m1808,11597l2479,11597e" filled="f" stroked="t" strokeweight=".234793pt" strokecolor="#0F0F0F">
                <v:path arrowok="t"/>
              </v:shape>
            </v:group>
            <v:group style="position:absolute;left:2465;top:11597;width:3292;height:2" coordorigin="2465,11597" coordsize="3292,2">
              <v:shape style="position:absolute;left:2465;top:11597;width:3292;height:2" coordorigin="2465,11597" coordsize="3292,0" path="m2465,11597l5757,11597e" filled="f" stroked="t" strokeweight=".234793pt" strokecolor="#484848">
                <v:path arrowok="t"/>
              </v:shape>
            </v:group>
            <v:group style="position:absolute;left:5757;top:11597;width:1240;height:2" coordorigin="5757,11597" coordsize="1240,2">
              <v:shape style="position:absolute;left:5757;top:11597;width:1240;height:2" coordorigin="5757,11597" coordsize="1240,0" path="m5757,11597l6997,11597e" filled="f" stroked="t" strokeweight=".234793pt" strokecolor="#000000">
                <v:path arrowok="t"/>
              </v:shape>
            </v:group>
            <v:group style="position:absolute;left:6997;top:11597;width:780;height:2" coordorigin="6997,11597" coordsize="780,2">
              <v:shape style="position:absolute;left:6997;top:11597;width:780;height:2" coordorigin="6997,11597" coordsize="780,0" path="m6997,11597l7776,11597e" filled="f" stroked="t" strokeweight=".234793pt" strokecolor="#2F2F2F">
                <v:path arrowok="t"/>
              </v:shape>
            </v:group>
            <v:group style="position:absolute;left:7419;top:11227;width:2;height:256" coordorigin="7419,11227" coordsize="2,256">
              <v:shape style="position:absolute;left:7419;top:11227;width:2;height:256" coordorigin="7419,11227" coordsize="0,256" path="m7419,11483l7419,11227e" filled="f" stroked="t" strokeweight=".939172pt" strokecolor="#575757">
                <v:path arrowok="t"/>
              </v:shape>
            </v:group>
            <v:group style="position:absolute;left:7776;top:11597;width:3714;height:2" coordorigin="7776,11597" coordsize="3714,2">
              <v:shape style="position:absolute;left:7776;top:11597;width:3714;height:2" coordorigin="7776,11597" coordsize="3714,0" path="m7776,11597l11491,11597e" filled="f" stroked="t" strokeweight=".234793pt" strokecolor="#000000">
                <v:path arrowok="t"/>
              </v:shape>
            </v:group>
            <v:group style="position:absolute;left:1113;top:11597;width:2;height:1695" coordorigin="1113,11597" coordsize="2,1695">
              <v:shape style="position:absolute;left:1113;top:11597;width:2;height:1695" coordorigin="1113,11597" coordsize="0,1695" path="m1113,13292l1113,11597e" filled="f" stroked="t" strokeweight=".234793pt" strokecolor="#000000">
                <v:path arrowok="t"/>
              </v:shape>
            </v:group>
            <v:group style="position:absolute;left:7426;top:11569;width:2;height:3385" coordorigin="7426,11569" coordsize="2,3385">
              <v:shape style="position:absolute;left:7426;top:11569;width:2;height:3385" coordorigin="7426,11569" coordsize="0,3385" path="m7426,14954l7426,11569e" filled="f" stroked="t" strokeweight=".704379pt" strokecolor="#575757">
                <v:path arrowok="t"/>
              </v:shape>
            </v:group>
            <v:group style="position:absolute;left:1822;top:12148;width:2;height:138" coordorigin="1822,12148" coordsize="2,138">
              <v:shape style="position:absolute;left:1822;top:12148;width:2;height:138" coordorigin="1822,12148" coordsize="0,138" path="m1822,12286l1822,12148e" filled="f" stroked="t" strokeweight=".469586pt" strokecolor="#1F1F1F">
                <v:path arrowok="t"/>
              </v:shape>
            </v:group>
            <v:group style="position:absolute;left:1824;top:12229;width:2;height:845" coordorigin="1824,12229" coordsize="2,845">
              <v:shape style="position:absolute;left:1824;top:12229;width:2;height:845" coordorigin="1824,12229" coordsize="0,845" path="m1824,13074l1824,12229e" filled="f" stroked="t" strokeweight=".704379pt" strokecolor="#4B4B4B">
                <v:path arrowok="t"/>
              </v:shape>
            </v:group>
            <v:group style="position:absolute;left:474;top:12371;width:2;height:152" coordorigin="474,12371" coordsize="2,152">
              <v:shape style="position:absolute;left:474;top:12371;width:2;height:152" coordorigin="474,12371" coordsize="0,152" path="m474,12523l474,12371e" filled="f" stroked="t" strokeweight=".469586pt" strokecolor="#282828">
                <v:path arrowok="t"/>
              </v:shape>
            </v:group>
            <v:group style="position:absolute;left:2484;top:12371;width:2;height:152" coordorigin="2484,12371" coordsize="2,152">
              <v:shape style="position:absolute;left:2484;top:12371;width:2;height:152" coordorigin="2484,12371" coordsize="0,152" path="m2484,12523l2484,12371e" filled="f" stroked="t" strokeweight=".469586pt" strokecolor="#1F1F1F">
                <v:path arrowok="t"/>
              </v:shape>
            </v:group>
            <v:group style="position:absolute;left:472;top:12466;width:2;height:209" coordorigin="472,12466" coordsize="2,209">
              <v:shape style="position:absolute;left:472;top:12466;width:2;height:209" coordorigin="472,12466" coordsize="0,209" path="m472,12675l472,12466e" filled="f" stroked="t" strokeweight=".469586pt" strokecolor="#3F3F3F">
                <v:path arrowok="t"/>
              </v:shape>
            </v:group>
            <v:group style="position:absolute;left:2484;top:12466;width:2;height:608" coordorigin="2484,12466" coordsize="2,608">
              <v:shape style="position:absolute;left:2484;top:12466;width:2;height:608" coordorigin="2484,12466" coordsize="0,608" path="m2484,13074l2484,12466e" filled="f" stroked="t" strokeweight=".704379pt" strokecolor="#4F4F4F">
                <v:path arrowok="t"/>
              </v:shape>
            </v:group>
            <v:group style="position:absolute;left:474;top:13017;width:2;height:147" coordorigin="474,13017" coordsize="2,147">
              <v:shape style="position:absolute;left:474;top:13017;width:2;height:147" coordorigin="474,13017" coordsize="0,147" path="m474,13164l474,13017e" filled="f" stroked="t" strokeweight=".469586pt" strokecolor="#2B2B2B">
                <v:path arrowok="t"/>
              </v:shape>
            </v:group>
            <v:group style="position:absolute;left:1827;top:13017;width:2;height:147" coordorigin="1827,13017" coordsize="2,147">
              <v:shape style="position:absolute;left:1827;top:13017;width:2;height:147" coordorigin="1827,13017" coordsize="0,147" path="m1827,13164l1827,13017e" filled="f" stroked="t" strokeweight=".469586pt" strokecolor="#1F1F1F">
                <v:path arrowok="t"/>
              </v:shape>
            </v:group>
            <v:group style="position:absolute;left:2484;top:13017;width:2;height:147" coordorigin="2484,13017" coordsize="2,147">
              <v:shape style="position:absolute;left:2484;top:13017;width:2;height:147" coordorigin="2484,13017" coordsize="0,147" path="m2484,13164l2484,13017e" filled="f" stroked="t" strokeweight=".469586pt" strokecolor="#181818">
                <v:path arrowok="t"/>
              </v:shape>
            </v:group>
            <v:group style="position:absolute;left:11486;top:13045;width:2;height:90" coordorigin="11486,13045" coordsize="2,90">
              <v:shape style="position:absolute;left:11486;top:13045;width:2;height:90" coordorigin="11486,13045" coordsize="0,90" path="m11486,13135l11486,13045e" filled="f" stroked="t" strokeweight=".234793pt" strokecolor="#000000">
                <v:path arrowok="t"/>
              </v:shape>
            </v:group>
            <v:group style="position:absolute;left:1829;top:13107;width:2;height:2084" coordorigin="1829,13107" coordsize="2,2084">
              <v:shape style="position:absolute;left:1829;top:13107;width:2;height:2084" coordorigin="1829,13107" coordsize="0,2084" path="m1829,15191l1829,13107e" filled="f" stroked="t" strokeweight=".704379pt" strokecolor="#4F4F4F">
                <v:path arrowok="t"/>
              </v:shape>
            </v:group>
            <v:group style="position:absolute;left:2486;top:13107;width:2;height:836" coordorigin="2486,13107" coordsize="2,836">
              <v:shape style="position:absolute;left:2486;top:13107;width:2;height:836" coordorigin="2486,13107" coordsize="0,836" path="m2486,13943l2486,13107e" filled="f" stroked="t" strokeweight=".704379pt" strokecolor="#4F4F4F">
                <v:path arrowok="t"/>
              </v:shape>
            </v:group>
            <v:group style="position:absolute;left:455;top:13629;width:662;height:2" coordorigin="455,13629" coordsize="662,2">
              <v:shape style="position:absolute;left:455;top:13629;width:662;height:2" coordorigin="455,13629" coordsize="662,0" path="m455,13629l1118,13629e" filled="f" stroked="t" strokeweight=".234793pt" strokecolor="#232323">
                <v:path arrowok="t"/>
              </v:shape>
            </v:group>
            <v:group style="position:absolute;left:1113;top:13292;width:2;height:342" coordorigin="1113,13292" coordsize="2,342">
              <v:shape style="position:absolute;left:1113;top:13292;width:2;height:342" coordorigin="1113,13292" coordsize="0,342" path="m1113,13634l1113,13292e" filled="f" stroked="t" strokeweight=".234793pt" strokecolor="#747474">
                <v:path arrowok="t"/>
              </v:shape>
            </v:group>
            <v:group style="position:absolute;left:1113;top:13629;width:709;height:2" coordorigin="1113,13629" coordsize="709,2">
              <v:shape style="position:absolute;left:1113;top:13629;width:709;height:2" coordorigin="1113,13629" coordsize="709,0" path="m1113,13629l1822,13629e" filled="f" stroked="t" strokeweight=".234793pt" strokecolor="#5B5B5B">
                <v:path arrowok="t"/>
              </v:shape>
            </v:group>
            <v:group style="position:absolute;left:1808;top:13629;width:211;height:2" coordorigin="1808,13629" coordsize="211,2">
              <v:shape style="position:absolute;left:1808;top:13629;width:211;height:2" coordorigin="1808,13629" coordsize="211,0" path="m1808,13629l2019,13629e" filled="f" stroked="t" strokeweight=".234793pt" strokecolor="#1F1F1F">
                <v:path arrowok="t"/>
              </v:shape>
            </v:group>
            <v:group style="position:absolute;left:2019;top:13629;width:460;height:2" coordorigin="2019,13629" coordsize="460,2">
              <v:shape style="position:absolute;left:2019;top:13629;width:460;height:2" coordorigin="2019,13629" coordsize="460,0" path="m2019,13629l2479,13629e" filled="f" stroked="t" strokeweight=".234793pt" strokecolor="#4B4B4B">
                <v:path arrowok="t"/>
              </v:shape>
            </v:group>
            <v:group style="position:absolute;left:11486;top:13292;width:2;height:337" coordorigin="11486,13292" coordsize="2,337">
              <v:shape style="position:absolute;left:11486;top:13292;width:2;height:337" coordorigin="11486,13292" coordsize="0,337" path="m11486,13629l11486,13292e" filled="f" stroked="t" strokeweight=".234793pt" strokecolor="#000000">
                <v:path arrowok="t"/>
              </v:shape>
            </v:group>
            <v:group style="position:absolute;left:1113;top:13629;width:2;height:2245" coordorigin="1113,13629" coordsize="2,2245">
              <v:shape style="position:absolute;left:1113;top:13629;width:2;height:2245" coordorigin="1113,13629" coordsize="0,2245" path="m1113,15875l1113,13629e" filled="f" stroked="t" strokeweight=".234793pt" strokecolor="#000000">
                <v:path arrowok="t"/>
              </v:shape>
            </v:group>
            <v:group style="position:absolute;left:477;top:13681;width:2;height:1457" coordorigin="477,13681" coordsize="2,1457">
              <v:shape style="position:absolute;left:477;top:13681;width:2;height:1457" coordorigin="477,13681" coordsize="0,1457" path="m477,15139l477,13681e" filled="f" stroked="t" strokeweight=".704379pt" strokecolor="#575757">
                <v:path arrowok="t"/>
              </v:shape>
            </v:group>
            <v:group style="position:absolute;left:2489;top:13867;width:2;height:252" coordorigin="2489,13867" coordsize="2,252">
              <v:shape style="position:absolute;left:2489;top:13867;width:2;height:252" coordorigin="2489,13867" coordsize="0,252" path="m2489,14118l2489,13867e" filled="f" stroked="t" strokeweight=".469586pt" strokecolor="#343434">
                <v:path arrowok="t"/>
              </v:shape>
            </v:group>
            <v:group style="position:absolute;left:11486;top:14090;width:2;height:223" coordorigin="11486,14090" coordsize="2,223">
              <v:shape style="position:absolute;left:11486;top:14090;width:2;height:223" coordorigin="11486,14090" coordsize="0,223" path="m11486,14313l11486,14090e" filled="f" stroked="t" strokeweight=".234793pt" strokecolor="#000000">
                <v:path arrowok="t"/>
              </v:shape>
            </v:group>
            <v:group style="position:absolute;left:11486;top:14693;width:2;height:233" coordorigin="11486,14693" coordsize="2,233">
              <v:shape style="position:absolute;left:11486;top:14693;width:2;height:233" coordorigin="11486,14693" coordsize="0,233" path="m11486,14925l11486,14693e" filled="f" stroked="t" strokeweight=".234793pt" strokecolor="#000000">
                <v:path arrowok="t"/>
              </v:shape>
            </v:group>
            <v:group style="position:absolute;left:7434;top:14897;width:2;height:285" coordorigin="7434,14897" coordsize="2,285">
              <v:shape style="position:absolute;left:7434;top:14897;width:2;height:285" coordorigin="7434,14897" coordsize="0,285" path="m7434,15182l7434,14897e" filled="f" stroked="t" strokeweight=".469586pt" strokecolor="#3B3B3B">
                <v:path arrowok="t"/>
              </v:shape>
            </v:group>
            <v:group style="position:absolute;left:11517;top:14897;width:2;height:370" coordorigin="11517,14897" coordsize="2,370">
              <v:shape style="position:absolute;left:11517;top:14897;width:2;height:370" coordorigin="11517,14897" coordsize="0,370" path="m11517,15267l11517,14897e" filled="f" stroked="t" strokeweight=".939172pt" strokecolor="#747474">
                <v:path arrowok="t"/>
              </v:shape>
            </v:group>
            <v:group style="position:absolute;left:2465;top:14313;width:521;height:2" coordorigin="2465,14313" coordsize="521,2">
              <v:shape style="position:absolute;left:2465;top:14313;width:521;height:2" coordorigin="2465,14313" coordsize="521,0" path="m2465,14313l2987,14313e" filled="f" stroked="t" strokeweight=".234793pt" strokecolor="#384480">
                <v:path arrowok="t"/>
              </v:shape>
            </v:group>
            <v:group style="position:absolute;left:2958;top:14322;width:460;height:2" coordorigin="2958,14322" coordsize="460,2">
              <v:shape style="position:absolute;left:2958;top:14322;width:460;height:2" coordorigin="2958,14322" coordsize="460,0" path="m2958,14322l3419,14322e" filled="f" stroked="t" strokeweight=".939172pt" strokecolor="#6467AF">
                <v:path arrowok="t"/>
              </v:shape>
            </v:group>
            <v:group style="position:absolute;left:3118;top:14294;width:620;height:2" coordorigin="3118,14294" coordsize="620,2">
              <v:shape style="position:absolute;left:3118;top:14294;width:620;height:2" coordorigin="3118,14294" coordsize="620,0" path="m3118,14294l3738,14294e" filled="f" stroked="t" strokeweight=".704379pt" strokecolor="#6770B3">
                <v:path arrowok="t"/>
              </v:shape>
            </v:group>
            <v:group style="position:absolute;left:3700;top:14282;width:254;height:2" coordorigin="3700,14282" coordsize="254,2">
              <v:shape style="position:absolute;left:3700;top:14282;width:254;height:2" coordorigin="3700,14282" coordsize="254,0" path="m3700,14282l3954,14282e" filled="f" stroked="t" strokeweight=".234793pt" strokecolor="#7777BF">
                <v:path arrowok="t"/>
              </v:shape>
            </v:group>
            <v:group style="position:absolute;left:2491;top:14061;width:2;height:1120" coordorigin="2491,14061" coordsize="2,1120">
              <v:shape style="position:absolute;left:2491;top:14061;width:2;height:1120" coordorigin="2491,14061" coordsize="0,1120" path="m2491,15182l2491,14061e" filled="f" stroked="t" strokeweight=".939172pt" strokecolor="#4F545B">
                <v:path arrowok="t"/>
              </v:shape>
            </v:group>
            <v:group style="position:absolute;left:479;top:15125;width:2;height:237" coordorigin="479,15125" coordsize="2,237">
              <v:shape style="position:absolute;left:479;top:15125;width:2;height:237" coordorigin="479,15125" coordsize="0,237" path="m479,15362l479,15125e" filled="f" stroked="t" strokeweight=".469586pt" strokecolor="#3F3F3F">
                <v:path arrowok="t"/>
              </v:shape>
            </v:group>
            <v:group style="position:absolute;left:1831;top:15125;width:2;height:779" coordorigin="1831,15125" coordsize="2,779">
              <v:shape style="position:absolute;left:1831;top:15125;width:2;height:779" coordorigin="1831,15125" coordsize="0,779" path="m1831,15903l1831,15125e" filled="f" stroked="t" strokeweight=".469586pt" strokecolor="#484848">
                <v:path arrowok="t"/>
              </v:shape>
            </v:group>
            <v:group style="position:absolute;left:2489;top:15125;width:2;height:589" coordorigin="2489,15125" coordsize="2,589">
              <v:shape style="position:absolute;left:2489;top:15125;width:2;height:589" coordorigin="2489,15125" coordsize="0,589" path="m2489,15713l2489,15125e" filled="f" stroked="t" strokeweight=".469586pt" strokecolor="#4F4F4F">
                <v:path arrowok="t"/>
              </v:shape>
            </v:group>
            <v:group style="position:absolute;left:7434;top:15125;width:2;height:356" coordorigin="7434,15125" coordsize="2,356">
              <v:shape style="position:absolute;left:7434;top:15125;width:2;height:356" coordorigin="7434,15125" coordsize="0,356" path="m7434,15481l7434,15125e" filled="f" stroked="t" strokeweight=".939172pt" strokecolor="#5B5B5B">
                <v:path arrowok="t"/>
              </v:shape>
            </v:group>
            <v:group style="position:absolute;left:11486;top:15153;width:2;height:285" coordorigin="11486,15153" coordsize="2,285">
              <v:shape style="position:absolute;left:11486;top:15153;width:2;height:285" coordorigin="11486,15153" coordsize="0,285" path="m11486,15438l11486,15153e" filled="f" stroked="t" strokeweight=".234793pt" strokecolor="#000000">
                <v:path arrowok="t"/>
              </v:shape>
            </v:group>
            <v:group style="position:absolute;left:479;top:15305;width:2;height:926" coordorigin="479,15305" coordsize="2,926">
              <v:shape style="position:absolute;left:479;top:15305;width:2;height:926" coordorigin="479,15305" coordsize="0,926" path="m479,16231l479,15305e" filled="f" stroked="t" strokeweight=".704379pt" strokecolor="#5B5B5B">
                <v:path arrowok="t"/>
              </v:shape>
            </v:group>
            <v:group style="position:absolute;left:1831;top:15305;width:2;height:399" coordorigin="1831,15305" coordsize="2,399">
              <v:shape style="position:absolute;left:1831;top:15305;width:2;height:399" coordorigin="1831,15305" coordsize="0,399" path="m1831,15704l1831,15305e" filled="f" stroked="t" strokeweight=".704379pt" strokecolor="#545454">
                <v:path arrowok="t"/>
              </v:shape>
            </v:group>
            <v:group style="position:absolute;left:2491;top:15305;width:2;height:921" coordorigin="2491,15305" coordsize="2,921">
              <v:shape style="position:absolute;left:2491;top:15305;width:2;height:921" coordorigin="2491,15305" coordsize="0,921" path="m2491,16226l2491,15305e" filled="f" stroked="t" strokeweight=".704379pt" strokecolor="#575757">
                <v:path arrowok="t"/>
              </v:shape>
            </v:group>
            <v:group style="position:absolute;left:7434;top:15409;width:2;height:280" coordorigin="7434,15409" coordsize="2,280">
              <v:shape style="position:absolute;left:7434;top:15409;width:2;height:280" coordorigin="7434,15409" coordsize="0,280" path="m7434,15689l7434,15409e" filled="f" stroked="t" strokeweight=".469586pt" strokecolor="#3F3F3F">
                <v:path arrowok="t"/>
              </v:shape>
            </v:group>
            <v:group style="position:absolute;left:7434;top:15633;width:2;height:593" coordorigin="7434,15633" coordsize="2,593">
              <v:shape style="position:absolute;left:7434;top:15633;width:2;height:593" coordorigin="7434,15633" coordsize="0,593" path="m7434,16226l7434,15633e" filled="f" stroked="t" strokeweight=".704379pt" strokecolor="#5B5B5B">
                <v:path arrowok="t"/>
              </v:shape>
            </v:group>
            <v:group style="position:absolute;left:1113;top:15875;width:2;height:337" coordorigin="1113,15875" coordsize="2,337">
              <v:shape style="position:absolute;left:1113;top:15875;width:2;height:337" coordorigin="1113,15875" coordsize="0,337" path="m1113,16212l1113,15875e" filled="f" stroked="t" strokeweight=".234793pt" strokecolor="#A0A0A0">
                <v:path arrowok="t"/>
              </v:shape>
            </v:group>
            <v:group style="position:absolute;left:1831;top:15846;width:2;height:385" coordorigin="1831,15846" coordsize="2,385">
              <v:shape style="position:absolute;left:1831;top:15846;width:2;height:385" coordorigin="1831,15846" coordsize="0,385" path="m1831,16231l1831,15846e" filled="f" stroked="t" strokeweight=".939172pt" strokecolor="#5B5B5B">
                <v:path arrowok="t"/>
              </v:shape>
            </v:group>
            <v:group style="position:absolute;left:2437;top:16219;width:817;height:2" coordorigin="2437,16219" coordsize="817,2">
              <v:shape style="position:absolute;left:2437;top:16219;width:817;height:2" coordorigin="2437,16219" coordsize="817,0" path="m2437,16219l3254,16219e" filled="f" stroked="t" strokeweight=".704379pt" strokecolor="#676767">
                <v:path arrowok="t"/>
              </v:shape>
            </v:group>
            <v:group style="position:absolute;left:6710;top:16212;width:362;height:2" coordorigin="6710,16212" coordsize="362,2">
              <v:shape style="position:absolute;left:6710;top:16212;width:362;height:2" coordorigin="6710,16212" coordsize="362,0" path="m6710,16212l7072,16212e" filled="f" stroked="t" strokeweight=".469586pt" strokecolor="#606060">
                <v:path arrowok="t"/>
              </v:shape>
            </v:group>
            <v:group style="position:absolute;left:460;top:16214;width:11073;height:2" coordorigin="460,16214" coordsize="11073,2">
              <v:shape style="position:absolute;left:460;top:16214;width:11073;height:2" coordorigin="460,16214" coordsize="11073,0" path="m460,16214l11533,16214e" filled="f" stroked="t" strokeweight=".704379pt" strokecolor="#6B6B6B">
                <v:path arrowok="t"/>
              </v:shape>
            </v:group>
            <v:group style="position:absolute;left:10599;top:16209;width:920;height:2" coordorigin="10599,16209" coordsize="920,2">
              <v:shape style="position:absolute;left:10599;top:16209;width:920;height:2" coordorigin="10599,16209" coordsize="920,0" path="m10599,16209l11519,16209e" filled="f" stroked="t" strokeweight=".469586pt" strokecolor="#6B6B6B">
                <v:path arrowok="t"/>
              </v:shape>
            </v:group>
            <v:group style="position:absolute;left:11486;top:15875;width:2;height:337" coordorigin="11486,15875" coordsize="2,337">
              <v:shape style="position:absolute;left:11486;top:15875;width:2;height:337" coordorigin="11486,15875" coordsize="0,337" path="m11486,16212l11486,15875e" filled="f" stroked="t" strokeweight=".234793pt" strokecolor="#545454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3.011597pt;margin-top:-.010656pt;width:2.219445pt;height:15.5pt;mso-position-horizontal-relative:page;mso-position-vertical-relative:paragraph;z-index:-15430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6"/>
                    <w:jc w:val="left"/>
                    <w:rPr>
                      <w:rFonts w:ascii="Times New Roman" w:hAnsi="Times New Roman" w:cs="Times New Roman" w:eastAsia="Times New Roman"/>
                      <w:sz w:val="31"/>
                      <w:szCs w:val="3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B5B6B8"/>
                      <w:spacing w:val="0"/>
                      <w:w w:val="43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9.724518pt;margin-top:-3.715816pt;width:5.578926pt;height:14.5pt;mso-position-horizontal-relative:page;mso-position-vertical-relative:paragraph;z-index:-15429" type="#_x0000_t202" filled="f" stroked="f">
            <v:textbox inset="0,0,0,0">
              <w:txbxContent>
                <w:p>
                  <w:pPr>
                    <w:spacing w:before="0" w:after="0" w:line="290" w:lineRule="exact"/>
                    <w:ind w:right="-84"/>
                    <w:jc w:val="left"/>
                    <w:rPr>
                      <w:rFonts w:ascii="Times New Roman" w:hAnsi="Times New Roman" w:cs="Times New Roman" w:eastAsia="Times New Roman"/>
                      <w:sz w:val="29"/>
                      <w:szCs w:val="2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A1A1A1"/>
                      <w:spacing w:val="-16"/>
                      <w:w w:val="38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666667"/>
                      <w:spacing w:val="0"/>
                      <w:w w:val="94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5"/>
          <w:szCs w:val="15"/>
          <w:color w:val="757777"/>
          <w:spacing w:val="1"/>
          <w:w w:val="61"/>
          <w:position w:val="-2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B5B6B8"/>
          <w:spacing w:val="1"/>
          <w:w w:val="79"/>
          <w:position w:val="-2"/>
        </w:rPr>
      </w:r>
      <w:r>
        <w:rPr>
          <w:rFonts w:ascii="Times New Roman" w:hAnsi="Times New Roman" w:cs="Times New Roman" w:eastAsia="Times New Roman"/>
          <w:sz w:val="15"/>
          <w:szCs w:val="15"/>
          <w:color w:val="B5B6B8"/>
          <w:spacing w:val="0"/>
          <w:w w:val="79"/>
          <w:emboss/>
          <w:position w:val="-2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B5B6B8"/>
          <w:spacing w:val="0"/>
          <w:w w:val="79"/>
          <w:emboss/>
          <w:position w:val="-2"/>
        </w:rPr>
      </w:r>
      <w:r>
        <w:rPr>
          <w:rFonts w:ascii="Times New Roman" w:hAnsi="Times New Roman" w:cs="Times New Roman" w:eastAsia="Times New Roman"/>
          <w:sz w:val="15"/>
          <w:szCs w:val="15"/>
          <w:color w:val="B5B6B8"/>
          <w:spacing w:val="0"/>
          <w:w w:val="79"/>
          <w:position w:val="-2"/>
        </w:rPr>
      </w:r>
      <w:r>
        <w:rPr>
          <w:rFonts w:ascii="Times New Roman" w:hAnsi="Times New Roman" w:cs="Times New Roman" w:eastAsia="Times New Roman"/>
          <w:sz w:val="15"/>
          <w:szCs w:val="15"/>
          <w:color w:val="B5B6B8"/>
          <w:spacing w:val="0"/>
          <w:w w:val="79"/>
          <w:position w:val="-2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03" w:lineRule="exact"/>
        <w:ind w:right="2242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666667"/>
          <w:spacing w:val="0"/>
          <w:w w:val="51"/>
          <w:position w:val="1"/>
        </w:rPr>
        <w:t>...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329" w:lineRule="exact"/>
        <w:ind w:right="2083"/>
        <w:jc w:val="righ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32"/>
          <w:szCs w:val="32"/>
          <w:color w:val="B5B6B8"/>
          <w:spacing w:val="-29"/>
          <w:w w:val="72"/>
          <w:position w:val="-1"/>
        </w:rPr>
        <w:t>.</w:t>
      </w:r>
      <w:r>
        <w:rPr>
          <w:rFonts w:ascii="Arial" w:hAnsi="Arial" w:cs="Arial" w:eastAsia="Arial"/>
          <w:sz w:val="21"/>
          <w:szCs w:val="21"/>
          <w:color w:val="B5B6B8"/>
          <w:spacing w:val="0"/>
          <w:w w:val="189"/>
          <w:position w:val="-1"/>
        </w:rPr>
        <w:t>,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94" w:lineRule="exact"/>
        <w:ind w:right="2178"/>
        <w:jc w:val="righ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A1A1A1"/>
          <w:spacing w:val="0"/>
          <w:w w:val="164"/>
        </w:rPr>
        <w:t>.;,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360" w:right="280"/>
        </w:sectPr>
      </w:pPr>
      <w:rPr/>
    </w:p>
    <w:p>
      <w:pPr>
        <w:spacing w:before="0" w:after="0" w:line="689" w:lineRule="exact"/>
        <w:ind w:left="867" w:right="-20"/>
        <w:jc w:val="left"/>
        <w:tabs>
          <w:tab w:pos="3660" w:val="left"/>
          <w:tab w:pos="9580" w:val="left"/>
        </w:tabs>
        <w:rPr>
          <w:rFonts w:ascii="Arial" w:hAnsi="Arial" w:cs="Arial" w:eastAsia="Arial"/>
          <w:sz w:val="120"/>
          <w:szCs w:val="120"/>
        </w:rPr>
      </w:pPr>
      <w:rPr/>
      <w:r>
        <w:rPr/>
        <w:pict>
          <v:group style="position:absolute;margin-left:488.16806pt;margin-top:31.504326pt;width:3.859364pt;height:21.492496pt;mso-position-horizontal-relative:page;mso-position-vertical-relative:paragraph;z-index:-15420" coordorigin="9763,630" coordsize="77,430">
            <v:group style="position:absolute;left:9808;top:663;width:2;height:273" coordorigin="9808,663" coordsize="2,273">
              <v:shape style="position:absolute;left:9808;top:663;width:2;height:273" coordorigin="9808,663" coordsize="0,273" path="m9808,936l9808,663e" filled="f" stroked="t" strokeweight="3.273pt" strokecolor="#EBEDED">
                <v:path arrowok="t"/>
              </v:shape>
            </v:group>
            <v:group style="position:absolute;left:9763;top:787;width:2;height:273" coordorigin="9763,787" coordsize="2,273">
              <v:shape style="position:absolute;left:9763;top:787;width:2;height:273" coordorigin="9763,787" coordsize="0,273" path="m9763,787l9763,1060,9763,787xe" filled="t" fillcolor="#EB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535.535828pt;margin-top:34.890961pt;width:4.09886pt;height:19.964906pt;mso-position-horizontal-relative:page;mso-position-vertical-relative:paragraph;z-index:-15419" coordorigin="10711,698" coordsize="82,399">
            <v:group style="position:absolute;left:10765;top:725;width:2;height:191" coordorigin="10765,725" coordsize="2,191">
              <v:shape style="position:absolute;left:10765;top:725;width:2;height:191" coordorigin="10765,725" coordsize="0,191" path="m10765,916l10765,725e" filled="f" stroked="t" strokeweight="2.73704pt" strokecolor="#EBEDED">
                <v:path arrowok="t"/>
              </v:shape>
            </v:group>
            <v:group style="position:absolute;left:10738;top:756;width:2;height:314" coordorigin="10738,756" coordsize="2,314">
              <v:shape style="position:absolute;left:10738;top:756;width:2;height:314" coordorigin="10738,756" coordsize="0,314" path="m10738,1070l10738,756e" filled="f" stroked="t" strokeweight="2.743965pt" strokecolor="#EBEDE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89"/>
          <w:szCs w:val="89"/>
          <w:color w:val="262626"/>
          <w:spacing w:val="0"/>
          <w:w w:val="157"/>
          <w:b/>
          <w:bCs/>
          <w:position w:val="-27"/>
        </w:rPr>
        <w:t>1</w:t>
      </w:r>
      <w:r>
        <w:rPr>
          <w:rFonts w:ascii="Arial" w:hAnsi="Arial" w:cs="Arial" w:eastAsia="Arial"/>
          <w:sz w:val="89"/>
          <w:szCs w:val="89"/>
          <w:color w:val="262626"/>
          <w:spacing w:val="0"/>
          <w:w w:val="100"/>
          <w:b/>
          <w:bCs/>
          <w:position w:val="-27"/>
        </w:rPr>
        <w:tab/>
      </w:r>
      <w:r>
        <w:rPr>
          <w:rFonts w:ascii="Arial" w:hAnsi="Arial" w:cs="Arial" w:eastAsia="Arial"/>
          <w:sz w:val="89"/>
          <w:szCs w:val="89"/>
          <w:color w:val="262626"/>
          <w:spacing w:val="0"/>
          <w:w w:val="100"/>
          <w:b/>
          <w:bCs/>
          <w:position w:val="-27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-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1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-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1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-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</w:r>
      <w:r>
        <w:rPr>
          <w:rFonts w:ascii="Arial" w:hAnsi="Arial" w:cs="Arial" w:eastAsia="Arial"/>
          <w:sz w:val="120"/>
          <w:szCs w:val="120"/>
          <w:color w:val="8C8C8C"/>
          <w:spacing w:val="-142"/>
          <w:w w:val="31"/>
          <w:b/>
          <w:bCs/>
          <w:position w:val="-66"/>
        </w:rPr>
        <w:t>'</w:t>
      </w:r>
      <w:r>
        <w:rPr>
          <w:rFonts w:ascii="Arial" w:hAnsi="Arial" w:cs="Arial" w:eastAsia="Arial"/>
          <w:sz w:val="120"/>
          <w:szCs w:val="120"/>
          <w:color w:val="3D3D3D"/>
          <w:spacing w:val="0"/>
          <w:w w:val="167"/>
          <w:b/>
          <w:bCs/>
          <w:position w:val="-66"/>
        </w:rPr>
        <w:t>8</w:t>
      </w:r>
      <w:r>
        <w:rPr>
          <w:rFonts w:ascii="Arial" w:hAnsi="Arial" w:cs="Arial" w:eastAsia="Arial"/>
          <w:sz w:val="120"/>
          <w:szCs w:val="1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40" w:bottom="280" w:left="200" w:right="180"/>
        </w:sectPr>
      </w:pPr>
      <w:rPr/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136" w:lineRule="exact"/>
        <w:ind w:left="857" w:right="-6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62626"/>
          <w:spacing w:val="0"/>
          <w:w w:val="116"/>
          <w:position w:val="-3"/>
        </w:rPr>
        <w:t>IZMIA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right="-20"/>
        <w:jc w:val="left"/>
        <w:tabs>
          <w:tab w:pos="5780" w:val="left"/>
          <w:tab w:pos="6400" w:val="left"/>
          <w:tab w:pos="674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14"/>
          <w:position w:val="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14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14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5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5"/>
        </w:rPr>
      </w:r>
      <w:r>
        <w:rPr>
          <w:rFonts w:ascii="Arial" w:hAnsi="Arial" w:cs="Arial" w:eastAsia="Arial"/>
          <w:sz w:val="20"/>
          <w:szCs w:val="20"/>
          <w:color w:val="AFAFAF"/>
          <w:spacing w:val="0"/>
          <w:w w:val="166"/>
          <w:position w:val="2"/>
        </w:rPr>
        <w:t>'</w:t>
      </w:r>
      <w:r>
        <w:rPr>
          <w:rFonts w:ascii="Arial" w:hAnsi="Arial" w:cs="Arial" w:eastAsia="Arial"/>
          <w:sz w:val="20"/>
          <w:szCs w:val="20"/>
          <w:color w:val="AFAFAF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0"/>
          <w:szCs w:val="20"/>
          <w:color w:val="AFAFAF"/>
          <w:spacing w:val="0"/>
          <w:w w:val="100"/>
          <w:position w:val="2"/>
        </w:rPr>
      </w:r>
      <w:r>
        <w:rPr>
          <w:rFonts w:ascii="Arial" w:hAnsi="Arial" w:cs="Arial" w:eastAsia="Arial"/>
          <w:sz w:val="5"/>
          <w:szCs w:val="5"/>
          <w:color w:val="9E9E9E"/>
          <w:spacing w:val="0"/>
          <w:w w:val="100"/>
          <w:position w:val="2"/>
        </w:rPr>
        <w:t>.</w:t>
      </w:r>
      <w:r>
        <w:rPr>
          <w:rFonts w:ascii="Arial" w:hAnsi="Arial" w:cs="Arial" w:eastAsia="Arial"/>
          <w:sz w:val="5"/>
          <w:szCs w:val="5"/>
          <w:color w:val="9E9E9E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5"/>
          <w:szCs w:val="5"/>
          <w:color w:val="9E9E9E"/>
          <w:spacing w:val="0"/>
          <w:w w:val="100"/>
          <w:position w:val="2"/>
        </w:rPr>
      </w:r>
      <w:r>
        <w:rPr>
          <w:rFonts w:ascii="Arial" w:hAnsi="Arial" w:cs="Arial" w:eastAsia="Arial"/>
          <w:sz w:val="23"/>
          <w:szCs w:val="23"/>
          <w:color w:val="AFAFAF"/>
          <w:spacing w:val="-40"/>
          <w:w w:val="82"/>
          <w:position w:val="-10"/>
        </w:rPr>
        <w:t>.</w:t>
      </w:r>
      <w:r>
        <w:rPr>
          <w:rFonts w:ascii="Arial" w:hAnsi="Arial" w:cs="Arial" w:eastAsia="Arial"/>
          <w:sz w:val="14"/>
          <w:szCs w:val="14"/>
          <w:color w:val="AFAFAF"/>
          <w:spacing w:val="0"/>
          <w:w w:val="135"/>
          <w:position w:val="2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180"/>
          <w:cols w:num="2" w:equalWidth="0">
            <w:col w:w="1325" w:space="2461"/>
            <w:col w:w="7754"/>
          </w:cols>
        </w:sectPr>
      </w:pPr>
      <w:rPr/>
    </w:p>
    <w:p>
      <w:pPr>
        <w:spacing w:before="0" w:after="0" w:line="189" w:lineRule="exact"/>
        <w:ind w:left="595" w:right="-82"/>
        <w:jc w:val="left"/>
        <w:tabs>
          <w:tab w:pos="3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28.085449pt;margin-top:7.500975pt;width:6.351pt;height:.1pt;mso-position-horizontal-relative:page;mso-position-vertical-relative:paragraph;z-index:-15418" coordorigin="10562,150" coordsize="127,2">
            <v:shape style="position:absolute;left:10562;top:150;width:127;height:2" coordorigin="10562,150" coordsize="127,0" path="m10562,150l10689,150e" filled="f" stroked="t" strokeweight="4.138574pt" strokecolor="#EB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  <w:b/>
          <w:bCs/>
          <w:position w:val="-1"/>
        </w:rPr>
        <w:t>BOVOKSEHIR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6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6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6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8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638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62626"/>
          <w:spacing w:val="0"/>
          <w:w w:val="114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right="-20"/>
        <w:jc w:val="left"/>
        <w:tabs>
          <w:tab w:pos="66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9E9E9E"/>
          <w:spacing w:val="0"/>
          <w:w w:val="51"/>
        </w:rPr>
        <w:t>..</w:t>
      </w:r>
      <w:r>
        <w:rPr>
          <w:rFonts w:ascii="Arial" w:hAnsi="Arial" w:cs="Arial" w:eastAsia="Arial"/>
          <w:sz w:val="17"/>
          <w:szCs w:val="17"/>
          <w:color w:val="9E9E9E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9E9E9E"/>
          <w:spacing w:val="0"/>
          <w:w w:val="100"/>
        </w:rPr>
      </w:r>
      <w:r>
        <w:rPr>
          <w:rFonts w:ascii="Times New Roman" w:hAnsi="Times New Roman" w:cs="Times New Roman" w:eastAsia="Times New Roman"/>
          <w:sz w:val="6"/>
          <w:szCs w:val="6"/>
          <w:color w:val="AFAFAF"/>
          <w:spacing w:val="0"/>
          <w:w w:val="107"/>
        </w:rPr>
        <w:t>_;..-'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180"/>
          <w:cols w:num="2" w:equalWidth="0">
            <w:col w:w="7704" w:space="1986"/>
            <w:col w:w="1850"/>
          </w:cols>
        </w:sectPr>
      </w:pPr>
      <w:rPr/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40" w:after="0" w:line="240" w:lineRule="auto"/>
        <w:ind w:left="114" w:right="-20"/>
        <w:jc w:val="left"/>
        <w:tabs>
          <w:tab w:pos="1780" w:val="left"/>
          <w:tab w:pos="3160" w:val="left"/>
          <w:tab w:pos="552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06.03.2017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1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22:40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rreı: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110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9" w:lineRule="exact"/>
        <w:ind w:left="129" w:right="-20"/>
        <w:jc w:val="left"/>
        <w:tabs>
          <w:tab w:pos="1780" w:val="left"/>
          <w:tab w:pos="3160" w:val="left"/>
          <w:tab w:pos="4520" w:val="left"/>
          <w:tab w:pos="5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2"/>
        </w:rPr>
        <w:t>Kayıt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06.03.2017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!Kavıt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1533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3"/>
        </w:rPr>
        <w:t>-254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4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ı5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1" w:lineRule="exact"/>
        <w:ind w:left="114"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3"/>
          <w:position w:val="-1"/>
        </w:rPr>
        <w:t>IDogn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3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228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254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50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1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172" w:lineRule="auto"/>
        <w:ind w:left="114" w:right="1258"/>
        <w:jc w:val="left"/>
        <w:tabs>
          <w:tab w:pos="1680" w:val="left"/>
          <w:tab w:pos="3620" w:val="left"/>
          <w:tab w:pos="4320" w:val="left"/>
          <w:tab w:pos="6740" w:val="left"/>
          <w:tab w:pos="7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D3D3D"/>
          <w:w w:val="51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3"/>
          <w:w w:val="5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5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1"/>
          <w:i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81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33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NH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640)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:Elektri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1"/>
        </w:rPr>
        <w:t>tse: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262626"/>
          <w:spacing w:val="0"/>
          <w:w w:val="51"/>
          <w:position w:val="1"/>
        </w:rPr>
        <w:t>l</w:t>
      </w:r>
      <w:r>
        <w:rPr>
          <w:rFonts w:ascii="Arial" w:hAnsi="Arial" w:cs="Arial" w:eastAsia="Arial"/>
          <w:sz w:val="27"/>
          <w:szCs w:val="27"/>
          <w:color w:val="262626"/>
          <w:spacing w:val="4"/>
          <w:w w:val="5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4"/>
          <w:position w:val="1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6"/>
          <w:position w:val="-7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36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90"/>
          <w:position w:val="-3"/>
        </w:rPr>
        <w:t>Çe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2" w:lineRule="exact"/>
        <w:ind w:left="36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2"/>
          <w:position w:val="-6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180"/>
        </w:sectPr>
      </w:pPr>
      <w:rPr/>
    </w:p>
    <w:p>
      <w:pPr>
        <w:spacing w:before="0" w:after="0" w:line="425" w:lineRule="exact"/>
        <w:ind w:right="-20"/>
        <w:jc w:val="right"/>
        <w:tabs>
          <w:tab w:pos="600" w:val="left"/>
          <w:tab w:pos="110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42"/>
          <w:szCs w:val="42"/>
          <w:color w:val="131313"/>
          <w:w w:val="51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131313"/>
          <w:w w:val="100"/>
          <w:position w:val="-3"/>
        </w:rPr>
        <w:tab/>
      </w:r>
      <w:r>
        <w:rPr>
          <w:rFonts w:ascii="Arial" w:hAnsi="Arial" w:cs="Arial" w:eastAsia="Arial"/>
          <w:sz w:val="42"/>
          <w:szCs w:val="42"/>
          <w:color w:val="131313"/>
          <w:w w:val="51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131313"/>
          <w:w w:val="100"/>
          <w:position w:val="-3"/>
        </w:rPr>
        <w:tab/>
      </w:r>
      <w:r>
        <w:rPr>
          <w:rFonts w:ascii="Arial" w:hAnsi="Arial" w:cs="Arial" w:eastAsia="Arial"/>
          <w:sz w:val="42"/>
          <w:szCs w:val="42"/>
          <w:color w:val="131313"/>
          <w:w w:val="100"/>
          <w:position w:val="-3"/>
        </w:rPr>
      </w:r>
      <w:r>
        <w:rPr>
          <w:rFonts w:ascii="Arial" w:hAnsi="Arial" w:cs="Arial" w:eastAsia="Arial"/>
          <w:sz w:val="42"/>
          <w:szCs w:val="42"/>
          <w:color w:val="8C8C8C"/>
          <w:spacing w:val="0"/>
          <w:w w:val="51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431"/>
        </w:rPr>
        <w:t>ı</w:t>
      </w:r>
      <w:r>
        <w:rPr>
          <w:rFonts w:ascii="Arial" w:hAnsi="Arial" w:cs="Arial" w:eastAsia="Arial"/>
          <w:sz w:val="15"/>
          <w:szCs w:val="15"/>
          <w:color w:val="262626"/>
          <w:spacing w:val="-150"/>
          <w:w w:val="4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:22:45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180"/>
          <w:cols w:num="2" w:equalWidth="0">
            <w:col w:w="5627" w:space="1003"/>
            <w:col w:w="4910"/>
          </w:cols>
        </w:sectPr>
      </w:pPr>
      <w:rPr/>
    </w:p>
    <w:p>
      <w:pPr>
        <w:spacing w:before="0" w:after="0" w:line="199" w:lineRule="exact"/>
        <w:ind w:left="133" w:right="-20"/>
        <w:jc w:val="left"/>
        <w:tabs>
          <w:tab w:pos="214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Sahjbi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:Betül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EMER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6"/>
          <w:position w:val="0"/>
        </w:rPr>
        <w:t>[Kiracı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:Okta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0"/>
        </w:rPr>
        <w:t>EMER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4" w:after="0" w:line="240" w:lineRule="auto"/>
        <w:ind w:left="21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Nejat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DOKUR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52" w:right="-20"/>
        <w:jc w:val="left"/>
        <w:tabs>
          <w:tab w:pos="4700" w:val="left"/>
          <w:tab w:pos="7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22:41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22:45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33"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98"/>
          <w:position w:val="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3"/>
          <w:w w:val="19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EZ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  <w:position w:val="0"/>
        </w:rPr>
        <w:t>748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43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>E:kibin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704" w:right="460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7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0"/>
        </w:rPr>
        <w:t>22:47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76" w:right="-20"/>
        <w:jc w:val="left"/>
        <w:tabs>
          <w:tab w:pos="3640" w:val="left"/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Savısı: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Dogalgaz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2" w:lineRule="auto"/>
        <w:ind w:left="2171" w:right="2597" w:firstLine="-2028"/>
        <w:jc w:val="left"/>
        <w:tabs>
          <w:tab w:pos="470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9"/>
        </w:rPr>
        <w:t>jÇıkı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5" w:lineRule="exact"/>
        <w:ind w:left="21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3D3D3D"/>
          <w:w w:val="66"/>
          <w:position w:val="1"/>
        </w:rPr>
        <w:t>l</w:t>
      </w:r>
      <w:r>
        <w:rPr>
          <w:rFonts w:ascii="Arial" w:hAnsi="Arial" w:cs="Arial" w:eastAsia="Arial"/>
          <w:sz w:val="27"/>
          <w:szCs w:val="27"/>
          <w:color w:val="3D3D3D"/>
          <w:spacing w:val="-8"/>
          <w:w w:val="66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21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52" w:lineRule="auto"/>
        <w:ind w:left="148" w:right="3110" w:firstLine="-14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Görüldügü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göıüldü.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4670" w:right="399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8"/>
        </w:rPr>
        <w:t>ISöndürmede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185" w:lineRule="exact"/>
        <w:ind w:left="133" w:right="-20"/>
        <w:jc w:val="left"/>
        <w:tabs>
          <w:tab w:pos="5440" w:val="left"/>
          <w:tab w:pos="6600" w:val="left"/>
          <w:tab w:pos="8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6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75"/>
          <w:position w:val="-3"/>
        </w:rPr>
        <w:t>IK&lt;m_ü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75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7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3"/>
        </w:rPr>
        <w:t>IK.K.T.Kg.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1" w:lineRule="exact"/>
        <w:ind w:left="6623" w:right="-20"/>
        <w:jc w:val="left"/>
        <w:tabs>
          <w:tab w:pos="818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131313"/>
          <w:spacing w:val="0"/>
          <w:w w:val="52"/>
        </w:rPr>
        <w:t>ı</w:t>
      </w:r>
      <w:r>
        <w:rPr>
          <w:rFonts w:ascii="Arial" w:hAnsi="Arial" w:cs="Arial" w:eastAsia="Arial"/>
          <w:sz w:val="41"/>
          <w:szCs w:val="41"/>
          <w:color w:val="131313"/>
          <w:spacing w:val="0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131313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3D3D3D"/>
          <w:spacing w:val="0"/>
          <w:w w:val="52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</w:rPr>
      </w:r>
    </w:p>
    <w:p>
      <w:pPr>
        <w:spacing w:before="0" w:after="0" w:line="179" w:lineRule="exact"/>
        <w:ind w:left="21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33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NH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640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ı99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model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Renault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otomobili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kısmı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kaput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boyası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52" w:lineRule="auto"/>
        <w:ind w:left="157" w:right="6325" w:firstLine="-24"/>
        <w:jc w:val="left"/>
        <w:tabs>
          <w:tab w:pos="2160" w:val="left"/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7"/>
        </w:rPr>
        <w:t>ISöndürme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</w:rPr>
        <w:t>avnılma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sureti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!Tahmini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Zarar:2.50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2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başlangıcının;par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halindeki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33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NH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640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1992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57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6"/>
          <w:position w:val="1"/>
        </w:rPr>
        <w:t>smında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neticesinde;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kısmındaki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elektrik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52" w:lineRule="auto"/>
        <w:ind w:left="2171" w:right="5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!kablolarında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nedende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oluşa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devreni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yanabile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izolelerini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lMuşturması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orada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aksarniara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eunesi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147" w:right="-20"/>
        <w:jc w:val="left"/>
        <w:tabs>
          <w:tab w:pos="218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.617920pt;margin-top:3.086128pt;width:13.419222pt;height:23.5pt;mso-position-horizontal-relative:page;mso-position-vertical-relative:paragraph;z-index:-15412" type="#_x0000_t202" filled="f" stroked="f">
            <v:textbox inset="0,0,0,0">
              <w:txbxContent>
                <w:p>
                  <w:pPr>
                    <w:spacing w:before="0" w:after="0" w:line="470" w:lineRule="exact"/>
                    <w:ind w:right="-111"/>
                    <w:jc w:val="left"/>
                    <w:rPr>
                      <w:rFonts w:ascii="Times New Roman" w:hAnsi="Times New Roman" w:cs="Times New Roman" w:eastAsia="Times New Roman"/>
                      <w:sz w:val="47"/>
                      <w:szCs w:val="4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262626"/>
                      <w:w w:val="51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262626"/>
                      <w:spacing w:val="-56"/>
                      <w:w w:val="52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262626"/>
                      <w:spacing w:val="-5"/>
                      <w:w w:val="52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ortalı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ögrenilemecli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6"/>
          <w:position w:val="1"/>
        </w:rPr>
        <w:t>!Bedel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96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15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1"/>
        </w:rPr>
        <w:t>Öğrenilemedi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52" w:lineRule="auto"/>
        <w:ind w:left="152" w:right="9863" w:firstLine="43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69.638397pt;margin-top:12.520394pt;width:31.902721pt;height:.23808pt;mso-position-horizontal-relative:page;mso-position-vertical-relative:paragraph;z-index:-15427" coordorigin="1393,250" coordsize="638,5">
            <v:group style="position:absolute;left:1395;top:253;width:514;height:2" coordorigin="1395,253" coordsize="514,2">
              <v:shape style="position:absolute;left:1395;top:253;width:514;height:2" coordorigin="1395,253" coordsize="514,0" path="m1395,253l1909,253e" filled="f" stroked="t" strokeweight=".23808pt" strokecolor="#282828">
                <v:path arrowok="t"/>
              </v:shape>
            </v:group>
            <v:group style="position:absolute;left:1852;top:253;width:176;height:2" coordorigin="1852,253" coordsize="176,2">
              <v:shape style="position:absolute;left:1852;top:253;width:176;height:2" coordorigin="1852,253" coordsize="176,0" path="m1852,253l2028,253e" filled="f" stroked="t" strokeweight=".23808pt" strokecolor="#484848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45.943039pt;margin-top:15.387676pt;width:8.570880pt;height:.1pt;mso-position-horizontal-relative:page;mso-position-vertical-relative:paragraph;z-index:-15426" coordorigin="2919,308" coordsize="171,2">
            <v:shape style="position:absolute;left:2919;top:308;width:171;height:2" coordorigin="2919,308" coordsize="171,0" path="m2919,308l3090,308e" filled="f" stroked="t" strokeweight=".71424pt" strokecolor="#383838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9.516159pt;margin-top:13.956705pt;width:54.162131pt;height:9.5pt;mso-position-horizontal-relative:page;mso-position-vertical-relative:paragraph;z-index:-15411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62626"/>
                      <w:spacing w:val="0"/>
                      <w:w w:val="100"/>
                    </w:rPr>
                    <w:t>Okta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62626"/>
                      <w:spacing w:val="0"/>
                      <w:w w:val="100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62626"/>
                      <w:spacing w:val="15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62626"/>
                      <w:spacing w:val="0"/>
                      <w:w w:val="104"/>
                    </w:rPr>
                    <w:t>EMER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8"/>
        </w:rPr>
        <w:t>Ya...e;ı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feslim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Edildigi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71" w:right="-20"/>
        <w:jc w:val="left"/>
        <w:tabs>
          <w:tab w:pos="2180" w:val="left"/>
          <w:tab w:pos="6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ih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06.03.2017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:23: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1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7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52" w:right="-20"/>
        <w:jc w:val="left"/>
        <w:tabs>
          <w:tab w:pos="1060" w:val="left"/>
          <w:tab w:pos="1560" w:val="left"/>
          <w:tab w:pos="8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Evka-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1"/>
        </w:rPr>
        <w:t>ONAYLAY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98" w:lineRule="exact"/>
        <w:ind w:left="2299" w:right="1573"/>
        <w:jc w:val="center"/>
        <w:tabs>
          <w:tab w:pos="4800" w:val="left"/>
          <w:tab w:pos="87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6"/>
          <w:szCs w:val="26"/>
          <w:color w:val="262626"/>
          <w:spacing w:val="0"/>
          <w:w w:val="50"/>
          <w:b/>
          <w:bCs/>
          <w:i/>
          <w:position w:val="-4"/>
        </w:rPr>
        <w:t>1</w:t>
      </w:r>
      <w:r>
        <w:rPr>
          <w:rFonts w:ascii="Times New Roman" w:hAnsi="Times New Roman" w:cs="Times New Roman" w:eastAsia="Times New Roman"/>
          <w:sz w:val="26"/>
          <w:szCs w:val="26"/>
          <w:color w:val="262626"/>
          <w:spacing w:val="30"/>
          <w:w w:val="50"/>
          <w:b/>
          <w:bCs/>
          <w:i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262626"/>
          <w:spacing w:val="0"/>
          <w:w w:val="50"/>
          <w:i/>
          <w:position w:val="-4"/>
        </w:rPr>
        <w:t>D</w:t>
      </w:r>
      <w:r>
        <w:rPr>
          <w:rFonts w:ascii="Arial" w:hAnsi="Arial" w:cs="Arial" w:eastAsia="Arial"/>
          <w:sz w:val="27"/>
          <w:szCs w:val="27"/>
          <w:color w:val="262626"/>
          <w:spacing w:val="0"/>
          <w:w w:val="50"/>
          <w:i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262626"/>
          <w:spacing w:val="33"/>
          <w:w w:val="5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62626"/>
          <w:spacing w:val="0"/>
          <w:w w:val="58"/>
          <w:position w:val="-4"/>
        </w:rPr>
        <w:t>Mart</w:t>
      </w:r>
      <w:r>
        <w:rPr>
          <w:rFonts w:ascii="Times New Roman" w:hAnsi="Times New Roman" w:cs="Times New Roman" w:eastAsia="Times New Roman"/>
          <w:sz w:val="30"/>
          <w:szCs w:val="30"/>
          <w:color w:val="262626"/>
          <w:spacing w:val="19"/>
          <w:w w:val="58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262626"/>
          <w:spacing w:val="0"/>
          <w:w w:val="58"/>
          <w:i/>
          <w:position w:val="-4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left="5051" w:right="549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00" w:right="180"/>
        </w:sectPr>
      </w:pPr>
      <w:rPr/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7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409" w:lineRule="exact"/>
        <w:ind w:left="676" w:right="-20"/>
        <w:jc w:val="left"/>
        <w:rPr>
          <w:rFonts w:ascii="Courier New" w:hAnsi="Courier New" w:cs="Courier New" w:eastAsia="Courier New"/>
          <w:sz w:val="46"/>
          <w:szCs w:val="46"/>
        </w:rPr>
      </w:pPr>
      <w:rPr/>
      <w:r>
        <w:rPr/>
        <w:pict>
          <v:group style="position:absolute;margin-left:180.821762pt;margin-top:7.438048pt;width:.1pt;height:12.426833pt;mso-position-horizontal-relative:page;mso-position-vertical-relative:paragraph;z-index:-15425" coordorigin="3616,149" coordsize="2,249">
            <v:shape style="position:absolute;left:3616;top:149;width:2;height:249" coordorigin="3616,149" coordsize="0,249" path="m3616,397l3616,149e" filled="f" stroked="t" strokeweight=".95232pt" strokecolor="#3F4897">
              <v:path arrowok="t"/>
            </v:shape>
          </v:group>
          <w10:wrap type="none"/>
        </w:pict>
      </w:r>
      <w:r>
        <w:rPr/>
        <w:pict>
          <v:group style="position:absolute;margin-left:185.940491pt;margin-top:.029743pt;width:.1pt;height:18.401273pt;mso-position-horizontal-relative:page;mso-position-vertical-relative:paragraph;z-index:-15424" coordorigin="3719,1" coordsize="2,368">
            <v:shape style="position:absolute;left:3719;top:1;width:2;height:368" coordorigin="3719,1" coordsize="0,368" path="m3719,369l3719,1e" filled="f" stroked="t" strokeweight=".23808pt" strokecolor="#708057">
              <v:path arrowok="t"/>
            </v:shape>
          </v:group>
          <w10:wrap type="none"/>
        </w:pict>
      </w:r>
      <w:r>
        <w:rPr>
          <w:rFonts w:ascii="Courier New" w:hAnsi="Courier New" w:cs="Courier New" w:eastAsia="Courier New"/>
          <w:sz w:val="46"/>
          <w:szCs w:val="46"/>
          <w:color w:val="343B8C"/>
          <w:spacing w:val="0"/>
          <w:w w:val="56"/>
          <w:i/>
          <w:position w:val="-6"/>
        </w:rPr>
        <w:t>1</w:t>
      </w:r>
      <w:r>
        <w:rPr>
          <w:rFonts w:ascii="Courier New" w:hAnsi="Courier New" w:cs="Courier New" w:eastAsia="Courier New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314" w:lineRule="exact"/>
        <w:ind w:right="-144"/>
        <w:jc w:val="left"/>
        <w:tabs>
          <w:tab w:pos="260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pict>
          <v:group style="position:absolute;margin-left:275.339539pt;margin-top:7.918437pt;width:70.947841pt;height:.23808pt;mso-position-horizontal-relative:page;mso-position-vertical-relative:paragraph;z-index:-15423" coordorigin="5507,158" coordsize="1419,5">
            <v:group style="position:absolute;left:5509;top:161;width:1167;height:2" coordorigin="5509,161" coordsize="1167,2">
              <v:shape style="position:absolute;left:5509;top:161;width:1167;height:2" coordorigin="5509,161" coordsize="1167,0" path="m5509,161l6676,161e" filled="f" stroked="t" strokeweight=".23808pt" strokecolor="#575790">
                <v:path arrowok="t"/>
              </v:shape>
            </v:group>
            <v:group style="position:absolute;left:6676;top:161;width:248;height:2" coordorigin="6676,161" coordsize="248,2">
              <v:shape style="position:absolute;left:6676;top:161;width:248;height:2" coordorigin="6676,161" coordsize="248,0" path="m6676,161l6923,161e" filled="f" stroked="t" strokeweight=".23808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69"/>
          <w:szCs w:val="69"/>
          <w:color w:val="AFAFAF"/>
          <w:w w:val="67"/>
          <w:position w:val="-19"/>
        </w:rPr>
        <w:t>;</w:t>
      </w:r>
      <w:r>
        <w:rPr>
          <w:rFonts w:ascii="Times New Roman" w:hAnsi="Times New Roman" w:cs="Times New Roman" w:eastAsia="Times New Roman"/>
          <w:sz w:val="69"/>
          <w:szCs w:val="69"/>
          <w:color w:val="AFAFAF"/>
          <w:spacing w:val="-100"/>
          <w:w w:val="68"/>
          <w:position w:val="-19"/>
        </w:rPr>
        <w:t>'</w:t>
      </w:r>
      <w:r>
        <w:rPr>
          <w:rFonts w:ascii="Times New Roman" w:hAnsi="Times New Roman" w:cs="Times New Roman" w:eastAsia="Times New Roman"/>
          <w:sz w:val="69"/>
          <w:szCs w:val="69"/>
          <w:color w:val="525254"/>
          <w:spacing w:val="13"/>
          <w:w w:val="61"/>
          <w:position w:val="-19"/>
        </w:rPr>
        <w:t>ı</w:t>
      </w:r>
      <w:r>
        <w:rPr>
          <w:rFonts w:ascii="Times New Roman" w:hAnsi="Times New Roman" w:cs="Times New Roman" w:eastAsia="Times New Roman"/>
          <w:sz w:val="69"/>
          <w:szCs w:val="69"/>
          <w:color w:val="464B80"/>
          <w:spacing w:val="0"/>
          <w:w w:val="58"/>
          <w:position w:val="-19"/>
        </w:rPr>
        <w:t>ıi!J</w:t>
      </w:r>
      <w:r>
        <w:rPr>
          <w:rFonts w:ascii="Times New Roman" w:hAnsi="Times New Roman" w:cs="Times New Roman" w:eastAsia="Times New Roman"/>
          <w:sz w:val="69"/>
          <w:szCs w:val="69"/>
          <w:color w:val="464B80"/>
          <w:spacing w:val="-71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69"/>
          <w:szCs w:val="69"/>
          <w:color w:val="464B80"/>
          <w:spacing w:val="0"/>
          <w:w w:val="58"/>
          <w:position w:val="-19"/>
        </w:rPr>
        <w:t>IJ/</w:t>
      </w:r>
      <w:r>
        <w:rPr>
          <w:rFonts w:ascii="Times New Roman" w:hAnsi="Times New Roman" w:cs="Times New Roman" w:eastAsia="Times New Roman"/>
          <w:sz w:val="69"/>
          <w:szCs w:val="69"/>
          <w:color w:val="464B80"/>
          <w:spacing w:val="-18"/>
          <w:w w:val="58"/>
          <w:position w:val="-19"/>
        </w:rPr>
        <w:t>i</w:t>
      </w:r>
      <w:r>
        <w:rPr>
          <w:rFonts w:ascii="Times New Roman" w:hAnsi="Times New Roman" w:cs="Times New Roman" w:eastAsia="Times New Roman"/>
          <w:sz w:val="69"/>
          <w:szCs w:val="69"/>
          <w:color w:val="525254"/>
          <w:spacing w:val="-28"/>
          <w:w w:val="85"/>
          <w:position w:val="-19"/>
        </w:rPr>
        <w:t>,</w:t>
      </w:r>
      <w:r>
        <w:rPr>
          <w:rFonts w:ascii="Times New Roman" w:hAnsi="Times New Roman" w:cs="Times New Roman" w:eastAsia="Times New Roman"/>
          <w:sz w:val="69"/>
          <w:szCs w:val="69"/>
          <w:color w:val="262626"/>
          <w:spacing w:val="0"/>
          <w:w w:val="55"/>
          <w:position w:val="-19"/>
        </w:rPr>
        <w:t>u</w:t>
      </w:r>
      <w:r>
        <w:rPr>
          <w:rFonts w:ascii="Times New Roman" w:hAnsi="Times New Roman" w:cs="Times New Roman" w:eastAsia="Times New Roman"/>
          <w:sz w:val="69"/>
          <w:szCs w:val="69"/>
          <w:color w:val="262626"/>
          <w:spacing w:val="0"/>
          <w:w w:val="100"/>
          <w:position w:val="-19"/>
        </w:rPr>
        <w:tab/>
      </w:r>
      <w:r>
        <w:rPr>
          <w:rFonts w:ascii="Times New Roman" w:hAnsi="Times New Roman" w:cs="Times New Roman" w:eastAsia="Times New Roman"/>
          <w:sz w:val="69"/>
          <w:szCs w:val="69"/>
          <w:color w:val="262626"/>
          <w:spacing w:val="0"/>
          <w:w w:val="100"/>
          <w:position w:val="-19"/>
        </w:rPr>
      </w:r>
      <w:r>
        <w:rPr>
          <w:rFonts w:ascii="Arial" w:hAnsi="Arial" w:cs="Arial" w:eastAsia="Arial"/>
          <w:sz w:val="31"/>
          <w:szCs w:val="31"/>
          <w:color w:val="606085"/>
          <w:spacing w:val="0"/>
          <w:w w:val="100"/>
          <w:position w:val="10"/>
        </w:rPr>
        <w:t>,-</w:t>
      </w:r>
      <w:r>
        <w:rPr>
          <w:rFonts w:ascii="Arial" w:hAnsi="Arial" w:cs="Arial" w:eastAsia="Arial"/>
          <w:sz w:val="31"/>
          <w:szCs w:val="31"/>
          <w:color w:val="606085"/>
          <w:spacing w:val="0"/>
          <w:w w:val="100"/>
          <w:position w:val="10"/>
        </w:rPr>
        <w:t>-</w:t>
      </w:r>
      <w:r>
        <w:rPr>
          <w:rFonts w:ascii="Arial" w:hAnsi="Arial" w:cs="Arial" w:eastAsia="Arial"/>
          <w:sz w:val="31"/>
          <w:szCs w:val="31"/>
          <w:color w:val="606085"/>
          <w:spacing w:val="0"/>
          <w:w w:val="100"/>
          <w:position w:val="10"/>
        </w:rPr>
        <w:t> </w:t>
      </w:r>
      <w:r>
        <w:rPr>
          <w:rFonts w:ascii="Arial" w:hAnsi="Arial" w:cs="Arial" w:eastAsia="Arial"/>
          <w:sz w:val="31"/>
          <w:szCs w:val="31"/>
          <w:color w:val="606085"/>
          <w:spacing w:val="70"/>
          <w:w w:val="100"/>
          <w:position w:val="10"/>
        </w:rPr>
        <w:t> </w:t>
      </w:r>
      <w:r>
        <w:rPr>
          <w:rFonts w:ascii="Arial" w:hAnsi="Arial" w:cs="Arial" w:eastAsia="Arial"/>
          <w:sz w:val="31"/>
          <w:szCs w:val="31"/>
          <w:color w:val="464B80"/>
          <w:spacing w:val="0"/>
          <w:w w:val="247"/>
          <w:position w:val="10"/>
        </w:rPr>
        <w:t>0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14" w:after="0" w:line="497" w:lineRule="auto"/>
        <w:ind w:right="1285" w:firstLine="33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4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0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180"/>
          <w:cols w:num="3" w:equalWidth="0">
            <w:col w:w="821" w:space="2036"/>
            <w:col w:w="3572" w:space="2223"/>
            <w:col w:w="2888"/>
          </w:cols>
        </w:sectPr>
      </w:pPr>
      <w:rPr/>
    </w:p>
    <w:p>
      <w:pPr>
        <w:spacing w:before="51" w:after="0" w:line="240" w:lineRule="auto"/>
        <w:ind w:left="2781" w:right="-20"/>
        <w:jc w:val="left"/>
        <w:tabs>
          <w:tab w:pos="34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8C8C8C"/>
          <w:w w:val="146"/>
        </w:rPr>
        <w:t>!</w:t>
      </w:r>
      <w:r>
        <w:rPr>
          <w:rFonts w:ascii="Arial" w:hAnsi="Arial" w:cs="Arial" w:eastAsia="Arial"/>
          <w:sz w:val="17"/>
          <w:szCs w:val="17"/>
          <w:color w:val="8C8C8C"/>
          <w:spacing w:val="-11"/>
          <w:w w:val="146"/>
        </w:rPr>
        <w:t>.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95"/>
        </w:rPr>
        <w:t>i&lt;ıi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rv.e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25254"/>
          <w:spacing w:val="0"/>
          <w:w w:val="100"/>
        </w:rPr>
        <w:t>ez</w:t>
      </w:r>
      <w:r>
        <w:rPr>
          <w:rFonts w:ascii="Arial" w:hAnsi="Arial" w:cs="Arial" w:eastAsia="Arial"/>
          <w:sz w:val="19"/>
          <w:szCs w:val="19"/>
          <w:color w:val="525254"/>
          <w:spacing w:val="6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525254"/>
          <w:spacing w:val="0"/>
          <w:w w:val="91"/>
        </w:rPr>
        <w:t>B</w:t>
      </w:r>
      <w:r>
        <w:rPr>
          <w:rFonts w:ascii="Arial" w:hAnsi="Arial" w:cs="Arial" w:eastAsia="Arial"/>
          <w:sz w:val="21"/>
          <w:szCs w:val="21"/>
          <w:color w:val="525254"/>
          <w:spacing w:val="-7"/>
          <w:w w:val="91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13"/>
        </w:rPr>
        <w:t>)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12"/>
        </w:rPr>
        <w:t>!ge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738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21.985046pt;margin-top:29.07217pt;width:6.671626pt;height:27.831462pt;mso-position-horizontal-relative:page;mso-position-vertical-relative:paragraph;z-index:-15422" coordorigin="10440,581" coordsize="133,557">
            <v:group style="position:absolute;left:10523;top:631;width:2;height:411" coordorigin="10523,631" coordsize="2,411">
              <v:shape style="position:absolute;left:10523;top:631;width:2;height:411" coordorigin="10523,631" coordsize="0,411" path="m10523,1042l10523,631e" filled="f" stroked="t" strokeweight="4.999680pt" strokecolor="#2B2F34">
                <v:path arrowok="t"/>
              </v:shape>
            </v:group>
            <v:group style="position:absolute;left:10468;top:1109;width:43;height:2" coordorigin="10468,1109" coordsize="43,2">
              <v:shape style="position:absolute;left:10468;top:1109;width:43;height:2" coordorigin="10468,1109" coordsize="43,0" path="m10468,1109l10511,1109e" filled="f" stroked="t" strokeweight="2.867731pt" strokecolor="#343434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24.30278pt;margin-top:7.692185pt;width:.1pt;height:7.404053pt;mso-position-horizontal-relative:page;mso-position-vertical-relative:paragraph;z-index:-15417" coordorigin="4486,154" coordsize="2,148">
            <v:shape style="position:absolute;left:4486;top:154;width:2;height:148" coordorigin="4486,154" coordsize="0,148" path="m4486,302l4486,154e" filled="f" stroked="t" strokeweight="1.915pt" strokecolor="#EBEDED">
              <v:path arrowok="t"/>
            </v:shape>
          </v:group>
          <w10:wrap type="none"/>
        </w:pict>
      </w:r>
      <w:r>
        <w:rPr/>
        <w:pict>
          <v:group style="position:absolute;margin-left:491.813904pt;margin-top:31.482412pt;width:.1pt;height:16.827393pt;mso-position-horizontal-relative:page;mso-position-vertical-relative:paragraph;z-index:-15415" coordorigin="9836,630" coordsize="2,337">
            <v:shape style="position:absolute;left:9836;top:630;width:2;height:337" coordorigin="9836,630" coordsize="0,337" path="m9836,966l9836,630e" filled="f" stroked="t" strokeweight="1.75625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6"/>
        </w:rPr>
        <w:t>1.Posta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6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4"/>
          <w:i/>
        </w:rPr>
        <w:t>1-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4"/>
          <w:i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54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0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3" w:lineRule="exact"/>
        <w:ind w:left="452" w:right="-20"/>
        <w:jc w:val="left"/>
        <w:tabs>
          <w:tab w:pos="1820" w:val="left"/>
          <w:tab w:pos="398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6E77B1"/>
          <w:spacing w:val="0"/>
          <w:w w:val="128"/>
          <w:position w:val="9"/>
        </w:rPr>
        <w:t>_..,.</w:t>
      </w:r>
      <w:r>
        <w:rPr>
          <w:rFonts w:ascii="Times New Roman" w:hAnsi="Times New Roman" w:cs="Times New Roman" w:eastAsia="Times New Roman"/>
          <w:sz w:val="16"/>
          <w:szCs w:val="16"/>
          <w:color w:val="6E77B1"/>
          <w:spacing w:val="-11"/>
          <w:w w:val="128"/>
          <w:position w:val="9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464B80"/>
          <w:spacing w:val="0"/>
          <w:w w:val="128"/>
          <w:position w:val="9"/>
        </w:rPr>
        <w:t>::5</w:t>
      </w:r>
      <w:r>
        <w:rPr>
          <w:rFonts w:ascii="Times New Roman" w:hAnsi="Times New Roman" w:cs="Times New Roman" w:eastAsia="Times New Roman"/>
          <w:sz w:val="16"/>
          <w:szCs w:val="16"/>
          <w:color w:val="464B80"/>
          <w:spacing w:val="-49"/>
          <w:w w:val="128"/>
          <w:position w:val="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64B80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64B80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6"/>
          <w:szCs w:val="16"/>
          <w:color w:val="6E77B1"/>
          <w:spacing w:val="0"/>
          <w:w w:val="198"/>
          <w:position w:val="9"/>
        </w:rPr>
        <w:t>_</w:t>
      </w:r>
      <w:r>
        <w:rPr>
          <w:rFonts w:ascii="Times New Roman" w:hAnsi="Times New Roman" w:cs="Times New Roman" w:eastAsia="Times New Roman"/>
          <w:sz w:val="16"/>
          <w:szCs w:val="16"/>
          <w:color w:val="6E77B1"/>
          <w:spacing w:val="-10"/>
          <w:w w:val="197"/>
          <w:position w:val="9"/>
        </w:rPr>
        <w:t>;</w:t>
      </w:r>
      <w:r>
        <w:rPr>
          <w:rFonts w:ascii="Times New Roman" w:hAnsi="Times New Roman" w:cs="Times New Roman" w:eastAsia="Times New Roman"/>
          <w:sz w:val="16"/>
          <w:szCs w:val="16"/>
          <w:color w:val="464B80"/>
          <w:spacing w:val="0"/>
          <w:w w:val="74"/>
          <w:position w:val="9"/>
        </w:rPr>
        <w:t>""'</w:t>
      </w:r>
      <w:r>
        <w:rPr>
          <w:rFonts w:ascii="Times New Roman" w:hAnsi="Times New Roman" w:cs="Times New Roman" w:eastAsia="Times New Roman"/>
          <w:sz w:val="16"/>
          <w:szCs w:val="16"/>
          <w:color w:val="464B80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64B80"/>
          <w:spacing w:val="0"/>
          <w:w w:val="100"/>
          <w:position w:val="9"/>
        </w:rPr>
      </w:r>
      <w:r>
        <w:rPr>
          <w:rFonts w:ascii="Arial" w:hAnsi="Arial" w:cs="Arial" w:eastAsia="Arial"/>
          <w:sz w:val="16"/>
          <w:szCs w:val="16"/>
          <w:color w:val="9E9E9E"/>
          <w:spacing w:val="0"/>
          <w:w w:val="108"/>
          <w:position w:val="-2"/>
        </w:rPr>
        <w:t>.-</w:t>
      </w:r>
      <w:r>
        <w:rPr>
          <w:rFonts w:ascii="Arial" w:hAnsi="Arial" w:cs="Arial" w:eastAsia="Arial"/>
          <w:sz w:val="16"/>
          <w:szCs w:val="16"/>
          <w:color w:val="9E9E9E"/>
          <w:spacing w:val="-38"/>
          <w:w w:val="109"/>
          <w:position w:val="-2"/>
        </w:rPr>
        <w:t>-</w:t>
      </w:r>
      <w:r>
        <w:rPr>
          <w:rFonts w:ascii="Arial" w:hAnsi="Arial" w:cs="Arial" w:eastAsia="Arial"/>
          <w:sz w:val="16"/>
          <w:szCs w:val="16"/>
          <w:color w:val="757774"/>
          <w:spacing w:val="0"/>
          <w:w w:val="130"/>
          <w:position w:val="-2"/>
        </w:rPr>
        <w:t>"";-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29.690186pt;margin-top:-4.070609pt;width:.1pt;height:62.073733pt;mso-position-horizontal-relative:page;mso-position-vertical-relative:paragraph;z-index:-15416" coordorigin="8594,-81" coordsize="2,1241">
            <v:shape style="position:absolute;left:8594;top:-81;width:2;height:1241" coordorigin="8594,-81" coordsize="0,1241" path="m8594,1160l8594,-81e" filled="f" stroked="t" strokeweight="4.007085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62"/>
          <w:position w:val="-16"/>
        </w:rPr>
        <w:t>lsı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62"/>
          <w:position w:val="-16"/>
        </w:rPr>
        <w:t>1ffl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5"/>
          <w:w w:val="162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62"/>
          <w:position w:val="-16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180"/>
          <w:cols w:num="2" w:equalWidth="0">
            <w:col w:w="4720" w:space="389"/>
            <w:col w:w="6431"/>
          </w:cols>
        </w:sectPr>
      </w:pPr>
      <w:rPr/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04" w:lineRule="exact"/>
        <w:ind w:left="1881" w:right="-88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Courier New" w:hAnsi="Courier New" w:cs="Courier New" w:eastAsia="Courier New"/>
          <w:sz w:val="30"/>
          <w:szCs w:val="30"/>
          <w:color w:val="262626"/>
          <w:spacing w:val="0"/>
          <w:w w:val="75"/>
          <w:position w:val="-3"/>
        </w:rPr>
        <w:t>Ab</w:t>
      </w:r>
      <w:r>
        <w:rPr>
          <w:rFonts w:ascii="Courier New" w:hAnsi="Courier New" w:cs="Courier New" w:eastAsia="Courier New"/>
          <w:sz w:val="30"/>
          <w:szCs w:val="30"/>
          <w:color w:val="262626"/>
          <w:spacing w:val="-19"/>
          <w:w w:val="75"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25254"/>
          <w:spacing w:val="0"/>
          <w:w w:val="79"/>
          <w:b/>
          <w:bCs/>
          <w:position w:val="-1"/>
        </w:rPr>
        <w:t>urrall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598" w:lineRule="exact"/>
        <w:ind w:right="-129"/>
        <w:jc w:val="left"/>
        <w:rPr>
          <w:rFonts w:ascii="Times New Roman" w:hAnsi="Times New Roman" w:cs="Times New Roman" w:eastAsia="Times New Roman"/>
          <w:sz w:val="59"/>
          <w:szCs w:val="59"/>
        </w:rPr>
      </w:pPr>
      <w:rPr/>
      <w:r>
        <w:rPr>
          <w:rFonts w:ascii="Times New Roman" w:hAnsi="Times New Roman" w:cs="Times New Roman" w:eastAsia="Times New Roman"/>
          <w:sz w:val="59"/>
          <w:szCs w:val="59"/>
          <w:color w:val="464B80"/>
          <w:spacing w:val="-27"/>
          <w:w w:val="143"/>
          <w:b/>
          <w:bCs/>
          <w:position w:val="-7"/>
        </w:rPr>
        <w:t>@</w:t>
      </w:r>
      <w:r>
        <w:rPr>
          <w:rFonts w:ascii="Times New Roman" w:hAnsi="Times New Roman" w:cs="Times New Roman" w:eastAsia="Times New Roman"/>
          <w:sz w:val="59"/>
          <w:szCs w:val="59"/>
          <w:color w:val="525254"/>
          <w:spacing w:val="0"/>
          <w:w w:val="48"/>
          <w:b/>
          <w:bCs/>
          <w:position w:val="-7"/>
        </w:rPr>
        <w:t>çu</w:t>
      </w:r>
      <w:r>
        <w:rPr>
          <w:rFonts w:ascii="Times New Roman" w:hAnsi="Times New Roman" w:cs="Times New Roman" w:eastAsia="Times New Roman"/>
          <w:sz w:val="59"/>
          <w:szCs w:val="59"/>
          <w:color w:val="000000"/>
          <w:spacing w:val="0"/>
          <w:w w:val="100"/>
          <w:position w:val="0"/>
        </w:rPr>
      </w:r>
    </w:p>
    <w:p>
      <w:pPr>
        <w:spacing w:before="0" w:after="0" w:line="821" w:lineRule="exact"/>
        <w:ind w:right="-20"/>
        <w:jc w:val="left"/>
        <w:tabs>
          <w:tab w:pos="1100" w:val="left"/>
          <w:tab w:pos="4140" w:val="left"/>
        </w:tabs>
        <w:rPr>
          <w:rFonts w:ascii="Arial" w:hAnsi="Arial" w:cs="Arial" w:eastAsia="Arial"/>
          <w:sz w:val="91"/>
          <w:szCs w:val="9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A5A7CF"/>
          <w:spacing w:val="0"/>
          <w:w w:val="66"/>
          <w:position w:val="61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A5A7CF"/>
          <w:spacing w:val="0"/>
          <w:w w:val="100"/>
          <w:position w:val="61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A5A7CF"/>
          <w:spacing w:val="0"/>
          <w:w w:val="100"/>
          <w:position w:val="6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50"/>
        </w:rPr>
        <w:t>İtf.Çvş.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  <w:position w:val="5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5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50"/>
        </w:rPr>
      </w:r>
      <w:r>
        <w:rPr>
          <w:rFonts w:ascii="Arial" w:hAnsi="Arial" w:cs="Arial" w:eastAsia="Arial"/>
          <w:sz w:val="91"/>
          <w:szCs w:val="91"/>
          <w:color w:val="AFAFAF"/>
          <w:spacing w:val="0"/>
          <w:w w:val="30"/>
          <w:position w:val="3"/>
        </w:rPr>
        <w:t>.</w:t>
      </w:r>
      <w:r>
        <w:rPr>
          <w:rFonts w:ascii="Arial" w:hAnsi="Arial" w:cs="Arial" w:eastAsia="Arial"/>
          <w:sz w:val="91"/>
          <w:szCs w:val="91"/>
          <w:color w:val="AFAFAF"/>
          <w:spacing w:val="-18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64"/>
          <w:szCs w:val="64"/>
          <w:color w:val="525254"/>
          <w:spacing w:val="-189"/>
          <w:w w:val="64"/>
          <w:position w:val="36"/>
        </w:rPr>
        <w:t>J</w:t>
      </w:r>
      <w:r>
        <w:rPr>
          <w:rFonts w:ascii="Arial" w:hAnsi="Arial" w:cs="Arial" w:eastAsia="Arial"/>
          <w:sz w:val="91"/>
          <w:szCs w:val="91"/>
          <w:color w:val="525254"/>
          <w:spacing w:val="0"/>
          <w:w w:val="52"/>
          <w:position w:val="3"/>
        </w:rPr>
        <w:t>i</w:t>
      </w:r>
      <w:r>
        <w:rPr>
          <w:rFonts w:ascii="Arial" w:hAnsi="Arial" w:cs="Arial" w:eastAsia="Arial"/>
          <w:sz w:val="91"/>
          <w:szCs w:val="91"/>
          <w:color w:val="525254"/>
          <w:spacing w:val="-199"/>
          <w:w w:val="51"/>
          <w:position w:val="3"/>
        </w:rPr>
        <w:t>:</w:t>
      </w:r>
      <w:r>
        <w:rPr>
          <w:rFonts w:ascii="Times New Roman" w:hAnsi="Times New Roman" w:cs="Times New Roman" w:eastAsia="Times New Roman"/>
          <w:sz w:val="64"/>
          <w:szCs w:val="64"/>
          <w:color w:val="525254"/>
          <w:spacing w:val="-6"/>
          <w:w w:val="63"/>
          <w:position w:val="36"/>
        </w:rPr>
        <w:t>i</w:t>
      </w:r>
      <w:r>
        <w:rPr>
          <w:rFonts w:ascii="Arial" w:hAnsi="Arial" w:cs="Arial" w:eastAsia="Arial"/>
          <w:sz w:val="91"/>
          <w:szCs w:val="91"/>
          <w:color w:val="525254"/>
          <w:spacing w:val="-2"/>
          <w:w w:val="52"/>
          <w:position w:val="3"/>
        </w:rPr>
        <w:t>l</w:t>
      </w:r>
      <w:r>
        <w:rPr>
          <w:rFonts w:ascii="Times New Roman" w:hAnsi="Times New Roman" w:cs="Times New Roman" w:eastAsia="Times New Roman"/>
          <w:sz w:val="64"/>
          <w:szCs w:val="64"/>
          <w:color w:val="757774"/>
          <w:spacing w:val="-272"/>
          <w:w w:val="58"/>
          <w:position w:val="36"/>
        </w:rPr>
        <w:t>e</w:t>
      </w:r>
      <w:r>
        <w:rPr>
          <w:rFonts w:ascii="Arial" w:hAnsi="Arial" w:cs="Arial" w:eastAsia="Arial"/>
          <w:sz w:val="91"/>
          <w:szCs w:val="91"/>
          <w:color w:val="525254"/>
          <w:spacing w:val="0"/>
          <w:w w:val="52"/>
          <w:position w:val="3"/>
        </w:rPr>
        <w:t>l</w:t>
      </w:r>
      <w:r>
        <w:rPr>
          <w:rFonts w:ascii="Arial" w:hAnsi="Arial" w:cs="Arial" w:eastAsia="Arial"/>
          <w:sz w:val="91"/>
          <w:szCs w:val="91"/>
          <w:color w:val="525254"/>
          <w:spacing w:val="-39"/>
          <w:w w:val="51"/>
          <w:position w:val="3"/>
        </w:rPr>
        <w:t>;</w:t>
      </w:r>
      <w:r>
        <w:rPr>
          <w:rFonts w:ascii="Arial" w:hAnsi="Arial" w:cs="Arial" w:eastAsia="Arial"/>
          <w:sz w:val="91"/>
          <w:szCs w:val="91"/>
          <w:color w:val="525254"/>
          <w:spacing w:val="0"/>
          <w:w w:val="51"/>
          <w:position w:val="3"/>
        </w:rPr>
        <w:t>ııft.f</w:t>
      </w:r>
      <w:r>
        <w:rPr>
          <w:rFonts w:ascii="Arial" w:hAnsi="Arial" w:cs="Arial" w:eastAsia="Arial"/>
          <w:sz w:val="91"/>
          <w:szCs w:val="91"/>
          <w:color w:val="525254"/>
          <w:spacing w:val="-281"/>
          <w:w w:val="52"/>
          <w:position w:val="3"/>
        </w:rPr>
        <w:t>M</w:t>
      </w:r>
      <w:r>
        <w:rPr>
          <w:rFonts w:ascii="Arial" w:hAnsi="Arial" w:cs="Arial" w:eastAsia="Arial"/>
          <w:sz w:val="91"/>
          <w:szCs w:val="91"/>
          <w:color w:val="262626"/>
          <w:spacing w:val="0"/>
          <w:w w:val="83"/>
          <w:position w:val="3"/>
        </w:rPr>
        <w:t>'</w:t>
      </w:r>
      <w:r>
        <w:rPr>
          <w:rFonts w:ascii="Arial" w:hAnsi="Arial" w:cs="Arial" w:eastAsia="Arial"/>
          <w:sz w:val="91"/>
          <w:szCs w:val="91"/>
          <w:color w:val="000000"/>
          <w:spacing w:val="0"/>
          <w:w w:val="100"/>
          <w:position w:val="0"/>
        </w:rPr>
      </w:r>
    </w:p>
    <w:p>
      <w:pPr>
        <w:spacing w:before="0" w:after="0" w:line="152" w:lineRule="exact"/>
        <w:ind w:left="4376" w:right="-20"/>
        <w:jc w:val="left"/>
        <w:tabs>
          <w:tab w:pos="542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498.241272pt;margin-top:4.023386pt;width:16.102981pt;height:23.985262pt;mso-position-horizontal-relative:page;mso-position-vertical-relative:paragraph;z-index:-15414" coordorigin="9965,80" coordsize="322,480">
            <v:group style="position:absolute;left:10254;top:113;width:2;height:232" coordorigin="10254,113" coordsize="2,232">
              <v:shape style="position:absolute;left:10254;top:113;width:2;height:232" coordorigin="10254,113" coordsize="0,232" path="m10254,345l10254,113e" filled="f" stroked="t" strokeweight="3.27016pt" strokecolor="#EBEDED">
                <v:path arrowok="t"/>
              </v:shape>
            </v:group>
            <v:group style="position:absolute;left:9965;top:337;width:96;height:153" coordorigin="9965,337" coordsize="96,153">
              <v:shape style="position:absolute;left:9965;top:337;width:96;height:153" coordorigin="9965,337" coordsize="96,153" path="m9965,337l10060,337,10060,490,9965,490,9965,337e" filled="t" fillcolor="#EBEDED" stroked="f">
                <v:path arrowok="t"/>
                <v:fill/>
              </v:shape>
            </v:group>
            <v:group style="position:absolute;left:10090;top:328;width:99;height:232" coordorigin="10090,328" coordsize="99,232">
              <v:shape style="position:absolute;left:10090;top:328;width:99;height:232" coordorigin="10090,328" coordsize="99,232" path="m10090,328l10189,328,10189,560,10090,560,10090,328e" filled="t" fillcolor="#EBEDED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4.496002pt;margin-top:-11.561937pt;width:73.413514pt;height:18pt;mso-position-horizontal-relative:page;mso-position-vertical-relative:paragraph;z-index:-15410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tabs>
                      <w:tab w:pos="600" w:val="left"/>
                    </w:tabs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8C8C8C"/>
                      <w:spacing w:val="-14"/>
                      <w:w w:val="113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BFBFBF"/>
                      <w:spacing w:val="0"/>
                      <w:w w:val="3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BFBFBF"/>
                      <w:spacing w:val="-34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3D3D3D"/>
                      <w:spacing w:val="-3"/>
                      <w:w w:val="66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525254"/>
                      <w:spacing w:val="-3"/>
                      <w:w w:val="66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525254"/>
                      <w:spacing w:val="0"/>
                      <w:w w:val="66"/>
                      <w:emboss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525254"/>
                      <w:spacing w:val="0"/>
                      <w:w w:val="66"/>
                      <w:emboss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525254"/>
                      <w:spacing w:val="0"/>
                      <w:w w:val="66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525254"/>
                      <w:spacing w:val="0"/>
                      <w:w w:val="66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525254"/>
                      <w:spacing w:val="-49"/>
                      <w:w w:val="6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525254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525254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525254"/>
                      <w:spacing w:val="0"/>
                      <w:w w:val="100"/>
                    </w:rPr>
                    <w:t>:V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525254"/>
                      <w:spacing w:val="-89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262626"/>
                      <w:spacing w:val="0"/>
                      <w:w w:val="100"/>
                      <w:i/>
                    </w:rPr>
                    <w:t>ı'!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262626"/>
                      <w:spacing w:val="17"/>
                      <w:w w:val="10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8C8C8C"/>
                      <w:spacing w:val="0"/>
                      <w:w w:val="103"/>
                    </w:rPr>
                    <w:t>'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8C8C8C"/>
                      <w:spacing w:val="-39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3D3D3D"/>
                      <w:spacing w:val="0"/>
                      <w:w w:val="142"/>
                    </w:rPr>
                    <w:t>..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4.496002pt;margin-top:-17.549707pt;width:80.67354pt;height:12.5pt;mso-position-horizontal-relative:page;mso-position-vertical-relative:paragraph;z-index:-15408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tabs>
                      <w:tab w:pos="760" w:val="left"/>
                      <w:tab w:pos="1500" w:val="left"/>
                    </w:tabs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757774"/>
                      <w:spacing w:val="6"/>
                      <w:w w:val="7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262626"/>
                      <w:spacing w:val="0"/>
                      <w:w w:val="21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262626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262626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757774"/>
                      <w:spacing w:val="0"/>
                      <w:w w:val="55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757774"/>
                      <w:spacing w:val="-9"/>
                      <w:w w:val="55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3D3D3D"/>
                      <w:spacing w:val="0"/>
                      <w:w w:val="55"/>
                    </w:rPr>
                    <w:t>,;.b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3D3D3D"/>
                      <w:spacing w:val="8"/>
                      <w:w w:val="55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AFAFAF"/>
                      <w:spacing w:val="0"/>
                      <w:w w:val="55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AFAFAF"/>
                      <w:spacing w:val="-30"/>
                      <w:w w:val="5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AFAFAF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AFAFAF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D3D3D"/>
                      <w:spacing w:val="0"/>
                      <w:w w:val="100"/>
                    </w:rPr>
                    <w:t>u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2"/>
          <w:szCs w:val="12"/>
          <w:color w:val="525254"/>
          <w:spacing w:val="0"/>
          <w:w w:val="148"/>
          <w:i/>
          <w:position w:val="-2"/>
        </w:rPr>
        <w:t>4l</w:t>
      </w:r>
      <w:r>
        <w:rPr>
          <w:rFonts w:ascii="Arial" w:hAnsi="Arial" w:cs="Arial" w:eastAsia="Arial"/>
          <w:sz w:val="12"/>
          <w:szCs w:val="12"/>
          <w:color w:val="525254"/>
          <w:spacing w:val="0"/>
          <w:w w:val="148"/>
          <w:i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525254"/>
          <w:spacing w:val="39"/>
          <w:w w:val="148"/>
          <w:i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AFAFAF"/>
          <w:spacing w:val="0"/>
          <w:w w:val="148"/>
          <w:position w:val="-2"/>
        </w:rPr>
        <w:t>.</w:t>
      </w:r>
      <w:r>
        <w:rPr>
          <w:rFonts w:ascii="Arial" w:hAnsi="Arial" w:cs="Arial" w:eastAsia="Arial"/>
          <w:sz w:val="12"/>
          <w:szCs w:val="12"/>
          <w:color w:val="AFAFAF"/>
          <w:spacing w:val="-46"/>
          <w:w w:val="148"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AFAFA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2"/>
          <w:szCs w:val="12"/>
          <w:color w:val="AFAFAF"/>
          <w:spacing w:val="0"/>
          <w:w w:val="100"/>
          <w:position w:val="-2"/>
        </w:rPr>
      </w:r>
      <w:r>
        <w:rPr>
          <w:rFonts w:ascii="Arial" w:hAnsi="Arial" w:cs="Arial" w:eastAsia="Arial"/>
          <w:sz w:val="16"/>
          <w:szCs w:val="16"/>
          <w:color w:val="525254"/>
          <w:spacing w:val="0"/>
          <w:w w:val="100"/>
          <w:position w:val="-2"/>
        </w:rPr>
        <w:t>f:ı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4300" w:right="-20"/>
        <w:jc w:val="left"/>
        <w:tabs>
          <w:tab w:pos="4780" w:val="left"/>
          <w:tab w:pos="576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2.828796pt;margin-top:4.924958pt;width:61.203988pt;height:11pt;mso-position-horizontal-relative:page;mso-position-vertical-relative:paragraph;z-index:-15409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tabs>
                      <w:tab w:pos="1120" w:val="left"/>
                    </w:tabs>
                    <w:rPr>
                      <w:rFonts w:ascii="Courier New" w:hAnsi="Courier New" w:cs="Courier New" w:eastAsia="Courier New"/>
                      <w:sz w:val="9"/>
                      <w:szCs w:val="9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9E9E9E"/>
                      <w:spacing w:val="0"/>
                      <w:w w:val="193"/>
                    </w:rPr>
                    <w:t>'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9E9E9E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9E9E9E"/>
                      <w:spacing w:val="0"/>
                      <w:w w:val="100"/>
                    </w:rPr>
                  </w:r>
                  <w:r>
                    <w:rPr>
                      <w:rFonts w:ascii="Courier New" w:hAnsi="Courier New" w:cs="Courier New" w:eastAsia="Courier New"/>
                      <w:sz w:val="9"/>
                      <w:szCs w:val="9"/>
                      <w:color w:val="AFAFAF"/>
                      <w:spacing w:val="0"/>
                      <w:w w:val="59"/>
                    </w:rPr>
                    <w:t>...</w:t>
                  </w:r>
                  <w:r>
                    <w:rPr>
                      <w:rFonts w:ascii="Courier New" w:hAnsi="Courier New" w:cs="Courier New" w:eastAsia="Courier New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9E9E9E"/>
          <w:spacing w:val="0"/>
          <w:w w:val="335"/>
          <w:position w:val="1"/>
        </w:rPr>
        <w:t>;</w:t>
      </w:r>
      <w:r>
        <w:rPr>
          <w:rFonts w:ascii="Arial" w:hAnsi="Arial" w:cs="Arial" w:eastAsia="Arial"/>
          <w:sz w:val="20"/>
          <w:szCs w:val="20"/>
          <w:color w:val="9E9E9E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9E9E9E"/>
          <w:spacing w:val="0"/>
          <w:w w:val="100"/>
          <w:position w:val="1"/>
        </w:rPr>
      </w:r>
      <w:r>
        <w:rPr>
          <w:rFonts w:ascii="Arial" w:hAnsi="Arial" w:cs="Arial" w:eastAsia="Arial"/>
          <w:sz w:val="20"/>
          <w:szCs w:val="20"/>
          <w:color w:val="757774"/>
          <w:spacing w:val="-40"/>
          <w:w w:val="119"/>
          <w:position w:val="1"/>
        </w:rPr>
        <w:t>·</w:t>
      </w:r>
      <w:r>
        <w:rPr>
          <w:rFonts w:ascii="Arial" w:hAnsi="Arial" w:cs="Arial" w:eastAsia="Arial"/>
          <w:sz w:val="20"/>
          <w:szCs w:val="20"/>
          <w:color w:val="525254"/>
          <w:spacing w:val="0"/>
          <w:w w:val="52"/>
          <w:position w:val="1"/>
        </w:rPr>
        <w:t>11</w:t>
      </w:r>
      <w:r>
        <w:rPr>
          <w:rFonts w:ascii="Arial" w:hAnsi="Arial" w:cs="Arial" w:eastAsia="Arial"/>
          <w:sz w:val="20"/>
          <w:szCs w:val="20"/>
          <w:color w:val="525254"/>
          <w:spacing w:val="-34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76"/>
          <w:position w:val="1"/>
        </w:rPr>
        <w:t>tıı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76"/>
          <w:position w:val="1"/>
        </w:rPr>
        <w:t>v</w:t>
      </w:r>
      <w:r>
        <w:rPr>
          <w:rFonts w:ascii="Arial" w:hAnsi="Arial" w:cs="Arial" w:eastAsia="Arial"/>
          <w:sz w:val="20"/>
          <w:szCs w:val="20"/>
          <w:color w:val="262626"/>
          <w:spacing w:val="28"/>
          <w:w w:val="76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  <w:position w:val="1"/>
        </w:rPr>
        <w:t>·lo</w:t>
      </w:r>
      <w:r>
        <w:rPr>
          <w:rFonts w:ascii="Arial" w:hAnsi="Arial" w:cs="Arial" w:eastAsia="Arial"/>
          <w:sz w:val="17"/>
          <w:szCs w:val="17"/>
          <w:color w:val="262626"/>
          <w:spacing w:val="-9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  <w:position w:val="1"/>
        </w:rPr>
      </w:r>
      <w:r>
        <w:rPr>
          <w:rFonts w:ascii="Arial" w:hAnsi="Arial" w:cs="Arial" w:eastAsia="Arial"/>
          <w:sz w:val="17"/>
          <w:szCs w:val="17"/>
          <w:color w:val="BFBFBF"/>
          <w:spacing w:val="0"/>
          <w:w w:val="100"/>
          <w:position w:val="1"/>
        </w:rPr>
        <w:t>·</w:t>
      </w:r>
      <w:r>
        <w:rPr>
          <w:rFonts w:ascii="Arial" w:hAnsi="Arial" w:cs="Arial" w:eastAsia="Arial"/>
          <w:sz w:val="17"/>
          <w:szCs w:val="17"/>
          <w:color w:val="BFBFBF"/>
          <w:spacing w:val="-12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525254"/>
          <w:spacing w:val="0"/>
          <w:w w:val="100"/>
          <w:position w:val="1"/>
        </w:rPr>
        <w:t>•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3" w:after="0" w:line="121" w:lineRule="exact"/>
        <w:ind w:left="4496" w:right="1330"/>
        <w:jc w:val="center"/>
        <w:tabs>
          <w:tab w:pos="520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v:group style="position:absolute;margin-left:458.888519pt;margin-top:7.487769pt;width:.1pt;height:6.730957pt;mso-position-horizontal-relative:page;mso-position-vertical-relative:paragraph;z-index:-15413" coordorigin="9178,150" coordsize="2,135">
            <v:shape style="position:absolute;left:9178;top:150;width:2;height:135" coordorigin="9178,150" coordsize="0,135" path="m9178,284l9178,150e" filled="f" stroked="t" strokeweight="3.8398pt" strokecolor="#EB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3"/>
          <w:szCs w:val="13"/>
          <w:color w:val="8C8C8C"/>
          <w:spacing w:val="0"/>
          <w:w w:val="170"/>
          <w:position w:val="-6"/>
        </w:rPr>
        <w:t>·,</w:t>
      </w:r>
      <w:r>
        <w:rPr>
          <w:rFonts w:ascii="Arial" w:hAnsi="Arial" w:cs="Arial" w:eastAsia="Arial"/>
          <w:sz w:val="13"/>
          <w:szCs w:val="13"/>
          <w:color w:val="8C8C8C"/>
          <w:spacing w:val="0"/>
          <w:w w:val="170"/>
          <w:position w:val="-6"/>
        </w:rPr>
        <w:t> </w:t>
      </w:r>
      <w:r>
        <w:rPr>
          <w:rFonts w:ascii="Arial" w:hAnsi="Arial" w:cs="Arial" w:eastAsia="Arial"/>
          <w:sz w:val="13"/>
          <w:szCs w:val="13"/>
          <w:color w:val="8C8C8C"/>
          <w:spacing w:val="8"/>
          <w:w w:val="170"/>
          <w:position w:val="-6"/>
        </w:rPr>
        <w:t> </w:t>
      </w:r>
      <w:r>
        <w:rPr>
          <w:rFonts w:ascii="Arial" w:hAnsi="Arial" w:cs="Arial" w:eastAsia="Arial"/>
          <w:sz w:val="13"/>
          <w:szCs w:val="13"/>
          <w:color w:val="757774"/>
          <w:spacing w:val="0"/>
          <w:w w:val="100"/>
          <w:i/>
          <w:position w:val="-6"/>
        </w:rPr>
        <w:t>lı</w:t>
      </w:r>
      <w:r>
        <w:rPr>
          <w:rFonts w:ascii="Arial" w:hAnsi="Arial" w:cs="Arial" w:eastAsia="Arial"/>
          <w:sz w:val="13"/>
          <w:szCs w:val="13"/>
          <w:color w:val="757774"/>
          <w:spacing w:val="0"/>
          <w:w w:val="100"/>
          <w:i/>
          <w:position w:val="-6"/>
        </w:rPr>
        <w:t>)</w:t>
      </w:r>
      <w:r>
        <w:rPr>
          <w:rFonts w:ascii="Arial" w:hAnsi="Arial" w:cs="Arial" w:eastAsia="Arial"/>
          <w:sz w:val="13"/>
          <w:szCs w:val="13"/>
          <w:color w:val="757774"/>
          <w:spacing w:val="0"/>
          <w:w w:val="100"/>
          <w:i/>
          <w:position w:val="-6"/>
        </w:rPr>
        <w:tab/>
      </w:r>
      <w:r>
        <w:rPr>
          <w:rFonts w:ascii="Arial" w:hAnsi="Arial" w:cs="Arial" w:eastAsia="Arial"/>
          <w:sz w:val="13"/>
          <w:szCs w:val="13"/>
          <w:color w:val="757774"/>
          <w:spacing w:val="0"/>
          <w:w w:val="100"/>
          <w:i/>
          <w:position w:val="-6"/>
        </w:rPr>
      </w:r>
      <w:r>
        <w:rPr>
          <w:rFonts w:ascii="Arial" w:hAnsi="Arial" w:cs="Arial" w:eastAsia="Arial"/>
          <w:sz w:val="17"/>
          <w:szCs w:val="17"/>
          <w:color w:val="757774"/>
          <w:spacing w:val="0"/>
          <w:w w:val="63"/>
          <w:position w:val="-6"/>
        </w:rPr>
        <w:t>:ı.</w:t>
      </w:r>
      <w:r>
        <w:rPr>
          <w:rFonts w:ascii="Arial" w:hAnsi="Arial" w:cs="Arial" w:eastAsia="Arial"/>
          <w:sz w:val="17"/>
          <w:szCs w:val="17"/>
          <w:color w:val="757774"/>
          <w:spacing w:val="0"/>
          <w:w w:val="63"/>
          <w:position w:val="-6"/>
        </w:rPr>
        <w:t> </w:t>
      </w:r>
      <w:r>
        <w:rPr>
          <w:rFonts w:ascii="Arial" w:hAnsi="Arial" w:cs="Arial" w:eastAsia="Arial"/>
          <w:sz w:val="17"/>
          <w:szCs w:val="17"/>
          <w:color w:val="757774"/>
          <w:spacing w:val="11"/>
          <w:w w:val="63"/>
          <w:position w:val="-6"/>
        </w:rPr>
        <w:t> </w:t>
      </w:r>
      <w:r>
        <w:rPr>
          <w:rFonts w:ascii="Arial" w:hAnsi="Arial" w:cs="Arial" w:eastAsia="Arial"/>
          <w:sz w:val="17"/>
          <w:szCs w:val="17"/>
          <w:color w:val="8C8C8C"/>
          <w:spacing w:val="0"/>
          <w:w w:val="176"/>
          <w:position w:val="-6"/>
        </w:rPr>
        <w:t>t</w:t>
      </w:r>
      <w:r>
        <w:rPr>
          <w:rFonts w:ascii="Arial" w:hAnsi="Arial" w:cs="Arial" w:eastAsia="Arial"/>
          <w:sz w:val="17"/>
          <w:szCs w:val="17"/>
          <w:color w:val="8C8C8C"/>
          <w:spacing w:val="55"/>
          <w:w w:val="176"/>
          <w:position w:val="-6"/>
        </w:rPr>
        <w:t> </w:t>
      </w:r>
      <w:r>
        <w:rPr>
          <w:rFonts w:ascii="Arial" w:hAnsi="Arial" w:cs="Arial" w:eastAsia="Arial"/>
          <w:sz w:val="17"/>
          <w:szCs w:val="17"/>
          <w:color w:val="AFAFAF"/>
          <w:spacing w:val="4"/>
          <w:w w:val="210"/>
          <w:position w:val="-6"/>
        </w:rPr>
        <w:t>,</w:t>
      </w:r>
      <w:r>
        <w:rPr>
          <w:rFonts w:ascii="Arial" w:hAnsi="Arial" w:cs="Arial" w:eastAsia="Arial"/>
          <w:sz w:val="17"/>
          <w:szCs w:val="17"/>
          <w:color w:val="757774"/>
          <w:spacing w:val="0"/>
          <w:w w:val="185"/>
          <w:position w:val="-6"/>
        </w:rPr>
        <w:t>/.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00" w:right="180"/>
          <w:cols w:num="3" w:equalWidth="0">
            <w:col w:w="2826" w:space="126"/>
            <w:col w:w="1027" w:space="301"/>
            <w:col w:w="7260"/>
          </w:cols>
        </w:sectPr>
      </w:pPr>
      <w:rPr/>
    </w:p>
    <w:p>
      <w:pPr>
        <w:spacing w:before="0" w:after="0" w:line="260" w:lineRule="exact"/>
        <w:ind w:left="152" w:right="2448"/>
        <w:jc w:val="center"/>
        <w:tabs>
          <w:tab w:pos="1840" w:val="left"/>
          <w:tab w:pos="2580" w:val="left"/>
          <w:tab w:pos="890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v:group style="position:absolute;margin-left:14.52288pt;margin-top:33.099739pt;width:568.177932pt;height:790.893106pt;mso-position-horizontal-relative:page;mso-position-vertical-relative:page;z-index:-15428" coordorigin="290,662" coordsize="11364,15818">
            <v:group style="position:absolute;left:305;top:679;width:757;height:2" coordorigin="305,679" coordsize="757,2">
              <v:shape style="position:absolute;left:305;top:679;width:757;height:2" coordorigin="305,679" coordsize="757,0" path="m305,679l1062,679e" filled="f" stroked="t" strokeweight=".95232pt" strokecolor="#606060">
                <v:path arrowok="t"/>
              </v:shape>
            </v:group>
            <v:group style="position:absolute;left:312;top:669;width:2;height:8015" coordorigin="312,669" coordsize="2,8015">
              <v:shape style="position:absolute;left:312;top:669;width:2;height:8015" coordorigin="312,669" coordsize="0,8015" path="m312,8684l312,669e" filled="f" stroked="t" strokeweight=".47616pt" strokecolor="#3B3B3B">
                <v:path arrowok="t"/>
              </v:shape>
            </v:group>
            <v:group style="position:absolute;left:1562;top:683;width:729;height:2" coordorigin="1562,683" coordsize="729,2">
              <v:shape style="position:absolute;left:1562;top:683;width:729;height:2" coordorigin="1562,683" coordsize="729,0" path="m1562,683l2290,683e" filled="f" stroked="t" strokeweight=".95232pt" strokecolor="#606060">
                <v:path arrowok="t"/>
              </v:shape>
            </v:group>
            <v:group style="position:absolute;left:300;top:683;width:11256;height:2" coordorigin="300,683" coordsize="11256,2">
              <v:shape style="position:absolute;left:300;top:683;width:11256;height:2" coordorigin="300,683" coordsize="11256,0" path="m300,683l11556,683e" filled="f" stroked="t" strokeweight=".71424pt" strokecolor="#484848">
                <v:path arrowok="t"/>
              </v:shape>
            </v:group>
            <v:group style="position:absolute;left:3566;top:686;width:295;height:2" coordorigin="3566,686" coordsize="295,2">
              <v:shape style="position:absolute;left:3566;top:686;width:295;height:2" coordorigin="3566,686" coordsize="295,0" path="m3566,686l3862,686e" filled="f" stroked="t" strokeweight=".71424pt" strokecolor="#383838">
                <v:path arrowok="t"/>
              </v:shape>
            </v:group>
            <v:group style="position:absolute;left:6700;top:698;width:4857;height:2" coordorigin="6700,698" coordsize="4857,2">
              <v:shape style="position:absolute;left:6700;top:698;width:4857;height:2" coordorigin="6700,698" coordsize="4857,0" path="m6700,698l11556,698e" filled="f" stroked="t" strokeweight=".95232pt" strokecolor="#4B4B4B">
                <v:path arrowok="t"/>
              </v:shape>
            </v:group>
            <v:group style="position:absolute;left:9080;top:688;width:2;height:784" coordorigin="9080,688" coordsize="2,784">
              <v:shape style="position:absolute;left:9080;top:688;width:2;height:784" coordorigin="9080,688" coordsize="0,784" path="m9080,1472l9080,688e" filled="f" stroked="t" strokeweight=".95232pt" strokecolor="#545454">
                <v:path arrowok="t"/>
              </v:shape>
            </v:group>
            <v:group style="position:absolute;left:11561;top:693;width:2;height:3274" coordorigin="11561,693" coordsize="2,3274">
              <v:shape style="position:absolute;left:11561;top:693;width:2;height:3274" coordorigin="11561,693" coordsize="0,3274" path="m11561,3967l11561,693e" filled="f" stroked="t" strokeweight=".95232pt" strokecolor="#484848">
                <v:path arrowok="t"/>
              </v:shape>
            </v:group>
            <v:group style="position:absolute;left:9088;top:1190;width:2;height:339" coordorigin="9088,1190" coordsize="2,339">
              <v:shape style="position:absolute;left:9088;top:1190;width:2;height:339" coordorigin="9088,1190" coordsize="0,339" path="m9088,1529l9088,1190e" filled="f" stroked="t" strokeweight=".71424pt" strokecolor="#3F3F3F">
                <v:path arrowok="t"/>
              </v:shape>
            </v:group>
            <v:group style="position:absolute;left:9090;top:1472;width:2;height:277" coordorigin="9090,1472" coordsize="2,277">
              <v:shape style="position:absolute;left:9090;top:1472;width:2;height:277" coordorigin="9090,1472" coordsize="0,277" path="m9090,1749l9090,1472e" filled="f" stroked="t" strokeweight=".47616pt" strokecolor="#131313">
                <v:path arrowok="t"/>
              </v:shape>
            </v:group>
            <v:group style="position:absolute;left:305;top:2189;width:2819;height:2" coordorigin="305,2189" coordsize="2819,2">
              <v:shape style="position:absolute;left:305;top:2189;width:2819;height:2" coordorigin="305,2189" coordsize="2819,0" path="m305,2189l3124,2189e" filled="f" stroked="t" strokeweight=".95232pt" strokecolor="#4B4B4B">
                <v:path arrowok="t"/>
              </v:shape>
            </v:group>
            <v:group style="position:absolute;left:2336;top:669;width:2;height:1529" coordorigin="2336,669" coordsize="2,1529">
              <v:shape style="position:absolute;left:2336;top:669;width:2;height:1529" coordorigin="2336,669" coordsize="0,1529" path="m2336,2199l2336,669e" filled="f" stroked="t" strokeweight=".71424pt" strokecolor="#383838">
                <v:path arrowok="t"/>
              </v:shape>
            </v:group>
            <v:group style="position:absolute;left:3066;top:2189;width:243;height:2" coordorigin="3066,2189" coordsize="243,2">
              <v:shape style="position:absolute;left:3066;top:2189;width:243;height:2" coordorigin="3066,2189" coordsize="243,0" path="m3066,2189l3309,2189e" filled="f" stroked="t" strokeweight=".47616pt" strokecolor="#1F1F1F">
                <v:path arrowok="t"/>
              </v:shape>
            </v:group>
            <v:group style="position:absolute;left:3238;top:2187;width:386;height:2" coordorigin="3238,2187" coordsize="386,2">
              <v:shape style="position:absolute;left:3238;top:2187;width:386;height:2" coordorigin="3238,2187" coordsize="386,0" path="m3238,2187l3624,2187e" filled="f" stroked="t" strokeweight=".71424pt" strokecolor="#3B3B3B">
                <v:path arrowok="t"/>
              </v:shape>
            </v:group>
            <v:group style="position:absolute;left:3505;top:2189;width:3895;height:2" coordorigin="3505,2189" coordsize="3895,2">
              <v:shape style="position:absolute;left:3505;top:2189;width:3895;height:2" coordorigin="3505,2189" coordsize="3895,0" path="m3505,2189l7400,2189e" filled="f" stroked="t" strokeweight=".95232pt" strokecolor="#484848">
                <v:path arrowok="t"/>
              </v:shape>
            </v:group>
            <v:group style="position:absolute;left:7342;top:2191;width:210;height:2" coordorigin="7342,2191" coordsize="210,2">
              <v:shape style="position:absolute;left:7342;top:2191;width:210;height:2" coordorigin="7342,2191" coordsize="210,0" path="m7342,2191l7552,2191e" filled="f" stroked="t" strokeweight=".47616pt" strokecolor="#343434">
                <v:path arrowok="t"/>
              </v:shape>
            </v:group>
            <v:group style="position:absolute;left:7485;top:2196;width:2257;height:2" coordorigin="7485,2196" coordsize="2257,2">
              <v:shape style="position:absolute;left:7485;top:2196;width:2257;height:2" coordorigin="7485,2196" coordsize="2257,0" path="m7485,2196l9742,2196e" filled="f" stroked="t" strokeweight=".95232pt" strokecolor="#484848">
                <v:path arrowok="t"/>
              </v:shape>
            </v:group>
            <v:group style="position:absolute;left:9090;top:1692;width:2;height:516" coordorigin="9090,1692" coordsize="2,516">
              <v:shape style="position:absolute;left:9090;top:1692;width:2;height:516" coordorigin="9090,1692" coordsize="0,516" path="m9090,2208l9090,1692e" filled="f" stroked="t" strokeweight=".71424pt" strokecolor="#4B4B4B">
                <v:path arrowok="t"/>
              </v:shape>
            </v:group>
            <v:group style="position:absolute;left:9685;top:2199;width:148;height:2" coordorigin="9685,2199" coordsize="148,2">
              <v:shape style="position:absolute;left:9685;top:2199;width:148;height:2" coordorigin="9685,2199" coordsize="148,0" path="m9685,2199l9833,2199e" filled="f" stroked="t" strokeweight=".47616pt" strokecolor="#080808">
                <v:path arrowok="t"/>
              </v:shape>
            </v:group>
            <v:group style="position:absolute;left:9776;top:2201;width:1795;height:2" coordorigin="9776,2201" coordsize="1795,2">
              <v:shape style="position:absolute;left:9776;top:2201;width:1795;height:2" coordorigin="9776,2201" coordsize="1795,0" path="m9776,2201l11571,2201e" filled="f" stroked="t" strokeweight=".95232pt" strokecolor="#484848">
                <v:path arrowok="t"/>
              </v:shape>
            </v:group>
            <v:group style="position:absolute;left:300;top:2428;width:8804;height:2" coordorigin="300,2428" coordsize="8804,2">
              <v:shape style="position:absolute;left:300;top:2428;width:8804;height:2" coordorigin="300,2428" coordsize="8804,0" path="m300,2428l9104,2428e" filled="f" stroked="t" strokeweight=".95232pt" strokecolor="#484848">
                <v:path arrowok="t"/>
              </v:shape>
            </v:group>
            <v:group style="position:absolute;left:9047;top:2433;width:276;height:2" coordorigin="9047,2433" coordsize="276,2">
              <v:shape style="position:absolute;left:9047;top:2433;width:276;height:2" coordorigin="9047,2433" coordsize="276,0" path="m9047,2433l9323,2433e" filled="f" stroked="t" strokeweight=".47616pt" strokecolor="#232323">
                <v:path arrowok="t"/>
              </v:shape>
            </v:group>
            <v:group style="position:absolute;left:9266;top:2435;width:2305;height:2" coordorigin="9266,2435" coordsize="2305,2">
              <v:shape style="position:absolute;left:9266;top:2435;width:2305;height:2" coordorigin="9266,2435" coordsize="2305,0" path="m9266,2435l11571,2435e" filled="f" stroked="t" strokeweight=".95232pt" strokecolor="#4B4B4B">
                <v:path arrowok="t"/>
              </v:shape>
            </v:group>
            <v:group style="position:absolute;left:11564;top:760;width:2;height:2418" coordorigin="11564,760" coordsize="2,2418">
              <v:shape style="position:absolute;left:11564;top:760;width:2;height:2418" coordorigin="11564,760" coordsize="0,2418" path="m11564,3178l11564,760e" filled="f" stroked="t" strokeweight=".71424pt" strokecolor="#444444">
                <v:path arrowok="t"/>
              </v:shape>
            </v:group>
            <v:group style="position:absolute;left:300;top:2669;width:10852;height:2" coordorigin="300,2669" coordsize="10852,2">
              <v:shape style="position:absolute;left:300;top:2669;width:10852;height:2" coordorigin="300,2669" coordsize="10852,0" path="m300,2669l11152,2669e" filled="f" stroked="t" strokeweight=".95232pt" strokecolor="#484848">
                <v:path arrowok="t"/>
              </v:shape>
            </v:group>
            <v:group style="position:absolute;left:10956;top:2677;width:614;height:2" coordorigin="10956,2677" coordsize="614,2">
              <v:shape style="position:absolute;left:10956;top:2677;width:614;height:2" coordorigin="10956,2677" coordsize="614,0" path="m10956,2677l11571,2677e" filled="f" stroked="t" strokeweight=".47616pt" strokecolor="#2B2B2B">
                <v:path arrowok="t"/>
              </v:shape>
            </v:group>
            <v:group style="position:absolute;left:300;top:2911;width:10856;height:2" coordorigin="300,2911" coordsize="10856,2">
              <v:shape style="position:absolute;left:300;top:2911;width:10856;height:2" coordorigin="300,2911" coordsize="10856,0" path="m300,2911l11156,2911e" filled="f" stroked="t" strokeweight=".95232pt" strokecolor="#484848">
                <v:path arrowok="t"/>
              </v:shape>
            </v:group>
            <v:group style="position:absolute;left:9933;top:2920;width:1638;height:2" coordorigin="9933,2920" coordsize="1638,2">
              <v:shape style="position:absolute;left:9933;top:2920;width:1638;height:2" coordorigin="9933,2920" coordsize="1638,0" path="m9933,2920l11571,2920e" filled="f" stroked="t" strokeweight=".71424pt" strokecolor="#4B4B4B">
                <v:path arrowok="t"/>
              </v:shape>
            </v:group>
            <v:group style="position:absolute;left:305;top:3150;width:9437;height:2" coordorigin="305,3150" coordsize="9437,2">
              <v:shape style="position:absolute;left:305;top:3150;width:9437;height:2" coordorigin="305,3150" coordsize="9437,0" path="m305,3150l9742,3150e" filled="f" stroked="t" strokeweight=".95232pt" strokecolor="#484848">
                <v:path arrowok="t"/>
              </v:shape>
            </v:group>
            <v:group style="position:absolute;left:9685;top:3155;width:148;height:2" coordorigin="9685,3155" coordsize="148,2">
              <v:shape style="position:absolute;left:9685;top:3155;width:148;height:2" coordorigin="9685,3155" coordsize="148,0" path="m9685,3155l9833,3155e" filled="f" stroked="t" strokeweight=".47616pt" strokecolor="#0C0C0C">
                <v:path arrowok="t"/>
              </v:shape>
            </v:group>
            <v:group style="position:absolute;left:9776;top:3157;width:1795;height:2" coordorigin="9776,3157" coordsize="1795,2">
              <v:shape style="position:absolute;left:9776;top:3157;width:1795;height:2" coordorigin="9776,3157" coordsize="1795,0" path="m9776,3157l11571,3157e" filled="f" stroked="t" strokeweight=".95232pt" strokecolor="#484848">
                <v:path arrowok="t"/>
              </v:shape>
            </v:group>
            <v:group style="position:absolute;left:305;top:3393;width:11266;height:2" coordorigin="305,3393" coordsize="11266,2">
              <v:shape style="position:absolute;left:305;top:3393;width:11266;height:2" coordorigin="305,3393" coordsize="11266,0" path="m305,3393l11571,3393e" filled="f" stroked="t" strokeweight=".95232pt" strokecolor="#444444">
                <v:path arrowok="t"/>
              </v:shape>
            </v:group>
            <v:group style="position:absolute;left:10480;top:3403;width:533;height:2" coordorigin="10480,3403" coordsize="533,2">
              <v:shape style="position:absolute;left:10480;top:3403;width:533;height:2" coordorigin="10480,3403" coordsize="533,0" path="m10480,3403l11014,3403e" filled="f" stroked="t" strokeweight=".95232pt" strokecolor="#545454">
                <v:path arrowok="t"/>
              </v:shape>
            </v:group>
            <v:group style="position:absolute;left:3835;top:3384;width:2;height:703" coordorigin="3835,3384" coordsize="2,703">
              <v:shape style="position:absolute;left:3835;top:3384;width:2;height:703" coordorigin="3835,3384" coordsize="0,703" path="m3835,4087l3835,3384e" filled="f" stroked="t" strokeweight=".71424pt" strokecolor="#343434">
                <v:path arrowok="t"/>
              </v:shape>
            </v:group>
            <v:group style="position:absolute;left:6931;top:3384;width:2;height:1004" coordorigin="6931,3384" coordsize="2,1004">
              <v:shape style="position:absolute;left:6931;top:3384;width:2;height:1004" coordorigin="6931,3384" coordsize="0,1004" path="m6931,4388l6931,3384e" filled="f" stroked="t" strokeweight=".47616pt" strokecolor="#2F2F2F">
                <v:path arrowok="t"/>
              </v:shape>
            </v:group>
            <v:group style="position:absolute;left:6923;top:3843;width:1376;height:2" coordorigin="6923,3843" coordsize="1376,2">
              <v:shape style="position:absolute;left:6923;top:3843;width:1376;height:2" coordorigin="6923,3843" coordsize="1376,0" path="m6923,3843l8299,3843e" filled="f" stroked="t" strokeweight=".23808pt" strokecolor="#383838">
                <v:path arrowok="t"/>
              </v:shape>
            </v:group>
            <v:group style="position:absolute;left:5809;top:4067;width:1128;height:2" coordorigin="5809,4067" coordsize="1128,2">
              <v:shape style="position:absolute;left:5809;top:4067;width:1128;height:2" coordorigin="5809,4067" coordsize="1128,0" path="m5809,4067l6938,4067e" filled="f" stroked="t" strokeweight=".71424pt" strokecolor="#939393">
                <v:path arrowok="t"/>
              </v:shape>
            </v:group>
            <v:group style="position:absolute;left:8299;top:3843;width:2686;height:2" coordorigin="8299,3843" coordsize="2686,2">
              <v:shape style="position:absolute;left:8299;top:3843;width:2686;height:2" coordorigin="8299,3843" coordsize="2686,0" path="m8299,3843l10985,3843e" filled="f" stroked="t" strokeweight=".23808pt" strokecolor="#000000">
                <v:path arrowok="t"/>
              </v:shape>
            </v:group>
            <v:group style="position:absolute;left:10985;top:3843;width:605;height:2" coordorigin="10985,3843" coordsize="605,2">
              <v:shape style="position:absolute;left:10985;top:3843;width:605;height:2" coordorigin="10985,3843" coordsize="605,0" path="m10985,3843l11590,3843e" filled="f" stroked="t" strokeweight=".23808pt" strokecolor="#3B3B3B">
                <v:path arrowok="t"/>
              </v:shape>
            </v:group>
            <v:group style="position:absolute;left:3833;top:4065;width:671;height:2" coordorigin="3833,4065" coordsize="671,2">
              <v:shape style="position:absolute;left:3833;top:4065;width:671;height:2" coordorigin="3833,4065" coordsize="671,0" path="m3833,4065l4504,4065e" filled="f" stroked="t" strokeweight=".47616pt" strokecolor="#2B2B2B">
                <v:path arrowok="t"/>
              </v:shape>
            </v:group>
            <v:group style="position:absolute;left:4366;top:4067;width:1195;height:2" coordorigin="4366,4067" coordsize="1195,2">
              <v:shape style="position:absolute;left:4366;top:4067;width:1195;height:2" coordorigin="4366,4067" coordsize="1195,0" path="m4366,4067l5562,4067e" filled="f" stroked="t" strokeweight=".95232pt" strokecolor="#4B4B4B">
                <v:path arrowok="t"/>
              </v:shape>
            </v:group>
            <v:group style="position:absolute;left:5481;top:4070;width:743;height:2" coordorigin="5481,4070" coordsize="743,2">
              <v:shape style="position:absolute;left:5481;top:4070;width:743;height:2" coordorigin="5481,4070" coordsize="743,0" path="m5481,4070l6223,4070e" filled="f" stroked="t" strokeweight=".71424pt" strokecolor="#707070">
                <v:path arrowok="t"/>
              </v:shape>
            </v:group>
            <v:group style="position:absolute;left:6885;top:4388;width:4695;height:2" coordorigin="6885,4388" coordsize="4695,2">
              <v:shape style="position:absolute;left:6885;top:4388;width:4695;height:2" coordorigin="6885,4388" coordsize="4695,0" path="m6885,4388l11580,4388e" filled="f" stroked="t" strokeweight=".95232pt" strokecolor="#4B4B4B">
                <v:path arrowok="t"/>
              </v:shape>
            </v:group>
            <v:group style="position:absolute;left:11568;top:3814;width:2;height:272" coordorigin="11568,3814" coordsize="2,272">
              <v:shape style="position:absolute;left:11568;top:3814;width:2;height:272" coordorigin="11568,3814" coordsize="0,272" path="m11568,4087l11568,3814e" filled="f" stroked="t" strokeweight=".71424pt" strokecolor="#2B2B2B">
                <v:path arrowok="t"/>
              </v:shape>
            </v:group>
            <v:group style="position:absolute;left:310;top:4380;width:2814;height:2" coordorigin="310,4380" coordsize="2814,2">
              <v:shape style="position:absolute;left:310;top:4380;width:2814;height:2" coordorigin="310,4380" coordsize="2814,0" path="m310,4380l3124,4380e" filled="f" stroked="t" strokeweight=".95232pt" strokecolor="#444444">
                <v:path arrowok="t"/>
              </v:shape>
            </v:group>
            <v:group style="position:absolute;left:3066;top:4378;width:243;height:2" coordorigin="3066,4378" coordsize="243,2">
              <v:shape style="position:absolute;left:3066;top:4378;width:243;height:2" coordorigin="3066,4378" coordsize="243,0" path="m3066,4378l3309,4378e" filled="f" stroked="t" strokeweight=".47616pt" strokecolor="#131313">
                <v:path arrowok="t"/>
              </v:shape>
            </v:group>
            <v:group style="position:absolute;left:3838;top:4029;width:2;height:358" coordorigin="3838,4029" coordsize="2,358">
              <v:shape style="position:absolute;left:3838;top:4029;width:2;height:358" coordorigin="3838,4029" coordsize="0,358" path="m3838,4388l3838,4029e" filled="f" stroked="t" strokeweight=".47616pt" strokecolor="#1C1C1C">
                <v:path arrowok="t"/>
              </v:shape>
            </v:group>
            <v:group style="position:absolute;left:3252;top:4376;width:1362;height:2" coordorigin="3252,4376" coordsize="1362,2">
              <v:shape style="position:absolute;left:3252;top:4376;width:1362;height:2" coordorigin="3252,4376" coordsize="1362,0" path="m3252,4376l4614,4376e" filled="f" stroked="t" strokeweight="1.190400pt" strokecolor="#383838">
                <v:path arrowok="t"/>
              </v:shape>
            </v:group>
            <v:group style="position:absolute;left:4557;top:4373;width:367;height:2" coordorigin="4557,4373" coordsize="367,2">
              <v:shape style="position:absolute;left:4557;top:4373;width:367;height:2" coordorigin="4557,4373" coordsize="367,0" path="m4557,4373l4923,4373e" filled="f" stroked="t" strokeweight=".95232pt" strokecolor="#1C1C1C">
                <v:path arrowok="t"/>
              </v:shape>
            </v:group>
            <v:group style="position:absolute;left:4866;top:4373;width:1029;height:2" coordorigin="4866,4373" coordsize="1029,2">
              <v:shape style="position:absolute;left:4866;top:4373;width:1029;height:2" coordorigin="4866,4373" coordsize="1029,0" path="m4866,4373l5895,4373e" filled="f" stroked="t" strokeweight="1.190400pt" strokecolor="#383838">
                <v:path arrowok="t"/>
              </v:shape>
            </v:group>
            <v:group style="position:absolute;left:5819;top:4373;width:1371;height:2" coordorigin="5819,4373" coordsize="1371,2">
              <v:shape style="position:absolute;left:5819;top:4373;width:1371;height:2" coordorigin="5819,4373" coordsize="1371,0" path="m5819,4373l7190,4373e" filled="f" stroked="t" strokeweight="1.42848pt" strokecolor="#606060">
                <v:path arrowok="t"/>
              </v:shape>
            </v:group>
            <v:group style="position:absolute;left:11575;top:918;width:2;height:4493" coordorigin="11575,918" coordsize="2,4493">
              <v:shape style="position:absolute;left:11575;top:918;width:2;height:4493" coordorigin="11575,918" coordsize="0,4493" path="m11575,5410l11575,918e" filled="f" stroked="t" strokeweight=".47616pt" strokecolor="#3F3F3F">
                <v:path arrowok="t"/>
              </v:shape>
            </v:group>
            <v:group style="position:absolute;left:310;top:4660;width:11271;height:2" coordorigin="310,4660" coordsize="11271,2">
              <v:shape style="position:absolute;left:310;top:4660;width:11271;height:2" coordorigin="310,4660" coordsize="11271,0" path="m310,4660l11580,4660e" filled="f" stroked="t" strokeweight=".95232pt" strokecolor="#484848">
                <v:path arrowok="t"/>
              </v:shape>
            </v:group>
            <v:group style="position:absolute;left:2343;top:4369;width:2;height:320" coordorigin="2343,4369" coordsize="2,320">
              <v:shape style="position:absolute;left:2343;top:4369;width:2;height:320" coordorigin="2343,4369" coordsize="0,320" path="m2343,4689l2343,4369e" filled="f" stroked="t" strokeweight=".95232pt" strokecolor="#4F4F4F">
                <v:path arrowok="t"/>
              </v:shape>
            </v:group>
            <v:group style="position:absolute;left:324;top:1300;width:2;height:9005" coordorigin="324,1300" coordsize="2,9005">
              <v:shape style="position:absolute;left:324;top:1300;width:2;height:9005" coordorigin="324,1300" coordsize="0,9005" path="m324,10305l324,1300e" filled="f" stroked="t" strokeweight=".71424pt" strokecolor="#3B3B3B">
                <v:path arrowok="t"/>
              </v:shape>
            </v:group>
            <v:group style="position:absolute;left:2343;top:4612;width:2;height:301" coordorigin="2343,4612" coordsize="2,301">
              <v:shape style="position:absolute;left:2343;top:4612;width:2;height:301" coordorigin="2343,4612" coordsize="0,301" path="m2343,4913l2343,4612e" filled="f" stroked="t" strokeweight=".71424pt" strokecolor="#383838">
                <v:path arrowok="t"/>
              </v:shape>
            </v:group>
            <v:group style="position:absolute;left:2343;top:4899;width:9238;height:2" coordorigin="2343,4899" coordsize="9238,2">
              <v:shape style="position:absolute;left:2343;top:4899;width:9238;height:2" coordorigin="2343,4899" coordsize="9238,0" path="m2343,4899l11580,4899e" filled="f" stroked="t" strokeweight=".95232pt" strokecolor="#484848">
                <v:path arrowok="t"/>
              </v:shape>
            </v:group>
            <v:group style="position:absolute;left:11575;top:4612;width:2;height:564" coordorigin="11575,4612" coordsize="2,564">
              <v:shape style="position:absolute;left:11575;top:4612;width:2;height:564" coordorigin="11575,4612" coordsize="0,564" path="m11575,5176l11575,4612e" filled="f" stroked="t" strokeweight=".47616pt" strokecolor="#343434">
                <v:path arrowok="t"/>
              </v:shape>
            </v:group>
            <v:group style="position:absolute;left:319;top:4856;width:2;height:320" coordorigin="319,4856" coordsize="2,320">
              <v:shape style="position:absolute;left:319;top:4856;width:2;height:320" coordorigin="319,4856" coordsize="0,320" path="m319,5176l319,4856e" filled="f" stroked="t" strokeweight=".47616pt" strokecolor="#0C0C0C">
                <v:path arrowok="t"/>
              </v:shape>
            </v:group>
            <v:group style="position:absolute;left:2347;top:4856;width:2;height:320" coordorigin="2347,4856" coordsize="2,320">
              <v:shape style="position:absolute;left:2347;top:4856;width:2;height:320" coordorigin="2347,4856" coordsize="0,320" path="m2347,5176l2347,4856e" filled="f" stroked="t" strokeweight=".47616pt" strokecolor="#181818">
                <v:path arrowok="t"/>
              </v:shape>
            </v:group>
            <v:group style="position:absolute;left:4897;top:4889;width:2;height:760" coordorigin="4897,4889" coordsize="2,760">
              <v:shape style="position:absolute;left:4897;top:4889;width:2;height:760" coordorigin="4897,4889" coordsize="0,760" path="m4897,5649l4897,4889e" filled="f" stroked="t" strokeweight=".95232pt" strokecolor="#545454">
                <v:path arrowok="t"/>
              </v:shape>
            </v:group>
            <v:group style="position:absolute;left:7783;top:4889;width:2;height:497" coordorigin="7783,4889" coordsize="2,497">
              <v:shape style="position:absolute;left:7783;top:4889;width:2;height:497" coordorigin="7783,4889" coordsize="0,497" path="m7783,5387l7783,4889e" filled="f" stroked="t" strokeweight=".95232pt" strokecolor="#5B5B5B">
                <v:path arrowok="t"/>
              </v:shape>
            </v:group>
            <v:group style="position:absolute;left:2350;top:5119;width:2;height:516" coordorigin="2350,5119" coordsize="2,516">
              <v:shape style="position:absolute;left:2350;top:5119;width:2;height:516" coordorigin="2350,5119" coordsize="0,516" path="m2350,5635l2350,5119e" filled="f" stroked="t" strokeweight=".47616pt" strokecolor="#343434">
                <v:path arrowok="t"/>
              </v:shape>
            </v:group>
            <v:group style="position:absolute;left:4895;top:5382;width:6690;height:2" coordorigin="4895,5382" coordsize="6690,2">
              <v:shape style="position:absolute;left:4895;top:5382;width:6690;height:2" coordorigin="4895,5382" coordsize="6690,0" path="m4895,5382l11585,5382e" filled="f" stroked="t" strokeweight=".95232pt" strokecolor="#484848">
                <v:path arrowok="t"/>
              </v:shape>
            </v:group>
            <v:group style="position:absolute;left:324;top:5344;width:2;height:292" coordorigin="324,5344" coordsize="2,292">
              <v:shape style="position:absolute;left:324;top:5344;width:2;height:292" coordorigin="324,5344" coordsize="0,292" path="m324,5635l324,5344e" filled="f" stroked="t" strokeweight=".47616pt" strokecolor="#2B2B2B">
                <v:path arrowok="t"/>
              </v:shape>
            </v:group>
            <v:group style="position:absolute;left:4895;top:5623;width:5642;height:2" coordorigin="4895,5623" coordsize="5642,2">
              <v:shape style="position:absolute;left:4895;top:5623;width:5642;height:2" coordorigin="4895,5623" coordsize="5642,0" path="m4895,5623l10537,5623e" filled="f" stroked="t" strokeweight=".95232pt" strokecolor="#484848">
                <v:path arrowok="t"/>
              </v:shape>
            </v:group>
            <v:group style="position:absolute;left:10480;top:5626;width:533;height:2" coordorigin="10480,5626" coordsize="533,2">
              <v:shape style="position:absolute;left:10480;top:5626;width:533;height:2" coordorigin="10480,5626" coordsize="533,0" path="m10480,5626l11014,5626e" filled="f" stroked="t" strokeweight=".47616pt" strokecolor="#1F1F1F">
                <v:path arrowok="t"/>
              </v:shape>
            </v:group>
            <v:group style="position:absolute;left:10904;top:5626;width:686;height:2" coordorigin="10904,5626" coordsize="686,2">
              <v:shape style="position:absolute;left:10904;top:5626;width:686;height:2" coordorigin="10904,5626" coordsize="686,0" path="m10904,5626l11590,5626e" filled="f" stroked="t" strokeweight=".95232pt" strokecolor="#444444">
                <v:path arrowok="t"/>
              </v:shape>
            </v:group>
            <v:group style="position:absolute;left:11590;top:3460;width:2;height:5339" coordorigin="11590,3460" coordsize="2,5339">
              <v:shape style="position:absolute;left:11590;top:3460;width:2;height:5339" coordorigin="11590,3460" coordsize="0,5339" path="m11590,8799l11590,3460e" filled="f" stroked="t" strokeweight=".71424pt" strokecolor="#484848">
                <v:path arrowok="t"/>
              </v:shape>
            </v:group>
            <v:group style="position:absolute;left:324;top:5578;width:2;height:301" coordorigin="324,5578" coordsize="2,301">
              <v:shape style="position:absolute;left:324;top:5578;width:2;height:301" coordorigin="324,5578" coordsize="0,301" path="m324,5879l324,5578e" filled="f" stroked="t" strokeweight=".47616pt" strokecolor="#080808">
                <v:path arrowok="t"/>
              </v:shape>
            </v:group>
            <v:group style="position:absolute;left:2352;top:5578;width:2;height:535" coordorigin="2352,5578" coordsize="2,535">
              <v:shape style="position:absolute;left:2352;top:5578;width:2;height:535" coordorigin="2352,5578" coordsize="0,535" path="m2352,6113l2352,5578e" filled="f" stroked="t" strokeweight=".47616pt" strokecolor="#181818">
                <v:path arrowok="t"/>
              </v:shape>
            </v:group>
            <v:group style="position:absolute;left:4904;top:5578;width:2;height:301" coordorigin="4904,5578" coordsize="2,301">
              <v:shape style="position:absolute;left:4904;top:5578;width:2;height:301" coordorigin="4904,5578" coordsize="0,301" path="m4904,5879l4904,5578e" filled="f" stroked="t" strokeweight=".47616pt" strokecolor="#2B2B2B">
                <v:path arrowok="t"/>
              </v:shape>
            </v:group>
            <v:group style="position:absolute;left:4900;top:5862;width:5638;height:2" coordorigin="4900,5862" coordsize="5638,2">
              <v:shape style="position:absolute;left:4900;top:5862;width:5638;height:2" coordorigin="4900,5862" coordsize="5638,0" path="m4900,5862l10537,5862e" filled="f" stroked="t" strokeweight=".95232pt" strokecolor="#484848">
                <v:path arrowok="t"/>
              </v:shape>
            </v:group>
            <v:group style="position:absolute;left:10480;top:5865;width:533;height:2" coordorigin="10480,5865" coordsize="533,2">
              <v:shape style="position:absolute;left:10480;top:5865;width:533;height:2" coordorigin="10480,5865" coordsize="533,0" path="m10480,5865l11014,5865e" filled="f" stroked="t" strokeweight=".47616pt" strokecolor="#232323">
                <v:path arrowok="t"/>
              </v:shape>
            </v:group>
            <v:group style="position:absolute;left:10899;top:5865;width:690;height:2" coordorigin="10899,5865" coordsize="690,2">
              <v:shape style="position:absolute;left:10899;top:5865;width:690;height:2" coordorigin="10899,5865" coordsize="690,0" path="m10899,5865l11590,5865e" filled="f" stroked="t" strokeweight=".95232pt" strokecolor="#444444">
                <v:path arrowok="t"/>
              </v:shape>
            </v:group>
            <v:group style="position:absolute;left:324;top:5821;width:2;height:292" coordorigin="324,5821" coordsize="2,292">
              <v:shape style="position:absolute;left:324;top:5821;width:2;height:292" coordorigin="324,5821" coordsize="0,292" path="m324,6113l324,5821e" filled="f" stroked="t" strokeweight=".47616pt" strokecolor="#1F1F1F">
                <v:path arrowok="t"/>
              </v:shape>
            </v:group>
            <v:group style="position:absolute;left:2343;top:6099;width:9247;height:2" coordorigin="2343,6099" coordsize="9247,2">
              <v:shape style="position:absolute;left:2343;top:6099;width:9247;height:2" coordorigin="2343,6099" coordsize="9247,0" path="m2343,6099l11590,6099e" filled="f" stroked="t" strokeweight=".95232pt" strokecolor="#484848">
                <v:path arrowok="t"/>
              </v:shape>
            </v:group>
            <v:group style="position:absolute;left:4904;top:5821;width:2;height:301" coordorigin="4904,5821" coordsize="2,301">
              <v:shape style="position:absolute;left:4904;top:5821;width:2;height:301" coordorigin="4904,5821" coordsize="0,301" path="m4904,6123l4904,5821e" filled="f" stroked="t" strokeweight=".47616pt" strokecolor="#3F3F3F">
                <v:path arrowok="t"/>
              </v:shape>
            </v:group>
            <v:group style="position:absolute;left:319;top:6340;width:7490;height:2" coordorigin="319,6340" coordsize="7490,2">
              <v:shape style="position:absolute;left:319;top:6340;width:7490;height:2" coordorigin="319,6340" coordsize="7490,0" path="m319,6340l7809,6340e" filled="f" stroked="t" strokeweight=".95232pt" strokecolor="#484848">
                <v:path arrowok="t"/>
              </v:shape>
            </v:group>
            <v:group style="position:absolute;left:2352;top:6056;width:2;height:588" coordorigin="2352,6056" coordsize="2,588">
              <v:shape style="position:absolute;left:2352;top:6056;width:2;height:588" coordorigin="2352,6056" coordsize="0,588" path="m2352,6644l2352,6056e" filled="f" stroked="t" strokeweight=".95232pt" strokecolor="#444444">
                <v:path arrowok="t"/>
              </v:shape>
            </v:group>
            <v:group style="position:absolute;left:4904;top:6046;width:2;height:1013" coordorigin="4904,6046" coordsize="2,1013">
              <v:shape style="position:absolute;left:4904;top:6046;width:2;height:1013" coordorigin="4904,6046" coordsize="0,1013" path="m4904,7059l4904,6046e" filled="f" stroked="t" strokeweight=".95232pt" strokecolor="#575757">
                <v:path arrowok="t"/>
              </v:shape>
            </v:group>
            <v:group style="position:absolute;left:7752;top:6338;width:576;height:2" coordorigin="7752,6338" coordsize="576,2">
              <v:shape style="position:absolute;left:7752;top:6338;width:576;height:2" coordorigin="7752,6338" coordsize="576,0" path="m7752,6338l8328,6338e" filled="f" stroked="t" strokeweight=".47616pt" strokecolor="#1C1C1C">
                <v:path arrowok="t"/>
              </v:shape>
            </v:group>
            <v:group style="position:absolute;left:8271;top:6340;width:3319;height:2" coordorigin="8271,6340" coordsize="3319,2">
              <v:shape style="position:absolute;left:8271;top:6340;width:3319;height:2" coordorigin="8271,6340" coordsize="3319,0" path="m8271,6340l11590,6340e" filled="f" stroked="t" strokeweight=".95232pt" strokecolor="#4B4B4B">
                <v:path arrowok="t"/>
              </v:shape>
            </v:group>
            <v:group style="position:absolute;left:11585;top:6046;width:2;height:784" coordorigin="11585,6046" coordsize="2,784">
              <v:shape style="position:absolute;left:11585;top:6046;width:2;height:784" coordorigin="11585,6046" coordsize="0,784" path="m11585,6830l11585,6046e" filled="f" stroked="t" strokeweight=".47616pt" strokecolor="#383838">
                <v:path arrowok="t"/>
              </v:shape>
            </v:group>
            <v:group style="position:absolute;left:326;top:6127;width:2;height:1745" coordorigin="326,6127" coordsize="2,1745">
              <v:shape style="position:absolute;left:326;top:6127;width:2;height:1745" coordorigin="326,6127" coordsize="0,1745" path="m326,7872l326,6127e" filled="f" stroked="t" strokeweight=".95232pt" strokecolor="#4F4F4F">
                <v:path arrowok="t"/>
              </v:shape>
            </v:group>
            <v:group style="position:absolute;left:7792;top:6323;width:2;height:731" coordorigin="7792,6323" coordsize="2,731">
              <v:shape style="position:absolute;left:7792;top:6323;width:2;height:731" coordorigin="7792,6323" coordsize="0,731" path="m7792,7055l7792,6323e" filled="f" stroked="t" strokeweight=".95232pt" strokecolor="#545454">
                <v:path arrowok="t"/>
              </v:shape>
            </v:group>
            <v:group style="position:absolute;left:2367;top:6615;width:2;height:177" coordorigin="2367,6615" coordsize="2,177">
              <v:shape style="position:absolute;left:2367;top:6615;width:2;height:177" coordorigin="2367,6615" coordsize="0,177" path="m2367,6792l2367,6615e" filled="f" stroked="t" strokeweight="1.42848pt" strokecolor="#545454">
                <v:path arrowok="t"/>
              </v:shape>
            </v:group>
            <v:group style="position:absolute;left:2343;top:6808;width:2314;height:2" coordorigin="2343,6808" coordsize="2314,2">
              <v:shape style="position:absolute;left:2343;top:6808;width:2314;height:2" coordorigin="2343,6808" coordsize="2314,0" path="m2343,6808l4657,6808e" filled="f" stroked="t" strokeweight=".95232pt" strokecolor="#484848">
                <v:path arrowok="t"/>
              </v:shape>
            </v:group>
            <v:group style="position:absolute;left:4557;top:6806;width:376;height:2" coordorigin="4557,6806" coordsize="376,2">
              <v:shape style="position:absolute;left:4557;top:6806;width:376;height:2" coordorigin="4557,6806" coordsize="376,0" path="m4557,6806l4933,6806e" filled="f" stroked="t" strokeweight=".47616pt" strokecolor="#282828">
                <v:path arrowok="t"/>
              </v:shape>
            </v:group>
            <v:group style="position:absolute;left:4857;top:6808;width:1143;height:2" coordorigin="4857,6808" coordsize="1143,2">
              <v:shape style="position:absolute;left:4857;top:6808;width:1143;height:2" coordorigin="4857,6808" coordsize="1143,0" path="m4857,6808l6000,6808e" filled="f" stroked="t" strokeweight=".95232pt" strokecolor="#4B4B4B">
                <v:path arrowok="t"/>
              </v:shape>
            </v:group>
            <v:group style="position:absolute;left:5838;top:6806;width:1114;height:2" coordorigin="5838,6806" coordsize="1114,2">
              <v:shape style="position:absolute;left:5838;top:6806;width:1114;height:2" coordorigin="5838,6806" coordsize="1114,0" path="m5838,6806l6952,6806e" filled="f" stroked="t" strokeweight=".47616pt" strokecolor="#2F2F2F">
                <v:path arrowok="t"/>
              </v:shape>
            </v:group>
            <v:group style="position:absolute;left:6861;top:6804;width:2881;height:2" coordorigin="6861,6804" coordsize="2881,2">
              <v:shape style="position:absolute;left:6861;top:6804;width:2881;height:2" coordorigin="6861,6804" coordsize="2881,0" path="m6861,6804l9742,6804e" filled="f" stroked="t" strokeweight=".95232pt" strokecolor="#484848">
                <v:path arrowok="t"/>
              </v:shape>
            </v:group>
            <v:group style="position:absolute;left:9685;top:6806;width:148;height:2" coordorigin="9685,6806" coordsize="148,2">
              <v:shape style="position:absolute;left:9685;top:6806;width:148;height:2" coordorigin="9685,6806" coordsize="148,0" path="m9685,6806l9833,6806e" filled="f" stroked="t" strokeweight=".47616pt" strokecolor="#2B2B2B">
                <v:path arrowok="t"/>
              </v:shape>
            </v:group>
            <v:group style="position:absolute;left:9776;top:6808;width:1819;height:2" coordorigin="9776,6808" coordsize="1819,2">
              <v:shape style="position:absolute;left:9776;top:6808;width:1819;height:2" coordorigin="9776,6808" coordsize="1819,0" path="m9776,6808l11594,6808e" filled="f" stroked="t" strokeweight=".95232pt" strokecolor="#4F4F4F">
                <v:path arrowok="t"/>
              </v:shape>
            </v:group>
            <v:group style="position:absolute;left:2355;top:6763;width:2;height:1080" coordorigin="2355,6763" coordsize="2,1080">
              <v:shape style="position:absolute;left:2355;top:6763;width:2;height:1080" coordorigin="2355,6763" coordsize="0,1080" path="m2355,7843l2355,6763e" filled="f" stroked="t" strokeweight=".95232pt" strokecolor="#4B4B4B">
                <v:path arrowok="t"/>
              </v:shape>
            </v:group>
            <v:group style="position:absolute;left:2347;top:7047;width:9247;height:2" coordorigin="2347,7047" coordsize="9247,2">
              <v:shape style="position:absolute;left:2347;top:7047;width:9247;height:2" coordorigin="2347,7047" coordsize="9247,0" path="m2347,7047l11594,7047e" filled="f" stroked="t" strokeweight=".95232pt" strokecolor="#4B4B4B">
                <v:path arrowok="t"/>
              </v:shape>
            </v:group>
            <v:group style="position:absolute;left:319;top:7294;width:1033;height:2" coordorigin="319,7294" coordsize="1033,2">
              <v:shape style="position:absolute;left:319;top:7294;width:1033;height:2" coordorigin="319,7294" coordsize="1033,0" path="m319,7294l1352,7294e" filled="f" stroked="t" strokeweight=".95232pt" strokecolor="#484848">
                <v:path arrowok="t"/>
              </v:shape>
            </v:group>
            <v:group style="position:absolute;left:1005;top:7296;width:905;height:2" coordorigin="1005,7296" coordsize="905,2">
              <v:shape style="position:absolute;left:1005;top:7296;width:905;height:2" coordorigin="1005,7296" coordsize="905,0" path="m1005,7296l1909,7296e" filled="f" stroked="t" strokeweight=".47616pt" strokecolor="#2B2B2B">
                <v:path arrowok="t"/>
              </v:shape>
            </v:group>
            <v:group style="position:absolute;left:1852;top:7294;width:5100;height:2" coordorigin="1852,7294" coordsize="5100,2">
              <v:shape style="position:absolute;left:1852;top:7294;width:5100;height:2" coordorigin="1852,7294" coordsize="5100,0" path="m1852,7294l6952,7294e" filled="f" stroked="t" strokeweight=".95232pt" strokecolor="#4B4B4B">
                <v:path arrowok="t"/>
              </v:shape>
            </v:group>
            <v:group style="position:absolute;left:6895;top:7289;width:657;height:2" coordorigin="6895,7289" coordsize="657,2">
              <v:shape style="position:absolute;left:6895;top:7289;width:657;height:2" coordorigin="6895,7289" coordsize="657,0" path="m6895,7289l7552,7289e" filled="f" stroked="t" strokeweight=".47616pt" strokecolor="#282828">
                <v:path arrowok="t"/>
              </v:shape>
            </v:group>
            <v:group style="position:absolute;left:7495;top:7289;width:1609;height:2" coordorigin="7495,7289" coordsize="1609,2">
              <v:shape style="position:absolute;left:7495;top:7289;width:1609;height:2" coordorigin="7495,7289" coordsize="1609,0" path="m7495,7289l9104,7289e" filled="f" stroked="t" strokeweight=".95232pt" strokecolor="#4F4F4F">
                <v:path arrowok="t"/>
              </v:shape>
            </v:group>
            <v:group style="position:absolute;left:9047;top:7289;width:276;height:2" coordorigin="9047,7289" coordsize="276,2">
              <v:shape style="position:absolute;left:9047;top:7289;width:276;height:2" coordorigin="9047,7289" coordsize="276,0" path="m9047,7289l9323,7289e" filled="f" stroked="t" strokeweight=".47616pt" strokecolor="#2B2B2B">
                <v:path arrowok="t"/>
              </v:shape>
            </v:group>
            <v:group style="position:absolute;left:9266;top:7289;width:2328;height:2" coordorigin="9266,7289" coordsize="2328,2">
              <v:shape style="position:absolute;left:9266;top:7289;width:2328;height:2" coordorigin="9266,7289" coordsize="2328,0" path="m9266,7289l11594,7289e" filled="f" stroked="t" strokeweight=".95232pt" strokecolor="#4F4F4F">
                <v:path arrowok="t"/>
              </v:shape>
            </v:group>
            <v:group style="position:absolute;left:319;top:7764;width:4295;height:2" coordorigin="319,7764" coordsize="4295,2">
              <v:shape style="position:absolute;left:319;top:7764;width:4295;height:2" coordorigin="319,7764" coordsize="4295,0" path="m319,7764l4614,7764e" filled="f" stroked="t" strokeweight=".95232pt" strokecolor="#4F4F4F">
                <v:path arrowok="t"/>
              </v:shape>
            </v:group>
            <v:group style="position:absolute;left:4557;top:7762;width:367;height:2" coordorigin="4557,7762" coordsize="367,2">
              <v:shape style="position:absolute;left:4557;top:7762;width:367;height:2" coordorigin="4557,7762" coordsize="367,0" path="m4557,7762l4923,7762e" filled="f" stroked="t" strokeweight=".47616pt" strokecolor="#232323">
                <v:path arrowok="t"/>
              </v:shape>
            </v:group>
            <v:group style="position:absolute;left:4866;top:7762;width:6223;height:2" coordorigin="4866,7762" coordsize="6223,2">
              <v:shape style="position:absolute;left:4866;top:7762;width:6223;height:2" coordorigin="4866,7762" coordsize="6223,0" path="m4866,7762l11090,7762e" filled="f" stroked="t" strokeweight=".95232pt" strokecolor="#4F4F4F">
                <v:path arrowok="t"/>
              </v:shape>
            </v:group>
            <v:group style="position:absolute;left:6647;top:7760;width:305;height:2" coordorigin="6647,7760" coordsize="305,2">
              <v:shape style="position:absolute;left:6647;top:7760;width:305;height:2" coordorigin="6647,7760" coordsize="305,0" path="m6647,7760l6952,7760e" filled="f" stroked="t" strokeweight=".71424pt" strokecolor="#3F3F3F">
                <v:path arrowok="t"/>
              </v:shape>
            </v:group>
            <v:group style="position:absolute;left:8271;top:7760;width:438;height:2" coordorigin="8271,7760" coordsize="438,2">
              <v:shape style="position:absolute;left:8271;top:7760;width:438;height:2" coordorigin="8271,7760" coordsize="438,0" path="m8271,7760l8709,7760e" filled="f" stroked="t" strokeweight=".71424pt" strokecolor="#4B4B4B">
                <v:path arrowok="t"/>
              </v:shape>
            </v:group>
            <v:group style="position:absolute;left:9685;top:7762;width:148;height:2" coordorigin="9685,7762" coordsize="148,2">
              <v:shape style="position:absolute;left:9685;top:7762;width:148;height:2" coordorigin="9685,7762" coordsize="148,0" path="m9685,7762l9833,7762e" filled="f" stroked="t" strokeweight=".47616pt" strokecolor="#181818">
                <v:path arrowok="t"/>
              </v:shape>
            </v:group>
            <v:group style="position:absolute;left:10956;top:7762;width:643;height:2" coordorigin="10956,7762" coordsize="643,2">
              <v:shape style="position:absolute;left:10956;top:7762;width:643;height:2" coordorigin="10956,7762" coordsize="643,0" path="m10956,7762l11599,7762e" filled="f" stroked="t" strokeweight=".47616pt" strokecolor="#282828">
                <v:path arrowok="t"/>
              </v:shape>
            </v:group>
            <v:group style="position:absolute;left:2355;top:7714;width:2;height:311" coordorigin="2355,7714" coordsize="2,311">
              <v:shape style="position:absolute;left:2355;top:7714;width:2;height:311" coordorigin="2355,7714" coordsize="0,311" path="m2355,8025l2355,7714e" filled="f" stroked="t" strokeweight=".47616pt" strokecolor="#2F2F2F">
                <v:path arrowok="t"/>
              </v:shape>
            </v:group>
            <v:group style="position:absolute;left:4909;top:7757;width:2;height:268" coordorigin="4909,7757" coordsize="2,268">
              <v:shape style="position:absolute;left:4909;top:7757;width:2;height:268" coordorigin="4909,7757" coordsize="0,268" path="m4909,8025l4909,7757e" filled="f" stroked="t" strokeweight=".47616pt" strokecolor="#383838">
                <v:path arrowok="t"/>
              </v:shape>
            </v:group>
            <v:group style="position:absolute;left:4904;top:8003;width:6695;height:2" coordorigin="4904,8003" coordsize="6695,2">
              <v:shape style="position:absolute;left:4904;top:8003;width:6695;height:2" coordorigin="4904,8003" coordsize="6695,0" path="m4904,8003l11599,8003e" filled="f" stroked="t" strokeweight=".95232pt" strokecolor="#484848">
                <v:path arrowok="t"/>
              </v:shape>
            </v:group>
            <v:group style="position:absolute;left:331;top:7968;width:2;height:3140" coordorigin="331,7968" coordsize="2,3140">
              <v:shape style="position:absolute;left:331;top:7968;width:2;height:3140" coordorigin="331,7968" coordsize="0,3140" path="m331,11108l331,7968e" filled="f" stroked="t" strokeweight=".47616pt" strokecolor="#2F2F2F">
                <v:path arrowok="t"/>
              </v:shape>
            </v:group>
            <v:group style="position:absolute;left:2357;top:7968;width:2;height:315" coordorigin="2357,7968" coordsize="2,315">
              <v:shape style="position:absolute;left:2357;top:7968;width:2;height:315" coordorigin="2357,7968" coordsize="0,315" path="m2357,8283l2357,7968e" filled="f" stroked="t" strokeweight=".47616pt" strokecolor="#0F0F0F">
                <v:path arrowok="t"/>
              </v:shape>
            </v:group>
            <v:group style="position:absolute;left:4909;top:7968;width:2;height:315" coordorigin="4909,7968" coordsize="2,315">
              <v:shape style="position:absolute;left:4909;top:7968;width:2;height:315" coordorigin="4909,7968" coordsize="0,315" path="m4909,8283l4909,7968e" filled="f" stroked="t" strokeweight=".47616pt" strokecolor="#1F1F1F">
                <v:path arrowok="t"/>
              </v:shape>
            </v:group>
            <v:group style="position:absolute;left:4904;top:8245;width:6695;height:2" coordorigin="4904,8245" coordsize="6695,2">
              <v:shape style="position:absolute;left:4904;top:8245;width:6695;height:2" coordorigin="4904,8245" coordsize="6695,0" path="m4904,8245l11599,8245e" filled="f" stroked="t" strokeweight=".95232pt" strokecolor="#484848">
                <v:path arrowok="t"/>
              </v:shape>
            </v:group>
            <v:group style="position:absolute;left:324;top:8512;width:1848;height:2" coordorigin="324,8512" coordsize="1848,2">
              <v:shape style="position:absolute;left:324;top:8512;width:1848;height:2" coordorigin="324,8512" coordsize="1848,0" path="m324,8512l2171,8512e" filled="f" stroked="t" strokeweight=".71424pt" strokecolor="#444444">
                <v:path arrowok="t"/>
              </v:shape>
            </v:group>
            <v:group style="position:absolute;left:2028;top:8515;width:900;height:2" coordorigin="2028,8515" coordsize="900,2">
              <v:shape style="position:absolute;left:2028;top:8515;width:900;height:2" coordorigin="2028,8515" coordsize="900,0" path="m2028,8515l2928,8515e" filled="f" stroked="t" strokeweight=".47616pt" strokecolor="#2F2F2F">
                <v:path arrowok="t"/>
              </v:shape>
            </v:group>
            <v:group style="position:absolute;left:2362;top:8226;width:2;height:588" coordorigin="2362,8226" coordsize="2,588">
              <v:shape style="position:absolute;left:2362;top:8226;width:2;height:588" coordorigin="2362,8226" coordsize="0,588" path="m2362,8813l2362,8226e" filled="f" stroked="t" strokeweight=".71424pt" strokecolor="#3B3B3B">
                <v:path arrowok="t"/>
              </v:shape>
            </v:group>
            <v:group style="position:absolute;left:2766;top:8510;width:6976;height:2" coordorigin="2766,8510" coordsize="6976,2">
              <v:shape style="position:absolute;left:2766;top:8510;width:6976;height:2" coordorigin="2766,8510" coordsize="6976,0" path="m2766,8510l9742,8510e" filled="f" stroked="t" strokeweight=".95232pt" strokecolor="#4B4B4B">
                <v:path arrowok="t"/>
              </v:shape>
            </v:group>
            <v:group style="position:absolute;left:4912;top:8226;width:2;height:296" coordorigin="4912,8226" coordsize="2,296">
              <v:shape style="position:absolute;left:4912;top:8226;width:2;height:296" coordorigin="4912,8226" coordsize="0,296" path="m4912,8522l4912,8226e" filled="f" stroked="t" strokeweight=".71424pt" strokecolor="#383838">
                <v:path arrowok="t"/>
              </v:shape>
            </v:group>
            <v:group style="position:absolute;left:9685;top:8508;width:148;height:2" coordorigin="9685,8508" coordsize="148,2">
              <v:shape style="position:absolute;left:9685;top:8508;width:148;height:2" coordorigin="9685,8508" coordsize="148,0" path="m9685,8508l9833,8508e" filled="f" stroked="t" strokeweight=".47616pt" strokecolor="#0F0F0F">
                <v:path arrowok="t"/>
              </v:shape>
            </v:group>
            <v:group style="position:absolute;left:9776;top:8510;width:1828;height:2" coordorigin="9776,8510" coordsize="1828,2">
              <v:shape style="position:absolute;left:9776;top:8510;width:1828;height:2" coordorigin="9776,8510" coordsize="1828,0" path="m9776,8510l11604,8510e" filled="f" stroked="t" strokeweight=".95232pt" strokecolor="#484848">
                <v:path arrowok="t"/>
              </v:shape>
            </v:group>
            <v:group style="position:absolute;left:11602;top:6825;width:2;height:3446" coordorigin="11602,6825" coordsize="2,3446">
              <v:shape style="position:absolute;left:11602;top:6825;width:2;height:3446" coordorigin="11602,6825" coordsize="0,3446" path="m11602,10271l11602,6825e" filled="f" stroked="t" strokeweight=".47616pt" strokecolor="#444444">
                <v:path arrowok="t"/>
              </v:shape>
            </v:group>
            <v:group style="position:absolute;left:2362;top:8732;width:2;height:287" coordorigin="2362,8732" coordsize="2,287">
              <v:shape style="position:absolute;left:2362;top:8732;width:2;height:287" coordorigin="2362,8732" coordsize="0,287" path="m2362,9019l2362,8732e" filled="f" stroked="t" strokeweight=".47616pt" strokecolor="#282828">
                <v:path arrowok="t"/>
              </v:shape>
            </v:group>
            <v:group style="position:absolute;left:329;top:9320;width:1414;height:2" coordorigin="329,9320" coordsize="1414,2">
              <v:shape style="position:absolute;left:329;top:9320;width:1414;height:2" coordorigin="329,9320" coordsize="1414,0" path="m329,9320l1743,9320e" filled="f" stroked="t" strokeweight=".95232pt" strokecolor="#484848">
                <v:path arrowok="t"/>
              </v:shape>
            </v:group>
            <v:group style="position:absolute;left:1686;top:9320;width:224;height:2" coordorigin="1686,9320" coordsize="224,2">
              <v:shape style="position:absolute;left:1686;top:9320;width:224;height:2" coordorigin="1686,9320" coordsize="224,0" path="m1686,9320l1909,9320e" filled="f" stroked="t" strokeweight=".47616pt" strokecolor="#1F1F1F">
                <v:path arrowok="t"/>
              </v:shape>
            </v:group>
            <v:group style="position:absolute;left:2374;top:8775;width:2;height:2447" coordorigin="2374,8775" coordsize="2,2447">
              <v:shape style="position:absolute;left:2374;top:8775;width:2;height:2447" coordorigin="2374,8775" coordsize="0,2447" path="m2374,11222l2374,8775e" filled="f" stroked="t" strokeweight=".95232pt" strokecolor="#4B4B4B">
                <v:path arrowok="t"/>
              </v:shape>
            </v:group>
            <v:group style="position:absolute;left:1852;top:9320;width:3685;height:2" coordorigin="1852,9320" coordsize="3685,2">
              <v:shape style="position:absolute;left:1852;top:9320;width:3685;height:2" coordorigin="1852,9320" coordsize="3685,0" path="m1852,9320l5538,9320e" filled="f" stroked="t" strokeweight=".95232pt" strokecolor="#4B4B4B">
                <v:path arrowok="t"/>
              </v:shape>
            </v:group>
            <v:group style="position:absolute;left:5481;top:9315;width:414;height:2" coordorigin="5481,9315" coordsize="414,2">
              <v:shape style="position:absolute;left:5481;top:9315;width:414;height:2" coordorigin="5481,9315" coordsize="414,0" path="m5481,9315l5895,9315e" filled="f" stroked="t" strokeweight=".47616pt" strokecolor="#1C1C1C">
                <v:path arrowok="t"/>
              </v:shape>
            </v:group>
            <v:group style="position:absolute;left:5838;top:9313;width:2028;height:2" coordorigin="5838,9313" coordsize="2028,2">
              <v:shape style="position:absolute;left:5838;top:9313;width:2028;height:2" coordorigin="5838,9313" coordsize="2028,0" path="m5838,9313l7866,9313e" filled="f" stroked="t" strokeweight=".95232pt" strokecolor="#4B4B4B">
                <v:path arrowok="t"/>
              </v:shape>
            </v:group>
            <v:group style="position:absolute;left:7752;top:9313;width:576;height:2" coordorigin="7752,9313" coordsize="576,2">
              <v:shape style="position:absolute;left:7752;top:9313;width:576;height:2" coordorigin="7752,9313" coordsize="576,0" path="m7752,9313l8328,9313e" filled="f" stroked="t" strokeweight=".47616pt" strokecolor="#2B2B2B">
                <v:path arrowok="t"/>
              </v:shape>
            </v:group>
            <v:group style="position:absolute;left:8271;top:9313;width:1186;height:2" coordorigin="8271,9313" coordsize="1186,2">
              <v:shape style="position:absolute;left:8271;top:9313;width:1186;height:2" coordorigin="8271,9313" coordsize="1186,0" path="m8271,9313l9457,9313e" filled="f" stroked="t" strokeweight=".95232pt" strokecolor="#4B4B4B">
                <v:path arrowok="t"/>
              </v:shape>
            </v:group>
            <v:group style="position:absolute;left:9266;top:9313;width:476;height:2" coordorigin="9266,9313" coordsize="476,2">
              <v:shape style="position:absolute;left:9266;top:9313;width:476;height:2" coordorigin="9266,9313" coordsize="476,0" path="m9266,9313l9742,9313e" filled="f" stroked="t" strokeweight=".47616pt" strokecolor="#282828">
                <v:path arrowok="t"/>
              </v:shape>
            </v:group>
            <v:group style="position:absolute;left:9685;top:9311;width:148;height:2" coordorigin="9685,9311" coordsize="148,2">
              <v:shape style="position:absolute;left:9685;top:9311;width:148;height:2" coordorigin="9685,9311" coordsize="148,0" path="m9685,9311l9833,9311e" filled="f" stroked="t" strokeweight=".47616pt" strokecolor="#0C0C0C">
                <v:path arrowok="t"/>
              </v:shape>
            </v:group>
            <v:group style="position:absolute;left:9776;top:9311;width:762;height:2" coordorigin="9776,9311" coordsize="762,2">
              <v:shape style="position:absolute;left:9776;top:9311;width:762;height:2" coordorigin="9776,9311" coordsize="762,0" path="m9776,9311l10537,9311e" filled="f" stroked="t" strokeweight=".71424pt" strokecolor="#383838">
                <v:path arrowok="t"/>
              </v:shape>
            </v:group>
            <v:group style="position:absolute;left:10171;top:9308;width:1438;height:2" coordorigin="10171,9308" coordsize="1438,2">
              <v:shape style="position:absolute;left:10171;top:9308;width:1438;height:2" coordorigin="10171,9308" coordsize="1438,0" path="m10171,9308l11609,9308e" filled="f" stroked="t" strokeweight=".95232pt" strokecolor="#4B4B4B">
                <v:path arrowok="t"/>
              </v:shape>
            </v:group>
            <v:group style="position:absolute;left:343;top:9263;width:2;height:1539" coordorigin="343,9263" coordsize="2,1539">
              <v:shape style="position:absolute;left:343;top:9263;width:2;height:1539" coordorigin="343,9263" coordsize="0,1539" path="m343,10802l343,9263e" filled="f" stroked="t" strokeweight=".95232pt" strokecolor="#4B4B4B">
                <v:path arrowok="t"/>
              </v:shape>
            </v:group>
            <v:group style="position:absolute;left:333;top:10247;width:11280;height:2" coordorigin="333,10247" coordsize="11280,2">
              <v:shape style="position:absolute;left:333;top:10247;width:11280;height:2" coordorigin="333,10247" coordsize="11280,0" path="m333,10247l11614,10247e" filled="f" stroked="t" strokeweight=".95232pt" strokecolor="#4B4B4B">
                <v:path arrowok="t"/>
              </v:shape>
            </v:group>
            <v:group style="position:absolute;left:338;top:10489;width:4276;height:2" coordorigin="338,10489" coordsize="4276,2">
              <v:shape style="position:absolute;left:338;top:10489;width:4276;height:2" coordorigin="338,10489" coordsize="4276,0" path="m338,10489l4614,10489e" filled="f" stroked="t" strokeweight=".95232pt" strokecolor="#484848">
                <v:path arrowok="t"/>
              </v:shape>
            </v:group>
            <v:group style="position:absolute;left:4557;top:10484;width:981;height:2" coordorigin="4557,10484" coordsize="981,2">
              <v:shape style="position:absolute;left:4557;top:10484;width:981;height:2" coordorigin="4557,10484" coordsize="981,0" path="m4557,10484l5538,10484e" filled="f" stroked="t" strokeweight=".47616pt" strokecolor="#2F2F2F">
                <v:path arrowok="t"/>
              </v:shape>
            </v:group>
            <v:group style="position:absolute;left:5214;top:10484;width:5323;height:2" coordorigin="5214,10484" coordsize="5323,2">
              <v:shape style="position:absolute;left:5214;top:10484;width:5323;height:2" coordorigin="5214,10484" coordsize="5323,0" path="m5214,10484l10537,10484e" filled="f" stroked="t" strokeweight=".95232pt" strokecolor="#4B4B4B">
                <v:path arrowok="t"/>
              </v:shape>
            </v:group>
            <v:group style="position:absolute;left:9047;top:10484;width:276;height:2" coordorigin="9047,10484" coordsize="276,2">
              <v:shape style="position:absolute;left:9047;top:10484;width:276;height:2" coordorigin="9047,10484" coordsize="276,0" path="m9047,10484l9323,10484e" filled="f" stroked="t" strokeweight="1.190400pt" strokecolor="#676767">
                <v:path arrowok="t"/>
              </v:shape>
            </v:group>
            <v:group style="position:absolute;left:10480;top:10479;width:533;height:2" coordorigin="10480,10479" coordsize="533,2">
              <v:shape style="position:absolute;left:10480;top:10479;width:533;height:2" coordorigin="10480,10479" coordsize="533,0" path="m10480,10479l11014,10479e" filled="f" stroked="t" strokeweight=".47616pt" strokecolor="#383838">
                <v:path arrowok="t"/>
              </v:shape>
            </v:group>
            <v:group style="position:absolute;left:10956;top:10482;width:657;height:2" coordorigin="10956,10482" coordsize="657,2">
              <v:shape style="position:absolute;left:10956;top:10482;width:657;height:2" coordorigin="10956,10482" coordsize="657,0" path="m10956,10482l11614,10482e" filled="f" stroked="t" strokeweight=".95232pt" strokecolor="#4B4B4B">
                <v:path arrowok="t"/>
              </v:shape>
            </v:group>
            <v:group style="position:absolute;left:11609;top:9516;width:2;height:1706" coordorigin="11609,9516" coordsize="2,1706">
              <v:shape style="position:absolute;left:11609;top:9516;width:2;height:1706" coordorigin="11609,9516" coordsize="0,1706" path="m11609,11222l11609,9516e" filled="f" stroked="t" strokeweight=".71424pt" strokecolor="#484848">
                <v:path arrowok="t"/>
              </v:shape>
            </v:group>
            <v:group style="position:absolute;left:2057;top:10768;width:843;height:2" coordorigin="2057,10768" coordsize="843,2">
              <v:shape style="position:absolute;left:2057;top:10768;width:843;height:2" coordorigin="2057,10768" coordsize="843,0" path="m2057,10768l2900,10768e" filled="f" stroked="t" strokeweight=".23808pt" strokecolor="#4B4B4B">
                <v:path arrowok="t"/>
              </v:shape>
            </v:group>
            <v:group style="position:absolute;left:3166;top:10792;width:143;height:2" coordorigin="3166,10792" coordsize="143,2">
              <v:shape style="position:absolute;left:3166;top:10792;width:143;height:2" coordorigin="3166,10792" coordsize="143,0" path="m3166,10792l3309,10792e" filled="f" stroked="t" strokeweight=".71424pt" strokecolor="#232323">
                <v:path arrowok="t"/>
              </v:shape>
            </v:group>
            <v:group style="position:absolute;left:3281;top:10768;width:8304;height:2" coordorigin="3281,10768" coordsize="8304,2">
              <v:shape style="position:absolute;left:3281;top:10768;width:8304;height:2" coordorigin="3281,10768" coordsize="8304,0" path="m3281,10768l11585,10768e" filled="f" stroked="t" strokeweight=".23808pt" strokecolor="#000000">
                <v:path arrowok="t"/>
              </v:shape>
            </v:group>
            <v:group style="position:absolute;left:348;top:10740;width:2;height:3647" coordorigin="348,10740" coordsize="2,3647">
              <v:shape style="position:absolute;left:348;top:10740;width:2;height:3647" coordorigin="348,10740" coordsize="0,3647" path="m348,14386l348,10740e" filled="f" stroked="t" strokeweight=".47616pt" strokecolor="#343434">
                <v:path arrowok="t"/>
              </v:shape>
            </v:group>
            <v:group style="position:absolute;left:343;top:11203;width:5219;height:2" coordorigin="343,11203" coordsize="5219,2">
              <v:shape style="position:absolute;left:343;top:11203;width:5219;height:2" coordorigin="343,11203" coordsize="5219,0" path="m343,11203l5562,11203e" filled="f" stroked="t" strokeweight=".95232pt" strokecolor="#4F4F4F">
                <v:path arrowok="t"/>
              </v:shape>
            </v:group>
            <v:group style="position:absolute;left:5466;top:11196;width:771;height:2" coordorigin="5466,11196" coordsize="771,2">
              <v:shape style="position:absolute;left:5466;top:11196;width:771;height:2" coordorigin="5466,11196" coordsize="771,0" path="m5466,11196l6238,11196e" filled="f" stroked="t" strokeweight=".47616pt" strokecolor="#3F3F3F">
                <v:path arrowok="t"/>
              </v:shape>
            </v:group>
            <v:group style="position:absolute;left:5800;top:11194;width:5814;height:2" coordorigin="5800,11194" coordsize="5814,2">
              <v:shape style="position:absolute;left:5800;top:11194;width:5814;height:2" coordorigin="5800,11194" coordsize="5814,0" path="m5800,11194l11614,11194e" filled="f" stroked="t" strokeweight=".95232pt" strokecolor="#4F4F4F">
                <v:path arrowok="t"/>
              </v:shape>
            </v:group>
            <v:group style="position:absolute;left:343;top:11449;width:1805;height:2" coordorigin="343,11449" coordsize="1805,2">
              <v:shape style="position:absolute;left:343;top:11449;width:1805;height:2" coordorigin="343,11449" coordsize="1805,0" path="m343,11449l2147,11449e" filled="f" stroked="t" strokeweight=".95232pt" strokecolor="#484848">
                <v:path arrowok="t"/>
              </v:shape>
            </v:group>
            <v:group style="position:absolute;left:2028;top:11449;width:376;height:2" coordorigin="2028,11449" coordsize="376,2">
              <v:shape style="position:absolute;left:2028;top:11449;width:376;height:2" coordorigin="2028,11449" coordsize="376,0" path="m2028,11449l2405,11449e" filled="f" stroked="t" strokeweight=".47616pt" strokecolor="#2F2F2F">
                <v:path arrowok="t"/>
              </v:shape>
            </v:group>
            <v:group style="position:absolute;left:2383;top:10821;width:2;height:1377" coordorigin="2383,10821" coordsize="2,1377">
              <v:shape style="position:absolute;left:2383;top:10821;width:2;height:1377" coordorigin="2383,10821" coordsize="0,1377" path="m2383,12197l2383,10821e" filled="f" stroked="t" strokeweight=".95232pt" strokecolor="#484848">
                <v:path arrowok="t"/>
              </v:shape>
            </v:group>
            <v:group style="position:absolute;left:2328;top:11440;width:7100;height:2" coordorigin="2328,11440" coordsize="7100,2">
              <v:shape style="position:absolute;left:2328;top:11440;width:7100;height:2" coordorigin="2328,11440" coordsize="7100,0" path="m2328,11440l9428,11440e" filled="f" stroked="t" strokeweight=".95232pt" strokecolor="#4B4B4B">
                <v:path arrowok="t"/>
              </v:shape>
            </v:group>
            <v:group style="position:absolute;left:9266;top:11435;width:476;height:2" coordorigin="9266,11435" coordsize="476,2">
              <v:shape style="position:absolute;left:9266;top:11435;width:476;height:2" coordorigin="9266,11435" coordsize="476,0" path="m9266,11435l9742,11435e" filled="f" stroked="t" strokeweight=".47616pt" strokecolor="#2B2B2B">
                <v:path arrowok="t"/>
              </v:shape>
            </v:group>
            <v:group style="position:absolute;left:9685;top:11435;width:1424;height:2" coordorigin="9685,11435" coordsize="1424,2">
              <v:shape style="position:absolute;left:9685;top:11435;width:1424;height:2" coordorigin="9685,11435" coordsize="1424,0" path="m9685,11435l11109,11435e" filled="f" stroked="t" strokeweight=".95232pt" strokecolor="#575757">
                <v:path arrowok="t"/>
              </v:shape>
            </v:group>
            <v:group style="position:absolute;left:10956;top:11433;width:657;height:2" coordorigin="10956,11433" coordsize="657,2">
              <v:shape style="position:absolute;left:10956;top:11433;width:657;height:2" coordorigin="10956,11433" coordsize="657,0" path="m10956,11433l11614,11433e" filled="f" stroked="t" strokeweight=".47616pt" strokecolor="#2F2F2F">
                <v:path arrowok="t"/>
              </v:shape>
            </v:group>
            <v:group style="position:absolute;left:11611;top:11146;width:2;height:339" coordorigin="11611,11146" coordsize="2,339">
              <v:shape style="position:absolute;left:11611;top:11146;width:2;height:339" coordorigin="11611,11146" coordsize="0,339" path="m11611,11485l11611,11146e" filled="f" stroked="t" strokeweight=".47616pt" strokecolor="#2B2B2B">
                <v:path arrowok="t"/>
              </v:shape>
            </v:group>
            <v:group style="position:absolute;left:333;top:11810;width:5176;height:2" coordorigin="333,11810" coordsize="5176,2">
              <v:shape style="position:absolute;left:333;top:11810;width:5176;height:2" coordorigin="333,11810" coordsize="5176,0" path="m333,11810l5509,11810e" filled="f" stroked="t" strokeweight=".23808pt" strokecolor="#444444">
                <v:path arrowok="t"/>
              </v:shape>
            </v:group>
            <v:group style="position:absolute;left:1033;top:11437;width:2;height:378" coordorigin="1033,11437" coordsize="2,378">
              <v:shape style="position:absolute;left:1033;top:11437;width:2;height:378" coordorigin="1033,11437" coordsize="0,378" path="m1033,11815l1033,11437e" filled="f" stroked="t" strokeweight=".23808pt" strokecolor="#545454">
                <v:path arrowok="t"/>
              </v:shape>
            </v:group>
            <v:group style="position:absolute;left:1712;top:11437;width:2;height:760" coordorigin="1712,11437" coordsize="2,760">
              <v:shape style="position:absolute;left:1712;top:11437;width:2;height:760" coordorigin="1712,11437" coordsize="0,760" path="m1712,12197l1712,11437e" filled="f" stroked="t" strokeweight=".71424pt" strokecolor="#2B2B2B">
                <v:path arrowok="t"/>
              </v:shape>
            </v:group>
            <v:group style="position:absolute;left:5509;top:11810;width:1414;height:2" coordorigin="5509,11810" coordsize="1414,2">
              <v:shape style="position:absolute;left:5509;top:11810;width:1414;height:2" coordorigin="5509,11810" coordsize="1414,0" path="m5509,11810l6923,11810e" filled="f" stroked="t" strokeweight=".23808pt" strokecolor="#000000">
                <v:path arrowok="t"/>
              </v:shape>
            </v:group>
            <v:group style="position:absolute;left:6923;top:11810;width:600;height:2" coordorigin="6923,11810" coordsize="600,2">
              <v:shape style="position:absolute;left:6923;top:11810;width:600;height:2" coordorigin="6923,11810" coordsize="600,0" path="m6923,11810l7523,11810e" filled="f" stroked="t" strokeweight=".23808pt" strokecolor="#575757">
                <v:path arrowok="t"/>
              </v:shape>
            </v:group>
            <v:group style="position:absolute;left:7376;top:11423;width:2;height:1773" coordorigin="7376,11423" coordsize="2,1773">
              <v:shape style="position:absolute;left:7376;top:11423;width:2;height:1773" coordorigin="7376,11423" coordsize="0,1773" path="m7376,13196l7376,11423e" filled="f" stroked="t" strokeweight=".95232pt" strokecolor="#4F4F4F">
                <v:path arrowok="t"/>
              </v:shape>
            </v:group>
            <v:group style="position:absolute;left:7523;top:11810;width:1157;height:2" coordorigin="7523,11810" coordsize="1157,2">
              <v:shape style="position:absolute;left:7523;top:11810;width:1157;height:2" coordorigin="7523,11810" coordsize="1157,0" path="m7523,11810l8680,11810e" filled="f" stroked="t" strokeweight=".23808pt" strokecolor="#000000">
                <v:path arrowok="t"/>
              </v:shape>
            </v:group>
            <v:group style="position:absolute;left:8680;top:11810;width:1828;height:2" coordorigin="8680,11810" coordsize="1828,2">
              <v:shape style="position:absolute;left:8680;top:11810;width:1828;height:2" coordorigin="8680,11810" coordsize="1828,0" path="m8680,11810l10509,11810e" filled="f" stroked="t" strokeweight=".23808pt" strokecolor="#B8B8B8">
                <v:path arrowok="t"/>
              </v:shape>
            </v:group>
            <v:group style="position:absolute;left:10509;top:11810;width:1076;height:2" coordorigin="10509,11810" coordsize="1076,2">
              <v:shape style="position:absolute;left:10509;top:11810;width:1076;height:2" coordorigin="10509,11810" coordsize="1076,0" path="m10509,11810l11585,11810e" filled="f" stroked="t" strokeweight=".23808pt" strokecolor="#000000">
                <v:path arrowok="t"/>
              </v:shape>
            </v:group>
            <v:group style="position:absolute;left:11611;top:11409;width:2;height:1969" coordorigin="11611,11409" coordsize="2,1969">
              <v:shape style="position:absolute;left:11611;top:11409;width:2;height:1969" coordorigin="11611,11409" coordsize="0,1969" path="m11611,13378l11611,11409e" filled="f" stroked="t" strokeweight=".47616pt" strokecolor="#444444">
                <v:path arrowok="t"/>
              </v:shape>
            </v:group>
            <v:group style="position:absolute;left:1033;top:11810;width:2;height:1816" coordorigin="1033,11810" coordsize="2,1816">
              <v:shape style="position:absolute;left:1033;top:11810;width:2;height:1816" coordorigin="1033,11810" coordsize="0,1816" path="m1033,13627l1033,11810e" filled="f" stroked="t" strokeweight=".23808pt" strokecolor="#000000">
                <v:path arrowok="t"/>
              </v:shape>
            </v:group>
            <v:group style="position:absolute;left:11580;top:11810;width:2;height:3809" coordorigin="11580,11810" coordsize="2,3809">
              <v:shape style="position:absolute;left:11580;top:11810;width:2;height:3809" coordorigin="11580,11810" coordsize="0,3809" path="m11580,15620l11580,11810e" filled="f" stroked="t" strokeweight=".23808pt" strokecolor="#000000">
                <v:path arrowok="t"/>
              </v:shape>
            </v:group>
            <v:group style="position:absolute;left:357;top:11805;width:2;height:4665" coordorigin="357,11805" coordsize="2,4665">
              <v:shape style="position:absolute;left:357;top:11805;width:2;height:4665" coordorigin="357,11805" coordsize="0,4665" path="m357,16470l357,11805e" filled="f" stroked="t" strokeweight=".47616pt" strokecolor="#3B3B3B">
                <v:path arrowok="t"/>
              </v:shape>
            </v:group>
            <v:group style="position:absolute;left:1714;top:12140;width:2;height:287" coordorigin="1714,12140" coordsize="2,287">
              <v:shape style="position:absolute;left:1714;top:12140;width:2;height:287" coordorigin="1714,12140" coordsize="0,287" path="m1714,12427l1714,12140e" filled="f" stroked="t" strokeweight=".47616pt" strokecolor="#080808">
                <v:path arrowok="t"/>
              </v:shape>
            </v:group>
            <v:group style="position:absolute;left:2386;top:12140;width:2;height:287" coordorigin="2386,12140" coordsize="2,287">
              <v:shape style="position:absolute;left:2386;top:12140;width:2;height:287" coordorigin="2386,12140" coordsize="0,287" path="m2386,12427l2386,12140e" filled="f" stroked="t" strokeweight=".71424pt" strokecolor="#2B2B2B">
                <v:path arrowok="t"/>
              </v:shape>
            </v:group>
            <v:group style="position:absolute;left:1717;top:12369;width:2;height:626" coordorigin="1717,12369" coordsize="2,626">
              <v:shape style="position:absolute;left:1717;top:12369;width:2;height:626" coordorigin="1717,12369" coordsize="0,626" path="m1717,12996l1717,12369e" filled="f" stroked="t" strokeweight=".71424pt" strokecolor="#2B2B2B">
                <v:path arrowok="t"/>
              </v:shape>
            </v:group>
            <v:group style="position:absolute;left:2390;top:12293;width:2;height:2447" coordorigin="2390,12293" coordsize="2,2447">
              <v:shape style="position:absolute;left:2390;top:12293;width:2;height:2447" coordorigin="2390,12293" coordsize="0,2447" path="m2390,14740l2390,12293e" filled="f" stroked="t" strokeweight=".95232pt" strokecolor="#4F4F4F">
                <v:path arrowok="t"/>
              </v:shape>
            </v:group>
            <v:group style="position:absolute;left:1719;top:12938;width:2;height:258" coordorigin="1719,12938" coordsize="2,258">
              <v:shape style="position:absolute;left:1719;top:12938;width:2;height:258" coordorigin="1719,12938" coordsize="0,258" path="m1719,13196l1719,12938e" filled="f" stroked="t" strokeweight=".47616pt" strokecolor="#0C0C0C">
                <v:path arrowok="t"/>
              </v:shape>
            </v:group>
            <v:group style="position:absolute;left:1721;top:13139;width:2;height:516" coordorigin="1721,13139" coordsize="2,516">
              <v:shape style="position:absolute;left:1721;top:13139;width:2;height:516" coordorigin="1721,13139" coordsize="0,516" path="m1721,13655l1721,13139e" filled="f" stroked="t" strokeweight=".71424pt" strokecolor="#343434">
                <v:path arrowok="t"/>
              </v:shape>
            </v:group>
            <v:group style="position:absolute;left:333;top:13822;width:705;height:2" coordorigin="333,13822" coordsize="705,2">
              <v:shape style="position:absolute;left:333;top:13822;width:705;height:2" coordorigin="333,13822" coordsize="705,0" path="m333,13822l1038,13822e" filled="f" stroked="t" strokeweight=".23808pt" strokecolor="#2F2F2F">
                <v:path arrowok="t"/>
              </v:shape>
            </v:group>
            <v:group style="position:absolute;left:1033;top:13627;width:2;height:201" coordorigin="1033,13627" coordsize="2,201">
              <v:shape style="position:absolute;left:1033;top:13627;width:2;height:201" coordorigin="1033,13627" coordsize="0,201" path="m1033,13827l1033,13627e" filled="f" stroked="t" strokeweight=".23808pt" strokecolor="#545454">
                <v:path arrowok="t"/>
              </v:shape>
            </v:group>
            <v:group style="position:absolute;left:1033;top:13822;width:690;height:2" coordorigin="1033,13822" coordsize="690,2">
              <v:shape style="position:absolute;left:1033;top:13822;width:690;height:2" coordorigin="1033,13822" coordsize="690,0" path="m1033,13822l1724,13822e" filled="f" stroked="t" strokeweight=".23808pt" strokecolor="#181818">
                <v:path arrowok="t"/>
              </v:shape>
            </v:group>
            <v:group style="position:absolute;left:1731;top:11533;width:2;height:4928" coordorigin="1731,11533" coordsize="2,4928">
              <v:shape style="position:absolute;left:1731;top:11533;width:2;height:4928" coordorigin="1731,11533" coordsize="0,4928" path="m1731,16461l1731,11533e" filled="f" stroked="t" strokeweight=".71424pt" strokecolor="#383838">
                <v:path arrowok="t"/>
              </v:shape>
            </v:group>
            <v:group style="position:absolute;left:1705;top:13822;width:176;height:2" coordorigin="1705,13822" coordsize="176,2">
              <v:shape style="position:absolute;left:1705;top:13822;width:176;height:2" coordorigin="1705,13822" coordsize="176,0" path="m1705,13822l1881,13822e" filled="f" stroked="t" strokeweight=".23808pt" strokecolor="#3F3F3F">
                <v:path arrowok="t"/>
              </v:shape>
            </v:group>
            <v:group style="position:absolute;left:1881;top:13822;width:495;height:2" coordorigin="1881,13822" coordsize="495,2">
              <v:shape style="position:absolute;left:1881;top:13822;width:495;height:2" coordorigin="1881,13822" coordsize="495,0" path="m1881,13822l2376,13822e" filled="f" stroked="t" strokeweight=".23808pt" strokecolor="#000000">
                <v:path arrowok="t"/>
              </v:shape>
            </v:group>
            <v:group style="position:absolute;left:362;top:13794;width:2;height:301" coordorigin="362,13794" coordsize="2,301">
              <v:shape style="position:absolute;left:362;top:13794;width:2;height:301" coordorigin="362,13794" coordsize="0,301" path="m362,14095l362,13794e" filled="f" stroked="t" strokeweight=".47616pt" strokecolor="#232323">
                <v:path arrowok="t"/>
              </v:shape>
            </v:group>
            <v:group style="position:absolute;left:1033;top:13822;width:2;height:2619" coordorigin="1033,13822" coordsize="2,2619">
              <v:shape style="position:absolute;left:1033;top:13822;width:2;height:2619" coordorigin="1033,13822" coordsize="0,2619" path="m1033,16442l1033,13822e" filled="f" stroked="t" strokeweight=".23808pt" strokecolor="#000000">
                <v:path arrowok="t"/>
              </v:shape>
            </v:group>
            <v:group style="position:absolute;left:1728;top:13794;width:2;height:612" coordorigin="1728,13794" coordsize="2,612">
              <v:shape style="position:absolute;left:1728;top:13794;width:2;height:612" coordorigin="1728,13794" coordsize="0,612" path="m1728,14406l1728,13794e" filled="f" stroked="t" strokeweight=".95232pt" strokecolor="#4B4B4B">
                <v:path arrowok="t"/>
              </v:shape>
            </v:group>
            <v:group style="position:absolute;left:2397;top:14277;width:2;height:473" coordorigin="2397,14277" coordsize="2,473">
              <v:shape style="position:absolute;left:2397;top:14277;width:2;height:473" coordorigin="2397,14277" coordsize="0,473" path="m2397,14750l2397,14277e" filled="f" stroked="t" strokeweight=".71424pt" strokecolor="#4F4F4F">
                <v:path arrowok="t"/>
              </v:shape>
            </v:group>
            <v:group style="position:absolute;left:364;top:14530;width:2;height:531" coordorigin="364,14530" coordsize="2,531">
              <v:shape style="position:absolute;left:364;top:14530;width:2;height:531" coordorigin="364,14530" coordsize="0,531" path="m364,15060l364,14530e" filled="f" stroked="t" strokeweight=".47616pt" strokecolor="#1C1C1C">
                <v:path arrowok="t"/>
              </v:shape>
            </v:group>
            <v:group style="position:absolute;left:1728;top:14530;width:2;height:531" coordorigin="1728,14530" coordsize="2,531">
              <v:shape style="position:absolute;left:1728;top:14530;width:2;height:531" coordorigin="1728,14530" coordsize="0,531" path="m1728,15060l1728,14530e" filled="f" stroked="t" strokeweight=".47616pt" strokecolor="#131313">
                <v:path arrowok="t"/>
              </v:shape>
            </v:group>
            <v:group style="position:absolute;left:2395;top:14692;width:2;height:148" coordorigin="2395,14692" coordsize="2,148">
              <v:shape style="position:absolute;left:2395;top:14692;width:2;height:148" coordorigin="2395,14692" coordsize="0,148" path="m2395,14841l2395,14692e" filled="f" stroked="t" strokeweight=".47616pt" strokecolor="#1C1C1C">
                <v:path arrowok="t"/>
              </v:shape>
            </v:group>
            <v:group style="position:absolute;left:2397;top:14783;width:2;height:631" coordorigin="2397,14783" coordsize="2,631">
              <v:shape style="position:absolute;left:2397;top:14783;width:2;height:631" coordorigin="2397,14783" coordsize="0,631" path="m2397,15414l2397,14783e" filled="f" stroked="t" strokeweight=".71424pt" strokecolor="#34383B">
                <v:path arrowok="t"/>
              </v:shape>
            </v:group>
            <v:group style="position:absolute;left:364;top:15003;width:2;height:411" coordorigin="364,15003" coordsize="2,411">
              <v:shape style="position:absolute;left:364;top:15003;width:2;height:411" coordorigin="364,15003" coordsize="0,411" path="m364,15414l364,15003e" filled="f" stroked="t" strokeweight=".71424pt" strokecolor="#3B3B3B">
                <v:path arrowok="t"/>
              </v:shape>
            </v:group>
            <v:group style="position:absolute;left:1733;top:15357;width:2;height:292" coordorigin="1733,15357" coordsize="2,292">
              <v:shape style="position:absolute;left:1733;top:15357;width:2;height:292" coordorigin="1733,15357" coordsize="0,292" path="m1733,15648l1733,15357e" filled="f" stroked="t" strokeweight=".47616pt" strokecolor="#181818">
                <v:path arrowok="t"/>
              </v:shape>
            </v:group>
            <v:group style="position:absolute;left:2397;top:15357;width:2;height:292" coordorigin="2397,15357" coordsize="2,292">
              <v:shape style="position:absolute;left:2397;top:15357;width:2;height:292" coordorigin="2397,15357" coordsize="0,292" path="m2397,15648l2397,15357e" filled="f" stroked="t" strokeweight=".23808pt" strokecolor="#1F1F1F">
                <v:path arrowok="t"/>
              </v:shape>
            </v:group>
            <v:group style="position:absolute;left:362;top:15361;width:2;height:1109" coordorigin="362,15361" coordsize="2,1109">
              <v:shape style="position:absolute;left:362;top:15361;width:2;height:1109" coordorigin="362,15361" coordsize="0,1109" path="m362,16470l362,15361e" filled="f" stroked="t" strokeweight=".95232pt" strokecolor="#606060">
                <v:path arrowok="t"/>
              </v:shape>
            </v:group>
            <v:group style="position:absolute;left:2397;top:15591;width:2;height:870" coordorigin="2397,15591" coordsize="2,870">
              <v:shape style="position:absolute;left:2397;top:15591;width:2;height:870" coordorigin="2397,15591" coordsize="0,870" path="m2397,16461l2397,15591e" filled="f" stroked="t" strokeweight=".47616pt" strokecolor="#3F3F3F">
                <v:path arrowok="t"/>
              </v:shape>
            </v:group>
            <v:group style="position:absolute;left:2871;top:16451;width:1947;height:2" coordorigin="2871,16451" coordsize="1947,2">
              <v:shape style="position:absolute;left:2871;top:16451;width:1947;height:2" coordorigin="2871,16451" coordsize="1947,0" path="m2871,16451l4819,16451e" filled="f" stroked="t" strokeweight=".95232pt" strokecolor="#646464">
                <v:path arrowok="t"/>
              </v:shape>
            </v:group>
            <v:group style="position:absolute;left:362;top:16449;width:4457;height:2" coordorigin="362,16449" coordsize="4457,2">
              <v:shape style="position:absolute;left:362;top:16449;width:4457;height:2" coordorigin="362,16449" coordsize="4457,0" path="m362,16449l4819,16449e" filled="f" stroked="t" strokeweight=".95232pt" strokecolor="#676767">
                <v:path arrowok="t"/>
              </v:shape>
            </v:group>
            <v:group style="position:absolute;left:5509;top:13497;width:2271;height:2" coordorigin="5509,13497" coordsize="2271,2">
              <v:shape style="position:absolute;left:5509;top:13497;width:2271;height:2" coordorigin="5509,13497" coordsize="2271,0" path="m5509,13497l7780,13497e" filled="f" stroked="t" strokeweight=".23808pt" strokecolor="#7780BF">
                <v:path arrowok="t"/>
              </v:shape>
            </v:group>
            <v:group style="position:absolute;left:7388;top:13411;width:2;height:440" coordorigin="7388,13411" coordsize="2,440">
              <v:shape style="position:absolute;left:7388;top:13411;width:2;height:440" coordorigin="7388,13411" coordsize="0,440" path="m7388,13851l7388,13411e" filled="f" stroked="t" strokeweight=".71424pt" strokecolor="#3B3B3B">
                <v:path arrowok="t"/>
              </v:shape>
            </v:group>
            <v:group style="position:absolute;left:7390;top:13794;width:2;height:301" coordorigin="7390,13794" coordsize="2,301">
              <v:shape style="position:absolute;left:7390;top:13794;width:2;height:301" coordorigin="7390,13794" coordsize="0,301" path="m7390,14095l7390,13794e" filled="f" stroked="t" strokeweight=".47616pt" strokecolor="#1C1C1C">
                <v:path arrowok="t"/>
              </v:shape>
            </v:group>
            <v:group style="position:absolute;left:7395;top:13411;width:2;height:2237" coordorigin="7395,13411" coordsize="2,2237">
              <v:shape style="position:absolute;left:7395;top:13411;width:2;height:2237" coordorigin="7395,13411" coordsize="0,2237" path="m7395,15648l7395,13411e" filled="f" stroked="t" strokeweight=".47616pt" strokecolor="#343434">
                <v:path arrowok="t"/>
              </v:shape>
            </v:group>
            <v:group style="position:absolute;left:7395;top:14530;width:2;height:454" coordorigin="7395,14530" coordsize="2,454">
              <v:shape style="position:absolute;left:7395;top:14530;width:2;height:454" coordorigin="7395,14530" coordsize="0,454" path="m7395,14984l7395,14530e" filled="f" stroked="t" strokeweight=".47616pt" strokecolor="#1C1C1C">
                <v:path arrowok="t"/>
              </v:shape>
            </v:group>
            <v:group style="position:absolute;left:7400;top:15591;width:2;height:856" coordorigin="7400,15591" coordsize="2,856">
              <v:shape style="position:absolute;left:7400;top:15591;width:2;height:856" coordorigin="7400,15591" coordsize="0,856" path="m7400,16446l7400,15591e" filled="f" stroked="t" strokeweight=".95232pt" strokecolor="#545454">
                <v:path arrowok="t"/>
              </v:shape>
            </v:group>
            <v:group style="position:absolute;left:7495;top:16439;width:314;height:2" coordorigin="7495,16439" coordsize="314,2">
              <v:shape style="position:absolute;left:7495;top:16439;width:314;height:2" coordorigin="7495,16439" coordsize="314,0" path="m7495,16439l7809,16439e" filled="f" stroked="t" strokeweight=".71424pt" strokecolor="#444444">
                <v:path arrowok="t"/>
              </v:shape>
            </v:group>
            <v:group style="position:absolute;left:7752;top:16437;width:576;height:2" coordorigin="7752,16437" coordsize="576,2">
              <v:shape style="position:absolute;left:7752;top:16437;width:576;height:2" coordorigin="7752,16437" coordsize="576,0" path="m7752,16437l8328,16437e" filled="f" stroked="t" strokeweight=".47616pt" strokecolor="#2F2F2F">
                <v:path arrowok="t"/>
              </v:shape>
            </v:group>
            <v:group style="position:absolute;left:8271;top:16437;width:438;height:2" coordorigin="8271,16437" coordsize="438,2">
              <v:shape style="position:absolute;left:8271;top:16437;width:438;height:2" coordorigin="8271,16437" coordsize="438,0" path="m8271,16437l8709,16437e" filled="f" stroked="t" strokeweight=".71424pt" strokecolor="#4F4F4F">
                <v:path arrowok="t"/>
              </v:shape>
            </v:group>
            <v:group style="position:absolute;left:4557;top:16439;width:7090;height:2" coordorigin="4557,16439" coordsize="7090,2">
              <v:shape style="position:absolute;left:4557;top:16439;width:7090;height:2" coordorigin="4557,16439" coordsize="7090,0" path="m4557,16439l11647,16439e" filled="f" stroked="t" strokeweight=".71424pt" strokecolor="#545454">
                <v:path arrowok="t"/>
              </v:shape>
            </v:group>
            <v:group style="position:absolute;left:9685;top:16437;width:148;height:2" coordorigin="9685,16437" coordsize="148,2">
              <v:shape style="position:absolute;left:9685;top:16437;width:148;height:2" coordorigin="9685,16437" coordsize="148,0" path="m9685,16437l9833,16437e" filled="f" stroked="t" strokeweight=".47616pt" strokecolor="#131313">
                <v:path arrowok="t"/>
              </v:shape>
            </v:group>
            <v:group style="position:absolute;left:11580;top:15620;width:2;height:822" coordorigin="11580,15620" coordsize="2,822">
              <v:shape style="position:absolute;left:11580;top:15620;width:2;height:822" coordorigin="11580,15620" coordsize="0,822" path="m11580,16442l11580,15620e" filled="f" stroked="t" strokeweight=".23808pt" strokecolor="#2F2F2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54.751999pt;margin-top:13.404104pt;width:.1pt;height:11.709901pt;mso-position-horizontal-relative:page;mso-position-vertical-relative:paragraph;z-index:-15421" coordorigin="3095,268" coordsize="2,234">
            <v:shape style="position:absolute;left:3095;top:268;width:2;height:234" coordorigin="3095,268" coordsize="0,234" path="m3095,502l3095,268e" filled="f" stroked="t" strokeweight=".95232pt" strokecolor="#5757AF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  <w:position w:val="3"/>
        </w:rPr>
        <w:t>!tf</w:t>
      </w:r>
      <w:r>
        <w:rPr>
          <w:rFonts w:ascii="Arial" w:hAnsi="Arial" w:cs="Arial" w:eastAsia="Arial"/>
          <w:sz w:val="21"/>
          <w:szCs w:val="21"/>
          <w:color w:val="3D3D3D"/>
          <w:spacing w:val="14"/>
          <w:w w:val="100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262626"/>
          <w:spacing w:val="0"/>
          <w:w w:val="100"/>
          <w:position w:val="3"/>
        </w:rPr>
        <w:t>.</w:t>
      </w:r>
      <w:r>
        <w:rPr>
          <w:rFonts w:ascii="Arial" w:hAnsi="Arial" w:cs="Arial" w:eastAsia="Arial"/>
          <w:sz w:val="21"/>
          <w:szCs w:val="21"/>
          <w:color w:val="262626"/>
          <w:spacing w:val="-51"/>
          <w:w w:val="100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262626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1"/>
          <w:szCs w:val="21"/>
          <w:color w:val="262626"/>
          <w:spacing w:val="0"/>
          <w:w w:val="100"/>
          <w:position w:val="3"/>
        </w:rPr>
      </w:r>
      <w:r>
        <w:rPr>
          <w:rFonts w:ascii="Arial" w:hAnsi="Arial" w:cs="Arial" w:eastAsia="Arial"/>
          <w:sz w:val="21"/>
          <w:szCs w:val="21"/>
          <w:color w:val="464B80"/>
          <w:spacing w:val="0"/>
          <w:w w:val="62"/>
          <w:position w:val="1"/>
        </w:rPr>
        <w:t>_,..,</w:t>
      </w:r>
      <w:r>
        <w:rPr>
          <w:rFonts w:ascii="Arial" w:hAnsi="Arial" w:cs="Arial" w:eastAsia="Arial"/>
          <w:sz w:val="21"/>
          <w:szCs w:val="21"/>
          <w:color w:val="464B80"/>
          <w:spacing w:val="0"/>
          <w:w w:val="62"/>
          <w:position w:val="1"/>
        </w:rPr>
        <w:t>   </w:t>
      </w:r>
      <w:r>
        <w:rPr>
          <w:rFonts w:ascii="Arial" w:hAnsi="Arial" w:cs="Arial" w:eastAsia="Arial"/>
          <w:sz w:val="21"/>
          <w:szCs w:val="21"/>
          <w:color w:val="464B80"/>
          <w:spacing w:val="16"/>
          <w:w w:val="62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9390AE"/>
          <w:spacing w:val="0"/>
          <w:w w:val="22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9390AE"/>
          <w:spacing w:val="0"/>
          <w:w w:val="22"/>
          <w:position w:val="1"/>
        </w:rPr>
        <w:t>   </w:t>
      </w:r>
      <w:r>
        <w:rPr>
          <w:rFonts w:ascii="Arial" w:hAnsi="Arial" w:cs="Arial" w:eastAsia="Arial"/>
          <w:sz w:val="21"/>
          <w:szCs w:val="21"/>
          <w:color w:val="9390AE"/>
          <w:spacing w:val="8"/>
          <w:w w:val="22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525254"/>
          <w:spacing w:val="11"/>
          <w:w w:val="101"/>
          <w:position w:val="1"/>
        </w:rPr>
        <w:t>c</w:t>
      </w:r>
      <w:r>
        <w:rPr>
          <w:rFonts w:ascii="Arial" w:hAnsi="Arial" w:cs="Arial" w:eastAsia="Arial"/>
          <w:sz w:val="21"/>
          <w:szCs w:val="21"/>
          <w:color w:val="464B80"/>
          <w:spacing w:val="0"/>
          <w:w w:val="53"/>
          <w:position w:val="1"/>
        </w:rPr>
        <w:t>YI</w:t>
      </w:r>
      <w:r>
        <w:rPr>
          <w:rFonts w:ascii="Arial" w:hAnsi="Arial" w:cs="Arial" w:eastAsia="Arial"/>
          <w:sz w:val="21"/>
          <w:szCs w:val="21"/>
          <w:color w:val="464B80"/>
          <w:spacing w:val="-2"/>
          <w:w w:val="53"/>
          <w:position w:val="1"/>
        </w:rPr>
        <w:t>I</w:t>
      </w:r>
      <w:r>
        <w:rPr>
          <w:rFonts w:ascii="Arial" w:hAnsi="Arial" w:cs="Arial" w:eastAsia="Arial"/>
          <w:sz w:val="21"/>
          <w:szCs w:val="21"/>
          <w:color w:val="525254"/>
          <w:spacing w:val="0"/>
          <w:w w:val="90"/>
          <w:position w:val="1"/>
        </w:rPr>
        <w:t>ge</w:t>
      </w:r>
      <w:r>
        <w:rPr>
          <w:rFonts w:ascii="Arial" w:hAnsi="Arial" w:cs="Arial" w:eastAsia="Arial"/>
          <w:sz w:val="21"/>
          <w:szCs w:val="21"/>
          <w:color w:val="525254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262626"/>
          <w:spacing w:val="0"/>
          <w:w w:val="68"/>
          <w:position w:val="1"/>
        </w:rPr>
        <w:t>Amiri</w:t>
      </w:r>
      <w:r>
        <w:rPr>
          <w:rFonts w:ascii="Times New Roman" w:hAnsi="Times New Roman" w:cs="Times New Roman" w:eastAsia="Times New Roman"/>
          <w:sz w:val="25"/>
          <w:szCs w:val="25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0"/>
          <w:szCs w:val="10"/>
          <w:color w:val="AFAFAF"/>
          <w:spacing w:val="0"/>
          <w:w w:val="91"/>
          <w:position w:val="9"/>
        </w:rPr>
        <w:t>&gt;.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2914" w:right="5216"/>
        <w:jc w:val="center"/>
        <w:tabs>
          <w:tab w:pos="49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343B8C"/>
          <w:spacing w:val="0"/>
          <w:w w:val="100"/>
          <w:position w:val="8"/>
        </w:rPr>
        <w:t>J</w:t>
      </w:r>
      <w:r>
        <w:rPr>
          <w:rFonts w:ascii="Times New Roman" w:hAnsi="Times New Roman" w:cs="Times New Roman" w:eastAsia="Times New Roman"/>
          <w:sz w:val="14"/>
          <w:szCs w:val="14"/>
          <w:color w:val="343B8C"/>
          <w:spacing w:val="-3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43B8C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43B8C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M.Kamura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86"/>
          <w:position w:val="-1"/>
        </w:rPr>
        <w:t>KA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5423" w:right="552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00" w:right="1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96" w:lineRule="exact"/>
        <w:ind w:left="664" w:right="-67"/>
        <w:jc w:val="left"/>
        <w:tabs>
          <w:tab w:pos="1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89"/>
          <w:position w:val="-1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89"/>
          <w:position w:val="-1"/>
        </w:rPr>
        <w:t>tflR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left="711" w:right="-51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8"/>
          <w:w w:val="105"/>
        </w:rPr>
        <w:t>B</w:t>
      </w:r>
      <w:r>
        <w:rPr>
          <w:rFonts w:ascii="Arial" w:hAnsi="Arial" w:cs="Arial" w:eastAsia="Arial"/>
          <w:sz w:val="15"/>
          <w:szCs w:val="15"/>
          <w:color w:val="525252"/>
          <w:spacing w:val="6"/>
          <w:w w:val="94"/>
        </w:rPr>
        <w:t>E</w:t>
      </w:r>
      <w:r>
        <w:rPr>
          <w:rFonts w:ascii="Arial" w:hAnsi="Arial" w:cs="Arial" w:eastAsia="Arial"/>
          <w:sz w:val="15"/>
          <w:szCs w:val="15"/>
          <w:color w:val="383838"/>
          <w:spacing w:val="5"/>
          <w:w w:val="107"/>
        </w:rPr>
        <w:t>L</w:t>
      </w:r>
      <w:r>
        <w:rPr>
          <w:rFonts w:ascii="Arial" w:hAnsi="Arial" w:cs="Arial" w:eastAsia="Arial"/>
          <w:sz w:val="15"/>
          <w:szCs w:val="15"/>
          <w:color w:val="525252"/>
          <w:spacing w:val="6"/>
          <w:w w:val="94"/>
        </w:rPr>
        <w:t>E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8"/>
        </w:rPr>
        <w:t>DI</w:t>
      </w:r>
      <w:r>
        <w:rPr>
          <w:rFonts w:ascii="Arial" w:hAnsi="Arial" w:cs="Arial" w:eastAsia="Arial"/>
          <w:sz w:val="15"/>
          <w:szCs w:val="15"/>
          <w:color w:val="383838"/>
          <w:spacing w:val="6"/>
          <w:w w:val="108"/>
        </w:rPr>
        <w:t>Y</w:t>
      </w:r>
      <w:r>
        <w:rPr>
          <w:rFonts w:ascii="Arial" w:hAnsi="Arial" w:cs="Arial" w:eastAsia="Arial"/>
          <w:sz w:val="15"/>
          <w:szCs w:val="15"/>
          <w:color w:val="525252"/>
          <w:spacing w:val="0"/>
          <w:w w:val="102"/>
        </w:rPr>
        <w:t>E</w:t>
      </w:r>
      <w:r>
        <w:rPr>
          <w:rFonts w:ascii="Arial" w:hAnsi="Arial" w:cs="Arial" w:eastAsia="Arial"/>
          <w:sz w:val="15"/>
          <w:szCs w:val="15"/>
          <w:color w:val="525252"/>
          <w:spacing w:val="7"/>
          <w:w w:val="102"/>
        </w:rPr>
        <w:t>S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33"/>
        </w:rPr>
        <w:t>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80" w:after="0" w:line="252" w:lineRule="auto"/>
        <w:ind w:left="373" w:right="439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BAŞKANLIÖI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37" w:lineRule="exact"/>
        <w:ind w:left="1119" w:right="521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w w:val="98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840" w:bottom="280" w:left="100" w:right="200"/>
          <w:cols w:num="2" w:equalWidth="0">
            <w:col w:w="1680" w:space="1700"/>
            <w:col w:w="8240"/>
          </w:cols>
        </w:sectPr>
      </w:pPr>
      <w:rPr/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200"/>
        </w:sectPr>
      </w:pPr>
      <w:rPr/>
    </w:p>
    <w:p>
      <w:pPr>
        <w:spacing w:before="35" w:after="0" w:line="240" w:lineRule="auto"/>
        <w:ind w:left="177" w:right="-69"/>
        <w:jc w:val="left"/>
        <w:tabs>
          <w:tab w:pos="1860" w:val="left"/>
          <w:tab w:pos="3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06.03.2017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Bildjrim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14" w:lineRule="exact"/>
        <w:ind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1"/>
          <w:w w:val="100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7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22:14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  <w:position w:val="-1"/>
        </w:rPr>
        <w:t>trel: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200"/>
          <w:cols w:num="2" w:equalWidth="0">
            <w:col w:w="4910" w:space="718"/>
            <w:col w:w="5992"/>
          </w:cols>
        </w:sectPr>
      </w:pPr>
      <w:rPr/>
    </w:p>
    <w:p>
      <w:pPr>
        <w:spacing w:before="25" w:after="0" w:line="263" w:lineRule="auto"/>
        <w:ind w:left="201" w:right="2844" w:firstLine="-5"/>
        <w:jc w:val="left"/>
        <w:tabs>
          <w:tab w:pos="1820" w:val="left"/>
          <w:tab w:pos="3240" w:val="left"/>
          <w:tab w:pos="4600" w:val="left"/>
          <w:tab w:pos="5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06.03.2017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!K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1532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7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676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76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Kemal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KAYA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Seferibisa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Doğanbe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Askeri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tatbikat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01" w:right="-20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Seferibisa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Doğanbe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Askeri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tatbikat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içerisi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201" w:right="-20"/>
        <w:jc w:val="left"/>
        <w:tabs>
          <w:tab w:pos="1560" w:val="left"/>
          <w:tab w:pos="4720" w:val="left"/>
          <w:tab w:pos="8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Ağaç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1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1"/>
        </w:rPr>
        <w:t>Dikkatsi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122"/>
          <w:position w:val="-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-1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95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2"/>
          <w:position w:val="-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9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7"/>
          <w:w w:val="125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-1"/>
        </w:rPr>
        <w:t>ş)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200"/>
        </w:sectPr>
      </w:pPr>
      <w:rPr/>
    </w:p>
    <w:p>
      <w:pPr>
        <w:spacing w:before="15" w:after="0" w:line="240" w:lineRule="auto"/>
        <w:ind w:left="201" w:right="-20"/>
        <w:jc w:val="left"/>
        <w:tabs>
          <w:tab w:pos="3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3742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1.441864pt;margin-top:4.314575pt;width:3.009605pt;height:20.5pt;mso-position-horizontal-relative:page;mso-position-vertical-relative:paragraph;z-index:-15404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383838"/>
                      <w:spacing w:val="0"/>
                      <w:w w:val="52"/>
                    </w:rPr>
                    <w:t>ı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Betoııarme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5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170" w:lineRule="exact"/>
        <w:ind w:left="3703" w:right="210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7.576599pt;margin-top:6.949848pt;width:3.72288pt;height:24pt;mso-position-horizontal-relative:page;mso-position-vertical-relative:paragraph;z-index:-15403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BCBDC1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101"/>
          <w:position w:val="-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100"/>
          <w:u w:val="single" w:color="000000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100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1"/>
          <w:u w:val="single" w:color="000000"/>
          <w:position w:val="-4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1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1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1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112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-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5" w:lineRule="exact"/>
        <w:ind w:right="1125"/>
        <w:jc w:val="right"/>
        <w:tabs>
          <w:tab w:pos="600" w:val="left"/>
        </w:tabs>
        <w:rPr>
          <w:rFonts w:ascii="Arial" w:hAnsi="Arial" w:cs="Arial" w:eastAsia="Arial"/>
          <w:sz w:val="47"/>
          <w:szCs w:val="47"/>
        </w:rPr>
      </w:pPr>
      <w:rPr/>
      <w:r>
        <w:rPr>
          <w:rFonts w:ascii="Arial" w:hAnsi="Arial" w:cs="Arial" w:eastAsia="Arial"/>
          <w:sz w:val="47"/>
          <w:szCs w:val="47"/>
          <w:color w:val="1D1D1D"/>
          <w:w w:val="45"/>
          <w:position w:val="-9"/>
        </w:rPr>
        <w:t>ı</w:t>
      </w:r>
      <w:r>
        <w:rPr>
          <w:rFonts w:ascii="Arial" w:hAnsi="Arial" w:cs="Arial" w:eastAsia="Arial"/>
          <w:sz w:val="47"/>
          <w:szCs w:val="47"/>
          <w:color w:val="1D1D1D"/>
          <w:w w:val="100"/>
          <w:position w:val="-9"/>
        </w:rPr>
        <w:tab/>
      </w:r>
      <w:r>
        <w:rPr>
          <w:rFonts w:ascii="Arial" w:hAnsi="Arial" w:cs="Arial" w:eastAsia="Arial"/>
          <w:sz w:val="47"/>
          <w:szCs w:val="47"/>
          <w:color w:val="1D1D1D"/>
          <w:spacing w:val="0"/>
          <w:w w:val="34"/>
          <w:position w:val="-9"/>
        </w:rPr>
        <w:t>ı</w:t>
      </w:r>
      <w:r>
        <w:rPr>
          <w:rFonts w:ascii="Arial" w:hAnsi="Arial" w:cs="Arial" w:eastAsia="Arial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87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</w:rPr>
        <w:t>:Yangını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22:30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200"/>
          <w:cols w:num="2" w:equalWidth="0">
            <w:col w:w="6341" w:space="499"/>
            <w:col w:w="4780"/>
          </w:cols>
        </w:sectPr>
      </w:pPr>
      <w:rPr/>
    </w:p>
    <w:p>
      <w:pPr>
        <w:spacing w:before="0" w:after="0" w:line="307" w:lineRule="exact"/>
        <w:ind w:left="177" w:right="-8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383838"/>
          <w:w w:val="53"/>
        </w:rPr>
        <w:t>l</w:t>
      </w:r>
      <w:r>
        <w:rPr>
          <w:rFonts w:ascii="Arial" w:hAnsi="Arial" w:cs="Arial" w:eastAsia="Arial"/>
          <w:sz w:val="30"/>
          <w:szCs w:val="30"/>
          <w:color w:val="383838"/>
          <w:spacing w:val="9"/>
          <w:w w:val="5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0" w:after="0" w:line="269" w:lineRule="auto"/>
        <w:ind w:right="4010"/>
        <w:jc w:val="left"/>
        <w:tabs>
          <w:tab w:pos="3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76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67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676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lAmi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81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0"/>
          <w:w w:val="87"/>
        </w:rPr>
        <w:t>f.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-1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avuş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1-lüs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1"/>
          <w:w w:val="8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iıı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9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9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3" w:lineRule="exact"/>
        <w:ind w:left="19" w:right="-20"/>
        <w:jc w:val="left"/>
        <w:tabs>
          <w:tab w:pos="254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E676B"/>
          <w:spacing w:val="1"/>
          <w:w w:val="109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5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22:15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22:25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094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left="25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4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5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5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Emniye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2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Jandarma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22:25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4" w:right="-20"/>
        <w:jc w:val="left"/>
        <w:tabs>
          <w:tab w:pos="2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200"/>
          <w:cols w:num="2" w:equalWidth="0">
            <w:col w:w="1263" w:space="957"/>
            <w:col w:w="9400"/>
          </w:cols>
        </w:sectPr>
      </w:pPr>
      <w:rPr/>
    </w:p>
    <w:p>
      <w:pPr>
        <w:spacing w:before="29" w:after="0" w:line="252" w:lineRule="auto"/>
        <w:ind w:left="2239" w:right="1123" w:firstLine="-206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!Yardımcı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22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248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3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7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2"/>
          <w:w w:val="14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200"/>
          <w:cols w:num="2" w:equalWidth="0">
            <w:col w:w="4428" w:space="421"/>
            <w:col w:w="6771"/>
          </w:cols>
        </w:sectPr>
      </w:pPr>
      <w:rPr/>
    </w:p>
    <w:p>
      <w:pPr>
        <w:spacing w:before="25" w:after="0" w:line="240" w:lineRule="auto"/>
        <w:ind w:left="17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Göıüldüğü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Duıum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200"/>
          <w:cols w:num="2" w:equalWidth="0">
            <w:col w:w="1625" w:space="595"/>
            <w:col w:w="9400"/>
          </w:cols>
        </w:sectPr>
      </w:pPr>
      <w:rPr/>
    </w:p>
    <w:p>
      <w:pPr>
        <w:spacing w:before="20" w:after="0" w:line="240" w:lineRule="auto"/>
        <w:ind w:left="232" w:right="-69"/>
        <w:jc w:val="left"/>
        <w:tabs>
          <w:tab w:pos="2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söndüıme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06" w:lineRule="exact"/>
        <w:ind w:right="-20"/>
        <w:jc w:val="left"/>
        <w:tabs>
          <w:tab w:pos="1920" w:val="left"/>
          <w:tab w:pos="3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62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1"/>
          <w:w w:val="16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3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IK.K.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E676B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E676B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2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3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7" w:lineRule="exact"/>
        <w:ind w:right="-20"/>
        <w:jc w:val="left"/>
        <w:tabs>
          <w:tab w:pos="1920" w:val="left"/>
          <w:tab w:pos="348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27"/>
          <w:szCs w:val="27"/>
          <w:color w:val="383838"/>
          <w:spacing w:val="-27"/>
          <w:w w:val="75"/>
          <w:position w:val="2"/>
        </w:rPr>
        <w:t>b</w:t>
      </w:r>
      <w:r>
        <w:rPr>
          <w:rFonts w:ascii="Arial" w:hAnsi="Arial" w:cs="Arial" w:eastAsia="Arial"/>
          <w:sz w:val="27"/>
          <w:szCs w:val="27"/>
          <w:color w:val="5E676B"/>
          <w:spacing w:val="-19"/>
          <w:w w:val="132"/>
          <w:position w:val="2"/>
        </w:rPr>
        <w:t>,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70"/>
          <w:position w:val="2"/>
        </w:rPr>
        <w:t>s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20"/>
          <w:position w:val="2"/>
        </w:rPr>
        <w:t>1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100"/>
          <w:position w:val="2"/>
        </w:rPr>
      </w:r>
      <w:r>
        <w:rPr>
          <w:rFonts w:ascii="Arial" w:hAnsi="Arial" w:cs="Arial" w:eastAsia="Arial"/>
          <w:sz w:val="31"/>
          <w:szCs w:val="31"/>
          <w:color w:val="1D1D1D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200"/>
          <w:cols w:num="2" w:equalWidth="0">
            <w:col w:w="3489" w:space="1289"/>
            <w:col w:w="6842"/>
          </w:cols>
        </w:sectPr>
      </w:pPr>
      <w:rPr/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2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Duıumu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incelemede;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tatbikat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selvi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ağacı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uretiyle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right="65" w:firstLine="14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tatbikat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görülm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soıuşturmada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ateşin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dışına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çıkması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4" w:lineRule="exact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'onuc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çevresindeki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selvi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ağacına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200"/>
          <w:cols w:num="2" w:equalWidth="0">
            <w:col w:w="1924" w:space="315"/>
            <w:col w:w="9381"/>
          </w:cols>
        </w:sectPr>
      </w:pPr>
      <w:rPr/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200"/>
        </w:sectPr>
      </w:pPr>
      <w:rPr/>
    </w:p>
    <w:p>
      <w:pPr>
        <w:spacing w:before="35" w:after="0" w:line="240" w:lineRule="auto"/>
        <w:ind w:left="233" w:right="-69"/>
        <w:jc w:val="left"/>
        <w:tabs>
          <w:tab w:pos="2220" w:val="left"/>
          <w:tab w:pos="6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8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1"/>
          <w:w w:val="9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8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E676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199" w:lineRule="exact"/>
        <w:ind w:left="177" w:right="-20"/>
        <w:jc w:val="left"/>
        <w:tabs>
          <w:tab w:pos="6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!Ar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'}ereç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4"/>
          <w:i/>
          <w:position w:val="-2"/>
        </w:rPr>
        <w:t>K'!j'pı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left="1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383838"/>
          <w:w w:val="55"/>
          <w:position w:val="1"/>
        </w:rPr>
        <w:t>l</w:t>
      </w:r>
      <w:r>
        <w:rPr>
          <w:rFonts w:ascii="Arial" w:hAnsi="Arial" w:cs="Arial" w:eastAsia="Arial"/>
          <w:sz w:val="30"/>
          <w:szCs w:val="30"/>
          <w:color w:val="383838"/>
          <w:spacing w:val="4"/>
          <w:w w:val="55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2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01" w:right="-20"/>
        <w:jc w:val="left"/>
        <w:tabs>
          <w:tab w:pos="2220" w:val="left"/>
          <w:tab w:pos="61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8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06.03.2017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"/>
          <w:w w:val="9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23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96"/>
        </w:rPr>
        <w:t>1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73"/>
        </w:rPr>
        <w:t>O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51" w:lineRule="exact"/>
        <w:ind w:left="287" w:right="-20"/>
        <w:jc w:val="left"/>
        <w:tabs>
          <w:tab w:pos="1100" w:val="left"/>
          <w:tab w:pos="1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0"/>
          <w:w w:val="81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D1D1D"/>
          <w:spacing w:val="0"/>
          <w:w w:val="57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D1D1D"/>
          <w:spacing w:val="3"/>
          <w:w w:val="5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8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E676B"/>
          <w:spacing w:val="3"/>
          <w:w w:val="84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22"/>
          <w:w w:val="8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10"/>
          <w:w w:val="84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84"/>
        </w:rPr>
        <w:t>KfP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84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12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Seferibisa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İtfai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82" w:right="-20"/>
        <w:jc w:val="left"/>
        <w:tabs>
          <w:tab w:pos="4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right="144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-34" w:right="155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97" w:right="1532"/>
        <w:jc w:val="center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383838"/>
          <w:spacing w:val="0"/>
          <w:w w:val="60"/>
          <w:b/>
          <w:bCs/>
        </w:rPr>
        <w:t>1</w:t>
      </w:r>
      <w:r>
        <w:rPr>
          <w:rFonts w:ascii="Arial" w:hAnsi="Arial" w:cs="Arial" w:eastAsia="Arial"/>
          <w:sz w:val="27"/>
          <w:szCs w:val="27"/>
          <w:color w:val="383838"/>
          <w:spacing w:val="29"/>
          <w:w w:val="60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60"/>
          <w:b/>
          <w:bCs/>
        </w:rPr>
        <w:t>3</w:t>
      </w:r>
      <w:r>
        <w:rPr>
          <w:rFonts w:ascii="Arial" w:hAnsi="Arial" w:cs="Arial" w:eastAsia="Arial"/>
          <w:sz w:val="27"/>
          <w:szCs w:val="27"/>
          <w:color w:val="383838"/>
          <w:spacing w:val="38"/>
          <w:w w:val="60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60"/>
          <w:b/>
          <w:bCs/>
        </w:rPr>
        <w:t>Mart</w:t>
      </w:r>
      <w:r>
        <w:rPr>
          <w:rFonts w:ascii="Arial" w:hAnsi="Arial" w:cs="Arial" w:eastAsia="Arial"/>
          <w:sz w:val="27"/>
          <w:szCs w:val="27"/>
          <w:color w:val="383838"/>
          <w:spacing w:val="11"/>
          <w:w w:val="6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60"/>
          <w:b/>
          <w:bCs/>
          <w:i/>
        </w:rPr>
        <w:t>'i.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60"/>
          <w:b/>
          <w:bCs/>
          <w:i/>
        </w:rPr>
        <w:t>"</w:t>
      </w:r>
      <w:r>
        <w:rPr>
          <w:rFonts w:ascii="Arial" w:hAnsi="Arial" w:cs="Arial" w:eastAsia="Arial"/>
          <w:sz w:val="28"/>
          <w:szCs w:val="28"/>
          <w:color w:val="383838"/>
          <w:spacing w:val="2"/>
          <w:w w:val="60"/>
          <w:b/>
          <w:bCs/>
          <w:i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87"/>
          <w:b/>
          <w:bCs/>
        </w:rPr>
        <w:t>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88" w:after="0" w:line="226" w:lineRule="exact"/>
        <w:ind w:left="266" w:right="172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525252"/>
          <w:spacing w:val="0"/>
          <w:w w:val="79"/>
          <w:i/>
          <w:position w:val="-1"/>
        </w:rPr>
        <w:t>1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79"/>
          <w:i/>
          <w:position w:val="-1"/>
        </w:rPr>
        <w:t>  </w:t>
      </w:r>
      <w:r>
        <w:rPr>
          <w:rFonts w:ascii="Arial" w:hAnsi="Arial" w:cs="Arial" w:eastAsia="Arial"/>
          <w:sz w:val="20"/>
          <w:szCs w:val="20"/>
          <w:color w:val="525252"/>
          <w:spacing w:val="33"/>
          <w:w w:val="79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100" w:right="200"/>
          <w:cols w:num="2" w:equalWidth="0">
            <w:col w:w="7502" w:space="1242"/>
            <w:col w:w="2876"/>
          </w:cols>
        </w:sectPr>
      </w:pPr>
      <w:rPr/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83838"/>
          <w:spacing w:val="0"/>
          <w:w w:val="212"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17" w:lineRule="exact"/>
        <w:ind w:right="7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510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252.971939pt;margin-top:2.381784pt;width:42.002888pt;height:.1pt;mso-position-horizontal-relative:page;mso-position-vertical-relative:paragraph;z-index:-15405" coordorigin="5059,48" coordsize="840,2">
            <v:shape style="position:absolute;left:5059;top:48;width:840;height:2" coordorigin="5059,48" coordsize="840,0" path="m5059,48l5899,48e" filled="f" stroked="t" strokeweight=".954611pt" strokecolor="#576093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0.304413pt;margin-top:-10.164073pt;width:104.193366pt;height:66pt;mso-position-horizontal-relative:page;mso-position-vertical-relative:paragraph;z-index:-15402" type="#_x0000_t202" filled="f" stroked="f">
            <v:textbox inset="0,0,0,0">
              <w:txbxContent>
                <w:p>
                  <w:pPr>
                    <w:spacing w:before="0" w:after="0" w:line="1320" w:lineRule="exact"/>
                    <w:ind w:right="-238"/>
                    <w:jc w:val="left"/>
                    <w:rPr>
                      <w:rFonts w:ascii="Arial" w:hAnsi="Arial" w:cs="Arial" w:eastAsia="Arial"/>
                      <w:sz w:val="132"/>
                      <w:szCs w:val="132"/>
                    </w:rPr>
                  </w:pPr>
                  <w:rPr/>
                  <w:r>
                    <w:rPr>
                      <w:rFonts w:ascii="Arial" w:hAnsi="Arial" w:cs="Arial" w:eastAsia="Arial"/>
                      <w:sz w:val="132"/>
                      <w:szCs w:val="132"/>
                      <w:color w:val="5E676B"/>
                      <w:w w:val="23"/>
                      <w:position w:val="-1"/>
                    </w:rPr>
                    <w:t>iF</w:t>
                  </w:r>
                  <w:r>
                    <w:rPr>
                      <w:rFonts w:ascii="Arial" w:hAnsi="Arial" w:cs="Arial" w:eastAsia="Arial"/>
                      <w:sz w:val="132"/>
                      <w:szCs w:val="132"/>
                      <w:color w:val="5E676B"/>
                      <w:spacing w:val="9"/>
                      <w:w w:val="23"/>
                      <w:position w:val="-1"/>
                    </w:rPr>
                    <w:t>A</w:t>
                  </w:r>
                  <w:r>
                    <w:rPr>
                      <w:rFonts w:ascii="Arial" w:hAnsi="Arial" w:cs="Arial" w:eastAsia="Arial"/>
                      <w:sz w:val="132"/>
                      <w:szCs w:val="132"/>
                      <w:color w:val="3B4175"/>
                      <w:spacing w:val="0"/>
                      <w:w w:val="77"/>
                      <w:position w:val="-1"/>
                    </w:rPr>
                    <w:t>/JQ</w:t>
                  </w:r>
                  <w:r>
                    <w:rPr>
                      <w:rFonts w:ascii="Arial" w:hAnsi="Arial" w:cs="Arial" w:eastAsia="Arial"/>
                      <w:sz w:val="132"/>
                      <w:szCs w:val="13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B4175"/>
          <w:spacing w:val="0"/>
          <w:w w:val="117"/>
          <w:i/>
        </w:rPr>
        <w:t>{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right="8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KOÇ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2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200"/>
          <w:cols w:num="3" w:equalWidth="0">
            <w:col w:w="911" w:space="1595"/>
            <w:col w:w="3804" w:space="2153"/>
            <w:col w:w="3157"/>
          </w:cols>
        </w:sectPr>
      </w:pPr>
      <w:rPr/>
    </w:p>
    <w:p>
      <w:pPr>
        <w:spacing w:before="74" w:after="0" w:line="240" w:lineRule="auto"/>
        <w:ind w:left="2258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13.006576pt;margin-top:32.198448pt;width:567.038985pt;height:784.703442pt;mso-position-horizontal-relative:page;mso-position-vertical-relative:page;z-index:-15406" coordorigin="260,644" coordsize="11341,15694">
            <v:shape style="position:absolute;left:6989;top:15398;width:730;height:250" type="#_x0000_t75">
              <v:imagedata r:id="rId24" o:title=""/>
            </v:shape>
            <v:group style="position:absolute;left:272;top:673;width:11298;height:2" coordorigin="272,673" coordsize="11298,2">
              <v:shape style="position:absolute;left:272;top:673;width:11298;height:2" coordorigin="272,673" coordsize="11298,0" path="m272,673l11570,673e" filled="f" stroked="t" strokeweight=".715958pt" strokecolor="#606060">
                <v:path arrowok="t"/>
              </v:shape>
            </v:group>
            <v:group style="position:absolute;left:282;top:651;width:2;height:15680" coordorigin="282,651" coordsize="2,15680">
              <v:shape style="position:absolute;left:282;top:651;width:2;height:15680" coordorigin="282,651" coordsize="0,15680" path="m282,16331l282,651e" filled="f" stroked="t" strokeweight=".715958pt" strokecolor="#646464">
                <v:path arrowok="t"/>
              </v:shape>
            </v:group>
            <v:group style="position:absolute;left:2324;top:661;width:2;height:1532" coordorigin="2324,661" coordsize="2,1532">
              <v:shape style="position:absolute;left:2324;top:661;width:2;height:1532" coordorigin="2324,661" coordsize="0,1532" path="m2324,2193l2324,661e" filled="f" stroked="t" strokeweight=".715958pt" strokecolor="#646464">
                <v:path arrowok="t"/>
              </v:shape>
            </v:group>
            <v:group style="position:absolute;left:9097;top:665;width:2;height:1532" coordorigin="9097,665" coordsize="2,1532">
              <v:shape style="position:absolute;left:9097;top:665;width:2;height:1532" coordorigin="9097,665" coordsize="0,1532" path="m9097,2198l9097,665e" filled="f" stroked="t" strokeweight=".715958pt" strokecolor="#575757">
                <v:path arrowok="t"/>
              </v:shape>
            </v:group>
            <v:group style="position:absolute;left:11575;top:665;width:2;height:15665" coordorigin="11575,665" coordsize="2,15665">
              <v:shape style="position:absolute;left:11575;top:665;width:2;height:15665" coordorigin="11575,665" coordsize="0,15665" path="m11575,16331l11575,665e" filled="f" stroked="t" strokeweight=".715958pt" strokecolor="#5B5B5B">
                <v:path arrowok="t"/>
              </v:shape>
            </v:group>
            <v:group style="position:absolute;left:267;top:2183;width:11307;height:2" coordorigin="267,2183" coordsize="11307,2">
              <v:shape style="position:absolute;left:267;top:2183;width:11307;height:2" coordorigin="267,2183" coordsize="11307,0" path="m267,2183l11575,2183e" filled="f" stroked="t" strokeweight=".715958pt" strokecolor="#606060">
                <v:path arrowok="t"/>
              </v:shape>
            </v:group>
            <v:group style="position:absolute;left:277;top:2425;width:11298;height:2" coordorigin="277,2425" coordsize="11298,2">
              <v:shape style="position:absolute;left:277;top:2425;width:11298;height:2" coordorigin="277,2425" coordsize="11298,0" path="m277,2425l11575,2425e" filled="f" stroked="t" strokeweight=".715958pt" strokecolor="#575757">
                <v:path arrowok="t"/>
              </v:shape>
            </v:group>
            <v:group style="position:absolute;left:277;top:2911;width:11303;height:2" coordorigin="277,2911" coordsize="11303,2">
              <v:shape style="position:absolute;left:277;top:2911;width:11303;height:2" coordorigin="277,2911" coordsize="11303,0" path="m277,2911l11579,2911e" filled="f" stroked="t" strokeweight=".715958pt" strokecolor="#5B5B5B">
                <v:path arrowok="t"/>
              </v:shape>
            </v:group>
            <v:group style="position:absolute;left:277;top:2667;width:11303;height:2" coordorigin="277,2667" coordsize="11303,2">
              <v:shape style="position:absolute;left:277;top:2667;width:11303;height:2" coordorigin="277,2667" coordsize="11303,0" path="m277,2667l11579,2667e" filled="f" stroked="t" strokeweight=".715958pt" strokecolor="#575757">
                <v:path arrowok="t"/>
              </v:shape>
            </v:group>
            <v:group style="position:absolute;left:272;top:3150;width:11307;height:2" coordorigin="272,3150" coordsize="11307,2">
              <v:shape style="position:absolute;left:272;top:3150;width:11307;height:2" coordorigin="272,3150" coordsize="11307,0" path="m272,3150l11579,3150e" filled="f" stroked="t" strokeweight=".715958pt" strokecolor="#5B5B5B">
                <v:path arrowok="t"/>
              </v:shape>
            </v:group>
            <v:group style="position:absolute;left:272;top:3390;width:11307;height:2" coordorigin="272,3390" coordsize="11307,2">
              <v:shape style="position:absolute;left:272;top:3390;width:11307;height:2" coordorigin="272,3390" coordsize="11307,0" path="m272,3390l11579,3390e" filled="f" stroked="t" strokeweight=".715958pt" strokecolor="#747474">
                <v:path arrowok="t"/>
              </v:shape>
            </v:group>
            <v:group style="position:absolute;left:3818;top:3385;width:2;height:1005" coordorigin="3818,3385" coordsize="2,1005">
              <v:shape style="position:absolute;left:3818;top:3385;width:2;height:1005" coordorigin="3818,3385" coordsize="0,1005" path="m3818,4390l3818,3385e" filled="f" stroked="t" strokeweight=".477306pt" strokecolor="#343434">
                <v:path arrowok="t"/>
              </v:shape>
            </v:group>
            <v:group style="position:absolute;left:6933;top:3380;width:2;height:1015" coordorigin="6933,3380" coordsize="2,1015">
              <v:shape style="position:absolute;left:6933;top:3380;width:2;height:1015" coordorigin="6933,3380" coordsize="0,1015" path="m6933,4395l6933,3380e" filled="f" stroked="t" strokeweight=".715958pt" strokecolor="#5B5B5B">
                <v:path arrowok="t"/>
              </v:shape>
            </v:group>
            <v:group style="position:absolute;left:6926;top:3761;width:4649;height:2" coordorigin="6926,3761" coordsize="4649,2">
              <v:shape style="position:absolute;left:6926;top:3761;width:4649;height:2" coordorigin="6926,3761" coordsize="4649,0" path="m6926,3761l11575,3761e" filled="f" stroked="t" strokeweight=".477306pt" strokecolor="#545454">
                <v:path arrowok="t"/>
              </v:shape>
            </v:group>
            <v:group style="position:absolute;left:2327;top:4376;width:2;height:10112" coordorigin="2327,4376" coordsize="2,10112">
              <v:shape style="position:absolute;left:2327;top:4376;width:2;height:10112" coordorigin="2327,4376" coordsize="0,10112" path="m2327,14488l2327,4376e" filled="f" stroked="t" strokeweight=".477306pt" strokecolor="#5B5B5B">
                <v:path arrowok="t"/>
              </v:shape>
            </v:group>
            <v:group style="position:absolute;left:267;top:4381;width:11312;height:2" coordorigin="267,4381" coordsize="11312,2">
              <v:shape style="position:absolute;left:267;top:4381;width:11312;height:2" coordorigin="267,4381" coordsize="11312,0" path="m267,4381l11579,4381e" filled="f" stroked="t" strokeweight=".715958pt" strokecolor="#575757">
                <v:path arrowok="t"/>
              </v:shape>
            </v:group>
            <v:group style="position:absolute;left:2320;top:4900;width:9260;height:2" coordorigin="2320,4900" coordsize="9260,2">
              <v:shape style="position:absolute;left:2320;top:4900;width:9260;height:2" coordorigin="2320,4900" coordsize="9260,0" path="m2320,4900l11579,4900e" filled="f" stroked="t" strokeweight=".715958pt" strokecolor="#575757">
                <v:path arrowok="t"/>
              </v:shape>
            </v:group>
            <v:group style="position:absolute;left:4871;top:4893;width:2;height:2183" coordorigin="4871,4893" coordsize="2,2183">
              <v:shape style="position:absolute;left:4871;top:4893;width:2;height:2183" coordorigin="4871,4893" coordsize="0,2183" path="m4871,7076l4871,4893e" filled="f" stroked="t" strokeweight=".715958pt" strokecolor="#545454">
                <v:path arrowok="t"/>
              </v:shape>
            </v:group>
            <v:group style="position:absolute;left:4864;top:5386;width:6716;height:2" coordorigin="4864,5386" coordsize="6716,2">
              <v:shape style="position:absolute;left:4864;top:5386;width:6716;height:2" coordorigin="4864,5386" coordsize="6716,0" path="m4864,5386l11579,5386e" filled="f" stroked="t" strokeweight=".715958pt" strokecolor="#606060">
                <v:path arrowok="t"/>
              </v:shape>
            </v:group>
            <v:group style="position:absolute;left:4864;top:5626;width:6716;height:2" coordorigin="4864,5626" coordsize="6716,2">
              <v:shape style="position:absolute;left:4864;top:5626;width:6716;height:2" coordorigin="4864,5626" coordsize="6716,0" path="m4864,5626l11579,5626e" filled="f" stroked="t" strokeweight=".715958pt" strokecolor="#606060">
                <v:path arrowok="t"/>
              </v:shape>
            </v:group>
            <v:group style="position:absolute;left:4864;top:5870;width:6716;height:2" coordorigin="4864,5870" coordsize="6716,2">
              <v:shape style="position:absolute;left:4864;top:5870;width:6716;height:2" coordorigin="4864,5870" coordsize="6716,0" path="m4864,5870l11579,5870e" filled="f" stroked="t" strokeweight=".715958pt" strokecolor="#575757">
                <v:path arrowok="t"/>
              </v:shape>
            </v:group>
            <v:group style="position:absolute;left:2315;top:6109;width:9260;height:2" coordorigin="2315,6109" coordsize="9260,2">
              <v:shape style="position:absolute;left:2315;top:6109;width:9260;height:2" coordorigin="2315,6109" coordsize="9260,0" path="m2315,6109l11575,6109e" filled="f" stroked="t" strokeweight=".715958pt" strokecolor="#5B5B5B">
                <v:path arrowok="t"/>
              </v:shape>
            </v:group>
            <v:group style="position:absolute;left:272;top:6353;width:11307;height:2" coordorigin="272,6353" coordsize="11307,2">
              <v:shape style="position:absolute;left:272;top:6353;width:11307;height:2" coordorigin="272,6353" coordsize="11307,0" path="m272,6353l11579,6353e" filled="f" stroked="t" strokeweight=".715958pt" strokecolor="#5B5B5B">
                <v:path arrowok="t"/>
              </v:shape>
            </v:group>
            <v:group style="position:absolute;left:267;top:4658;width:11312;height:2" coordorigin="267,4658" coordsize="11312,2">
              <v:shape style="position:absolute;left:267;top:4658;width:11312;height:2" coordorigin="267,4658" coordsize="11312,0" path="m267,4658l11579,4658e" filled="f" stroked="t" strokeweight=".715958pt" strokecolor="#5B5B5B">
                <v:path arrowok="t"/>
              </v:shape>
            </v:group>
            <v:group style="position:absolute;left:2310;top:6822;width:9269;height:2" coordorigin="2310,6822" coordsize="9269,2">
              <v:shape style="position:absolute;left:2310;top:6822;width:9269;height:2" coordorigin="2310,6822" coordsize="9269,0" path="m2310,6822l11579,6822e" filled="f" stroked="t" strokeweight=".715958pt" strokecolor="#575757">
                <v:path arrowok="t"/>
              </v:shape>
            </v:group>
            <v:group style="position:absolute;left:7787;top:6339;width:2;height:737" coordorigin="7787,6339" coordsize="2,737">
              <v:shape style="position:absolute;left:7787;top:6339;width:2;height:737" coordorigin="7787,6339" coordsize="0,737" path="m7787,7076l7787,6339e" filled="f" stroked="t" strokeweight=".715958pt" strokecolor="#4F4F4F">
                <v:path arrowok="t"/>
              </v:shape>
            </v:group>
            <v:group style="position:absolute;left:2320;top:7067;width:9260;height:2" coordorigin="2320,7067" coordsize="9260,2">
              <v:shape style="position:absolute;left:2320;top:7067;width:9260;height:2" coordorigin="2320,7067" coordsize="9260,0" path="m2320,7067l11579,7067e" filled="f" stroked="t" strokeweight=".715958pt" strokecolor="#5B5B5B">
                <v:path arrowok="t"/>
              </v:shape>
            </v:group>
            <v:group style="position:absolute;left:267;top:7306;width:11312;height:2" coordorigin="267,7306" coordsize="11312,2">
              <v:shape style="position:absolute;left:267;top:7306;width:11312;height:2" coordorigin="267,7306" coordsize="11312,0" path="m267,7306l11579,7306e" filled="f" stroked="t" strokeweight=".715958pt" strokecolor="#606060">
                <v:path arrowok="t"/>
              </v:shape>
            </v:group>
            <v:group style="position:absolute;left:272;top:7780;width:11307;height:2" coordorigin="272,7780" coordsize="11307,2">
              <v:shape style="position:absolute;left:272;top:7780;width:11307;height:2" coordorigin="272,7780" coordsize="11307,0" path="m272,7780l11579,7780e" filled="f" stroked="t" strokeweight=".715958pt" strokecolor="#606060">
                <v:path arrowok="t"/>
              </v:shape>
            </v:group>
            <v:group style="position:absolute;left:4871;top:7775;width:2;height:737" coordorigin="4871,7775" coordsize="2,737">
              <v:shape style="position:absolute;left:4871;top:7775;width:2;height:737" coordorigin="4871,7775" coordsize="0,737" path="m4871,8513l4871,7775e" filled="f" stroked="t" strokeweight=".954611pt" strokecolor="#545454">
                <v:path arrowok="t"/>
              </v:shape>
            </v:group>
            <v:group style="position:absolute;left:4864;top:8019;width:6720;height:2" coordorigin="4864,8019" coordsize="6720,2">
              <v:shape style="position:absolute;left:4864;top:8019;width:6720;height:2" coordorigin="4864,8019" coordsize="6720,0" path="m4864,8019l11584,8019e" filled="f" stroked="t" strokeweight=".715958pt" strokecolor="#5B5B5B">
                <v:path arrowok="t"/>
              </v:shape>
            </v:group>
            <v:group style="position:absolute;left:4864;top:8264;width:6720;height:2" coordorigin="4864,8264" coordsize="6720,2">
              <v:shape style="position:absolute;left:4864;top:8264;width:6720;height:2" coordorigin="4864,8264" coordsize="6720,0" path="m4864,8264l11584,8264e" filled="f" stroked="t" strokeweight=".715958pt" strokecolor="#545457">
                <v:path arrowok="t"/>
              </v:shape>
            </v:group>
            <v:group style="position:absolute;left:272;top:8503;width:11312;height:2" coordorigin="272,8503" coordsize="11312,2">
              <v:shape style="position:absolute;left:272;top:8503;width:11312;height:2" coordorigin="272,8503" coordsize="11312,0" path="m272,8503l11584,8503e" filled="f" stroked="t" strokeweight=".715958pt" strokecolor="#5B5B5B">
                <v:path arrowok="t"/>
              </v:shape>
            </v:group>
            <v:group style="position:absolute;left:267;top:9312;width:11317;height:2" coordorigin="267,9312" coordsize="11317,2">
              <v:shape style="position:absolute;left:267;top:9312;width:11317;height:2" coordorigin="267,9312" coordsize="11317,0" path="m267,9312l11584,9312e" filled="f" stroked="t" strokeweight=".715958pt" strokecolor="#606060">
                <v:path arrowok="t"/>
              </v:shape>
            </v:group>
            <v:group style="position:absolute;left:272;top:10294;width:11317;height:2" coordorigin="272,10294" coordsize="11317,2">
              <v:shape style="position:absolute;left:272;top:10294;width:11317;height:2" coordorigin="272,10294" coordsize="11317,0" path="m272,10294l11589,10294e" filled="f" stroked="t" strokeweight=".715958pt" strokecolor="#606060">
                <v:path arrowok="t"/>
              </v:shape>
            </v:group>
            <v:group style="position:absolute;left:272;top:10533;width:11317;height:2" coordorigin="272,10533" coordsize="11317,2">
              <v:shape style="position:absolute;left:272;top:10533;width:11317;height:2" coordorigin="272,10533" coordsize="11317,0" path="m272,10533l11589,10533e" filled="f" stroked="t" strokeweight=".715958pt" strokecolor="#5B5B5B">
                <v:path arrowok="t"/>
              </v:shape>
            </v:group>
            <v:group style="position:absolute;left:807;top:10772;width:10782;height:2" coordorigin="807,10772" coordsize="10782,2">
              <v:shape style="position:absolute;left:807;top:10772;width:10782;height:2" coordorigin="807,10772" coordsize="10782,0" path="m807,10772l11589,10772e" filled="f" stroked="t" strokeweight=".715958pt" strokecolor="#606060">
                <v:path arrowok="t"/>
              </v:shape>
            </v:group>
            <v:group style="position:absolute;left:272;top:11251;width:11312;height:2" coordorigin="272,11251" coordsize="11312,2">
              <v:shape style="position:absolute;left:272;top:11251;width:11312;height:2" coordorigin="272,11251" coordsize="11312,0" path="m272,11251l11584,11251e" filled="f" stroked="t" strokeweight=".715958pt" strokecolor="#5B5B5B">
                <v:path arrowok="t"/>
              </v:shape>
            </v:group>
            <v:group style="position:absolute;left:1656;top:11486;width:2;height:4840" coordorigin="1656,11486" coordsize="2,4840">
              <v:shape style="position:absolute;left:1656;top:11486;width:2;height:4840" coordorigin="1656,11486" coordsize="0,4840" path="m1656,16326l1656,11486e" filled="f" stroked="t" strokeweight=".715958pt" strokecolor="#606060">
                <v:path arrowok="t"/>
              </v:shape>
            </v:group>
            <v:group style="position:absolute;left:272;top:11491;width:11317;height:2" coordorigin="272,11491" coordsize="11317,2">
              <v:shape style="position:absolute;left:272;top:11491;width:11317;height:2" coordorigin="272,11491" coordsize="11317,0" path="m272,11491l11589,11491e" filled="f" stroked="t" strokeweight=".715958pt" strokecolor="#606060">
                <v:path arrowok="t"/>
              </v:shape>
            </v:group>
            <v:group style="position:absolute;left:1079;top:11486;width:2;height:3596" coordorigin="1079,11486" coordsize="2,3596">
              <v:shape style="position:absolute;left:1079;top:11486;width:2;height:3596" coordorigin="1079,11486" coordsize="0,3596" path="m1079,15081l1079,11486e" filled="f" stroked="t" strokeweight=".715958pt" strokecolor="#4F4F4F">
                <v:path arrowok="t"/>
              </v:shape>
            </v:group>
            <v:group style="position:absolute;left:267;top:11735;width:11322;height:2" coordorigin="267,11735" coordsize="11322,2">
              <v:shape style="position:absolute;left:267;top:11735;width:11322;height:2" coordorigin="267,11735" coordsize="11322,0" path="m267,11735l11589,11735e" filled="f" stroked="t" strokeweight=".715958pt" strokecolor="#646464">
                <v:path arrowok="t"/>
              </v:shape>
            </v:group>
            <v:group style="position:absolute;left:277;top:13817;width:2067;height:2" coordorigin="277,13817" coordsize="2067,2">
              <v:shape style="position:absolute;left:277;top:13817;width:2067;height:2" coordorigin="277,13817" coordsize="2067,0" path="m277,13817l2344,13817e" filled="f" stroked="t" strokeweight=".715958pt" strokecolor="#6B6B70">
                <v:path arrowok="t"/>
              </v:shape>
            </v:group>
            <v:group style="position:absolute;left:282;top:16321;width:11312;height:2" coordorigin="282,16321" coordsize="11312,2">
              <v:shape style="position:absolute;left:282;top:16321;width:11312;height:2" coordorigin="282,16321" coordsize="11312,0" path="m282,16321l11594,16321e" filled="f" stroked="t" strokeweight=".715958pt" strokecolor="#606060">
                <v:path arrowok="t"/>
              </v:shape>
            </v:group>
            <v:group style="position:absolute;left:7346;top:11481;width:2;height:4850" coordorigin="7346,11481" coordsize="2,4850">
              <v:shape style="position:absolute;left:7346;top:11481;width:2;height:4850" coordorigin="7346,11481" coordsize="0,4850" path="m7346,16331l7346,11481e" filled="f" stroked="t" strokeweight=".715958pt" strokecolor="#676767">
                <v:path arrowok="t"/>
              </v:shape>
            </v:group>
            <v:group style="position:absolute;left:1675;top:14406;width:2;height:327" coordorigin="1675,14406" coordsize="2,327">
              <v:shape style="position:absolute;left:1675;top:14406;width:2;height:327" coordorigin="1675,14406" coordsize="0,327" path="m1675,14733l1675,14406e" filled="f" stroked="t" strokeweight="2.7592pt" strokecolor="#DDE1E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1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.</w:t>
      </w:r>
      <w:r>
        <w:rPr>
          <w:rFonts w:ascii="Arial" w:hAnsi="Arial" w:cs="Arial" w:eastAsia="Arial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9"/>
          <w:b/>
          <w:bCs/>
        </w:rPr>
        <w:t>POST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9"/>
          <w:b/>
          <w:bCs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4"/>
          <w:w w:val="89"/>
          <w:b/>
          <w:bCs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9"/>
          <w:b/>
          <w:bCs/>
        </w:rPr>
        <w:t>GRUPLA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9"/>
          <w:b/>
          <w:bCs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6"/>
          <w:w w:val="89"/>
          <w:b/>
          <w:bCs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b/>
          <w:bCs/>
        </w:rPr>
        <w:t>AMİRİ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6" w:after="0" w:line="240" w:lineRule="auto"/>
        <w:ind w:left="1236" w:right="-20"/>
        <w:jc w:val="left"/>
        <w:tabs>
          <w:tab w:pos="1940" w:val="left"/>
          <w:tab w:pos="28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4"/>
          <w:szCs w:val="24"/>
          <w:color w:val="979A9E"/>
          <w:spacing w:val="0"/>
          <w:w w:val="80"/>
        </w:rPr>
        <w:t>•</w:t>
      </w:r>
      <w:r>
        <w:rPr>
          <w:rFonts w:ascii="Arial" w:hAnsi="Arial" w:cs="Arial" w:eastAsia="Arial"/>
          <w:sz w:val="24"/>
          <w:szCs w:val="24"/>
          <w:color w:val="979A9E"/>
          <w:spacing w:val="31"/>
          <w:w w:val="80"/>
        </w:rPr>
        <w:t> </w:t>
      </w:r>
      <w:r>
        <w:rPr>
          <w:rFonts w:ascii="Arial" w:hAnsi="Arial" w:cs="Arial" w:eastAsia="Arial"/>
          <w:sz w:val="24"/>
          <w:szCs w:val="24"/>
          <w:color w:val="979A9E"/>
          <w:spacing w:val="-29"/>
          <w:w w:val="99"/>
        </w:rPr>
        <w:t>·</w:t>
      </w:r>
      <w:r>
        <w:rPr>
          <w:rFonts w:ascii="Arial" w:hAnsi="Arial" w:cs="Arial" w:eastAsia="Arial"/>
          <w:sz w:val="24"/>
          <w:szCs w:val="24"/>
          <w:color w:val="7E8285"/>
          <w:spacing w:val="0"/>
          <w:w w:val="262"/>
        </w:rPr>
        <w:t>;</w:t>
      </w:r>
      <w:r>
        <w:rPr>
          <w:rFonts w:ascii="Arial" w:hAnsi="Arial" w:cs="Arial" w:eastAsia="Arial"/>
          <w:sz w:val="24"/>
          <w:szCs w:val="24"/>
          <w:color w:val="7E8285"/>
          <w:spacing w:val="-34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A8AAAC"/>
          <w:spacing w:val="0"/>
          <w:w w:val="79"/>
        </w:rPr>
        <w:t>.</w:t>
      </w:r>
      <w:r>
        <w:rPr>
          <w:rFonts w:ascii="Arial" w:hAnsi="Arial" w:cs="Arial" w:eastAsia="Arial"/>
          <w:sz w:val="24"/>
          <w:szCs w:val="24"/>
          <w:color w:val="A8AAAC"/>
          <w:spacing w:val="-10"/>
          <w:w w:val="79"/>
        </w:rPr>
        <w:t> </w:t>
      </w:r>
      <w:r>
        <w:rPr>
          <w:rFonts w:ascii="Arial" w:hAnsi="Arial" w:cs="Arial" w:eastAsia="Arial"/>
          <w:sz w:val="24"/>
          <w:szCs w:val="24"/>
          <w:color w:val="A8AAAC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color w:val="A8AAAC"/>
          <w:spacing w:val="-55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A8AAAC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A8AAAC"/>
          <w:spacing w:val="0"/>
          <w:w w:val="100"/>
        </w:rPr>
      </w:r>
      <w:r>
        <w:rPr>
          <w:rFonts w:ascii="Arial" w:hAnsi="Arial" w:cs="Arial" w:eastAsia="Arial"/>
          <w:sz w:val="24"/>
          <w:szCs w:val="24"/>
          <w:color w:val="7E8285"/>
          <w:spacing w:val="0"/>
          <w:w w:val="65"/>
          <w:i/>
        </w:rPr>
        <w:t>;Jt</w:t>
      </w:r>
      <w:r>
        <w:rPr>
          <w:rFonts w:ascii="Arial" w:hAnsi="Arial" w:cs="Arial" w:eastAsia="Arial"/>
          <w:sz w:val="24"/>
          <w:szCs w:val="24"/>
          <w:color w:val="7E8285"/>
          <w:spacing w:val="0"/>
          <w:w w:val="65"/>
          <w:i/>
        </w:rPr>
        <w:t>#</w:t>
      </w:r>
      <w:r>
        <w:rPr>
          <w:rFonts w:ascii="Arial" w:hAnsi="Arial" w:cs="Arial" w:eastAsia="Arial"/>
          <w:sz w:val="24"/>
          <w:szCs w:val="24"/>
          <w:color w:val="7E8285"/>
          <w:spacing w:val="28"/>
          <w:w w:val="65"/>
          <w:i/>
        </w:rPr>
        <w:t> </w:t>
      </w:r>
      <w:r>
        <w:rPr>
          <w:rFonts w:ascii="Arial" w:hAnsi="Arial" w:cs="Arial" w:eastAsia="Arial"/>
          <w:sz w:val="24"/>
          <w:szCs w:val="24"/>
          <w:color w:val="5E676B"/>
          <w:spacing w:val="-57"/>
          <w:w w:val="119"/>
        </w:rPr>
        <w:t>·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57"/>
        </w:rPr>
        <w:t>..</w:t>
      </w:r>
      <w:r>
        <w:rPr>
          <w:rFonts w:ascii="Arial" w:hAnsi="Arial" w:cs="Arial" w:eastAsia="Arial"/>
          <w:sz w:val="24"/>
          <w:szCs w:val="24"/>
          <w:color w:val="383838"/>
          <w:spacing w:val="12"/>
          <w:w w:val="100"/>
        </w:rPr>
        <w:t> </w:t>
      </w:r>
      <w:r>
        <w:rPr>
          <w:rFonts w:ascii="Arial" w:hAnsi="Arial" w:cs="Arial" w:eastAsia="Arial"/>
          <w:sz w:val="10"/>
          <w:szCs w:val="10"/>
          <w:color w:val="979A9E"/>
          <w:spacing w:val="0"/>
          <w:w w:val="66"/>
          <w:i/>
        </w:rPr>
        <w:t>(</w:t>
      </w:r>
      <w:r>
        <w:rPr>
          <w:rFonts w:ascii="Arial" w:hAnsi="Arial" w:cs="Arial" w:eastAsia="Arial"/>
          <w:sz w:val="10"/>
          <w:szCs w:val="10"/>
          <w:color w:val="979A9E"/>
          <w:spacing w:val="0"/>
          <w:w w:val="66"/>
          <w:i/>
        </w:rPr>
        <w:t>1&gt;,</w:t>
      </w:r>
      <w:r>
        <w:rPr>
          <w:rFonts w:ascii="Arial" w:hAnsi="Arial" w:cs="Arial" w:eastAsia="Arial"/>
          <w:sz w:val="10"/>
          <w:szCs w:val="10"/>
          <w:color w:val="979A9E"/>
          <w:spacing w:val="-18"/>
          <w:w w:val="66"/>
          <w:i/>
        </w:rPr>
        <w:t> </w:t>
      </w:r>
      <w:r>
        <w:rPr>
          <w:rFonts w:ascii="Arial" w:hAnsi="Arial" w:cs="Arial" w:eastAsia="Arial"/>
          <w:sz w:val="10"/>
          <w:szCs w:val="10"/>
          <w:color w:val="979A9E"/>
          <w:spacing w:val="0"/>
          <w:w w:val="100"/>
          <w:i/>
        </w:rPr>
        <w:tab/>
      </w:r>
      <w:r>
        <w:rPr>
          <w:rFonts w:ascii="Arial" w:hAnsi="Arial" w:cs="Arial" w:eastAsia="Arial"/>
          <w:sz w:val="10"/>
          <w:szCs w:val="10"/>
          <w:color w:val="979A9E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23"/>
          <w:szCs w:val="23"/>
          <w:color w:val="3B4175"/>
          <w:spacing w:val="11"/>
          <w:w w:val="244"/>
          <w:b/>
          <w:bCs/>
        </w:rPr>
        <w:t>\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94"/>
          <w:b/>
          <w:bCs/>
        </w:rPr>
        <w:t>yhan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2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8"/>
          <w:b/>
          <w:bCs/>
        </w:rPr>
        <w:t>BAYAf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8"/>
          <w:b/>
          <w:bCs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12"/>
          <w:w w:val="88"/>
          <w:b/>
          <w:bCs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79A9E"/>
          <w:spacing w:val="0"/>
          <w:w w:val="56"/>
          <w:b/>
          <w:bCs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42" w:after="0" w:line="410" w:lineRule="exact"/>
        <w:ind w:left="1599" w:right="874"/>
        <w:jc w:val="center"/>
        <w:tabs>
          <w:tab w:pos="2900" w:val="left"/>
        </w:tabs>
        <w:rPr>
          <w:rFonts w:ascii="Arial" w:hAnsi="Arial" w:cs="Arial" w:eastAsia="Arial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979A9E"/>
          <w:spacing w:val="0"/>
          <w:w w:val="79"/>
          <w:i/>
          <w:position w:val="-2"/>
        </w:rPr>
        <w:t>d·;;..</w:t>
      </w:r>
      <w:r>
        <w:rPr>
          <w:rFonts w:ascii="Times New Roman" w:hAnsi="Times New Roman" w:cs="Times New Roman" w:eastAsia="Times New Roman"/>
          <w:sz w:val="34"/>
          <w:szCs w:val="34"/>
          <w:color w:val="979A9E"/>
          <w:spacing w:val="20"/>
          <w:w w:val="79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79A9E"/>
          <w:spacing w:val="0"/>
          <w:w w:val="129"/>
          <w:position w:val="-2"/>
        </w:rPr>
        <w:t>r·</w:t>
      </w:r>
      <w:r>
        <w:rPr>
          <w:rFonts w:ascii="Times New Roman" w:hAnsi="Times New Roman" w:cs="Times New Roman" w:eastAsia="Times New Roman"/>
          <w:sz w:val="24"/>
          <w:szCs w:val="24"/>
          <w:color w:val="5E676B"/>
          <w:spacing w:val="0"/>
          <w:w w:val="129"/>
          <w:position w:val="-2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5E676B"/>
          <w:spacing w:val="-75"/>
          <w:w w:val="129"/>
          <w:position w:val="-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E676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5E676B"/>
          <w:spacing w:val="0"/>
          <w:w w:val="100"/>
          <w:position w:val="-2"/>
        </w:rPr>
      </w:r>
      <w:r>
        <w:rPr>
          <w:rFonts w:ascii="Arial" w:hAnsi="Arial" w:cs="Arial" w:eastAsia="Arial"/>
          <w:sz w:val="37"/>
          <w:szCs w:val="37"/>
          <w:color w:val="313D95"/>
          <w:spacing w:val="0"/>
          <w:w w:val="156"/>
          <w:i/>
          <w:position w:val="-2"/>
        </w:rPr>
        <w:t>\.f\</w:t>
      </w:r>
      <w:r>
        <w:rPr>
          <w:rFonts w:ascii="Arial" w:hAnsi="Arial" w:cs="Arial" w:eastAsia="Arial"/>
          <w:sz w:val="37"/>
          <w:szCs w:val="37"/>
          <w:color w:val="313D95"/>
          <w:spacing w:val="-55"/>
          <w:w w:val="100"/>
          <w:i/>
          <w:position w:val="-2"/>
        </w:rPr>
        <w:t> </w:t>
      </w:r>
      <w:r>
        <w:rPr>
          <w:rFonts w:ascii="Arial" w:hAnsi="Arial" w:cs="Arial" w:eastAsia="Arial"/>
          <w:sz w:val="37"/>
          <w:szCs w:val="37"/>
          <w:color w:val="313D95"/>
          <w:spacing w:val="0"/>
          <w:w w:val="285"/>
          <w:i/>
          <w:position w:val="-2"/>
        </w:rPr>
        <w:t>J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270" w:lineRule="exact"/>
        <w:ind w:left="100" w:right="-82"/>
        <w:jc w:val="left"/>
        <w:tabs>
          <w:tab w:pos="1620" w:val="left"/>
          <w:tab w:pos="21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20"/>
          <w:szCs w:val="20"/>
          <w:color w:val="BCBDC1"/>
          <w:spacing w:val="0"/>
          <w:w w:val="100"/>
          <w:position w:val="1"/>
        </w:rPr>
        <w:t>.</w:t>
      </w:r>
      <w:r>
        <w:rPr>
          <w:rFonts w:ascii="Arial" w:hAnsi="Arial" w:cs="Arial" w:eastAsia="Arial"/>
          <w:sz w:val="20"/>
          <w:szCs w:val="20"/>
          <w:color w:val="BCBDC1"/>
          <w:spacing w:val="-4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34"/>
          <w:position w:val="1"/>
        </w:rPr>
        <w:t>Halt</w:t>
      </w:r>
      <w:r>
        <w:rPr>
          <w:rFonts w:ascii="Arial" w:hAnsi="Arial" w:cs="Arial" w:eastAsia="Arial"/>
          <w:sz w:val="20"/>
          <w:szCs w:val="20"/>
          <w:color w:val="383838"/>
          <w:spacing w:val="-17"/>
          <w:w w:val="134"/>
          <w:position w:val="1"/>
        </w:rPr>
        <w:t>t</w:t>
      </w:r>
      <w:r>
        <w:rPr>
          <w:rFonts w:ascii="Arial" w:hAnsi="Arial" w:cs="Arial" w:eastAsia="Arial"/>
          <w:sz w:val="20"/>
          <w:szCs w:val="20"/>
          <w:color w:val="7E8285"/>
          <w:spacing w:val="-10"/>
          <w:w w:val="49"/>
          <w:position w:val="1"/>
        </w:rPr>
        <w:t>:</w:t>
      </w:r>
      <w:r>
        <w:rPr>
          <w:rFonts w:ascii="Arial" w:hAnsi="Arial" w:cs="Arial" w:eastAsia="Arial"/>
          <w:sz w:val="20"/>
          <w:szCs w:val="20"/>
          <w:color w:val="5E676B"/>
          <w:spacing w:val="-38"/>
          <w:w w:val="71"/>
          <w:position w:val="1"/>
        </w:rPr>
        <w:t>.</w:t>
      </w:r>
      <w:r>
        <w:rPr>
          <w:rFonts w:ascii="Arial" w:hAnsi="Arial" w:cs="Arial" w:eastAsia="Arial"/>
          <w:sz w:val="20"/>
          <w:szCs w:val="20"/>
          <w:color w:val="7E8285"/>
          <w:spacing w:val="-56"/>
          <w:w w:val="49"/>
          <w:position w:val="1"/>
        </w:rPr>
        <w:t>&lt;</w:t>
      </w:r>
      <w:r>
        <w:rPr>
          <w:rFonts w:ascii="Arial" w:hAnsi="Arial" w:cs="Arial" w:eastAsia="Arial"/>
          <w:sz w:val="20"/>
          <w:szCs w:val="20"/>
          <w:color w:val="BCBDC1"/>
          <w:spacing w:val="0"/>
          <w:w w:val="380"/>
          <w:position w:val="1"/>
        </w:rPr>
        <w:t>:</w:t>
      </w:r>
      <w:r>
        <w:rPr>
          <w:rFonts w:ascii="Arial" w:hAnsi="Arial" w:cs="Arial" w:eastAsia="Arial"/>
          <w:sz w:val="20"/>
          <w:szCs w:val="20"/>
          <w:color w:val="BCBDC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BCBDC1"/>
          <w:spacing w:val="0"/>
          <w:w w:val="100"/>
          <w:position w:val="1"/>
        </w:rPr>
      </w:r>
      <w:r>
        <w:rPr>
          <w:rFonts w:ascii="Arial" w:hAnsi="Arial" w:cs="Arial" w:eastAsia="Arial"/>
          <w:sz w:val="20"/>
          <w:szCs w:val="20"/>
          <w:color w:val="BCBDC1"/>
          <w:spacing w:val="0"/>
          <w:w w:val="58"/>
          <w:i/>
          <w:position w:val="1"/>
        </w:rPr>
        <w:t>.</w:t>
      </w:r>
      <w:r>
        <w:rPr>
          <w:rFonts w:ascii="Arial" w:hAnsi="Arial" w:cs="Arial" w:eastAsia="Arial"/>
          <w:sz w:val="20"/>
          <w:szCs w:val="20"/>
          <w:color w:val="BCBDC1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BCBDC1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28"/>
          <w:szCs w:val="28"/>
          <w:color w:val="979A9E"/>
          <w:spacing w:val="0"/>
          <w:w w:val="175"/>
          <w:b/>
          <w:bCs/>
          <w:position w:val="1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979A9E"/>
          <w:spacing w:val="-12"/>
          <w:w w:val="175"/>
          <w:b/>
          <w:bCs/>
          <w:position w:val="1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525252"/>
          <w:spacing w:val="0"/>
          <w:w w:val="53"/>
          <w:b/>
          <w:bCs/>
          <w:position w:val="1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525252"/>
          <w:spacing w:val="-16"/>
          <w:w w:val="53"/>
          <w:b/>
          <w:bCs/>
          <w:position w:val="1"/>
        </w:rPr>
        <w:t>"</w:t>
      </w:r>
      <w:r>
        <w:rPr>
          <w:rFonts w:ascii="Times New Roman" w:hAnsi="Times New Roman" w:cs="Times New Roman" w:eastAsia="Times New Roman"/>
          <w:sz w:val="28"/>
          <w:szCs w:val="28"/>
          <w:color w:val="979A9E"/>
          <w:spacing w:val="0"/>
          <w:w w:val="82"/>
          <w:b/>
          <w:bCs/>
          <w:position w:val="1"/>
        </w:rPr>
        <w:t>:.:</w:t>
      </w:r>
      <w:r>
        <w:rPr>
          <w:rFonts w:ascii="Times New Roman" w:hAnsi="Times New Roman" w:cs="Times New Roman" w:eastAsia="Times New Roman"/>
          <w:sz w:val="28"/>
          <w:szCs w:val="28"/>
          <w:color w:val="979A9E"/>
          <w:spacing w:val="-8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E676B"/>
          <w:spacing w:val="0"/>
          <w:w w:val="209"/>
          <w:b/>
          <w:bCs/>
          <w:position w:val="1"/>
        </w:rPr>
        <w:t>mail</w:t>
      </w:r>
      <w:r>
        <w:rPr>
          <w:rFonts w:ascii="Times New Roman" w:hAnsi="Times New Roman" w:cs="Times New Roman" w:eastAsia="Times New Roman"/>
          <w:sz w:val="28"/>
          <w:szCs w:val="28"/>
          <w:color w:val="5E676B"/>
          <w:spacing w:val="-80"/>
          <w:w w:val="209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E676B"/>
          <w:spacing w:val="0"/>
          <w:w w:val="98"/>
          <w:b/>
          <w:bCs/>
          <w:position w:val="1"/>
        </w:rPr>
        <w:t>YAP</w:t>
      </w:r>
      <w:r>
        <w:rPr>
          <w:rFonts w:ascii="Times New Roman" w:hAnsi="Times New Roman" w:cs="Times New Roman" w:eastAsia="Times New Roman"/>
          <w:sz w:val="28"/>
          <w:szCs w:val="28"/>
          <w:color w:val="5E676B"/>
          <w:spacing w:val="11"/>
          <w:w w:val="99"/>
          <w:b/>
          <w:bCs/>
          <w:position w:val="1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7E8285"/>
          <w:spacing w:val="0"/>
          <w:w w:val="114"/>
          <w:b/>
          <w:bCs/>
          <w:position w:val="1"/>
        </w:rPr>
        <w:t>(,</w:t>
      </w:r>
      <w:r>
        <w:rPr>
          <w:rFonts w:ascii="Times New Roman" w:hAnsi="Times New Roman" w:cs="Times New Roman" w:eastAsia="Times New Roman"/>
          <w:sz w:val="28"/>
          <w:szCs w:val="28"/>
          <w:color w:val="7E8285"/>
          <w:spacing w:val="-12"/>
          <w:w w:val="114"/>
          <w:b/>
          <w:bCs/>
          <w:position w:val="1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979A9E"/>
          <w:spacing w:val="0"/>
          <w:w w:val="353"/>
          <w:b/>
          <w:bCs/>
          <w:position w:val="1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BCBDC1"/>
          <w:spacing w:val="0"/>
          <w:w w:val="12"/>
          <w:b/>
          <w:bCs/>
          <w:position w:val="1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20" w:after="0" w:line="220" w:lineRule="exact"/>
        <w:ind w:left="1322" w:right="-20"/>
        <w:jc w:val="left"/>
        <w:tabs>
          <w:tab w:pos="262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BCBDC1"/>
          <w:spacing w:val="0"/>
          <w:w w:val="152"/>
          <w:position w:val="-3"/>
        </w:rPr>
        <w:t>-</w:t>
      </w:r>
      <w:r>
        <w:rPr>
          <w:rFonts w:ascii="Arial" w:hAnsi="Arial" w:cs="Arial" w:eastAsia="Arial"/>
          <w:sz w:val="22"/>
          <w:szCs w:val="22"/>
          <w:color w:val="BCBDC1"/>
          <w:spacing w:val="-41"/>
          <w:w w:val="152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A8AAAC"/>
          <w:spacing w:val="0"/>
          <w:w w:val="100"/>
          <w:position w:val="-3"/>
        </w:rPr>
        <w:t>,</w:t>
      </w:r>
      <w:r>
        <w:rPr>
          <w:rFonts w:ascii="Arial" w:hAnsi="Arial" w:cs="Arial" w:eastAsia="Arial"/>
          <w:sz w:val="22"/>
          <w:szCs w:val="22"/>
          <w:color w:val="A8AAAC"/>
          <w:spacing w:val="-5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BCBDC1"/>
          <w:spacing w:val="0"/>
          <w:w w:val="100"/>
          <w:position w:val="-3"/>
        </w:rPr>
        <w:t>·</w:t>
      </w:r>
      <w:r>
        <w:rPr>
          <w:rFonts w:ascii="Arial" w:hAnsi="Arial" w:cs="Arial" w:eastAsia="Arial"/>
          <w:sz w:val="22"/>
          <w:szCs w:val="22"/>
          <w:color w:val="BCBDC1"/>
          <w:spacing w:val="37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BCBDC1"/>
          <w:spacing w:val="0"/>
          <w:w w:val="100"/>
          <w:position w:val="-3"/>
        </w:rPr>
        <w:t>·</w:t>
      </w:r>
      <w:r>
        <w:rPr>
          <w:rFonts w:ascii="Arial" w:hAnsi="Arial" w:cs="Arial" w:eastAsia="Arial"/>
          <w:sz w:val="22"/>
          <w:szCs w:val="22"/>
          <w:color w:val="BCBDC1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BCBDC1"/>
          <w:spacing w:val="50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BCBDC1"/>
          <w:spacing w:val="0"/>
          <w:w w:val="100"/>
          <w:position w:val="-3"/>
        </w:rPr>
        <w:t>·</w:t>
      </w:r>
      <w:r>
        <w:rPr>
          <w:rFonts w:ascii="Arial" w:hAnsi="Arial" w:cs="Arial" w:eastAsia="Arial"/>
          <w:sz w:val="22"/>
          <w:szCs w:val="22"/>
          <w:color w:val="BCBDC1"/>
          <w:spacing w:val="-55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BCBDC1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2"/>
          <w:szCs w:val="22"/>
          <w:color w:val="BCBDC1"/>
          <w:spacing w:val="0"/>
          <w:w w:val="100"/>
          <w:position w:val="-3"/>
        </w:rPr>
      </w:r>
      <w:r>
        <w:rPr>
          <w:rFonts w:ascii="Arial" w:hAnsi="Arial" w:cs="Arial" w:eastAsia="Arial"/>
          <w:sz w:val="22"/>
          <w:szCs w:val="22"/>
          <w:color w:val="5E676B"/>
          <w:spacing w:val="0"/>
          <w:w w:val="92"/>
          <w:position w:val="-3"/>
        </w:rPr>
        <w:t>ltfa[y</w:t>
      </w:r>
      <w:r>
        <w:rPr>
          <w:rFonts w:ascii="Arial" w:hAnsi="Arial" w:cs="Arial" w:eastAsia="Arial"/>
          <w:sz w:val="22"/>
          <w:szCs w:val="22"/>
          <w:color w:val="5E676B"/>
          <w:spacing w:val="0"/>
          <w:w w:val="92"/>
          <w:position w:val="-3"/>
        </w:rPr>
        <w:t>e</w:t>
      </w:r>
      <w:r>
        <w:rPr>
          <w:rFonts w:ascii="Arial" w:hAnsi="Arial" w:cs="Arial" w:eastAsia="Arial"/>
          <w:sz w:val="22"/>
          <w:szCs w:val="22"/>
          <w:color w:val="5E676B"/>
          <w:spacing w:val="4"/>
          <w:w w:val="92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5E676B"/>
          <w:spacing w:val="0"/>
          <w:w w:val="91"/>
          <w:position w:val="-3"/>
        </w:rPr>
        <w:t>Batı</w:t>
      </w:r>
      <w:r>
        <w:rPr>
          <w:rFonts w:ascii="Arial" w:hAnsi="Arial" w:cs="Arial" w:eastAsia="Arial"/>
          <w:sz w:val="22"/>
          <w:szCs w:val="22"/>
          <w:color w:val="5E676B"/>
          <w:spacing w:val="-46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7E8285"/>
          <w:spacing w:val="-7"/>
          <w:w w:val="64"/>
          <w:position w:val="-3"/>
        </w:rPr>
        <w:t>:</w:t>
      </w:r>
      <w:r>
        <w:rPr>
          <w:rFonts w:ascii="Arial" w:hAnsi="Arial" w:cs="Arial" w:eastAsia="Arial"/>
          <w:sz w:val="22"/>
          <w:szCs w:val="22"/>
          <w:color w:val="5E676B"/>
          <w:spacing w:val="0"/>
          <w:w w:val="80"/>
          <w:position w:val="-3"/>
        </w:rPr>
        <w:t>Ölg</w:t>
      </w:r>
      <w:r>
        <w:rPr>
          <w:rFonts w:ascii="Arial" w:hAnsi="Arial" w:cs="Arial" w:eastAsia="Arial"/>
          <w:sz w:val="22"/>
          <w:szCs w:val="22"/>
          <w:color w:val="5E676B"/>
          <w:spacing w:val="0"/>
          <w:w w:val="81"/>
          <w:position w:val="-3"/>
        </w:rPr>
        <w:t>e</w:t>
      </w:r>
      <w:r>
        <w:rPr>
          <w:rFonts w:ascii="Arial" w:hAnsi="Arial" w:cs="Arial" w:eastAsia="Arial"/>
          <w:sz w:val="22"/>
          <w:szCs w:val="22"/>
          <w:color w:val="5E676B"/>
          <w:spacing w:val="-5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525252"/>
          <w:spacing w:val="0"/>
          <w:w w:val="80"/>
          <w:position w:val="-3"/>
        </w:rPr>
        <w:t>A</w:t>
      </w:r>
      <w:r>
        <w:rPr>
          <w:rFonts w:ascii="Arial" w:hAnsi="Arial" w:cs="Arial" w:eastAsia="Arial"/>
          <w:sz w:val="22"/>
          <w:szCs w:val="22"/>
          <w:color w:val="5E676B"/>
          <w:spacing w:val="0"/>
          <w:w w:val="94"/>
          <w:position w:val="-3"/>
        </w:rPr>
        <w:t>m</w:t>
      </w:r>
      <w:r>
        <w:rPr>
          <w:rFonts w:ascii="Arial" w:hAnsi="Arial" w:cs="Arial" w:eastAsia="Arial"/>
          <w:sz w:val="22"/>
          <w:szCs w:val="22"/>
          <w:color w:val="5E676B"/>
          <w:spacing w:val="-15"/>
          <w:w w:val="94"/>
          <w:position w:val="-3"/>
        </w:rPr>
        <w:t>i</w:t>
      </w:r>
      <w:r>
        <w:rPr>
          <w:rFonts w:ascii="Arial" w:hAnsi="Arial" w:cs="Arial" w:eastAsia="Arial"/>
          <w:sz w:val="22"/>
          <w:szCs w:val="22"/>
          <w:color w:val="7E8285"/>
          <w:spacing w:val="0"/>
          <w:w w:val="77"/>
          <w:position w:val="-3"/>
        </w:rPr>
        <w:t>r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447" w:lineRule="exact"/>
        <w:ind w:left="1127" w:right="-20"/>
        <w:jc w:val="left"/>
        <w:tabs>
          <w:tab w:pos="2780" w:val="left"/>
        </w:tabs>
        <w:rPr>
          <w:rFonts w:ascii="Times New Roman" w:hAnsi="Times New Roman" w:cs="Times New Roman" w:eastAsia="Times New Roman"/>
          <w:sz w:val="47"/>
          <w:szCs w:val="47"/>
        </w:rPr>
      </w:pPr>
      <w:rPr/>
      <w:r>
        <w:rPr>
          <w:rFonts w:ascii="Times New Roman" w:hAnsi="Times New Roman" w:cs="Times New Roman" w:eastAsia="Times New Roman"/>
          <w:sz w:val="47"/>
          <w:szCs w:val="47"/>
          <w:color w:val="979A9E"/>
          <w:w w:val="51"/>
          <w:position w:val="1"/>
        </w:rPr>
        <w:t>....</w:t>
      </w:r>
      <w:r>
        <w:rPr>
          <w:rFonts w:ascii="Times New Roman" w:hAnsi="Times New Roman" w:cs="Times New Roman" w:eastAsia="Times New Roman"/>
          <w:sz w:val="47"/>
          <w:szCs w:val="47"/>
          <w:color w:val="979A9E"/>
          <w:spacing w:val="-7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47"/>
          <w:szCs w:val="47"/>
          <w:color w:val="BCBDC1"/>
          <w:spacing w:val="-43"/>
          <w:w w:val="56"/>
          <w:position w:val="1"/>
        </w:rPr>
        <w:t>.</w:t>
      </w:r>
      <w:r>
        <w:rPr>
          <w:rFonts w:ascii="Times New Roman" w:hAnsi="Times New Roman" w:cs="Times New Roman" w:eastAsia="Times New Roman"/>
          <w:sz w:val="47"/>
          <w:szCs w:val="47"/>
          <w:color w:val="BCBDC1"/>
          <w:spacing w:val="0"/>
          <w:w w:val="41"/>
          <w:position w:val="1"/>
        </w:rPr>
        <w:t>•</w:t>
      </w:r>
      <w:r>
        <w:rPr>
          <w:rFonts w:ascii="Times New Roman" w:hAnsi="Times New Roman" w:cs="Times New Roman" w:eastAsia="Times New Roman"/>
          <w:sz w:val="47"/>
          <w:szCs w:val="47"/>
          <w:color w:val="BCBDC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47"/>
          <w:szCs w:val="47"/>
          <w:color w:val="BCBDC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47"/>
          <w:szCs w:val="47"/>
          <w:color w:val="212F9A"/>
          <w:spacing w:val="0"/>
          <w:w w:val="116"/>
          <w:b/>
          <w:bCs/>
          <w:position w:val="1"/>
        </w:rPr>
        <w:t>li\\</w:t>
      </w:r>
      <w:r>
        <w:rPr>
          <w:rFonts w:ascii="Times New Roman" w:hAnsi="Times New Roman" w:cs="Times New Roman" w:eastAsia="Times New Roman"/>
          <w:sz w:val="47"/>
          <w:szCs w:val="47"/>
          <w:color w:val="212F9A"/>
          <w:spacing w:val="0"/>
          <w:w w:val="117"/>
          <w:b/>
          <w:bCs/>
          <w:position w:val="1"/>
        </w:rPr>
        <w:t>))</w:t>
      </w:r>
      <w:r>
        <w:rPr>
          <w:rFonts w:ascii="Times New Roman" w:hAnsi="Times New Roman" w:cs="Times New Roman" w:eastAsia="Times New Roman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1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v:shape style="position:absolute;margin-left:428.160004pt;margin-top:-94.966873pt;width:108.480003pt;height:126.720001pt;mso-position-horizontal-relative:page;mso-position-vertical-relative:paragraph;z-index:-15407" type="#_x0000_t75">
            <v:imagedata r:id="rId25" o:title=""/>
          </v:shape>
        </w:pict>
      </w:r>
      <w:r>
        <w:rPr>
          <w:rFonts w:ascii="Arial" w:hAnsi="Arial" w:cs="Arial" w:eastAsia="Arial"/>
          <w:sz w:val="21"/>
          <w:szCs w:val="21"/>
          <w:color w:val="5E676B"/>
          <w:spacing w:val="-68"/>
          <w:w w:val="100"/>
          <w:position w:val="-1"/>
        </w:rPr>
        <w:t>1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  <w:position w:val="-1"/>
        </w:rPr>
        <w:t>.h.A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115" w:right="-20"/>
        <w:jc w:val="left"/>
        <w:tabs>
          <w:tab w:pos="1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140"/>
        </w:rPr>
        <w:t>lt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141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A8AAAC"/>
          <w:spacing w:val="0"/>
          <w:w w:val="14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200"/>
          <w:cols w:num="2" w:equalWidth="0">
            <w:col w:w="5125" w:space="269"/>
            <w:col w:w="622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330143pt;margin-top:-15.493268pt;width:37.855262pt;height:44.5pt;mso-position-horizontal-relative:page;mso-position-vertical-relative:paragraph;z-index:-15395" type="#_x0000_t202" filled="f" stroked="f">
            <v:textbox inset="0,0,0,0">
              <w:txbxContent>
                <w:p>
                  <w:pPr>
                    <w:spacing w:before="0" w:after="0" w:line="890" w:lineRule="exact"/>
                    <w:ind w:right="-173"/>
                    <w:jc w:val="left"/>
                    <w:rPr>
                      <w:rFonts w:ascii="Arial" w:hAnsi="Arial" w:cs="Arial" w:eastAsia="Arial"/>
                      <w:sz w:val="89"/>
                      <w:szCs w:val="89"/>
                    </w:rPr>
                  </w:pPr>
                  <w:rPr/>
                  <w:r>
                    <w:rPr>
                      <w:rFonts w:ascii="Arial" w:hAnsi="Arial" w:cs="Arial" w:eastAsia="Arial"/>
                      <w:sz w:val="89"/>
                      <w:szCs w:val="89"/>
                      <w:color w:val="313131"/>
                      <w:spacing w:val="0"/>
                      <w:w w:val="153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BÜYÜK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9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Hİ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166" w:lineRule="exact"/>
        <w:ind w:left="3787" w:right="-20"/>
        <w:jc w:val="left"/>
        <w:tabs>
          <w:tab w:pos="1004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1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4"/>
        </w:rPr>
        <w:t>DAİ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14"/>
          <w:position w:val="-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5"/>
          <w:w w:val="114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14"/>
          <w:position w:val="-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4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1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5"/>
          <w:w w:val="114"/>
          <w:position w:val="-4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4"/>
        </w:rPr>
        <w:t>AŞKANLIGI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Arial" w:hAnsi="Arial" w:cs="Arial" w:eastAsia="Arial"/>
          <w:sz w:val="10"/>
          <w:szCs w:val="10"/>
          <w:color w:val="757577"/>
          <w:spacing w:val="0"/>
          <w:w w:val="220"/>
          <w:position w:val="-2"/>
        </w:rPr>
        <w:t>i'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left="872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13"/>
          <w:position w:val="-2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597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645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14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8" w:right="-20"/>
        <w:jc w:val="left"/>
        <w:tabs>
          <w:tab w:pos="1480" w:val="left"/>
          <w:tab w:pos="3140" w:val="left"/>
          <w:tab w:pos="552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06.03.2017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6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20:09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76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5"/>
          <w:w w:val="7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9"/>
        </w:rPr>
        <w:t>[el: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6328005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2" w:lineRule="auto"/>
        <w:ind w:left="127" w:right="3726"/>
        <w:jc w:val="left"/>
        <w:tabs>
          <w:tab w:pos="1480" w:val="left"/>
          <w:tab w:pos="3140" w:val="left"/>
          <w:tab w:pos="4520" w:val="left"/>
          <w:tab w:pos="5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8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06.03.2017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6"/>
          <w:w w:val="9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8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25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1531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7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5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23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Fati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Anafarta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No:57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27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65"/>
        </w:rPr>
        <w:t>,ıt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Fati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Anafartata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No:5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BERGAMA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08" w:right="-20"/>
        <w:jc w:val="left"/>
        <w:tabs>
          <w:tab w:pos="1480" w:val="left"/>
          <w:tab w:pos="444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91"/>
        </w:rPr>
        <w:t>!Ya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1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4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Yangıııı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2" w:lineRule="exact"/>
        <w:ind w:left="122" w:right="-20"/>
        <w:jc w:val="left"/>
        <w:tabs>
          <w:tab w:pos="364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2"/>
          <w:position w:val="2"/>
        </w:rPr>
        <w:t>se: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2"/>
          <w:w w:val="13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  <w:position w:val="4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9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  <w:position w:val="-5"/>
        </w:rPr>
        <w:t>Kull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100"/>
          <w:position w:val="-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-5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9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-5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left="36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29.462219pt;margin-top:5.818853pt;width:38.683254pt;height:.1pt;mso-position-horizontal-relative:page;mso-position-vertical-relative:paragraph;z-index:-15400" coordorigin="10589,116" coordsize="774,2">
            <v:shape style="position:absolute;left:10589;top:116;width:774;height:2" coordorigin="10589,116" coordsize="774,0" path="m10589,116l11363,116e" filled="f" stroked="t" strokeweight=".237321pt" strokecolor="#6B6B6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8.032547pt;margin-top:.505269pt;width:97.301431pt;height:26pt;mso-position-horizontal-relative:page;mso-position-vertical-relative:paragraph;z-index:-15394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100" w:val="left"/>
                      <w:tab w:pos="1560" w:val="left"/>
                      <w:tab w:pos="194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626262"/>
                      <w:w w:val="51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26262"/>
                      <w:w w:val="51"/>
                      <w:u w:val="thick" w:color="74747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26262"/>
                      <w:w w:val="51"/>
                      <w:u w:val="thick" w:color="747474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26262"/>
                      <w:w w:val="99"/>
                      <w:u w:val="thick" w:color="747474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26262"/>
                      <w:w w:val="100"/>
                      <w:u w:val="thick" w:color="747474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26262"/>
                      <w:w w:val="100"/>
                      <w:u w:val="thick" w:color="747474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26262"/>
                      <w:w w:val="51"/>
                      <w:u w:val="thick" w:color="74747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26262"/>
                      <w:w w:val="51"/>
                      <w:u w:val="thick" w:color="747474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26262"/>
                      <w:w w:val="99"/>
                      <w:u w:val="thick" w:color="747474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26262"/>
                      <w:w w:val="100"/>
                      <w:u w:val="thick" w:color="747474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26262"/>
                      <w:w w:val="100"/>
                      <w:u w:val="thick" w:color="747474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26262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26262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26262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w w:val="51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w w:val="51"/>
                      <w:u w:val="thick" w:color="74747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w w:val="51"/>
                      <w:u w:val="thick" w:color="747474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w w:val="99"/>
                      <w:u w:val="thick" w:color="747474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w w:val="100"/>
                      <w:u w:val="thick" w:color="747474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w w:val="100"/>
                      <w:u w:val="thick" w:color="747474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F4F4F"/>
          <w:w w:val="88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88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73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8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  <w:position w:val="1"/>
        </w:rPr>
        <w:t>arme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4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73"/>
          <w:position w:val="1"/>
        </w:rPr>
        <w:t>Ag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72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0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  <w:position w:val="1"/>
        </w:rPr>
        <w:t>şa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1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left="3616" w:right="-20"/>
        <w:jc w:val="left"/>
        <w:tabs>
          <w:tab w:pos="3980" w:val="left"/>
          <w:tab w:pos="4460" w:val="left"/>
          <w:tab w:pos="556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131"/>
          <w:w w:val="99"/>
          <w:position w:val="-6"/>
        </w:rPr>
      </w:r>
      <w:r>
        <w:rPr>
          <w:rFonts w:ascii="Arial" w:hAnsi="Arial" w:cs="Arial" w:eastAsia="Arial"/>
          <w:sz w:val="19"/>
          <w:szCs w:val="19"/>
          <w:color w:val="313131"/>
          <w:w w:val="99"/>
          <w:u w:val="thick" w:color="747474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313131"/>
          <w:w w:val="100"/>
          <w:u w:val="thick" w:color="747474"/>
          <w:position w:val="-6"/>
        </w:rPr>
        <w:tab/>
      </w:r>
      <w:r>
        <w:rPr>
          <w:rFonts w:ascii="Arial" w:hAnsi="Arial" w:cs="Arial" w:eastAsia="Arial"/>
          <w:sz w:val="19"/>
          <w:szCs w:val="19"/>
          <w:color w:val="313131"/>
          <w:w w:val="100"/>
          <w:u w:val="thick" w:color="747474"/>
          <w:position w:val="-6"/>
        </w:rPr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u w:val="thick" w:color="747474"/>
          <w:position w:val="-6"/>
        </w:rPr>
        <w:t>X</w:t>
      </w:r>
      <w:r>
        <w:rPr>
          <w:rFonts w:ascii="Arial" w:hAnsi="Arial" w:cs="Arial" w:eastAsia="Arial"/>
          <w:sz w:val="19"/>
          <w:szCs w:val="19"/>
          <w:color w:val="313131"/>
          <w:spacing w:val="7"/>
          <w:w w:val="100"/>
          <w:u w:val="thick" w:color="747474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u w:val="thick" w:color="747474"/>
          <w:position w:val="-6"/>
        </w:rPr>
        <w:tab/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u w:val="thick" w:color="747474"/>
          <w:position w:val="-6"/>
        </w:rPr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6"/>
        </w:rPr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6"/>
        </w:rPr>
      </w:r>
      <w:r>
        <w:rPr>
          <w:rFonts w:ascii="Arial" w:hAnsi="Arial" w:cs="Arial" w:eastAsia="Arial"/>
          <w:sz w:val="17"/>
          <w:szCs w:val="17"/>
          <w:color w:val="ACACAE"/>
          <w:spacing w:val="0"/>
          <w:w w:val="53"/>
          <w:position w:val="-6"/>
        </w:rPr>
        <w:t>1</w:t>
      </w:r>
      <w:r>
        <w:rPr>
          <w:rFonts w:ascii="Arial" w:hAnsi="Arial" w:cs="Arial" w:eastAsia="Arial"/>
          <w:sz w:val="17"/>
          <w:szCs w:val="17"/>
          <w:color w:val="ACACAE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7"/>
          <w:szCs w:val="17"/>
          <w:color w:val="ACACAE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7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7" w:after="0" w:line="309" w:lineRule="auto"/>
        <w:ind w:left="2149" w:right="1672" w:firstLine="-2027"/>
        <w:jc w:val="left"/>
        <w:tabs>
          <w:tab w:pos="214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5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:Mehmet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3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103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YILDIRIM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Yüksel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KAHRAMAN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5" w:lineRule="exact"/>
        <w:ind w:left="2149" w:right="-20"/>
        <w:jc w:val="left"/>
        <w:tabs>
          <w:tab w:pos="468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1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72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2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5"/>
          <w:w w:val="7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20:13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122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0"/>
        </w:rPr>
        <w:t>924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132" w:right="-20"/>
        <w:jc w:val="left"/>
        <w:tabs>
          <w:tab w:pos="470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left="4712" w:right="-20"/>
        <w:jc w:val="left"/>
        <w:tabs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"/>
          <w:w w:val="11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4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707" w:right="-20"/>
        <w:jc w:val="left"/>
        <w:tabs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97"/>
        </w:rPr>
        <w:t>Emni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42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9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91" w:lineRule="exact"/>
        <w:ind w:left="2159" w:right="-20"/>
        <w:jc w:val="left"/>
        <w:tabs>
          <w:tab w:pos="4700" w:val="left"/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14.955048pt;margin-top:10.239180pt;width:27.766508pt;height:1.788912pt;mso-position-horizontal-relative:page;mso-position-vertical-relative:paragraph;z-index:-15399" coordorigin="8299,205" coordsize="555,36">
            <v:group style="position:absolute;left:8301;top:207;width:233;height:2" coordorigin="8301,207" coordsize="233,2">
              <v:shape style="position:absolute;left:8301;top:207;width:233;height:2" coordorigin="8301,207" coordsize="233,0" path="m8301,207l8534,207e" filled="f" stroked="t" strokeweight=".237321pt" strokecolor="#000000">
                <v:path arrowok="t"/>
              </v:shape>
            </v:group>
            <v:group style="position:absolute;left:8506;top:238;width:346;height:2" coordorigin="8506,238" coordsize="346,2">
              <v:shape style="position:absolute;left:8506;top:238;width:346;height:2" coordorigin="8506,238" coordsize="346,0" path="m8506,238l8852,238e" filled="f" stroked="t" strokeweight=".237321pt" strokecolor="#80808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58.503357pt;margin-top:10.357841pt;width:12.103349pt;height:.1pt;mso-position-horizontal-relative:page;mso-position-vertical-relative:paragraph;z-index:-15398" coordorigin="9170,207" coordsize="242,2">
            <v:shape style="position:absolute;left:9170;top:207;width:242;height:2" coordorigin="9170,207" coordsize="242,0" path="m9170,207l9412,207e" filled="f" stroked="t" strokeweight=".237321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89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8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0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6"/>
          <w:position w:val="-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-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99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11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5"/>
          <w:position w:val="-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3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2"/>
          <w:position w:val="-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55"/>
          <w:position w:val="-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123"/>
          <w:position w:val="-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  <w:position w:val="-3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1211F"/>
          <w:spacing w:val="0"/>
          <w:w w:val="100"/>
          <w:position w:val="-2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1211F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  <w:position w:val="-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40" w:bottom="280" w:left="300" w:right="240"/>
        </w:sectPr>
      </w:pPr>
      <w:rPr/>
    </w:p>
    <w:p>
      <w:pPr>
        <w:spacing w:before="0" w:after="0" w:line="240" w:lineRule="exact"/>
        <w:ind w:left="108" w:right="-75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475.590454pt;margin-top:1.605515pt;width:29.427752pt;height:.1pt;mso-position-horizontal-relative:page;mso-position-vertical-relative:paragraph;z-index:-15397" coordorigin="9512,32" coordsize="589,2">
            <v:shape style="position:absolute;left:9512;top:32;width:589;height:2" coordorigin="9512,32" coordsize="589,0" path="m9512,32l10100,32e" filled="f" stroked="t" strokeweight=".237321pt" strokecolor="#747474">
              <v:path arrowok="t"/>
            </v:shape>
          </v:group>
          <w10:wrap type="none"/>
        </w:pict>
      </w:r>
      <w:r>
        <w:rPr/>
        <w:pict>
          <v:group style="position:absolute;margin-left:520.918701pt;margin-top:1.605515pt;width:41.05646pt;height:.1pt;mso-position-horizontal-relative:page;mso-position-vertical-relative:paragraph;z-index:-15396" coordorigin="10418,32" coordsize="821,2">
            <v:shape style="position:absolute;left:10418;top:32;width:821;height:2" coordorigin="10418,32" coordsize="821,0" path="m10418,32l11240,32e" filled="f" stroked="t" strokeweight=".237321pt" strokecolor="#77777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2"/>
          <w:szCs w:val="12"/>
          <w:color w:val="4F4F4F"/>
          <w:spacing w:val="-43"/>
          <w:w w:val="117"/>
          <w:position w:val="1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2"/>
          <w:w w:val="107"/>
          <w:position w:val="0"/>
        </w:rPr>
        <w:t>y</w:t>
      </w:r>
      <w:r>
        <w:rPr>
          <w:rFonts w:ascii="Times New Roman" w:hAnsi="Times New Roman" w:cs="Times New Roman" w:eastAsia="Times New Roman"/>
          <w:sz w:val="12"/>
          <w:szCs w:val="12"/>
          <w:color w:val="4F4F4F"/>
          <w:spacing w:val="0"/>
          <w:w w:val="117"/>
          <w:position w:val="10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52" w:after="0" w:line="246" w:lineRule="auto"/>
        <w:ind w:left="1666" w:right="2323" w:firstLine="-1666"/>
        <w:jc w:val="left"/>
        <w:tabs>
          <w:tab w:pos="4200" w:val="left"/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5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16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16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Adı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240"/>
          <w:cols w:num="2" w:equalWidth="0">
            <w:col w:w="226" w:space="262"/>
            <w:col w:w="10892"/>
          </w:cols>
        </w:sectPr>
      </w:pPr>
      <w:rPr/>
    </w:p>
    <w:p>
      <w:pPr>
        <w:spacing w:before="24" w:after="0" w:line="251" w:lineRule="auto"/>
        <w:ind w:left="132" w:right="1516" w:firstLine="-5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hacasını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yoğun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664" w:right="384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10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ndi.lr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9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180" w:lineRule="exact"/>
        <w:ind w:left="132" w:right="-20"/>
        <w:jc w:val="left"/>
        <w:tabs>
          <w:tab w:pos="2140" w:val="left"/>
          <w:tab w:pos="4700" w:val="left"/>
          <w:tab w:pos="6580" w:val="left"/>
          <w:tab w:pos="8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00"/>
          <w:position w:val="-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yapılmadı.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7"/>
          <w:w w:val="44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7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8"/>
          <w:position w:val="-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1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9"/>
          <w:w w:val="111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9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5"/>
          <w:w w:val="58"/>
          <w:position w:val="-3"/>
        </w:rPr>
        <w:t>]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7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4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4"/>
          <w:position w:val="-3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9" w:lineRule="exact"/>
        <w:ind w:left="4847" w:right="2720"/>
        <w:jc w:val="center"/>
        <w:tabs>
          <w:tab w:pos="6540" w:val="left"/>
          <w:tab w:pos="6920" w:val="left"/>
          <w:tab w:pos="8100" w:val="left"/>
          <w:tab w:pos="838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Arial" w:hAnsi="Arial" w:cs="Arial" w:eastAsia="Arial"/>
          <w:sz w:val="31"/>
          <w:szCs w:val="31"/>
          <w:color w:val="313131"/>
          <w:spacing w:val="0"/>
          <w:w w:val="135"/>
        </w:rPr>
        <w:t>-</w:t>
      </w:r>
      <w:r>
        <w:rPr>
          <w:rFonts w:ascii="Arial" w:hAnsi="Arial" w:cs="Arial" w:eastAsia="Arial"/>
          <w:sz w:val="31"/>
          <w:szCs w:val="31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31"/>
          <w:szCs w:val="31"/>
          <w:color w:val="313131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56"/>
        </w:rPr>
        <w:t>ı</w:t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37"/>
          <w:szCs w:val="37"/>
          <w:color w:val="4F4F4F"/>
          <w:spacing w:val="0"/>
          <w:w w:val="127"/>
        </w:rPr>
        <w:t>-</w:t>
      </w:r>
      <w:r>
        <w:rPr>
          <w:rFonts w:ascii="Times New Roman" w:hAnsi="Times New Roman" w:cs="Times New Roman" w:eastAsia="Times New Roman"/>
          <w:sz w:val="37"/>
          <w:szCs w:val="37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4F4F4F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4F4F4F"/>
          <w:spacing w:val="0"/>
          <w:w w:val="63"/>
        </w:rPr>
        <w:t>ı</w:t>
      </w:r>
      <w:r>
        <w:rPr>
          <w:rFonts w:ascii="Arial" w:hAnsi="Arial" w:cs="Arial" w:eastAsia="Arial"/>
          <w:sz w:val="41"/>
          <w:szCs w:val="41"/>
          <w:color w:val="4F4F4F"/>
          <w:spacing w:val="-70"/>
          <w:w w:val="63"/>
        </w:rPr>
        <w:t> </w:t>
      </w:r>
      <w:r>
        <w:rPr>
          <w:rFonts w:ascii="Arial" w:hAnsi="Arial" w:cs="Arial" w:eastAsia="Arial"/>
          <w:sz w:val="41"/>
          <w:szCs w:val="41"/>
          <w:color w:val="4F4F4F"/>
          <w:spacing w:val="0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0"/>
          <w:w w:val="63"/>
          <w:position w:val="2"/>
        </w:rPr>
        <w:t>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right="139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Dör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yapılı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birinci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oturma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hacası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1"/>
        </w:rPr>
        <w:t>çatla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1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7"/>
          <w:position w:val="1"/>
        </w:rPr>
        <w:t>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32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danı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duvarları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aynı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kodd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dairelerini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hacaları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çatlama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3"/>
        </w:rPr>
        <w:t>za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8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7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Durumu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12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rmUştU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500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F4F4F"/>
          <w:spacing w:val="-11"/>
          <w:w w:val="115"/>
        </w:rPr>
        <w:t>y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15"/>
        </w:rPr>
        <w:t>l</w:t>
      </w:r>
      <w:r>
        <w:rPr>
          <w:rFonts w:ascii="Arial" w:hAnsi="Arial" w:cs="Arial" w:eastAsia="Arial"/>
          <w:sz w:val="18"/>
          <w:szCs w:val="18"/>
          <w:color w:val="313131"/>
          <w:spacing w:val="-18"/>
          <w:w w:val="115"/>
        </w:rPr>
        <w:t>l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15"/>
        </w:rPr>
        <w:t>z)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TL'dir.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4" w:lineRule="auto"/>
        <w:ind w:left="99" w:right="81" w:firstLine="2027"/>
        <w:jc w:val="right"/>
        <w:tabs>
          <w:tab w:pos="2100" w:val="left"/>
          <w:tab w:pos="3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birinci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nolu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ireni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oturma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hacasında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9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oba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baca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kurumları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tutuşması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6"/>
        </w:rPr>
        <w:t>aa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left="2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8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rılmı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5"/>
          <w:w w:val="10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2" w:lineRule="auto"/>
        <w:ind w:left="132" w:right="3919"/>
        <w:jc w:val="left"/>
        <w:tabs>
          <w:tab w:pos="214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6"/>
          <w:w w:val="9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Bedel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51" w:lineRule="auto"/>
        <w:ind w:left="127" w:right="5908" w:firstLine="5"/>
        <w:jc w:val="left"/>
        <w:tabs>
          <w:tab w:pos="520" w:val="left"/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YILDIRIM'a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edilmişti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mEdildiği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240" w:lineRule="auto"/>
        <w:ind w:left="127" w:right="-20"/>
        <w:jc w:val="left"/>
        <w:tabs>
          <w:tab w:pos="2120" w:val="left"/>
          <w:tab w:pos="6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7"/>
          <w:position w:val="0"/>
        </w:rPr>
        <w:t>!Ta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9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6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03.2017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4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94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  <w:position w:val="1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1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232" w:right="-20"/>
        <w:jc w:val="left"/>
        <w:tabs>
          <w:tab w:pos="1040" w:val="left"/>
          <w:tab w:pos="1540" w:val="left"/>
          <w:tab w:pos="8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Bergama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98" w:lineRule="exact"/>
        <w:ind w:left="2266" w:right="1592"/>
        <w:jc w:val="center"/>
        <w:tabs>
          <w:tab w:pos="4780" w:val="left"/>
          <w:tab w:pos="85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2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3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7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50"/>
          <w:b/>
          <w:bCs/>
          <w:position w:val="-1"/>
        </w:rPr>
        <w:t>2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50"/>
          <w:b/>
          <w:bCs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2"/>
          <w:w w:val="50"/>
          <w:b/>
          <w:bCs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50"/>
          <w:b/>
          <w:bCs/>
          <w:position w:val="-1"/>
        </w:rPr>
        <w:t>O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50"/>
          <w:b/>
          <w:bCs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10"/>
          <w:w w:val="50"/>
          <w:b/>
          <w:bCs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57"/>
          <w:b/>
          <w:bCs/>
          <w:position w:val="-1"/>
        </w:rPr>
        <w:t>Mart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57"/>
          <w:b/>
          <w:bCs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21"/>
          <w:w w:val="57"/>
          <w:b/>
          <w:bCs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57"/>
          <w:b/>
          <w:bCs/>
          <w:position w:val="-1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5024" w:right="535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00" w:right="240"/>
        </w:sectPr>
      </w:pPr>
      <w:rPr/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8" w:lineRule="exact"/>
        <w:ind w:left="14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7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411" w:lineRule="exact"/>
        <w:ind w:right="-256"/>
        <w:jc w:val="left"/>
        <w:tabs>
          <w:tab w:pos="2580" w:val="left"/>
          <w:tab w:pos="3860" w:val="left"/>
        </w:tabs>
        <w:rPr>
          <w:rFonts w:ascii="Arial" w:hAnsi="Arial" w:cs="Arial" w:eastAsia="Arial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8"/>
          <w:position w:val="-39"/>
        </w:rPr>
        <w:t>]'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128"/>
          <w:position w:val="-39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8"/>
          <w:position w:val="-39"/>
        </w:rPr>
        <w:t>f{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56"/>
          <w:w w:val="128"/>
          <w:position w:val="-3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3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39"/>
        </w:rPr>
      </w:r>
      <w:r>
        <w:rPr>
          <w:rFonts w:ascii="Times New Roman" w:hAnsi="Times New Roman" w:cs="Times New Roman" w:eastAsia="Times New Roman"/>
          <w:sz w:val="144"/>
          <w:szCs w:val="144"/>
          <w:color w:val="313131"/>
          <w:spacing w:val="0"/>
          <w:w w:val="19"/>
          <w:position w:val="-102"/>
        </w:rPr>
        <w:t>y</w:t>
      </w:r>
      <w:r>
        <w:rPr>
          <w:rFonts w:ascii="Times New Roman" w:hAnsi="Times New Roman" w:cs="Times New Roman" w:eastAsia="Times New Roman"/>
          <w:sz w:val="144"/>
          <w:szCs w:val="144"/>
          <w:color w:val="313131"/>
          <w:spacing w:val="0"/>
          <w:w w:val="100"/>
          <w:position w:val="-102"/>
        </w:rPr>
        <w:tab/>
      </w:r>
      <w:r>
        <w:rPr>
          <w:rFonts w:ascii="Times New Roman" w:hAnsi="Times New Roman" w:cs="Times New Roman" w:eastAsia="Times New Roman"/>
          <w:sz w:val="144"/>
          <w:szCs w:val="144"/>
          <w:color w:val="313131"/>
          <w:spacing w:val="0"/>
          <w:w w:val="100"/>
          <w:position w:val="-102"/>
        </w:rPr>
      </w:r>
      <w:r>
        <w:rPr>
          <w:rFonts w:ascii="Times New Roman" w:hAnsi="Times New Roman" w:cs="Times New Roman" w:eastAsia="Times New Roman"/>
          <w:sz w:val="144"/>
          <w:szCs w:val="144"/>
          <w:color w:val="313674"/>
          <w:spacing w:val="0"/>
          <w:w w:val="116"/>
          <w:position w:val="-102"/>
        </w:rPr>
        <w:t>t</w:t>
      </w:r>
      <w:r>
        <w:rPr>
          <w:rFonts w:ascii="Times New Roman" w:hAnsi="Times New Roman" w:cs="Times New Roman" w:eastAsia="Times New Roman"/>
          <w:sz w:val="144"/>
          <w:szCs w:val="144"/>
          <w:color w:val="313674"/>
          <w:spacing w:val="-39"/>
          <w:w w:val="116"/>
          <w:position w:val="-102"/>
        </w:rPr>
        <w:t>;</w:t>
      </w:r>
      <w:r>
        <w:rPr>
          <w:rFonts w:ascii="Arial" w:hAnsi="Arial" w:cs="Arial" w:eastAsia="Arial"/>
          <w:sz w:val="35"/>
          <w:szCs w:val="35"/>
          <w:color w:val="1F2DAC"/>
          <w:spacing w:val="0"/>
          <w:w w:val="52"/>
          <w:position w:val="-20"/>
        </w:rPr>
        <w:t>}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3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79"/>
          <w:i/>
        </w:rPr>
        <w:t>1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79"/>
          <w:i/>
        </w:rPr>
        <w:t>  </w:t>
      </w:r>
      <w:r>
        <w:rPr>
          <w:rFonts w:ascii="Arial" w:hAnsi="Arial" w:cs="Arial" w:eastAsia="Arial"/>
          <w:sz w:val="20"/>
          <w:szCs w:val="20"/>
          <w:color w:val="313131"/>
          <w:spacing w:val="37"/>
          <w:w w:val="79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82" w:lineRule="exact"/>
        <w:ind w:left="4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1.89093pt;margin-top:1.22474pt;width:43.558428pt;height:18.317961pt;mso-position-horizontal-relative:page;mso-position-vertical-relative:paragraph;z-index:-15393" type="#_x0000_t202" filled="f" stroked="f">
            <v:textbox inset="0,0,0,0">
              <w:txbxContent>
                <w:p>
                  <w:pPr>
                    <w:spacing w:before="0" w:after="0" w:line="366" w:lineRule="exact"/>
                    <w:ind w:right="-95"/>
                    <w:jc w:val="left"/>
                    <w:tabs>
                      <w:tab w:pos="760" w:val="left"/>
                    </w:tabs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  <w:position w:val="14"/>
                    </w:rPr>
                    <w:t>itfaiy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-31"/>
                      <w:w w:val="100"/>
                      <w:position w:val="1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  <w:position w:val="14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  <w:position w:val="14"/>
                    </w:rPr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757577"/>
                      <w:spacing w:val="0"/>
                      <w:w w:val="54"/>
                      <w:position w:val="-1"/>
                    </w:rPr>
                    <w:t>..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2" w:lineRule="atLeast"/>
        <w:ind w:left="460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ACACAE"/>
          <w:w w:val="57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ACACAE"/>
          <w:spacing w:val="-12"/>
          <w:w w:val="57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0"/>
          <w:w w:val="5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13"/>
          <w:w w:val="5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ACACAE"/>
          <w:spacing w:val="0"/>
          <w:w w:val="4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ACACAE"/>
          <w:spacing w:val="-10"/>
          <w:w w:val="44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979A9A"/>
          <w:spacing w:val="0"/>
          <w:w w:val="108"/>
        </w:rPr>
        <w:t>.,</w:t>
      </w:r>
      <w:r>
        <w:rPr>
          <w:rFonts w:ascii="Times New Roman" w:hAnsi="Times New Roman" w:cs="Times New Roman" w:eastAsia="Times New Roman"/>
          <w:sz w:val="23"/>
          <w:szCs w:val="23"/>
          <w:color w:val="979A9A"/>
          <w:spacing w:val="-24"/>
          <w:w w:val="108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240"/>
          <w:cols w:num="3" w:equalWidth="0">
            <w:col w:w="799" w:space="1635"/>
            <w:col w:w="4813" w:space="1290"/>
            <w:col w:w="2843"/>
          </w:cols>
        </w:sectPr>
      </w:pPr>
      <w:rPr/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5"/>
          <w:szCs w:val="5"/>
        </w:rPr>
      </w:pPr>
      <w:rPr/>
      <w:r>
        <w:rPr>
          <w:rFonts w:ascii="Arial" w:hAnsi="Arial" w:cs="Arial" w:eastAsia="Arial"/>
          <w:sz w:val="5"/>
          <w:szCs w:val="5"/>
          <w:color w:val="838587"/>
          <w:spacing w:val="0"/>
          <w:w w:val="100"/>
        </w:rPr>
        <w:t>f</w:t>
      </w:r>
      <w:r>
        <w:rPr>
          <w:rFonts w:ascii="Arial" w:hAnsi="Arial" w:cs="Arial" w:eastAsia="Arial"/>
          <w:sz w:val="5"/>
          <w:szCs w:val="5"/>
          <w:color w:val="838587"/>
          <w:spacing w:val="0"/>
          <w:w w:val="100"/>
        </w:rPr>
        <w:t>      </w:t>
      </w:r>
      <w:r>
        <w:rPr>
          <w:rFonts w:ascii="Arial" w:hAnsi="Arial" w:cs="Arial" w:eastAsia="Arial"/>
          <w:sz w:val="5"/>
          <w:szCs w:val="5"/>
          <w:color w:val="838587"/>
          <w:spacing w:val="12"/>
          <w:w w:val="100"/>
        </w:rPr>
        <w:t> </w:t>
      </w:r>
      <w:r>
        <w:rPr>
          <w:rFonts w:ascii="Arial" w:hAnsi="Arial" w:cs="Arial" w:eastAsia="Arial"/>
          <w:sz w:val="5"/>
          <w:szCs w:val="5"/>
          <w:color w:val="979A9A"/>
          <w:spacing w:val="0"/>
          <w:w w:val="600"/>
        </w:rPr>
        <w:t>;</w:t>
      </w:r>
      <w:r>
        <w:rPr>
          <w:rFonts w:ascii="Arial" w:hAnsi="Arial" w:cs="Arial" w:eastAsia="Arial"/>
          <w:sz w:val="5"/>
          <w:szCs w:val="5"/>
          <w:color w:val="979A9A"/>
          <w:spacing w:val="-7"/>
          <w:w w:val="100"/>
        </w:rPr>
        <w:t> </w:t>
      </w:r>
      <w:r>
        <w:rPr>
          <w:rFonts w:ascii="Arial" w:hAnsi="Arial" w:cs="Arial" w:eastAsia="Arial"/>
          <w:sz w:val="5"/>
          <w:szCs w:val="5"/>
          <w:color w:val="ACACAE"/>
          <w:spacing w:val="0"/>
          <w:w w:val="323"/>
        </w:rPr>
        <w:t>\</w:t>
      </w:r>
      <w:r>
        <w:rPr>
          <w:rFonts w:ascii="Arial" w:hAnsi="Arial" w:cs="Arial" w:eastAsia="Arial"/>
          <w:sz w:val="5"/>
          <w:szCs w:val="5"/>
          <w:color w:val="ACACAE"/>
          <w:spacing w:val="0"/>
          <w:w w:val="323"/>
        </w:rPr>
        <w:t>"</w:t>
      </w:r>
      <w:r>
        <w:rPr>
          <w:rFonts w:ascii="Arial" w:hAnsi="Arial" w:cs="Arial" w:eastAsia="Arial"/>
          <w:sz w:val="5"/>
          <w:szCs w:val="5"/>
          <w:color w:val="ACACAE"/>
          <w:spacing w:val="10"/>
          <w:w w:val="323"/>
        </w:rPr>
        <w:t> </w:t>
      </w:r>
      <w:r>
        <w:rPr>
          <w:rFonts w:ascii="Arial" w:hAnsi="Arial" w:cs="Arial" w:eastAsia="Arial"/>
          <w:sz w:val="5"/>
          <w:szCs w:val="5"/>
          <w:color w:val="ACACAE"/>
          <w:spacing w:val="0"/>
          <w:w w:val="127"/>
        </w:rPr>
        <w:t>••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108" w:lineRule="exact"/>
        <w:ind w:right="-59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979A9A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979A9A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79A9A"/>
          <w:spacing w:val="0"/>
          <w:w w:val="100"/>
          <w:position w:val="-3"/>
        </w:rPr>
        <w:t>l</w:t>
      </w:r>
      <w:r>
        <w:rPr>
          <w:rFonts w:ascii="Times New Roman" w:hAnsi="Times New Roman" w:cs="Times New Roman" w:eastAsia="Times New Roman"/>
          <w:sz w:val="13"/>
          <w:szCs w:val="13"/>
          <w:color w:val="979A9A"/>
          <w:spacing w:val="0"/>
          <w:w w:val="100"/>
          <w:position w:val="-3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979A9A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38587"/>
          <w:spacing w:val="0"/>
          <w:w w:val="122"/>
          <w:position w:val="-3"/>
        </w:rPr>
        <w:t>::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97" w:after="0" w:line="155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ACACAE"/>
          <w:spacing w:val="0"/>
          <w:w w:val="136"/>
          <w:i/>
          <w:position w:val="-4"/>
        </w:rPr>
        <w:t>!;</w:t>
      </w:r>
      <w:r>
        <w:rPr>
          <w:rFonts w:ascii="Arial" w:hAnsi="Arial" w:cs="Arial" w:eastAsia="Arial"/>
          <w:sz w:val="13"/>
          <w:szCs w:val="13"/>
          <w:color w:val="ACACAE"/>
          <w:spacing w:val="-21"/>
          <w:w w:val="136"/>
          <w:i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979A9A"/>
          <w:spacing w:val="0"/>
          <w:w w:val="136"/>
          <w:position w:val="-4"/>
        </w:rPr>
        <w:t>\'</w:t>
      </w:r>
      <w:r>
        <w:rPr>
          <w:rFonts w:ascii="Arial" w:hAnsi="Arial" w:cs="Arial" w:eastAsia="Arial"/>
          <w:sz w:val="13"/>
          <w:szCs w:val="13"/>
          <w:color w:val="979A9A"/>
          <w:spacing w:val="0"/>
          <w:w w:val="136"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979A9A"/>
          <w:spacing w:val="47"/>
          <w:w w:val="136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38587"/>
          <w:spacing w:val="0"/>
          <w:w w:val="188"/>
          <w:i/>
          <w:position w:val="-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18" w:lineRule="exact"/>
        <w:ind w:right="-20"/>
        <w:jc w:val="left"/>
        <w:tabs>
          <w:tab w:pos="4040" w:val="left"/>
        </w:tabs>
        <w:rPr>
          <w:rFonts w:ascii="Arial" w:hAnsi="Arial" w:cs="Arial" w:eastAsia="Arial"/>
          <w:sz w:val="91"/>
          <w:szCs w:val="91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ACACAE"/>
          <w:w w:val="175"/>
          <w:position w:val="9"/>
        </w:rPr>
        <w:t>.</w:t>
      </w:r>
      <w:r>
        <w:rPr>
          <w:rFonts w:ascii="Arial" w:hAnsi="Arial" w:cs="Arial" w:eastAsia="Arial"/>
          <w:sz w:val="20"/>
          <w:szCs w:val="20"/>
          <w:color w:val="ACACAE"/>
          <w:spacing w:val="13"/>
          <w:w w:val="175"/>
          <w:position w:val="9"/>
        </w:rPr>
        <w:t>.</w:t>
      </w:r>
      <w:r>
        <w:rPr>
          <w:rFonts w:ascii="Arial" w:hAnsi="Arial" w:cs="Arial" w:eastAsia="Arial"/>
          <w:sz w:val="20"/>
          <w:szCs w:val="20"/>
          <w:color w:val="ACACAE"/>
          <w:spacing w:val="0"/>
          <w:w w:val="63"/>
          <w:position w:val="9"/>
        </w:rPr>
        <w:t>··c'</w:t>
      </w:r>
      <w:r>
        <w:rPr>
          <w:rFonts w:ascii="Arial" w:hAnsi="Arial" w:cs="Arial" w:eastAsia="Arial"/>
          <w:sz w:val="20"/>
          <w:szCs w:val="20"/>
          <w:color w:val="ACACAE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20"/>
          <w:szCs w:val="20"/>
          <w:color w:val="ACACAE"/>
          <w:spacing w:val="0"/>
          <w:w w:val="100"/>
          <w:position w:val="9"/>
        </w:rPr>
      </w:r>
      <w:r>
        <w:rPr>
          <w:rFonts w:ascii="Arial" w:hAnsi="Arial" w:cs="Arial" w:eastAsia="Arial"/>
          <w:sz w:val="91"/>
          <w:szCs w:val="91"/>
          <w:color w:val="757577"/>
          <w:spacing w:val="0"/>
          <w:w w:val="53"/>
          <w:position w:val="-9"/>
        </w:rPr>
        <w:t>f</w:t>
      </w:r>
      <w:r>
        <w:rPr>
          <w:rFonts w:ascii="Arial" w:hAnsi="Arial" w:cs="Arial" w:eastAsia="Arial"/>
          <w:sz w:val="91"/>
          <w:szCs w:val="91"/>
          <w:color w:val="757577"/>
          <w:spacing w:val="-108"/>
          <w:w w:val="54"/>
          <w:position w:val="-9"/>
        </w:rPr>
        <w:t>i</w:t>
      </w:r>
      <w:r>
        <w:rPr>
          <w:rFonts w:ascii="Arial" w:hAnsi="Arial" w:cs="Arial" w:eastAsia="Arial"/>
          <w:sz w:val="45"/>
          <w:szCs w:val="45"/>
          <w:color w:val="757577"/>
          <w:spacing w:val="-31"/>
          <w:w w:val="108"/>
          <w:i/>
          <w:position w:val="6"/>
        </w:rPr>
        <w:t>.</w:t>
      </w:r>
      <w:r>
        <w:rPr>
          <w:rFonts w:ascii="Arial" w:hAnsi="Arial" w:cs="Arial" w:eastAsia="Arial"/>
          <w:sz w:val="91"/>
          <w:szCs w:val="91"/>
          <w:color w:val="626262"/>
          <w:spacing w:val="-160"/>
          <w:w w:val="33"/>
          <w:position w:val="-9"/>
        </w:rPr>
        <w:t>·</w:t>
      </w:r>
      <w:r>
        <w:rPr>
          <w:rFonts w:ascii="Arial" w:hAnsi="Arial" w:cs="Arial" w:eastAsia="Arial"/>
          <w:sz w:val="45"/>
          <w:szCs w:val="45"/>
          <w:color w:val="757577"/>
          <w:spacing w:val="-63"/>
          <w:w w:val="108"/>
          <w:i/>
          <w:position w:val="6"/>
        </w:rPr>
        <w:t>/</w:t>
      </w:r>
      <w:r>
        <w:rPr>
          <w:rFonts w:ascii="Arial" w:hAnsi="Arial" w:cs="Arial" w:eastAsia="Arial"/>
          <w:sz w:val="91"/>
          <w:szCs w:val="91"/>
          <w:color w:val="838587"/>
          <w:spacing w:val="0"/>
          <w:w w:val="26"/>
          <w:position w:val="-9"/>
        </w:rPr>
        <w:t>.</w:t>
      </w:r>
      <w:r>
        <w:rPr>
          <w:rFonts w:ascii="Arial" w:hAnsi="Arial" w:cs="Arial" w:eastAsia="Arial"/>
          <w:sz w:val="91"/>
          <w:szCs w:val="91"/>
          <w:color w:val="838587"/>
          <w:spacing w:val="-195"/>
          <w:w w:val="26"/>
          <w:position w:val="-9"/>
        </w:rPr>
        <w:t>.</w:t>
      </w:r>
      <w:r>
        <w:rPr>
          <w:rFonts w:ascii="Arial" w:hAnsi="Arial" w:cs="Arial" w:eastAsia="Arial"/>
          <w:sz w:val="45"/>
          <w:szCs w:val="45"/>
          <w:color w:val="757577"/>
          <w:spacing w:val="-188"/>
          <w:w w:val="109"/>
          <w:i/>
          <w:position w:val="6"/>
        </w:rPr>
        <w:t>1</w:t>
      </w:r>
      <w:r>
        <w:rPr>
          <w:rFonts w:ascii="Arial" w:hAnsi="Arial" w:cs="Arial" w:eastAsia="Arial"/>
          <w:sz w:val="91"/>
          <w:szCs w:val="91"/>
          <w:color w:val="838587"/>
          <w:spacing w:val="0"/>
          <w:w w:val="26"/>
          <w:position w:val="-9"/>
        </w:rPr>
        <w:t>.</w:t>
      </w:r>
      <w:r>
        <w:rPr>
          <w:rFonts w:ascii="Arial" w:hAnsi="Arial" w:cs="Arial" w:eastAsia="Arial"/>
          <w:sz w:val="91"/>
          <w:szCs w:val="91"/>
          <w:color w:val="838587"/>
          <w:spacing w:val="-140"/>
          <w:w w:val="100"/>
          <w:position w:val="-9"/>
        </w:rPr>
        <w:t> </w:t>
      </w:r>
      <w:r>
        <w:rPr>
          <w:rFonts w:ascii="Arial" w:hAnsi="Arial" w:cs="Arial" w:eastAsia="Arial"/>
          <w:sz w:val="91"/>
          <w:szCs w:val="91"/>
          <w:color w:val="ACACAE"/>
          <w:spacing w:val="-66"/>
          <w:w w:val="20"/>
          <w:position w:val="-9"/>
        </w:rPr>
        <w:t>.</w:t>
      </w:r>
      <w:r>
        <w:rPr>
          <w:rFonts w:ascii="Arial" w:hAnsi="Arial" w:cs="Arial" w:eastAsia="Arial"/>
          <w:sz w:val="45"/>
          <w:szCs w:val="45"/>
          <w:color w:val="757577"/>
          <w:spacing w:val="0"/>
          <w:w w:val="108"/>
          <w:i/>
          <w:position w:val="6"/>
        </w:rPr>
        <w:t>'</w:t>
      </w:r>
      <w:r>
        <w:rPr>
          <w:rFonts w:ascii="Arial" w:hAnsi="Arial" w:cs="Arial" w:eastAsia="Arial"/>
          <w:sz w:val="45"/>
          <w:szCs w:val="45"/>
          <w:color w:val="757577"/>
          <w:spacing w:val="-78"/>
          <w:w w:val="100"/>
          <w:i/>
          <w:position w:val="6"/>
        </w:rPr>
        <w:t> </w:t>
      </w:r>
      <w:r>
        <w:rPr>
          <w:rFonts w:ascii="Arial" w:hAnsi="Arial" w:cs="Arial" w:eastAsia="Arial"/>
          <w:sz w:val="91"/>
          <w:szCs w:val="91"/>
          <w:color w:val="757577"/>
          <w:spacing w:val="1"/>
          <w:w w:val="51"/>
          <w:position w:val="-9"/>
        </w:rPr>
        <w:t>'</w:t>
      </w:r>
      <w:r>
        <w:rPr>
          <w:rFonts w:ascii="Arial" w:hAnsi="Arial" w:cs="Arial" w:eastAsia="Arial"/>
          <w:sz w:val="91"/>
          <w:szCs w:val="91"/>
          <w:color w:val="4F4F4F"/>
          <w:spacing w:val="-92"/>
          <w:w w:val="38"/>
          <w:position w:val="-9"/>
        </w:rPr>
        <w:t>.</w:t>
      </w:r>
      <w:r>
        <w:rPr>
          <w:rFonts w:ascii="Arial" w:hAnsi="Arial" w:cs="Arial" w:eastAsia="Arial"/>
          <w:sz w:val="91"/>
          <w:szCs w:val="91"/>
          <w:color w:val="4F4F4F"/>
          <w:spacing w:val="0"/>
          <w:w w:val="38"/>
          <w:position w:val="-9"/>
        </w:rPr>
        <w:t>.</w:t>
      </w:r>
      <w:r>
        <w:rPr>
          <w:rFonts w:ascii="Arial" w:hAnsi="Arial" w:cs="Arial" w:eastAsia="Arial"/>
          <w:sz w:val="91"/>
          <w:szCs w:val="91"/>
          <w:color w:val="4F4F4F"/>
          <w:spacing w:val="114"/>
          <w:w w:val="100"/>
          <w:position w:val="-9"/>
        </w:rPr>
        <w:t> </w:t>
      </w:r>
      <w:r>
        <w:rPr>
          <w:rFonts w:ascii="Arial" w:hAnsi="Arial" w:cs="Arial" w:eastAsia="Arial"/>
          <w:sz w:val="91"/>
          <w:szCs w:val="91"/>
          <w:color w:val="626262"/>
          <w:spacing w:val="0"/>
          <w:w w:val="30"/>
          <w:position w:val="-9"/>
        </w:rPr>
        <w:t>'</w:t>
      </w:r>
      <w:r>
        <w:rPr>
          <w:rFonts w:ascii="Arial" w:hAnsi="Arial" w:cs="Arial" w:eastAsia="Arial"/>
          <w:sz w:val="91"/>
          <w:szCs w:val="91"/>
          <w:color w:val="000000"/>
          <w:spacing w:val="0"/>
          <w:w w:val="100"/>
          <w:position w:val="0"/>
        </w:rPr>
      </w:r>
    </w:p>
    <w:p>
      <w:pPr>
        <w:spacing w:before="0" w:after="0" w:line="166" w:lineRule="atLeast"/>
        <w:ind w:left="4207" w:right="-20"/>
        <w:jc w:val="left"/>
        <w:rPr>
          <w:rFonts w:ascii="Times New Roman" w:hAnsi="Times New Roman" w:cs="Times New Roman" w:eastAsia="Times New Roman"/>
          <w:sz w:val="52"/>
          <w:szCs w:val="5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6.572266pt;margin-top:4.402877pt;width:59.173903pt;height:43.90758pt;mso-position-horizontal-relative:page;mso-position-vertical-relative:paragraph;z-index:-15392" type="#_x0000_t202" filled="f" stroked="f">
            <v:textbox inset="0,0,0,0">
              <w:txbxContent>
                <w:p>
                  <w:pPr>
                    <w:spacing w:before="0" w:after="0" w:line="878" w:lineRule="exact"/>
                    <w:ind w:right="-172"/>
                    <w:jc w:val="left"/>
                    <w:tabs>
                      <w:tab w:pos="640" w:val="left"/>
                    </w:tabs>
                    <w:rPr>
                      <w:rFonts w:ascii="Arial" w:hAnsi="Arial" w:cs="Arial" w:eastAsia="Arial"/>
                      <w:sz w:val="79"/>
                      <w:szCs w:val="79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838587"/>
                      <w:spacing w:val="0"/>
                      <w:w w:val="100"/>
                      <w:position w:val="56"/>
                    </w:rPr>
                    <w:t>t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838587"/>
                      <w:spacing w:val="0"/>
                      <w:w w:val="100"/>
                      <w:position w:val="56"/>
                    </w:rPr>
                    <w:tab/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838587"/>
                      <w:spacing w:val="0"/>
                      <w:w w:val="100"/>
                      <w:position w:val="56"/>
                    </w:rPr>
                  </w:r>
                  <w:r>
                    <w:rPr>
                      <w:rFonts w:ascii="Arial" w:hAnsi="Arial" w:cs="Arial" w:eastAsia="Arial"/>
                      <w:sz w:val="79"/>
                      <w:szCs w:val="79"/>
                      <w:color w:val="313131"/>
                      <w:spacing w:val="0"/>
                      <w:w w:val="41"/>
                      <w:position w:val="-3"/>
                    </w:rPr>
                    <w:t>"</w:t>
                  </w:r>
                  <w:r>
                    <w:rPr>
                      <w:rFonts w:ascii="Arial" w:hAnsi="Arial" w:cs="Arial" w:eastAsia="Arial"/>
                      <w:sz w:val="79"/>
                      <w:szCs w:val="79"/>
                      <w:color w:val="313131"/>
                      <w:spacing w:val="26"/>
                      <w:w w:val="41"/>
                      <w:position w:val="-3"/>
                    </w:rPr>
                    <w:t>'</w:t>
                  </w:r>
                  <w:r>
                    <w:rPr>
                      <w:rFonts w:ascii="Arial" w:hAnsi="Arial" w:cs="Arial" w:eastAsia="Arial"/>
                      <w:sz w:val="79"/>
                      <w:szCs w:val="79"/>
                      <w:color w:val="545B79"/>
                      <w:spacing w:val="0"/>
                      <w:w w:val="62"/>
                      <w:position w:val="-3"/>
                    </w:rPr>
                    <w:t>K</w:t>
                  </w:r>
                  <w:r>
                    <w:rPr>
                      <w:rFonts w:ascii="Arial" w:hAnsi="Arial" w:cs="Arial" w:eastAsia="Arial"/>
                      <w:sz w:val="79"/>
                      <w:szCs w:val="7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35"/>
          <w:szCs w:val="135"/>
          <w:color w:val="626262"/>
          <w:spacing w:val="-46"/>
          <w:w w:val="39"/>
          <w:i/>
        </w:rPr>
        <w:t>"</w:t>
      </w:r>
      <w:r>
        <w:rPr>
          <w:rFonts w:ascii="Arial" w:hAnsi="Arial" w:cs="Arial" w:eastAsia="Arial"/>
          <w:sz w:val="17"/>
          <w:szCs w:val="17"/>
          <w:color w:val="626262"/>
          <w:spacing w:val="0"/>
          <w:w w:val="242"/>
          <w:position w:val="-16"/>
        </w:rPr>
        <w:t>h</w:t>
      </w:r>
      <w:r>
        <w:rPr>
          <w:rFonts w:ascii="Arial" w:hAnsi="Arial" w:cs="Arial" w:eastAsia="Arial"/>
          <w:sz w:val="17"/>
          <w:szCs w:val="17"/>
          <w:color w:val="626262"/>
          <w:spacing w:val="-20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35"/>
          <w:szCs w:val="135"/>
          <w:color w:val="626262"/>
          <w:spacing w:val="-489"/>
          <w:w w:val="40"/>
          <w:i/>
          <w:position w:val="0"/>
        </w:rPr>
        <w:t>1</w:t>
      </w:r>
      <w:r>
        <w:rPr>
          <w:rFonts w:ascii="Arial" w:hAnsi="Arial" w:cs="Arial" w:eastAsia="Arial"/>
          <w:sz w:val="17"/>
          <w:szCs w:val="17"/>
          <w:color w:val="626262"/>
          <w:spacing w:val="10"/>
          <w:w w:val="242"/>
          <w:position w:val="-16"/>
        </w:rPr>
        <w:t>a</w:t>
      </w:r>
      <w:r>
        <w:rPr>
          <w:rFonts w:ascii="Times New Roman" w:hAnsi="Times New Roman" w:cs="Times New Roman" w:eastAsia="Times New Roman"/>
          <w:sz w:val="135"/>
          <w:szCs w:val="135"/>
          <w:color w:val="626262"/>
          <w:spacing w:val="10"/>
          <w:w w:val="40"/>
          <w:i/>
          <w:position w:val="0"/>
        </w:rPr>
      </w:r>
      <w:r>
        <w:rPr>
          <w:rFonts w:ascii="Times New Roman" w:hAnsi="Times New Roman" w:cs="Times New Roman" w:eastAsia="Times New Roman"/>
          <w:sz w:val="135"/>
          <w:szCs w:val="135"/>
          <w:color w:val="626262"/>
          <w:spacing w:val="0"/>
          <w:w w:val="40"/>
          <w:i/>
          <w:u w:val="single" w:color="5B6490"/>
          <w:position w:val="0"/>
        </w:rPr>
        <w:t>0</w:t>
      </w:r>
      <w:r>
        <w:rPr>
          <w:rFonts w:ascii="Times New Roman" w:hAnsi="Times New Roman" w:cs="Times New Roman" w:eastAsia="Times New Roman"/>
          <w:sz w:val="135"/>
          <w:szCs w:val="135"/>
          <w:color w:val="626262"/>
          <w:spacing w:val="0"/>
          <w:w w:val="40"/>
          <w:i/>
          <w:u w:val="single" w:color="5B6490"/>
          <w:position w:val="0"/>
        </w:rPr>
      </w:r>
      <w:r>
        <w:rPr>
          <w:rFonts w:ascii="Times New Roman" w:hAnsi="Times New Roman" w:cs="Times New Roman" w:eastAsia="Times New Roman"/>
          <w:sz w:val="135"/>
          <w:szCs w:val="135"/>
          <w:color w:val="626262"/>
          <w:spacing w:val="-254"/>
          <w:w w:val="100"/>
          <w:i/>
          <w:u w:val="single" w:color="5B6490"/>
          <w:position w:val="0"/>
        </w:rPr>
        <w:t> </w:t>
      </w:r>
      <w:r>
        <w:rPr>
          <w:rFonts w:ascii="Times New Roman" w:hAnsi="Times New Roman" w:cs="Times New Roman" w:eastAsia="Times New Roman"/>
          <w:sz w:val="135"/>
          <w:szCs w:val="135"/>
          <w:color w:val="626262"/>
          <w:spacing w:val="-254"/>
          <w:w w:val="100"/>
          <w:i/>
          <w:u w:val="single" w:color="5B6490"/>
          <w:position w:val="0"/>
        </w:rPr>
      </w:r>
      <w:r>
        <w:rPr>
          <w:rFonts w:ascii="Times New Roman" w:hAnsi="Times New Roman" w:cs="Times New Roman" w:eastAsia="Times New Roman"/>
          <w:sz w:val="135"/>
          <w:szCs w:val="135"/>
          <w:color w:val="626262"/>
          <w:spacing w:val="-254"/>
          <w:w w:val="100"/>
          <w:i/>
          <w:u w:val="single" w:color="5B6490"/>
          <w:position w:val="0"/>
        </w:rPr>
      </w:r>
      <w:r>
        <w:rPr>
          <w:rFonts w:ascii="Arial" w:hAnsi="Arial" w:cs="Arial" w:eastAsia="Arial"/>
          <w:sz w:val="13"/>
          <w:szCs w:val="13"/>
          <w:color w:val="4F4F4F"/>
          <w:spacing w:val="-68"/>
          <w:w w:val="138"/>
          <w:u w:val="single" w:color="5B6490"/>
          <w:position w:val="-16"/>
        </w:rPr>
        <w:t>p</w:t>
      </w:r>
      <w:r>
        <w:rPr>
          <w:rFonts w:ascii="Arial" w:hAnsi="Arial" w:cs="Arial" w:eastAsia="Arial"/>
          <w:sz w:val="13"/>
          <w:szCs w:val="13"/>
          <w:color w:val="4F4F4F"/>
          <w:spacing w:val="-68"/>
          <w:w w:val="138"/>
          <w:u w:val="single" w:color="5B6490"/>
          <w:position w:val="-16"/>
        </w:rPr>
      </w:r>
      <w:r>
        <w:rPr>
          <w:rFonts w:ascii="Arial" w:hAnsi="Arial" w:cs="Arial" w:eastAsia="Arial"/>
          <w:sz w:val="13"/>
          <w:szCs w:val="13"/>
          <w:color w:val="4F4F4F"/>
          <w:spacing w:val="-19"/>
          <w:w w:val="99"/>
          <w:u w:val="single" w:color="5B6490"/>
          <w:position w:val="-16"/>
        </w:rPr>
        <w:t> </w:t>
      </w:r>
      <w:r>
        <w:rPr>
          <w:rFonts w:ascii="Arial" w:hAnsi="Arial" w:cs="Arial" w:eastAsia="Arial"/>
          <w:sz w:val="13"/>
          <w:szCs w:val="13"/>
          <w:color w:val="4F4F4F"/>
          <w:spacing w:val="-19"/>
          <w:w w:val="99"/>
          <w:u w:val="single" w:color="5B6490"/>
          <w:position w:val="-16"/>
        </w:rPr>
      </w:r>
      <w:r>
        <w:rPr>
          <w:rFonts w:ascii="Arial" w:hAnsi="Arial" w:cs="Arial" w:eastAsia="Arial"/>
          <w:sz w:val="13"/>
          <w:szCs w:val="13"/>
          <w:color w:val="4F4F4F"/>
          <w:spacing w:val="-19"/>
          <w:w w:val="99"/>
          <w:u w:val="single" w:color="5B6490"/>
          <w:position w:val="-16"/>
        </w:rPr>
      </w:r>
      <w:r>
        <w:rPr>
          <w:rFonts w:ascii="Times New Roman" w:hAnsi="Times New Roman" w:cs="Times New Roman" w:eastAsia="Times New Roman"/>
          <w:sz w:val="135"/>
          <w:szCs w:val="135"/>
          <w:color w:val="83976D"/>
          <w:spacing w:val="0"/>
          <w:w w:val="13"/>
          <w:u w:val="single" w:color="5B6490"/>
          <w:position w:val="0"/>
        </w:rPr>
        <w:t>.</w:t>
      </w:r>
      <w:r>
        <w:rPr>
          <w:rFonts w:ascii="Times New Roman" w:hAnsi="Times New Roman" w:cs="Times New Roman" w:eastAsia="Times New Roman"/>
          <w:sz w:val="135"/>
          <w:szCs w:val="135"/>
          <w:color w:val="83976D"/>
          <w:spacing w:val="0"/>
          <w:w w:val="13"/>
          <w:u w:val="single" w:color="5B6490"/>
          <w:position w:val="0"/>
        </w:rPr>
      </w:r>
      <w:r>
        <w:rPr>
          <w:rFonts w:ascii="Times New Roman" w:hAnsi="Times New Roman" w:cs="Times New Roman" w:eastAsia="Times New Roman"/>
          <w:sz w:val="135"/>
          <w:szCs w:val="135"/>
          <w:color w:val="83976D"/>
          <w:spacing w:val="-175"/>
          <w:w w:val="100"/>
          <w:u w:val="single" w:color="5B6490"/>
          <w:position w:val="0"/>
        </w:rPr>
        <w:t> </w:t>
      </w:r>
      <w:r>
        <w:rPr>
          <w:rFonts w:ascii="Times New Roman" w:hAnsi="Times New Roman" w:cs="Times New Roman" w:eastAsia="Times New Roman"/>
          <w:sz w:val="135"/>
          <w:szCs w:val="135"/>
          <w:color w:val="83976D"/>
          <w:spacing w:val="-175"/>
          <w:w w:val="100"/>
          <w:u w:val="single" w:color="5B6490"/>
          <w:position w:val="0"/>
        </w:rPr>
      </w:r>
      <w:r>
        <w:rPr>
          <w:rFonts w:ascii="Times New Roman" w:hAnsi="Times New Roman" w:cs="Times New Roman" w:eastAsia="Times New Roman"/>
          <w:sz w:val="135"/>
          <w:szCs w:val="135"/>
          <w:color w:val="83976D"/>
          <w:spacing w:val="-175"/>
          <w:w w:val="100"/>
          <w:u w:val="single" w:color="5B6490"/>
          <w:position w:val="0"/>
        </w:rPr>
      </w:r>
      <w:r>
        <w:rPr>
          <w:rFonts w:ascii="Arial" w:hAnsi="Arial" w:cs="Arial" w:eastAsia="Arial"/>
          <w:sz w:val="18"/>
          <w:szCs w:val="18"/>
          <w:color w:val="757577"/>
          <w:spacing w:val="0"/>
          <w:w w:val="127"/>
          <w:u w:val="single" w:color="5B6490"/>
          <w:position w:val="-16"/>
        </w:rPr>
        <w:t>li</w:t>
      </w:r>
      <w:r>
        <w:rPr>
          <w:rFonts w:ascii="Arial" w:hAnsi="Arial" w:cs="Arial" w:eastAsia="Arial"/>
          <w:sz w:val="18"/>
          <w:szCs w:val="18"/>
          <w:color w:val="757577"/>
          <w:spacing w:val="0"/>
          <w:w w:val="127"/>
          <w:u w:val="single" w:color="5B6490"/>
          <w:position w:val="-16"/>
        </w:rPr>
      </w:r>
      <w:r>
        <w:rPr>
          <w:rFonts w:ascii="Arial" w:hAnsi="Arial" w:cs="Arial" w:eastAsia="Arial"/>
          <w:sz w:val="18"/>
          <w:szCs w:val="18"/>
          <w:color w:val="757577"/>
          <w:spacing w:val="-28"/>
          <w:w w:val="99"/>
          <w:u w:val="single" w:color="5B6490"/>
          <w:position w:val="-16"/>
        </w:rPr>
        <w:t> </w:t>
      </w:r>
      <w:r>
        <w:rPr>
          <w:rFonts w:ascii="Arial" w:hAnsi="Arial" w:cs="Arial" w:eastAsia="Arial"/>
          <w:sz w:val="18"/>
          <w:szCs w:val="18"/>
          <w:color w:val="757577"/>
          <w:spacing w:val="-28"/>
          <w:w w:val="99"/>
          <w:u w:val="single" w:color="5B6490"/>
          <w:position w:val="-16"/>
        </w:rPr>
      </w:r>
      <w:r>
        <w:rPr>
          <w:rFonts w:ascii="Arial" w:hAnsi="Arial" w:cs="Arial" w:eastAsia="Arial"/>
          <w:sz w:val="18"/>
          <w:szCs w:val="18"/>
          <w:color w:val="757577"/>
          <w:spacing w:val="-28"/>
          <w:w w:val="99"/>
          <w:position w:val="-16"/>
        </w:rPr>
      </w:r>
      <w:r>
        <w:rPr>
          <w:rFonts w:ascii="Arial" w:hAnsi="Arial" w:cs="Arial" w:eastAsia="Arial"/>
          <w:sz w:val="18"/>
          <w:szCs w:val="18"/>
          <w:color w:val="757577"/>
          <w:spacing w:val="-28"/>
          <w:w w:val="99"/>
          <w:position w:val="-16"/>
        </w:rPr>
      </w:r>
      <w:r>
        <w:rPr>
          <w:rFonts w:ascii="Times New Roman" w:hAnsi="Times New Roman" w:cs="Times New Roman" w:eastAsia="Times New Roman"/>
          <w:sz w:val="52"/>
          <w:szCs w:val="52"/>
          <w:color w:val="ACACAE"/>
          <w:spacing w:val="0"/>
          <w:w w:val="29"/>
          <w:i/>
          <w:position w:val="0"/>
        </w:rPr>
        <w:t>"</w:t>
      </w:r>
      <w:r>
        <w:rPr>
          <w:rFonts w:ascii="Times New Roman" w:hAnsi="Times New Roman" w:cs="Times New Roman" w:eastAsia="Times New Roman"/>
          <w:sz w:val="52"/>
          <w:szCs w:val="52"/>
          <w:color w:val="ACACAE"/>
          <w:spacing w:val="-74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52"/>
          <w:szCs w:val="52"/>
          <w:color w:val="757577"/>
          <w:spacing w:val="0"/>
          <w:w w:val="97"/>
          <w:i/>
          <w:position w:val="0"/>
        </w:rPr>
        <w:t>ll</w:t>
      </w:r>
      <w:r>
        <w:rPr>
          <w:rFonts w:ascii="Times New Roman" w:hAnsi="Times New Roman" w:cs="Times New Roman" w:eastAsia="Times New Roman"/>
          <w:sz w:val="52"/>
          <w:szCs w:val="52"/>
          <w:color w:val="757577"/>
          <w:spacing w:val="-93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52"/>
          <w:szCs w:val="52"/>
          <w:color w:val="979A9A"/>
          <w:spacing w:val="0"/>
          <w:w w:val="25"/>
          <w:i/>
          <w:position w:val="0"/>
        </w:rPr>
        <w:t>}.</w:t>
      </w:r>
      <w:r>
        <w:rPr>
          <w:rFonts w:ascii="Times New Roman" w:hAnsi="Times New Roman" w:cs="Times New Roman" w:eastAsia="Times New Roman"/>
          <w:sz w:val="52"/>
          <w:szCs w:val="5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240"/>
          <w:cols w:num="4" w:equalWidth="0">
            <w:col w:w="3015" w:space="102"/>
            <w:col w:w="298" w:space="29"/>
            <w:col w:w="451" w:space="109"/>
            <w:col w:w="7376"/>
          </w:cols>
        </w:sectPr>
      </w:pPr>
      <w:rPr/>
    </w:p>
    <w:p>
      <w:pPr>
        <w:spacing w:before="0" w:after="0" w:line="1045" w:lineRule="atLeast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979A9A"/>
          <w:spacing w:val="-49"/>
          <w:w w:val="103"/>
        </w:rPr>
        <w:t>·</w:t>
      </w:r>
      <w:r>
        <w:rPr>
          <w:rFonts w:ascii="Arial" w:hAnsi="Arial" w:cs="Arial" w:eastAsia="Arial"/>
          <w:sz w:val="23"/>
          <w:szCs w:val="23"/>
          <w:color w:val="757577"/>
          <w:spacing w:val="0"/>
          <w:w w:val="127"/>
        </w:rPr>
        <w:t>ı.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1062" w:lineRule="atLeast"/>
        <w:ind w:right="-63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757577"/>
          <w:spacing w:val="0"/>
          <w:w w:val="89"/>
        </w:rPr>
        <w:t>h-:;::Si:.: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270" w:lineRule="atLeast"/>
        <w:ind w:left="1126"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"/>
          <w:szCs w:val="7"/>
          <w:color w:val="ACACAE"/>
          <w:spacing w:val="0"/>
          <w:w w:val="138"/>
        </w:rPr>
        <w:t>_.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0" w:after="0" w:line="280" w:lineRule="exact"/>
        <w:ind w:right="-20"/>
        <w:jc w:val="left"/>
        <w:tabs>
          <w:tab w:pos="5840" w:val="left"/>
          <w:tab w:pos="664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757577"/>
          <w:spacing w:val="0"/>
          <w:w w:val="100"/>
          <w:position w:val="5"/>
        </w:rPr>
        <w:t>ı</w:t>
      </w:r>
      <w:r>
        <w:rPr>
          <w:rFonts w:ascii="Times New Roman" w:hAnsi="Times New Roman" w:cs="Times New Roman" w:eastAsia="Times New Roman"/>
          <w:sz w:val="15"/>
          <w:szCs w:val="15"/>
          <w:color w:val="757577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57577"/>
          <w:spacing w:val="1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38587"/>
          <w:spacing w:val="0"/>
          <w:w w:val="154"/>
          <w:position w:val="5"/>
        </w:rPr>
        <w:t>bı</w:t>
      </w:r>
      <w:r>
        <w:rPr>
          <w:rFonts w:ascii="Times New Roman" w:hAnsi="Times New Roman" w:cs="Times New Roman" w:eastAsia="Times New Roman"/>
          <w:sz w:val="15"/>
          <w:szCs w:val="15"/>
          <w:color w:val="838587"/>
          <w:spacing w:val="-3"/>
          <w:w w:val="154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7"/>
          <w:spacing w:val="0"/>
          <w:w w:val="122"/>
          <w:position w:val="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757577"/>
          <w:spacing w:val="-4"/>
          <w:w w:val="122"/>
          <w:position w:val="5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979A9A"/>
          <w:spacing w:val="0"/>
          <w:w w:val="69"/>
          <w:position w:val="5"/>
        </w:rPr>
        <w:t>_,i,:ı</w:t>
      </w:r>
      <w:r>
        <w:rPr>
          <w:rFonts w:ascii="Times New Roman" w:hAnsi="Times New Roman" w:cs="Times New Roman" w:eastAsia="Times New Roman"/>
          <w:sz w:val="19"/>
          <w:szCs w:val="19"/>
          <w:color w:val="979A9A"/>
          <w:spacing w:val="-1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7"/>
          <w:spacing w:val="0"/>
          <w:w w:val="83"/>
          <w:position w:val="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57577"/>
          <w:spacing w:val="0"/>
          <w:w w:val="83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7"/>
          <w:spacing w:val="5"/>
          <w:w w:val="83"/>
          <w:position w:val="5"/>
        </w:rPr>
        <w:t> </w:t>
      </w:r>
      <w:r>
        <w:rPr>
          <w:rFonts w:ascii="Arial" w:hAnsi="Arial" w:cs="Arial" w:eastAsia="Arial"/>
          <w:sz w:val="15"/>
          <w:szCs w:val="15"/>
          <w:color w:val="757577"/>
          <w:spacing w:val="0"/>
          <w:w w:val="117"/>
          <w:position w:val="5"/>
        </w:rPr>
        <w:t>ıi-':ın:i</w:t>
      </w:r>
      <w:r>
        <w:rPr>
          <w:rFonts w:ascii="Arial" w:hAnsi="Arial" w:cs="Arial" w:eastAsia="Arial"/>
          <w:sz w:val="15"/>
          <w:szCs w:val="15"/>
          <w:color w:val="757577"/>
          <w:spacing w:val="-16"/>
          <w:w w:val="117"/>
          <w:position w:val="5"/>
        </w:rPr>
        <w:t> </w:t>
      </w:r>
      <w:r>
        <w:rPr>
          <w:rFonts w:ascii="Arial" w:hAnsi="Arial" w:cs="Arial" w:eastAsia="Arial"/>
          <w:sz w:val="19"/>
          <w:szCs w:val="19"/>
          <w:color w:val="757577"/>
          <w:spacing w:val="0"/>
          <w:w w:val="100"/>
          <w:position w:val="5"/>
        </w:rPr>
        <w:t>i</w:t>
      </w:r>
      <w:r>
        <w:rPr>
          <w:rFonts w:ascii="Arial" w:hAnsi="Arial" w:cs="Arial" w:eastAsia="Arial"/>
          <w:sz w:val="19"/>
          <w:szCs w:val="19"/>
          <w:color w:val="757577"/>
          <w:spacing w:val="-47"/>
          <w:w w:val="100"/>
          <w:position w:val="5"/>
        </w:rPr>
        <w:t> </w:t>
      </w:r>
      <w:r>
        <w:rPr>
          <w:rFonts w:ascii="Arial" w:hAnsi="Arial" w:cs="Arial" w:eastAsia="Arial"/>
          <w:sz w:val="19"/>
          <w:szCs w:val="19"/>
          <w:color w:val="757577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9"/>
          <w:szCs w:val="19"/>
          <w:color w:val="757577"/>
          <w:spacing w:val="0"/>
          <w:w w:val="100"/>
          <w:position w:val="5"/>
        </w:rPr>
      </w:r>
      <w:r>
        <w:rPr>
          <w:rFonts w:ascii="Arial" w:hAnsi="Arial" w:cs="Arial" w:eastAsia="Arial"/>
          <w:sz w:val="16"/>
          <w:szCs w:val="16"/>
          <w:color w:val="757577"/>
          <w:spacing w:val="0"/>
          <w:w w:val="129"/>
          <w:position w:val="-2"/>
        </w:rPr>
        <w:t>,..</w:t>
      </w:r>
      <w:r>
        <w:rPr>
          <w:rFonts w:ascii="Arial" w:hAnsi="Arial" w:cs="Arial" w:eastAsia="Arial"/>
          <w:sz w:val="16"/>
          <w:szCs w:val="16"/>
          <w:color w:val="757577"/>
          <w:spacing w:val="-28"/>
          <w:w w:val="129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ACACAE"/>
          <w:spacing w:val="0"/>
          <w:w w:val="185"/>
          <w:position w:val="-2"/>
        </w:rPr>
        <w:t>-</w:t>
      </w:r>
      <w:r>
        <w:rPr>
          <w:rFonts w:ascii="Arial" w:hAnsi="Arial" w:cs="Arial" w:eastAsia="Arial"/>
          <w:sz w:val="16"/>
          <w:szCs w:val="16"/>
          <w:color w:val="ACACAE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6"/>
          <w:szCs w:val="16"/>
          <w:color w:val="ACACAE"/>
          <w:spacing w:val="0"/>
          <w:w w:val="100"/>
          <w:position w:val="-2"/>
        </w:rPr>
      </w:r>
      <w:r>
        <w:rPr>
          <w:rFonts w:ascii="Arial" w:hAnsi="Arial" w:cs="Arial" w:eastAsia="Arial"/>
          <w:sz w:val="16"/>
          <w:szCs w:val="16"/>
          <w:color w:val="4F4F4F"/>
          <w:spacing w:val="0"/>
          <w:w w:val="60"/>
          <w:i/>
          <w:position w:val="-2"/>
        </w:rPr>
        <w:t>,19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240"/>
          <w:cols w:num="3" w:equalWidth="0">
            <w:col w:w="2483" w:space="31"/>
            <w:col w:w="484" w:space="0"/>
            <w:col w:w="8382"/>
          </w:cols>
        </w:sectPr>
      </w:pPr>
      <w:rPr/>
    </w:p>
    <w:p>
      <w:pPr>
        <w:spacing w:before="0" w:after="0" w:line="605" w:lineRule="atLeast"/>
        <w:ind w:left="5068" w:right="-96"/>
        <w:jc w:val="left"/>
        <w:tabs>
          <w:tab w:pos="80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34"/>
          <w:szCs w:val="34"/>
          <w:color w:val="ACACAE"/>
          <w:spacing w:val="0"/>
          <w:w w:val="78"/>
          <w:position w:val="0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ACACAE"/>
          <w:spacing w:val="7"/>
          <w:w w:val="78"/>
          <w:position w:val="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626262"/>
          <w:spacing w:val="-162"/>
          <w:w w:val="101"/>
          <w:b/>
          <w:bCs/>
          <w:position w:val="0"/>
        </w:rPr>
        <w:t>J</w:t>
      </w:r>
      <w:r>
        <w:rPr>
          <w:rFonts w:ascii="Arial" w:hAnsi="Arial" w:cs="Arial" w:eastAsia="Arial"/>
          <w:sz w:val="30"/>
          <w:szCs w:val="30"/>
          <w:color w:val="757577"/>
          <w:spacing w:val="0"/>
          <w:w w:val="122"/>
          <w:position w:val="6"/>
        </w:rPr>
        <w:t>,</w:t>
      </w:r>
      <w:r>
        <w:rPr>
          <w:rFonts w:ascii="Arial" w:hAnsi="Arial" w:cs="Arial" w:eastAsia="Arial"/>
          <w:sz w:val="30"/>
          <w:szCs w:val="30"/>
          <w:color w:val="757577"/>
          <w:spacing w:val="-37"/>
          <w:w w:val="122"/>
          <w:position w:val="6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838587"/>
          <w:spacing w:val="-75"/>
          <w:w w:val="181"/>
          <w:position w:val="0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4F4F4F"/>
          <w:spacing w:val="-6"/>
          <w:w w:val="214"/>
          <w:position w:val="0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757577"/>
          <w:spacing w:val="0"/>
          <w:w w:val="38"/>
          <w:position w:val="0"/>
        </w:rPr>
        <w:t>rı-</w:t>
      </w:r>
      <w:r>
        <w:rPr>
          <w:rFonts w:ascii="Times New Roman" w:hAnsi="Times New Roman" w:cs="Times New Roman" w:eastAsia="Times New Roman"/>
          <w:sz w:val="28"/>
          <w:szCs w:val="28"/>
          <w:color w:val="757577"/>
          <w:spacing w:val="-98"/>
          <w:w w:val="39"/>
          <w:position w:val="0"/>
        </w:rPr>
        <w:t>1</w:t>
      </w:r>
      <w:r>
        <w:rPr>
          <w:rFonts w:ascii="Arial" w:hAnsi="Arial" w:cs="Arial" w:eastAsia="Arial"/>
          <w:sz w:val="30"/>
          <w:szCs w:val="30"/>
          <w:color w:val="626262"/>
          <w:spacing w:val="-115"/>
          <w:w w:val="139"/>
          <w:i/>
          <w:position w:val="6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-136"/>
          <w:w w:val="132"/>
          <w:position w:val="0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757577"/>
          <w:spacing w:val="0"/>
          <w:w w:val="39"/>
          <w:position w:val="0"/>
        </w:rPr>
        <w:t>.'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61" w:after="0" w:line="328" w:lineRule="exact"/>
        <w:ind w:left="3004" w:right="5482"/>
        <w:jc w:val="center"/>
        <w:rPr>
          <w:rFonts w:ascii="Arial" w:hAnsi="Arial" w:cs="Arial" w:eastAsia="Arial"/>
          <w:sz w:val="36"/>
          <w:szCs w:val="36"/>
        </w:rPr>
      </w:pPr>
      <w:rPr/>
      <w:r>
        <w:rPr>
          <w:rFonts w:ascii="Arial" w:hAnsi="Arial" w:cs="Arial" w:eastAsia="Arial"/>
          <w:sz w:val="36"/>
          <w:szCs w:val="36"/>
          <w:color w:val="1F2DAC"/>
          <w:spacing w:val="0"/>
          <w:w w:val="77"/>
          <w:b/>
          <w:bCs/>
          <w:i/>
          <w:position w:val="-8"/>
        </w:rPr>
        <w:t>1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618" w:lineRule="atLeast"/>
        <w:ind w:left="-47" w:right="1169"/>
        <w:jc w:val="center"/>
        <w:tabs>
          <w:tab w:pos="320" w:val="left"/>
          <w:tab w:pos="10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ACACAE"/>
          <w:spacing w:val="0"/>
          <w:w w:val="47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ACACA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ACACAE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838587"/>
          <w:spacing w:val="-87"/>
          <w:w w:val="109"/>
        </w:rPr>
        <w:t>"</w:t>
      </w:r>
      <w:r>
        <w:rPr>
          <w:rFonts w:ascii="Arial" w:hAnsi="Arial" w:cs="Arial" w:eastAsia="Arial"/>
          <w:sz w:val="30"/>
          <w:szCs w:val="30"/>
          <w:color w:val="979A9A"/>
          <w:spacing w:val="-29"/>
          <w:w w:val="126"/>
          <w:position w:val="6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ACACAE"/>
          <w:spacing w:val="0"/>
          <w:w w:val="72"/>
          <w:position w:val="0"/>
        </w:rPr>
        <w:t>\</w:t>
      </w:r>
      <w:r>
        <w:rPr>
          <w:rFonts w:ascii="Times New Roman" w:hAnsi="Times New Roman" w:cs="Times New Roman" w:eastAsia="Times New Roman"/>
          <w:sz w:val="28"/>
          <w:szCs w:val="28"/>
          <w:color w:val="ACACA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ACACAE"/>
          <w:spacing w:val="0"/>
          <w:w w:val="31"/>
          <w:position w:val="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ACACAE"/>
          <w:spacing w:val="0"/>
          <w:w w:val="31"/>
          <w:position w:val="0"/>
        </w:rPr>
        <w:t>  </w:t>
      </w:r>
      <w:r>
        <w:rPr>
          <w:rFonts w:ascii="Times New Roman" w:hAnsi="Times New Roman" w:cs="Times New Roman" w:eastAsia="Times New Roman"/>
          <w:sz w:val="28"/>
          <w:szCs w:val="28"/>
          <w:color w:val="ACACAE"/>
          <w:spacing w:val="3"/>
          <w:w w:val="31"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79A9A"/>
          <w:spacing w:val="0"/>
          <w:w w:val="154"/>
          <w:position w:val="0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2" w:lineRule="exact"/>
        <w:ind w:left="474" w:right="1520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23"/>
          <w:szCs w:val="23"/>
          <w:color w:val="ACACAE"/>
          <w:spacing w:val="-35"/>
          <w:w w:val="135"/>
          <w:position w:val="-16"/>
        </w:rPr>
        <w:t>,</w:t>
      </w:r>
      <w:r>
        <w:rPr>
          <w:rFonts w:ascii="Arial" w:hAnsi="Arial" w:cs="Arial" w:eastAsia="Arial"/>
          <w:sz w:val="23"/>
          <w:szCs w:val="23"/>
          <w:color w:val="757577"/>
          <w:spacing w:val="0"/>
          <w:w w:val="247"/>
          <w:position w:val="-16"/>
        </w:rPr>
        <w:t>.</w:t>
      </w:r>
      <w:r>
        <w:rPr>
          <w:rFonts w:ascii="Arial" w:hAnsi="Arial" w:cs="Arial" w:eastAsia="Arial"/>
          <w:sz w:val="23"/>
          <w:szCs w:val="23"/>
          <w:color w:val="757577"/>
          <w:spacing w:val="0"/>
          <w:w w:val="100"/>
          <w:position w:val="-16"/>
        </w:rPr>
        <w:t>  </w:t>
      </w:r>
      <w:r>
        <w:rPr>
          <w:rFonts w:ascii="Arial" w:hAnsi="Arial" w:cs="Arial" w:eastAsia="Arial"/>
          <w:sz w:val="23"/>
          <w:szCs w:val="23"/>
          <w:color w:val="757577"/>
          <w:spacing w:val="-30"/>
          <w:w w:val="100"/>
          <w:position w:val="-16"/>
        </w:rPr>
        <w:t> </w:t>
      </w:r>
      <w:r>
        <w:rPr>
          <w:rFonts w:ascii="Arial" w:hAnsi="Arial" w:cs="Arial" w:eastAsia="Arial"/>
          <w:sz w:val="18"/>
          <w:szCs w:val="18"/>
          <w:color w:val="979A9A"/>
          <w:spacing w:val="0"/>
          <w:w w:val="104"/>
          <w:position w:val="-16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00" w:right="240"/>
          <w:cols w:num="2" w:equalWidth="0">
            <w:col w:w="8754" w:space="118"/>
            <w:col w:w="2508"/>
          </w:cols>
        </w:sectPr>
      </w:pPr>
      <w:rPr/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7" w:after="0" w:line="240" w:lineRule="auto"/>
        <w:ind w:left="282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1F2DAC"/>
          <w:spacing w:val="0"/>
          <w:w w:val="600"/>
          <w:i/>
        </w:rPr>
        <w:t>AL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300" w:lineRule="exact"/>
        <w:ind w:right="-94"/>
        <w:jc w:val="left"/>
        <w:tabs>
          <w:tab w:pos="2460" w:val="left"/>
          <w:tab w:pos="3160" w:val="left"/>
          <w:tab w:pos="352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34"/>
          <w:szCs w:val="34"/>
          <w:color w:val="626262"/>
          <w:w w:val="14"/>
          <w:position w:val="-9"/>
        </w:rPr>
        <w:t>I</w:t>
      </w:r>
      <w:r>
        <w:rPr>
          <w:rFonts w:ascii="Arial" w:hAnsi="Arial" w:cs="Arial" w:eastAsia="Arial"/>
          <w:sz w:val="34"/>
          <w:szCs w:val="34"/>
          <w:color w:val="626262"/>
          <w:spacing w:val="-59"/>
          <w:w w:val="100"/>
          <w:position w:val="-9"/>
        </w:rPr>
        <w:t> </w:t>
      </w:r>
      <w:r>
        <w:rPr>
          <w:rFonts w:ascii="Arial" w:hAnsi="Arial" w:cs="Arial" w:eastAsia="Arial"/>
          <w:sz w:val="34"/>
          <w:szCs w:val="34"/>
          <w:color w:val="494F95"/>
          <w:spacing w:val="0"/>
          <w:w w:val="177"/>
          <w:position w:val="-9"/>
        </w:rPr>
        <w:t>Ye</w:t>
      </w:r>
      <w:r>
        <w:rPr>
          <w:rFonts w:ascii="Arial" w:hAnsi="Arial" w:cs="Arial" w:eastAsia="Arial"/>
          <w:sz w:val="34"/>
          <w:szCs w:val="34"/>
          <w:color w:val="494F95"/>
          <w:spacing w:val="-12"/>
          <w:w w:val="177"/>
          <w:position w:val="-9"/>
        </w:rPr>
        <w:t>;</w:t>
      </w:r>
      <w:r>
        <w:rPr>
          <w:rFonts w:ascii="Arial" w:hAnsi="Arial" w:cs="Arial" w:eastAsia="Arial"/>
          <w:sz w:val="34"/>
          <w:szCs w:val="34"/>
          <w:color w:val="4F4F4F"/>
          <w:spacing w:val="0"/>
          <w:w w:val="76"/>
          <w:position w:val="-9"/>
        </w:rPr>
        <w:t>fOUı</w:t>
      </w:r>
      <w:r>
        <w:rPr>
          <w:rFonts w:ascii="Arial" w:hAnsi="Arial" w:cs="Arial" w:eastAsia="Arial"/>
          <w:sz w:val="34"/>
          <w:szCs w:val="34"/>
          <w:color w:val="4F4F4F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34"/>
          <w:szCs w:val="34"/>
          <w:color w:val="4F4F4F"/>
          <w:spacing w:val="0"/>
          <w:w w:val="100"/>
          <w:position w:val="-9"/>
        </w:rPr>
      </w:r>
      <w:r>
        <w:rPr>
          <w:rFonts w:ascii="Arial" w:hAnsi="Arial" w:cs="Arial" w:eastAsia="Arial"/>
          <w:sz w:val="31"/>
          <w:szCs w:val="31"/>
          <w:color w:val="313674"/>
          <w:spacing w:val="0"/>
          <w:w w:val="90"/>
          <w:b/>
          <w:bCs/>
          <w:position w:val="-5"/>
        </w:rPr>
        <w:t>t</w:t>
      </w:r>
      <w:r>
        <w:rPr>
          <w:rFonts w:ascii="Arial" w:hAnsi="Arial" w:cs="Arial" w:eastAsia="Arial"/>
          <w:sz w:val="31"/>
          <w:szCs w:val="31"/>
          <w:color w:val="313674"/>
          <w:spacing w:val="0"/>
          <w:w w:val="100"/>
          <w:b/>
          <w:bCs/>
          <w:position w:val="-5"/>
        </w:rPr>
        <w:tab/>
      </w:r>
      <w:r>
        <w:rPr>
          <w:rFonts w:ascii="Arial" w:hAnsi="Arial" w:cs="Arial" w:eastAsia="Arial"/>
          <w:sz w:val="31"/>
          <w:szCs w:val="31"/>
          <w:color w:val="313674"/>
          <w:spacing w:val="0"/>
          <w:w w:val="99"/>
          <w:b/>
          <w:bCs/>
          <w:position w:val="-5"/>
        </w:rPr>
      </w:r>
      <w:r>
        <w:rPr>
          <w:rFonts w:ascii="Arial" w:hAnsi="Arial" w:cs="Arial" w:eastAsia="Arial"/>
          <w:sz w:val="31"/>
          <w:szCs w:val="31"/>
          <w:color w:val="313674"/>
          <w:spacing w:val="0"/>
          <w:w w:val="99"/>
          <w:b/>
          <w:bCs/>
          <w:u w:val="thick" w:color="4F5BA8"/>
          <w:position w:val="-5"/>
        </w:rPr>
        <w:t> </w:t>
      </w:r>
      <w:r>
        <w:rPr>
          <w:rFonts w:ascii="Arial" w:hAnsi="Arial" w:cs="Arial" w:eastAsia="Arial"/>
          <w:sz w:val="31"/>
          <w:szCs w:val="31"/>
          <w:color w:val="313674"/>
          <w:spacing w:val="0"/>
          <w:w w:val="100"/>
          <w:b/>
          <w:bCs/>
          <w:u w:val="thick" w:color="4F5BA8"/>
          <w:position w:val="-5"/>
        </w:rPr>
        <w:tab/>
      </w:r>
      <w:r>
        <w:rPr>
          <w:rFonts w:ascii="Arial" w:hAnsi="Arial" w:cs="Arial" w:eastAsia="Arial"/>
          <w:sz w:val="31"/>
          <w:szCs w:val="31"/>
          <w:color w:val="313674"/>
          <w:spacing w:val="0"/>
          <w:w w:val="100"/>
          <w:b/>
          <w:bCs/>
          <w:u w:val="thick" w:color="4F5BA8"/>
          <w:position w:val="-5"/>
        </w:rPr>
      </w:r>
      <w:r>
        <w:rPr>
          <w:rFonts w:ascii="Arial" w:hAnsi="Arial" w:cs="Arial" w:eastAsia="Arial"/>
          <w:sz w:val="31"/>
          <w:szCs w:val="31"/>
          <w:color w:val="313674"/>
          <w:spacing w:val="0"/>
          <w:w w:val="100"/>
          <w:b/>
          <w:bCs/>
          <w:position w:val="-5"/>
        </w:rPr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right="-20"/>
        <w:jc w:val="left"/>
        <w:tabs>
          <w:tab w:pos="400" w:val="left"/>
        </w:tabs>
        <w:rPr>
          <w:rFonts w:ascii="Times New Roman" w:hAnsi="Times New Roman" w:cs="Times New Roman" w:eastAsia="Times New Roman"/>
          <w:sz w:val="38"/>
          <w:szCs w:val="3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626262"/>
          <w:spacing w:val="0"/>
          <w:w w:val="180"/>
          <w:position w:val="5"/>
        </w:rPr>
        <w:t>.,</w:t>
      </w:r>
      <w:r>
        <w:rPr>
          <w:rFonts w:ascii="Times New Roman" w:hAnsi="Times New Roman" w:cs="Times New Roman" w:eastAsia="Times New Roman"/>
          <w:sz w:val="16"/>
          <w:szCs w:val="16"/>
          <w:color w:val="626262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626262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79"/>
          <w:position w:val="5"/>
        </w:rPr>
        <w:t>·'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78"/>
          <w:position w:val="5"/>
        </w:rPr>
        <w:t>\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79"/>
          <w:position w:val="5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-2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90"/>
          <w:position w:val="5"/>
        </w:rPr>
        <w:t>;;,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-2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979A9A"/>
          <w:spacing w:val="0"/>
          <w:w w:val="25"/>
          <w:i/>
          <w:position w:val="5"/>
        </w:rPr>
        <w:t>--:·</w:t>
      </w:r>
      <w:r>
        <w:rPr>
          <w:rFonts w:ascii="Times New Roman" w:hAnsi="Times New Roman" w:cs="Times New Roman" w:eastAsia="Times New Roman"/>
          <w:sz w:val="38"/>
          <w:szCs w:val="38"/>
          <w:color w:val="979A9A"/>
          <w:spacing w:val="-41"/>
          <w:w w:val="100"/>
          <w:i/>
          <w:position w:val="5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757577"/>
          <w:spacing w:val="0"/>
          <w:w w:val="76"/>
          <w:i/>
          <w:position w:val="5"/>
        </w:rPr>
        <w:t>;,..1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69" w:lineRule="exact"/>
        <w:ind w:left="624"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757577"/>
          <w:w w:val="312"/>
          <w:b/>
          <w:bCs/>
        </w:rPr>
        <w:t>·)</w:t>
      </w:r>
      <w:r>
        <w:rPr>
          <w:rFonts w:ascii="Times New Roman" w:hAnsi="Times New Roman" w:cs="Times New Roman" w:eastAsia="Times New Roman"/>
          <w:sz w:val="7"/>
          <w:szCs w:val="7"/>
          <w:color w:val="757577"/>
          <w:w w:val="311"/>
          <w:b/>
          <w:bCs/>
        </w:rPr>
        <w:t>4'l-</w:t>
      </w:r>
      <w:r>
        <w:rPr>
          <w:rFonts w:ascii="Times New Roman" w:hAnsi="Times New Roman" w:cs="Times New Roman" w:eastAsia="Times New Roman"/>
          <w:sz w:val="7"/>
          <w:szCs w:val="7"/>
          <w:color w:val="ACACAE"/>
          <w:w w:val="131"/>
          <w:b/>
          <w:bCs/>
        </w:rPr>
        <w:t>..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240"/>
          <w:cols w:num="3" w:equalWidth="0">
            <w:col w:w="518" w:space="1640"/>
            <w:col w:w="3532" w:space="2695"/>
            <w:col w:w="2995"/>
          </w:cols>
        </w:sectPr>
      </w:pPr>
      <w:rPr/>
    </w:p>
    <w:p>
      <w:pPr>
        <w:spacing w:before="0" w:after="0" w:line="327" w:lineRule="exact"/>
        <w:ind w:left="2367" w:right="-20"/>
        <w:jc w:val="left"/>
        <w:tabs>
          <w:tab w:pos="5360" w:val="left"/>
          <w:tab w:pos="6120" w:val="left"/>
        </w:tabs>
        <w:rPr>
          <w:rFonts w:ascii="Courier New" w:hAnsi="Courier New" w:cs="Courier New" w:eastAsia="Courier New"/>
          <w:sz w:val="25"/>
          <w:szCs w:val="25"/>
        </w:rPr>
      </w:pPr>
      <w:rPr/>
      <w:r>
        <w:rPr/>
        <w:pict>
          <v:group style="position:absolute;margin-left:19.222967pt;margin-top:32.705547pt;width:560.669869pt;height:777.938561pt;mso-position-horizontal-relative:page;mso-position-vertical-relative:page;z-index:-15401" coordorigin="384,654" coordsize="11213,15559">
            <v:group style="position:absolute;left:394;top:676;width:2501;height:2" coordorigin="394,676" coordsize="2501,2">
              <v:shape style="position:absolute;left:394;top:676;width:2501;height:2" coordorigin="394,676" coordsize="2501,0" path="m394,676l2895,676e" filled="f" stroked="t" strokeweight=".711962pt" strokecolor="#646464">
                <v:path arrowok="t"/>
              </v:shape>
            </v:group>
            <v:group style="position:absolute;left:408;top:664;width:2;height:14389" coordorigin="408,664" coordsize="2,14389">
              <v:shape style="position:absolute;left:408;top:664;width:2;height:14389" coordorigin="408,664" coordsize="0,14389" path="m408,15053l408,664e" filled="f" stroked="t" strokeweight=".711962pt" strokecolor="#5B5B5B">
                <v:path arrowok="t"/>
              </v:shape>
            </v:group>
            <v:group style="position:absolute;left:2425;top:668;width:2;height:549" coordorigin="2425,668" coordsize="2,549">
              <v:shape style="position:absolute;left:2425;top:668;width:2;height:549" coordorigin="2425,668" coordsize="0,549" path="m2425,1217l2425,668e" filled="f" stroked="t" strokeweight=".711962pt" strokecolor="#646464">
                <v:path arrowok="t"/>
              </v:shape>
            </v:group>
            <v:group style="position:absolute;left:2838;top:678;width:532;height:2" coordorigin="2838,678" coordsize="532,2">
              <v:shape style="position:absolute;left:2838;top:678;width:532;height:2" coordorigin="2838,678" coordsize="532,0" path="m2838,678l3370,678e" filled="f" stroked="t" strokeweight=".474641pt" strokecolor="#444444">
                <v:path arrowok="t"/>
              </v:shape>
            </v:group>
            <v:group style="position:absolute;left:3313;top:676;width:8254;height:2" coordorigin="3313,676" coordsize="8254,2">
              <v:shape style="position:absolute;left:3313;top:676;width:8254;height:2" coordorigin="3313,676" coordsize="8254,0" path="m3313,676l11567,676e" filled="f" stroked="t" strokeweight=".711962pt" strokecolor="#6B6B6B">
                <v:path arrowok="t"/>
              </v:shape>
            </v:group>
            <v:group style="position:absolute;left:9182;top:664;width:2;height:1537" coordorigin="9182,664" coordsize="2,1537">
              <v:shape style="position:absolute;left:9182;top:664;width:2;height:1537" coordorigin="9182,664" coordsize="0,1537" path="m9182,2201l9182,664e" filled="f" stroked="t" strokeweight=".949282pt" strokecolor="#646464">
                <v:path arrowok="t"/>
              </v:shape>
            </v:group>
            <v:group style="position:absolute;left:403;top:1160;width:2;height:239" coordorigin="403,1160" coordsize="2,239">
              <v:shape style="position:absolute;left:403;top:1160;width:2;height:239" coordorigin="403,1160" coordsize="0,239" path="m403,1399l403,1160e" filled="f" stroked="t" strokeweight=".474641pt" strokecolor="#2B2B2B">
                <v:path arrowok="t"/>
              </v:shape>
            </v:group>
            <v:group style="position:absolute;left:2425;top:1160;width:2;height:239" coordorigin="2425,1160" coordsize="2,239">
              <v:shape style="position:absolute;left:2425;top:1160;width:2;height:239" coordorigin="2425,1160" coordsize="0,239" path="m2425,1399l2425,1160e" filled="f" stroked="t" strokeweight=".474641pt" strokecolor="#2B2B2B">
                <v:path arrowok="t"/>
              </v:shape>
            </v:group>
            <v:group style="position:absolute;left:11536;top:664;width:2;height:1814" coordorigin="11536,664" coordsize="2,1814">
              <v:shape style="position:absolute;left:11536;top:664;width:2;height:1814" coordorigin="11536,664" coordsize="0,1814" path="m11536,2478l11536,664e" filled="f" stroked="t" strokeweight=".711962pt" strokecolor="#6B6B6B">
                <v:path arrowok="t"/>
              </v:shape>
            </v:group>
            <v:group style="position:absolute;left:2425;top:1342;width:2;height:186" coordorigin="2425,1342" coordsize="2,186">
              <v:shape style="position:absolute;left:2425;top:1342;width:2;height:186" coordorigin="2425,1342" coordsize="0,186" path="m2425,1528l2425,1342e" filled="f" stroked="t" strokeweight=".474641pt" strokecolor="#484848">
                <v:path arrowok="t"/>
              </v:shape>
            </v:group>
            <v:group style="position:absolute;left:11539;top:1342;width:2;height:186" coordorigin="11539,1342" coordsize="2,186">
              <v:shape style="position:absolute;left:11539;top:1342;width:2;height:186" coordorigin="11539,1342" coordsize="0,186" path="m11539,1528l11539,1342e" filled="f" stroked="t" strokeweight=".474641pt" strokecolor="#4B4B4B">
                <v:path arrowok="t"/>
              </v:shape>
            </v:group>
            <v:group style="position:absolute;left:2425;top:1470;width:2;height:306" coordorigin="2425,1470" coordsize="2,306">
              <v:shape style="position:absolute;left:2425;top:1470;width:2;height:306" coordorigin="2425,1470" coordsize="0,306" path="m2425,1776l2425,1470e" filled="f" stroked="t" strokeweight=".949282pt" strokecolor="#6B6B6B">
                <v:path arrowok="t"/>
              </v:shape>
            </v:group>
            <v:group style="position:absolute;left:399;top:2196;width:2497;height:2" coordorigin="399,2196" coordsize="2497,2">
              <v:shape style="position:absolute;left:399;top:2196;width:2497;height:2" coordorigin="399,2196" coordsize="2497,0" path="m399,2196l2895,2196e" filled="f" stroked="t" strokeweight=".711962pt" strokecolor="#606060">
                <v:path arrowok="t"/>
              </v:shape>
            </v:group>
            <v:group style="position:absolute;left:2430;top:1680;width:2;height:525" coordorigin="2430,1680" coordsize="2,525">
              <v:shape style="position:absolute;left:2430;top:1680;width:2;height:525" coordorigin="2430,1680" coordsize="0,525" path="m2430,2206l2430,1680e" filled="f" stroked="t" strokeweight=".474641pt" strokecolor="#444444">
                <v:path arrowok="t"/>
              </v:shape>
            </v:group>
            <v:group style="position:absolute;left:2838;top:2196;width:532;height:2" coordorigin="2838,2196" coordsize="532,2">
              <v:shape style="position:absolute;left:2838;top:2196;width:532;height:2" coordorigin="2838,2196" coordsize="532,0" path="m2838,2196l3370,2196e" filled="f" stroked="t" strokeweight=".474641pt" strokecolor="#3B3B3B">
                <v:path arrowok="t"/>
              </v:shape>
            </v:group>
            <v:group style="position:absolute;left:3313;top:2196;width:584;height:2" coordorigin="3313,2196" coordsize="584,2">
              <v:shape style="position:absolute;left:3313;top:2196;width:584;height:2" coordorigin="3313,2196" coordsize="584,0" path="m3313,2196l3897,2196e" filled="f" stroked="t" strokeweight=".949282pt" strokecolor="#646464">
                <v:path arrowok="t"/>
              </v:shape>
            </v:group>
            <v:group style="position:absolute;left:3840;top:2196;width:437;height:2" coordorigin="3840,2196" coordsize="437,2">
              <v:shape style="position:absolute;left:3840;top:2196;width:437;height:2" coordorigin="3840,2196" coordsize="437,0" path="m3840,2196l4277,2196e" filled="f" stroked="t" strokeweight=".474641pt" strokecolor="#4B4B4B">
                <v:path arrowok="t"/>
              </v:shape>
            </v:group>
            <v:group style="position:absolute;left:4220;top:2194;width:4110;height:2" coordorigin="4220,2194" coordsize="4110,2">
              <v:shape style="position:absolute;left:4220;top:2194;width:4110;height:2" coordorigin="4220,2194" coordsize="4110,0" path="m4220,2194l8330,2194e" filled="f" stroked="t" strokeweight=".711962pt" strokecolor="#606060">
                <v:path arrowok="t"/>
              </v:shape>
            </v:group>
            <v:group style="position:absolute;left:8273;top:2191;width:290;height:2" coordorigin="8273,2191" coordsize="290,2">
              <v:shape style="position:absolute;left:8273;top:2191;width:290;height:2" coordorigin="8273,2191" coordsize="290,0" path="m8273,2191l8563,2191e" filled="f" stroked="t" strokeweight=".474641pt" strokecolor="#383838">
                <v:path arrowok="t"/>
              </v:shape>
            </v:group>
            <v:group style="position:absolute;left:8506;top:2191;width:3042;height:2" coordorigin="8506,2191" coordsize="3042,2">
              <v:shape style="position:absolute;left:8506;top:2191;width:3042;height:2" coordorigin="8506,2191" coordsize="3042,0" path="m8506,2191l11548,2191e" filled="f" stroked="t" strokeweight=".711962pt" strokecolor="#676767">
                <v:path arrowok="t"/>
              </v:shape>
            </v:group>
            <v:group style="position:absolute;left:399;top:2432;width:11149;height:2" coordorigin="399,2432" coordsize="11149,2">
              <v:shape style="position:absolute;left:399;top:2432;width:11149;height:2" coordorigin="399,2432" coordsize="11149,0" path="m399,2432l11548,2432e" filled="f" stroked="t" strokeweight=".711962pt" strokecolor="#646464">
                <v:path arrowok="t"/>
              </v:shape>
            </v:group>
            <v:group style="position:absolute;left:5283;top:2435;width:294;height:2" coordorigin="5283,2435" coordsize="294,2">
              <v:shape style="position:absolute;left:5283;top:2435;width:294;height:2" coordorigin="5283,2435" coordsize="294,0" path="m5283,2435l5577,2435e" filled="f" stroked="t" strokeweight=".474641pt" strokecolor="#343434">
                <v:path arrowok="t"/>
              </v:shape>
            </v:group>
            <v:group style="position:absolute;left:399;top:2674;width:2971;height:2" coordorigin="399,2674" coordsize="2971,2">
              <v:shape style="position:absolute;left:399;top:2674;width:2971;height:2" coordorigin="399,2674" coordsize="2971,0" path="m399,2674l3370,2674e" filled="f" stroked="t" strokeweight=".711962pt" strokecolor="#606060">
                <v:path arrowok="t"/>
              </v:shape>
            </v:group>
            <v:group style="position:absolute;left:3313;top:2674;width:2264;height:2" coordorigin="3313,2674" coordsize="2264,2">
              <v:shape style="position:absolute;left:3313;top:2674;width:2264;height:2" coordorigin="3313,2674" coordsize="2264,0" path="m3313,2674l5577,2674e" filled="f" stroked="t" strokeweight=".711962pt" strokecolor="#575757">
                <v:path arrowok="t"/>
              </v:shape>
            </v:group>
            <v:group style="position:absolute;left:5520;top:2674;width:280;height:2" coordorigin="5520,2674" coordsize="280,2">
              <v:shape style="position:absolute;left:5520;top:2674;width:280;height:2" coordorigin="5520,2674" coordsize="280,0" path="m5520,2674l5800,2674e" filled="f" stroked="t" strokeweight=".474641pt" strokecolor="#3F3F3F">
                <v:path arrowok="t"/>
              </v:shape>
            </v:group>
            <v:group style="position:absolute;left:5743;top:2671;width:5800;height:2" coordorigin="5743,2671" coordsize="5800,2">
              <v:shape style="position:absolute;left:5743;top:2671;width:5800;height:2" coordorigin="5743,2671" coordsize="5800,0" path="m5743,2671l11543,2671e" filled="f" stroked="t" strokeweight=".711962pt" strokecolor="#676767">
                <v:path arrowok="t"/>
              </v:shape>
            </v:group>
            <v:group style="position:absolute;left:11539;top:2406;width:2;height:291" coordorigin="11539,2406" coordsize="2,291">
              <v:shape style="position:absolute;left:11539;top:2406;width:2;height:291" coordorigin="11539,2406" coordsize="0,291" path="m11539,2697l11539,2406e" filled="f" stroked="t" strokeweight=".474641pt" strokecolor="#484848">
                <v:path arrowok="t"/>
              </v:shape>
            </v:group>
            <v:group style="position:absolute;left:394;top:2912;width:5183;height:2" coordorigin="394,2912" coordsize="5183,2">
              <v:shape style="position:absolute;left:394;top:2912;width:5183;height:2" coordorigin="394,2912" coordsize="5183,0" path="m394,2912l5577,2912e" filled="f" stroked="t" strokeweight=".474641pt" strokecolor="#5B5B5B">
                <v:path arrowok="t"/>
              </v:shape>
            </v:group>
            <v:group style="position:absolute;left:5520;top:2912;width:280;height:2" coordorigin="5520,2912" coordsize="280,2">
              <v:shape style="position:absolute;left:5520;top:2912;width:280;height:2" coordorigin="5520,2912" coordsize="280,0" path="m5520,2912l5800,2912e" filled="f" stroked="t" strokeweight=".474641pt" strokecolor="#3F3F3F">
                <v:path arrowok="t"/>
              </v:shape>
            </v:group>
            <v:group style="position:absolute;left:5743;top:2912;width:641;height:2" coordorigin="5743,2912" coordsize="641,2">
              <v:shape style="position:absolute;left:5743;top:2912;width:641;height:2" coordorigin="5743,2912" coordsize="641,0" path="m5743,2912l6384,2912e" filled="f" stroked="t" strokeweight=".949282pt" strokecolor="#646464">
                <v:path arrowok="t"/>
              </v:shape>
            </v:group>
            <v:group style="position:absolute;left:6227;top:2912;width:627;height:2" coordorigin="6227,2912" coordsize="627,2">
              <v:shape style="position:absolute;left:6227;top:2912;width:627;height:2" coordorigin="6227,2912" coordsize="627,0" path="m6227,2912l6854,2912e" filled="f" stroked="t" strokeweight=".474641pt" strokecolor="#484848">
                <v:path arrowok="t"/>
              </v:shape>
            </v:group>
            <v:group style="position:absolute;left:6797;top:2910;width:4746;height:2" coordorigin="6797,2910" coordsize="4746,2">
              <v:shape style="position:absolute;left:6797;top:2910;width:4746;height:2" coordorigin="6797,2910" coordsize="4746,0" path="m6797,2910l11543,2910e" filled="f" stroked="t" strokeweight=".711962pt" strokecolor="#676767">
                <v:path arrowok="t"/>
              </v:shape>
            </v:group>
            <v:group style="position:absolute;left:394;top:3151;width:1410;height:2" coordorigin="394,3151" coordsize="1410,2">
              <v:shape style="position:absolute;left:394;top:3151;width:1410;height:2" coordorigin="394,3151" coordsize="1410,0" path="m394,3151l1804,3151e" filled="f" stroked="t" strokeweight=".711962pt" strokecolor="#606060">
                <v:path arrowok="t"/>
              </v:shape>
            </v:group>
            <v:group style="position:absolute;left:1747;top:3151;width:5107;height:2" coordorigin="1747,3151" coordsize="5107,2">
              <v:shape style="position:absolute;left:1747;top:3151;width:5107;height:2" coordorigin="1747,3151" coordsize="5107,0" path="m1747,3151l6854,3151e" filled="f" stroked="t" strokeweight=".474641pt" strokecolor="#5B5B5B">
                <v:path arrowok="t"/>
              </v:shape>
            </v:group>
            <v:group style="position:absolute;left:6797;top:3149;width:4751;height:2" coordorigin="6797,3149" coordsize="4751,2">
              <v:shape style="position:absolute;left:6797;top:3149;width:4751;height:2" coordorigin="6797,3149" coordsize="4751,0" path="m6797,3149l11548,3149e" filled="f" stroked="t" strokeweight=".711962pt" strokecolor="#676767">
                <v:path arrowok="t"/>
              </v:shape>
            </v:group>
            <v:group style="position:absolute;left:11543;top:2626;width:2;height:2120" coordorigin="11543,2626" coordsize="2,2120">
              <v:shape style="position:absolute;left:11543;top:2626;width:2;height:2120" coordorigin="11543,2626" coordsize="0,2120" path="m11543,4745l11543,2626e" filled="f" stroked="t" strokeweight=".711962pt" strokecolor="#6B6B6B">
                <v:path arrowok="t"/>
              </v:shape>
            </v:group>
            <v:group style="position:absolute;left:399;top:3390;width:9835;height:2" coordorigin="399,3390" coordsize="9835,2">
              <v:shape style="position:absolute;left:399;top:3390;width:9835;height:2" coordorigin="399,3390" coordsize="9835,0" path="m399,3390l10233,3390e" filled="f" stroked="t" strokeweight=".711962pt" strokecolor="#606060">
                <v:path arrowok="t"/>
              </v:shape>
            </v:group>
            <v:group style="position:absolute;left:10176;top:3385;width:1372;height:2" coordorigin="10176,3385" coordsize="1372,2">
              <v:shape style="position:absolute;left:10176;top:3385;width:1372;height:2" coordorigin="10176,3385" coordsize="1372,0" path="m10176,3385l11548,3385e" filled="f" stroked="t" strokeweight=".711962pt" strokecolor="#777777">
                <v:path arrowok="t"/>
              </v:shape>
            </v:group>
            <v:group style="position:absolute;left:3868;top:3390;width:2;height:210" coordorigin="3868,3390" coordsize="2,210">
              <v:shape style="position:absolute;left:3868;top:3390;width:2;height:210" coordorigin="3868,3390" coordsize="0,210" path="m3868,3600l3868,3390e" filled="f" stroked="t" strokeweight=".237321pt" strokecolor="#676767">
                <v:path arrowok="t"/>
              </v:shape>
            </v:group>
            <v:group style="position:absolute;left:7015;top:3380;width:2;height:458" coordorigin="7015,3380" coordsize="2,458">
              <v:shape style="position:absolute;left:7015;top:3380;width:2;height:458" coordorigin="7015,3380" coordsize="0,458" path="m7015,3838l7015,3380e" filled="f" stroked="t" strokeweight=".949282pt" strokecolor="#676767">
                <v:path arrowok="t"/>
              </v:shape>
            </v:group>
            <v:group style="position:absolute;left:7015;top:3772;width:2183;height:2" coordorigin="7015,3772" coordsize="2183,2">
              <v:shape style="position:absolute;left:7015;top:3772;width:2183;height:2" coordorigin="7015,3772" coordsize="2183,0" path="m7015,3772l9199,3772e" filled="f" stroked="t" strokeweight=".474641pt" strokecolor="#545454">
                <v:path arrowok="t"/>
              </v:shape>
            </v:group>
            <v:group style="position:absolute;left:3868;top:3600;width:2;height:539" coordorigin="3868,3600" coordsize="2,539">
              <v:shape style="position:absolute;left:3868;top:3600;width:2;height:539" coordorigin="3868,3600" coordsize="0,539" path="m3868,4139l3868,3600e" filled="f" stroked="t" strokeweight=".237321pt" strokecolor="#000000">
                <v:path arrowok="t"/>
              </v:shape>
            </v:group>
            <v:group style="position:absolute;left:3921;top:3812;width:3104;height:2" coordorigin="3921,3812" coordsize="3104,2">
              <v:shape style="position:absolute;left:3921;top:3812;width:3104;height:2" coordorigin="3921,3812" coordsize="3104,0" path="m3921,3812l7025,3812e" filled="f" stroked="t" strokeweight=".474641pt" strokecolor="#838383">
                <v:path arrowok="t"/>
              </v:shape>
            </v:group>
            <v:group style="position:absolute;left:9142;top:3772;width:299;height:2" coordorigin="9142,3772" coordsize="299,2">
              <v:shape style="position:absolute;left:9142;top:3772;width:299;height:2" coordorigin="9142,3772" coordsize="299,0" path="m9142,3772l9441,3772e" filled="f" stroked="t" strokeweight=".474641pt" strokecolor="#6B6B6B">
                <v:path arrowok="t"/>
              </v:shape>
            </v:group>
            <v:group style="position:absolute;left:9384;top:3772;width:850;height:2" coordorigin="9384,3772" coordsize="850,2">
              <v:shape style="position:absolute;left:9384;top:3772;width:850;height:2" coordorigin="9384,3772" coordsize="850,0" path="m9384,3772l10233,3772e" filled="f" stroked="t" strokeweight=".237321pt" strokecolor="#575757">
                <v:path arrowok="t"/>
              </v:shape>
            </v:group>
            <v:group style="position:absolute;left:394;top:4146;width:764;height:2" coordorigin="394,4146" coordsize="764,2">
              <v:shape style="position:absolute;left:394;top:4146;width:764;height:2" coordorigin="394,4146" coordsize="764,0" path="m394,4146l1158,4146e" filled="f" stroked="t" strokeweight=".474641pt" strokecolor="#4B4B4B">
                <v:path arrowok="t"/>
              </v:shape>
            </v:group>
            <v:group style="position:absolute;left:406;top:3738;width:2;height:477" coordorigin="406,3738" coordsize="2,477">
              <v:shape style="position:absolute;left:406;top:3738;width:2;height:477" coordorigin="406,3738" coordsize="0,477" path="m406,4216l406,3738e" filled="f" stroked="t" strokeweight=".949282pt" strokecolor="#6B6B6B">
                <v:path arrowok="t"/>
              </v:shape>
            </v:group>
            <v:group style="position:absolute;left:1101;top:4149;width:1343;height:2" coordorigin="1101,4149" coordsize="1343,2">
              <v:shape style="position:absolute;left:1101;top:4149;width:1343;height:2" coordorigin="1101,4149" coordsize="1343,0" path="m1101,4149l2444,4149e" filled="f" stroked="t" strokeweight=".711962pt" strokecolor="#676767">
                <v:path arrowok="t"/>
              </v:shape>
            </v:group>
            <v:group style="position:absolute;left:2387;top:4149;width:508;height:2" coordorigin="2387,4149" coordsize="508,2">
              <v:shape style="position:absolute;left:2387;top:4149;width:508;height:2" coordorigin="2387,4149" coordsize="508,0" path="m2387,4149l2895,4149e" filled="f" stroked="t" strokeweight=".474641pt" strokecolor="#545454">
                <v:path arrowok="t"/>
              </v:shape>
            </v:group>
            <v:group style="position:absolute;left:2838;top:4149;width:532;height:2" coordorigin="2838,4149" coordsize="532,2">
              <v:shape style="position:absolute;left:2838;top:4149;width:532;height:2" coordorigin="2838,4149" coordsize="532,0" path="m2838,4149l3370,4149e" filled="f" stroked="t" strokeweight=".949282pt" strokecolor="#6B6B6B">
                <v:path arrowok="t"/>
              </v:shape>
            </v:group>
            <v:group style="position:absolute;left:3313;top:4149;width:589;height:2" coordorigin="3313,4149" coordsize="589,2">
              <v:shape style="position:absolute;left:3313;top:4149;width:589;height:2" coordorigin="3313,4149" coordsize="589,0" path="m3313,4149l3902,4149e" filled="f" stroked="t" strokeweight=".474641pt" strokecolor="#4B4B4B">
                <v:path arrowok="t"/>
              </v:shape>
            </v:group>
            <v:group style="position:absolute;left:6825;top:4130;width:214;height:2" coordorigin="6825,4130" coordsize="214,2">
              <v:shape style="position:absolute;left:6825;top:4130;width:214;height:2" coordorigin="6825,4130" coordsize="214,0" path="m6825,4130l7039,4130e" filled="f" stroked="t" strokeweight=".711962pt" strokecolor="#909090">
                <v:path arrowok="t"/>
              </v:shape>
            </v:group>
            <v:group style="position:absolute;left:7018;top:3767;width:2;height:387" coordorigin="7018,3767" coordsize="2,387">
              <v:shape style="position:absolute;left:7018;top:3767;width:2;height:387" coordorigin="7018,3767" coordsize="0,387" path="m7018,4153l7018,3767e" filled="f" stroked="t" strokeweight=".474641pt" strokecolor="#545454">
                <v:path arrowok="t"/>
              </v:shape>
            </v:group>
            <v:group style="position:absolute;left:6982;top:4144;width:4571;height:2" coordorigin="6982,4144" coordsize="4571,2">
              <v:shape style="position:absolute;left:6982;top:4144;width:4571;height:2" coordorigin="6982,4144" coordsize="4571,0" path="m6982,4144l11553,4144e" filled="f" stroked="t" strokeweight=".711962pt" strokecolor="#676767">
                <v:path arrowok="t"/>
              </v:shape>
            </v:group>
            <v:group style="position:absolute;left:403;top:4435;width:4352;height:2" coordorigin="403,4435" coordsize="4352,2">
              <v:shape style="position:absolute;left:403;top:4435;width:4352;height:2" coordorigin="403,4435" coordsize="4352,0" path="m403,4435l4756,4435e" filled="f" stroked="t" strokeweight=".711962pt" strokecolor="#5B5B5B">
                <v:path arrowok="t"/>
              </v:shape>
            </v:group>
            <v:group style="position:absolute;left:2430;top:4144;width:2;height:315" coordorigin="2430,4144" coordsize="2,315">
              <v:shape style="position:absolute;left:2430;top:4144;width:2;height:315" coordorigin="2430,4144" coordsize="0,315" path="m2430,4459l2430,4144e" filled="f" stroked="t" strokeweight=".474641pt" strokecolor="#3B3B3B">
                <v:path arrowok="t"/>
              </v:shape>
            </v:group>
            <v:group style="position:absolute;left:4699;top:4435;width:299;height:2" coordorigin="4699,4435" coordsize="299,2">
              <v:shape style="position:absolute;left:4699;top:4435;width:299;height:2" coordorigin="4699,4435" coordsize="299,0" path="m4699,4435l4998,4435e" filled="f" stroked="t" strokeweight=".474641pt" strokecolor="#343434">
                <v:path arrowok="t"/>
              </v:shape>
            </v:group>
            <v:group style="position:absolute;left:4941;top:4433;width:636;height:2" coordorigin="4941,4433" coordsize="636,2">
              <v:shape style="position:absolute;left:4941;top:4433;width:636;height:2" coordorigin="4941,4433" coordsize="636,0" path="m4941,4433l5577,4433e" filled="f" stroked="t" strokeweight=".949282pt" strokecolor="#676767">
                <v:path arrowok="t"/>
              </v:shape>
            </v:group>
            <v:group style="position:absolute;left:5520;top:4433;width:517;height:2" coordorigin="5520,4433" coordsize="517,2">
              <v:shape style="position:absolute;left:5520;top:4433;width:517;height:2" coordorigin="5520,4433" coordsize="517,0" path="m5520,4433l6037,4433e" filled="f" stroked="t" strokeweight=".474641pt" strokecolor="#4B4B4B">
                <v:path arrowok="t"/>
              </v:shape>
            </v:group>
            <v:group style="position:absolute;left:5980;top:4428;width:5577;height:2" coordorigin="5980,4428" coordsize="5577,2">
              <v:shape style="position:absolute;left:5980;top:4428;width:5577;height:2" coordorigin="5980,4428" coordsize="5577,0" path="m5980,4428l11558,4428e" filled="f" stroked="t" strokeweight=".711962pt" strokecolor="#676767">
                <v:path arrowok="t"/>
              </v:shape>
            </v:group>
            <v:group style="position:absolute;left:2421;top:4674;width:3379;height:2" coordorigin="2421,4674" coordsize="3379,2">
              <v:shape style="position:absolute;left:2421;top:4674;width:3379;height:2" coordorigin="2421,4674" coordsize="3379,0" path="m2421,4674l5800,4674e" filled="f" stroked="t" strokeweight=".711962pt" strokecolor="#606060">
                <v:path arrowok="t"/>
              </v:shape>
            </v:group>
            <v:group style="position:absolute;left:5743;top:4674;width:541;height:2" coordorigin="5743,4674" coordsize="541,2">
              <v:shape style="position:absolute;left:5743;top:4674;width:541;height:2" coordorigin="5743,4674" coordsize="541,0" path="m5743,4674l6284,4674e" filled="f" stroked="t" strokeweight=".474641pt" strokecolor="#3B3B3B">
                <v:path arrowok="t"/>
              </v:shape>
            </v:group>
            <v:group style="position:absolute;left:6227;top:4674;width:831;height:2" coordorigin="6227,4674" coordsize="831,2">
              <v:shape style="position:absolute;left:6227;top:4674;width:831;height:2" coordorigin="6227,4674" coordsize="831,0" path="m6227,4674l7058,4674e" filled="f" stroked="t" strokeweight=".711962pt" strokecolor="#646464">
                <v:path arrowok="t"/>
              </v:shape>
            </v:group>
            <v:group style="position:absolute;left:7001;top:4674;width:427;height:2" coordorigin="7001,4674" coordsize="427,2">
              <v:shape style="position:absolute;left:7001;top:4674;width:427;height:2" coordorigin="7001,4674" coordsize="427,0" path="m7001,4674l7428,4674e" filled="f" stroked="t" strokeweight=".474641pt" strokecolor="#3B3B3B">
                <v:path arrowok="t"/>
              </v:shape>
            </v:group>
            <v:group style="position:absolute;left:7371;top:4671;width:1827;height:2" coordorigin="7371,4671" coordsize="1827,2">
              <v:shape style="position:absolute;left:7371;top:4671;width:1827;height:2" coordorigin="7371,4671" coordsize="1827,0" path="m7371,4671l9199,4671e" filled="f" stroked="t" strokeweight=".711962pt" strokecolor="#606060">
                <v:path arrowok="t"/>
              </v:shape>
            </v:group>
            <v:group style="position:absolute;left:9142;top:4669;width:299;height:2" coordorigin="9142,4669" coordsize="299,2">
              <v:shape style="position:absolute;left:9142;top:4669;width:299;height:2" coordorigin="9142,4669" coordsize="299,0" path="m9142,4669l9441,4669e" filled="f" stroked="t" strokeweight=".474641pt" strokecolor="#484848">
                <v:path arrowok="t"/>
              </v:shape>
            </v:group>
            <v:group style="position:absolute;left:9384;top:4669;width:2174;height:2" coordorigin="9384,4669" coordsize="2174,2">
              <v:shape style="position:absolute;left:9384;top:4669;width:2174;height:2" coordorigin="9384,4669" coordsize="2174,0" path="m9384,4669l11558,4669e" filled="f" stroked="t" strokeweight=".711962pt" strokecolor="#676767">
                <v:path arrowok="t"/>
              </v:shape>
            </v:group>
            <v:group style="position:absolute;left:2435;top:4144;width:2;height:12055" coordorigin="2435,4144" coordsize="2,12055">
              <v:shape style="position:absolute;left:2435;top:4144;width:2;height:12055" coordorigin="2435,4144" coordsize="0,12055" path="m2435,16199l2435,4144e" filled="f" stroked="t" strokeweight=".949282pt" strokecolor="#575757">
                <v:path arrowok="t"/>
              </v:shape>
            </v:group>
            <v:group style="position:absolute;left:7789;top:4660;width:2;height:263" coordorigin="7789,4660" coordsize="2,263">
              <v:shape style="position:absolute;left:7789;top:4660;width:2;height:263" coordorigin="7789,4660" coordsize="0,263" path="m7789,4922l7789,4660e" filled="f" stroked="t" strokeweight=".237321pt" strokecolor="#6B6B6B">
                <v:path arrowok="t"/>
              </v:shape>
            </v:group>
            <v:group style="position:absolute;left:11550;top:4631;width:2;height:559" coordorigin="11550,4631" coordsize="2,559">
              <v:shape style="position:absolute;left:11550;top:4631;width:2;height:559" coordorigin="11550,4631" coordsize="0,559" path="m11550,5189l11550,4631e" filled="f" stroked="t" strokeweight=".474641pt" strokecolor="#5B5B5B">
                <v:path arrowok="t"/>
              </v:shape>
            </v:group>
            <v:group style="position:absolute;left:7789;top:4922;width:2;height:239" coordorigin="7789,4922" coordsize="2,239">
              <v:shape style="position:absolute;left:7789;top:4922;width:2;height:239" coordorigin="7789,4922" coordsize="0,239" path="m7789,5161l7789,4922e" filled="f" stroked="t" strokeweight=".237321pt" strokecolor="#343434">
                <v:path arrowok="t"/>
              </v:shape>
            </v:group>
            <v:group style="position:absolute;left:4974;top:5168;width:456;height:2" coordorigin="4974,5168" coordsize="456,2">
              <v:shape style="position:absolute;left:4974;top:5168;width:456;height:2" coordorigin="4974,5168" coordsize="456,0" path="m4974,5168l5430,5168e" filled="f" stroked="t" strokeweight=".949282pt" strokecolor="#707070">
                <v:path arrowok="t"/>
              </v:shape>
            </v:group>
            <v:group style="position:absolute;left:5283;top:5170;width:294;height:2" coordorigin="5283,5170" coordsize="294,2">
              <v:shape style="position:absolute;left:5283;top:5170;width:294;height:2" coordorigin="5283,5170" coordsize="294,0" path="m5283,5170l5577,5170e" filled="f" stroked="t" strokeweight=".711962pt" strokecolor="#5B5B5B">
                <v:path arrowok="t"/>
              </v:shape>
            </v:group>
            <v:group style="position:absolute;left:5520;top:5166;width:280;height:2" coordorigin="5520,5166" coordsize="280,2">
              <v:shape style="position:absolute;left:5520;top:5166;width:280;height:2" coordorigin="5520,5166" coordsize="280,0" path="m5520,5166l5800,5166e" filled="f" stroked="t" strokeweight=".474641pt" strokecolor="#484848">
                <v:path arrowok="t"/>
              </v:shape>
            </v:group>
            <v:group style="position:absolute;left:5743;top:5166;width:1111;height:2" coordorigin="5743,5166" coordsize="1111,2">
              <v:shape style="position:absolute;left:5743;top:5166;width:1111;height:2" coordorigin="5743,5166" coordsize="1111,0" path="m5743,5166l6854,5166e" filled="f" stroked="t" strokeweight=".711962pt" strokecolor="#606060">
                <v:path arrowok="t"/>
              </v:shape>
            </v:group>
            <v:group style="position:absolute;left:6797;top:5166;width:261;height:2" coordorigin="6797,5166" coordsize="261,2">
              <v:shape style="position:absolute;left:6797;top:5166;width:261;height:2" coordorigin="6797,5166" coordsize="261,0" path="m6797,5166l7058,5166e" filled="f" stroked="t" strokeweight=".474641pt" strokecolor="#4F4F4F">
                <v:path arrowok="t"/>
              </v:shape>
            </v:group>
            <v:group style="position:absolute;left:7001;top:5163;width:4561;height:2" coordorigin="7001,5163" coordsize="4561,2">
              <v:shape style="position:absolute;left:7001;top:5163;width:4561;height:2" coordorigin="7001,5163" coordsize="4561,0" path="m7001,5163l11562,5163e" filled="f" stroked="t" strokeweight=".711962pt" strokecolor="#646464">
                <v:path arrowok="t"/>
              </v:shape>
            </v:group>
            <v:group style="position:absolute;left:2430;top:5123;width:2;height:306" coordorigin="2430,5123" coordsize="2,306">
              <v:shape style="position:absolute;left:2430;top:5123;width:2;height:306" coordorigin="2430,5123" coordsize="0,306" path="m2430,5428l2430,5123e" filled="f" stroked="t" strokeweight=".474641pt" strokecolor="#484848">
                <v:path arrowok="t"/>
              </v:shape>
            </v:group>
            <v:group style="position:absolute;left:4981;top:4669;width:2;height:2187" coordorigin="4981,4669" coordsize="2,2187">
              <v:shape style="position:absolute;left:4981;top:4669;width:2;height:2187" coordorigin="4981,4669" coordsize="0,2187" path="m4981,6856l4981,4669e" filled="f" stroked="t" strokeweight=".711962pt" strokecolor="#545454">
                <v:path arrowok="t"/>
              </v:shape>
            </v:group>
            <v:group style="position:absolute;left:4969;top:5411;width:6593;height:2" coordorigin="4969,5411" coordsize="6593,2">
              <v:shape style="position:absolute;left:4969;top:5411;width:6593;height:2" coordorigin="4969,5411" coordsize="6593,0" path="m4969,5411l11562,5411e" filled="f" stroked="t" strokeweight=".711962pt" strokecolor="#6B6B6B">
                <v:path arrowok="t"/>
              </v:shape>
            </v:group>
            <v:group style="position:absolute;left:11560;top:2917;width:2;height:11300" coordorigin="11560,2917" coordsize="2,11300">
              <v:shape style="position:absolute;left:11560;top:2917;width:2;height:11300" coordorigin="11560,2917" coordsize="0,11300" path="m11560,14217l11560,2917e" filled="f" stroked="t" strokeweight=".711962pt" strokecolor="#6B6B6B">
                <v:path arrowok="t"/>
              </v:shape>
            </v:group>
            <v:group style="position:absolute;left:408;top:5371;width:2;height:296" coordorigin="408,5371" coordsize="2,296">
              <v:shape style="position:absolute;left:408;top:5371;width:2;height:296" coordorigin="408,5371" coordsize="0,296" path="m408,5667l408,5371e" filled="f" stroked="t" strokeweight=".474641pt" strokecolor="#343434">
                <v:path arrowok="t"/>
              </v:shape>
            </v:group>
            <v:group style="position:absolute;left:4969;top:5650;width:6588;height:2" coordorigin="4969,5650" coordsize="6588,2">
              <v:shape style="position:absolute;left:4969;top:5650;width:6588;height:2" coordorigin="4969,5650" coordsize="6588,0" path="m4969,5650l11558,5650e" filled="f" stroked="t" strokeweight=".711962pt" strokecolor="#676767">
                <v:path arrowok="t"/>
              </v:shape>
            </v:group>
            <v:group style="position:absolute;left:11553;top:5366;width:2;height:554" coordorigin="11553,5366" coordsize="2,554">
              <v:shape style="position:absolute;left:11553;top:5366;width:2;height:554" coordorigin="11553,5366" coordsize="0,554" path="m11553,5920l11553,5366e" filled="f" stroked="t" strokeweight=".474641pt" strokecolor="#5B5B5B">
                <v:path arrowok="t"/>
              </v:shape>
            </v:group>
            <v:group style="position:absolute;left:2421;top:5896;width:2335;height:2" coordorigin="2421,5896" coordsize="2335,2">
              <v:shape style="position:absolute;left:2421;top:5896;width:2335;height:2" coordorigin="2421,5896" coordsize="2335,0" path="m2421,5896l4756,5896e" filled="f" stroked="t" strokeweight=".711962pt" strokecolor="#646464">
                <v:path arrowok="t"/>
              </v:shape>
            </v:group>
            <v:group style="position:absolute;left:4699;top:5896;width:309;height:2" coordorigin="4699,5896" coordsize="309,2">
              <v:shape style="position:absolute;left:4699;top:5896;width:309;height:2" coordorigin="4699,5896" coordsize="309,0" path="m4699,5896l5007,5896e" filled="f" stroked="t" strokeweight=".474641pt" strokecolor="#444444">
                <v:path arrowok="t"/>
              </v:shape>
            </v:group>
            <v:group style="position:absolute;left:4936;top:5891;width:1918;height:2" coordorigin="4936,5891" coordsize="1918,2">
              <v:shape style="position:absolute;left:4936;top:5891;width:1918;height:2" coordorigin="4936,5891" coordsize="1918,0" path="m4936,5891l6854,5891e" filled="f" stroked="t" strokeweight=".711962pt" strokecolor="#606060">
                <v:path arrowok="t"/>
              </v:shape>
            </v:group>
            <v:group style="position:absolute;left:6797;top:5891;width:261;height:2" coordorigin="6797,5891" coordsize="261,2">
              <v:shape style="position:absolute;left:6797;top:5891;width:261;height:2" coordorigin="6797,5891" coordsize="261,0" path="m6797,5891l7058,5891e" filled="f" stroked="t" strokeweight=".474641pt" strokecolor="#4F4F4F">
                <v:path arrowok="t"/>
              </v:shape>
            </v:group>
            <v:group style="position:absolute;left:7001;top:5889;width:4561;height:2" coordorigin="7001,5889" coordsize="4561,2">
              <v:shape style="position:absolute;left:7001;top:5889;width:4561;height:2" coordorigin="7001,5889" coordsize="4561,0" path="m7001,5889l11562,5889e" filled="f" stroked="t" strokeweight=".711962pt" strokecolor="#676767">
                <v:path arrowok="t"/>
              </v:shape>
            </v:group>
            <v:group style="position:absolute;left:664;top:6092;width:1761;height:2" coordorigin="664,6092" coordsize="1761,2">
              <v:shape style="position:absolute;left:664;top:6092;width:1761;height:2" coordorigin="664,6092" coordsize="1761,0" path="m664,6092l2425,6092e" filled="f" stroked="t" strokeweight=".237321pt" strokecolor="#000000">
                <v:path arrowok="t"/>
              </v:shape>
            </v:group>
            <v:group style="position:absolute;left:3868;top:6092;width:859;height:2" coordorigin="3868,6092" coordsize="859,2">
              <v:shape style="position:absolute;left:3868;top:6092;width:859;height:2" coordorigin="3868,6092" coordsize="859,0" path="m3868,6092l4727,6092e" filled="f" stroked="t" strokeweight=".237321pt" strokecolor="#000000">
                <v:path arrowok="t"/>
              </v:shape>
            </v:group>
            <v:group style="position:absolute;left:4727;top:6092;width:252;height:2" coordorigin="4727,6092" coordsize="252,2">
              <v:shape style="position:absolute;left:4727;top:6092;width:252;height:2" coordorigin="4727,6092" coordsize="252,0" path="m4727,6092l4979,6092e" filled="f" stroked="t" strokeweight=".237321pt" strokecolor="#3F3F3F">
                <v:path arrowok="t"/>
              </v:shape>
            </v:group>
            <v:group style="position:absolute;left:4965;top:6092;width:2065;height:2" coordorigin="4965,6092" coordsize="2065,2">
              <v:shape style="position:absolute;left:4965;top:6092;width:2065;height:2" coordorigin="4965,6092" coordsize="2065,0" path="m4965,6092l7029,6092e" filled="f" stroked="t" strokeweight=".711962pt" strokecolor="#484848">
                <v:path arrowok="t"/>
              </v:shape>
            </v:group>
            <v:group style="position:absolute;left:7029;top:6092;width:370;height:2" coordorigin="7029,6092" coordsize="370,2">
              <v:shape style="position:absolute;left:7029;top:6092;width:370;height:2" coordorigin="7029,6092" coordsize="370,0" path="m7029,6092l7400,6092e" filled="f" stroked="t" strokeweight=".237321pt" strokecolor="#000000">
                <v:path arrowok="t"/>
              </v:shape>
            </v:group>
            <v:group style="position:absolute;left:2425;top:6607;width:2914;height:2" coordorigin="2425,6607" coordsize="2914,2">
              <v:shape style="position:absolute;left:2425;top:6607;width:2914;height:2" coordorigin="2425,6607" coordsize="2914,0" path="m2425,6607l5340,6607e" filled="f" stroked="t" strokeweight=".711962pt" strokecolor="#646464">
                <v:path arrowok="t"/>
              </v:shape>
            </v:group>
            <v:group style="position:absolute;left:5283;top:6607;width:294;height:2" coordorigin="5283,6607" coordsize="294,2">
              <v:shape style="position:absolute;left:5283;top:6607;width:294;height:2" coordorigin="5283,6607" coordsize="294,0" path="m5283,6607l5577,6607e" filled="f" stroked="t" strokeweight=".474641pt" strokecolor="#3F3F3F">
                <v:path arrowok="t"/>
              </v:shape>
            </v:group>
            <v:group style="position:absolute;left:5520;top:6605;width:2810;height:2" coordorigin="5520,6605" coordsize="2810,2">
              <v:shape style="position:absolute;left:5520;top:6605;width:2810;height:2" coordorigin="5520,6605" coordsize="2810,0" path="m5520,6605l8330,6605e" filled="f" stroked="t" strokeweight=".711962pt" strokecolor="#676767">
                <v:path arrowok="t"/>
              </v:shape>
            </v:group>
            <v:group style="position:absolute;left:7452;top:6128;width:797;height:2" coordorigin="7452,6128" coordsize="797,2">
              <v:shape style="position:absolute;left:7452;top:6128;width:797;height:2" coordorigin="7452,6128" coordsize="797,0" path="m7452,6128l8249,6128e" filled="f" stroked="t" strokeweight=".237321pt" strokecolor="#606060">
                <v:path arrowok="t"/>
              </v:shape>
            </v:group>
            <v:group style="position:absolute;left:7789;top:6087;width:2;height:67" coordorigin="7789,6087" coordsize="2,67">
              <v:shape style="position:absolute;left:7789;top:6087;width:2;height:67" coordorigin="7789,6087" coordsize="0,67" path="m7789,6154l7789,6087e" filled="f" stroked="t" strokeweight=".711962pt" strokecolor="#777777">
                <v:path arrowok="t"/>
              </v:shape>
            </v:group>
            <v:group style="position:absolute;left:7789;top:6154;width:2;height:239" coordorigin="7789,6154" coordsize="2,239">
              <v:shape style="position:absolute;left:7789;top:6154;width:2;height:239" coordorigin="7789,6154" coordsize="0,239" path="m7789,6393l7789,6154e" filled="f" stroked="t" strokeweight=".237321pt" strokecolor="#000000">
                <v:path arrowok="t"/>
              </v:shape>
            </v:group>
            <v:group style="position:absolute;left:7789;top:6393;width:2;height:449" coordorigin="7789,6393" coordsize="2,449">
              <v:shape style="position:absolute;left:7789;top:6393;width:2;height:449" coordorigin="7789,6393" coordsize="0,449" path="m7789,6841l7789,6393e" filled="f" stroked="t" strokeweight=".237321pt" strokecolor="#606060">
                <v:path arrowok="t"/>
              </v:shape>
            </v:group>
            <v:group style="position:absolute;left:8273;top:6603;width:290;height:2" coordorigin="8273,6603" coordsize="290,2">
              <v:shape style="position:absolute;left:8273;top:6603;width:290;height:2" coordorigin="8273,6603" coordsize="290,0" path="m8273,6603l8563,6603e" filled="f" stroked="t" strokeweight=".474641pt" strokecolor="#3B3B3B">
                <v:path arrowok="t"/>
              </v:shape>
            </v:group>
            <v:group style="position:absolute;left:8506;top:6600;width:3057;height:2" coordorigin="8506,6600" coordsize="3057,2">
              <v:shape style="position:absolute;left:8506;top:6600;width:3057;height:2" coordorigin="8506,6600" coordsize="3057,0" path="m8506,6600l11562,6600e" filled="f" stroked="t" strokeweight=".711962pt" strokecolor="#6B6B6B">
                <v:path arrowok="t"/>
              </v:shape>
            </v:group>
            <v:group style="position:absolute;left:408;top:6564;width:2;height:296" coordorigin="408,6564" coordsize="2,296">
              <v:shape style="position:absolute;left:408;top:6564;width:2;height:296" coordorigin="408,6564" coordsize="0,296" path="m408,6860l408,6564e" filled="f" stroked="t" strokeweight=".474641pt" strokecolor="#282828">
                <v:path arrowok="t"/>
              </v:shape>
            </v:group>
            <v:group style="position:absolute;left:2425;top:6846;width:2914;height:2" coordorigin="2425,6846" coordsize="2914,2">
              <v:shape style="position:absolute;left:2425;top:6846;width:2914;height:2" coordorigin="2425,6846" coordsize="2914,0" path="m2425,6846l5340,6846e" filled="f" stroked="t" strokeweight=".711962pt" strokecolor="#646464">
                <v:path arrowok="t"/>
              </v:shape>
            </v:group>
            <v:group style="position:absolute;left:5283;top:6846;width:517;height:2" coordorigin="5283,6846" coordsize="517,2">
              <v:shape style="position:absolute;left:5283;top:6846;width:517;height:2" coordorigin="5283,6846" coordsize="517,0" path="m5283,6846l5800,6846e" filled="f" stroked="t" strokeweight=".474641pt" strokecolor="#484848">
                <v:path arrowok="t"/>
              </v:shape>
            </v:group>
            <v:group style="position:absolute;left:5743;top:6846;width:641;height:2" coordorigin="5743,6846" coordsize="641,2">
              <v:shape style="position:absolute;left:5743;top:6846;width:641;height:2" coordorigin="5743,6846" coordsize="641,0" path="m5743,6846l6384,6846e" filled="f" stroked="t" strokeweight=".949282pt" strokecolor="#676767">
                <v:path arrowok="t"/>
              </v:shape>
            </v:group>
            <v:group style="position:absolute;left:6227;top:6846;width:627;height:2" coordorigin="6227,6846" coordsize="627,2">
              <v:shape style="position:absolute;left:6227;top:6846;width:627;height:2" coordorigin="6227,6846" coordsize="627,0" path="m6227,6846l6854,6846e" filled="f" stroked="t" strokeweight=".474641pt" strokecolor="#575757">
                <v:path arrowok="t"/>
              </v:shape>
            </v:group>
            <v:group style="position:absolute;left:6797;top:6844;width:4761;height:2" coordorigin="6797,6844" coordsize="4761,2">
              <v:shape style="position:absolute;left:6797;top:6844;width:4761;height:2" coordorigin="6797,6844" coordsize="4761,0" path="m6797,6844l11558,6844e" filled="f" stroked="t" strokeweight=".711962pt" strokecolor="#676767">
                <v:path arrowok="t"/>
              </v:shape>
            </v:group>
            <v:group style="position:absolute;left:11553;top:6560;width:2;height:549" coordorigin="11553,6560" coordsize="2,549">
              <v:shape style="position:absolute;left:11553;top:6560;width:2;height:549" coordorigin="11553,6560" coordsize="0,549" path="m11553,7109l11553,6560e" filled="f" stroked="t" strokeweight=".474641pt" strokecolor="#575757">
                <v:path arrowok="t"/>
              </v:shape>
            </v:group>
            <v:group style="position:absolute;left:399;top:7090;width:4357;height:2" coordorigin="399,7090" coordsize="4357,2">
              <v:shape style="position:absolute;left:399;top:7090;width:4357;height:2" coordorigin="399,7090" coordsize="4357,0" path="m399,7090l4756,7090e" filled="f" stroked="t" strokeweight=".711962pt" strokecolor="#5B5B5B">
                <v:path arrowok="t"/>
              </v:shape>
            </v:group>
            <v:group style="position:absolute;left:4699;top:7090;width:299;height:2" coordorigin="4699,7090" coordsize="299,2">
              <v:shape style="position:absolute;left:4699;top:7090;width:299;height:2" coordorigin="4699,7090" coordsize="299,0" path="m4699,7090l4998,7090e" filled="f" stroked="t" strokeweight=".474641pt" strokecolor="#444444">
                <v:path arrowok="t"/>
              </v:shape>
            </v:group>
            <v:group style="position:absolute;left:4941;top:7087;width:636;height:2" coordorigin="4941,7087" coordsize="636,2">
              <v:shape style="position:absolute;left:4941;top:7087;width:636;height:2" coordorigin="4941,7087" coordsize="636,0" path="m4941,7087l5577,7087e" filled="f" stroked="t" strokeweight=".949282pt" strokecolor="#6B6B6B">
                <v:path arrowok="t"/>
              </v:shape>
            </v:group>
            <v:group style="position:absolute;left:5520;top:7085;width:280;height:2" coordorigin="5520,7085" coordsize="280,2">
              <v:shape style="position:absolute;left:5520;top:7085;width:280;height:2" coordorigin="5520,7085" coordsize="280,0" path="m5520,7085l5800,7085e" filled="f" stroked="t" strokeweight=".474641pt" strokecolor="#4F4F4F">
                <v:path arrowok="t"/>
              </v:shape>
            </v:group>
            <v:group style="position:absolute;left:5743;top:7085;width:1111;height:2" coordorigin="5743,7085" coordsize="1111,2">
              <v:shape style="position:absolute;left:5743;top:7085;width:1111;height:2" coordorigin="5743,7085" coordsize="1111,0" path="m5743,7085l6854,7085e" filled="f" stroked="t" strokeweight=".711962pt" strokecolor="#646464">
                <v:path arrowok="t"/>
              </v:shape>
            </v:group>
            <v:group style="position:absolute;left:6797;top:7085;width:261;height:2" coordorigin="6797,7085" coordsize="261,2">
              <v:shape style="position:absolute;left:6797;top:7085;width:261;height:2" coordorigin="6797,7085" coordsize="261,0" path="m6797,7085l7058,7085e" filled="f" stroked="t" strokeweight=".474641pt" strokecolor="#545454">
                <v:path arrowok="t"/>
              </v:shape>
            </v:group>
            <v:group style="position:absolute;left:7001;top:7085;width:816;height:2" coordorigin="7001,7085" coordsize="816,2">
              <v:shape style="position:absolute;left:7001;top:7085;width:816;height:2" coordorigin="7001,7085" coordsize="816,0" path="m7001,7085l7817,7085e" filled="f" stroked="t" strokeweight=".711962pt" strokecolor="#676767">
                <v:path arrowok="t"/>
              </v:shape>
            </v:group>
            <v:group style="position:absolute;left:7760;top:7085;width:570;height:2" coordorigin="7760,7085" coordsize="570,2">
              <v:shape style="position:absolute;left:7760;top:7085;width:570;height:2" coordorigin="7760,7085" coordsize="570,0" path="m7760,7085l8330,7085e" filled="f" stroked="t" strokeweight=".474641pt" strokecolor="#545454">
                <v:path arrowok="t"/>
              </v:shape>
            </v:group>
            <v:group style="position:absolute;left:8145;top:7082;width:3417;height:2" coordorigin="8145,7082" coordsize="3417,2">
              <v:shape style="position:absolute;left:8145;top:7082;width:3417;height:2" coordorigin="8145,7082" coordsize="3417,0" path="m8145,7082l11562,7082e" filled="f" stroked="t" strokeweight=".711962pt" strokecolor="#6B6B6B">
                <v:path arrowok="t"/>
              </v:shape>
            </v:group>
            <v:group style="position:absolute;left:2435;top:7037;width:2;height:549" coordorigin="2435,7037" coordsize="2,549">
              <v:shape style="position:absolute;left:2435;top:7037;width:2;height:549" coordorigin="2435,7037" coordsize="0,549" path="m2435,7586l2435,7037e" filled="f" stroked="t" strokeweight=".474641pt" strokecolor="#3B3B3B">
                <v:path arrowok="t"/>
              </v:shape>
            </v:group>
            <v:group style="position:absolute;left:399;top:7560;width:3498;height:2" coordorigin="399,7560" coordsize="3498,2">
              <v:shape style="position:absolute;left:399;top:7560;width:3498;height:2" coordorigin="399,7560" coordsize="3498,0" path="m399,7560l3897,7560e" filled="f" stroked="t" strokeweight=".711962pt" strokecolor="#676767">
                <v:path arrowok="t"/>
              </v:shape>
            </v:group>
            <v:group style="position:absolute;left:3840;top:7560;width:437;height:2" coordorigin="3840,7560" coordsize="437,2">
              <v:shape style="position:absolute;left:3840;top:7560;width:437;height:2" coordorigin="3840,7560" coordsize="437,0" path="m3840,7560l4277,7560e" filled="f" stroked="t" strokeweight=".474641pt" strokecolor="#4B4B4B">
                <v:path arrowok="t"/>
              </v:shape>
            </v:group>
            <v:group style="position:absolute;left:4220;top:7557;width:536;height:2" coordorigin="4220,7557" coordsize="536,2">
              <v:shape style="position:absolute;left:4220;top:7557;width:536;height:2" coordorigin="4220,7557" coordsize="536,0" path="m4220,7557l4756,7557e" filled="f" stroked="t" strokeweight=".711962pt" strokecolor="#707070">
                <v:path arrowok="t"/>
              </v:shape>
            </v:group>
            <v:group style="position:absolute;left:4699;top:7557;width:299;height:2" coordorigin="4699,7557" coordsize="299,2">
              <v:shape style="position:absolute;left:4699;top:7557;width:299;height:2" coordorigin="4699,7557" coordsize="299,0" path="m4699,7557l4998,7557e" filled="f" stroked="t" strokeweight=".474641pt" strokecolor="#383838">
                <v:path arrowok="t"/>
              </v:shape>
            </v:group>
            <v:group style="position:absolute;left:4941;top:7557;width:1096;height:2" coordorigin="4941,7557" coordsize="1096,2">
              <v:shape style="position:absolute;left:4941;top:7557;width:1096;height:2" coordorigin="4941,7557" coordsize="1096,0" path="m4941,7557l6037,7557e" filled="f" stroked="t" strokeweight=".711962pt" strokecolor="#606060">
                <v:path arrowok="t"/>
              </v:shape>
            </v:group>
            <v:group style="position:absolute;left:5980;top:7557;width:304;height:2" coordorigin="5980,7557" coordsize="304,2">
              <v:shape style="position:absolute;left:5980;top:7557;width:304;height:2" coordorigin="5980,7557" coordsize="304,0" path="m5980,7557l6284,7557e" filled="f" stroked="t" strokeweight=".474641pt" strokecolor="#3F3F3F">
                <v:path arrowok="t"/>
              </v:shape>
            </v:group>
            <v:group style="position:absolute;left:6227;top:7557;width:831;height:2" coordorigin="6227,7557" coordsize="831,2">
              <v:shape style="position:absolute;left:6227;top:7557;width:831;height:2" coordorigin="6227,7557" coordsize="831,0" path="m6227,7557l7058,7557e" filled="f" stroked="t" strokeweight=".949282pt" strokecolor="#707070">
                <v:path arrowok="t"/>
              </v:shape>
            </v:group>
            <v:group style="position:absolute;left:7001;top:7557;width:427;height:2" coordorigin="7001,7557" coordsize="427,2">
              <v:shape style="position:absolute;left:7001;top:7557;width:427;height:2" coordorigin="7001,7557" coordsize="427,0" path="m7001,7557l7428,7557e" filled="f" stroked="t" strokeweight=".474641pt" strokecolor="#5B5B5B">
                <v:path arrowok="t"/>
              </v:shape>
            </v:group>
            <v:group style="position:absolute;left:7371;top:7555;width:1827;height:2" coordorigin="7371,7555" coordsize="1827,2">
              <v:shape style="position:absolute;left:7371;top:7555;width:1827;height:2" coordorigin="7371,7555" coordsize="1827,0" path="m7371,7555l9199,7555e" filled="f" stroked="t" strokeweight=".711962pt" strokecolor="#6B6B6B">
                <v:path arrowok="t"/>
              </v:shape>
            </v:group>
            <v:group style="position:absolute;left:9142;top:7553;width:299;height:2" coordorigin="9142,7553" coordsize="299,2">
              <v:shape style="position:absolute;left:9142;top:7553;width:299;height:2" coordorigin="9142,7553" coordsize="299,0" path="m9142,7553l9441,7553e" filled="f" stroked="t" strokeweight=".474641pt" strokecolor="#4F4F4F">
                <v:path arrowok="t"/>
              </v:shape>
            </v:group>
            <v:group style="position:absolute;left:9384;top:7553;width:2179;height:2" coordorigin="9384,7553" coordsize="2179,2">
              <v:shape style="position:absolute;left:9384;top:7553;width:2179;height:2" coordorigin="9384,7553" coordsize="2179,0" path="m9384,7553l11562,7553e" filled="f" stroked="t" strokeweight=".711962pt" strokecolor="#747474">
                <v:path arrowok="t"/>
              </v:shape>
            </v:group>
            <v:group style="position:absolute;left:4988;top:7553;width:2;height:735" coordorigin="4988,7553" coordsize="2,735">
              <v:shape style="position:absolute;left:4988;top:7553;width:2;height:735" coordorigin="4988,7553" coordsize="0,735" path="m4988,8288l4988,7553e" filled="f" stroked="t" strokeweight=".949282pt" strokecolor="#5B5B5B">
                <v:path arrowok="t"/>
              </v:shape>
            </v:group>
            <v:group style="position:absolute;left:4979;top:7796;width:3351;height:2" coordorigin="4979,7796" coordsize="3351,2">
              <v:shape style="position:absolute;left:4979;top:7796;width:3351;height:2" coordorigin="4979,7796" coordsize="3351,0" path="m4979,7796l8330,7796e" filled="f" stroked="t" strokeweight=".711962pt" strokecolor="#676767">
                <v:path arrowok="t"/>
              </v:shape>
            </v:group>
            <v:group style="position:absolute;left:8273;top:7796;width:290;height:2" coordorigin="8273,7796" coordsize="290,2">
              <v:shape style="position:absolute;left:8273;top:7796;width:290;height:2" coordorigin="8273,7796" coordsize="290,0" path="m8273,7796l8563,7796e" filled="f" stroked="t" strokeweight=".474641pt" strokecolor="#545454">
                <v:path arrowok="t"/>
              </v:shape>
            </v:group>
            <v:group style="position:absolute;left:8506;top:7794;width:3057;height:2" coordorigin="8506,7794" coordsize="3057,2">
              <v:shape style="position:absolute;left:8506;top:7794;width:3057;height:2" coordorigin="8506,7794" coordsize="3057,0" path="m8506,7794l11562,7794e" filled="f" stroked="t" strokeweight=".711962pt" strokecolor="#777777">
                <v:path arrowok="t"/>
              </v:shape>
            </v:group>
            <v:group style="position:absolute;left:408;top:7753;width:2;height:301" coordorigin="408,7753" coordsize="2,301">
              <v:shape style="position:absolute;left:408;top:7753;width:2;height:301" coordorigin="408,7753" coordsize="0,301" path="m408,8054l408,7753e" filled="f" stroked="t" strokeweight=".474641pt" strokecolor="#343434">
                <v:path arrowok="t"/>
              </v:shape>
            </v:group>
            <v:group style="position:absolute;left:4979;top:8040;width:598;height:2" coordorigin="4979,8040" coordsize="598,2">
              <v:shape style="position:absolute;left:4979;top:8040;width:598;height:2" coordorigin="4979,8040" coordsize="598,0" path="m4979,8040l5577,8040e" filled="f" stroked="t" strokeweight=".474641pt" strokecolor="#575757">
                <v:path arrowok="t"/>
              </v:shape>
            </v:group>
            <v:group style="position:absolute;left:5520;top:8037;width:764;height:2" coordorigin="5520,8037" coordsize="764,2">
              <v:shape style="position:absolute;left:5520;top:8037;width:764;height:2" coordorigin="5520,8037" coordsize="764,0" path="m5520,8037l6284,8037e" filled="f" stroked="t" strokeweight=".949282pt" strokecolor="#707070">
                <v:path arrowok="t"/>
              </v:shape>
            </v:group>
            <v:group style="position:absolute;left:6227;top:8040;width:627;height:2" coordorigin="6227,8040" coordsize="627,2">
              <v:shape style="position:absolute;left:6227;top:8040;width:627;height:2" coordorigin="6227,8040" coordsize="627,0" path="m6227,8040l6854,8040e" filled="f" stroked="t" strokeweight=".474641pt" strokecolor="#545454">
                <v:path arrowok="t"/>
              </v:shape>
            </v:group>
            <v:group style="position:absolute;left:6797;top:8037;width:4770;height:2" coordorigin="6797,8037" coordsize="4770,2">
              <v:shape style="position:absolute;left:6797;top:8037;width:4770;height:2" coordorigin="6797,8037" coordsize="4770,0" path="m6797,8037l11567,8037e" filled="f" stroked="t" strokeweight=".711962pt" strokecolor="#707070">
                <v:path arrowok="t"/>
              </v:shape>
            </v:group>
            <v:group style="position:absolute;left:399;top:8283;width:294;height:2" coordorigin="399,8283" coordsize="294,2">
              <v:shape style="position:absolute;left:399;top:8283;width:294;height:2" coordorigin="399,8283" coordsize="294,0" path="m399,8283l693,8283e" filled="f" stroked="t" strokeweight=".949282pt" strokecolor="#676767">
                <v:path arrowok="t"/>
              </v:shape>
            </v:group>
            <v:group style="position:absolute;left:413;top:7997;width:2;height:310" coordorigin="413,7997" coordsize="2,310">
              <v:shape style="position:absolute;left:413;top:7997;width:2;height:310" coordorigin="413,7997" coordsize="0,310" path="m413,8307l413,7997e" filled="f" stroked="t" strokeweight=".711962pt" strokecolor="#606060">
                <v:path arrowok="t"/>
              </v:shape>
            </v:group>
            <v:group style="position:absolute;left:636;top:8281;width:522;height:2" coordorigin="636,8281" coordsize="522,2">
              <v:shape style="position:absolute;left:636;top:8281;width:522;height:2" coordorigin="636,8281" coordsize="522,0" path="m636,8281l1158,8281e" filled="f" stroked="t" strokeweight=".474641pt" strokecolor="#4B4B4B">
                <v:path arrowok="t"/>
              </v:shape>
            </v:group>
            <v:group style="position:absolute;left:1101;top:8281;width:4476;height:2" coordorigin="1101,8281" coordsize="4476,2">
              <v:shape style="position:absolute;left:1101;top:8281;width:4476;height:2" coordorigin="1101,8281" coordsize="4476,0" path="m1101,8281l5577,8281e" filled="f" stroked="t" strokeweight=".711962pt" strokecolor="#676767">
                <v:path arrowok="t"/>
              </v:shape>
            </v:group>
            <v:group style="position:absolute;left:5520;top:8278;width:280;height:2" coordorigin="5520,8278" coordsize="280,2">
              <v:shape style="position:absolute;left:5520;top:8278;width:280;height:2" coordorigin="5520,8278" coordsize="280,0" path="m5520,8278l5800,8278e" filled="f" stroked="t" strokeweight=".474641pt" strokecolor="#545454">
                <v:path arrowok="t"/>
              </v:shape>
            </v:group>
            <v:group style="position:absolute;left:5743;top:8276;width:5824;height:2" coordorigin="5743,8276" coordsize="5824,2">
              <v:shape style="position:absolute;left:5743;top:8276;width:5824;height:2" coordorigin="5743,8276" coordsize="5824,0" path="m5743,8276l11567,8276e" filled="f" stroked="t" strokeweight=".711962pt" strokecolor="#6B6B6B">
                <v:path arrowok="t"/>
              </v:shape>
            </v:group>
            <v:group style="position:absolute;left:413;top:8503;width:2;height:263" coordorigin="413,8503" coordsize="2,263">
              <v:shape style="position:absolute;left:413;top:8503;width:2;height:263" coordorigin="413,8503" coordsize="0,263" path="m413,8765l413,8503e" filled="f" stroked="t" strokeweight=".474641pt" strokecolor="#3B3B3B">
                <v:path arrowok="t"/>
              </v:shape>
            </v:group>
            <v:group style="position:absolute;left:403;top:8973;width:11168;height:2" coordorigin="403,8973" coordsize="11168,2">
              <v:shape style="position:absolute;left:403;top:8973;width:11168;height:2" coordorigin="403,8973" coordsize="11168,0" path="m403,8973l11572,8973e" filled="f" stroked="t" strokeweight=".711962pt" strokecolor="#646464">
                <v:path arrowok="t"/>
              </v:shape>
            </v:group>
            <v:group style="position:absolute;left:8273;top:8971;width:290;height:2" coordorigin="8273,8971" coordsize="290,2">
              <v:shape style="position:absolute;left:8273;top:8971;width:290;height:2" coordorigin="8273,8971" coordsize="290,0" path="m8273,8971l8563,8971e" filled="f" stroked="t" strokeweight=".474641pt" strokecolor="#2F2F2F">
                <v:path arrowok="t"/>
              </v:shape>
            </v:group>
            <v:group style="position:absolute;left:9384;top:8971;width:850;height:2" coordorigin="9384,8971" coordsize="850,2">
              <v:shape style="position:absolute;left:9384;top:8971;width:850;height:2" coordorigin="9384,8971" coordsize="850,0" path="m9384,8971l10233,8971e" filled="f" stroked="t" strokeweight=".474641pt" strokecolor="#575757">
                <v:path arrowok="t"/>
              </v:shape>
            </v:group>
            <v:group style="position:absolute;left:408;top:9902;width:285;height:2" coordorigin="408,9902" coordsize="285,2">
              <v:shape style="position:absolute;left:408;top:9902;width:285;height:2" coordorigin="408,9902" coordsize="285,0" path="m408,9902l693,9902e" filled="f" stroked="t" strokeweight=".474641pt" strokecolor="#3B3B3B">
                <v:path arrowok="t"/>
              </v:shape>
            </v:group>
            <v:group style="position:absolute;left:413;top:9658;width:2;height:286" coordorigin="413,9658" coordsize="2,286">
              <v:shape style="position:absolute;left:413;top:9658;width:2;height:286" coordorigin="413,9658" coordsize="0,286" path="m413,9945l413,9658e" filled="f" stroked="t" strokeweight=".474641pt" strokecolor="#2B2B2B">
                <v:path arrowok="t"/>
              </v:shape>
            </v:group>
            <v:group style="position:absolute;left:636;top:9904;width:522;height:2" coordorigin="636,9904" coordsize="522,2">
              <v:shape style="position:absolute;left:636;top:9904;width:522;height:2" coordorigin="636,9904" coordsize="522,0" path="m636,9904l1158,9904e" filled="f" stroked="t" strokeweight=".474641pt" strokecolor="#575757">
                <v:path arrowok="t"/>
              </v:shape>
            </v:group>
            <v:group style="position:absolute;left:1101;top:9902;width:702;height:2" coordorigin="1101,9902" coordsize="702,2">
              <v:shape style="position:absolute;left:1101;top:9902;width:702;height:2" coordorigin="1101,9902" coordsize="702,0" path="m1101,9902l1804,9902e" filled="f" stroked="t" strokeweight=".949282pt" strokecolor="#6B6B6B">
                <v:path arrowok="t"/>
              </v:shape>
            </v:group>
            <v:group style="position:absolute;left:1747;top:9904;width:707;height:2" coordorigin="1747,9904" coordsize="707,2">
              <v:shape style="position:absolute;left:1747;top:9904;width:707;height:2" coordorigin="1747,9904" coordsize="707,0" path="m1747,9904l2454,9904e" filled="f" stroked="t" strokeweight=".474641pt" strokecolor="#4B4B4B">
                <v:path arrowok="t"/>
              </v:shape>
            </v:group>
            <v:group style="position:absolute;left:2383;top:9904;width:2957;height:2" coordorigin="2383,9904" coordsize="2957,2">
              <v:shape style="position:absolute;left:2383;top:9904;width:2957;height:2" coordorigin="2383,9904" coordsize="2957,0" path="m2383,9904l5340,9904e" filled="f" stroked="t" strokeweight=".711962pt" strokecolor="#646464">
                <v:path arrowok="t"/>
              </v:shape>
            </v:group>
            <v:group style="position:absolute;left:5283;top:9902;width:294;height:2" coordorigin="5283,9902" coordsize="294,2">
              <v:shape style="position:absolute;left:5283;top:9902;width:294;height:2" coordorigin="5283,9902" coordsize="294,0" path="m5283,9902l5577,9902e" filled="f" stroked="t" strokeweight=".474641pt" strokecolor="#3F3F3F">
                <v:path arrowok="t"/>
              </v:shape>
            </v:group>
            <v:group style="position:absolute;left:5520;top:9899;width:2810;height:2" coordorigin="5520,9899" coordsize="2810,2">
              <v:shape style="position:absolute;left:5520;top:9899;width:2810;height:2" coordorigin="5520,9899" coordsize="2810,0" path="m5520,9899l8330,9899e" filled="f" stroked="t" strokeweight=".711962pt" strokecolor="#646464">
                <v:path arrowok="t"/>
              </v:shape>
            </v:group>
            <v:group style="position:absolute;left:8273;top:9897;width:290;height:2" coordorigin="8273,9897" coordsize="290,2">
              <v:shape style="position:absolute;left:8273;top:9897;width:290;height:2" coordorigin="8273,9897" coordsize="290,0" path="m8273,9897l8563,9897e" filled="f" stroked="t" strokeweight=".474641pt" strokecolor="#383838">
                <v:path arrowok="t"/>
              </v:shape>
            </v:group>
            <v:group style="position:absolute;left:8506;top:9894;width:3066;height:2" coordorigin="8506,9894" coordsize="3066,2">
              <v:shape style="position:absolute;left:8506;top:9894;width:3066;height:2" coordorigin="8506,9894" coordsize="3066,0" path="m8506,9894l11572,9894e" filled="f" stroked="t" strokeweight=".711962pt" strokecolor="#6B6B6B">
                <v:path arrowok="t"/>
              </v:shape>
            </v:group>
            <v:group style="position:absolute;left:403;top:10147;width:2046;height:2" coordorigin="403,10147" coordsize="2046,2">
              <v:shape style="position:absolute;left:403;top:10147;width:2046;height:2" coordorigin="403,10147" coordsize="2046,0" path="m403,10147l2449,10147e" filled="f" stroked="t" strokeweight=".711962pt" strokecolor="#676767">
                <v:path arrowok="t"/>
              </v:shape>
            </v:group>
            <v:group style="position:absolute;left:2387;top:10147;width:1509;height:2" coordorigin="2387,10147" coordsize="1509,2">
              <v:shape style="position:absolute;left:2387;top:10147;width:1509;height:2" coordorigin="2387,10147" coordsize="1509,0" path="m2387,10147l3897,10147e" filled="f" stroked="t" strokeweight=".474641pt" strokecolor="#545454">
                <v:path arrowok="t"/>
              </v:shape>
            </v:group>
            <v:group style="position:absolute;left:4699;top:10145;width:299;height:2" coordorigin="4699,10145" coordsize="299,2">
              <v:shape style="position:absolute;left:4699;top:10145;width:299;height:2" coordorigin="4699,10145" coordsize="299,0" path="m4699,10145l4998,10145e" filled="f" stroked="t" strokeweight=".474641pt" strokecolor="#383838">
                <v:path arrowok="t"/>
              </v:shape>
            </v:group>
            <v:group style="position:absolute;left:5743;top:10145;width:294;height:2" coordorigin="5743,10145" coordsize="294,2">
              <v:shape style="position:absolute;left:5743;top:10145;width:294;height:2" coordorigin="5743,10145" coordsize="294,0" path="m5743,10145l6037,10145e" filled="f" stroked="t" strokeweight=".474641pt" strokecolor="#575757">
                <v:path arrowok="t"/>
              </v:shape>
            </v:group>
            <v:group style="position:absolute;left:6797;top:10140;width:261;height:2" coordorigin="6797,10140" coordsize="261,2">
              <v:shape style="position:absolute;left:6797;top:10140;width:261;height:2" coordorigin="6797,10140" coordsize="261,0" path="m6797,10140l7058,10140e" filled="f" stroked="t" strokeweight=".474641pt" strokecolor="#575757">
                <v:path arrowok="t"/>
              </v:shape>
            </v:group>
            <v:group style="position:absolute;left:3840;top:10143;width:7713;height:2" coordorigin="3840,10143" coordsize="7713,2">
              <v:shape style="position:absolute;left:3840;top:10143;width:7713;height:2" coordorigin="3840,10143" coordsize="7713,0" path="m3840,10143l11553,10143e" filled="f" stroked="t" strokeweight=".711962pt" strokecolor="#6B6B6B">
                <v:path arrowok="t"/>
              </v:shape>
            </v:group>
            <v:group style="position:absolute;left:7760;top:10140;width:570;height:2" coordorigin="7760,10140" coordsize="570,2">
              <v:shape style="position:absolute;left:7760;top:10140;width:570;height:2" coordorigin="7760,10140" coordsize="570,0" path="m7760,10140l8330,10140e" filled="f" stroked="t" strokeweight=".474641pt" strokecolor="#606060">
                <v:path arrowok="t"/>
              </v:shape>
            </v:group>
            <v:group style="position:absolute;left:9142;top:10140;width:299;height:2" coordorigin="9142,10140" coordsize="299,2">
              <v:shape style="position:absolute;left:9142;top:10140;width:299;height:2" coordorigin="9142,10140" coordsize="299,0" path="m9142,10140l9441,10140e" filled="f" stroked="t" strokeweight=".474641pt" strokecolor="#6B6B6B">
                <v:path arrowok="t"/>
              </v:shape>
            </v:group>
            <v:group style="position:absolute;left:10176;top:10140;width:1395;height:2" coordorigin="10176,10140" coordsize="1395,2">
              <v:shape style="position:absolute;left:10176;top:10140;width:1395;height:2" coordorigin="10176,10140" coordsize="1395,0" path="m10176,10140l11572,10140e" filled="f" stroked="t" strokeweight=".474641pt" strokecolor="#6B6B6B">
                <v:path arrowok="t"/>
              </v:shape>
            </v:group>
            <v:group style="position:absolute;left:413;top:10391;width:3864;height:2" coordorigin="413,10391" coordsize="3864,2">
              <v:shape style="position:absolute;left:413;top:10391;width:3864;height:2" coordorigin="413,10391" coordsize="3864,0" path="m413,10391l4277,10391e" filled="f" stroked="t" strokeweight=".711962pt" strokecolor="#646464">
                <v:path arrowok="t"/>
              </v:shape>
            </v:group>
            <v:group style="position:absolute;left:4220;top:10391;width:536;height:2" coordorigin="4220,10391" coordsize="536,2">
              <v:shape style="position:absolute;left:4220;top:10391;width:536;height:2" coordorigin="4220,10391" coordsize="536,0" path="m4220,10391l4756,10391e" filled="f" stroked="t" strokeweight=".474641pt" strokecolor="#4F4F4F">
                <v:path arrowok="t"/>
              </v:shape>
            </v:group>
            <v:group style="position:absolute;left:4685;top:10389;width:655;height:2" coordorigin="4685,10389" coordsize="655,2">
              <v:shape style="position:absolute;left:4685;top:10389;width:655;height:2" coordorigin="4685,10389" coordsize="655,0" path="m4685,10389l5340,10389e" filled="f" stroked="t" strokeweight=".949282pt" strokecolor="#707070">
                <v:path arrowok="t"/>
              </v:shape>
            </v:group>
            <v:group style="position:absolute;left:5283;top:10389;width:294;height:2" coordorigin="5283,10389" coordsize="294,2">
              <v:shape style="position:absolute;left:5283;top:10389;width:294;height:2" coordorigin="5283,10389" coordsize="294,0" path="m5283,10389l5577,10389e" filled="f" stroked="t" strokeweight=".474641pt" strokecolor="#343434">
                <v:path arrowok="t"/>
              </v:shape>
            </v:group>
            <v:group style="position:absolute;left:5520;top:10389;width:280;height:2" coordorigin="5520,10389" coordsize="280,2">
              <v:shape style="position:absolute;left:5520;top:10389;width:280;height:2" coordorigin="5520,10389" coordsize="280,0" path="m5520,10389l5800,10389e" filled="f" stroked="t" strokeweight=".474641pt" strokecolor="#484848">
                <v:path arrowok="t"/>
              </v:shape>
            </v:group>
            <v:group style="position:absolute;left:5743;top:10389;width:612;height:2" coordorigin="5743,10389" coordsize="612,2">
              <v:shape style="position:absolute;left:5743;top:10389;width:612;height:2" coordorigin="5743,10389" coordsize="612,0" path="m5743,10389l6355,10389e" filled="f" stroked="t" strokeweight=".949282pt" strokecolor="#6B6B6B">
                <v:path arrowok="t"/>
              </v:shape>
            </v:group>
            <v:group style="position:absolute;left:6227;top:10389;width:627;height:2" coordorigin="6227,10389" coordsize="627,2">
              <v:shape style="position:absolute;left:6227;top:10389;width:627;height:2" coordorigin="6227,10389" coordsize="627,0" path="m6227,10389l6854,10389e" filled="f" stroked="t" strokeweight=".474641pt" strokecolor="#575757">
                <v:path arrowok="t"/>
              </v:shape>
            </v:group>
            <v:group style="position:absolute;left:6797;top:10386;width:1533;height:2" coordorigin="6797,10386" coordsize="1533,2">
              <v:shape style="position:absolute;left:6797;top:10386;width:1533;height:2" coordorigin="6797,10386" coordsize="1533,0" path="m6797,10386l8330,10386e" filled="f" stroked="t" strokeweight=".949282pt" strokecolor="#707070">
                <v:path arrowok="t"/>
              </v:shape>
            </v:group>
            <v:group style="position:absolute;left:8273;top:10384;width:290;height:2" coordorigin="8273,10384" coordsize="290,2">
              <v:shape style="position:absolute;left:8273;top:10384;width:290;height:2" coordorigin="8273,10384" coordsize="290,0" path="m8273,10384l8563,10384e" filled="f" stroked="t" strokeweight=".474641pt" strokecolor="#3F3F3F">
                <v:path arrowok="t"/>
              </v:shape>
            </v:group>
            <v:group style="position:absolute;left:8506;top:10381;width:3071;height:2" coordorigin="8506,10381" coordsize="3071,2">
              <v:shape style="position:absolute;left:8506;top:10381;width:3071;height:2" coordorigin="8506,10381" coordsize="3071,0" path="m8506,10381l11576,10381e" filled="f" stroked="t" strokeweight=".711962pt" strokecolor="#707070">
                <v:path arrowok="t"/>
              </v:shape>
            </v:group>
            <v:group style="position:absolute;left:418;top:10341;width:2;height:334" coordorigin="418,10341" coordsize="2,334">
              <v:shape style="position:absolute;left:418;top:10341;width:2;height:334" coordorigin="418,10341" coordsize="0,334" path="m418,10675l418,10341e" filled="f" stroked="t" strokeweight=".474641pt" strokecolor="#343434">
                <v:path arrowok="t"/>
              </v:shape>
            </v:group>
            <v:group style="position:absolute;left:415;top:10618;width:2;height:291" coordorigin="415,10618" coordsize="2,291">
              <v:shape style="position:absolute;left:415;top:10618;width:2;height:291" coordorigin="415,10618" coordsize="0,291" path="m415,10909l415,10618e" filled="f" stroked="t" strokeweight=".711962pt" strokecolor="#545454">
                <v:path arrowok="t"/>
              </v:shape>
            </v:group>
            <v:group style="position:absolute;left:4699;top:10880;width:299;height:2" coordorigin="4699,10880" coordsize="299,2">
              <v:shape style="position:absolute;left:4699;top:10880;width:299;height:2" coordorigin="4699,10880" coordsize="299,0" path="m4699,10880l4998,10880e" filled="f" stroked="t" strokeweight=".474641pt" strokecolor="#3F3F3F">
                <v:path arrowok="t"/>
              </v:shape>
            </v:group>
            <v:group style="position:absolute;left:4941;top:10883;width:399;height:2" coordorigin="4941,10883" coordsize="399,2">
              <v:shape style="position:absolute;left:4941;top:10883;width:399;height:2" coordorigin="4941,10883" coordsize="399,0" path="m4941,10883l5340,10883e" filled="f" stroked="t" strokeweight=".474641pt" strokecolor="#5B5B5B">
                <v:path arrowok="t"/>
              </v:shape>
            </v:group>
            <v:group style="position:absolute;left:5743;top:10880;width:294;height:2" coordorigin="5743,10880" coordsize="294,2">
              <v:shape style="position:absolute;left:5743;top:10880;width:294;height:2" coordorigin="5743,10880" coordsize="294,0" path="m5743,10880l6037,10880e" filled="f" stroked="t" strokeweight=".474641pt" strokecolor="#4F4F4F">
                <v:path arrowok="t"/>
              </v:shape>
            </v:group>
            <v:group style="position:absolute;left:6797;top:10878;width:261;height:2" coordorigin="6797,10878" coordsize="261,2">
              <v:shape style="position:absolute;left:6797;top:10878;width:261;height:2" coordorigin="6797,10878" coordsize="261,0" path="m6797,10878l7058,10878e" filled="f" stroked="t" strokeweight=".474641pt" strokecolor="#545454">
                <v:path arrowok="t"/>
              </v:shape>
            </v:group>
            <v:group style="position:absolute;left:7760;top:10875;width:570;height:2" coordorigin="7760,10875" coordsize="570,2">
              <v:shape style="position:absolute;left:7760;top:10875;width:570;height:2" coordorigin="7760,10875" coordsize="570,0" path="m7760,10875l8330,10875e" filled="f" stroked="t" strokeweight=".474641pt" strokecolor="#4B4B4B">
                <v:path arrowok="t"/>
              </v:shape>
            </v:group>
            <v:group style="position:absolute;left:9142;top:10875;width:299;height:2" coordorigin="9142,10875" coordsize="299,2">
              <v:shape style="position:absolute;left:9142;top:10875;width:299;height:2" coordorigin="9142,10875" coordsize="299,0" path="m9142,10875l9441,10875e" filled="f" stroked="t" strokeweight=".474641pt" strokecolor="#5B5B5B">
                <v:path arrowok="t"/>
              </v:shape>
            </v:group>
            <v:group style="position:absolute;left:769;top:10878;width:10808;height:2" coordorigin="769,10878" coordsize="10808,2">
              <v:shape style="position:absolute;left:769;top:10878;width:10808;height:2" coordorigin="769,10878" coordsize="10808,0" path="m769,10878l11576,10878e" filled="f" stroked="t" strokeweight=".711962pt" strokecolor="#676767">
                <v:path arrowok="t"/>
              </v:shape>
            </v:group>
            <v:group style="position:absolute;left:2444;top:10140;width:2;height:6058" coordorigin="2444,10140" coordsize="2,6058">
              <v:shape style="position:absolute;left:2444;top:10140;width:2;height:6058" coordorigin="2444,10140" coordsize="0,6058" path="m2444,16199l2444,10140e" filled="f" stroked="t" strokeweight=".711962pt" strokecolor="#575757">
                <v:path arrowok="t"/>
              </v:shape>
            </v:group>
            <v:group style="position:absolute;left:4941;top:11121;width:399;height:2" coordorigin="4941,11121" coordsize="399,2">
              <v:shape style="position:absolute;left:4941;top:11121;width:399;height:2" coordorigin="4941,11121" coordsize="399,0" path="m4941,11121l5340,11121e" filled="f" stroked="t" strokeweight=".474641pt" strokecolor="#4F4F4F">
                <v:path arrowok="t"/>
              </v:shape>
            </v:group>
            <v:group style="position:absolute;left:408;top:11119;width:11164;height:2" coordorigin="408,11119" coordsize="11164,2">
              <v:shape style="position:absolute;left:408;top:11119;width:11164;height:2" coordorigin="408,11119" coordsize="11164,0" path="m408,11119l11572,11119e" filled="f" stroked="t" strokeweight=".711962pt" strokecolor="#646464">
                <v:path arrowok="t"/>
              </v:shape>
            </v:group>
            <v:group style="position:absolute;left:9142;top:11114;width:299;height:2" coordorigin="9142,11114" coordsize="299,2">
              <v:shape style="position:absolute;left:9142;top:11114;width:299;height:2" coordorigin="9142,11114" coordsize="299,0" path="m9142,11114l9441,11114e" filled="f" stroked="t" strokeweight=".474641pt" strokecolor="#4B4B4B">
                <v:path arrowok="t"/>
              </v:shape>
            </v:group>
            <v:group style="position:absolute;left:11567;top:10837;width:2;height:3232" coordorigin="11567,10837" coordsize="2,3232">
              <v:shape style="position:absolute;left:11567;top:10837;width:2;height:3232" coordorigin="11567,10837" coordsize="0,3232" path="m11567,14069l11567,10837e" filled="f" stroked="t" strokeweight=".474641pt" strokecolor="#6B6B6B">
                <v:path arrowok="t"/>
              </v:shape>
            </v:group>
            <v:group style="position:absolute;left:399;top:11487;width:4571;height:2" coordorigin="399,11487" coordsize="4571,2">
              <v:shape style="position:absolute;left:399;top:11487;width:4571;height:2" coordorigin="399,11487" coordsize="4571,0" path="m399,11487l4969,11487e" filled="f" stroked="t" strokeweight=".237321pt" strokecolor="#676767">
                <v:path arrowok="t"/>
              </v:shape>
            </v:group>
            <v:group style="position:absolute;left:1130;top:11124;width:2;height:368" coordorigin="1130,11124" coordsize="2,368">
              <v:shape style="position:absolute;left:1130;top:11124;width:2;height:368" coordorigin="1130,11124" coordsize="0,368" path="m1130,11491l1130,11124e" filled="f" stroked="t" strokeweight=".237321pt" strokecolor="#575757">
                <v:path arrowok="t"/>
              </v:shape>
            </v:group>
            <v:group style="position:absolute;left:1782;top:11095;width:2;height:425" coordorigin="1782,11095" coordsize="2,425">
              <v:shape style="position:absolute;left:1782;top:11095;width:2;height:425" coordorigin="1782,11095" coordsize="0,425" path="m1782,11520l1782,11095e" filled="f" stroked="t" strokeweight=".949282pt" strokecolor="#676767">
                <v:path arrowok="t"/>
              </v:shape>
            </v:group>
            <v:group style="position:absolute;left:4969;top:11487;width:2060;height:2" coordorigin="4969,11487" coordsize="2060,2">
              <v:shape style="position:absolute;left:4969;top:11487;width:2060;height:2" coordorigin="4969,11487" coordsize="2060,0" path="m4969,11487l7029,11487e" filled="f" stroked="t" strokeweight=".237321pt" strokecolor="#000000">
                <v:path arrowok="t"/>
              </v:shape>
            </v:group>
            <v:group style="position:absolute;left:7029;top:11487;width:380;height:2" coordorigin="7029,11487" coordsize="380,2">
              <v:shape style="position:absolute;left:7029;top:11487;width:380;height:2" coordorigin="7029,11487" coordsize="380,0" path="m7029,11487l7409,11487e" filled="f" stroked="t" strokeweight=".237321pt" strokecolor="#606060">
                <v:path arrowok="t"/>
              </v:shape>
            </v:group>
            <v:group style="position:absolute;left:7414;top:11109;width:2;height:411" coordorigin="7414,11109" coordsize="2,411">
              <v:shape style="position:absolute;left:7414;top:11109;width:2;height:411" coordorigin="7414,11109" coordsize="0,411" path="m7414,11520l7414,11109e" filled="f" stroked="t" strokeweight=".711962pt" strokecolor="#606060">
                <v:path arrowok="t"/>
              </v:shape>
            </v:group>
            <v:group style="position:absolute;left:7395;top:11487;width:394;height:2" coordorigin="7395,11487" coordsize="394,2">
              <v:shape style="position:absolute;left:7395;top:11487;width:394;height:2" coordorigin="7395,11487" coordsize="394,0" path="m7395,11487l7789,11487e" filled="f" stroked="t" strokeweight=".237321pt" strokecolor="#484848">
                <v:path arrowok="t"/>
              </v:shape>
            </v:group>
            <v:group style="position:absolute;left:7789;top:11487;width:3759;height:2" coordorigin="7789,11487" coordsize="3759,2">
              <v:shape style="position:absolute;left:7789;top:11487;width:3759;height:2" coordorigin="7789,11487" coordsize="3759,0" path="m7789,11487l11548,11487e" filled="f" stroked="t" strokeweight=".237321pt" strokecolor="#000000">
                <v:path arrowok="t"/>
              </v:shape>
            </v:group>
            <v:group style="position:absolute;left:418;top:11458;width:2;height:430" coordorigin="418,11458" coordsize="2,430">
              <v:shape style="position:absolute;left:418;top:11458;width:2;height:430" coordorigin="418,11458" coordsize="0,430" path="m418,11888l418,11458e" filled="f" stroked="t" strokeweight=".474641pt" strokecolor="#484848">
                <v:path arrowok="t"/>
              </v:shape>
            </v:group>
            <v:group style="position:absolute;left:1130;top:11487;width:2;height:1766" coordorigin="1130,11487" coordsize="2,1766">
              <v:shape style="position:absolute;left:1130;top:11487;width:2;height:1766" coordorigin="1130,11487" coordsize="0,1766" path="m1130,13253l1130,11487e" filled="f" stroked="t" strokeweight=".237321pt" strokecolor="#000000">
                <v:path arrowok="t"/>
              </v:shape>
            </v:group>
            <v:group style="position:absolute;left:1785;top:11458;width:2;height:430" coordorigin="1785,11458" coordsize="2,430">
              <v:shape style="position:absolute;left:1785;top:11458;width:2;height:430" coordorigin="1785,11458" coordsize="0,430" path="m1785,11888l1785,11458e" filled="f" stroked="t" strokeweight=".474641pt" strokecolor="#444444">
                <v:path arrowok="t"/>
              </v:shape>
            </v:group>
            <v:group style="position:absolute;left:7414;top:11458;width:2;height:430" coordorigin="7414,11458" coordsize="2,430">
              <v:shape style="position:absolute;left:7414;top:11458;width:2;height:430" coordorigin="7414,11458" coordsize="0,430" path="m7414,11888l7414,11458e" filled="f" stroked="t" strokeweight=".474641pt" strokecolor="#484848">
                <v:path arrowok="t"/>
              </v:shape>
            </v:group>
            <v:group style="position:absolute;left:420;top:11830;width:2;height:1666" coordorigin="420,11830" coordsize="2,1666">
              <v:shape style="position:absolute;left:420;top:11830;width:2;height:1666" coordorigin="420,11830" coordsize="0,1666" path="m420,13496l420,11830e" filled="f" stroked="t" strokeweight=".711962pt" strokecolor="#606060">
                <v:path arrowok="t"/>
              </v:shape>
            </v:group>
            <v:group style="position:absolute;left:1785;top:11830;width:2;height:979" coordorigin="1785,11830" coordsize="2,979">
              <v:shape style="position:absolute;left:1785;top:11830;width:2;height:979" coordorigin="1785,11830" coordsize="0,979" path="m1785,12809l1785,11830e" filled="f" stroked="t" strokeweight=".711962pt" strokecolor="#575757">
                <v:path arrowok="t"/>
              </v:shape>
            </v:group>
            <v:group style="position:absolute;left:7416;top:11816;width:2;height:320" coordorigin="7416,11816" coordsize="2,320">
              <v:shape style="position:absolute;left:7416;top:11816;width:2;height:320" coordorigin="7416,11816" coordsize="0,320" path="m7416,12136l7416,11816e" filled="f" stroked="t" strokeweight=".949282pt" strokecolor="#747474">
                <v:path arrowok="t"/>
              </v:shape>
            </v:group>
            <v:group style="position:absolute;left:2444;top:12036;width:2;height:334" coordorigin="2444,12036" coordsize="2,334">
              <v:shape style="position:absolute;left:2444;top:12036;width:2;height:334" coordorigin="2444,12036" coordsize="0,334" path="m2444,12370l2444,12036e" filled="f" stroked="t" strokeweight=".474641pt" strokecolor="#3B3B3B">
                <v:path arrowok="t"/>
              </v:shape>
            </v:group>
            <v:group style="position:absolute;left:7423;top:12036;width:2;height:1614" coordorigin="7423,12036" coordsize="2,1614">
              <v:shape style="position:absolute;left:7423;top:12036;width:2;height:1614" coordorigin="7423,12036" coordsize="0,1614" path="m7423,13649l7423,12036e" filled="f" stroked="t" strokeweight=".711962pt" strokecolor="#5B5B60">
                <v:path arrowok="t"/>
              </v:shape>
            </v:group>
            <v:group style="position:absolute;left:1785;top:12752;width:2;height:196" coordorigin="1785,12752" coordsize="2,196">
              <v:shape style="position:absolute;left:1785;top:12752;width:2;height:196" coordorigin="1785,12752" coordsize="0,196" path="m1785,12947l1785,12752e" filled="f" stroked="t" strokeweight=".474641pt" strokecolor="#2B2B2B">
                <v:path arrowok="t"/>
              </v:shape>
            </v:group>
            <v:group style="position:absolute;left:2447;top:12890;width:2;height:196" coordorigin="2447,12890" coordsize="2,196">
              <v:shape style="position:absolute;left:2447;top:12890;width:2;height:196" coordorigin="2447,12890" coordsize="0,196" path="m2447,13086l2447,12890e" filled="f" stroked="t" strokeweight=".474641pt" strokecolor="#2F2F2F">
                <v:path arrowok="t"/>
              </v:shape>
            </v:group>
            <v:group style="position:absolute;left:2447;top:13029;width:2;height:167" coordorigin="2447,13029" coordsize="2,167">
              <v:shape style="position:absolute;left:2447;top:13029;width:2;height:167" coordorigin="2447,13029" coordsize="0,167" path="m2447,13196l2447,13029e" filled="f" stroked="t" strokeweight=".474641pt" strokecolor="#444444">
                <v:path arrowok="t"/>
              </v:shape>
            </v:group>
            <v:group style="position:absolute;left:418;top:13458;width:275;height:2" coordorigin="418,13458" coordsize="275,2">
              <v:shape style="position:absolute;left:418;top:13458;width:275;height:2" coordorigin="418,13458" coordsize="275,0" path="m418,13458l693,13458e" filled="f" stroked="t" strokeweight=".949282pt" strokecolor="#676767">
                <v:path arrowok="t"/>
              </v:shape>
            </v:group>
            <v:group style="position:absolute;left:636;top:13456;width:527;height:2" coordorigin="636,13456" coordsize="527,2">
              <v:shape style="position:absolute;left:636;top:13456;width:527;height:2" coordorigin="636,13456" coordsize="527,0" path="m636,13456l1163,13456e" filled="f" stroked="t" strokeweight=".474641pt" strokecolor="#545454">
                <v:path arrowok="t"/>
              </v:shape>
            </v:group>
            <v:group style="position:absolute;left:1130;top:13253;width:2;height:368" coordorigin="1130,13253" coordsize="2,368">
              <v:shape style="position:absolute;left:1130;top:13253;width:2;height:368" coordorigin="1130,13253" coordsize="0,368" path="m1130,13621l1130,13253e" filled="f" stroked="t" strokeweight=".237321pt" strokecolor="#4B4B4B">
                <v:path arrowok="t"/>
              </v:shape>
            </v:group>
            <v:group style="position:absolute;left:1101;top:13456;width:1348;height:2" coordorigin="1101,13456" coordsize="1348,2">
              <v:shape style="position:absolute;left:1101;top:13456;width:1348;height:2" coordorigin="1101,13456" coordsize="1348,0" path="m1101,13456l2449,13456e" filled="f" stroked="t" strokeweight=".711962pt" strokecolor="#676767">
                <v:path arrowok="t"/>
              </v:shape>
            </v:group>
            <v:group style="position:absolute;left:10191;top:13377;width:2;height:220" coordorigin="10191,13377" coordsize="2,220">
              <v:shape style="position:absolute;left:10191;top:13377;width:2;height:220" coordorigin="10191,13377" coordsize="0,220" path="m10191,13597l10191,13377e" filled="f" stroked="t" strokeweight="1.423923pt" strokecolor="#3B3B3B">
                <v:path arrowok="t"/>
              </v:shape>
            </v:group>
            <v:group style="position:absolute;left:11574;top:13224;width:2;height:740" coordorigin="11574,13224" coordsize="2,740">
              <v:shape style="position:absolute;left:11574;top:13224;width:2;height:740" coordorigin="11574,13224" coordsize="0,740" path="m11574,13964l11574,13224e" filled="f" stroked="t" strokeweight=".474641pt" strokecolor="#646464">
                <v:path arrowok="t"/>
              </v:shape>
            </v:group>
            <v:group style="position:absolute;left:422;top:13425;width:2;height:224" coordorigin="422,13425" coordsize="2,224">
              <v:shape style="position:absolute;left:422;top:13425;width:2;height:224" coordorigin="422,13425" coordsize="0,224" path="m422,13649l422,13425e" filled="f" stroked="t" strokeweight=".474641pt" strokecolor="#343434">
                <v:path arrowok="t"/>
              </v:shape>
            </v:group>
            <v:group style="position:absolute;left:1787;top:12890;width:2;height:1552" coordorigin="1787,12890" coordsize="2,1552">
              <v:shape style="position:absolute;left:1787;top:12890;width:2;height:1552" coordorigin="1787,12890" coordsize="0,1552" path="m1787,14442l1787,12890e" filled="f" stroked="t" strokeweight=".949282pt" strokecolor="#606060">
                <v:path arrowok="t"/>
              </v:shape>
            </v:group>
            <v:group style="position:absolute;left:422;top:13592;width:2;height:807" coordorigin="422,13592" coordsize="2,807">
              <v:shape style="position:absolute;left:422;top:13592;width:2;height:807" coordorigin="422,13592" coordsize="0,807" path="m422,14399l422,13592e" filled="f" stroked="t" strokeweight=".711962pt" strokecolor="#606060">
                <v:path arrowok="t"/>
              </v:shape>
            </v:group>
            <v:group style="position:absolute;left:1130;top:13621;width:2;height:2559" coordorigin="1130,13621" coordsize="2,2559">
              <v:shape style="position:absolute;left:1130;top:13621;width:2;height:2559" coordorigin="1130,13621" coordsize="0,2559" path="m1130,16180l1130,13621e" filled="f" stroked="t" strokeweight=".237321pt" strokecolor="#000000">
                <v:path arrowok="t"/>
              </v:shape>
            </v:group>
            <v:group style="position:absolute;left:7423;top:13592;width:2;height:372" coordorigin="7423,13592" coordsize="2,372">
              <v:shape style="position:absolute;left:7423;top:13592;width:2;height:372" coordorigin="7423,13592" coordsize="0,372" path="m7423,13964l7423,13592e" filled="f" stroked="t" strokeweight=".711962pt" strokecolor="#60645B">
                <v:path arrowok="t"/>
              </v:shape>
            </v:group>
            <v:group style="position:absolute;left:2447;top:13907;width:2;height:310" coordorigin="2447,13907" coordsize="2,310">
              <v:shape style="position:absolute;left:2447;top:13907;width:2;height:310" coordorigin="2447,13907" coordsize="0,310" path="m2447,14217l2447,13907e" filled="f" stroked="t" strokeweight=".474641pt" strokecolor="#383838">
                <v:path arrowok="t"/>
              </v:shape>
            </v:group>
            <v:group style="position:absolute;left:7423;top:13907;width:2;height:310" coordorigin="7423,13907" coordsize="2,310">
              <v:shape style="position:absolute;left:7423;top:13907;width:2;height:310" coordorigin="7423,13907" coordsize="0,310" path="m7423,14217l7423,13907e" filled="f" stroked="t" strokeweight=".474641pt" strokecolor="#484848">
                <v:path arrowok="t"/>
              </v:shape>
            </v:group>
            <v:group style="position:absolute;left:3358;top:14246;width:2;height:153" coordorigin="3358,14246" coordsize="2,153">
              <v:shape style="position:absolute;left:3358;top:14246;width:2;height:153" coordorigin="3358,14246" coordsize="0,153" path="m3358,14399l3358,14246e" filled="f" stroked="t" strokeweight="1.186603pt" strokecolor="#3438B3">
                <v:path arrowok="t"/>
              </v:shape>
            </v:group>
            <v:group style="position:absolute;left:7428;top:14160;width:2;height:282" coordorigin="7428,14160" coordsize="2,282">
              <v:shape style="position:absolute;left:7428;top:14160;width:2;height:282" coordorigin="7428,14160" coordsize="0,282" path="m7428,14442l7428,14160e" filled="f" stroked="t" strokeweight=".949282pt" strokecolor="#6B6B6B">
                <v:path arrowok="t"/>
              </v:shape>
            </v:group>
            <v:group style="position:absolute;left:11543;top:14189;width:2;height:224" coordorigin="11543,14189" coordsize="2,224">
              <v:shape style="position:absolute;left:11543;top:14189;width:2;height:224" coordorigin="11543,14189" coordsize="0,224" path="m11543,14413l11543,14189e" filled="f" stroked="t" strokeweight=".237321pt" strokecolor="#000000">
                <v:path arrowok="t"/>
              </v:shape>
            </v:group>
            <v:group style="position:absolute;left:422;top:14341;width:2;height:296" coordorigin="422,14341" coordsize="2,296">
              <v:shape style="position:absolute;left:422;top:14341;width:2;height:296" coordorigin="422,14341" coordsize="0,296" path="m422,14637l422,14341e" filled="f" stroked="t" strokeweight=".474641pt" strokecolor="#484848">
                <v:path arrowok="t"/>
              </v:shape>
            </v:group>
            <v:group style="position:absolute;left:2444;top:14341;width:2;height:296" coordorigin="2444,14341" coordsize="2,296">
              <v:shape style="position:absolute;left:2444;top:14341;width:2;height:296" coordorigin="2444,14341" coordsize="0,296" path="m2444,14637l2444,14341e" filled="f" stroked="t" strokeweight=".949282pt" strokecolor="#747474">
                <v:path arrowok="t"/>
              </v:shape>
            </v:group>
            <v:group style="position:absolute;left:1789;top:14384;width:2;height:420" coordorigin="1789,14384" coordsize="2,420">
              <v:shape style="position:absolute;left:1789;top:14384;width:2;height:420" coordorigin="1789,14384" coordsize="0,420" path="m1789,14805l1789,14384e" filled="f" stroked="t" strokeweight=".474641pt" strokecolor="#3B3B3B">
                <v:path arrowok="t"/>
              </v:shape>
            </v:group>
            <v:group style="position:absolute;left:7428;top:14384;width:2;height:253" coordorigin="7428,14384" coordsize="2,253">
              <v:shape style="position:absolute;left:7428;top:14384;width:2;height:253" coordorigin="7428,14384" coordsize="0,253" path="m7428,14637l7428,14384e" filled="f" stroked="t" strokeweight=".474641pt" strokecolor="#545454">
                <v:path arrowok="t"/>
              </v:shape>
            </v:group>
            <v:group style="position:absolute;left:11574;top:14384;width:2;height:831" coordorigin="11574,14384" coordsize="2,831">
              <v:shape style="position:absolute;left:11574;top:14384;width:2;height:831" coordorigin="11574,14384" coordsize="0,831" path="m11574,15215l11574,14384e" filled="f" stroked="t" strokeweight=".474641pt" strokecolor="#808080">
                <v:path arrowok="t"/>
              </v:shape>
            </v:group>
            <v:group style="position:absolute;left:427;top:14580;width:2;height:635" coordorigin="427,14580" coordsize="2,635">
              <v:shape style="position:absolute;left:427;top:14580;width:2;height:635" coordorigin="427,14580" coordsize="0,635" path="m427,15215l427,14580e" filled="f" stroked="t" strokeweight=".711962pt" strokecolor="#606060">
                <v:path arrowok="t"/>
              </v:shape>
            </v:group>
            <v:group style="position:absolute;left:2416;top:14609;width:2;height:167" coordorigin="2416,14609" coordsize="2,167">
              <v:shape style="position:absolute;left:2416;top:14609;width:2;height:167" coordorigin="2416,14609" coordsize="0,167" path="m2416,14776l2416,14609e" filled="f" stroked="t" strokeweight=".237321pt" strokecolor="#000000">
                <v:path arrowok="t"/>
              </v:shape>
            </v:group>
            <v:group style="position:absolute;left:2416;top:14776;width:1832;height:2" coordorigin="2416,14776" coordsize="1832,2">
              <v:shape style="position:absolute;left:2416;top:14776;width:1832;height:2" coordorigin="2416,14776" coordsize="1832,0" path="m2416,14776l4248,14776e" filled="f" stroked="t" strokeweight="2.135885pt" strokecolor="#3448B8">
                <v:path arrowok="t"/>
              </v:shape>
            </v:group>
            <v:group style="position:absolute;left:7428;top:14580;width:2;height:224" coordorigin="7428,14580" coordsize="2,224">
              <v:shape style="position:absolute;left:7428;top:14580;width:2;height:224" coordorigin="7428,14580" coordsize="0,224" path="m7428,14805l7428,14580e" filled="f" stroked="t" strokeweight=".474641pt" strokecolor="#3B3B3B">
                <v:path arrowok="t"/>
              </v:shape>
            </v:group>
            <v:group style="position:absolute;left:1792;top:14747;width:2;height:606" coordorigin="1792,14747" coordsize="2,606">
              <v:shape style="position:absolute;left:1792;top:14747;width:2;height:606" coordorigin="1792,14747" coordsize="0,606" path="m1792,15354l1792,14747e" filled="f" stroked="t" strokeweight=".949282pt" strokecolor="#676767">
                <v:path arrowok="t"/>
              </v:shape>
            </v:group>
            <v:group style="position:absolute;left:4495;top:15201;width:911;height:2" coordorigin="4495,15201" coordsize="911,2">
              <v:shape style="position:absolute;left:4495;top:15201;width:911;height:2" coordorigin="4495,15201" coordsize="911,0" path="m4495,15201l5406,15201e" filled="f" stroked="t" strokeweight="1.186603pt" strokecolor="#5B64B8">
                <v:path arrowok="t"/>
              </v:shape>
            </v:group>
            <v:group style="position:absolute;left:5283;top:15210;width:147;height:2" coordorigin="5283,15210" coordsize="147,2">
              <v:shape style="position:absolute;left:5283;top:15210;width:147;height:2" coordorigin="5283,15210" coordsize="147,0" path="m5283,15210l5430,15210e" filled="f" stroked="t" strokeweight=".949282pt" strokecolor="#606BBF">
                <v:path arrowok="t"/>
              </v:shape>
            </v:group>
            <v:group style="position:absolute;left:7428;top:14747;width:2;height:1127" coordorigin="7428,14747" coordsize="2,1127">
              <v:shape style="position:absolute;left:7428;top:14747;width:2;height:1127" coordorigin="7428,14747" coordsize="0,1127" path="m7428,15874l7428,14747e" filled="f" stroked="t" strokeweight=".711962pt" strokecolor="#676767">
                <v:path arrowok="t"/>
              </v:shape>
            </v:group>
            <v:group style="position:absolute;left:427;top:15158;width:2;height:196" coordorigin="427,15158" coordsize="2,196">
              <v:shape style="position:absolute;left:427;top:15158;width:2;height:196" coordorigin="427,15158" coordsize="0,196" path="m427,15354l427,15158e" filled="f" stroked="t" strokeweight=".474641pt" strokecolor="#343434">
                <v:path arrowok="t"/>
              </v:shape>
            </v:group>
            <v:group style="position:absolute;left:2447;top:15062;width:2;height:812" coordorigin="2447,15062" coordsize="2,812">
              <v:shape style="position:absolute;left:2447;top:15062;width:2;height:812" coordorigin="2447,15062" coordsize="0,812" path="m2447,15874l2447,15062e" filled="f" stroked="t" strokeweight=".949282pt" strokecolor="#6B6B6B">
                <v:path arrowok="t"/>
              </v:shape>
            </v:group>
            <v:group style="position:absolute;left:11543;top:15186;width:2;height:659" coordorigin="11543,15186" coordsize="2,659">
              <v:shape style="position:absolute;left:11543;top:15186;width:2;height:659" coordorigin="11543,15186" coordsize="0,659" path="m11543,15845l11543,15186e" filled="f" stroked="t" strokeweight=".237321pt" strokecolor="#000000">
                <v:path arrowok="t"/>
              </v:shape>
            </v:group>
            <v:group style="position:absolute;left:425;top:15296;width:2;height:578" coordorigin="425,15296" coordsize="2,578">
              <v:shape style="position:absolute;left:425;top:15296;width:2;height:578" coordorigin="425,15296" coordsize="0,578" path="m425,15874l425,15296e" filled="f" stroked="t" strokeweight=".474641pt" strokecolor="#545454">
                <v:path arrowok="t"/>
              </v:shape>
            </v:group>
            <v:group style="position:absolute;left:1794;top:15296;width:2;height:898" coordorigin="1794,15296" coordsize="2,898">
              <v:shape style="position:absolute;left:1794;top:15296;width:2;height:898" coordorigin="1794,15296" coordsize="0,898" path="m1794,16194l1794,15296e" filled="f" stroked="t" strokeweight=".711962pt" strokecolor="#4F4F4F">
                <v:path arrowok="t"/>
              </v:shape>
            </v:group>
            <v:group style="position:absolute;left:389;top:16189;width:304;height:2" coordorigin="389,16189" coordsize="304,2">
              <v:shape style="position:absolute;left:389;top:16189;width:304;height:2" coordorigin="389,16189" coordsize="304,0" path="m389,16189l693,16189e" filled="f" stroked="t" strokeweight=".474641pt" strokecolor="#676767">
                <v:path arrowok="t"/>
              </v:shape>
            </v:group>
            <v:group style="position:absolute;left:427;top:15817;width:2;height:387" coordorigin="427,15817" coordsize="2,387">
              <v:shape style="position:absolute;left:427;top:15817;width:2;height:387" coordorigin="427,15817" coordsize="0,387" path="m427,16203l427,15817e" filled="f" stroked="t" strokeweight=".949282pt" strokecolor="#6B6B6B">
                <v:path arrowok="t"/>
              </v:shape>
            </v:group>
            <v:group style="position:absolute;left:636;top:16189;width:1813;height:2" coordorigin="636,16189" coordsize="1813,2">
              <v:shape style="position:absolute;left:636;top:16189;width:1813;height:2" coordorigin="636,16189" coordsize="1813,0" path="m636,16189l2449,16189e" filled="f" stroked="t" strokeweight=".711962pt" strokecolor="#777777">
                <v:path arrowok="t"/>
              </v:shape>
            </v:group>
            <v:group style="position:absolute;left:2416;top:15845;width:2;height:334" coordorigin="2416,15845" coordsize="2,334">
              <v:shape style="position:absolute;left:2416;top:15845;width:2;height:334" coordorigin="2416,15845" coordsize="0,334" path="m2416,16180l2416,15845e" filled="f" stroked="t" strokeweight=".237321pt" strokecolor="#878787">
                <v:path arrowok="t"/>
              </v:shape>
            </v:group>
            <v:group style="position:absolute;left:2838;top:16189;width:532;height:2" coordorigin="2838,16189" coordsize="532,2">
              <v:shape style="position:absolute;left:2838;top:16189;width:532;height:2" coordorigin="2838,16189" coordsize="532,0" path="m2838,16189l3370,16189e" filled="f" stroked="t" strokeweight=".474641pt" strokecolor="#545454">
                <v:path arrowok="t"/>
              </v:shape>
            </v:group>
            <v:group style="position:absolute;left:3840;top:16189;width:437;height:2" coordorigin="3840,16189" coordsize="437,2">
              <v:shape style="position:absolute;left:3840;top:16189;width:437;height:2" coordorigin="3840,16189" coordsize="437,0" path="m3840,16189l4277,16189e" filled="f" stroked="t" strokeweight=".474641pt" strokecolor="#575757">
                <v:path arrowok="t"/>
              </v:shape>
            </v:group>
            <v:group style="position:absolute;left:5980;top:16180;width:304;height:2" coordorigin="5980,16180" coordsize="304,2">
              <v:shape style="position:absolute;left:5980;top:16180;width:304;height:2" coordorigin="5980,16180" coordsize="304,0" path="m5980,16180l6284,16180e" filled="f" stroked="t" strokeweight=".474641pt" strokecolor="#575757">
                <v:path arrowok="t"/>
              </v:shape>
            </v:group>
            <v:group style="position:absolute;left:6227;top:16180;width:5363;height:2" coordorigin="6227,16180" coordsize="5363,2">
              <v:shape style="position:absolute;left:6227;top:16180;width:5363;height:2" coordorigin="6227,16180" coordsize="5363,0" path="m6227,16180l11591,16180e" filled="f" stroked="t" strokeweight=".711962pt" strokecolor="#676767">
                <v:path arrowok="t"/>
              </v:shape>
            </v:group>
            <v:group style="position:absolute;left:2387;top:16182;width:9203;height:2" coordorigin="2387,16182" coordsize="9203,2">
              <v:shape style="position:absolute;left:2387;top:16182;width:9203;height:2" coordorigin="2387,16182" coordsize="9203,0" path="m2387,16182l11591,16182e" filled="f" stroked="t" strokeweight=".711962pt" strokecolor="#707070">
                <v:path arrowok="t"/>
              </v:shape>
            </v:group>
            <v:group style="position:absolute;left:7428;top:15817;width:2;height:368" coordorigin="7428,15817" coordsize="2,368">
              <v:shape style="position:absolute;left:7428;top:15817;width:2;height:368" coordorigin="7428,15817" coordsize="0,368" path="m7428,16184l7428,15817e" filled="f" stroked="t" strokeweight=".711962pt" strokecolor="#4B4B4B">
                <v:path arrowok="t"/>
              </v:shape>
            </v:group>
            <v:group style="position:absolute;left:7760;top:16175;width:570;height:2" coordorigin="7760,16175" coordsize="570,2">
              <v:shape style="position:absolute;left:7760;top:16175;width:570;height:2" coordorigin="7760,16175" coordsize="570,0" path="m7760,16175l8330,16175e" filled="f" stroked="t" strokeweight=".474641pt" strokecolor="#545454">
                <v:path arrowok="t"/>
              </v:shape>
            </v:group>
            <v:group style="position:absolute;left:9142;top:16175;width:299;height:2" coordorigin="9142,16175" coordsize="299,2">
              <v:shape style="position:absolute;left:9142;top:16175;width:299;height:2" coordorigin="9142,16175" coordsize="299,0" path="m9142,16175l9441,16175e" filled="f" stroked="t" strokeweight=".474641pt" strokecolor="#5B5B5B">
                <v:path arrowok="t"/>
              </v:shape>
            </v:group>
            <v:group style="position:absolute;left:11574;top:15817;width:2;height:363" coordorigin="11574,15817" coordsize="2,363">
              <v:shape style="position:absolute;left:11574;top:15817;width:2;height:363" coordorigin="11574,15817" coordsize="0,363" path="m11574,16180l11574,15817e" filled="f" stroked="t" strokeweight=".474641pt" strokecolor="#7C7C7C">
                <v:path arrowok="t"/>
              </v:shape>
            </v:group>
            <v:group style="position:absolute;left:9148;top:13520;width:2;height:377" coordorigin="9148,13520" coordsize="2,377">
              <v:shape style="position:absolute;left:9148;top:13520;width:2;height:377" coordorigin="9148,13520" coordsize="0,377" path="m9148,13897l9148,13520e" filled="f" stroked="t" strokeweight="1.745pt" strokecolor="#D4D6D6">
                <v:path arrowok="t"/>
              </v:shape>
            </v:group>
            <v:group style="position:absolute;left:10253;top:13520;width:2;height:377" coordorigin="10253,13520" coordsize="2,377">
              <v:shape style="position:absolute;left:10253;top:13520;width:2;height:377" coordorigin="10253,13520" coordsize="0,377" path="m10253,13897l10253,13520e" filled="f" stroked="t" strokeweight="1.185pt" strokecolor="#D4D6D6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2"/>
          <w:szCs w:val="22"/>
          <w:color w:val="4F4F4F"/>
          <w:spacing w:val="-3"/>
          <w:w w:val="88"/>
          <w:position w:val="-6"/>
        </w:rPr>
        <w:t>i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88"/>
          <w:position w:val="-6"/>
        </w:rPr>
        <w:t>tfaiy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88"/>
          <w:position w:val="-6"/>
        </w:rPr>
        <w:t>e</w:t>
      </w:r>
      <w:r>
        <w:rPr>
          <w:rFonts w:ascii="Arial" w:hAnsi="Arial" w:cs="Arial" w:eastAsia="Arial"/>
          <w:sz w:val="22"/>
          <w:szCs w:val="22"/>
          <w:color w:val="313131"/>
          <w:spacing w:val="-10"/>
          <w:w w:val="88"/>
          <w:position w:val="-6"/>
        </w:rPr>
        <w:t> 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75"/>
          <w:position w:val="-6"/>
        </w:rPr>
        <w:t>Kuze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75"/>
          <w:position w:val="-6"/>
        </w:rPr>
        <w:t>y</w:t>
      </w:r>
      <w:r>
        <w:rPr>
          <w:rFonts w:ascii="Arial" w:hAnsi="Arial" w:cs="Arial" w:eastAsia="Arial"/>
          <w:sz w:val="22"/>
          <w:szCs w:val="22"/>
          <w:color w:val="313131"/>
          <w:spacing w:val="45"/>
          <w:w w:val="75"/>
          <w:position w:val="-6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75"/>
          <w:b/>
          <w:bCs/>
          <w:position w:val="-6"/>
        </w:rPr>
        <w:t>Bölg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75"/>
          <w:b/>
          <w:bCs/>
          <w:position w:val="-6"/>
        </w:rPr>
        <w:t>e</w:t>
      </w:r>
      <w:r>
        <w:rPr>
          <w:rFonts w:ascii="Arial" w:hAnsi="Arial" w:cs="Arial" w:eastAsia="Arial"/>
          <w:sz w:val="23"/>
          <w:szCs w:val="23"/>
          <w:color w:val="313131"/>
          <w:spacing w:val="-6"/>
          <w:w w:val="75"/>
          <w:b/>
          <w:bCs/>
          <w:position w:val="-6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75"/>
          <w:b/>
          <w:bCs/>
          <w:position w:val="-6"/>
        </w:rPr>
        <w:t>Amiri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100"/>
          <w:b/>
          <w:bCs/>
          <w:position w:val="-6"/>
        </w:rPr>
        <w:tab/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100"/>
          <w:b/>
          <w:bCs/>
          <w:position w:val="-6"/>
        </w:rPr>
      </w:r>
      <w:r>
        <w:rPr>
          <w:rFonts w:ascii="Times New Roman" w:hAnsi="Times New Roman" w:cs="Times New Roman" w:eastAsia="Times New Roman"/>
          <w:sz w:val="23"/>
          <w:szCs w:val="23"/>
          <w:color w:val="1F2DAC"/>
          <w:spacing w:val="0"/>
          <w:w w:val="229"/>
          <w:position w:val="4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1F2DAC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1F2DAC"/>
          <w:spacing w:val="0"/>
          <w:w w:val="100"/>
          <w:position w:val="4"/>
        </w:rPr>
      </w:r>
      <w:r>
        <w:rPr>
          <w:rFonts w:ascii="Courier New" w:hAnsi="Courier New" w:cs="Courier New" w:eastAsia="Courier New"/>
          <w:sz w:val="25"/>
          <w:szCs w:val="25"/>
          <w:color w:val="38429C"/>
          <w:spacing w:val="0"/>
          <w:w w:val="371"/>
          <w:b/>
          <w:bCs/>
          <w:position w:val="8"/>
        </w:rPr>
        <w:t>1</w:t>
      </w:r>
      <w:r>
        <w:rPr>
          <w:rFonts w:ascii="Courier New" w:hAnsi="Courier New" w:cs="Courier New" w:eastAsia="Courier New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5039" w:right="459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Tanj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ALTAY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5043" w:right="571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00" w:right="240"/>
        </w:sectPr>
      </w:pPr>
      <w:rPr/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706" w:right="4279" w:firstLine="-1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200001pt;margin-top:22.292885pt;width:23.791251pt;height:7pt;mso-position-horizontal-relative:page;mso-position-vertical-relative:paragraph;z-index:-15380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262626"/>
                      <w:spacing w:val="0"/>
                      <w:w w:val="124"/>
                    </w:rPr>
                    <w:t>IZMIR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1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2" w:lineRule="exact"/>
        <w:ind w:left="610" w:right="-20"/>
        <w:jc w:val="left"/>
        <w:tabs>
          <w:tab w:pos="318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200001pt;margin-top:-38.668739pt;width:482.220009pt;height:77.557304pt;mso-position-horizontal-relative:page;mso-position-vertical-relative:paragraph;z-index:-15381" type="#_x0000_t202" filled="f" stroked="f">
            <v:textbox inset="0,0,0,0">
              <w:txbxContent>
                <w:p>
                  <w:pPr>
                    <w:spacing w:before="0" w:after="0" w:line="1551" w:lineRule="exact"/>
                    <w:ind w:right="-273"/>
                    <w:jc w:val="left"/>
                    <w:tabs>
                      <w:tab w:pos="8680" w:val="left"/>
                    </w:tabs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262626"/>
                      <w:w w:val="216"/>
                      <w:i/>
                      <w:position w:val="53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262626"/>
                      <w:w w:val="100"/>
                      <w:i/>
                      <w:position w:val="53"/>
                    </w:rPr>
                    <w:tab/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262626"/>
                      <w:w w:val="100"/>
                      <w:i/>
                      <w:position w:val="5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363636"/>
                      <w:w w:val="264"/>
                      <w:position w:val="-3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363636"/>
                      <w:spacing w:val="-104"/>
                      <w:w w:val="100"/>
                      <w:position w:val="-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B8B8B8"/>
                      <w:spacing w:val="0"/>
                      <w:w w:val="5"/>
                      <w:position w:val="-3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position w:val="-2"/>
        </w:rPr>
        <w:t>BÜYÜKSEHIR</w:t>
      </w:r>
      <w:r>
        <w:rPr>
          <w:rFonts w:ascii="Arial" w:hAnsi="Arial" w:cs="Arial" w:eastAsia="Arial"/>
          <w:sz w:val="15"/>
          <w:szCs w:val="15"/>
          <w:color w:val="262626"/>
          <w:spacing w:val="7"/>
          <w:w w:val="100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7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7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7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1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  <w:position w:val="-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  <w:position w:val="-1"/>
        </w:rPr>
        <w:t>Müdü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15"/>
          <w:position w:val="-1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262626"/>
          <w:spacing w:val="-15"/>
          <w:w w:val="51"/>
          <w:position w:val="0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44446E"/>
          <w:spacing w:val="-19"/>
          <w:w w:val="151"/>
          <w:position w:val="0"/>
        </w:rPr>
        <w:t>: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68"/>
          <w:position w:val="0"/>
        </w:rPr>
        <w:t>ığü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658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62626"/>
          <w:spacing w:val="0"/>
          <w:w w:val="115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62626"/>
          <w:spacing w:val="-37"/>
          <w:w w:val="115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15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6" w:right="-20"/>
        <w:jc w:val="left"/>
        <w:tabs>
          <w:tab w:pos="1500" w:val="left"/>
          <w:tab w:pos="3060" w:val="left"/>
          <w:tab w:pos="546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1"/>
          <w:position w:val="2"/>
        </w:rPr>
        <w:t>K&gt;la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1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8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06.03.2017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lşildirim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6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19:44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rreı: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  <w:position w:val="0"/>
        </w:rPr>
        <w:t>110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6" w:lineRule="auto"/>
        <w:ind w:left="145" w:right="2808" w:firstLine="-5"/>
        <w:jc w:val="left"/>
        <w:tabs>
          <w:tab w:pos="1520" w:val="left"/>
          <w:tab w:pos="3060" w:val="left"/>
          <w:tab w:pos="4420" w:val="left"/>
          <w:tab w:pos="5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06.03.2017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2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4"/>
          <w:position w:val="1"/>
        </w:rPr>
        <w:t>KayıtNo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2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5"/>
          <w:w w:val="12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530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Haka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0"/>
        </w:rPr>
        <w:t>ALTUNBAY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8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Yelki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kültü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parkı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Güzelbahçe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i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262626"/>
          <w:spacing w:val="19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45" w:right="-20"/>
        <w:jc w:val="left"/>
        <w:tabs>
          <w:tab w:pos="15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Dogru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8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Yelki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kültü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arkı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Güz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ahçe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262626"/>
          <w:spacing w:val="22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-6"/>
          <w:w w:val="184"/>
        </w:rPr>
        <w:t>İ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9"/>
        </w:rPr>
        <w:t>ZMİR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40" w:right="-20"/>
        <w:jc w:val="left"/>
        <w:tabs>
          <w:tab w:pos="1520" w:val="left"/>
          <w:tab w:pos="4200" w:val="left"/>
          <w:tab w:pos="8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SINIFI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0"/>
        </w:rPr>
        <w:t>:Sigara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9" w:after="0" w:line="102" w:lineRule="auto"/>
        <w:ind w:left="3553" w:right="3042" w:firstLine="-3408"/>
        <w:jc w:val="left"/>
        <w:tabs>
          <w:tab w:pos="3540" w:val="left"/>
          <w:tab w:pos="6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9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9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8"/>
          <w:position w:val="-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8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  <w:position w:val="0"/>
        </w:rPr>
        <w:t>Betooarmi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4"/>
          <w:position w:val="0"/>
        </w:rPr>
        <w:t>Kagi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5"/>
          <w:w w:val="95"/>
          <w:position w:val="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161616"/>
          <w:spacing w:val="0"/>
          <w:w w:val="29"/>
          <w:position w:val="0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16161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61616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2"/>
          <w:position w:val="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2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2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  <w:position w:val="0"/>
        </w:rPr>
        <w:t> </w:t>
      </w:r>
      <w:r>
        <w:rPr>
          <w:rFonts w:ascii="Arial" w:hAnsi="Arial" w:cs="Arial" w:eastAsia="Arial"/>
          <w:sz w:val="35"/>
          <w:szCs w:val="35"/>
          <w:color w:val="363636"/>
          <w:spacing w:val="0"/>
          <w:w w:val="94"/>
          <w:position w:val="0"/>
        </w:rPr>
        <w:t>l</w:t>
      </w:r>
      <w:r>
        <w:rPr>
          <w:rFonts w:ascii="Arial" w:hAnsi="Arial" w:cs="Arial" w:eastAsia="Arial"/>
          <w:sz w:val="35"/>
          <w:szCs w:val="35"/>
          <w:color w:val="363636"/>
          <w:spacing w:val="-5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6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606266"/>
          <w:spacing w:val="0"/>
          <w:w w:val="46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68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</w:rPr>
        <w:t>19:50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3" w:after="0" w:line="240" w:lineRule="auto"/>
        <w:ind w:left="116" w:right="-20"/>
        <w:jc w:val="left"/>
        <w:tabs>
          <w:tab w:pos="2160" w:val="left"/>
          <w:tab w:pos="5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!Yana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4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5" w:after="0" w:line="240" w:lineRule="auto"/>
        <w:ind w:left="20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</w:rPr>
        <w:t>İtfa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:Haka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ALTUNBAY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055" w:right="-20"/>
        <w:jc w:val="left"/>
        <w:tabs>
          <w:tab w:pos="466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1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1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2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1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6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19:45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0"/>
        </w:rPr>
        <w:t>19:48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35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LR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  <w:position w:val="0"/>
        </w:rPr>
        <w:t>839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150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601" w:right="449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3" w:lineRule="auto"/>
        <w:ind w:left="2065" w:right="4135" w:firstLine="2573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135" w:right="-20"/>
        <w:jc w:val="left"/>
        <w:tabs>
          <w:tab w:pos="2040" w:val="left"/>
          <w:tab w:pos="460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4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514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14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1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2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Dönüs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20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0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7" w:lineRule="auto"/>
        <w:ind w:left="150" w:right="56" w:firstLine="-14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motorsikleti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4594" w:right="388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98" w:lineRule="exact"/>
        <w:ind w:left="135" w:right="-20"/>
        <w:jc w:val="left"/>
        <w:tabs>
          <w:tab w:pos="2180" w:val="left"/>
          <w:tab w:pos="4620" w:val="left"/>
          <w:tab w:pos="6520" w:val="left"/>
          <w:tab w:pos="8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44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9"/>
          <w:position w:val="-4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36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-4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4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7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3" w:lineRule="exact"/>
        <w:ind w:left="4628" w:right="-20"/>
        <w:jc w:val="left"/>
        <w:tabs>
          <w:tab w:pos="6520" w:val="left"/>
          <w:tab w:pos="81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0.5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20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yanmıştır.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53" w:lineRule="auto"/>
        <w:ind w:left="154" w:right="6617" w:firstLine="-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lfalımini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Zarar-Ziya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3.000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194" w:lineRule="exact"/>
        <w:ind w:left="20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görülüp,yapıla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-2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2" w:lineRule="exact"/>
        <w:ind w:left="135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262626"/>
          <w:w w:val="58"/>
          <w:position w:val="1"/>
        </w:rPr>
        <w:t>l</w:t>
      </w:r>
      <w:r>
        <w:rPr>
          <w:rFonts w:ascii="Arial" w:hAnsi="Arial" w:cs="Arial" w:eastAsia="Arial"/>
          <w:sz w:val="30"/>
          <w:szCs w:val="30"/>
          <w:color w:val="262626"/>
          <w:spacing w:val="1"/>
          <w:w w:val="58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edeni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  <w:position w:val="1"/>
        </w:rPr>
        <w:t>sorusturmada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veye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izmariti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atması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1"/>
        </w:rPr>
        <w:t>motorsikle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20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deposunda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sıza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benzini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tutuşturarak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alması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kaanatine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58" w:lineRule="auto"/>
        <w:ind w:left="154" w:right="3641" w:firstLine="-19"/>
        <w:jc w:val="left"/>
        <w:tabs>
          <w:tab w:pos="2060" w:val="left"/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ISigortalı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30" w:lineRule="exact"/>
        <w:ind w:left="135" w:right="9662" w:firstLine="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1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5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iı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Edildigi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320" w:bottom="280" w:left="220" w:right="340"/>
        </w:sectPr>
      </w:pPr>
      <w:rPr/>
    </w:p>
    <w:p>
      <w:pPr>
        <w:spacing w:before="0" w:after="0" w:line="269" w:lineRule="exact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.760pt;margin-top:7.737936pt;width:6.75792pt;height:9pt;mso-position-horizontal-relative:page;mso-position-vertical-relative:paragraph;z-index:-15379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4B4B4B"/>
                      <w:spacing w:val="0"/>
                      <w:w w:val="104"/>
                      <w:i/>
                    </w:rPr>
                    <w:t>r-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3"/>
          <w:szCs w:val="33"/>
          <w:color w:val="363636"/>
          <w:spacing w:val="-30"/>
          <w:w w:val="110"/>
          <w:position w:val="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A7A7AA"/>
          <w:spacing w:val="-4"/>
          <w:w w:val="60"/>
          <w:position w:val="2"/>
        </w:rPr>
        <w:t>-</w:t>
      </w:r>
      <w:r>
        <w:rPr>
          <w:rFonts w:ascii="Arial" w:hAnsi="Arial" w:cs="Arial" w:eastAsia="Arial"/>
          <w:sz w:val="33"/>
          <w:szCs w:val="33"/>
          <w:color w:val="363636"/>
          <w:spacing w:val="0"/>
          <w:w w:val="110"/>
          <w:position w:val="2"/>
        </w:rPr>
        <w:t>:</w:t>
      </w:r>
      <w:r>
        <w:rPr>
          <w:rFonts w:ascii="Arial" w:hAnsi="Arial" w:cs="Arial" w:eastAsia="Arial"/>
          <w:sz w:val="33"/>
          <w:szCs w:val="33"/>
          <w:color w:val="363636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33"/>
          <w:szCs w:val="33"/>
          <w:color w:val="363636"/>
          <w:spacing w:val="-9"/>
          <w:w w:val="100"/>
          <w:position w:val="2"/>
        </w:rPr>
        <w:t> </w:t>
      </w:r>
      <w:r>
        <w:rPr>
          <w:rFonts w:ascii="Arial" w:hAnsi="Arial" w:cs="Arial" w:eastAsia="Arial"/>
          <w:sz w:val="33"/>
          <w:szCs w:val="33"/>
          <w:color w:val="606266"/>
          <w:spacing w:val="-18"/>
          <w:w w:val="44"/>
          <w:position w:val="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2"/>
        </w:rPr>
        <w:t>,n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14" w:lineRule="exact"/>
        <w:ind w:left="246" w:right="-68"/>
        <w:jc w:val="left"/>
        <w:tabs>
          <w:tab w:pos="1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right="-69"/>
        <w:jc w:val="left"/>
        <w:tabs>
          <w:tab w:pos="5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06.03.2017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1"/>
        </w:rPr>
        <w:t>20:15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GjDE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EKİP:Güzelbahce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340"/>
          <w:cols w:num="3" w:equalWidth="0">
            <w:col w:w="1948" w:space="126"/>
            <w:col w:w="6027" w:space="472"/>
            <w:col w:w="2787"/>
          </w:cols>
        </w:sectPr>
      </w:pPr>
      <w:rPr/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340"/>
        </w:sectPr>
      </w:pPr>
      <w:rPr/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right="-73"/>
        <w:jc w:val="left"/>
        <w:tabs>
          <w:tab w:pos="3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right="28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left="89" w:right="1476"/>
        <w:jc w:val="center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6"/>
          <w:szCs w:val="26"/>
          <w:color w:val="262626"/>
          <w:spacing w:val="0"/>
          <w:w w:val="67"/>
          <w:i/>
        </w:rPr>
        <w:t>1</w:t>
      </w:r>
      <w:r>
        <w:rPr>
          <w:rFonts w:ascii="Arial" w:hAnsi="Arial" w:cs="Arial" w:eastAsia="Arial"/>
          <w:sz w:val="26"/>
          <w:szCs w:val="26"/>
          <w:color w:val="262626"/>
          <w:spacing w:val="21"/>
          <w:w w:val="67"/>
          <w:i/>
        </w:rPr>
        <w:t> </w:t>
      </w:r>
      <w:r>
        <w:rPr>
          <w:rFonts w:ascii="Arial" w:hAnsi="Arial" w:cs="Arial" w:eastAsia="Arial"/>
          <w:sz w:val="26"/>
          <w:szCs w:val="26"/>
          <w:color w:val="262626"/>
          <w:spacing w:val="0"/>
          <w:w w:val="44"/>
          <w:i/>
        </w:rPr>
        <w:t>D</w:t>
      </w:r>
      <w:r>
        <w:rPr>
          <w:rFonts w:ascii="Arial" w:hAnsi="Arial" w:cs="Arial" w:eastAsia="Arial"/>
          <w:sz w:val="26"/>
          <w:szCs w:val="26"/>
          <w:color w:val="262626"/>
          <w:spacing w:val="0"/>
          <w:w w:val="44"/>
          <w:i/>
        </w:rPr>
        <w:t>  </w:t>
      </w:r>
      <w:r>
        <w:rPr>
          <w:rFonts w:ascii="Arial" w:hAnsi="Arial" w:cs="Arial" w:eastAsia="Arial"/>
          <w:sz w:val="26"/>
          <w:szCs w:val="26"/>
          <w:color w:val="262626"/>
          <w:spacing w:val="10"/>
          <w:w w:val="44"/>
          <w:i/>
        </w:rPr>
        <w:t> </w:t>
      </w:r>
      <w:r>
        <w:rPr>
          <w:rFonts w:ascii="Arial" w:hAnsi="Arial" w:cs="Arial" w:eastAsia="Arial"/>
          <w:sz w:val="27"/>
          <w:szCs w:val="27"/>
          <w:color w:val="262626"/>
          <w:spacing w:val="0"/>
          <w:w w:val="60"/>
        </w:rPr>
        <w:t>Mar</w:t>
      </w:r>
      <w:r>
        <w:rPr>
          <w:rFonts w:ascii="Arial" w:hAnsi="Arial" w:cs="Arial" w:eastAsia="Arial"/>
          <w:sz w:val="27"/>
          <w:szCs w:val="27"/>
          <w:color w:val="262626"/>
          <w:spacing w:val="0"/>
          <w:w w:val="60"/>
        </w:rPr>
        <w:t>t</w:t>
      </w:r>
      <w:r>
        <w:rPr>
          <w:rFonts w:ascii="Arial" w:hAnsi="Arial" w:cs="Arial" w:eastAsia="Arial"/>
          <w:sz w:val="27"/>
          <w:szCs w:val="27"/>
          <w:color w:val="262626"/>
          <w:spacing w:val="0"/>
          <w:w w:val="60"/>
        </w:rPr>
        <w:t> </w:t>
      </w:r>
      <w:r>
        <w:rPr>
          <w:rFonts w:ascii="Arial" w:hAnsi="Arial" w:cs="Arial" w:eastAsia="Arial"/>
          <w:sz w:val="27"/>
          <w:szCs w:val="27"/>
          <w:color w:val="262626"/>
          <w:spacing w:val="9"/>
          <w:w w:val="60"/>
        </w:rPr>
        <w:t> </w:t>
      </w:r>
      <w:r>
        <w:rPr>
          <w:rFonts w:ascii="Arial" w:hAnsi="Arial" w:cs="Arial" w:eastAsia="Arial"/>
          <w:sz w:val="27"/>
          <w:szCs w:val="27"/>
          <w:color w:val="262626"/>
          <w:spacing w:val="0"/>
          <w:w w:val="60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52" w:after="0" w:line="240" w:lineRule="auto"/>
        <w:ind w:left="306" w:right="1642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48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96"/>
          <w:i/>
        </w:rPr>
        <w:t>12017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14" w:lineRule="exact"/>
        <w:ind w:left="-34" w:right="120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59.260132pt;margin-top:7.40284pt;width:.1pt;height:41.058840pt;mso-position-horizontal-relative:page;mso-position-vertical-relative:paragraph;z-index:-15387" coordorigin="9185,148" coordsize="2,821">
            <v:shape style="position:absolute;left:9185;top:148;width:2;height:821" coordorigin="9185,148" coordsize="0,821" path="m9185,969l9185,148e" filled="f" stroked="t" strokeweight="2.311250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20" w:right="340"/>
          <w:cols w:num="3" w:equalWidth="0">
            <w:col w:w="841" w:space="1382"/>
            <w:col w:w="4673" w:space="1644"/>
            <w:col w:w="2820"/>
          </w:cols>
        </w:sectPr>
      </w:pPr>
      <w:rPr/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1" w:lineRule="exact"/>
        <w:ind w:left="2665" w:right="-74"/>
        <w:jc w:val="left"/>
        <w:tabs>
          <w:tab w:pos="4180" w:val="left"/>
          <w:tab w:pos="54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2"/>
        </w:rPr>
        <w:t>İTFAİ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606266"/>
          <w:spacing w:val="12"/>
          <w:w w:val="92"/>
          <w:position w:val="-2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10"/>
          <w:w w:val="75"/>
          <w:position w:val="-2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606266"/>
          <w:spacing w:val="0"/>
          <w:w w:val="85"/>
          <w:position w:val="-2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606266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79"/>
          <w:position w:val="-2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2"/>
        </w:rPr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26"/>
          <w:position w:val="1"/>
        </w:rPr>
        <w:t>H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87" w:lineRule="exact"/>
        <w:ind w:left="394" w:right="-9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1"/>
          <w:szCs w:val="61"/>
          <w:color w:val="B8B8B8"/>
          <w:spacing w:val="-51"/>
          <w:w w:val="54"/>
          <w:position w:val="-2"/>
        </w:rPr>
        <w:t>,</w:t>
      </w:r>
      <w:r>
        <w:rPr>
          <w:rFonts w:ascii="Times New Roman" w:hAnsi="Times New Roman" w:cs="Times New Roman" w:eastAsia="Times New Roman"/>
          <w:sz w:val="61"/>
          <w:szCs w:val="61"/>
          <w:color w:val="B8B8B8"/>
          <w:spacing w:val="-41"/>
          <w:w w:val="29"/>
          <w:position w:val="-2"/>
        </w:rPr>
        <w:t>.</w:t>
      </w:r>
      <w:r>
        <w:rPr>
          <w:rFonts w:ascii="Arial" w:hAnsi="Arial" w:cs="Arial" w:eastAsia="Arial"/>
          <w:sz w:val="9"/>
          <w:szCs w:val="9"/>
          <w:color w:val="919191"/>
          <w:spacing w:val="-7"/>
          <w:w w:val="176"/>
          <w:position w:val="-7"/>
        </w:rPr>
        <w:t>-</w:t>
      </w:r>
      <w:r>
        <w:rPr>
          <w:rFonts w:ascii="Times New Roman" w:hAnsi="Times New Roman" w:cs="Times New Roman" w:eastAsia="Times New Roman"/>
          <w:sz w:val="61"/>
          <w:szCs w:val="61"/>
          <w:color w:val="777777"/>
          <w:spacing w:val="-144"/>
          <w:w w:val="79"/>
          <w:position w:val="-2"/>
        </w:rPr>
        <w:t>ı</w:t>
      </w:r>
      <w:r>
        <w:rPr>
          <w:rFonts w:ascii="Arial" w:hAnsi="Arial" w:cs="Arial" w:eastAsia="Arial"/>
          <w:sz w:val="9"/>
          <w:szCs w:val="9"/>
          <w:color w:val="777777"/>
          <w:spacing w:val="0"/>
          <w:w w:val="91"/>
          <w:position w:val="-7"/>
        </w:rPr>
        <w:t>!0</w:t>
      </w:r>
      <w:r>
        <w:rPr>
          <w:rFonts w:ascii="Arial" w:hAnsi="Arial" w:cs="Arial" w:eastAsia="Arial"/>
          <w:sz w:val="9"/>
          <w:szCs w:val="9"/>
          <w:color w:val="777777"/>
          <w:spacing w:val="0"/>
          <w:w w:val="100"/>
          <w:position w:val="-7"/>
        </w:rPr>
        <w:t> </w:t>
      </w:r>
      <w:r>
        <w:rPr>
          <w:rFonts w:ascii="Arial" w:hAnsi="Arial" w:cs="Arial" w:eastAsia="Arial"/>
          <w:sz w:val="9"/>
          <w:szCs w:val="9"/>
          <w:color w:val="777777"/>
          <w:spacing w:val="-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61"/>
          <w:szCs w:val="61"/>
          <w:color w:val="777777"/>
          <w:spacing w:val="-12"/>
          <w:w w:val="80"/>
          <w:position w:val="-2"/>
        </w:rPr>
        <w:t>.</w:t>
      </w:r>
      <w:r>
        <w:rPr>
          <w:rFonts w:ascii="Times New Roman" w:hAnsi="Times New Roman" w:cs="Times New Roman" w:eastAsia="Times New Roman"/>
          <w:sz w:val="61"/>
          <w:szCs w:val="61"/>
          <w:color w:val="777777"/>
          <w:spacing w:val="-36"/>
          <w:w w:val="79"/>
          <w:position w:val="-2"/>
        </w:rPr>
        <w:t>c</w:t>
      </w:r>
      <w:r>
        <w:rPr>
          <w:rFonts w:ascii="Times New Roman" w:hAnsi="Times New Roman" w:cs="Times New Roman" w:eastAsia="Times New Roman"/>
          <w:sz w:val="61"/>
          <w:szCs w:val="61"/>
          <w:color w:val="919191"/>
          <w:spacing w:val="-34"/>
          <w:w w:val="31"/>
          <w:position w:val="-2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228"/>
          <w:i/>
          <w:position w:val="-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10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1.839996pt;margin-top:-18.552177pt;width:17.413951pt;height:25.5pt;mso-position-horizontal-relative:page;mso-position-vertical-relative:paragraph;z-index:-15378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rPr>
                      <w:rFonts w:ascii="Times New Roman" w:hAnsi="Times New Roman" w:cs="Times New Roman" w:eastAsia="Times New Roman"/>
                      <w:sz w:val="51"/>
                      <w:szCs w:val="5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606266"/>
                    </w:rPr>
                    <w:t>.-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919191"/>
                      <w:w w:val="30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919191"/>
          <w:spacing w:val="0"/>
          <w:w w:val="141"/>
          <w:i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919191"/>
          <w:spacing w:val="-17"/>
          <w:w w:val="141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0"/>
          <w:w w:val="75"/>
        </w:rPr>
        <w:t>.;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-7"/>
          <w:w w:val="75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3436A1"/>
          <w:spacing w:val="4"/>
          <w:w w:val="215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0"/>
          <w:w w:val="65"/>
        </w:rPr>
        <w:t>,ıı;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14" w:lineRule="exact"/>
        <w:ind w:right="-64"/>
        <w:jc w:val="left"/>
        <w:tabs>
          <w:tab w:pos="620" w:val="left"/>
          <w:tab w:pos="11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-23"/>
          <w:w w:val="208"/>
          <w:i/>
          <w:position w:val="-3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208"/>
          <w:i/>
          <w:position w:val="-3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-83"/>
          <w:w w:val="208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color w:val="777777"/>
          <w:spacing w:val="0"/>
          <w:w w:val="88"/>
          <w:i/>
          <w:position w:val="-3"/>
        </w:rPr>
        <w:t>.J</w:t>
      </w:r>
      <w:r>
        <w:rPr>
          <w:rFonts w:ascii="Times New Roman" w:hAnsi="Times New Roman" w:cs="Times New Roman" w:eastAsia="Times New Roman"/>
          <w:sz w:val="16"/>
          <w:szCs w:val="16"/>
          <w:color w:val="777777"/>
          <w:spacing w:val="-26"/>
          <w:w w:val="88"/>
          <w:i/>
          <w:position w:val="-3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88"/>
          <w:i/>
          <w:position w:val="-3"/>
        </w:rPr>
        <w:t>'....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-34"/>
          <w:w w:val="88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color w:val="606266"/>
          <w:spacing w:val="0"/>
          <w:w w:val="139"/>
          <w:position w:val="-3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698" w:lineRule="exact"/>
        <w:ind w:left="-66" w:right="113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1"/>
          <w:szCs w:val="61"/>
          <w:color w:val="777777"/>
          <w:spacing w:val="-17"/>
          <w:w w:val="36"/>
          <w:position w:val="-1"/>
        </w:rPr>
        <w:t>.</w:t>
      </w:r>
      <w:r>
        <w:rPr>
          <w:rFonts w:ascii="Times New Roman" w:hAnsi="Times New Roman" w:cs="Times New Roman" w:eastAsia="Times New Roman"/>
          <w:sz w:val="61"/>
          <w:szCs w:val="61"/>
          <w:color w:val="919191"/>
          <w:spacing w:val="0"/>
          <w:w w:val="36"/>
          <w:position w:val="-1"/>
        </w:rPr>
        <w:t>.</w:t>
      </w:r>
      <w:r>
        <w:rPr>
          <w:rFonts w:ascii="Times New Roman" w:hAnsi="Times New Roman" w:cs="Times New Roman" w:eastAsia="Times New Roman"/>
          <w:sz w:val="61"/>
          <w:szCs w:val="61"/>
          <w:color w:val="919191"/>
          <w:spacing w:val="-9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7A7AA"/>
          <w:spacing w:val="-11"/>
          <w:w w:val="49"/>
          <w:position w:val="-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919191"/>
          <w:spacing w:val="0"/>
          <w:w w:val="122"/>
          <w:position w:val="-6"/>
        </w:rPr>
        <w:t>"'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148" w:right="115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510.152252pt;margin-top:-13.45337pt;width:.1pt;height:12.115723pt;mso-position-horizontal-relative:page;mso-position-vertical-relative:paragraph;z-index:-15386" coordorigin="10203,-269" coordsize="2,242">
            <v:shape style="position:absolute;left:10203;top:-269;width:2;height:242" coordorigin="10203,-269" coordsize="0,242" path="m10203,-27l10203,-269e" filled="f" stroked="t" strokeweight="1.202500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919191"/>
          <w:w w:val="64"/>
          <w:i/>
          <w:position w:val="-1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919191"/>
          <w:spacing w:val="-29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266"/>
          <w:spacing w:val="0"/>
          <w:w w:val="54"/>
          <w:i/>
          <w:position w:val="-1"/>
        </w:rPr>
        <w:t>}-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23" w:lineRule="exact"/>
        <w:ind w:left="229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v:group style="position:absolute;margin-left:519.003784pt;margin-top:3.797193pt;width:.1pt;height:20.192872pt;mso-position-horizontal-relative:page;mso-position-vertical-relative:paragraph;z-index:-15385" coordorigin="10380,76" coordsize="2,404">
            <v:shape style="position:absolute;left:10380;top:76;width:2;height:404" coordorigin="10380,76" coordsize="0,404" path="m10380,480l10380,76e" filled="f" stroked="t" strokeweight="3.4375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7"/>
          <w:szCs w:val="17"/>
          <w:color w:val="606266"/>
          <w:spacing w:val="0"/>
          <w:w w:val="72"/>
          <w:i/>
          <w:position w:val="-3"/>
        </w:rPr>
        <w:t>&lt;ti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340"/>
          <w:cols w:num="3" w:equalWidth="0">
            <w:col w:w="5579" w:space="2956"/>
            <w:col w:w="1198" w:space="99"/>
            <w:col w:w="1528"/>
          </w:cols>
        </w:sectPr>
      </w:pPr>
      <w:rPr/>
    </w:p>
    <w:p>
      <w:pPr>
        <w:spacing w:before="0" w:after="0" w:line="332" w:lineRule="exact"/>
        <w:ind w:left="2410" w:right="-20"/>
        <w:jc w:val="left"/>
        <w:tabs>
          <w:tab w:pos="5760" w:val="left"/>
          <w:tab w:pos="830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0.559998pt;margin-top:3.438762pt;width:33.750002pt;height:45pt;mso-position-horizontal-relative:page;mso-position-vertical-relative:paragraph;z-index:-15377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Times New Roman" w:hAnsi="Times New Roman" w:cs="Times New Roman" w:eastAsia="Times New Roman"/>
                      <w:sz w:val="90"/>
                      <w:szCs w:val="9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525990"/>
                      <w:spacing w:val="0"/>
                      <w:w w:val="75"/>
                    </w:rPr>
                    <w:t>71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26"/>
          <w:position w:val="5"/>
        </w:rPr>
        <w:t>1.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6"/>
          <w:w w:val="126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  <w:position w:val="5"/>
        </w:rPr>
        <w:t>POS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8"/>
          <w:w w:val="94"/>
          <w:position w:val="5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777777"/>
          <w:spacing w:val="0"/>
          <w:w w:val="94"/>
          <w:position w:val="5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777777"/>
          <w:spacing w:val="19"/>
          <w:w w:val="94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  <w:position w:val="5"/>
        </w:rPr>
        <w:t>GRUPLAR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8"/>
          <w:w w:val="94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5"/>
        </w:rPr>
        <w:t>AMİRİ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4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5"/>
          <w:position w:val="10"/>
        </w:rPr>
        <w:t>ltfaiyE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"/>
          <w:w w:val="95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30"/>
          <w:szCs w:val="30"/>
          <w:color w:val="777777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62626"/>
          <w:spacing w:val="1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777777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30"/>
          <w:szCs w:val="30"/>
          <w:color w:val="777777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0"/>
          <w:w w:val="600"/>
          <w:position w:val="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-266"/>
          <w:w w:val="600"/>
          <w:position w:val="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B8B8B8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B8B8B8"/>
          <w:spacing w:val="5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919191"/>
          <w:spacing w:val="0"/>
          <w:w w:val="194"/>
          <w:position w:val="0"/>
        </w:rPr>
        <w:t>'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2458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0.640015pt;margin-top:9.180532pt;width:13.801705pt;height:15.688966pt;mso-position-horizontal-relative:page;mso-position-vertical-relative:paragraph;z-index:-15391" type="#_x0000_t202" filled="f" stroked="f">
            <v:textbox inset="0,0,0,0">
              <w:txbxContent>
                <w:p>
                  <w:pPr>
                    <w:spacing w:before="13" w:after="0" w:line="240" w:lineRule="auto"/>
                    <w:ind w:right="-20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B8B8B8"/>
                      <w:spacing w:val="-21"/>
                      <w:w w:val="151"/>
                    </w:rPr>
                    <w:t>: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777777"/>
                      <w:spacing w:val="-8"/>
                      <w:w w:val="72"/>
                    </w:rPr>
                    <w:t>V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B8B8B8"/>
                      <w:spacing w:val="0"/>
                      <w:w w:val="75"/>
                    </w:rPr>
                    <w:t>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502.473511pt;margin-top:6.809692pt;width:15.761381pt;height:20.325673pt;mso-position-horizontal-relative:page;mso-position-vertical-relative:paragraph;z-index:-15389" coordorigin="10049,136" coordsize="315,407">
            <v:group style="position:absolute;left:10070;top:327;width:2;height:211" coordorigin="10070,327" coordsize="2,211">
              <v:shape style="position:absolute;left:10070;top:327;width:2;height:211" coordorigin="10070,327" coordsize="0,211" path="m10070,538l10070,327e" filled="f" stroked="t" strokeweight=".48pt" strokecolor="#606060">
                <v:path arrowok="t"/>
              </v:shape>
            </v:group>
            <v:group style="position:absolute;left:10324;top:177;width:2;height:259" coordorigin="10324,177" coordsize="2,259">
              <v:shape style="position:absolute;left:10324;top:177;width:2;height:259" coordorigin="10324,177" coordsize="0,259" path="m10324,436l10324,177e" filled="f" stroked="t" strokeweight="4.09988pt" strokecolor="#EDEDED">
                <v:path arrowok="t"/>
              </v:shape>
            </v:group>
            <v:group style="position:absolute;left:10049;top:184;width:239;height:314" coordorigin="10049,184" coordsize="239,314">
              <v:shape style="position:absolute;left:10049;top:184;width:239;height:314" coordorigin="10049,184" coordsize="239,314" path="m10049,184l10289,184,10289,497,10049,497,10049,184e" filled="t" fillcolor="#EDEDED" stroked="f">
                <v:path arrowok="t"/>
                <v:fill/>
              </v:shape>
            </v:group>
            <v:group style="position:absolute;left:10300;top:204;width:2;height:283" coordorigin="10300,204" coordsize="2,283">
              <v:shape style="position:absolute;left:10300;top:204;width:2;height:283" coordorigin="10300,204" coordsize="0,283" path="m10300,204l10300,487,10300,204x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522.375488pt;margin-top:8.859632pt;width:.1pt;height:12.96045pt;mso-position-horizontal-relative:page;mso-position-vertical-relative:paragraph;z-index:-15384" coordorigin="10448,177" coordsize="2,259">
            <v:shape style="position:absolute;left:10448;top:177;width:2;height:259" coordorigin="10448,177" coordsize="0,259" path="m10448,436l10448,177e" filled="f" stroked="t" strokeweight="2.09994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</w:rPr>
        <w:t>Ayha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5"/>
        </w:rPr>
        <w:t>BAYAM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right="1016"/>
        <w:jc w:val="right"/>
        <w:tabs>
          <w:tab w:pos="154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9"/>
          <w:szCs w:val="19"/>
          <w:color w:val="262626"/>
          <w:w w:val="85"/>
        </w:rPr>
        <w:t>M</w:t>
      </w:r>
      <w:r>
        <w:rPr>
          <w:rFonts w:ascii="Arial" w:hAnsi="Arial" w:cs="Arial" w:eastAsia="Arial"/>
          <w:sz w:val="19"/>
          <w:szCs w:val="19"/>
          <w:color w:val="262626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62626"/>
          <w:w w:val="100"/>
        </w:rPr>
      </w:r>
      <w:r>
        <w:rPr>
          <w:rFonts w:ascii="Arial" w:hAnsi="Arial" w:cs="Arial" w:eastAsia="Arial"/>
          <w:sz w:val="23"/>
          <w:szCs w:val="23"/>
          <w:color w:val="A7A7AA"/>
          <w:spacing w:val="-2"/>
          <w:w w:val="193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A7A7AA"/>
          <w:spacing w:val="-3"/>
          <w:w w:val="193"/>
          <w:position w:val="-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B8B8B8"/>
          <w:spacing w:val="-25"/>
          <w:w w:val="125"/>
          <w:position w:val="-4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919191"/>
          <w:spacing w:val="0"/>
          <w:w w:val="84"/>
          <w:position w:val="-4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919191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19191"/>
          <w:spacing w:val="-26"/>
          <w:w w:val="100"/>
          <w:position w:val="-4"/>
        </w:rPr>
        <w:t> </w:t>
      </w:r>
      <w:r>
        <w:rPr>
          <w:rFonts w:ascii="Arial" w:hAnsi="Arial" w:cs="Arial" w:eastAsia="Arial"/>
          <w:sz w:val="12"/>
          <w:szCs w:val="12"/>
          <w:color w:val="919191"/>
          <w:spacing w:val="0"/>
          <w:w w:val="100"/>
          <w:i/>
          <w:position w:val="-4"/>
        </w:rPr>
        <w:t>.</w:t>
      </w:r>
      <w:r>
        <w:rPr>
          <w:rFonts w:ascii="Arial" w:hAnsi="Arial" w:cs="Arial" w:eastAsia="Arial"/>
          <w:sz w:val="12"/>
          <w:szCs w:val="12"/>
          <w:color w:val="919191"/>
          <w:spacing w:val="0"/>
          <w:w w:val="101"/>
          <w:i/>
          <w:position w:val="-4"/>
        </w:rPr>
        <w:t>(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1410"/>
        <w:jc w:val="right"/>
        <w:rPr>
          <w:rFonts w:ascii="Arial" w:hAnsi="Arial" w:cs="Arial" w:eastAsia="Arial"/>
          <w:sz w:val="28"/>
          <w:szCs w:val="28"/>
        </w:rPr>
      </w:pPr>
      <w:rPr/>
      <w:r>
        <w:rPr/>
        <w:pict>
          <v:group style="position:absolute;margin-left:288pt;margin-top:14.7737pt;width:60.960001pt;height:.1pt;mso-position-horizontal-relative:page;mso-position-vertical-relative:paragraph;z-index:-15388" coordorigin="5760,295" coordsize="1219,2">
            <v:shape style="position:absolute;left:5760;top:295;width:1219;height:2" coordorigin="5760,295" coordsize="1219,0" path="m5760,295l6979,295e" filled="f" stroked="t" strokeweight=".96pt" strokecolor="#5B64A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8"/>
          <w:szCs w:val="28"/>
          <w:color w:val="919191"/>
          <w:spacing w:val="0"/>
          <w:w w:val="68"/>
          <w:position w:val="-3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220" w:right="340"/>
        </w:sectPr>
      </w:pPr>
      <w:rPr/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166" w:lineRule="exact"/>
        <w:ind w:left="18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left="-42" w:right="-62"/>
        <w:jc w:val="center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777777"/>
          <w:spacing w:val="0"/>
          <w:w w:val="123"/>
        </w:rPr>
        <w:t>Isınail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6" w:lineRule="atLeast"/>
        <w:ind w:left="219" w:right="25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6"/>
          <w:szCs w:val="26"/>
          <w:color w:val="333670"/>
          <w:w w:val="103"/>
        </w:rPr>
        <w:t>{</w:t>
      </w:r>
      <w:r>
        <w:rPr>
          <w:rFonts w:ascii="Arial" w:hAnsi="Arial" w:cs="Arial" w:eastAsia="Arial"/>
          <w:sz w:val="26"/>
          <w:szCs w:val="26"/>
          <w:color w:val="333670"/>
          <w:spacing w:val="13"/>
          <w:w w:val="104"/>
        </w:rPr>
        <w:t>)</w:t>
      </w:r>
      <w:r>
        <w:rPr>
          <w:rFonts w:ascii="Arial" w:hAnsi="Arial" w:cs="Arial" w:eastAsia="Arial"/>
          <w:sz w:val="51"/>
          <w:szCs w:val="51"/>
          <w:color w:val="1D2F89"/>
          <w:spacing w:val="24"/>
          <w:w w:val="94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1D2F89"/>
          <w:spacing w:val="0"/>
          <w:w w:val="128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1D2F89"/>
          <w:spacing w:val="0"/>
          <w:w w:val="129"/>
        </w:rPr>
        <w:t>)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92" w:lineRule="exact"/>
        <w:ind w:right="-81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606266"/>
          <w:spacing w:val="0"/>
          <w:w w:val="112"/>
        </w:rPr>
        <w:t>YAPICl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22" w:after="0" w:line="295" w:lineRule="exact"/>
        <w:ind w:right="-196"/>
        <w:jc w:val="left"/>
        <w:rPr>
          <w:rFonts w:ascii="Times New Roman" w:hAnsi="Times New Roman" w:cs="Times New Roman" w:eastAsia="Times New Roman"/>
          <w:sz w:val="104"/>
          <w:szCs w:val="104"/>
        </w:rPr>
      </w:pPr>
      <w:rPr/>
      <w:r>
        <w:rPr/>
        <w:br w:type="column"/>
      </w:r>
      <w:r>
        <w:rPr>
          <w:rFonts w:ascii="Arial" w:hAnsi="Arial" w:cs="Arial" w:eastAsia="Arial"/>
          <w:sz w:val="78"/>
          <w:szCs w:val="78"/>
          <w:color w:val="525990"/>
          <w:w w:val="51"/>
          <w:position w:val="-71"/>
        </w:rPr>
        <w:t>=</w:t>
      </w:r>
      <w:r>
        <w:rPr>
          <w:rFonts w:ascii="Arial" w:hAnsi="Arial" w:cs="Arial" w:eastAsia="Arial"/>
          <w:sz w:val="78"/>
          <w:szCs w:val="78"/>
          <w:color w:val="525990"/>
          <w:spacing w:val="-117"/>
          <w:w w:val="100"/>
          <w:position w:val="-71"/>
        </w:rPr>
        <w:t> </w:t>
      </w:r>
      <w:r>
        <w:rPr>
          <w:rFonts w:ascii="Times New Roman" w:hAnsi="Times New Roman" w:cs="Times New Roman" w:eastAsia="Times New Roman"/>
          <w:sz w:val="104"/>
          <w:szCs w:val="104"/>
          <w:color w:val="44446E"/>
          <w:spacing w:val="-230"/>
          <w:w w:val="94"/>
          <w:position w:val="-73"/>
        </w:rPr>
        <w:t>*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4"/>
          <w:position w:val="-81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6"/>
          <w:w w:val="94"/>
          <w:position w:val="-81"/>
        </w:rPr>
        <w:t>a</w:t>
      </w:r>
      <w:r>
        <w:rPr>
          <w:rFonts w:ascii="Times New Roman" w:hAnsi="Times New Roman" w:cs="Times New Roman" w:eastAsia="Times New Roman"/>
          <w:sz w:val="104"/>
          <w:szCs w:val="104"/>
          <w:color w:val="44446E"/>
          <w:spacing w:val="-133"/>
          <w:w w:val="94"/>
          <w:position w:val="-73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4"/>
          <w:position w:val="-8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2"/>
          <w:w w:val="94"/>
          <w:position w:val="-81"/>
        </w:rPr>
        <w:t>y</w:t>
      </w:r>
      <w:r>
        <w:rPr>
          <w:rFonts w:ascii="Times New Roman" w:hAnsi="Times New Roman" w:cs="Times New Roman" w:eastAsia="Times New Roman"/>
          <w:sz w:val="104"/>
          <w:szCs w:val="104"/>
          <w:color w:val="44446E"/>
          <w:spacing w:val="-244"/>
          <w:w w:val="94"/>
          <w:position w:val="-7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4"/>
          <w:position w:val="-8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94"/>
          <w:position w:val="-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1"/>
          <w:w w:val="100"/>
          <w:position w:val="-81"/>
        </w:rPr>
        <w:t>E</w:t>
      </w:r>
      <w:r>
        <w:rPr>
          <w:rFonts w:ascii="Times New Roman" w:hAnsi="Times New Roman" w:cs="Times New Roman" w:eastAsia="Times New Roman"/>
          <w:sz w:val="104"/>
          <w:szCs w:val="104"/>
          <w:color w:val="44446E"/>
          <w:spacing w:val="-264"/>
          <w:w w:val="100"/>
          <w:position w:val="-7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81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  <w:position w:val="-81"/>
        </w:rPr>
        <w:t> </w:t>
      </w:r>
      <w:r>
        <w:rPr>
          <w:rFonts w:ascii="Times New Roman" w:hAnsi="Times New Roman" w:cs="Times New Roman" w:eastAsia="Times New Roman"/>
          <w:sz w:val="104"/>
          <w:szCs w:val="104"/>
          <w:color w:val="44446E"/>
          <w:spacing w:val="0"/>
          <w:w w:val="100"/>
          <w:position w:val="-73"/>
        </w:rPr>
        <w:t>i:</w:t>
      </w:r>
      <w:r>
        <w:rPr>
          <w:rFonts w:ascii="Times New Roman" w:hAnsi="Times New Roman" w:cs="Times New Roman" w:eastAsia="Times New Roman"/>
          <w:sz w:val="104"/>
          <w:szCs w:val="104"/>
          <w:color w:val="000000"/>
          <w:spacing w:val="0"/>
          <w:w w:val="100"/>
          <w:position w:val="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1" w:lineRule="exact"/>
        <w:ind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pict>
          <v:group style="position:absolute;margin-left:473.031525pt;margin-top:5.303469pt;width:10pt;height:4.71167pt;mso-position-horizontal-relative:page;mso-position-vertical-relative:paragraph;z-index:-15383" coordorigin="9461,106" coordsize="200,94">
            <v:shape style="position:absolute;left:9461;top:106;width:200;height:94" coordorigin="9461,106" coordsize="200,94" path="m9461,106l9661,106,9661,200,9461,200,9461,106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93.749786pt;margin-top:5.303469pt;width:.1pt;height:4.71167pt;mso-position-horizontal-relative:page;mso-position-vertical-relative:paragraph;z-index:-15382" coordorigin="9875,106" coordsize="2,94">
            <v:shape style="position:absolute;left:9875;top:106;width:2;height:94" coordorigin="9875,106" coordsize="0,94" path="m9875,200l9875,106e" filled="f" stroked="t" strokeweight="1.32157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8"/>
          <w:szCs w:val="18"/>
          <w:color w:val="777777"/>
          <w:spacing w:val="0"/>
          <w:w w:val="100"/>
        </w:rPr>
        <w:t>'·</w:t>
      </w:r>
      <w:r>
        <w:rPr>
          <w:rFonts w:ascii="Arial" w:hAnsi="Arial" w:cs="Arial" w:eastAsia="Arial"/>
          <w:sz w:val="18"/>
          <w:szCs w:val="18"/>
          <w:color w:val="777777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777777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8B8B8"/>
          <w:spacing w:val="0"/>
          <w:w w:val="162"/>
          <w:position w:val="-2"/>
        </w:rPr>
        <w:t>......</w:t>
      </w:r>
      <w:r>
        <w:rPr>
          <w:rFonts w:ascii="Times New Roman" w:hAnsi="Times New Roman" w:cs="Times New Roman" w:eastAsia="Times New Roman"/>
          <w:sz w:val="7"/>
          <w:szCs w:val="7"/>
          <w:color w:val="B8B8B8"/>
          <w:spacing w:val="-8"/>
          <w:w w:val="162"/>
          <w:position w:val="-2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919191"/>
          <w:spacing w:val="0"/>
          <w:w w:val="90"/>
          <w:position w:val="-2"/>
        </w:rPr>
        <w:t>...</w:t>
      </w:r>
      <w:r>
        <w:rPr>
          <w:rFonts w:ascii="Times New Roman" w:hAnsi="Times New Roman" w:cs="Times New Roman" w:eastAsia="Times New Roman"/>
          <w:sz w:val="7"/>
          <w:szCs w:val="7"/>
          <w:color w:val="919191"/>
          <w:spacing w:val="0"/>
          <w:w w:val="100"/>
          <w:position w:val="-2"/>
        </w:rPr>
        <w:t>     </w:t>
      </w:r>
      <w:r>
        <w:rPr>
          <w:rFonts w:ascii="Times New Roman" w:hAnsi="Times New Roman" w:cs="Times New Roman" w:eastAsia="Times New Roman"/>
          <w:sz w:val="7"/>
          <w:szCs w:val="7"/>
          <w:color w:val="919191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919191"/>
          <w:spacing w:val="0"/>
          <w:w w:val="84"/>
          <w:position w:val="-2"/>
        </w:rPr>
        <w:t>&lt;</w:t>
      </w:r>
      <w:r>
        <w:rPr>
          <w:rFonts w:ascii="Times New Roman" w:hAnsi="Times New Roman" w:cs="Times New Roman" w:eastAsia="Times New Roman"/>
          <w:sz w:val="7"/>
          <w:szCs w:val="7"/>
          <w:color w:val="A7A7AA"/>
          <w:spacing w:val="-14"/>
          <w:w w:val="125"/>
          <w:position w:val="-2"/>
        </w:rPr>
        <w:t>:</w:t>
      </w:r>
      <w:r>
        <w:rPr>
          <w:rFonts w:ascii="Times New Roman" w:hAnsi="Times New Roman" w:cs="Times New Roman" w:eastAsia="Times New Roman"/>
          <w:sz w:val="7"/>
          <w:szCs w:val="7"/>
          <w:color w:val="A7A7AA"/>
          <w:spacing w:val="-7"/>
          <w:w w:val="234"/>
          <w:position w:val="-2"/>
        </w:rPr>
        <w:t>;</w:t>
      </w:r>
      <w:r>
        <w:rPr>
          <w:rFonts w:ascii="Times New Roman" w:hAnsi="Times New Roman" w:cs="Times New Roman" w:eastAsia="Times New Roman"/>
          <w:sz w:val="7"/>
          <w:szCs w:val="7"/>
          <w:color w:val="777777"/>
          <w:spacing w:val="0"/>
          <w:w w:val="192"/>
          <w:position w:val="-2"/>
        </w:rPr>
        <w:t>..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340"/>
          <w:cols w:num="5" w:equalWidth="0">
            <w:col w:w="549" w:space="1775"/>
            <w:col w:w="898" w:space="51"/>
            <w:col w:w="1000" w:space="854"/>
            <w:col w:w="2066" w:space="1813"/>
            <w:col w:w="2354"/>
          </w:cols>
        </w:sectPr>
      </w:pPr>
      <w:rPr/>
    </w:p>
    <w:p>
      <w:pPr>
        <w:spacing w:before="0" w:after="0" w:line="558" w:lineRule="atLeast"/>
        <w:ind w:left="2305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15.96pt;margin-top:8.76pt;width:561.960012pt;height:787.080002pt;mso-position-horizontal-relative:page;mso-position-vertical-relative:page;z-index:-15390" coordorigin="319,175" coordsize="11239,15742">
            <v:group style="position:absolute;left:336;top:432;width:1123;height:2" coordorigin="336,432" coordsize="1123,2">
              <v:shape style="position:absolute;left:336;top:432;width:1123;height:2" coordorigin="336,432" coordsize="1123,0" path="m336,432l1459,432e" filled="f" stroked="t" strokeweight=".96pt" strokecolor="#5B5B5B">
                <v:path arrowok="t"/>
              </v:shape>
            </v:group>
            <v:group style="position:absolute;left:341;top:422;width:2;height:864" coordorigin="341,422" coordsize="2,864">
              <v:shape style="position:absolute;left:341;top:422;width:2;height:864" coordorigin="341,422" coordsize="0,864" path="m341,1286l341,422e" filled="f" stroked="t" strokeweight=".48pt" strokecolor="#3F3F3F">
                <v:path arrowok="t"/>
              </v:shape>
            </v:group>
            <v:group style="position:absolute;left:1046;top:432;width:4963;height:2" coordorigin="1046,432" coordsize="4963,2">
              <v:shape style="position:absolute;left:1046;top:432;width:4963;height:2" coordorigin="1046,432" coordsize="4963,0" path="m1046,432l6010,432e" filled="f" stroked="t" strokeweight=".72pt" strokecolor="#484848">
                <v:path arrowok="t"/>
              </v:shape>
            </v:group>
            <v:group style="position:absolute;left:1589;top:437;width:701;height:2" coordorigin="1589,437" coordsize="701,2">
              <v:shape style="position:absolute;left:1589;top:437;width:701;height:2" coordorigin="1589,437" coordsize="701,0" path="m1589,437l2290,437e" filled="f" stroked="t" strokeweight=".48pt" strokecolor="#282828">
                <v:path arrowok="t"/>
              </v:shape>
            </v:group>
            <v:group style="position:absolute;left:2266;top:432;width:2;height:1181" coordorigin="2266,432" coordsize="2,1181">
              <v:shape style="position:absolute;left:2266;top:432;width:2;height:1181" coordorigin="2266,432" coordsize="0,1181" path="m2266,1613l2266,432e" filled="f" stroked="t" strokeweight=".96pt" strokecolor="#747474">
                <v:path arrowok="t"/>
              </v:shape>
            </v:group>
            <v:group style="position:absolute;left:2006;top:442;width:2136;height:2" coordorigin="2006,442" coordsize="2136,2">
              <v:shape style="position:absolute;left:2006;top:442;width:2136;height:2" coordorigin="2006,442" coordsize="2136,0" path="m2006,442l4142,442e" filled="f" stroked="t" strokeweight=".96pt" strokecolor="#4B4B4B">
                <v:path arrowok="t"/>
              </v:shape>
            </v:group>
            <v:group style="position:absolute;left:3715;top:451;width:3590;height:2" coordorigin="3715,451" coordsize="3590,2">
              <v:shape style="position:absolute;left:3715;top:451;width:3590;height:2" coordorigin="3715,451" coordsize="3590,0" path="m3715,451l7306,451e" filled="f" stroked="t" strokeweight=".72pt" strokecolor="#383838">
                <v:path arrowok="t"/>
              </v:shape>
            </v:group>
            <v:group style="position:absolute;left:7142;top:461;width:2534;height:2" coordorigin="7142,461" coordsize="2534,2">
              <v:shape style="position:absolute;left:7142;top:461;width:2534;height:2" coordorigin="7142,461" coordsize="2534,0" path="m7142,461l9677,461e" filled="f" stroked="t" strokeweight=".96pt" strokecolor="#48484B">
                <v:path arrowok="t"/>
              </v:shape>
            </v:group>
            <v:group style="position:absolute;left:7478;top:182;width:2;height:941" coordorigin="7478,182" coordsize="2,941">
              <v:shape style="position:absolute;left:7478;top:182;width:2;height:941" coordorigin="7478,182" coordsize="0,941" path="m7478,1123l7478,182e" filled="f" stroked="t" strokeweight=".72pt" strokecolor="#6B74A8">
                <v:path arrowok="t"/>
              </v:shape>
            </v:group>
            <v:group style="position:absolute;left:9062;top:451;width:2;height:1507" coordorigin="9062,451" coordsize="2,1507">
              <v:shape style="position:absolute;left:9062;top:451;width:2;height:1507" coordorigin="9062,451" coordsize="0,1507" path="m9062,1958l9062,451e" filled="f" stroked="t" strokeweight=".96pt" strokecolor="#3F3F3F">
                <v:path arrowok="t"/>
              </v:shape>
            </v:group>
            <v:group style="position:absolute;left:9293;top:442;width:2208;height:2" coordorigin="9293,442" coordsize="2208,2">
              <v:shape style="position:absolute;left:9293;top:442;width:2208;height:2" coordorigin="9293,442" coordsize="2208,0" path="m9293,442l11501,442e" filled="f" stroked="t" strokeweight=".96pt" strokecolor="#838383">
                <v:path arrowok="t"/>
              </v:shape>
            </v:group>
            <v:group style="position:absolute;left:9264;top:1958;width:2227;height:2" coordorigin="9264,1958" coordsize="2227,2">
              <v:shape style="position:absolute;left:9264;top:1958;width:2227;height:2" coordorigin="9264,1958" coordsize="2227,0" path="m9264,1958l11491,1958e" filled="f" stroked="t" strokeweight=".72pt" strokecolor="#3F3F3F">
                <v:path arrowok="t"/>
              </v:shape>
            </v:group>
            <v:group style="position:absolute;left:11491;top:461;width:2;height:3470" coordorigin="11491,461" coordsize="2,3470">
              <v:shape style="position:absolute;left:11491;top:461;width:2;height:3470" coordorigin="11491,461" coordsize="0,3470" path="m11491,3931l11491,461e" filled="f" stroked="t" strokeweight=".48pt" strokecolor="#444444">
                <v:path arrowok="t"/>
              </v:shape>
            </v:group>
            <v:group style="position:absolute;left:7500;top:845;width:2;height:317" coordorigin="7500,845" coordsize="2,317">
              <v:shape style="position:absolute;left:7500;top:845;width:2;height:317" coordorigin="7500,845" coordsize="0,317" path="m7500,1162l7500,845e" filled="f" stroked="t" strokeweight=".48pt" strokecolor="#777CC3">
                <v:path arrowok="t"/>
              </v:shape>
            </v:group>
            <v:group style="position:absolute;left:7505;top:1085;width:2;height:202" coordorigin="7505,1085" coordsize="2,202">
              <v:shape style="position:absolute;left:7505;top:1085;width:2;height:202" coordorigin="7505,1085" coordsize="0,202" path="m7505,1286l7505,1085e" filled="f" stroked="t" strokeweight=".72pt" strokecolor="#5B6B9C">
                <v:path arrowok="t"/>
              </v:shape>
            </v:group>
            <v:group style="position:absolute;left:336;top:422;width:2;height:1546" coordorigin="336,422" coordsize="2,1546">
              <v:shape style="position:absolute;left:336;top:422;width:2;height:1546" coordorigin="336,422" coordsize="0,1546" path="m336,1968l336,422e" filled="f" stroked="t" strokeweight=".72pt" strokecolor="#545454">
                <v:path arrowok="t"/>
              </v:shape>
            </v:group>
            <v:group style="position:absolute;left:7498;top:1258;width:2;height:154" coordorigin="7498,1258" coordsize="2,154">
              <v:shape style="position:absolute;left:7498;top:1258;width:2;height:154" coordorigin="7498,1258" coordsize="0,154" path="m7498,1411l7498,1258e" filled="f" stroked="t" strokeweight=".96pt" strokecolor="#232323">
                <v:path arrowok="t"/>
              </v:shape>
            </v:group>
            <v:group style="position:absolute;left:326;top:1925;width:1963;height:2" coordorigin="326,1925" coordsize="1963,2">
              <v:shape style="position:absolute;left:326;top:1925;width:1963;height:2" coordorigin="326,1925" coordsize="1963,0" path="m326,1925l2290,1925e" filled="f" stroked="t" strokeweight=".48pt" strokecolor="#383838">
                <v:path arrowok="t"/>
              </v:shape>
            </v:group>
            <v:group style="position:absolute;left:2266;top:922;width:2;height:1018" coordorigin="2266,922" coordsize="2,1018">
              <v:shape style="position:absolute;left:2266;top:922;width:2;height:1018" coordorigin="2266,922" coordsize="0,1018" path="m2266,1939l2266,922e" filled="f" stroked="t" strokeweight=".72pt" strokecolor="#606060">
                <v:path arrowok="t"/>
              </v:shape>
            </v:group>
            <v:group style="position:absolute;left:1901;top:1930;width:7008;height:2" coordorigin="1901,1930" coordsize="7008,2">
              <v:shape style="position:absolute;left:1901;top:1930;width:7008;height:2" coordorigin="1901,1930" coordsize="7008,0" path="m1901,1930l8909,1930e" filled="f" stroked="t" strokeweight=".96pt" strokecolor="#444444">
                <v:path arrowok="t"/>
              </v:shape>
            </v:group>
            <v:group style="position:absolute;left:3744;top:1930;width:830;height:2" coordorigin="3744,1930" coordsize="830,2">
              <v:shape style="position:absolute;left:3744;top:1930;width:830;height:2" coordorigin="3744,1930" coordsize="830,0" path="m3744,1930l4574,1930e" filled="f" stroked="t" strokeweight=".48pt" strokecolor="#282828">
                <v:path arrowok="t"/>
              </v:shape>
            </v:group>
            <v:group style="position:absolute;left:4546;top:1939;width:2054;height:2" coordorigin="4546,1939" coordsize="2054,2">
              <v:shape style="position:absolute;left:4546;top:1939;width:2054;height:2" coordorigin="4546,1939" coordsize="2054,0" path="m4546,1939l6600,1939e" filled="f" stroked="t" strokeweight=".96pt" strokecolor="#484848">
                <v:path arrowok="t"/>
              </v:shape>
            </v:group>
            <v:group style="position:absolute;left:6542;top:1944;width:581;height:2" coordorigin="6542,1944" coordsize="581,2">
              <v:shape style="position:absolute;left:6542;top:1944;width:581;height:2" coordorigin="6542,1944" coordsize="581,0" path="m6542,1944l7123,1944e" filled="f" stroked="t" strokeweight=".48pt" strokecolor="#1C1C1C">
                <v:path arrowok="t"/>
              </v:shape>
            </v:group>
            <v:group style="position:absolute;left:7066;top:1949;width:2026;height:2" coordorigin="7066,1949" coordsize="2026,2">
              <v:shape style="position:absolute;left:7066;top:1949;width:2026;height:2" coordorigin="7066,1949" coordsize="2026,0" path="m7066,1949l9091,1949e" filled="f" stroked="t" strokeweight=".96pt" strokecolor="#484848">
                <v:path arrowok="t"/>
              </v:shape>
            </v:group>
            <v:group style="position:absolute;left:9014;top:1954;width:307;height:2" coordorigin="9014,1954" coordsize="307,2">
              <v:shape style="position:absolute;left:9014;top:1954;width:307;height:2" coordorigin="9014,1954" coordsize="307,0" path="m9014,1954l9322,1954e" filled="f" stroked="t" strokeweight=".48pt" strokecolor="#181818">
                <v:path arrowok="t"/>
              </v:shape>
            </v:group>
            <v:group style="position:absolute;left:336;top:2165;width:1310;height:2" coordorigin="336,2165" coordsize="1310,2">
              <v:shape style="position:absolute;left:336;top:2165;width:1310;height:2" coordorigin="336,2165" coordsize="1310,0" path="m336,2165l1646,2165e" filled="f" stroked="t" strokeweight=".48pt" strokecolor="#343434">
                <v:path arrowok="t"/>
              </v:shape>
            </v:group>
            <v:group style="position:absolute;left:341;top:1891;width:2;height:2544" coordorigin="341,1891" coordsize="2,2544">
              <v:shape style="position:absolute;left:341;top:1891;width:2;height:2544" coordorigin="341,1891" coordsize="0,2544" path="m341,4435l341,1891e" filled="f" stroked="t" strokeweight=".48pt" strokecolor="#1C1C1C">
                <v:path arrowok="t"/>
              </v:shape>
            </v:group>
            <v:group style="position:absolute;left:1229;top:2170;width:1613;height:2" coordorigin="1229,2170" coordsize="1613,2">
              <v:shape style="position:absolute;left:1229;top:2170;width:1613;height:2" coordorigin="1229,2170" coordsize="1613,0" path="m1229,2170l2842,2170e" filled="f" stroked="t" strokeweight=".96pt" strokecolor="#4B4B4B">
                <v:path arrowok="t"/>
              </v:shape>
            </v:group>
            <v:group style="position:absolute;left:2698;top:2179;width:2914;height:2" coordorigin="2698,2179" coordsize="2914,2">
              <v:shape style="position:absolute;left:2698;top:2179;width:2914;height:2" coordorigin="2698,2179" coordsize="2914,0" path="m2698,2179l5611,2179e" filled="f" stroked="t" strokeweight=".72pt" strokecolor="#383838">
                <v:path arrowok="t"/>
              </v:shape>
            </v:group>
            <v:group style="position:absolute;left:5554;top:2184;width:1954;height:2" coordorigin="5554,2184" coordsize="1954,2">
              <v:shape style="position:absolute;left:5554;top:2184;width:1954;height:2" coordorigin="5554,2184" coordsize="1954,0" path="m5554,2184l7507,2184e" filled="f" stroked="t" strokeweight=".48pt" strokecolor="#181818">
                <v:path arrowok="t"/>
              </v:shape>
            </v:group>
            <v:group style="position:absolute;left:7450;top:2189;width:1632;height:2" coordorigin="7450,2189" coordsize="1632,2">
              <v:shape style="position:absolute;left:7450;top:2189;width:1632;height:2" coordorigin="7450,2189" coordsize="1632,0" path="m7450,2189l9082,2189e" filled="f" stroked="t" strokeweight=".96pt" strokecolor="#3F3F3F">
                <v:path arrowok="t"/>
              </v:shape>
            </v:group>
            <v:group style="position:absolute;left:9024;top:2194;width:1075;height:2" coordorigin="9024,2194" coordsize="1075,2">
              <v:shape style="position:absolute;left:9024;top:2194;width:1075;height:2" coordorigin="9024,2194" coordsize="1075,0" path="m9024,2194l10099,2194e" filled="f" stroked="t" strokeweight=".48pt" strokecolor="#0F0F0F">
                <v:path arrowok="t"/>
              </v:shape>
            </v:group>
            <v:group style="position:absolute;left:10042;top:2196;width:1454;height:2" coordorigin="10042,2196" coordsize="1454,2">
              <v:shape style="position:absolute;left:10042;top:2196;width:1454;height:2" coordorigin="10042,2196" coordsize="1454,0" path="m10042,2196l11496,2196e" filled="f" stroked="t" strokeweight=".48pt" strokecolor="#444444">
                <v:path arrowok="t"/>
              </v:shape>
            </v:group>
            <v:group style="position:absolute;left:336;top:2410;width:2419;height:2" coordorigin="336,2410" coordsize="2419,2">
              <v:shape style="position:absolute;left:336;top:2410;width:2419;height:2" coordorigin="336,2410" coordsize="2419,0" path="m336,2410l2755,2410e" filled="f" stroked="t" strokeweight=".72pt" strokecolor="#383838">
                <v:path arrowok="t"/>
              </v:shape>
            </v:group>
            <v:group style="position:absolute;left:2698;top:2414;width:1906;height:2" coordorigin="2698,2414" coordsize="1906,2">
              <v:shape style="position:absolute;left:2698;top:2414;width:1906;height:2" coordorigin="2698,2414" coordsize="1906,0" path="m2698,2414l4603,2414e" filled="f" stroked="t" strokeweight=".48pt" strokecolor="#1F1F1F">
                <v:path arrowok="t"/>
              </v:shape>
            </v:group>
            <v:group style="position:absolute;left:4546;top:2419;width:1066;height:2" coordorigin="4546,2419" coordsize="1066,2">
              <v:shape style="position:absolute;left:4546;top:2419;width:1066;height:2" coordorigin="4546,2419" coordsize="1066,0" path="m4546,2419l5611,2419e" filled="f" stroked="t" strokeweight=".72pt" strokecolor="#3B3B3B">
                <v:path arrowok="t"/>
              </v:shape>
            </v:group>
            <v:group style="position:absolute;left:5582;top:2410;width:3470;height:2" coordorigin="5582,2410" coordsize="3470,2">
              <v:shape style="position:absolute;left:5582;top:2410;width:3470;height:2" coordorigin="5582,2410" coordsize="3470,0" path="m5582,2410l9053,2410e" filled="f" stroked="t" strokeweight=".96pt" strokecolor="#2F2F2F">
                <v:path arrowok="t"/>
              </v:shape>
            </v:group>
            <v:group style="position:absolute;left:7200;top:2429;width:2323;height:2" coordorigin="7200,2429" coordsize="2323,2">
              <v:shape style="position:absolute;left:7200;top:2429;width:2323;height:2" coordorigin="7200,2429" coordsize="2323,0" path="m7200,2429l9523,2429e" filled="f" stroked="t" strokeweight=".96pt" strokecolor="#484848">
                <v:path arrowok="t"/>
              </v:shape>
            </v:group>
            <v:group style="position:absolute;left:9264;top:2434;width:835;height:2" coordorigin="9264,2434" coordsize="835,2">
              <v:shape style="position:absolute;left:9264;top:2434;width:835;height:2" coordorigin="9264,2434" coordsize="835,0" path="m9264,2434l10099,2434e" filled="f" stroked="t" strokeweight=".48pt" strokecolor="#282828">
                <v:path arrowok="t"/>
              </v:shape>
            </v:group>
            <v:group style="position:absolute;left:10042;top:2436;width:1454;height:2" coordorigin="10042,2436" coordsize="1454,2">
              <v:shape style="position:absolute;left:10042;top:2436;width:1454;height:2" coordorigin="10042,2436" coordsize="1454,0" path="m10042,2436l11496,2436e" filled="f" stroked="t" strokeweight=".72pt" strokecolor="#484848">
                <v:path arrowok="t"/>
              </v:shape>
            </v:group>
            <v:group style="position:absolute;left:326;top:2659;width:6274;height:2" coordorigin="326,2659" coordsize="6274,2">
              <v:shape style="position:absolute;left:326;top:2659;width:6274;height:2" coordorigin="326,2659" coordsize="6274,0" path="m326,2659l6600,2659e" filled="f" stroked="t" strokeweight=".72pt" strokecolor="#383838">
                <v:path arrowok="t"/>
              </v:shape>
            </v:group>
            <v:group style="position:absolute;left:6302;top:2669;width:3226;height:2" coordorigin="6302,2669" coordsize="3226,2">
              <v:shape style="position:absolute;left:6302;top:2669;width:3226;height:2" coordorigin="6302,2669" coordsize="3226,0" path="m6302,2669l9528,2669e" filled="f" stroked="t" strokeweight=".96pt" strokecolor="#444444">
                <v:path arrowok="t"/>
              </v:shape>
            </v:group>
            <v:group style="position:absolute;left:9264;top:2674;width:835;height:2" coordorigin="9264,2674" coordsize="835,2">
              <v:shape style="position:absolute;left:9264;top:2674;width:835;height:2" coordorigin="9264,2674" coordsize="835,0" path="m9264,2674l10099,2674e" filled="f" stroked="t" strokeweight=".48pt" strokecolor="#232323">
                <v:path arrowok="t"/>
              </v:shape>
            </v:group>
            <v:group style="position:absolute;left:3763;top:2676;width:7733;height:2" coordorigin="3763,2676" coordsize="7733,2">
              <v:shape style="position:absolute;left:3763;top:2676;width:7733;height:2" coordorigin="3763,2676" coordsize="7733,0" path="m3763,2676l11496,2676e" filled="f" stroked="t" strokeweight=".72pt" strokecolor="#3F3F3F">
                <v:path arrowok="t"/>
              </v:shape>
            </v:group>
            <v:group style="position:absolute;left:336;top:2890;width:1584;height:2" coordorigin="336,2890" coordsize="1584,2">
              <v:shape style="position:absolute;left:336;top:2890;width:1584;height:2" coordorigin="336,2890" coordsize="1584,0" path="m336,2890l1920,2890e" filled="f" stroked="t" strokeweight=".96pt" strokecolor="#545454">
                <v:path arrowok="t"/>
              </v:shape>
            </v:group>
            <v:group style="position:absolute;left:1589;top:2899;width:9874;height:2" coordorigin="1589,2899" coordsize="9874,2">
              <v:shape style="position:absolute;left:1589;top:2899;width:9874;height:2" coordorigin="1589,2899" coordsize="9874,0" path="m1589,2899l11462,2899e" filled="f" stroked="t" strokeweight=".72pt" strokecolor="#484848">
                <v:path arrowok="t"/>
              </v:shape>
            </v:group>
            <v:group style="position:absolute;left:749;top:2909;width:7766;height:2" coordorigin="749,2909" coordsize="7766,2">
              <v:shape style="position:absolute;left:749;top:2909;width:7766;height:2" coordorigin="749,2909" coordsize="7766,0" path="m749,2909l8515,2909e" filled="f" stroked="t" strokeweight=".72pt" strokecolor="#4F4F4F">
                <v:path arrowok="t"/>
              </v:shape>
            </v:group>
            <v:group style="position:absolute;left:8458;top:2914;width:1642;height:2" coordorigin="8458,2914" coordsize="1642,2">
              <v:shape style="position:absolute;left:8458;top:2914;width:1642;height:2" coordorigin="8458,2914" coordsize="1642,0" path="m8458,2914l10099,2914e" filled="f" stroked="t" strokeweight=".48pt" strokecolor="#2B2B2B">
                <v:path arrowok="t"/>
              </v:shape>
            </v:group>
            <v:group style="position:absolute;left:3662;top:2916;width:7834;height:2" coordorigin="3662,2916" coordsize="7834,2">
              <v:shape style="position:absolute;left:3662;top:2916;width:7834;height:2" coordorigin="3662,2916" coordsize="7834,0" path="m3662,2916l11496,2916e" filled="f" stroked="t" strokeweight=".72pt" strokecolor="#4F4F4F">
                <v:path arrowok="t"/>
              </v:shape>
            </v:group>
            <v:group style="position:absolute;left:336;top:3130;width:1584;height:2" coordorigin="336,3130" coordsize="1584,2">
              <v:shape style="position:absolute;left:336;top:3130;width:1584;height:2" coordorigin="336,3130" coordsize="1584,0" path="m336,3130l1920,3130e" filled="f" stroked="t" strokeweight=".96pt" strokecolor="#545454">
                <v:path arrowok="t"/>
              </v:shape>
            </v:group>
            <v:group style="position:absolute;left:1589;top:3139;width:5011;height:2" coordorigin="1589,3139" coordsize="5011,2">
              <v:shape style="position:absolute;left:1589;top:3139;width:5011;height:2" coordorigin="1589,3139" coordsize="5011,0" path="m1589,3139l6600,3139e" filled="f" stroked="t" strokeweight=".72pt" strokecolor="#444444">
                <v:path arrowok="t"/>
              </v:shape>
            </v:group>
            <v:group style="position:absolute;left:6221;top:3149;width:2155;height:2" coordorigin="6221,3149" coordsize="2155,2">
              <v:shape style="position:absolute;left:6221;top:3149;width:2155;height:2" coordorigin="6221,3149" coordsize="2155,0" path="m6221,3149l8376,3149e" filled="f" stroked="t" strokeweight=".96pt" strokecolor="#575757">
                <v:path arrowok="t"/>
              </v:shape>
            </v:group>
            <v:group style="position:absolute;left:7690;top:3154;width:2410;height:2" coordorigin="7690,3154" coordsize="2410,2">
              <v:shape style="position:absolute;left:7690;top:3154;width:2410;height:2" coordorigin="7690,3154" coordsize="2410,0" path="m7690,3154l10099,3154e" filled="f" stroked="t" strokeweight=".48pt" strokecolor="#383838">
                <v:path arrowok="t"/>
              </v:shape>
            </v:group>
            <v:group style="position:absolute;left:9744;top:3158;width:1747;height:2" coordorigin="9744,3158" coordsize="1747,2">
              <v:shape style="position:absolute;left:9744;top:3158;width:1747;height:2" coordorigin="9744,3158" coordsize="1747,0" path="m9744,3158l11491,3158e" filled="f" stroked="t" strokeweight=".96pt" strokecolor="#575757">
                <v:path arrowok="t"/>
              </v:shape>
            </v:group>
            <v:group style="position:absolute;left:3754;top:3130;width:2;height:778" coordorigin="3754,3130" coordsize="2,778">
              <v:shape style="position:absolute;left:3754;top:3130;width:2;height:778" coordorigin="3754,3130" coordsize="0,778" path="m3754,3907l3754,3130e" filled="f" stroked="t" strokeweight=".72pt" strokecolor="#3B3B3B">
                <v:path arrowok="t"/>
              </v:shape>
            </v:group>
            <v:group style="position:absolute;left:3734;top:3365;width:1085;height:2" coordorigin="3734,3365" coordsize="1085,2">
              <v:shape style="position:absolute;left:3734;top:3365;width:1085;height:2" coordorigin="3734,3365" coordsize="1085,0" path="m3734,3365l4819,3365e" filled="f" stroked="t" strokeweight=".48pt" strokecolor="#444444">
                <v:path arrowok="t"/>
              </v:shape>
            </v:group>
            <v:group style="position:absolute;left:4819;top:3365;width:1752;height:2" coordorigin="4819,3365" coordsize="1752,2">
              <v:shape style="position:absolute;left:4819;top:3365;width:1752;height:2" coordorigin="4819,3365" coordsize="1752,0" path="m4819,3365l6571,3365e" filled="f" stroked="t" strokeweight=".48pt" strokecolor="#000000">
                <v:path arrowok="t"/>
              </v:shape>
            </v:group>
            <v:group style="position:absolute;left:7099;top:3139;width:2;height:254" coordorigin="7099,3139" coordsize="2,254">
              <v:shape style="position:absolute;left:7099;top:3139;width:2;height:254" coordorigin="7099,3139" coordsize="0,254" path="m7099,3394l7099,3139e" filled="f" stroked="t" strokeweight=".48pt" strokecolor="#282828">
                <v:path arrowok="t"/>
              </v:shape>
            </v:group>
            <v:group style="position:absolute;left:7085;top:3365;width:1968;height:2" coordorigin="7085,3365" coordsize="1968,2">
              <v:shape style="position:absolute;left:7085;top:3365;width:1968;height:2" coordorigin="7085,3365" coordsize="1968,0" path="m7085,3365l9053,3365e" filled="f" stroked="t" strokeweight=".48pt" strokecolor="#2F2F2F">
                <v:path arrowok="t"/>
              </v:shape>
            </v:group>
            <v:group style="position:absolute;left:9053;top:3365;width:1018;height:2" coordorigin="9053,3365" coordsize="1018,2">
              <v:shape style="position:absolute;left:9053;top:3365;width:1018;height:2" coordorigin="9053,3365" coordsize="1018,0" path="m9053,3365l10070,3365e" filled="f" stroked="t" strokeweight=".48pt" strokecolor="#000000">
                <v:path arrowok="t"/>
              </v:shape>
            </v:group>
            <v:group style="position:absolute;left:10070;top:3365;width:1435;height:2" coordorigin="10070,3365" coordsize="1435,2">
              <v:shape style="position:absolute;left:10070;top:3365;width:1435;height:2" coordorigin="10070,3365" coordsize="1435,0" path="m10070,3365l11506,3365e" filled="f" stroked="t" strokeweight=".48pt" strokecolor="#3F3F3F">
                <v:path arrowok="t"/>
              </v:shape>
            </v:group>
            <v:group style="position:absolute;left:336;top:3888;width:1968;height:2" coordorigin="336,3888" coordsize="1968,2">
              <v:shape style="position:absolute;left:336;top:3888;width:1968;height:2" coordorigin="336,3888" coordsize="1968,0" path="m336,3888l2304,3888e" filled="f" stroked="t" strokeweight=".96pt" strokecolor="#484848">
                <v:path arrowok="t"/>
              </v:shape>
            </v:group>
            <v:group style="position:absolute;left:2222;top:3893;width:533;height:2" coordorigin="2222,3893" coordsize="533,2">
              <v:shape style="position:absolute;left:2222;top:3893;width:533;height:2" coordorigin="2222,3893" coordsize="533,0" path="m2222,3893l2755,3893e" filled="f" stroked="t" strokeweight=".48pt" strokecolor="#1F1F1F">
                <v:path arrowok="t"/>
              </v:shape>
            </v:group>
            <v:group style="position:absolute;left:2698;top:3898;width:8779;height:2" coordorigin="2698,3898" coordsize="8779,2">
              <v:shape style="position:absolute;left:2698;top:3898;width:8779;height:2" coordorigin="2698,3898" coordsize="8779,0" path="m2698,3898l11477,3898e" filled="f" stroked="t" strokeweight=".96pt" strokecolor="#3F3F3F">
                <v:path arrowok="t"/>
              </v:shape>
            </v:group>
            <v:group style="position:absolute;left:7104;top:3331;width:2;height:586" coordorigin="7104,3331" coordsize="2,586">
              <v:shape style="position:absolute;left:7104;top:3331;width:2;height:586" coordorigin="7104,3331" coordsize="0,586" path="m7104,3917l7104,3331e" filled="f" stroked="t" strokeweight=".72pt" strokecolor="#3B3B3B">
                <v:path arrowok="t"/>
              </v:shape>
            </v:group>
            <v:group style="position:absolute;left:5894;top:3912;width:5606;height:2" coordorigin="5894,3912" coordsize="5606,2">
              <v:shape style="position:absolute;left:5894;top:3912;width:5606;height:2" coordorigin="5894,3912" coordsize="5606,0" path="m5894,3912l11501,3912e" filled="f" stroked="t" strokeweight=".96pt" strokecolor="#484848">
                <v:path arrowok="t"/>
              </v:shape>
            </v:group>
            <v:group style="position:absolute;left:336;top:4166;width:2410;height:2" coordorigin="336,4166" coordsize="2410,2">
              <v:shape style="position:absolute;left:336;top:4166;width:2410;height:2" coordorigin="336,4166" coordsize="2410,0" path="m336,4166l2746,4166e" filled="f" stroked="t" strokeweight=".96pt" strokecolor="#484848">
                <v:path arrowok="t"/>
              </v:shape>
            </v:group>
            <v:group style="position:absolute;left:2261;top:3878;width:2;height:326" coordorigin="2261,3878" coordsize="2,326">
              <v:shape style="position:absolute;left:2261;top:3878;width:2;height:326" coordorigin="2261,3878" coordsize="0,326" path="m2261,4205l2261,3878e" filled="f" stroked="t" strokeweight=".48pt" strokecolor="#282828">
                <v:path arrowok="t"/>
              </v:shape>
            </v:group>
            <v:group style="position:absolute;left:2213;top:4171;width:1560;height:2" coordorigin="2213,4171" coordsize="1560,2">
              <v:shape style="position:absolute;left:2213;top:4171;width:1560;height:2" coordorigin="2213,4171" coordsize="1560,0" path="m2213,4171l3773,4171e" filled="f" stroked="t" strokeweight=".48pt" strokecolor="#1F1F1F">
                <v:path arrowok="t"/>
              </v:shape>
            </v:group>
            <v:group style="position:absolute;left:3715;top:4176;width:1896;height:2" coordorigin="3715,4176" coordsize="1896,2">
              <v:shape style="position:absolute;left:3715;top:4176;width:1896;height:2" coordorigin="3715,4176" coordsize="1896,0" path="m3715,4176l5611,4176e" filled="f" stroked="t" strokeweight=".96pt" strokecolor="#3F3F3F">
                <v:path arrowok="t"/>
              </v:shape>
            </v:group>
            <v:group style="position:absolute;left:5554;top:4176;width:2194;height:2" coordorigin="5554,4176" coordsize="2194,2">
              <v:shape style="position:absolute;left:5554;top:4176;width:2194;height:2" coordorigin="5554,4176" coordsize="2194,0" path="m5554,4176l7747,4176e" filled="f" stroked="t" strokeweight=".72pt" strokecolor="#2B2B2B">
                <v:path arrowok="t"/>
              </v:shape>
            </v:group>
            <v:group style="position:absolute;left:7718;top:4166;width:768;height:2" coordorigin="7718,4166" coordsize="768,2">
              <v:shape style="position:absolute;left:7718;top:4166;width:768;height:2" coordorigin="7718,4166" coordsize="768,0" path="m7718,4166l8486,4166e" filled="f" stroked="t" strokeweight=".48pt" strokecolor="#000000">
                <v:path arrowok="t"/>
              </v:shape>
            </v:group>
            <v:group style="position:absolute;left:8458;top:4186;width:1776;height:2" coordorigin="8458,4186" coordsize="1776,2">
              <v:shape style="position:absolute;left:8458;top:4186;width:1776;height:2" coordorigin="8458,4186" coordsize="1776,0" path="m8458,4186l10234,4186e" filled="f" stroked="t" strokeweight=".96pt" strokecolor="#444444">
                <v:path arrowok="t"/>
              </v:shape>
            </v:group>
            <v:group style="position:absolute;left:10042;top:4190;width:1459;height:2" coordorigin="10042,4190" coordsize="1459,2">
              <v:shape style="position:absolute;left:10042;top:4190;width:1459;height:2" coordorigin="10042,4190" coordsize="1459,0" path="m10042,4190l11501,4190e" filled="f" stroked="t" strokeweight=".48pt" strokecolor="#1F1F1F">
                <v:path arrowok="t"/>
              </v:shape>
            </v:group>
            <v:group style="position:absolute;left:11491;top:3590;width:2;height:634" coordorigin="11491,3590" coordsize="2,634">
              <v:shape style="position:absolute;left:11491;top:3590;width:2;height:634" coordorigin="11491,3590" coordsize="0,634" path="m11491,4224l11491,3590e" filled="f" stroked="t" strokeweight=".96pt" strokecolor="#606060">
                <v:path arrowok="t"/>
              </v:shape>
            </v:group>
            <v:group style="position:absolute;left:2266;top:4128;width:2;height:307" coordorigin="2266,4128" coordsize="2,307">
              <v:shape style="position:absolute;left:2266;top:4128;width:2;height:307" coordorigin="2266,4128" coordsize="0,307" path="m2266,4435l2266,4128e" filled="f" stroked="t" strokeweight=".72pt" strokecolor="#383838">
                <v:path arrowok="t"/>
              </v:shape>
            </v:group>
            <v:group style="position:absolute;left:2256;top:4416;width:3370;height:2" coordorigin="2256,4416" coordsize="3370,2">
              <v:shape style="position:absolute;left:2256;top:4416;width:3370;height:2" coordorigin="2256,4416" coordsize="3370,0" path="m2256,4416l5626,4416e" filled="f" stroked="t" strokeweight=".72pt" strokecolor="#3F3F3F">
                <v:path arrowok="t"/>
              </v:shape>
            </v:group>
            <v:group style="position:absolute;left:5554;top:4421;width:1752;height:2" coordorigin="5554,4421" coordsize="1752,2">
              <v:shape style="position:absolute;left:5554;top:4421;width:1752;height:2" coordorigin="5554,4421" coordsize="1752,0" path="m5554,4421l7306,4421e" filled="f" stroked="t" strokeweight=".48pt" strokecolor="#131313">
                <v:path arrowok="t"/>
              </v:shape>
            </v:group>
            <v:group style="position:absolute;left:7277;top:4406;width:442;height:2" coordorigin="7277,4406" coordsize="442,2">
              <v:shape style="position:absolute;left:7277;top:4406;width:442;height:2" coordorigin="7277,4406" coordsize="442,0" path="m7277,4406l7718,4406e" filled="f" stroked="t" strokeweight=".48pt" strokecolor="#000000">
                <v:path arrowok="t"/>
              </v:shape>
            </v:group>
            <v:group style="position:absolute;left:7718;top:4406;width:768;height:2" coordorigin="7718,4406" coordsize="768,2">
              <v:shape style="position:absolute;left:7718;top:4406;width:768;height:2" coordorigin="7718,4406" coordsize="768,0" path="m7718,4406l8486,4406e" filled="f" stroked="t" strokeweight=".96pt" strokecolor="#0F0F0F">
                <v:path arrowok="t"/>
              </v:shape>
            </v:group>
            <v:group style="position:absolute;left:8146;top:4426;width:3355;height:2" coordorigin="8146,4426" coordsize="3355,2">
              <v:shape style="position:absolute;left:8146;top:4426;width:3355;height:2" coordorigin="8146,4426" coordsize="3355,0" path="m8146,4426l11501,4426e" filled="f" stroked="t" strokeweight=".96pt" strokecolor="#484848">
                <v:path arrowok="t"/>
              </v:shape>
            </v:group>
            <v:group style="position:absolute;left:11491;top:4128;width:2;height:317" coordorigin="11491,4128" coordsize="2,317">
              <v:shape style="position:absolute;left:11491;top:4128;width:2;height:317" coordorigin="11491,4128" coordsize="0,317" path="m11491,4445l11491,4128e" filled="f" stroked="t" strokeweight=".72pt" strokecolor="#484848">
                <v:path arrowok="t"/>
              </v:shape>
            </v:group>
            <v:group style="position:absolute;left:346;top:4378;width:2;height:1982" coordorigin="346,4378" coordsize="2,1982">
              <v:shape style="position:absolute;left:346;top:4378;width:2;height:1982" coordorigin="346,4378" coordsize="0,1982" path="m346,6360l346,4378e" filled="f" stroked="t" strokeweight=".96pt" strokecolor="#4B4B4B">
                <v:path arrowok="t"/>
              </v:shape>
            </v:group>
            <v:group style="position:absolute;left:2266;top:4378;width:2;height:614" coordorigin="2266,4378" coordsize="2,614">
              <v:shape style="position:absolute;left:2266;top:4378;width:2;height:614" coordorigin="2266,4378" coordsize="0,614" path="m2266,4992l2266,4378e" filled="f" stroked="t" strokeweight=".96pt" strokecolor="#4B4B4B">
                <v:path arrowok="t"/>
              </v:shape>
            </v:group>
            <v:group style="position:absolute;left:4829;top:4406;width:2;height:298" coordorigin="4829,4406" coordsize="2,298">
              <v:shape style="position:absolute;left:4829;top:4406;width:2;height:298" coordorigin="4829,4406" coordsize="0,298" path="m4829,4704l4829,4406e" filled="f" stroked="t" strokeweight=".96pt" strokecolor="#4B4B4B">
                <v:path arrowok="t"/>
              </v:shape>
            </v:group>
            <v:group style="position:absolute;left:7733;top:4416;width:2;height:509" coordorigin="7733,4416" coordsize="2,509">
              <v:shape style="position:absolute;left:7733;top:4416;width:2;height:509" coordorigin="7733,4416" coordsize="0,509" path="m7733,4925l7733,4416e" filled="f" stroked="t" strokeweight=".48pt" strokecolor="#1F1F1F">
                <v:path arrowok="t"/>
              </v:shape>
            </v:group>
            <v:group style="position:absolute;left:4829;top:4906;width:1771;height:2" coordorigin="4829,4906" coordsize="1771,2">
              <v:shape style="position:absolute;left:4829;top:4906;width:1771;height:2" coordorigin="4829,4906" coordsize="1771,0" path="m4829,4906l6600,4906e" filled="f" stroked="t" strokeweight=".96pt" strokecolor="#484848">
                <v:path arrowok="t"/>
              </v:shape>
            </v:group>
            <v:group style="position:absolute;left:4834;top:4627;width:2;height:1046" coordorigin="4834,4627" coordsize="2,1046">
              <v:shape style="position:absolute;left:4834;top:4627;width:2;height:1046" coordorigin="4834,4627" coordsize="0,1046" path="m4834,5674l4834,4627e" filled="f" stroked="t" strokeweight=".48pt" strokecolor="#1F1F1F">
                <v:path arrowok="t"/>
              </v:shape>
            </v:group>
            <v:group style="position:absolute;left:6542;top:4910;width:1555;height:2" coordorigin="6542,4910" coordsize="1555,2">
              <v:shape style="position:absolute;left:6542;top:4910;width:1555;height:2" coordorigin="6542,4910" coordsize="1555,0" path="m6542,4910l8098,4910e" filled="f" stroked="t" strokeweight=".48pt" strokecolor="#131313">
                <v:path arrowok="t"/>
              </v:shape>
            </v:group>
            <v:group style="position:absolute;left:8069;top:4901;width:418;height:2" coordorigin="8069,4901" coordsize="418,2">
              <v:shape style="position:absolute;left:8069;top:4901;width:418;height:2" coordorigin="8069,4901" coordsize="418,0" path="m8069,4901l8486,4901e" filled="f" stroked="t" strokeweight=".48pt" strokecolor="#131313">
                <v:path arrowok="t"/>
              </v:shape>
            </v:group>
            <v:group style="position:absolute;left:8381;top:4915;width:3120;height:2" coordorigin="8381,4915" coordsize="3120,2">
              <v:shape style="position:absolute;left:8381;top:4915;width:3120;height:2" coordorigin="8381,4915" coordsize="3120,0" path="m8381,4915l11501,4915e" filled="f" stroked="t" strokeweight=".96pt" strokecolor="#484848">
                <v:path arrowok="t"/>
              </v:shape>
            </v:group>
            <v:group style="position:absolute;left:11491;top:4627;width:2;height:1272" coordorigin="11491,4627" coordsize="2,1272">
              <v:shape style="position:absolute;left:11491;top:4627;width:2;height:1272" coordorigin="11491,4627" coordsize="0,1272" path="m11491,5899l11491,4627e" filled="f" stroked="t" strokeweight=".72pt" strokecolor="#5B5B5B">
                <v:path arrowok="t"/>
              </v:shape>
            </v:group>
            <v:group style="position:absolute;left:2266;top:4872;width:2;height:542" coordorigin="2266,4872" coordsize="2,542">
              <v:shape style="position:absolute;left:2266;top:4872;width:2;height:542" coordorigin="2266,4872" coordsize="0,542" path="m2266,5414l2266,4872e" filled="f" stroked="t" strokeweight=".72pt" strokecolor="#343434">
                <v:path arrowok="t"/>
              </v:shape>
            </v:group>
            <v:group style="position:absolute;left:4829;top:5148;width:2294;height:2" coordorigin="4829,5148" coordsize="2294,2">
              <v:shape style="position:absolute;left:4829;top:5148;width:2294;height:2" coordorigin="4829,5148" coordsize="2294,0" path="m4829,5148l7123,5148e" filled="f" stroked="t" strokeweight=".48pt" strokecolor="#343434">
                <v:path arrowok="t"/>
              </v:shape>
            </v:group>
            <v:group style="position:absolute;left:7094;top:5174;width:182;height:2" coordorigin="7094,5174" coordsize="182,2">
              <v:shape style="position:absolute;left:7094;top:5174;width:182;height:2" coordorigin="7094,5174" coordsize="182,0" path="m7094,5174l7277,5174e" filled="f" stroked="t" strokeweight=".48pt" strokecolor="#000000">
                <v:path arrowok="t"/>
              </v:shape>
            </v:group>
            <v:group style="position:absolute;left:7277;top:5174;width:1210;height:2" coordorigin="7277,5174" coordsize="1210,2">
              <v:shape style="position:absolute;left:7277;top:5174;width:1210;height:2" coordorigin="7277,5174" coordsize="1210,0" path="m7277,5174l8486,5174e" filled="f" stroked="t" strokeweight=".96pt" strokecolor="#8C8C8C">
                <v:path arrowok="t"/>
              </v:shape>
            </v:group>
            <v:group style="position:absolute;left:7920;top:5155;width:3581;height:2" coordorigin="7920,5155" coordsize="3581,2">
              <v:shape style="position:absolute;left:7920;top:5155;width:3581;height:2" coordorigin="7920,5155" coordsize="3581,0" path="m7920,5155l11501,5155e" filled="f" stroked="t" strokeweight=".96pt" strokecolor="#484848">
                <v:path arrowok="t"/>
              </v:shape>
            </v:group>
            <v:group style="position:absolute;left:4829;top:5395;width:4253;height:2" coordorigin="4829,5395" coordsize="4253,2">
              <v:shape style="position:absolute;left:4829;top:5395;width:4253;height:2" coordorigin="4829,5395" coordsize="4253,0" path="m4829,5395l9082,5395e" filled="f" stroked="t" strokeweight=".96pt" strokecolor="#484848">
                <v:path arrowok="t"/>
              </v:shape>
            </v:group>
            <v:group style="position:absolute;left:9024;top:5400;width:1075;height:2" coordorigin="9024,5400" coordsize="1075,2">
              <v:shape style="position:absolute;left:9024;top:5400;width:1075;height:2" coordorigin="9024,5400" coordsize="1075,0" path="m9024,5400l10099,5400e" filled="f" stroked="t" strokeweight=".48pt" strokecolor="#181818">
                <v:path arrowok="t"/>
              </v:shape>
            </v:group>
            <v:group style="position:absolute;left:10042;top:5405;width:1459;height:2" coordorigin="10042,5405" coordsize="1459,2">
              <v:shape style="position:absolute;left:10042;top:5405;width:1459;height:2" coordorigin="10042,5405" coordsize="1459,0" path="m10042,5405l11501,5405e" filled="f" stroked="t" strokeweight=".72pt" strokecolor="#3B3B3B">
                <v:path arrowok="t"/>
              </v:shape>
            </v:group>
            <v:group style="position:absolute;left:2266;top:5299;width:2;height:1570" coordorigin="2266,5299" coordsize="2,1570">
              <v:shape style="position:absolute;left:2266;top:5299;width:2;height:1570" coordorigin="2266,5299" coordsize="0,1570" path="m2266,6869l2266,5299e" filled="f" stroked="t" strokeweight=".96pt" strokecolor="#4F4F4F">
                <v:path arrowok="t"/>
              </v:shape>
            </v:group>
            <v:group style="position:absolute;left:2256;top:5626;width:2347;height:2" coordorigin="2256,5626" coordsize="2347,2">
              <v:shape style="position:absolute;left:2256;top:5626;width:2347;height:2" coordorigin="2256,5626" coordsize="2347,0" path="m2256,5626l4603,5626e" filled="f" stroked="t" strokeweight=".96pt" strokecolor="#4B4B4B">
                <v:path arrowok="t"/>
              </v:shape>
            </v:group>
            <v:group style="position:absolute;left:4546;top:5630;width:312;height:2" coordorigin="4546,5630" coordsize="312,2">
              <v:shape style="position:absolute;left:4546;top:5630;width:312;height:2" coordorigin="4546,5630" coordsize="312,0" path="m4546,5630l4858,5630e" filled="f" stroked="t" strokeweight=".48pt" strokecolor="#1F1F1F">
                <v:path arrowok="t"/>
              </v:shape>
            </v:group>
            <v:group style="position:absolute;left:4781;top:5635;width:4301;height:2" coordorigin="4781,5635" coordsize="4301,2">
              <v:shape style="position:absolute;left:4781;top:5635;width:4301;height:2" coordorigin="4781,5635" coordsize="4301,0" path="m4781,5635l9082,5635e" filled="f" stroked="t" strokeweight=".96pt" strokecolor="#444444">
                <v:path arrowok="t"/>
              </v:shape>
            </v:group>
            <v:group style="position:absolute;left:9024;top:5640;width:2477;height:2" coordorigin="9024,5640" coordsize="2477,2">
              <v:shape style="position:absolute;left:9024;top:5640;width:2477;height:2" coordorigin="9024,5640" coordsize="2477,0" path="m9024,5640l11501,5640e" filled="f" stroked="t" strokeweight=".48pt" strokecolor="#181818">
                <v:path arrowok="t"/>
              </v:shape>
            </v:group>
            <v:group style="position:absolute;left:336;top:5866;width:1954;height:2" coordorigin="336,5866" coordsize="1954,2">
              <v:shape style="position:absolute;left:336;top:5866;width:1954;height:2" coordorigin="336,5866" coordsize="1954,0" path="m336,5866l2290,5866e" filled="f" stroked="t" strokeweight=".96pt" strokecolor="#444444">
                <v:path arrowok="t"/>
              </v:shape>
            </v:group>
            <v:group style="position:absolute;left:2213;top:5870;width:1560;height:2" coordorigin="2213,5870" coordsize="1560,2">
              <v:shape style="position:absolute;left:2213;top:5870;width:1560;height:2" coordorigin="2213,5870" coordsize="1560,0" path="m2213,5870l3773,5870e" filled="f" stroked="t" strokeweight=".48pt" strokecolor="#0F0F0F">
                <v:path arrowok="t"/>
              </v:shape>
            </v:group>
            <v:group style="position:absolute;left:3744;top:5861;width:830;height:2" coordorigin="3744,5861" coordsize="830,2">
              <v:shape style="position:absolute;left:3744;top:5861;width:830;height:2" coordorigin="3744,5861" coordsize="830,0" path="m3744,5861l4574,5861e" filled="f" stroked="t" strokeweight=".48pt" strokecolor="#181818">
                <v:path arrowok="t"/>
              </v:shape>
            </v:group>
            <v:group style="position:absolute;left:4574;top:5861;width:254;height:2" coordorigin="4574,5861" coordsize="254,2">
              <v:shape style="position:absolute;left:4574;top:5861;width:254;height:2" coordorigin="4574,5861" coordsize="254,0" path="m4574,5861l4829,5861e" filled="f" stroked="t" strokeweight=".96pt" strokecolor="#2B2B2B">
                <v:path arrowok="t"/>
              </v:shape>
            </v:group>
            <v:group style="position:absolute;left:4829;top:5606;width:2;height:758" coordorigin="4829,5606" coordsize="2,758">
              <v:shape style="position:absolute;left:4829;top:5606;width:2;height:758" coordorigin="4829,5606" coordsize="0,758" path="m4829,6365l4829,5606e" filled="f" stroked="t" strokeweight=".96pt" strokecolor="#444444">
                <v:path arrowok="t"/>
              </v:shape>
            </v:group>
            <v:group style="position:absolute;left:4781;top:5875;width:2342;height:2" coordorigin="4781,5875" coordsize="2342,2">
              <v:shape style="position:absolute;left:4781;top:5875;width:2342;height:2" coordorigin="4781,5875" coordsize="2342,0" path="m4781,5875l7123,5875e" filled="f" stroked="t" strokeweight=".96pt" strokecolor="#484848">
                <v:path arrowok="t"/>
              </v:shape>
            </v:group>
            <v:group style="position:absolute;left:7066;top:5880;width:1450;height:2" coordorigin="7066,5880" coordsize="1450,2">
              <v:shape style="position:absolute;left:7066;top:5880;width:1450;height:2" coordorigin="7066,5880" coordsize="1450,0" path="m7066,5880l8515,5880e" filled="f" stroked="t" strokeweight=".48pt" strokecolor="#0F0F0F">
                <v:path arrowok="t"/>
              </v:shape>
            </v:group>
            <v:group style="position:absolute;left:8486;top:5861;width:806;height:2" coordorigin="8486,5861" coordsize="806,2">
              <v:shape style="position:absolute;left:8486;top:5861;width:806;height:2" coordorigin="8486,5861" coordsize="806,0" path="m8486,5861l9293,5861e" filled="f" stroked="t" strokeweight=".96pt" strokecolor="#000000">
                <v:path arrowok="t"/>
              </v:shape>
            </v:group>
            <v:group style="position:absolute;left:9221;top:5885;width:2280;height:2" coordorigin="9221,5885" coordsize="2280,2">
              <v:shape style="position:absolute;left:9221;top:5885;width:2280;height:2" coordorigin="9221,5885" coordsize="2280,0" path="m9221,5885l11501,5885e" filled="f" stroked="t" strokeweight=".96pt" strokecolor="#484848">
                <v:path arrowok="t"/>
              </v:shape>
            </v:group>
            <v:group style="position:absolute;left:7733;top:5875;width:2;height:720" coordorigin="7733,5875" coordsize="2,720">
              <v:shape style="position:absolute;left:7733;top:5875;width:2;height:720" coordorigin="7733,5875" coordsize="0,720" path="m7733,6595l7733,5875e" filled="f" stroked="t" strokeweight=".48pt" strokecolor="#2B2B2B">
                <v:path arrowok="t"/>
              </v:shape>
            </v:group>
            <v:group style="position:absolute;left:2256;top:6341;width:3355;height:2" coordorigin="2256,6341" coordsize="3355,2">
              <v:shape style="position:absolute;left:2256;top:6341;width:3355;height:2" coordorigin="2256,6341" coordsize="3355,0" path="m2256,6341l5611,6341e" filled="f" stroked="t" strokeweight=".48pt" strokecolor="#181818">
                <v:path arrowok="t"/>
              </v:shape>
            </v:group>
            <v:group style="position:absolute;left:5582;top:6331;width:1512;height:2" coordorigin="5582,6331" coordsize="1512,2">
              <v:shape style="position:absolute;left:5582;top:6331;width:1512;height:2" coordorigin="5582,6331" coordsize="1512,0" path="m5582,6331l7094,6331e" filled="f" stroked="t" strokeweight=".96pt" strokecolor="#0F0F0F">
                <v:path arrowok="t"/>
              </v:shape>
            </v:group>
            <v:group style="position:absolute;left:6840;top:6346;width:4666;height:2" coordorigin="6840,6346" coordsize="4666,2">
              <v:shape style="position:absolute;left:6840;top:6346;width:4666;height:2" coordorigin="6840,6346" coordsize="4666,0" path="m6840,6346l11506,6346e" filled="f" stroked="t" strokeweight=".96pt" strokecolor="#4B4B4B">
                <v:path arrowok="t"/>
              </v:shape>
            </v:group>
            <v:group style="position:absolute;left:11496;top:461;width:2;height:5909" coordorigin="11496,461" coordsize="2,5909">
              <v:shape style="position:absolute;left:11496;top:461;width:2;height:5909" coordorigin="11496,461" coordsize="0,5909" path="m11496,6370l11496,461e" filled="f" stroked="t" strokeweight=".48pt" strokecolor="#3F3F3F">
                <v:path arrowok="t"/>
              </v:shape>
            </v:group>
            <v:group style="position:absolute;left:341;top:6302;width:2;height:302" coordorigin="341,6302" coordsize="2,302">
              <v:shape style="position:absolute;left:341;top:6302;width:2;height:302" coordorigin="341,6302" coordsize="0,302" path="m341,6605l341,6302e" filled="f" stroked="t" strokeweight=".48pt" strokecolor="#1F1F1F">
                <v:path arrowok="t"/>
              </v:shape>
            </v:group>
            <v:group style="position:absolute;left:2256;top:6586;width:6826;height:2" coordorigin="2256,6586" coordsize="6826,2">
              <v:shape style="position:absolute;left:2256;top:6586;width:6826;height:2" coordorigin="2256,6586" coordsize="6826,0" path="m2256,6586l9082,6586e" filled="f" stroked="t" strokeweight=".96pt" strokecolor="#4B4B4B">
                <v:path arrowok="t"/>
              </v:shape>
            </v:group>
            <v:group style="position:absolute;left:4834;top:6298;width:2;height:298" coordorigin="4834,6298" coordsize="2,298">
              <v:shape style="position:absolute;left:4834;top:6298;width:2;height:298" coordorigin="4834,6298" coordsize="0,298" path="m4834,6595l4834,6298e" filled="f" stroked="t" strokeweight=".48pt" strokecolor="#1C1C1C">
                <v:path arrowok="t"/>
              </v:shape>
            </v:group>
            <v:group style="position:absolute;left:7738;top:6336;width:2;height:259" coordorigin="7738,6336" coordsize="2,259">
              <v:shape style="position:absolute;left:7738;top:6336;width:2;height:259" coordorigin="7738,6336" coordsize="0,259" path="m7738,6595l7738,6336e" filled="f" stroked="t" strokeweight=".96pt" strokecolor="#484848">
                <v:path arrowok="t"/>
              </v:shape>
            </v:group>
            <v:group style="position:absolute;left:9024;top:6590;width:1075;height:2" coordorigin="9024,6590" coordsize="1075,2">
              <v:shape style="position:absolute;left:9024;top:6590;width:1075;height:2" coordorigin="9024,6590" coordsize="1075,0" path="m9024,6590l10099,6590e" filled="f" stroked="t" strokeweight=".48pt" strokecolor="#1F1F1F">
                <v:path arrowok="t"/>
              </v:shape>
            </v:group>
            <v:group style="position:absolute;left:10070;top:6576;width:1435;height:2" coordorigin="10070,6576" coordsize="1435,2">
              <v:shape style="position:absolute;left:10070;top:6576;width:1435;height:2" coordorigin="10070,6576" coordsize="1435,0" path="m10070,6576l11506,6576e" filled="f" stroked="t" strokeweight=".48pt" strokecolor="#646464">
                <v:path arrowok="t"/>
              </v:shape>
            </v:group>
            <v:group style="position:absolute;left:11501;top:461;width:2;height:6149" coordorigin="11501,461" coordsize="2,6149">
              <v:shape style="position:absolute;left:11501;top:461;width:2;height:6149" coordorigin="11501,461" coordsize="0,6149" path="m11501,6610l11501,461e" filled="f" stroked="t" strokeweight=".72pt" strokecolor="#444444">
                <v:path arrowok="t"/>
              </v:shape>
            </v:group>
            <v:group style="position:absolute;left:336;top:6816;width:768;height:2" coordorigin="336,6816" coordsize="768,2">
              <v:shape style="position:absolute;left:336;top:6816;width:768;height:2" coordorigin="336,6816" coordsize="768,0" path="m336,6816l1104,6816e" filled="f" stroked="t" strokeweight=".72pt" strokecolor="#383838">
                <v:path arrowok="t"/>
              </v:shape>
            </v:group>
            <v:group style="position:absolute;left:346;top:6547;width:2;height:1502" coordorigin="346,6547" coordsize="2,1502">
              <v:shape style="position:absolute;left:346;top:6547;width:2;height:1502" coordorigin="346,6547" coordsize="0,1502" path="m346,8050l346,6547e" filled="f" stroked="t" strokeweight=".96pt" strokecolor="#4B4B4B">
                <v:path arrowok="t"/>
              </v:shape>
            </v:group>
            <v:group style="position:absolute;left:1075;top:6830;width:542;height:2" coordorigin="1075,6830" coordsize="542,2">
              <v:shape style="position:absolute;left:1075;top:6830;width:542;height:2" coordorigin="1075,6830" coordsize="542,0" path="m1075,6830l1618,6830e" filled="f" stroked="t" strokeweight=".48pt" strokecolor="#646464">
                <v:path arrowok="t"/>
              </v:shape>
            </v:group>
            <v:group style="position:absolute;left:1536;top:6826;width:5587;height:2" coordorigin="1536,6826" coordsize="5587,2">
              <v:shape style="position:absolute;left:1536;top:6826;width:5587;height:2" coordorigin="1536,6826" coordsize="5587,0" path="m1536,6826l7123,6826e" filled="f" stroked="t" strokeweight=".96pt" strokecolor="#4B4B4B">
                <v:path arrowok="t"/>
              </v:shape>
            </v:group>
            <v:group style="position:absolute;left:7066;top:6830;width:1450;height:2" coordorigin="7066,6830" coordsize="1450,2">
              <v:shape style="position:absolute;left:7066;top:6830;width:1450;height:2" coordorigin="7066,6830" coordsize="1450,0" path="m7066,6830l8515,6830e" filled="f" stroked="t" strokeweight=".48pt" strokecolor="#1C1C1C">
                <v:path arrowok="t"/>
              </v:shape>
            </v:group>
            <v:group style="position:absolute;left:8458;top:6826;width:994;height:2" coordorigin="8458,6826" coordsize="994,2">
              <v:shape style="position:absolute;left:8458;top:6826;width:994;height:2" coordorigin="8458,6826" coordsize="994,0" path="m8458,6826l9451,6826e" filled="f" stroked="t" strokeweight=".72pt" strokecolor="#484848">
                <v:path arrowok="t"/>
              </v:shape>
            </v:group>
            <v:group style="position:absolute;left:9264;top:6830;width:2246;height:2" coordorigin="9264,6830" coordsize="2246,2">
              <v:shape style="position:absolute;left:9264;top:6830;width:2246;height:2" coordorigin="9264,6830" coordsize="2246,0" path="m9264,6830l11510,6830e" filled="f" stroked="t" strokeweight=".48pt" strokecolor="#181818">
                <v:path arrowok="t"/>
              </v:shape>
            </v:group>
            <v:group style="position:absolute;left:11501;top:6374;width:2;height:1454" coordorigin="11501,6374" coordsize="2,1454">
              <v:shape style="position:absolute;left:11501;top:6374;width:2;height:1454" coordorigin="11501,6374" coordsize="0,1454" path="m11501,7829l11501,6374e" filled="f" stroked="t" strokeweight=".96pt" strokecolor="#646464">
                <v:path arrowok="t"/>
              </v:shape>
            </v:group>
            <v:group style="position:absolute;left:2270;top:6792;width:2;height:1498" coordorigin="2270,6792" coordsize="2,1498">
              <v:shape style="position:absolute;left:2270;top:6792;width:2;height:1498" coordorigin="2270,6792" coordsize="0,1498" path="m2270,8290l2270,6792e" filled="f" stroked="t" strokeweight=".48pt" strokecolor="#1F1F1F">
                <v:path arrowok="t"/>
              </v:shape>
            </v:group>
            <v:group style="position:absolute;left:336;top:7296;width:5275;height:2" coordorigin="336,7296" coordsize="5275,2">
              <v:shape style="position:absolute;left:336;top:7296;width:5275;height:2" coordorigin="336,7296" coordsize="5275,0" path="m336,7296l5611,7296e" filled="f" stroked="t" strokeweight=".96pt" strokecolor="#4B4B4B">
                <v:path arrowok="t"/>
              </v:shape>
            </v:group>
            <v:group style="position:absolute;left:5554;top:7301;width:2962;height:2" coordorigin="5554,7301" coordsize="2962,2">
              <v:shape style="position:absolute;left:5554;top:7301;width:2962;height:2" coordorigin="5554,7301" coordsize="2962,0" path="m5554,7301l8515,7301e" filled="f" stroked="t" strokeweight=".48pt" strokecolor="#1C1C1C">
                <v:path arrowok="t"/>
              </v:shape>
            </v:group>
            <v:group style="position:absolute;left:8458;top:7306;width:1522;height:2" coordorigin="8458,7306" coordsize="1522,2">
              <v:shape style="position:absolute;left:8458;top:7306;width:1522;height:2" coordorigin="8458,7306" coordsize="1522,0" path="m8458,7306l9979,7306e" filled="f" stroked="t" strokeweight=".72pt" strokecolor="#444444">
                <v:path arrowok="t"/>
              </v:shape>
            </v:group>
            <v:group style="position:absolute;left:9053;top:7286;width:2453;height:2" coordorigin="9053,7286" coordsize="2453,2">
              <v:shape style="position:absolute;left:9053;top:7286;width:2453;height:2" coordorigin="9053,7286" coordsize="2453,0" path="m9053,7286l11506,7286e" filled="f" stroked="t" strokeweight=".96pt" strokecolor="#1F1F1F">
                <v:path arrowok="t"/>
              </v:shape>
            </v:group>
            <v:group style="position:absolute;left:4846;top:7286;width:2;height:274" coordorigin="4846,7286" coordsize="2,274">
              <v:shape style="position:absolute;left:4846;top:7286;width:2;height:274" coordorigin="4846,7286" coordsize="0,274" path="m4846,7560l4846,7286e" filled="f" stroked="t" strokeweight="1.2pt" strokecolor="#4B4B4B">
                <v:path arrowok="t"/>
              </v:shape>
            </v:group>
            <v:group style="position:absolute;left:4829;top:7541;width:2918;height:2" coordorigin="4829,7541" coordsize="2918,2">
              <v:shape style="position:absolute;left:4829;top:7541;width:2918;height:2" coordorigin="4829,7541" coordsize="2918,0" path="m4829,7541l7747,7541e" filled="f" stroked="t" strokeweight=".48pt" strokecolor="#282828">
                <v:path arrowok="t"/>
              </v:shape>
            </v:group>
            <v:group style="position:absolute;left:7718;top:7531;width:1574;height:2" coordorigin="7718,7531" coordsize="1574,2">
              <v:shape style="position:absolute;left:7718;top:7531;width:1574;height:2" coordorigin="7718,7531" coordsize="1574,0" path="m7718,7531l9293,7531e" filled="f" stroked="t" strokeweight=".96pt" strokecolor="#1F1F1F">
                <v:path arrowok="t"/>
              </v:shape>
            </v:group>
            <v:group style="position:absolute;left:8760;top:7546;width:2750;height:2" coordorigin="8760,7546" coordsize="2750,2">
              <v:shape style="position:absolute;left:8760;top:7546;width:2750;height:2" coordorigin="8760,7546" coordsize="2750,0" path="m8760,7546l11510,7546e" filled="f" stroked="t" strokeweight=".96pt" strokecolor="#4F4F4F">
                <v:path arrowok="t"/>
              </v:shape>
            </v:group>
            <v:group style="position:absolute;left:4838;top:7502;width:2;height:317" coordorigin="4838,7502" coordsize="2,317">
              <v:shape style="position:absolute;left:4838;top:7502;width:2;height:317" coordorigin="4838,7502" coordsize="0,317" path="m4838,7819l4838,7502e" filled="f" stroked="t" strokeweight=".96pt" strokecolor="#4B4B4B">
                <v:path arrowok="t"/>
              </v:shape>
            </v:group>
            <v:group style="position:absolute;left:4829;top:7781;width:1771;height:2" coordorigin="4829,7781" coordsize="1771,2">
              <v:shape style="position:absolute;left:4829;top:7781;width:1771;height:2" coordorigin="4829,7781" coordsize="1771,0" path="m4829,7781l6600,7781e" filled="f" stroked="t" strokeweight=".48pt" strokecolor="#131313">
                <v:path arrowok="t"/>
              </v:shape>
            </v:group>
            <v:group style="position:absolute;left:6542;top:7786;width:4968;height:2" coordorigin="6542,7786" coordsize="4968,2">
              <v:shape style="position:absolute;left:6542;top:7786;width:4968;height:2" coordorigin="6542,7786" coordsize="4968,0" path="m6542,7786l11510,7786e" filled="f" stroked="t" strokeweight=".96pt" strokecolor="#4B4B4B">
                <v:path arrowok="t"/>
              </v:shape>
            </v:group>
            <v:group style="position:absolute;left:336;top:8016;width:2064;height:2" coordorigin="336,8016" coordsize="2064,2">
              <v:shape style="position:absolute;left:336;top:8016;width:2064;height:2" coordorigin="336,8016" coordsize="2064,0" path="m336,8016l2400,8016e" filled="f" stroked="t" strokeweight=".96pt" strokecolor="#4B4B4B">
                <v:path arrowok="t"/>
              </v:shape>
            </v:group>
            <v:group style="position:absolute;left:2218;top:8016;width:538;height:2" coordorigin="2218,8016" coordsize="538,2">
              <v:shape style="position:absolute;left:2218;top:8016;width:538;height:2" coordorigin="2218,8016" coordsize="538,0" path="m2218,8016l2755,8016e" filled="f" stroked="t" strokeweight=".72pt" strokecolor="#343434">
                <v:path arrowok="t"/>
              </v:shape>
            </v:group>
            <v:group style="position:absolute;left:2698;top:8021;width:3902;height:2" coordorigin="2698,8021" coordsize="3902,2">
              <v:shape style="position:absolute;left:2698;top:8021;width:3902;height:2" coordorigin="2698,8021" coordsize="3902,0" path="m2698,8021l6600,8021e" filled="f" stroked="t" strokeweight=".48pt" strokecolor="#131313">
                <v:path arrowok="t"/>
              </v:shape>
            </v:group>
            <v:group style="position:absolute;left:4846;top:7762;width:2;height:264" coordorigin="4846,7762" coordsize="2,264">
              <v:shape style="position:absolute;left:4846;top:7762;width:2;height:264" coordorigin="4846,7762" coordsize="0,264" path="m4846,8026l4846,7762e" filled="f" stroked="t" strokeweight="1.2pt" strokecolor="#484848">
                <v:path arrowok="t"/>
              </v:shape>
            </v:group>
            <v:group style="position:absolute;left:6571;top:8011;width:1147;height:2" coordorigin="6571,8011" coordsize="1147,2">
              <v:shape style="position:absolute;left:6571;top:8011;width:1147;height:2" coordorigin="6571,8011" coordsize="1147,0" path="m6571,8011l7718,8011e" filled="f" stroked="t" strokeweight=".48pt" strokecolor="#131313">
                <v:path arrowok="t"/>
              </v:shape>
            </v:group>
            <v:group style="position:absolute;left:7608;top:8026;width:3902;height:2" coordorigin="7608,8026" coordsize="3902,2">
              <v:shape style="position:absolute;left:7608;top:8026;width:3902;height:2" coordorigin="7608,8026" coordsize="3902,0" path="m7608,8026l11510,8026e" filled="f" stroked="t" strokeweight=".96pt" strokecolor="#484848">
                <v:path arrowok="t"/>
              </v:shape>
            </v:group>
            <v:group style="position:absolute;left:350;top:7973;width:2;height:878" coordorigin="350,7973" coordsize="2,878">
              <v:shape style="position:absolute;left:350;top:7973;width:2;height:878" coordorigin="350,7973" coordsize="0,878" path="m350,8851l350,7973e" filled="f" stroked="t" strokeweight=".48pt" strokecolor="#282828">
                <v:path arrowok="t"/>
              </v:shape>
            </v:group>
            <v:group style="position:absolute;left:11506;top:3590;width:2;height:4699" coordorigin="11506,3590" coordsize="2,4699">
              <v:shape style="position:absolute;left:11506;top:3590;width:2;height:4699" coordorigin="11506,3590" coordsize="0,4699" path="m11506,8290l11506,3590e" filled="f" stroked="t" strokeweight=".48pt" strokecolor="#4B4B4B">
                <v:path arrowok="t"/>
              </v:shape>
            </v:group>
            <v:group style="position:absolute;left:2275;top:8232;width:2;height:864" coordorigin="2275,8232" coordsize="2,864">
              <v:shape style="position:absolute;left:2275;top:8232;width:2;height:864" coordorigin="2275,8232" coordsize="0,864" path="m2275,9096l2275,8232e" filled="f" stroked="t" strokeweight=".72pt" strokecolor="#444444">
                <v:path arrowok="t"/>
              </v:shape>
            </v:group>
            <v:group style="position:absolute;left:11510;top:8218;width:2;height:1109" coordorigin="11510,8218" coordsize="2,1109">
              <v:shape style="position:absolute;left:11510;top:8218;width:2;height:1109" coordorigin="11510,8218" coordsize="0,1109" path="m11510,9326l11510,8218e" filled="f" stroked="t" strokeweight=".96pt" strokecolor="#676767">
                <v:path arrowok="t"/>
              </v:shape>
            </v:group>
            <v:group style="position:absolute;left:346;top:8818;width:1272;height:2" coordorigin="346,8818" coordsize="1272,2">
              <v:shape style="position:absolute;left:346;top:8818;width:1272;height:2" coordorigin="346,8818" coordsize="1272,0" path="m346,8818l1618,8818e" filled="f" stroked="t" strokeweight=".48pt" strokecolor="#1C1C1C">
                <v:path arrowok="t"/>
              </v:shape>
            </v:group>
            <v:group style="position:absolute;left:1536;top:8832;width:9984;height:2" coordorigin="1536,8832" coordsize="9984,2">
              <v:shape style="position:absolute;left:1536;top:8832;width:9984;height:2" coordorigin="1536,8832" coordsize="9984,0" path="m1536,8832l11520,8832e" filled="f" stroked="t" strokeweight=".96pt" strokecolor="#484848">
                <v:path arrowok="t"/>
              </v:shape>
            </v:group>
            <v:group style="position:absolute;left:355;top:8736;width:2;height:480" coordorigin="355,8736" coordsize="2,480">
              <v:shape style="position:absolute;left:355;top:8736;width:2;height:480" coordorigin="355,8736" coordsize="0,480" path="m355,9216l355,8736e" filled="f" stroked="t" strokeweight=".96pt" strokecolor="#4F4F4F">
                <v:path arrowok="t"/>
              </v:shape>
            </v:group>
            <v:group style="position:absolute;left:355;top:9038;width:2;height:4267" coordorigin="355,9038" coordsize="2,4267">
              <v:shape style="position:absolute;left:355;top:9038;width:2;height:4267" coordorigin="355,9038" coordsize="0,4267" path="m355,13306l355,9038e" filled="f" stroked="t" strokeweight=".72pt" strokecolor="#383838">
                <v:path arrowok="t"/>
              </v:shape>
            </v:group>
            <v:group style="position:absolute;left:2280;top:9038;width:2;height:288" coordorigin="2280,9038" coordsize="2,288">
              <v:shape style="position:absolute;left:2280;top:9038;width:2;height:288" coordorigin="2280,9038" coordsize="0,288" path="m2280,9326l2280,9038e" filled="f" stroked="t" strokeweight=".48pt" strokecolor="#1F1F1F">
                <v:path arrowok="t"/>
              </v:shape>
            </v:group>
            <v:group style="position:absolute;left:355;top:9677;width:11165;height:2" coordorigin="355,9677" coordsize="11165,2">
              <v:shape style="position:absolute;left:355;top:9677;width:11165;height:2" coordorigin="355,9677" coordsize="11165,0" path="m355,9677l11520,9677e" filled="f" stroked="t" strokeweight=".96pt" strokecolor="#4B4B4B">
                <v:path arrowok="t"/>
              </v:shape>
            </v:group>
            <v:group style="position:absolute;left:360;top:6662;width:2;height:6643" coordorigin="360,6662" coordsize="2,6643">
              <v:shape style="position:absolute;left:360;top:6662;width:2;height:6643" coordorigin="360,6662" coordsize="0,6643" path="m360,13306l360,6662e" filled="f" stroked="t" strokeweight=".48pt" strokecolor="#383838">
                <v:path arrowok="t"/>
              </v:shape>
            </v:group>
            <v:group style="position:absolute;left:2280;top:4234;width:2;height:8669" coordorigin="2280,4234" coordsize="2,8669">
              <v:shape style="position:absolute;left:2280;top:4234;width:2;height:8669" coordorigin="2280,4234" coordsize="0,8669" path="m2280,12902l2280,4234e" filled="f" stroked="t" strokeweight=".96pt" strokecolor="#3F3F3F">
                <v:path arrowok="t"/>
              </v:shape>
            </v:group>
            <v:group style="position:absolute;left:11515;top:9269;width:2;height:912" coordorigin="11515,9269" coordsize="2,912">
              <v:shape style="position:absolute;left:11515;top:9269;width:2;height:912" coordorigin="11515,9269" coordsize="0,912" path="m11515,10181l11515,9269e" filled="f" stroked="t" strokeweight=".48pt" strokecolor="#3B3B3B">
                <v:path arrowok="t"/>
              </v:shape>
            </v:group>
            <v:group style="position:absolute;left:355;top:9912;width:1291;height:2" coordorigin="355,9912" coordsize="1291,2">
              <v:shape style="position:absolute;left:355;top:9912;width:1291;height:2" coordorigin="355,9912" coordsize="1291,0" path="m355,9912l1646,9912e" filled="f" stroked="t" strokeweight=".48pt" strokecolor="#1C1C1C">
                <v:path arrowok="t"/>
              </v:shape>
            </v:group>
            <v:group style="position:absolute;left:1618;top:9936;width:638;height:2" coordorigin="1618,9936" coordsize="638,2">
              <v:shape style="position:absolute;left:1618;top:9936;width:638;height:2" coordorigin="1618,9936" coordsize="638,0" path="m1618,9936l2256,9936e" filled="f" stroked="t" strokeweight=".96pt" strokecolor="#8C8C8C">
                <v:path arrowok="t"/>
              </v:shape>
            </v:group>
            <v:group style="position:absolute;left:1690;top:9917;width:8779;height:2" coordorigin="1690,9917" coordsize="8779,2">
              <v:shape style="position:absolute;left:1690;top:9917;width:8779;height:2" coordorigin="1690,9917" coordsize="8779,0" path="m1690,9917l10469,9917e" filled="f" stroked="t" strokeweight=".72pt" strokecolor="#484848">
                <v:path arrowok="t"/>
              </v:shape>
            </v:group>
            <v:group style="position:absolute;left:3744;top:9936;width:1075;height:2" coordorigin="3744,9936" coordsize="1075,2">
              <v:shape style="position:absolute;left:3744;top:9936;width:1075;height:2" coordorigin="3744,9936" coordsize="1075,0" path="m3744,9936l4819,9936e" filled="f" stroked="t" strokeweight=".96pt" strokecolor="#8C8C8C">
                <v:path arrowok="t"/>
              </v:shape>
            </v:group>
            <v:group style="position:absolute;left:6571;top:9936;width:1915;height:2" coordorigin="6571,9936" coordsize="1915,2">
              <v:shape style="position:absolute;left:6571;top:9936;width:1915;height:2" coordorigin="6571,9936" coordsize="1915,0" path="m6571,9936l8486,9936e" filled="f" stroked="t" strokeweight=".96pt" strokecolor="#8C8C8C">
                <v:path arrowok="t"/>
              </v:shape>
            </v:group>
            <v:group style="position:absolute;left:10070;top:9936;width:1430;height:2" coordorigin="10070,9936" coordsize="1430,2">
              <v:shape style="position:absolute;left:10070;top:9936;width:1430;height:2" coordorigin="10070,9936" coordsize="1430,0" path="m10070,9936l11501,9936e" filled="f" stroked="t" strokeweight=".96pt" strokecolor="#8C8C8C">
                <v:path arrowok="t"/>
              </v:shape>
            </v:group>
            <v:group style="position:absolute;left:355;top:10157;width:11165;height:2" coordorigin="355,10157" coordsize="11165,2">
              <v:shape style="position:absolute;left:355;top:10157;width:11165;height:2" coordorigin="355,10157" coordsize="11165,0" path="m355,10157l11520,10157e" filled="f" stroked="t" strokeweight=".96pt" strokecolor="#4F4F4F">
                <v:path arrowok="t"/>
              </v:shape>
            </v:group>
            <v:group style="position:absolute;left:11520;top:6605;width:2;height:9254" coordorigin="11520,6605" coordsize="2,9254">
              <v:shape style="position:absolute;left:11520;top:6605;width:2;height:9254" coordorigin="11520,6605" coordsize="0,9254" path="m11520,15859l11520,6605e" filled="f" stroked="t" strokeweight=".72pt" strokecolor="#5B5B5B">
                <v:path arrowok="t"/>
              </v:shape>
            </v:group>
            <v:group style="position:absolute;left:346;top:10622;width:1272;height:2" coordorigin="346,10622" coordsize="1272,2">
              <v:shape style="position:absolute;left:346;top:10622;width:1272;height:2" coordorigin="346,10622" coordsize="1272,0" path="m346,10622l1618,10622e" filled="f" stroked="t" strokeweight=".48pt" strokecolor="#282828">
                <v:path arrowok="t"/>
              </v:shape>
            </v:group>
            <v:group style="position:absolute;left:1618;top:10622;width:638;height:2" coordorigin="1618,10622" coordsize="638,2">
              <v:shape style="position:absolute;left:1618;top:10622;width:638;height:2" coordorigin="1618,10622" coordsize="638,0" path="m1618,10622l2256,10622e" filled="f" stroked="t" strokeweight=".96pt" strokecolor="#232323">
                <v:path arrowok="t"/>
              </v:shape>
            </v:group>
            <v:group style="position:absolute;left:2054;top:10637;width:1858;height:2" coordorigin="2054,10637" coordsize="1858,2">
              <v:shape style="position:absolute;left:2054;top:10637;width:1858;height:2" coordorigin="2054,10637" coordsize="1858,0" path="m2054,10637l3912,10637e" filled="f" stroked="t" strokeweight=".96pt" strokecolor="#4F4F4F">
                <v:path arrowok="t"/>
              </v:shape>
            </v:group>
            <v:group style="position:absolute;left:3744;top:10622;width:2827;height:2" coordorigin="3744,10622" coordsize="2827,2">
              <v:shape style="position:absolute;left:3744;top:10622;width:2827;height:2" coordorigin="3744,10622" coordsize="2827,0" path="m3744,10622l6571,10622e" filled="f" stroked="t" strokeweight=".48pt" strokecolor="#181818">
                <v:path arrowok="t"/>
              </v:shape>
            </v:group>
            <v:group style="position:absolute;left:6542;top:10632;width:4987;height:2" coordorigin="6542,10632" coordsize="4987,2">
              <v:shape style="position:absolute;left:6542;top:10632;width:4987;height:2" coordorigin="6542,10632" coordsize="4987,0" path="m6542,10632l11530,10632e" filled="f" stroked="t" strokeweight=".48pt" strokecolor="#181818">
                <v:path arrowok="t"/>
              </v:shape>
            </v:group>
            <v:group style="position:absolute;left:7296;top:10627;width:2;height:4502" coordorigin="7296,10627" coordsize="2,4502">
              <v:shape style="position:absolute;left:7296;top:10627;width:2;height:4502" coordorigin="7296,10627" coordsize="0,4502" path="m7296,15130l7296,10627e" filled="f" stroked="t" strokeweight=".72pt" strokecolor="#4B4B4B">
                <v:path arrowok="t"/>
              </v:shape>
            </v:group>
            <v:group style="position:absolute;left:710;top:10879;width:10795;height:2" coordorigin="710,10879" coordsize="10795,2">
              <v:shape style="position:absolute;left:710;top:10879;width:10795;height:2" coordorigin="710,10879" coordsize="10795,0" path="m710,10879l11506,10879e" filled="f" stroked="t" strokeweight=".96pt" strokecolor="#4B4B4B">
                <v:path arrowok="t"/>
              </v:shape>
            </v:group>
            <v:group style="position:absolute;left:2280;top:10656;width:2;height:787" coordorigin="2280,10656" coordsize="2,787">
              <v:shape style="position:absolute;left:2280;top:10656;width:2;height:787" coordorigin="2280,10656" coordsize="0,787" path="m2280,11443l2280,10656e" filled="f" stroked="t" strokeweight=".96pt" strokecolor="#545454">
                <v:path arrowok="t"/>
              </v:shape>
            </v:group>
            <v:group style="position:absolute;left:1075;top:10877;width:2;height:38" coordorigin="1075,10877" coordsize="2,38">
              <v:shape style="position:absolute;left:1075;top:10877;width:2;height:38" coordorigin="1075,10877" coordsize="0,38" path="m1075,10915l1075,10877e" filled="f" stroked="t" strokeweight=".48pt" strokecolor="#484848">
                <v:path arrowok="t"/>
              </v:shape>
            </v:group>
            <v:group style="position:absolute;left:1613;top:10867;width:2;height:77" coordorigin="1613,10867" coordsize="2,77">
              <v:shape style="position:absolute;left:1613;top:10867;width:2;height:77" coordorigin="1613,10867" coordsize="0,77" path="m1613,10944l1613,10867e" filled="f" stroked="t" strokeweight=".96pt" strokecolor="#545454">
                <v:path arrowok="t"/>
              </v:shape>
            </v:group>
            <v:group style="position:absolute;left:341;top:11246;width:5242;height:2" coordorigin="341,11246" coordsize="5242,2">
              <v:shape style="position:absolute;left:341;top:11246;width:5242;height:2" coordorigin="341,11246" coordsize="5242,0" path="m341,11246l5582,11246e" filled="f" stroked="t" strokeweight=".48pt" strokecolor="#4B4B4B">
                <v:path arrowok="t"/>
              </v:shape>
            </v:group>
            <v:group style="position:absolute;left:365;top:10886;width:2;height:5011" coordorigin="365,10886" coordsize="2,5011">
              <v:shape style="position:absolute;left:365;top:10886;width:2;height:5011" coordorigin="365,10886" coordsize="0,5011" path="m365,15898l365,10886e" filled="f" stroked="t" strokeweight=".72pt" strokecolor="#3F3F3F">
                <v:path arrowok="t"/>
              </v:shape>
            </v:group>
            <v:group style="position:absolute;left:5582;top:11246;width:1512;height:2" coordorigin="5582,11246" coordsize="1512,2">
              <v:shape style="position:absolute;left:5582;top:11246;width:1512;height:2" coordorigin="5582,11246" coordsize="1512,0" path="m5582,11246l7094,11246e" filled="f" stroked="t" strokeweight=".48pt" strokecolor="#000000">
                <v:path arrowok="t"/>
              </v:shape>
            </v:group>
            <v:group style="position:absolute;left:7094;top:11246;width:192;height:2" coordorigin="7094,11246" coordsize="192,2">
              <v:shape style="position:absolute;left:7094;top:11246;width:192;height:2" coordorigin="7094,11246" coordsize="192,0" path="m7094,11246l7286,11246e" filled="f" stroked="t" strokeweight=".48pt" strokecolor="#8C8C8C">
                <v:path arrowok="t"/>
              </v:shape>
            </v:group>
            <v:group style="position:absolute;left:7267;top:11246;width:211;height:2" coordorigin="7267,11246" coordsize="211,2">
              <v:shape style="position:absolute;left:7267;top:11246;width:211;height:2" coordorigin="7267,11246" coordsize="211,0" path="m7267,11246l7478,11246e" filled="f" stroked="t" strokeweight=".48pt" strokecolor="#4F4F4F">
                <v:path arrowok="t"/>
              </v:shape>
            </v:group>
            <v:group style="position:absolute;left:7478;top:11246;width:4022;height:2" coordorigin="7478,11246" coordsize="4022,2">
              <v:shape style="position:absolute;left:7478;top:11246;width:4022;height:2" coordorigin="7478,11246" coordsize="4022,0" path="m7478,11246l11501,11246e" filled="f" stroked="t" strokeweight=".48pt" strokecolor="#000000">
                <v:path arrowok="t"/>
              </v:shape>
            </v:group>
            <v:group style="position:absolute;left:1075;top:11242;width:2;height:1954" coordorigin="1075,11242" coordsize="2,1954">
              <v:shape style="position:absolute;left:1075;top:11242;width:2;height:1954" coordorigin="1075,11242" coordsize="0,1954" path="m1075,13195l1075,11242e" filled="f" stroked="t" strokeweight=".48pt" strokecolor="#000000">
                <v:path arrowok="t"/>
              </v:shape>
            </v:group>
            <v:group style="position:absolute;left:1613;top:11213;width:2;height:422" coordorigin="1613,11213" coordsize="2,422">
              <v:shape style="position:absolute;left:1613;top:11213;width:2;height:422" coordorigin="1613,11213" coordsize="0,422" path="m1613,11635l1613,11213e" filled="f" stroked="t" strokeweight=".72pt" strokecolor="#2F2F2F">
                <v:path arrowok="t"/>
              </v:shape>
            </v:group>
            <v:group style="position:absolute;left:11525;top:11213;width:2;height:653" coordorigin="11525,11213" coordsize="2,653">
              <v:shape style="position:absolute;left:11525;top:11213;width:2;height:653" coordorigin="11525,11213" coordsize="0,653" path="m11525,11866l11525,11213e" filled="f" stroked="t" strokeweight=".48pt" strokecolor="#444444">
                <v:path arrowok="t"/>
              </v:shape>
            </v:group>
            <v:group style="position:absolute;left:1618;top:11578;width:2;height:734" coordorigin="1618,11578" coordsize="2,734">
              <v:shape style="position:absolute;left:1618;top:11578;width:2;height:734" coordorigin="1618,11578" coordsize="0,734" path="m1618,12312l1618,11578e" filled="f" stroked="t" strokeweight=".48pt" strokecolor="#181818">
                <v:path arrowok="t"/>
              </v:shape>
            </v:group>
            <v:group style="position:absolute;left:2251;top:11606;width:2;height:1589" coordorigin="2251,11606" coordsize="2,1589">
              <v:shape style="position:absolute;left:2251;top:11606;width:2;height:1589" coordorigin="2251,11606" coordsize="0,1589" path="m2251,13195l2251,11606e" filled="f" stroked="t" strokeweight=".48pt" strokecolor="#000000">
                <v:path arrowok="t"/>
              </v:shape>
            </v:group>
            <v:group style="position:absolute;left:7301;top:11578;width:2;height:288" coordorigin="7301,11578" coordsize="2,288">
              <v:shape style="position:absolute;left:7301;top:11578;width:2;height:288" coordorigin="7301,11578" coordsize="0,288" path="m7301,11866l7301,11578e" filled="f" stroked="t" strokeweight=".48pt" strokecolor="#1F1F1F">
                <v:path arrowok="t"/>
              </v:shape>
            </v:group>
            <v:group style="position:absolute;left:7303;top:11808;width:2;height:3326" coordorigin="7303,11808" coordsize="2,3326">
              <v:shape style="position:absolute;left:7303;top:11808;width:2;height:3326" coordorigin="7303,11808" coordsize="0,3326" path="m7303,15134l7303,11808e" filled="f" stroked="t" strokeweight=".48pt" strokecolor="#4F4F4F">
                <v:path arrowok="t"/>
              </v:shape>
            </v:group>
            <v:group style="position:absolute;left:11525;top:11808;width:2;height:595" coordorigin="11525,11808" coordsize="2,595">
              <v:shape style="position:absolute;left:11525;top:11808;width:2;height:595" coordorigin="11525,11808" coordsize="0,595" path="m11525,12403l11525,11808e" filled="f" stroked="t" strokeweight=".48pt" strokecolor="#676767">
                <v:path arrowok="t"/>
              </v:shape>
            </v:group>
            <v:group style="position:absolute;left:370;top:12254;width:2;height:355" coordorigin="370,12254" coordsize="2,355">
              <v:shape style="position:absolute;left:370;top:12254;width:2;height:355" coordorigin="370,12254" coordsize="0,355" path="m370,12610l370,12254e" filled="f" stroked="t" strokeweight=".48pt" strokecolor="#131313">
                <v:path arrowok="t"/>
              </v:shape>
            </v:group>
            <v:group style="position:absolute;left:1622;top:12254;width:2;height:864" coordorigin="1622,12254" coordsize="2,864">
              <v:shape style="position:absolute;left:1622;top:12254;width:2;height:864" coordorigin="1622,12254" coordsize="0,864" path="m1622,13118l1622,12254e" filled="f" stroked="t" strokeweight=".96pt" strokecolor="#4B4B4B">
                <v:path arrowok="t"/>
              </v:shape>
            </v:group>
            <v:group style="position:absolute;left:374;top:12552;width:2;height:754" coordorigin="374,12552" coordsize="2,754">
              <v:shape style="position:absolute;left:374;top:12552;width:2;height:754" coordorigin="374,12552" coordsize="0,754" path="m374,13306l374,12552e" filled="f" stroked="t" strokeweight=".96pt" strokecolor="#484848">
                <v:path arrowok="t"/>
              </v:shape>
            </v:group>
            <v:group style="position:absolute;left:11496;top:12581;width:2;height:2726" coordorigin="11496,12581" coordsize="2,2726">
              <v:shape style="position:absolute;left:11496;top:12581;width:2;height:2726" coordorigin="11496,12581" coordsize="0,2726" path="m11496,15307l11496,12581e" filled="f" stroked="t" strokeweight=".48pt" strokecolor="#000000">
                <v:path arrowok="t"/>
              </v:shape>
            </v:group>
            <v:group style="position:absolute;left:365;top:13205;width:1920;height:2" coordorigin="365,13205" coordsize="1920,2">
              <v:shape style="position:absolute;left:365;top:13205;width:1920;height:2" coordorigin="365,13205" coordsize="1920,0" path="m365,13205l2285,13205e" filled="f" stroked="t" strokeweight=".48pt" strokecolor="#2F2F2F">
                <v:path arrowok="t"/>
              </v:shape>
            </v:group>
            <v:group style="position:absolute;left:1627;top:10867;width:2;height:5040" coordorigin="1627,10867" coordsize="2,5040">
              <v:shape style="position:absolute;left:1627;top:10867;width:2;height:5040" coordorigin="1627,10867" coordsize="0,5040" path="m1627,15907l1627,10867e" filled="f" stroked="t" strokeweight=".48pt" strokecolor="#3F3F3F">
                <v:path arrowok="t"/>
              </v:shape>
            </v:group>
            <v:group style="position:absolute;left:374;top:13157;width:2;height:2750" coordorigin="374,13157" coordsize="2,2750">
              <v:shape style="position:absolute;left:374;top:13157;width:2;height:2750" coordorigin="374,13157" coordsize="0,2750" path="m374,15907l374,13157e" filled="f" stroked="t" strokeweight=".72pt" strokecolor="#2F2F2F">
                <v:path arrowok="t"/>
              </v:shape>
            </v:group>
            <v:group style="position:absolute;left:1075;top:13186;width:2;height:187" coordorigin="1075,13186" coordsize="2,187">
              <v:shape style="position:absolute;left:1075;top:13186;width:2;height:187" coordorigin="1075,13186" coordsize="0,187" path="m1075,13373l1075,13186e" filled="f" stroked="t" strokeweight=".48pt" strokecolor="#282828">
                <v:path arrowok="t"/>
              </v:shape>
            </v:group>
            <v:group style="position:absolute;left:2251;top:13186;width:2;height:187" coordorigin="2251,13186" coordsize="2,187">
              <v:shape style="position:absolute;left:2251;top:13186;width:2;height:187" coordorigin="2251,13186" coordsize="0,187" path="m2251,13373l2251,13186e" filled="f" stroked="t" strokeweight=".48pt" strokecolor="#383838">
                <v:path arrowok="t"/>
              </v:shape>
            </v:group>
            <v:group style="position:absolute;left:379;top:13344;width:2;height:1992" coordorigin="379,13344" coordsize="2,1992">
              <v:shape style="position:absolute;left:379;top:13344;width:2;height:1992" coordorigin="379,13344" coordsize="0,1992" path="m379,15336l379,13344e" filled="f" stroked="t" strokeweight=".48pt" strokecolor="#1F1F1F">
                <v:path arrowok="t"/>
              </v:shape>
            </v:group>
            <v:group style="position:absolute;left:1075;top:13373;width:2;height:1934" coordorigin="1075,13373" coordsize="2,1934">
              <v:shape style="position:absolute;left:1075;top:13373;width:2;height:1934" coordorigin="1075,13373" coordsize="0,1934" path="m1075,15307l1075,13373e" filled="f" stroked="t" strokeweight=".48pt" strokecolor="#000000">
                <v:path arrowok="t"/>
              </v:shape>
            </v:group>
            <v:group style="position:absolute;left:1627;top:13344;width:2;height:173" coordorigin="1627,13344" coordsize="2,173">
              <v:shape style="position:absolute;left:1627;top:13344;width:2;height:173" coordorigin="1627,13344" coordsize="0,173" path="m1627,13517l1627,13344e" filled="f" stroked="t" strokeweight=".48pt" strokecolor="#232323">
                <v:path arrowok="t"/>
              </v:shape>
            </v:group>
            <v:group style="position:absolute;left:2251;top:13373;width:2;height:994" coordorigin="2251,13373" coordsize="2,994">
              <v:shape style="position:absolute;left:2251;top:13373;width:2;height:994" coordorigin="2251,13373" coordsize="0,994" path="m2251,14366l2251,13373e" filled="f" stroked="t" strokeweight=".48pt" strokecolor="#000000">
                <v:path arrowok="t"/>
              </v:shape>
            </v:group>
            <v:group style="position:absolute;left:1632;top:13459;width:2;height:2448" coordorigin="1632,13459" coordsize="2,2448">
              <v:shape style="position:absolute;left:1632;top:13459;width:2;height:2448" coordorigin="1632,13459" coordsize="0,2448" path="m1632,15907l1632,13459e" filled="f" stroked="t" strokeweight=".96pt" strokecolor="#4F4F4F">
                <v:path arrowok="t"/>
              </v:shape>
            </v:group>
            <v:group style="position:absolute;left:7308;top:12768;width:2;height:998" coordorigin="7308,12768" coordsize="2,998">
              <v:shape style="position:absolute;left:7308;top:12768;width:2;height:998" coordorigin="7308,12768" coordsize="0,998" path="m7308,13766l7308,12768e" filled="f" stroked="t" strokeweight=".96pt" strokecolor="#2B2B2B">
                <v:path arrowok="t"/>
              </v:shape>
            </v:group>
            <v:group style="position:absolute;left:2246;top:14366;width:480;height:2" coordorigin="2246,14366" coordsize="480,2">
              <v:shape style="position:absolute;left:2246;top:14366;width:480;height:2" coordorigin="2246,14366" coordsize="480,0" path="m2246,14366l2726,14366e" filled="f" stroked="t" strokeweight=".48pt" strokecolor="#57605B">
                <v:path arrowok="t"/>
              </v:shape>
            </v:group>
            <v:group style="position:absolute;left:2251;top:14366;width:2;height:168" coordorigin="2251,14366" coordsize="2,168">
              <v:shape style="position:absolute;left:2251;top:14366;width:2;height:168" coordorigin="2251,14366" coordsize="0,168" path="m2251,14534l2251,14366e" filled="f" stroked="t" strokeweight=".48pt" strokecolor="#6B6783">
                <v:path arrowok="t"/>
              </v:shape>
            </v:group>
            <v:group style="position:absolute;left:7308;top:13646;width:2;height:917" coordorigin="7308,13646" coordsize="2,917">
              <v:shape style="position:absolute;left:7308;top:13646;width:2;height:917" coordorigin="7308,13646" coordsize="0,917" path="m7308,14563l7308,13646e" filled="f" stroked="t" strokeweight=".96pt" strokecolor="#5B5B5B">
                <v:path arrowok="t"/>
              </v:shape>
            </v:group>
            <v:group style="position:absolute;left:2251;top:14534;width:2;height:773" coordorigin="2251,14534" coordsize="2,773">
              <v:shape style="position:absolute;left:2251;top:14534;width:2;height:773" coordorigin="2251,14534" coordsize="0,773" path="m2251,15307l2251,14534e" filled="f" stroked="t" strokeweight=".48pt" strokecolor="#000000">
                <v:path arrowok="t"/>
              </v:shape>
            </v:group>
            <v:group style="position:absolute;left:7308;top:10896;width:2;height:4440" coordorigin="7308,10896" coordsize="2,4440">
              <v:shape style="position:absolute;left:7308;top:10896;width:2;height:4440" coordorigin="7308,10896" coordsize="0,4440" path="m7308,15336l7308,10896e" filled="f" stroked="t" strokeweight=".96pt" strokecolor="#484848">
                <v:path arrowok="t"/>
              </v:shape>
            </v:group>
            <v:group style="position:absolute;left:374;top:15898;width:6840;height:2" coordorigin="374,15898" coordsize="6840,2">
              <v:shape style="position:absolute;left:374;top:15898;width:6840;height:2" coordorigin="374,15898" coordsize="6840,0" path="m374,15898l7214,15898e" filled="f" stroked="t" strokeweight=".96pt" strokecolor="#646464">
                <v:path arrowok="t"/>
              </v:shape>
            </v:group>
            <v:group style="position:absolute;left:379;top:15278;width:2;height:619" coordorigin="379,15278" coordsize="2,619">
              <v:shape style="position:absolute;left:379;top:15278;width:2;height:619" coordorigin="379,15278" coordsize="0,619" path="m379,15898l379,15278e" filled="f" stroked="t" strokeweight=".48pt" strokecolor="#4B4B4B">
                <v:path arrowok="t"/>
              </v:shape>
            </v:group>
            <v:group style="position:absolute;left:1075;top:15307;width:2;height:586" coordorigin="1075,15307" coordsize="2,586">
              <v:shape style="position:absolute;left:1075;top:15307;width:2;height:586" coordorigin="1075,15307" coordsize="0,586" path="m1075,15893l1075,15307e" filled="f" stroked="t" strokeweight=".48pt" strokecolor="#5B5B5B">
                <v:path arrowok="t"/>
              </v:shape>
            </v:group>
            <v:group style="position:absolute;left:2251;top:15307;width:2;height:586" coordorigin="2251,15307" coordsize="2,586">
              <v:shape style="position:absolute;left:2251;top:15307;width:2;height:586" coordorigin="2251,15307" coordsize="0,586" path="m2251,15893l2251,15307e" filled="f" stroked="t" strokeweight=".48pt" strokecolor="#7C7C7C">
                <v:path arrowok="t"/>
              </v:shape>
            </v:group>
            <v:group style="position:absolute;left:7094;top:15883;width:187;height:2" coordorigin="7094,15883" coordsize="187,2">
              <v:shape style="position:absolute;left:7094;top:15883;width:187;height:2" coordorigin="7094,15883" coordsize="187,0" path="m7094,15883l7282,15883e" filled="f" stroked="t" strokeweight=".48pt" strokecolor="#383838">
                <v:path arrowok="t"/>
              </v:shape>
            </v:group>
            <v:group style="position:absolute;left:7277;top:15307;width:2;height:581" coordorigin="7277,15307" coordsize="2,581">
              <v:shape style="position:absolute;left:7277;top:15307;width:2;height:581" coordorigin="7277,15307" coordsize="0,581" path="m7277,15888l7277,15307e" filled="f" stroked="t" strokeweight=".48pt" strokecolor="#3B3B3B">
                <v:path arrowok="t"/>
              </v:shape>
            </v:group>
            <v:group style="position:absolute;left:7229;top:15898;width:4320;height:2" coordorigin="7229,15898" coordsize="4320,2">
              <v:shape style="position:absolute;left:7229;top:15898;width:4320;height:2" coordorigin="7229,15898" coordsize="4320,0" path="m7229,15898l11549,15898e" filled="f" stroked="t" strokeweight=".96pt" strokecolor="#606060">
                <v:path arrowok="t"/>
              </v:shape>
            </v:group>
            <v:group style="position:absolute;left:9293;top:15883;width:778;height:2" coordorigin="9293,15883" coordsize="778,2">
              <v:shape style="position:absolute;left:9293;top:15883;width:778;height:2" coordorigin="9293,15883" coordsize="778,0" path="m9293,15883l10070,15883e" filled="f" stroked="t" strokeweight=".48pt" strokecolor="#383838">
                <v:path arrowok="t"/>
              </v:shape>
            </v:group>
            <v:group style="position:absolute;left:10042;top:15893;width:1488;height:2" coordorigin="10042,15893" coordsize="1488,2">
              <v:shape style="position:absolute;left:10042;top:15893;width:1488;height:2" coordorigin="10042,15893" coordsize="1488,0" path="m10042,15893l11530,15893e" filled="f" stroked="t" strokeweight=".48pt" strokecolor="#383838">
                <v:path arrowok="t"/>
              </v:shape>
            </v:group>
            <v:group style="position:absolute;left:11496;top:15307;width:2;height:581" coordorigin="11496,15307" coordsize="2,581">
              <v:shape style="position:absolute;left:11496;top:15307;width:2;height:581" coordorigin="11496,15307" coordsize="0,581" path="m11496,15888l11496,15307e" filled="f" stroked="t" strokeweight=".48pt" strokecolor="#343434">
                <v:path arrowok="t"/>
              </v:shape>
            </v:group>
            <v:group style="position:absolute;left:10657;top:193;width:2;height:1939" coordorigin="10657,193" coordsize="2,1939">
              <v:shape style="position:absolute;left:10657;top:193;width:2;height:1939" coordorigin="10657,193" coordsize="0,1939" path="m10657,2131l10657,193e" filled="f" stroked="t" strokeweight="1.36pt" strokecolor="#EDEDED">
                <v:path arrowok="t"/>
              </v:shape>
            </v:group>
            <v:group style="position:absolute;left:434;top:10622;width:2;height:256" coordorigin="434,10622" coordsize="2,256">
              <v:shape style="position:absolute;left:434;top:10622;width:2;height:256" coordorigin="434,10622" coordsize="0,256" path="m434,10877l434,10622e" filled="f" stroked="t" strokeweight="1.9981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34"/>
        </w:rPr>
        <w:t>''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8"/>
          <w:w w:val="13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</w:rPr>
        <w:t>'::-ıiv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"/>
          <w:w w:val="93"/>
        </w:rPr>
        <w:t> 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93"/>
        </w:rPr>
        <w:t>Batı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93"/>
        </w:rPr>
        <w:t> 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93"/>
        </w:rPr>
        <w:t>Bölg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93"/>
        </w:rPr>
        <w:t>e</w:t>
      </w:r>
      <w:r>
        <w:rPr>
          <w:rFonts w:ascii="Arial" w:hAnsi="Arial" w:cs="Arial" w:eastAsia="Arial"/>
          <w:sz w:val="21"/>
          <w:szCs w:val="21"/>
          <w:color w:val="363636"/>
          <w:spacing w:val="3"/>
          <w:w w:val="93"/>
        </w:rPr>
        <w:t> 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100"/>
        </w:rPr>
        <w:t>Amiri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511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33670"/>
          <w:spacing w:val="0"/>
          <w:w w:val="104"/>
        </w:rPr>
        <w:t>(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340"/>
        </w:sectPr>
      </w:pPr>
      <w:rPr/>
    </w:p>
    <w:p>
      <w:pPr>
        <w:spacing w:before="83" w:after="0" w:line="218" w:lineRule="auto"/>
        <w:ind w:left="717" w:right="-151" w:firstLine="-178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7"/>
          <w:szCs w:val="87"/>
          <w:color w:val="2D2D2D"/>
          <w:spacing w:val="-750"/>
          <w:w w:val="157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16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16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b/>
          <w:bCs/>
          <w:position w:val="0"/>
        </w:rPr>
        <w:t>BÜYÜKŞEHIR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8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51" w:lineRule="auto"/>
        <w:ind w:left="377" w:right="458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5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64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40" w:lineRule="auto"/>
        <w:ind w:left="1121" w:right="539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w w:val="94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560" w:bottom="280" w:left="340" w:right="100"/>
          <w:cols w:num="2" w:equalWidth="0">
            <w:col w:w="1690" w:space="1373"/>
            <w:col w:w="8417"/>
          </w:cols>
        </w:sectPr>
      </w:pPr>
      <w:rPr/>
    </w:p>
    <w:p>
      <w:pPr>
        <w:spacing w:before="30" w:after="0" w:line="240" w:lineRule="auto"/>
        <w:ind w:left="107" w:right="-20"/>
        <w:jc w:val="left"/>
        <w:tabs>
          <w:tab w:pos="1500" w:val="left"/>
          <w:tab w:pos="2920" w:val="left"/>
          <w:tab w:pos="5300" w:val="left"/>
          <w:tab w:pos="7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6"/>
          <w:w w:val="137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5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03.2017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080808"/>
          <w:spacing w:val="-9"/>
          <w:w w:val="94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0"/>
          <w:w w:val="94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19.40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8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6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5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9"/>
        </w:rPr>
        <w:t>2938895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26" w:right="-20"/>
        <w:jc w:val="left"/>
        <w:tabs>
          <w:tab w:pos="1500" w:val="left"/>
          <w:tab w:pos="2920" w:val="left"/>
          <w:tab w:pos="4280" w:val="left"/>
          <w:tab w:pos="5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8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0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7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:06.03.2017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0"/>
          <w:w w:val="87"/>
        </w:rPr>
        <w:t>!K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7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0"/>
          <w:w w:val="8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7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9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1529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Santral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Kele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9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</w:rPr>
        <w:t>öy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"/>
          <w:w w:val="98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9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6"/>
          <w:w w:val="10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6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Koruma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Havzası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6"/>
          <w:w w:val="106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131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Kele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9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1"/>
        </w:rPr>
        <w:t>öy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0"/>
          <w:w w:val="100"/>
        </w:rPr>
        <w:t>İz-s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Koruma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Havzası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6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5"/>
          <w:w w:val="113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26" w:right="-20"/>
        <w:jc w:val="left"/>
        <w:tabs>
          <w:tab w:pos="1740" w:val="left"/>
          <w:tab w:pos="4580" w:val="left"/>
          <w:tab w:pos="7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7"/>
          <w:w w:val="9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Arazi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9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"/>
          <w:w w:val="9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9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"/>
          <w:w w:val="11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7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77"/>
        </w:rPr>
        <w:t>.ı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77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9"/>
          <w:w w:val="9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5"/>
          <w:w w:val="9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2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6" w:lineRule="exact"/>
        <w:ind w:left="126" w:right="-20"/>
        <w:jc w:val="left"/>
        <w:tabs>
          <w:tab w:pos="3440" w:val="left"/>
          <w:tab w:pos="6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24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-59"/>
          <w:w w:val="12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  <w:position w:val="-1"/>
        </w:rPr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24"/>
          <w:position w:val="-1"/>
        </w:rPr>
        <w:t>apını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24"/>
          <w:position w:val="-1"/>
        </w:rPr>
        <w:t>n</w:t>
      </w:r>
      <w:r>
        <w:rPr>
          <w:rFonts w:ascii="Arial" w:hAnsi="Arial" w:cs="Arial" w:eastAsia="Arial"/>
          <w:sz w:val="17"/>
          <w:szCs w:val="17"/>
          <w:color w:val="2D2D2D"/>
          <w:spacing w:val="-27"/>
          <w:w w:val="124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2"/>
          <w:w w:val="96"/>
          <w:position w:val="-1"/>
        </w:rPr>
        <w:t>Ş</w:t>
      </w:r>
      <w:r>
        <w:rPr>
          <w:rFonts w:ascii="Arial" w:hAnsi="Arial" w:cs="Arial" w:eastAsia="Arial"/>
          <w:sz w:val="17"/>
          <w:szCs w:val="17"/>
          <w:color w:val="494949"/>
          <w:spacing w:val="-2"/>
          <w:w w:val="96"/>
          <w:position w:val="-1"/>
        </w:rPr>
        <w:t>e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96"/>
          <w:position w:val="-1"/>
        </w:rPr>
        <w:t>kli:</w:t>
      </w:r>
      <w:r>
        <w:rPr>
          <w:rFonts w:ascii="Arial" w:hAnsi="Arial" w:cs="Arial" w:eastAsia="Arial"/>
          <w:sz w:val="17"/>
          <w:szCs w:val="17"/>
          <w:color w:val="2D2D2D"/>
          <w:spacing w:val="-36"/>
          <w:w w:val="96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  <w:position w:val="-1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8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3415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7.989456pt;margin-top:3.029131pt;width:82.733821pt;height:26pt;mso-position-horizontal-relative:page;mso-position-vertical-relative:paragraph;z-index:-15372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5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D2D2D"/>
                      <w:spacing w:val="0"/>
                      <w:w w:val="57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D2D2D"/>
                      <w:spacing w:val="-63"/>
                      <w:w w:val="57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D2D2D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D2D2D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1D1D1D"/>
                      <w:spacing w:val="0"/>
                      <w:w w:val="57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1D1D1D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1D1D1D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D2D2D"/>
                      <w:spacing w:val="0"/>
                      <w:w w:val="57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0"/>
          <w:position w:val="-1"/>
        </w:rPr>
        <w:t>B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7"/>
          <w:szCs w:val="17"/>
          <w:color w:val="2D2D2D"/>
          <w:spacing w:val="3"/>
          <w:w w:val="100"/>
          <w:position w:val="-1"/>
        </w:rPr>
        <w:t>t</w:t>
      </w:r>
      <w:r>
        <w:rPr>
          <w:rFonts w:ascii="Arial" w:hAnsi="Arial" w:cs="Arial" w:eastAsia="Arial"/>
          <w:sz w:val="17"/>
          <w:szCs w:val="17"/>
          <w:color w:val="494949"/>
          <w:spacing w:val="-3"/>
          <w:w w:val="100"/>
          <w:position w:val="-1"/>
        </w:rPr>
        <w:t>o</w:t>
      </w:r>
      <w:r>
        <w:rPr>
          <w:rFonts w:ascii="Arial" w:hAnsi="Arial" w:cs="Arial" w:eastAsia="Arial"/>
          <w:sz w:val="17"/>
          <w:szCs w:val="17"/>
          <w:color w:val="2D2D2D"/>
          <w:spacing w:val="3"/>
          <w:w w:val="100"/>
          <w:position w:val="-1"/>
        </w:rPr>
        <w:t>n</w:t>
      </w:r>
      <w:r>
        <w:rPr>
          <w:rFonts w:ascii="Arial" w:hAnsi="Arial" w:cs="Arial" w:eastAsia="Arial"/>
          <w:sz w:val="17"/>
          <w:szCs w:val="17"/>
          <w:color w:val="5E5E5E"/>
          <w:spacing w:val="0"/>
          <w:w w:val="100"/>
          <w:position w:val="-1"/>
        </w:rPr>
        <w:t>ar</w:t>
      </w:r>
      <w:r>
        <w:rPr>
          <w:rFonts w:ascii="Arial" w:hAnsi="Arial" w:cs="Arial" w:eastAsia="Arial"/>
          <w:sz w:val="17"/>
          <w:szCs w:val="17"/>
          <w:color w:val="2D2D2D"/>
          <w:spacing w:val="-8"/>
          <w:w w:val="100"/>
          <w:position w:val="-1"/>
        </w:rPr>
        <w:t>m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0"/>
          <w:position w:val="-1"/>
        </w:rPr>
        <w:t>c</w:t>
      </w:r>
      <w:r>
        <w:rPr>
          <w:rFonts w:ascii="Arial" w:hAnsi="Arial" w:cs="Arial" w:eastAsia="Arial"/>
          <w:sz w:val="17"/>
          <w:szCs w:val="17"/>
          <w:color w:val="494949"/>
          <w:spacing w:val="9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8"/>
          <w:w w:val="103"/>
          <w:position w:val="-1"/>
        </w:rPr>
        <w:t>K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97"/>
          <w:position w:val="-1"/>
        </w:rPr>
        <w:t>a</w:t>
      </w:r>
      <w:r>
        <w:rPr>
          <w:rFonts w:ascii="Arial" w:hAnsi="Arial" w:cs="Arial" w:eastAsia="Arial"/>
          <w:sz w:val="17"/>
          <w:szCs w:val="17"/>
          <w:color w:val="494949"/>
          <w:spacing w:val="-15"/>
          <w:w w:val="97"/>
          <w:position w:val="-1"/>
        </w:rPr>
        <w:t>g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27"/>
          <w:position w:val="-1"/>
        </w:rPr>
        <w:t>i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99"/>
          <w:position w:val="-1"/>
        </w:rPr>
        <w:t>r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494949"/>
          <w:spacing w:val="8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0"/>
          <w:position w:val="-1"/>
        </w:rPr>
        <w:t>Ahsa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0"/>
          <w:position w:val="-1"/>
        </w:rPr>
        <w:t>p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494949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5"/>
          <w:position w:val="-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8"/>
          <w:w w:val="85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5"/>
          <w:position w:val="-1"/>
        </w:rPr>
        <w:t>lik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5"/>
          <w:position w:val="-1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7"/>
          <w:w w:val="85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494949"/>
          <w:spacing w:val="-5"/>
          <w:w w:val="114"/>
          <w:position w:val="-1"/>
        </w:rPr>
        <w:t>D</w:t>
      </w:r>
      <w:r>
        <w:rPr>
          <w:rFonts w:ascii="Arial" w:hAnsi="Arial" w:cs="Arial" w:eastAsia="Arial"/>
          <w:sz w:val="17"/>
          <w:szCs w:val="17"/>
          <w:color w:val="2D2D2D"/>
          <w:spacing w:val="1"/>
          <w:w w:val="127"/>
          <w:position w:val="-1"/>
        </w:rPr>
        <w:t>i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90"/>
          <w:position w:val="-1"/>
        </w:rPr>
        <w:t>ğer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59" w:lineRule="exact"/>
        <w:ind w:left="5300" w:right="-20"/>
        <w:jc w:val="left"/>
        <w:tabs>
          <w:tab w:pos="6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38"/>
          <w:szCs w:val="38"/>
          <w:color w:val="494949"/>
          <w:spacing w:val="0"/>
          <w:w w:val="74"/>
          <w:i/>
          <w:position w:val="-1"/>
        </w:rPr>
        <w:t>l</w:t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9"/>
        </w:rPr>
        <w:t>Alınma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  <w:position w:val="9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9"/>
        </w:rPr>
        <w:t>20.15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100"/>
        </w:sectPr>
      </w:pPr>
      <w:rPr/>
    </w:p>
    <w:p>
      <w:pPr>
        <w:spacing w:before="0" w:after="0" w:line="209" w:lineRule="exact"/>
        <w:ind w:left="13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3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tabs>
          <w:tab w:pos="3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12"/>
          <w:w w:val="5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Kullanan: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7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w w:val="148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iri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1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9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7"/>
        </w:rPr>
        <w:t>aşa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YIK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"/>
          <w:w w:val="99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6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4" w:lineRule="auto"/>
        <w:ind w:right="2565"/>
        <w:jc w:val="left"/>
        <w:tabs>
          <w:tab w:pos="2540" w:val="left"/>
          <w:tab w:pos="5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20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1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6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6"/>
          <w:w w:val="103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52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1"/>
          <w:w w:val="5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5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19.40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100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-8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51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20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8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374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256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9"/>
          <w:w w:val="8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ktri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258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26" w:lineRule="exact"/>
        <w:ind w:left="256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97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  <w:position w:val="-1"/>
        </w:rPr>
        <w:t>mniye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97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5"/>
          <w:w w:val="97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  <w:position w:val="-1"/>
        </w:rPr>
        <w:t>Jandarma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3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8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100"/>
          <w:cols w:num="2" w:equalWidth="0">
            <w:col w:w="1197" w:space="719"/>
            <w:col w:w="9564"/>
          </w:cols>
        </w:sectPr>
      </w:pPr>
      <w:rPr/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5" w:lineRule="exact"/>
        <w:ind w:left="14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9C9E9E"/>
          <w:spacing w:val="4"/>
          <w:w w:val="179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5"/>
          <w:w w:val="116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7"/>
          <w:w w:val="185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</w:rPr>
        <w:t>mişse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4" w:lineRule="auto"/>
        <w:ind w:left="19" w:right="1123" w:firstLine="-1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6" w:lineRule="exact"/>
        <w:ind w:left="1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9"/>
          <w:position w:val="-1"/>
        </w:rPr>
        <w:t>Adı-Soy_ad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89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3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64" w:lineRule="auto"/>
        <w:ind w:right="-54" w:firstLine="1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</w:rPr>
        <w:t>fı.raç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100"/>
          <w:cols w:num="4" w:equalWidth="0">
            <w:col w:w="1297" w:space="619"/>
            <w:col w:w="2212" w:space="339"/>
            <w:col w:w="2158" w:space="755"/>
            <w:col w:w="4100"/>
          </w:cols>
        </w:sectPr>
      </w:pPr>
      <w:rPr/>
    </w:p>
    <w:p>
      <w:pPr>
        <w:spacing w:before="23" w:after="0" w:line="240" w:lineRule="auto"/>
        <w:ind w:left="126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3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</w:rPr>
        <w:t>varıldığınd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9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7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7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8"/>
        </w:rPr>
        <w:t>dumani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5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0"/>
          <w:w w:val="5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6" w:lineRule="exact"/>
        <w:ind w:left="254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100"/>
          <w:cols w:num="2" w:equalWidth="0">
            <w:col w:w="1572" w:space="358"/>
            <w:col w:w="9550"/>
          </w:cols>
        </w:sectPr>
      </w:pPr>
      <w:rPr/>
    </w:p>
    <w:p>
      <w:pPr>
        <w:spacing w:before="7" w:after="0" w:line="240" w:lineRule="auto"/>
        <w:ind w:left="126" w:right="-72"/>
        <w:jc w:val="left"/>
        <w:tabs>
          <w:tab w:pos="23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4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4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0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0"/>
        </w:rPr>
        <w:t>ile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6"/>
          <w:position w:val="0"/>
        </w:rPr>
        <w:t>sönılürme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46" w:after="0" w:line="186" w:lineRule="exact"/>
        <w:ind w:right="-20"/>
        <w:jc w:val="left"/>
        <w:tabs>
          <w:tab w:pos="1900" w:val="left"/>
          <w:tab w:pos="3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8"/>
          <w:position w:val="-4"/>
        </w:rPr>
        <w:t>!Su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6"/>
          <w:w w:val="78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1"/>
          <w:position w:val="-4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4"/>
          <w:w w:val="91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1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2"/>
          <w:w w:val="71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11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  <w:position w:val="-3"/>
        </w:rPr>
        <w:t>K.T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8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3" w:lineRule="exact"/>
        <w:ind w:right="-20"/>
        <w:jc w:val="left"/>
        <w:tabs>
          <w:tab w:pos="1920" w:val="left"/>
          <w:tab w:pos="34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59"/>
          <w:position w:val="-1"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-37"/>
          <w:w w:val="59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1D1D1D"/>
          <w:spacing w:val="0"/>
          <w:w w:val="59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1D1D1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1D1D1D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70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100"/>
          <w:cols w:num="2" w:equalWidth="0">
            <w:col w:w="3489" w:space="978"/>
            <w:col w:w="7013"/>
          </w:cols>
        </w:sectPr>
      </w:pPr>
      <w:rPr/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left="12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-12"/>
          <w:w w:val="104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2"/>
          <w:w w:val="9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0"/>
          <w:w w:val="10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6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koruma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havzasında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milta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makili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100"/>
          <w:cols w:num="2" w:equalWidth="0">
            <w:col w:w="1848" w:space="120"/>
            <w:col w:w="9512"/>
          </w:cols>
        </w:sectPr>
      </w:pPr>
      <w:rPr/>
    </w:p>
    <w:p>
      <w:pPr>
        <w:spacing w:before="3" w:after="0" w:line="240" w:lineRule="auto"/>
        <w:ind w:left="136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7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:Yok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935" w:right="-20"/>
        <w:jc w:val="left"/>
        <w:tabs>
          <w:tab w:pos="6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"/>
          <w:w w:val="91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9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1"/>
          <w:w w:val="9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4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koruma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havzası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makili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8"/>
        </w:rPr>
        <w:t>od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98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9"/>
          <w:w w:val="111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6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30" w:lineRule="exact"/>
        <w:ind w:left="1916" w:right="130" w:firstLine="-178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5"/>
          <w:w w:val="154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8"/>
        </w:rPr>
        <w:t>rülmü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ısınma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yakılan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6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</w:rPr>
        <w:t>şi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kontrolde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çıkara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makili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alana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sirayetiyle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100"/>
        </w:sectPr>
      </w:pPr>
      <w:rPr/>
    </w:p>
    <w:p>
      <w:pPr>
        <w:spacing w:before="39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6" w:lineRule="exact"/>
        <w:ind w:left="12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D2D2D"/>
          <w:w w:val="18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8"/>
          <w:w w:val="9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9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6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1D1D1D"/>
          <w:w w:val="76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-2"/>
          <w:w w:val="75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100"/>
          <w:cols w:num="3" w:equalWidth="0">
            <w:col w:w="1563" w:space="354"/>
            <w:col w:w="993" w:space="3648"/>
            <w:col w:w="4922"/>
          </w:cols>
        </w:sectPr>
      </w:pPr>
      <w:rPr/>
    </w:p>
    <w:p>
      <w:pPr>
        <w:spacing w:before="18" w:after="0" w:line="240" w:lineRule="auto"/>
        <w:ind w:left="136" w:right="-20"/>
        <w:jc w:val="left"/>
        <w:tabs>
          <w:tab w:pos="1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</w:rPr>
        <w:t>Iz-s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Güvenlik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3.317875pt;margin-top:11.806865pt;width:44.265174pt;height:.1pt;mso-position-horizontal-relative:page;mso-position-vertical-relative:paragraph;z-index:-15373" coordorigin="666,236" coordsize="885,2">
            <v:shape style="position:absolute;left:666;top:236;width:885;height:2" coordorigin="666,236" coordsize="885,0" path="m666,236l1552,236e" filled="f" stroked="t" strokeweight=".237985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:re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Edildi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9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467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2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2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9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7"/>
        </w:rPr>
        <w:t>Dön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9"/>
          <w:w w:val="87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6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lfarih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1"/>
        </w:rPr>
        <w:t>06.03.2017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6" w:lineRule="exact"/>
        <w:ind w:left="236" w:right="-70"/>
        <w:jc w:val="left"/>
        <w:tabs>
          <w:tab w:pos="1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Vars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'JiDE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Mendere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30"/>
          <w:position w:val="-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11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97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"/>
          <w:w w:val="101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  <w:position w:val="-1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w w:val="66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"/>
          <w:w w:val="6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"/>
          <w:w w:val="9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6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6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"/>
          <w:w w:val="6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21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9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w w:val="98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w w:val="9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100"/>
          <w:cols w:num="3" w:equalWidth="0">
            <w:col w:w="5129" w:space="700"/>
            <w:col w:w="1021" w:space="1673"/>
            <w:col w:w="2957"/>
          </w:cols>
        </w:sectPr>
      </w:pPr>
      <w:rPr/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100"/>
        </w:sectPr>
      </w:pPr>
      <w:rPr/>
    </w:p>
    <w:p>
      <w:pPr>
        <w:spacing w:before="34" w:after="0" w:line="240" w:lineRule="auto"/>
        <w:ind w:left="207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28.799999pt;margin-top:19.81925pt;width:11.52pt;height:30.719999pt;mso-position-horizontal-relative:page;mso-position-vertical-relative:paragraph;z-index:-15375" type="#_x0000_t75">
            <v:imagedata r:id="rId2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04" w:lineRule="exact"/>
        <w:ind w:left="2292" w:right="-82"/>
        <w:jc w:val="left"/>
        <w:tabs>
          <w:tab w:pos="302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21"/>
          <w:szCs w:val="21"/>
          <w:color w:val="5E5E5E"/>
          <w:spacing w:val="0"/>
          <w:w w:val="100"/>
          <w:b/>
          <w:bCs/>
          <w:position w:val="-2"/>
        </w:rPr>
        <w:t>E</w:t>
      </w:r>
      <w:r>
        <w:rPr>
          <w:rFonts w:ascii="Arial" w:hAnsi="Arial" w:cs="Arial" w:eastAsia="Arial"/>
          <w:sz w:val="21"/>
          <w:szCs w:val="21"/>
          <w:color w:val="5E5E5E"/>
          <w:spacing w:val="-2"/>
          <w:w w:val="100"/>
          <w:b/>
          <w:bCs/>
          <w:position w:val="-2"/>
        </w:rPr>
        <w:t>r</w:t>
      </w:r>
      <w:r>
        <w:rPr>
          <w:rFonts w:ascii="Arial" w:hAnsi="Arial" w:cs="Arial" w:eastAsia="Arial"/>
          <w:sz w:val="21"/>
          <w:szCs w:val="21"/>
          <w:color w:val="5E5E5E"/>
          <w:spacing w:val="0"/>
          <w:w w:val="100"/>
          <w:b/>
          <w:bCs/>
          <w:position w:val="-2"/>
        </w:rPr>
        <w:t>d</w:t>
      </w:r>
      <w:r>
        <w:rPr>
          <w:rFonts w:ascii="Arial" w:hAnsi="Arial" w:cs="Arial" w:eastAsia="Arial"/>
          <w:sz w:val="21"/>
          <w:szCs w:val="21"/>
          <w:color w:val="5E5E5E"/>
          <w:spacing w:val="-37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1"/>
          <w:szCs w:val="21"/>
          <w:color w:val="5E5E5E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21"/>
          <w:szCs w:val="21"/>
          <w:color w:val="5E5E5E"/>
          <w:spacing w:val="0"/>
          <w:w w:val="100"/>
          <w:b/>
          <w:bCs/>
          <w:position w:val="5"/>
        </w:rPr>
        <w:t>ILOIRIM</w:t>
      </w:r>
      <w:r>
        <w:rPr>
          <w:rFonts w:ascii="Arial" w:hAnsi="Arial" w:cs="Arial" w:eastAsia="Arial"/>
          <w:sz w:val="21"/>
          <w:szCs w:val="21"/>
          <w:color w:val="5E5E5E"/>
          <w:spacing w:val="56"/>
          <w:w w:val="100"/>
          <w:b/>
          <w:bCs/>
          <w:position w:val="5"/>
        </w:rPr>
        <w:t> 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202"/>
          <w:position w:val="5"/>
        </w:rPr>
        <w:t>ı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left="-37" w:right="-5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98" w:right="30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8" w:after="0" w:line="240" w:lineRule="auto"/>
        <w:ind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2D2D2D"/>
          <w:w w:val="105"/>
          <w:position w:val="-10"/>
        </w:rPr>
        <w:t>1</w:t>
      </w:r>
      <w:r>
        <w:rPr>
          <w:rFonts w:ascii="Times New Roman" w:hAnsi="Times New Roman" w:cs="Times New Roman" w:eastAsia="Times New Roman"/>
          <w:sz w:val="26"/>
          <w:szCs w:val="26"/>
          <w:color w:val="2D2D2D"/>
          <w:spacing w:val="-40"/>
          <w:w w:val="100"/>
          <w:position w:val="-10"/>
        </w:rPr>
        <w:t> </w:t>
      </w:r>
      <w:r>
        <w:rPr>
          <w:rFonts w:ascii="Arial" w:hAnsi="Arial" w:cs="Arial" w:eastAsia="Arial"/>
          <w:sz w:val="31"/>
          <w:szCs w:val="31"/>
          <w:color w:val="2D2D2D"/>
          <w:spacing w:val="21"/>
          <w:w w:val="277"/>
          <w:position w:val="0"/>
        </w:rPr>
        <w:t>ı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115"/>
          <w:position w:val="0"/>
        </w:rPr>
        <w:t>3r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114"/>
          <w:position w:val="0"/>
        </w:rPr>
        <w:t>\</w:t>
      </w:r>
      <w:r>
        <w:rPr>
          <w:rFonts w:ascii="Arial" w:hAnsi="Arial" w:cs="Arial" w:eastAsia="Arial"/>
          <w:sz w:val="25"/>
          <w:szCs w:val="25"/>
          <w:color w:val="2D2D2D"/>
          <w:spacing w:val="-17"/>
          <w:w w:val="100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2D2D2D"/>
          <w:spacing w:val="-26"/>
          <w:w w:val="127"/>
          <w:position w:val="0"/>
        </w:rPr>
        <w:t>1</w:t>
      </w:r>
      <w:r>
        <w:rPr>
          <w:rFonts w:ascii="Arial" w:hAnsi="Arial" w:cs="Arial" w:eastAsia="Arial"/>
          <w:sz w:val="26"/>
          <w:szCs w:val="26"/>
          <w:color w:val="494949"/>
          <w:spacing w:val="15"/>
          <w:w w:val="74"/>
          <w:b/>
          <w:bCs/>
          <w:position w:val="0"/>
        </w:rPr>
        <w:t>;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112"/>
          <w:b/>
          <w:bCs/>
          <w:position w:val="0"/>
        </w:rPr>
        <w:t>J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499" w:right="1801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94949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83"/>
          <w:i/>
        </w:rPr>
        <w:t>  </w:t>
      </w:r>
      <w:r>
        <w:rPr>
          <w:rFonts w:ascii="Arial" w:hAnsi="Arial" w:cs="Arial" w:eastAsia="Arial"/>
          <w:sz w:val="19"/>
          <w:szCs w:val="19"/>
          <w:color w:val="494949"/>
          <w:spacing w:val="38"/>
          <w:w w:val="83"/>
          <w:i/>
        </w:rPr>
        <w:t> </w:t>
      </w:r>
      <w:r>
        <w:rPr>
          <w:rFonts w:ascii="Arial" w:hAnsi="Arial" w:cs="Arial" w:eastAsia="Arial"/>
          <w:sz w:val="19"/>
          <w:szCs w:val="19"/>
          <w:color w:val="5E5E5E"/>
          <w:spacing w:val="0"/>
          <w:w w:val="91"/>
          <w:i/>
        </w:rPr>
        <w:t>1</w:t>
      </w:r>
      <w:r>
        <w:rPr>
          <w:rFonts w:ascii="Arial" w:hAnsi="Arial" w:cs="Arial" w:eastAsia="Arial"/>
          <w:sz w:val="19"/>
          <w:szCs w:val="19"/>
          <w:color w:val="5E5E5E"/>
          <w:spacing w:val="-23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93"/>
          <w:i/>
        </w:rPr>
        <w:t>2017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60" w:right="137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32pt;margin-top:21.182526pt;width:117.120003pt;height:91.199997pt;mso-position-horizontal-relative:page;mso-position-vertical-relative:paragraph;z-index:-15376" type="#_x0000_t75">
            <v:imagedata r:id="rId2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40" w:right="100"/>
          <w:cols w:num="3" w:equalWidth="0">
            <w:col w:w="4044" w:space="562"/>
            <w:col w:w="1479" w:space="2214"/>
            <w:col w:w="3181"/>
          </w:cols>
        </w:sectPr>
      </w:pPr>
      <w:rPr/>
    </w:p>
    <w:p>
      <w:pPr>
        <w:spacing w:before="73" w:after="0" w:line="214" w:lineRule="exact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7C7C7C"/>
          <w:spacing w:val="-17"/>
          <w:w w:val="111"/>
          <w:b/>
          <w:bCs/>
          <w:position w:val="-1"/>
        </w:rPr>
        <w:t>G</w:t>
      </w:r>
      <w:r>
        <w:rPr>
          <w:rFonts w:ascii="Arial" w:hAnsi="Arial" w:cs="Arial" w:eastAsia="Arial"/>
          <w:sz w:val="19"/>
          <w:szCs w:val="19"/>
          <w:color w:val="5E5E5E"/>
          <w:spacing w:val="0"/>
          <w:w w:val="107"/>
          <w:b/>
          <w:bCs/>
          <w:position w:val="-1"/>
        </w:rPr>
        <w:t>üne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100"/>
          <w:b/>
          <w:bCs/>
        </w:rPr>
        <w:t>1</w:t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100"/>
          <w:b/>
          <w:bCs/>
        </w:rPr>
        <w:t>.</w:t>
      </w:r>
      <w:r>
        <w:rPr>
          <w:rFonts w:ascii="Arial" w:hAnsi="Arial" w:cs="Arial" w:eastAsia="Arial"/>
          <w:sz w:val="21"/>
          <w:szCs w:val="21"/>
          <w:color w:val="2D2D2D"/>
          <w:spacing w:val="-15"/>
          <w:w w:val="100"/>
          <w:b/>
          <w:bCs/>
        </w:rPr>
        <w:t> </w:t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100"/>
          <w:b/>
          <w:bCs/>
        </w:rPr>
        <w:t>Posta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100"/>
          <w:cols w:num="2" w:equalWidth="0">
            <w:col w:w="2529" w:space="777"/>
            <w:col w:w="8174"/>
          </w:cols>
        </w:sectPr>
      </w:pPr>
      <w:rPr/>
    </w:p>
    <w:p>
      <w:pPr>
        <w:spacing w:before="15" w:after="0" w:line="240" w:lineRule="auto"/>
        <w:ind w:left="2416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21.418634pt;margin-top:32.990395pt;width:565.213925pt;height:766.136441pt;mso-position-horizontal-relative:page;mso-position-vertical-relative:page;z-index:-15374" coordorigin="428,660" coordsize="11304,15323">
            <v:group style="position:absolute;left:438;top:686;width:11247;height:2" coordorigin="438,686" coordsize="11247,2">
              <v:shape style="position:absolute;left:438;top:686;width:11247;height:2" coordorigin="438,686" coordsize="11247,0" path="m438,686l11685,686e" filled="f" stroked="t" strokeweight=".713954pt" strokecolor="#575757">
                <v:path arrowok="t"/>
              </v:shape>
            </v:group>
            <v:group style="position:absolute;left:452;top:679;width:2;height:5441" coordorigin="452,679" coordsize="2,5441">
              <v:shape style="position:absolute;left:452;top:679;width:2;height:5441" coordorigin="452,679" coordsize="0,5441" path="m452,6120l452,679e" filled="f" stroked="t" strokeweight=".713954pt" strokecolor="#484848">
                <v:path arrowok="t"/>
              </v:shape>
            </v:group>
            <v:group style="position:absolute;left:2247;top:684;width:2;height:1186" coordorigin="2247,684" coordsize="2,1186">
              <v:shape style="position:absolute;left:2247;top:684;width:2;height:1186" coordorigin="2247,684" coordsize="0,1186" path="m2247,1869l2247,684e" filled="f" stroked="t" strokeweight=".713954pt" strokecolor="#6B6B6B">
                <v:path arrowok="t"/>
              </v:shape>
            </v:group>
            <v:group style="position:absolute;left:9024;top:674;width:2;height:1186" coordorigin="9024,674" coordsize="2,1186">
              <v:shape style="position:absolute;left:9024;top:674;width:2;height:1186" coordorigin="9024,674" coordsize="0,1186" path="m9024,1860l9024,674e" filled="f" stroked="t" strokeweight=".713954pt" strokecolor="#444444">
                <v:path arrowok="t"/>
              </v:shape>
            </v:group>
            <v:group style="position:absolute;left:11690;top:669;width:2;height:15299" coordorigin="11690,669" coordsize="2,15299">
              <v:shape style="position:absolute;left:11690;top:669;width:2;height:15299" coordorigin="11690,669" coordsize="0,15299" path="m11690,15968l11690,669e" filled="f" stroked="t" strokeweight=".951939pt" strokecolor="#4B4B4B">
                <v:path arrowok="t"/>
              </v:shape>
            </v:group>
            <v:group style="position:absolute;left:443;top:1857;width:11247;height:2" coordorigin="443,1857" coordsize="11247,2">
              <v:shape style="position:absolute;left:443;top:1857;width:11247;height:2" coordorigin="443,1857" coordsize="11247,0" path="m443,1857l11690,1857e" filled="f" stroked="t" strokeweight=".951939pt" strokecolor="#484848">
                <v:path arrowok="t"/>
              </v:shape>
            </v:group>
            <v:group style="position:absolute;left:438;top:2096;width:11257;height:2" coordorigin="438,2096" coordsize="11257,2">
              <v:shape style="position:absolute;left:438;top:2096;width:11257;height:2" coordorigin="438,2096" coordsize="11257,0" path="m438,2096l11695,2096e" filled="f" stroked="t" strokeweight=".951939pt" strokecolor="#444444">
                <v:path arrowok="t"/>
              </v:shape>
            </v:group>
            <v:group style="position:absolute;left:438;top:2340;width:11252;height:2" coordorigin="438,2340" coordsize="11252,2">
              <v:shape style="position:absolute;left:438;top:2340;width:11252;height:2" coordorigin="438,2340" coordsize="11252,0" path="m438,2340l11690,2340e" filled="f" stroked="t" strokeweight=".951939pt" strokecolor="#484848">
                <v:path arrowok="t"/>
              </v:shape>
            </v:group>
            <v:group style="position:absolute;left:438;top:2579;width:11252;height:2" coordorigin="438,2579" coordsize="11252,2">
              <v:shape style="position:absolute;left:438;top:2579;width:11252;height:2" coordorigin="438,2579" coordsize="11252,0" path="m438,2579l11690,2579e" filled="f" stroked="t" strokeweight=".951939pt" strokecolor="#444444">
                <v:path arrowok="t"/>
              </v:shape>
            </v:group>
            <v:group style="position:absolute;left:443;top:2823;width:11257;height:2" coordorigin="443,2823" coordsize="11257,2">
              <v:shape style="position:absolute;left:443;top:2823;width:11257;height:2" coordorigin="443,2823" coordsize="11257,0" path="m443,2823l11699,2823e" filled="f" stroked="t" strokeweight=".951939pt" strokecolor="#444444">
                <v:path arrowok="t"/>
              </v:shape>
            </v:group>
            <v:group style="position:absolute;left:443;top:3067;width:11252;height:2" coordorigin="443,3067" coordsize="11252,2">
              <v:shape style="position:absolute;left:443;top:3067;width:11252;height:2" coordorigin="443,3067" coordsize="11252,0" path="m443,3067l11695,3067e" filled="f" stroked="t" strokeweight=".951939pt" strokecolor="#444444">
                <v:path arrowok="t"/>
              </v:shape>
            </v:group>
            <v:group style="position:absolute;left:3736;top:3060;width:2;height:760" coordorigin="3736,3060" coordsize="2,760">
              <v:shape style="position:absolute;left:3736;top:3060;width:2;height:760" coordorigin="3736,3060" coordsize="0,760" path="m3736,3820l3736,3060e" filled="f" stroked="t" strokeweight=".951939pt" strokecolor="#343434">
                <v:path arrowok="t"/>
              </v:shape>
            </v:group>
            <v:group style="position:absolute;left:3727;top:3490;width:7968;height:2" coordorigin="3727,3490" coordsize="7968,2">
              <v:shape style="position:absolute;left:3727;top:3490;width:7968;height:2" coordorigin="3727,3490" coordsize="7968,0" path="m3727,3490l11695,3490e" filled="f" stroked="t" strokeweight=".713954pt" strokecolor="#4F4F4F">
                <v:path arrowok="t"/>
              </v:shape>
            </v:group>
            <v:group style="position:absolute;left:6849;top:3050;width:2;height:765" coordorigin="6849,3050" coordsize="2,765">
              <v:shape style="position:absolute;left:6849;top:3050;width:2;height:765" coordorigin="6849,3050" coordsize="0,765" path="m6849,3815l6849,3050e" filled="f" stroked="t" strokeweight=".951939pt" strokecolor="#3F3F3F">
                <v:path arrowok="t"/>
              </v:shape>
            </v:group>
            <v:group style="position:absolute;left:2256;top:3801;width:2;height:12172" coordorigin="2256,3801" coordsize="2,12172">
              <v:shape style="position:absolute;left:2256;top:3801;width:2;height:12172" coordorigin="2256,3801" coordsize="0,12172" path="m2256,15973l2256,3801e" filled="f" stroked="t" strokeweight=".951939pt" strokecolor="#3B3B3B">
                <v:path arrowok="t"/>
              </v:shape>
            </v:group>
            <v:group style="position:absolute;left:447;top:3806;width:11252;height:2" coordorigin="447,3806" coordsize="11252,2">
              <v:shape style="position:absolute;left:447;top:3806;width:11252;height:2" coordorigin="447,3806" coordsize="11252,0" path="m447,3806l11699,3806e" filled="f" stroked="t" strokeweight=".951939pt" strokecolor="#3F3F3F">
                <v:path arrowok="t"/>
              </v:shape>
            </v:group>
            <v:group style="position:absolute;left:2237;top:4324;width:9462;height:2" coordorigin="2237,4324" coordsize="9462,2">
              <v:shape style="position:absolute;left:2237;top:4324;width:9462;height:2" coordorigin="2237,4324" coordsize="9462,0" path="m2237,4324l11699,4324e" filled="f" stroked="t" strokeweight=".951939pt" strokecolor="#484848">
                <v:path arrowok="t"/>
              </v:shape>
            </v:group>
            <v:group style="position:absolute;left:4803;top:4322;width:2;height:2180" coordorigin="4803,4322" coordsize="2,2180">
              <v:shape style="position:absolute;left:4803;top:4322;width:2;height:2180" coordorigin="4803,4322" coordsize="0,2180" path="m4803,6502l4803,4322e" filled="f" stroked="t" strokeweight=".713954pt" strokecolor="#444444">
                <v:path arrowok="t"/>
              </v:shape>
            </v:group>
            <v:group style="position:absolute;left:4793;top:4807;width:6911;height:2" coordorigin="4793,4807" coordsize="6911,2">
              <v:shape style="position:absolute;left:4793;top:4807;width:6911;height:2" coordorigin="4793,4807" coordsize="6911,0" path="m4793,4807l11704,4807e" filled="f" stroked="t" strokeweight=".951939pt" strokecolor="#484848">
                <v:path arrowok="t"/>
              </v:shape>
            </v:group>
            <v:group style="position:absolute;left:4793;top:5049;width:6911;height:2" coordorigin="4793,5049" coordsize="6911,2">
              <v:shape style="position:absolute;left:4793;top:5049;width:6911;height:2" coordorigin="4793,5049" coordsize="6911,0" path="m4793,5049l11704,5049e" filled="f" stroked="t" strokeweight=".951939pt" strokecolor="#4F4F4F">
                <v:path arrowok="t"/>
              </v:shape>
            </v:group>
            <v:group style="position:absolute;left:4793;top:5290;width:6911;height:2" coordorigin="4793,5290" coordsize="6911,2">
              <v:shape style="position:absolute;left:4793;top:5290;width:6911;height:2" coordorigin="4793,5290" coordsize="6911,0" path="m4793,5290l11704,5290e" filled="f" stroked="t" strokeweight=".951939pt" strokecolor="#444444">
                <v:path arrowok="t"/>
              </v:shape>
            </v:group>
            <v:group style="position:absolute;left:2237;top:5534;width:9467;height:2" coordorigin="2237,5534" coordsize="9467,2">
              <v:shape style="position:absolute;left:2237;top:5534;width:9467;height:2" coordorigin="2237,5534" coordsize="9467,0" path="m2237,5534l11704,5534e" filled="f" stroked="t" strokeweight=".951939pt" strokecolor="#444444">
                <v:path arrowok="t"/>
              </v:shape>
            </v:group>
            <v:group style="position:absolute;left:447;top:5778;width:11257;height:2" coordorigin="447,5778" coordsize="11257,2">
              <v:shape style="position:absolute;left:447;top:5778;width:11257;height:2" coordorigin="447,5778" coordsize="11257,0" path="m447,5778l11704,5778e" filled="f" stroked="t" strokeweight=".951939pt" strokecolor="#444444">
                <v:path arrowok="t"/>
              </v:shape>
            </v:group>
            <v:group style="position:absolute;left:447;top:4085;width:11252;height:2" coordorigin="447,4085" coordsize="11252,2">
              <v:shape style="position:absolute;left:447;top:4085;width:11252;height:2" coordorigin="447,4085" coordsize="11252,0" path="m447,4085l11699,4085e" filled="f" stroked="t" strokeweight=".951939pt" strokecolor="#444444">
                <v:path arrowok="t"/>
              </v:shape>
            </v:group>
            <v:group style="position:absolute;left:7706;top:5761;width:2;height:741" coordorigin="7706,5761" coordsize="2,741">
              <v:shape style="position:absolute;left:7706;top:5761;width:2;height:741" coordorigin="7706,5761" coordsize="0,741" path="m7706,6502l7706,5761e" filled="f" stroked="t" strokeweight=".951939pt" strokecolor="#3F3F3F">
                <v:path arrowok="t"/>
              </v:shape>
            </v:group>
            <v:group style="position:absolute;left:2242;top:6253;width:9467;height:2" coordorigin="2242,6253" coordsize="9467,2">
              <v:shape style="position:absolute;left:2242;top:6253;width:9467;height:2" coordorigin="2242,6253" coordsize="9467,0" path="m2242,6253l11709,6253e" filled="f" stroked="t" strokeweight=".951939pt" strokecolor="#484848">
                <v:path arrowok="t"/>
              </v:shape>
            </v:group>
            <v:group style="position:absolute;left:2242;top:6495;width:9462;height:2" coordorigin="2242,6495" coordsize="9462,2">
              <v:shape style="position:absolute;left:2242;top:6495;width:9462;height:2" coordorigin="2242,6495" coordsize="9462,0" path="m2242,6495l11704,6495e" filled="f" stroked="t" strokeweight=".951939pt" strokecolor="#4B4B4B">
                <v:path arrowok="t"/>
              </v:shape>
            </v:group>
            <v:group style="position:absolute;left:457;top:6378;width:2;height:4293" coordorigin="457,6378" coordsize="2,4293">
              <v:shape style="position:absolute;left:457;top:6378;width:2;height:4293" coordorigin="457,6378" coordsize="0,4293" path="m457,10671l457,6378e" filled="f" stroked="t" strokeweight=".713954pt" strokecolor="#444444">
                <v:path arrowok="t"/>
              </v:shape>
            </v:group>
            <v:group style="position:absolute;left:447;top:6739;width:11261;height:2" coordorigin="447,6739" coordsize="11261,2">
              <v:shape style="position:absolute;left:447;top:6739;width:11261;height:2" coordorigin="447,6739" coordsize="11261,0" path="m447,6739l11709,6739e" filled="f" stroked="t" strokeweight=".951939pt" strokecolor="#484848">
                <v:path arrowok="t"/>
              </v:shape>
            </v:group>
            <v:group style="position:absolute;left:447;top:7214;width:11261;height:2" coordorigin="447,7214" coordsize="11261,2">
              <v:shape style="position:absolute;left:447;top:7214;width:11261;height:2" coordorigin="447,7214" coordsize="11261,0" path="m447,7214l11709,7214e" filled="f" stroked="t" strokeweight=".713954pt" strokecolor="#444444">
                <v:path arrowok="t"/>
              </v:shape>
            </v:group>
            <v:group style="position:absolute;left:4807;top:7210;width:2;height:755" coordorigin="4807,7210" coordsize="2,755">
              <v:shape style="position:absolute;left:4807;top:7210;width:2;height:755" coordorigin="4807,7210" coordsize="0,755" path="m4807,7965l4807,7210e" filled="f" stroked="t" strokeweight=".951939pt" strokecolor="#484848">
                <v:path arrowok="t"/>
              </v:shape>
            </v:group>
            <v:group style="position:absolute;left:4798;top:7475;width:6911;height:2" coordorigin="4798,7475" coordsize="6911,2">
              <v:shape style="position:absolute;left:4798;top:7475;width:6911;height:2" coordorigin="4798,7475" coordsize="6911,0" path="m4798,7475l11709,7475e" filled="f" stroked="t" strokeweight=".951939pt" strokecolor="#484848">
                <v:path arrowok="t"/>
              </v:shape>
            </v:group>
            <v:group style="position:absolute;left:4798;top:7716;width:6911;height:2" coordorigin="4798,7716" coordsize="6911,2">
              <v:shape style="position:absolute;left:4798;top:7716;width:6911;height:2" coordorigin="4798,7716" coordsize="6911,0" path="m4798,7716l11709,7716e" filled="f" stroked="t" strokeweight=".713954pt" strokecolor="#484848">
                <v:path arrowok="t"/>
              </v:shape>
            </v:group>
            <v:group style="position:absolute;left:443;top:7955;width:11271;height:2" coordorigin="443,7955" coordsize="11271,2">
              <v:shape style="position:absolute;left:443;top:7955;width:11271;height:2" coordorigin="443,7955" coordsize="11271,0" path="m443,7955l11714,7955e" filled="f" stroked="t" strokeweight=".713954pt" strokecolor="#444444">
                <v:path arrowok="t"/>
              </v:shape>
            </v:group>
            <v:group style="position:absolute;left:447;top:8766;width:11266;height:2" coordorigin="447,8766" coordsize="11266,2">
              <v:shape style="position:absolute;left:447;top:8766;width:11266;height:2" coordorigin="447,8766" coordsize="11266,0" path="m447,8766l11714,8766e" filled="f" stroked="t" strokeweight=".951939pt" strokecolor="#484848">
                <v:path arrowok="t"/>
              </v:shape>
            </v:group>
            <v:group style="position:absolute;left:452;top:9674;width:11266;height:2" coordorigin="452,9674" coordsize="11266,2">
              <v:shape style="position:absolute;left:452;top:9674;width:11266;height:2" coordorigin="452,9674" coordsize="11266,0" path="m452,9674l11718,9674e" filled="f" stroked="t" strokeweight=".951939pt" strokecolor="#484848">
                <v:path arrowok="t"/>
              </v:shape>
            </v:group>
            <v:group style="position:absolute;left:452;top:9913;width:11261;height:2" coordorigin="452,9913" coordsize="11261,2">
              <v:shape style="position:absolute;left:452;top:9913;width:11261;height:2" coordorigin="452,9913" coordsize="11261,0" path="m452,9913l11714,9913e" filled="f" stroked="t" strokeweight=".951939pt" strokecolor="#484848">
                <v:path arrowok="t"/>
              </v:shape>
            </v:group>
            <v:group style="position:absolute;left:452;top:10157;width:11261;height:2" coordorigin="452,10157" coordsize="11261,2">
              <v:shape style="position:absolute;left:452;top:10157;width:11261;height:2" coordorigin="452,10157" coordsize="11261,0" path="m452,10157l11714,10157e" filled="f" stroked="t" strokeweight=".951939pt" strokecolor="#4B4B4B">
                <v:path arrowok="t"/>
              </v:shape>
            </v:group>
            <v:group style="position:absolute;left:728;top:10874;width:10990;height:2" coordorigin="728,10874" coordsize="10990,2">
              <v:shape style="position:absolute;left:728;top:10874;width:10990;height:2" coordorigin="728,10874" coordsize="10990,0" path="m728,10874l11718,10874e" filled="f" stroked="t" strokeweight=".951939pt" strokecolor="#484848">
                <v:path arrowok="t"/>
              </v:shape>
            </v:group>
            <v:group style="position:absolute;left:7282;top:10867;width:2;height:5096" coordorigin="7282,10867" coordsize="2,5096">
              <v:shape style="position:absolute;left:7282;top:10867;width:2;height:5096" coordorigin="7282,10867" coordsize="0,5096" path="m7282,15963l7282,10867e" filled="f" stroked="t" strokeweight=".951939pt" strokecolor="#3B3B3B">
                <v:path arrowok="t"/>
              </v:shape>
            </v:group>
            <v:group style="position:absolute;left:452;top:11113;width:11271;height:2" coordorigin="452,11113" coordsize="11271,2">
              <v:shape style="position:absolute;left:452;top:11113;width:11271;height:2" coordorigin="452,11113" coordsize="11271,0" path="m452,11113l11723,11113e" filled="f" stroked="t" strokeweight=".951939pt" strokecolor="#484848">
                <v:path arrowok="t"/>
              </v:shape>
            </v:group>
            <v:group style="position:absolute;left:452;top:13200;width:1818;height:2" coordorigin="452,13200" coordsize="1818,2">
              <v:shape style="position:absolute;left:452;top:13200;width:1818;height:2" coordorigin="452,13200" coordsize="1818,0" path="m452,13200l2270,13200e" filled="f" stroked="t" strokeweight=".713954pt" strokecolor="#4B4B4B">
                <v:path arrowok="t"/>
              </v:shape>
            </v:group>
            <v:group style="position:absolute;left:462;top:15954;width:10814;height:2" coordorigin="462,15954" coordsize="10814,2">
              <v:shape style="position:absolute;left:462;top:15954;width:10814;height:2" coordorigin="462,15954" coordsize="10814,0" path="m462,15954l11276,15954e" filled="f" stroked="t" strokeweight=".713954pt" strokecolor="#606060">
                <v:path arrowok="t"/>
              </v:shape>
            </v:group>
            <v:group style="position:absolute;left:464;top:10924;width:2;height:5049" coordorigin="464,10924" coordsize="2,5049">
              <v:shape style="position:absolute;left:464;top:10924;width:2;height:5049" coordorigin="464,10924" coordsize="0,5049" path="m464,15973l464,10924e" filled="f" stroked="t" strokeweight=".713954pt" strokecolor="#444444">
                <v:path arrowok="t"/>
              </v:shape>
            </v:group>
            <v:group style="position:absolute;left:1000;top:10867;width:2;height:5106" coordorigin="1000,10867" coordsize="2,5106">
              <v:shape style="position:absolute;left:1000;top:10867;width:2;height:5106" coordorigin="1000,10867" coordsize="0,5106" path="m1000,15973l1000,10867e" filled="f" stroked="t" strokeweight=".713954pt" strokecolor="#383838">
                <v:path arrowok="t"/>
              </v:shape>
            </v:group>
            <v:group style="position:absolute;left:1580;top:10872;width:2;height:5096" coordorigin="1580,10872" coordsize="2,5096">
              <v:shape style="position:absolute;left:1580;top:10872;width:2;height:5096" coordorigin="1580,10872" coordsize="0,5096" path="m1580,15968l1580,10872e" filled="f" stroked="t" strokeweight=".951939pt" strokecolor="#3B3B3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b/>
          <w:bCs/>
        </w:rPr>
        <w:t>Gr</w:t>
      </w:r>
      <w:r>
        <w:rPr>
          <w:rFonts w:ascii="Arial" w:hAnsi="Arial" w:cs="Arial" w:eastAsia="Arial"/>
          <w:sz w:val="20"/>
          <w:szCs w:val="20"/>
          <w:color w:val="2D2D2D"/>
          <w:spacing w:val="-9"/>
          <w:w w:val="100"/>
          <w:b/>
          <w:bCs/>
        </w:rPr>
        <w:t>u</w:t>
      </w:r>
      <w:r>
        <w:rPr>
          <w:rFonts w:ascii="Arial" w:hAnsi="Arial" w:cs="Arial" w:eastAsia="Arial"/>
          <w:sz w:val="20"/>
          <w:szCs w:val="20"/>
          <w:color w:val="5E5E5E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20"/>
          <w:szCs w:val="20"/>
          <w:color w:val="5E5E5E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5E5E5E"/>
          <w:spacing w:val="53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5E5E5E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20"/>
          <w:szCs w:val="20"/>
          <w:color w:val="5E5E5E"/>
          <w:spacing w:val="4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b/>
          <w:bCs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02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100"/>
        </w:rPr>
        <w:t>.tı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100"/>
        </w:rPr>
        <w:t>gun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40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7C7C7C"/>
          <w:spacing w:val="0"/>
          <w:w w:val="110"/>
        </w:rPr>
        <w:t>&lt;AYA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54" w:lineRule="exact"/>
        <w:ind w:left="2193" w:right="-57"/>
        <w:jc w:val="center"/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5.161453pt;margin-top:4.923752pt;width:26.700961pt;height:39.0pt;mso-position-horizontal-relative:page;mso-position-vertical-relative:paragraph;z-index:-15371" type="#_x0000_t202" filled="f" stroked="f">
            <v:textbox inset="0,0,0,0">
              <w:txbxContent>
                <w:p>
                  <w:pPr>
                    <w:spacing w:before="0" w:after="0" w:line="780" w:lineRule="exact"/>
                    <w:ind w:right="-157"/>
                    <w:jc w:val="left"/>
                    <w:rPr>
                      <w:rFonts w:ascii="Times New Roman" w:hAnsi="Times New Roman" w:cs="Times New Roman" w:eastAsia="Times New Roman"/>
                      <w:sz w:val="78"/>
                      <w:szCs w:val="7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42497C"/>
                      <w:spacing w:val="0"/>
                      <w:w w:val="44"/>
                      <w:i/>
                    </w:rPr>
                    <w:t>Ya3</w:t>
                  </w:r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5E5E5E"/>
          <w:spacing w:val="2"/>
          <w:w w:val="77"/>
        </w:rPr>
        <w:t>i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77"/>
        </w:rPr>
        <w:t>tfaiy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77"/>
        </w:rPr>
        <w:t>e</w:t>
      </w:r>
      <w:r>
        <w:rPr>
          <w:rFonts w:ascii="Arial" w:hAnsi="Arial" w:cs="Arial" w:eastAsia="Arial"/>
          <w:sz w:val="23"/>
          <w:szCs w:val="23"/>
          <w:color w:val="2D2D2D"/>
          <w:spacing w:val="22"/>
          <w:w w:val="77"/>
        </w:rPr>
        <w:t> 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77"/>
        </w:rPr>
        <w:t>Güne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77"/>
        </w:rPr>
        <w:t>y</w:t>
      </w:r>
      <w:r>
        <w:rPr>
          <w:rFonts w:ascii="Arial" w:hAnsi="Arial" w:cs="Arial" w:eastAsia="Arial"/>
          <w:sz w:val="23"/>
          <w:szCs w:val="23"/>
          <w:color w:val="2D2D2D"/>
          <w:spacing w:val="-6"/>
          <w:w w:val="77"/>
        </w:rPr>
        <w:t> 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77"/>
        </w:rPr>
        <w:t>Bölg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77"/>
        </w:rPr>
        <w:t>e</w:t>
      </w:r>
      <w:r>
        <w:rPr>
          <w:rFonts w:ascii="Arial" w:hAnsi="Arial" w:cs="Arial" w:eastAsia="Arial"/>
          <w:sz w:val="23"/>
          <w:szCs w:val="23"/>
          <w:color w:val="2D2D2D"/>
          <w:spacing w:val="-4"/>
          <w:w w:val="77"/>
        </w:rPr>
        <w:t> 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80"/>
        </w:rPr>
        <w:t>Anı</w:t>
      </w:r>
      <w:r>
        <w:rPr>
          <w:rFonts w:ascii="Arial" w:hAnsi="Arial" w:cs="Arial" w:eastAsia="Arial"/>
          <w:sz w:val="23"/>
          <w:szCs w:val="23"/>
          <w:color w:val="2D2D2D"/>
          <w:spacing w:val="-17"/>
          <w:w w:val="81"/>
        </w:rPr>
        <w:t>i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81"/>
        </w:rPr>
        <w:t>rı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50" w:after="0" w:line="240" w:lineRule="auto"/>
        <w:ind w:right="1333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2497C"/>
          <w:spacing w:val="-85"/>
          <w:w w:val="166"/>
          <w:i/>
        </w:rPr>
        <w:t>0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left="217" w:right="518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9"/>
        </w:rPr>
        <w:t>Çavuş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5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1.679998pt;height:19.2pt;mso-position-horizontal-relative:char;mso-position-vertical-relative:line" type="#_x0000_t75">
            <v:imagedata r:id="rId2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0" w:after="0" w:line="240" w:lineRule="auto"/>
        <w:ind w:left="-37" w:right="497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8"/>
        </w:rPr>
        <w:t>BiTER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274" w:right="537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İtf.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40" w:right="100"/>
          <w:cols w:num="2" w:equalWidth="0">
            <w:col w:w="4261" w:space="883"/>
            <w:col w:w="633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502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0"/>
          <w:w w:val="105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3" w:after="0" w:line="171" w:lineRule="exact"/>
        <w:ind w:left="3613" w:right="-20"/>
        <w:jc w:val="left"/>
        <w:tabs>
          <w:tab w:pos="9660" w:val="left"/>
          <w:tab w:pos="10680" w:val="left"/>
        </w:tabs>
        <w:rPr>
          <w:rFonts w:ascii="Arial" w:hAnsi="Arial" w:cs="Arial" w:eastAsia="Arial"/>
          <w:sz w:val="7"/>
          <w:szCs w:val="7"/>
        </w:rPr>
      </w:pPr>
      <w:rPr/>
      <w:r>
        <w:rPr/>
        <w:pict>
          <v:group style="position:absolute;margin-left:542.527954pt;margin-top:6.334278pt;width:.1pt;height:4.774903pt;mso-position-horizontal-relative:page;mso-position-vertical-relative:paragraph;z-index:-15367" coordorigin="10851,127" coordsize="2,95">
            <v:shape style="position:absolute;left:10851;top:127;width:2;height:95" coordorigin="10851,127" coordsize="0,95" path="m10851,222l10851,127e" filled="f" stroked="t" strokeweight="1.11192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0"/>
          <w:w w:val="100"/>
          <w:position w:val="-6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-8"/>
          <w:w w:val="100"/>
          <w:position w:val="-6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0"/>
          <w:w w:val="100"/>
          <w:position w:val="-6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0"/>
          <w:w w:val="100"/>
          <w:position w:val="-6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4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0"/>
          <w:w w:val="100"/>
          <w:position w:val="-6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-4"/>
          <w:w w:val="100"/>
          <w:position w:val="-6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0"/>
          <w:w w:val="100"/>
          <w:position w:val="-6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2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0"/>
          <w:w w:val="100"/>
          <w:position w:val="-6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0"/>
          <w:w w:val="100"/>
          <w:position w:val="-6"/>
        </w:rPr>
        <w:t>GI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0"/>
          <w:w w:val="100"/>
          <w:position w:val="-6"/>
        </w:rPr>
      </w:r>
      <w:r>
        <w:rPr>
          <w:rFonts w:ascii="Arial" w:hAnsi="Arial" w:cs="Arial" w:eastAsia="Arial"/>
          <w:sz w:val="14"/>
          <w:szCs w:val="14"/>
          <w:color w:val="B1B1B1"/>
          <w:spacing w:val="0"/>
          <w:w w:val="52"/>
          <w:position w:val="-5"/>
        </w:rPr>
        <w:t>1</w:t>
      </w:r>
      <w:r>
        <w:rPr>
          <w:rFonts w:ascii="Arial" w:hAnsi="Arial" w:cs="Arial" w:eastAsia="Arial"/>
          <w:sz w:val="14"/>
          <w:szCs w:val="14"/>
          <w:color w:val="B1B1B1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4"/>
          <w:szCs w:val="14"/>
          <w:color w:val="B1B1B1"/>
          <w:spacing w:val="0"/>
          <w:w w:val="100"/>
          <w:position w:val="-5"/>
        </w:rPr>
      </w:r>
      <w:r>
        <w:rPr>
          <w:rFonts w:ascii="Arial" w:hAnsi="Arial" w:cs="Arial" w:eastAsia="Arial"/>
          <w:sz w:val="7"/>
          <w:szCs w:val="7"/>
          <w:color w:val="B1B1B1"/>
          <w:spacing w:val="0"/>
          <w:w w:val="52"/>
          <w:position w:val="-5"/>
        </w:rPr>
        <w:t>1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left="910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1C1C1C"/>
          <w:spacing w:val="0"/>
          <w:w w:val="115"/>
          <w:position w:val="-2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642" w:right="-20"/>
        <w:jc w:val="left"/>
        <w:tabs>
          <w:tab w:pos="3240" w:val="left"/>
          <w:tab w:pos="1062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pict>
          <v:group style="position:absolute;margin-left:512.957031pt;margin-top:2.87689pt;width:12.9665pt;height:24.377318pt;mso-position-horizontal-relative:page;mso-position-vertical-relative:paragraph;z-index:-15366" coordorigin="10259,58" coordsize="259,488">
            <v:group style="position:absolute;left:10409;top:93;width:18;height:68" coordorigin="10409,93" coordsize="18,68">
              <v:shape style="position:absolute;left:10409;top:93;width:18;height:68" coordorigin="10409,93" coordsize="18,68" path="m10409,127l10427,127e" filled="f" stroked="t" strokeweight="3.510645pt" strokecolor="#EBEBEB">
                <v:path arrowok="t"/>
              </v:shape>
            </v:group>
            <v:group style="position:absolute;left:10496;top:213;width:2;height:310" coordorigin="10496,213" coordsize="2,310">
              <v:shape style="position:absolute;left:10496;top:213;width:2;height:310" coordorigin="10496,213" coordsize="0,310" path="m10496,522l10496,213e" filled="f" stroked="t" strokeweight="2.2735pt" strokecolor="#EBEBEB">
                <v:path arrowok="t"/>
              </v:shape>
            </v:group>
            <v:group style="position:absolute;left:10259;top:162;width:171;height:355" coordorigin="10259,162" coordsize="171,355">
              <v:shape style="position:absolute;left:10259;top:162;width:171;height:355" coordorigin="10259,162" coordsize="171,355" path="m10259,162l10430,162,10430,517,10259,517,10259,162e" filled="t" fillcolor="#EBEBEB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0.559998pt;margin-top:5.205322pt;width:.912pt;height:2.5pt;mso-position-horizontal-relative:page;mso-position-vertical-relative:paragraph;z-index:-15355" type="#_x0000_t202" filled="f" stroked="f">
            <v:textbox inset="0,0,0,0">
              <w:txbxContent>
                <w:p>
                  <w:pPr>
                    <w:spacing w:before="0" w:after="0" w:line="50" w:lineRule="exact"/>
                    <w:ind w:right="-48"/>
                    <w:jc w:val="left"/>
                    <w:rPr>
                      <w:rFonts w:ascii="Arial" w:hAnsi="Arial" w:cs="Arial" w:eastAsia="Arial"/>
                      <w:sz w:val="5"/>
                      <w:szCs w:val="5"/>
                    </w:rPr>
                  </w:pPr>
                  <w:rPr/>
                  <w:r>
                    <w:rPr>
                      <w:rFonts w:ascii="Arial" w:hAnsi="Arial" w:cs="Arial" w:eastAsia="Arial"/>
                      <w:sz w:val="5"/>
                      <w:szCs w:val="5"/>
                      <w:color w:val="B1B1B1"/>
                      <w:spacing w:val="0"/>
                      <w:w w:val="190"/>
                    </w:rPr>
                    <w:t>'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100"/>
          <w:position w:val="-1"/>
        </w:rPr>
        <w:t>BOVOKSEHIR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0"/>
          <w:w w:val="100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0"/>
          <w:w w:val="100"/>
          <w:position w:val="-1"/>
        </w:rPr>
      </w:r>
      <w:r>
        <w:rPr>
          <w:rFonts w:ascii="Arial" w:hAnsi="Arial" w:cs="Arial" w:eastAsia="Arial"/>
          <w:sz w:val="10"/>
          <w:szCs w:val="10"/>
          <w:color w:val="67696B"/>
          <w:spacing w:val="0"/>
          <w:w w:val="161"/>
          <w:i/>
          <w:position w:val="9"/>
        </w:rPr>
        <w:t>i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320" w:lineRule="exact"/>
        <w:ind w:left="685" w:right="-20"/>
        <w:jc w:val="left"/>
        <w:tabs>
          <w:tab w:pos="4260" w:val="left"/>
          <w:tab w:pos="1010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Arial" w:hAnsi="Arial" w:cs="Arial" w:eastAsia="Arial"/>
          <w:sz w:val="15"/>
          <w:szCs w:val="15"/>
          <w:color w:val="1C1C1C"/>
          <w:spacing w:val="0"/>
          <w:w w:val="108"/>
          <w:position w:val="13"/>
        </w:rPr>
        <w:t>BELEDIYESI</w:t>
      </w:r>
      <w:r>
        <w:rPr>
          <w:rFonts w:ascii="Arial" w:hAnsi="Arial" w:cs="Arial" w:eastAsia="Arial"/>
          <w:sz w:val="15"/>
          <w:szCs w:val="15"/>
          <w:color w:val="1C1C1C"/>
          <w:spacing w:val="0"/>
          <w:w w:val="100"/>
          <w:position w:val="13"/>
        </w:rPr>
        <w:tab/>
      </w:r>
      <w:r>
        <w:rPr>
          <w:rFonts w:ascii="Arial" w:hAnsi="Arial" w:cs="Arial" w:eastAsia="Arial"/>
          <w:sz w:val="15"/>
          <w:szCs w:val="15"/>
          <w:color w:val="1C1C1C"/>
          <w:spacing w:val="0"/>
          <w:w w:val="100"/>
          <w:position w:val="13"/>
        </w:rPr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0"/>
          <w:w w:val="100"/>
          <w:position w:val="3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4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0"/>
          <w:w w:val="100"/>
          <w:position w:val="3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-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0"/>
          <w:w w:val="100"/>
          <w:position w:val="3"/>
        </w:rPr>
      </w:r>
      <w:r>
        <w:rPr>
          <w:rFonts w:ascii="Arial" w:hAnsi="Arial" w:cs="Arial" w:eastAsia="Arial"/>
          <w:sz w:val="26"/>
          <w:szCs w:val="26"/>
          <w:color w:val="C1C1C1"/>
          <w:spacing w:val="0"/>
          <w:w w:val="197"/>
          <w:position w:val="0"/>
        </w:rPr>
        <w:t>-</w:t>
      </w:r>
      <w:r>
        <w:rPr>
          <w:rFonts w:ascii="Arial" w:hAnsi="Arial" w:cs="Arial" w:eastAsia="Arial"/>
          <w:sz w:val="26"/>
          <w:szCs w:val="26"/>
          <w:color w:val="C1C1C1"/>
          <w:spacing w:val="-97"/>
          <w:w w:val="197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B1B1B1"/>
          <w:spacing w:val="0"/>
          <w:w w:val="105"/>
          <w:position w:val="-2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6.800003" w:type="dxa"/>
      </w:tblPr>
      <w:tblGrid/>
      <w:tr>
        <w:trPr>
          <w:trHeight w:val="238" w:hRule="exact"/>
        </w:trPr>
        <w:tc>
          <w:tcPr>
            <w:tcW w:w="1223" w:type="dxa"/>
            <w:tcBorders>
              <w:top w:val="nil" w:sz="6" w:space="0" w:color="auto"/>
              <w:bottom w:val="single" w:sz="3.84" w:space="0" w:color="1C1C1C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0"/>
                <w:w w:val="105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49" w:type="dxa"/>
            <w:tcBorders>
              <w:top w:val="single" w:sz="5.76" w:space="0" w:color="3F3F3F"/>
              <w:bottom w:val="single" w:sz="5.76" w:space="0" w:color="383838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20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0"/>
                <w:w w:val="123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-13"/>
                <w:w w:val="12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0"/>
                <w:w w:val="123"/>
              </w:rPr>
              <w:t>06.03.20ı7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75" w:type="dxa"/>
            <w:tcBorders>
              <w:top w:val="nil" w:sz="6" w:space="0" w:color="auto"/>
              <w:bottom w:val="single" w:sz="5.76" w:space="0" w:color="3F3F3F"/>
              <w:left w:val="nil" w:sz="6" w:space="0" w:color="auto"/>
              <w:right w:val="nil" w:sz="6" w:space="0" w:color="auto"/>
            </w:tcBorders>
          </w:tcPr>
          <w:p>
            <w:pPr>
              <w:spacing w:before="22" w:after="0" w:line="218" w:lineRule="exact"/>
              <w:ind w:left="3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8"/>
                <w:spacing w:val="-11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1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8"/>
                <w:spacing w:val="-6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0"/>
                <w:w w:val="104"/>
              </w:rPr>
              <w:t>13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7.68" w:space="0" w:color="2B2B2B"/>
            </w:tcBorders>
          </w:tcPr>
          <w:p>
            <w:pPr>
              <w:spacing w:before="27" w:after="0" w:line="240" w:lineRule="auto"/>
              <w:ind w:left="246" w:right="-20"/>
              <w:jc w:val="left"/>
              <w:tabs>
                <w:tab w:pos="23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8"/>
                <w:spacing w:val="-11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0"/>
                <w:w w:val="122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-16"/>
                <w:w w:val="12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0"/>
                <w:w w:val="122"/>
              </w:rPr>
              <w:t>ı9.ı8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-41"/>
                <w:w w:val="12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treı: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0"/>
                <w:w w:val="100"/>
              </w:rPr>
              <w:t>505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0"/>
                <w:w w:val="100"/>
              </w:rPr>
              <w:t>369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0"/>
                <w:w w:val="104"/>
              </w:rPr>
              <w:t>6005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2" w:hRule="exact"/>
        </w:trPr>
        <w:tc>
          <w:tcPr>
            <w:tcW w:w="1223" w:type="dxa"/>
            <w:tcBorders>
              <w:top w:val="single" w:sz="3.84" w:space="0" w:color="1C1C1C"/>
              <w:bottom w:val="single" w:sz="3.84" w:space="0" w:color="131313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3" w:lineRule="exact"/>
              <w:ind w:left="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83"/>
              </w:rPr>
              <w:t>Kay_ıt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8"/>
                <w:w w:val="8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0"/>
                <w:w w:val="105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49" w:type="dxa"/>
            <w:tcBorders>
              <w:top w:val="single" w:sz="5.76" w:space="0" w:color="383838"/>
              <w:bottom w:val="single" w:sz="7.68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20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0"/>
                <w:w w:val="109"/>
              </w:rPr>
              <w:t>06.03.20ı7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75" w:type="dxa"/>
            <w:tcBorders>
              <w:top w:val="single" w:sz="5.76" w:space="0" w:color="3F3F3F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340" w:right="-20"/>
              <w:jc w:val="left"/>
              <w:tabs>
                <w:tab w:pos="17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8"/>
                <w:spacing w:val="8"/>
                <w:w w:val="36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12"/>
              </w:rPr>
              <w:t>KayıtNo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0"/>
                <w:w w:val="113"/>
              </w:rPr>
              <w:t>ı528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64" w:type="dxa"/>
            <w:tcBorders>
              <w:top w:val="nil" w:sz="6" w:space="0" w:color="auto"/>
              <w:bottom w:val="single" w:sz="7.68" w:space="0" w:color="484848"/>
              <w:left w:val="nil" w:sz="6" w:space="0" w:color="auto"/>
              <w:right w:val="single" w:sz="7.68" w:space="0" w:color="2B2B2B"/>
            </w:tcBorders>
          </w:tcPr>
          <w:p>
            <w:pPr>
              <w:spacing w:before="18" w:after="0" w:line="216" w:lineRule="exact"/>
              <w:ind w:left="24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0"/>
                <w:w w:val="100"/>
              </w:rPr>
              <w:t>:Kınık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0"/>
                <w:w w:val="123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0"/>
                <w:w w:val="123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2"/>
                <w:w w:val="12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0"/>
                <w:w w:val="123"/>
              </w:rPr>
              <w:t>Posta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04" w:lineRule="exact"/>
        <w:ind w:left="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8"/>
          <w:w w:val="13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Poyracı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59"/>
          <w:position w:val="1"/>
        </w:rPr>
        <w:t>D-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240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karayol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kenan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6"/>
          <w:position w:val="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"/>
          <w:w w:val="10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2"/>
          <w:position w:val="0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57" w:right="-20"/>
        <w:jc w:val="left"/>
        <w:tabs>
          <w:tab w:pos="1540" w:val="left"/>
          <w:tab w:pos="606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w w:val="110"/>
          <w:position w:val="1"/>
        </w:rPr>
        <w:t>DoğruAdres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2"/>
          <w:position w:val="1"/>
        </w:rPr>
        <w:t>Poyracı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3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2"/>
          <w:position w:val="1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3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230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7"/>
          <w:position w:val="1"/>
        </w:rPr>
        <w:t>240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3"/>
          <w:position w:val="1"/>
        </w:rPr>
        <w:t>karayol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4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8"/>
          <w:position w:val="1"/>
        </w:rPr>
        <w:t>kenan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5"/>
          <w:position w:val="0"/>
        </w:rPr>
        <w:t>KINIK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u w:val="single" w:color="0000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u w:val="single" w:color="0000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u w:val="single" w:color="0000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66" w:right="-20"/>
        <w:jc w:val="left"/>
        <w:tabs>
          <w:tab w:pos="1520" w:val="left"/>
          <w:tab w:pos="372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TUrU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26"/>
          <w:position w:val="1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4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:A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5"/>
          <w:position w:val="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0" w:after="0" w:line="159" w:lineRule="auto"/>
        <w:ind w:left="3718" w:right="3532" w:firstLine="-3552"/>
        <w:jc w:val="left"/>
        <w:tabs>
          <w:tab w:pos="370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30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9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93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7"/>
          <w:w w:val="93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position w:val="1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  <w:position w:val="-9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96"/>
          <w:position w:val="-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98"/>
          <w:position w:val="-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-34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9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9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4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15"/>
          <w:position w:val="-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15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91"/>
          <w:position w:val="0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-1"/>
          <w:w w:val="91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  <w:position w:val="0"/>
        </w:rPr>
        <w:t>on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9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9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-4"/>
          <w:w w:val="9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9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9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6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91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5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0"/>
          <w:position w:val="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8" w:lineRule="exact"/>
        <w:ind w:left="4544" w:right="-20"/>
        <w:jc w:val="left"/>
        <w:tabs>
          <w:tab w:pos="5140" w:val="left"/>
          <w:tab w:pos="5640" w:val="left"/>
          <w:tab w:pos="612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9"/>
          <w:szCs w:val="39"/>
          <w:color w:val="1C1C1C"/>
          <w:spacing w:val="0"/>
          <w:w w:val="48"/>
          <w:position w:val="-1"/>
        </w:rPr>
        <w:t>ı</w:t>
      </w:r>
      <w:r>
        <w:rPr>
          <w:rFonts w:ascii="Arial" w:hAnsi="Arial" w:cs="Arial" w:eastAsia="Arial"/>
          <w:sz w:val="39"/>
          <w:szCs w:val="39"/>
          <w:color w:val="1C1C1C"/>
          <w:spacing w:val="-44"/>
          <w:w w:val="48"/>
          <w:position w:val="-1"/>
        </w:rPr>
        <w:t> </w:t>
      </w:r>
      <w:r>
        <w:rPr>
          <w:rFonts w:ascii="Arial" w:hAnsi="Arial" w:cs="Arial" w:eastAsia="Arial"/>
          <w:sz w:val="39"/>
          <w:szCs w:val="39"/>
          <w:color w:val="1C1C1C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9"/>
          <w:szCs w:val="39"/>
          <w:color w:val="1C1C1C"/>
          <w:spacing w:val="0"/>
          <w:w w:val="48"/>
          <w:position w:val="-1"/>
        </w:rPr>
        <w:t>ı</w:t>
      </w:r>
      <w:r>
        <w:rPr>
          <w:rFonts w:ascii="Arial" w:hAnsi="Arial" w:cs="Arial" w:eastAsia="Arial"/>
          <w:sz w:val="39"/>
          <w:szCs w:val="39"/>
          <w:color w:val="1C1C1C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9"/>
          <w:szCs w:val="39"/>
          <w:color w:val="1C1C1C"/>
          <w:spacing w:val="0"/>
          <w:w w:val="100"/>
          <w:position w:val="-1"/>
        </w:rPr>
      </w:r>
      <w:r>
        <w:rPr>
          <w:rFonts w:ascii="Arial" w:hAnsi="Arial" w:cs="Arial" w:eastAsia="Arial"/>
          <w:sz w:val="39"/>
          <w:szCs w:val="39"/>
          <w:color w:val="67696B"/>
          <w:spacing w:val="0"/>
          <w:w w:val="60"/>
          <w:position w:val="-1"/>
        </w:rPr>
        <w:t>ı</w:t>
      </w:r>
      <w:r>
        <w:rPr>
          <w:rFonts w:ascii="Arial" w:hAnsi="Arial" w:cs="Arial" w:eastAsia="Arial"/>
          <w:sz w:val="39"/>
          <w:szCs w:val="39"/>
          <w:color w:val="67696B"/>
          <w:spacing w:val="-55"/>
          <w:w w:val="60"/>
          <w:position w:val="-1"/>
        </w:rPr>
        <w:t> </w:t>
      </w:r>
      <w:r>
        <w:rPr>
          <w:rFonts w:ascii="Arial" w:hAnsi="Arial" w:cs="Arial" w:eastAsia="Arial"/>
          <w:sz w:val="39"/>
          <w:szCs w:val="39"/>
          <w:color w:val="67696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9"/>
          <w:szCs w:val="39"/>
          <w:color w:val="67696B"/>
          <w:spacing w:val="0"/>
          <w:w w:val="100"/>
          <w:position w:val="-1"/>
        </w:rPr>
      </w:r>
      <w:r>
        <w:rPr>
          <w:rFonts w:ascii="Arial" w:hAnsi="Arial" w:cs="Arial" w:eastAsia="Arial"/>
          <w:sz w:val="41"/>
          <w:szCs w:val="41"/>
          <w:color w:val="1C1C1C"/>
          <w:spacing w:val="0"/>
          <w:w w:val="60"/>
          <w:position w:val="2"/>
        </w:rPr>
        <w:t>ı</w:t>
      </w:r>
      <w:r>
        <w:rPr>
          <w:rFonts w:ascii="Arial" w:hAnsi="Arial" w:cs="Arial" w:eastAsia="Arial"/>
          <w:sz w:val="41"/>
          <w:szCs w:val="41"/>
          <w:color w:val="1C1C1C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1"/>
          <w:szCs w:val="41"/>
          <w:color w:val="1C1C1C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-1"/>
          <w:w w:val="44"/>
          <w:position w:val="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7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7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4"/>
          <w:w w:val="115"/>
          <w:position w:val="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4"/>
          <w:position w:val="7"/>
        </w:rPr>
        <w:t>19.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"/>
          <w:w w:val="104"/>
          <w:position w:val="7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98"/>
          <w:position w:val="7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157" w:right="-20"/>
        <w:jc w:val="left"/>
        <w:tabs>
          <w:tab w:pos="1960" w:val="left"/>
          <w:tab w:pos="5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-11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7"/>
          <w:w w:val="4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  <w:position w:val="0"/>
        </w:rPr>
        <w:t>K.ir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8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2"/>
          <w:w w:val="106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8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0" w:after="0" w:line="240" w:lineRule="auto"/>
        <w:ind w:left="1942" w:right="-20"/>
        <w:jc w:val="left"/>
        <w:tabs>
          <w:tab w:pos="4400" w:val="left"/>
          <w:tab w:pos="474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w w:val="96"/>
        </w:rPr>
        <w:t>[Amiri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9"/>
        </w:rPr>
        <w:t>H.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6"/>
        </w:rPr>
        <w:t>Aydı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5"/>
        </w:rPr>
        <w:t>ALKAN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942" w:right="-20"/>
        <w:jc w:val="left"/>
        <w:tabs>
          <w:tab w:pos="476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95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11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7"/>
        </w:rPr>
        <w:t>19.ı9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52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3"/>
        </w:rPr>
        <w:t>ı9.23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6" w:lineRule="exact"/>
        <w:ind w:left="157" w:right="-20"/>
        <w:jc w:val="left"/>
        <w:tabs>
          <w:tab w:pos="1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5"/>
          <w:position w:val="0"/>
        </w:rPr>
        <w:t>635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166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4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4762" w:right="474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58" w:lineRule="auto"/>
        <w:ind w:left="1971" w:right="4016" w:firstLine="2818"/>
        <w:jc w:val="left"/>
        <w:tabs>
          <w:tab w:pos="3440" w:val="left"/>
          <w:tab w:pos="4780" w:val="left"/>
          <w:tab w:pos="738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2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6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7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3"/>
          <w:position w:val="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6"/>
          <w:position w:val="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6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7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6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u w:val="single" w:color="0000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u w:val="single" w:color="0000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u w:val="single" w:color="0000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435" w:right="-20"/>
        <w:jc w:val="left"/>
        <w:tabs>
          <w:tab w:pos="1960" w:val="left"/>
          <w:tab w:pos="478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·dımcı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5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57" w:right="-20"/>
        <w:jc w:val="left"/>
        <w:tabs>
          <w:tab w:pos="1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8"/>
          <w:w w:val="13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ıtm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-9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9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8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1C1C1C"/>
          <w:spacing w:val="0"/>
          <w:w w:val="100"/>
        </w:rPr>
        <w:t>A.</w:t>
      </w:r>
      <w:r>
        <w:rPr>
          <w:rFonts w:ascii="Arial" w:hAnsi="Arial" w:cs="Arial" w:eastAsia="Arial"/>
          <w:sz w:val="20"/>
          <w:szCs w:val="20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9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6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8" w:lineRule="auto"/>
        <w:ind w:left="166" w:right="2976" w:firstLine="-1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759" w:right="411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99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188" w:lineRule="exact"/>
        <w:ind w:left="166" w:right="-20"/>
        <w:jc w:val="left"/>
        <w:tabs>
          <w:tab w:pos="2320" w:val="left"/>
          <w:tab w:pos="4780" w:val="left"/>
          <w:tab w:pos="6700" w:val="left"/>
          <w:tab w:pos="8260" w:val="left"/>
          <w:tab w:pos="9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w w:val="105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3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color w:val="1C1C1C"/>
          <w:spacing w:val="0"/>
          <w:w w:val="106"/>
          <w:position w:val="0"/>
        </w:rPr>
        <w:t>Sul</w:t>
      </w:r>
      <w:r>
        <w:rPr>
          <w:rFonts w:ascii="Times New Roman" w:hAnsi="Times New Roman" w:cs="Times New Roman" w:eastAsia="Times New Roman"/>
          <w:sz w:val="16"/>
          <w:szCs w:val="16"/>
          <w:color w:val="1C1C1C"/>
          <w:spacing w:val="0"/>
          <w:w w:val="107"/>
          <w:position w:val="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1C1C1C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1C1C1C"/>
          <w:spacing w:val="0"/>
          <w:w w:val="104"/>
          <w:position w:val="0"/>
        </w:rPr>
        <w:t>SöndUrme</w:t>
      </w:r>
      <w:r>
        <w:rPr>
          <w:rFonts w:ascii="Times New Roman" w:hAnsi="Times New Roman" w:cs="Times New Roman" w:eastAsia="Times New Roman"/>
          <w:sz w:val="16"/>
          <w:szCs w:val="16"/>
          <w:color w:val="1C1C1C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1C1C1C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4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8"/>
          <w:w w:val="36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9"/>
          <w:position w:val="-4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1C1C1C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1C1C1C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1C1C1C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  <w:u w:val="single" w:color="1C1C1C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  <w:u w:val="single" w:color="1C1C1C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  <w:u w:val="single" w:color="1C1C1C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  <w:u w:val="single" w:color="1C1C1C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  <w:u w:val="single" w:color="1C1C1C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  <w:u w:val="single" w:color="1C1C1C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  <w:u w:val="single" w:color="1C1C1C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6"/>
          <w:u w:val="single" w:color="1C1C1C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6"/>
          <w:u w:val="single" w:color="1C1C1C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u w:val="single" w:color="1C1C1C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u w:val="single" w:color="1C1C1C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u w:val="single" w:color="1C1C1C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9" w:lineRule="exact"/>
        <w:ind w:left="4784" w:right="-20"/>
        <w:jc w:val="left"/>
        <w:tabs>
          <w:tab w:pos="6700" w:val="left"/>
          <w:tab w:pos="82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4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464648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6464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64648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1C1C1C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0" w:bottom="280" w:left="160" w:right="0"/>
        </w:sectPr>
      </w:pPr>
      <w:rPr/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fıara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6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Poyracı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220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72"/>
          <w:w w:val="22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240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karayol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0"/>
          <w:cols w:num="2" w:equalWidth="0">
            <w:col w:w="1897" w:space="65"/>
            <w:col w:w="9798"/>
          </w:cols>
        </w:sectPr>
      </w:pPr>
      <w:rPr/>
    </w:p>
    <w:p>
      <w:pPr>
        <w:spacing w:before="25" w:after="0" w:line="242" w:lineRule="auto"/>
        <w:ind w:left="1990" w:right="254" w:firstLine="-182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</w:rPr>
        <w:t>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7" w:lineRule="auto"/>
        <w:ind w:left="176" w:right="4170" w:firstLine="-19"/>
        <w:jc w:val="left"/>
        <w:tabs>
          <w:tab w:pos="580" w:val="left"/>
          <w:tab w:pos="1980" w:val="left"/>
          <w:tab w:pos="6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1"/>
        </w:rPr>
        <w:t>Şirke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91"/>
          <w:position w:val="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92"/>
          <w:position w:val="1"/>
        </w:rPr>
        <w:t>!B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-3"/>
          <w:w w:val="92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97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6"/>
          <w:w w:val="113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5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8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3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4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5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76" w:right="-20"/>
        <w:jc w:val="left"/>
        <w:tabs>
          <w:tab w:pos="2540" w:val="left"/>
          <w:tab w:pos="3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w w:val="104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176" w:right="-20"/>
        <w:jc w:val="left"/>
        <w:tabs>
          <w:tab w:pos="1980" w:val="left"/>
          <w:tab w:pos="6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ih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-33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06.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4"/>
        </w:rPr>
        <w:t>03.20ı7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84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7"/>
          <w:w w:val="84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aat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6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28"/>
          <w:w w:val="6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5"/>
          <w:position w:val="1"/>
        </w:rPr>
        <w:t>:19.50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24" w:lineRule="exact"/>
        <w:ind w:left="272" w:right="-20"/>
        <w:jc w:val="left"/>
        <w:tabs>
          <w:tab w:pos="1140" w:val="left"/>
          <w:tab w:pos="8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Kını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2"/>
          <w:position w:val="0"/>
        </w:rPr>
        <w:t>ı.Posta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6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3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0"/>
        </w:sectPr>
      </w:pPr>
      <w:rPr/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7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73"/>
        <w:jc w:val="left"/>
        <w:tabs>
          <w:tab w:pos="2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5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right="33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5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05" w:lineRule="exact"/>
        <w:ind w:left="14" w:right="-20"/>
        <w:jc w:val="left"/>
        <w:rPr>
          <w:rFonts w:ascii="Arial" w:hAnsi="Arial" w:cs="Arial" w:eastAsia="Arial"/>
          <w:sz w:val="142"/>
          <w:szCs w:val="142"/>
        </w:rPr>
      </w:pPr>
      <w:rPr/>
      <w:r>
        <w:rPr>
          <w:rFonts w:ascii="Arial" w:hAnsi="Arial" w:cs="Arial" w:eastAsia="Arial"/>
          <w:sz w:val="142"/>
          <w:szCs w:val="142"/>
          <w:color w:val="3D448C"/>
          <w:spacing w:val="0"/>
          <w:w w:val="50"/>
          <w:i/>
          <w:position w:val="-101"/>
        </w:rPr>
        <w:t>eLL</w:t>
      </w:r>
      <w:r>
        <w:rPr>
          <w:rFonts w:ascii="Arial" w:hAnsi="Arial" w:cs="Arial" w:eastAsia="Arial"/>
          <w:sz w:val="142"/>
          <w:szCs w:val="142"/>
          <w:color w:val="3D448C"/>
          <w:spacing w:val="175"/>
          <w:w w:val="50"/>
          <w:i/>
          <w:position w:val="-101"/>
        </w:rPr>
        <w:t> </w:t>
      </w:r>
      <w:r>
        <w:rPr>
          <w:rFonts w:ascii="Arial" w:hAnsi="Arial" w:cs="Arial" w:eastAsia="Arial"/>
          <w:sz w:val="142"/>
          <w:szCs w:val="142"/>
          <w:color w:val="34386B"/>
          <w:spacing w:val="0"/>
          <w:w w:val="133"/>
          <w:i/>
          <w:position w:val="-101"/>
        </w:rPr>
        <w:t>,</w:t>
      </w:r>
      <w:r>
        <w:rPr>
          <w:rFonts w:ascii="Arial" w:hAnsi="Arial" w:cs="Arial" w:eastAsia="Arial"/>
          <w:sz w:val="142"/>
          <w:szCs w:val="142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54" w:right="162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64648"/>
          <w:spacing w:val="0"/>
          <w:w w:val="85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464648"/>
          <w:spacing w:val="-6"/>
          <w:w w:val="85"/>
        </w:rPr>
        <w:t> </w:t>
      </w:r>
      <w:r>
        <w:rPr>
          <w:rFonts w:ascii="Arial" w:hAnsi="Arial" w:cs="Arial" w:eastAsia="Arial"/>
          <w:sz w:val="30"/>
          <w:szCs w:val="30"/>
          <w:color w:val="464648"/>
          <w:spacing w:val="0"/>
          <w:w w:val="144"/>
        </w:rPr>
        <w:t>t</w:t>
      </w:r>
      <w:r>
        <w:rPr>
          <w:rFonts w:ascii="Arial" w:hAnsi="Arial" w:cs="Arial" w:eastAsia="Arial"/>
          <w:sz w:val="30"/>
          <w:szCs w:val="30"/>
          <w:color w:val="464648"/>
          <w:spacing w:val="-67"/>
          <w:w w:val="1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95"/>
        </w:rPr>
        <w:t>Mat1ı1011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-56" w:right="147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7.022522pt;margin-top:-1.86813pt;width:20.308179pt;height:24.556642pt;mso-position-horizontal-relative:page;mso-position-vertical-relative:paragraph;z-index:-15370" type="#_x0000_t202" filled="f" stroked="f">
            <v:textbox inset="0,0,0,0">
              <w:txbxContent>
                <w:p>
                  <w:pPr>
                    <w:spacing w:before="57" w:after="0" w:line="240" w:lineRule="auto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64648"/>
                      <w:w w:val="101"/>
                    </w:rPr>
                    <w:t>tf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64648"/>
                      <w:spacing w:val="8"/>
                      <w:w w:val="101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1C1C1C"/>
                      <w:spacing w:val="0"/>
                      <w:w w:val="67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1C1C1C"/>
                      <w:spacing w:val="-3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64648"/>
                      <w:spacing w:val="0"/>
                      <w:w w:val="149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71.11441pt;margin-top:.008052pt;width:.1pt;height:12.788819pt;mso-position-horizontal-relative:page;mso-position-vertical-relative:paragraph;z-index:-15365" coordorigin="9422,0" coordsize="2,256">
            <v:shape style="position:absolute;left:9422;top:0;width:2;height:256" coordorigin="9422,0" coordsize="0,256" path="m9422,256l9422,0e" filled="f" stroked="t" strokeweight="2.2888pt" strokecolor="#EBEBEB">
              <v:path arrowok="t"/>
            </v:shape>
          </v:group>
          <w10:wrap type="none"/>
        </w:pict>
      </w:r>
      <w:r>
        <w:rPr/>
        <w:pict>
          <v:group style="position:absolute;margin-left:447.873291pt;margin-top:-1.86813pt;width:17.104879pt;height:24.556642pt;mso-position-horizontal-relative:page;mso-position-vertical-relative:paragraph;z-index:-15364" coordorigin="8957,-37" coordsize="342,491">
            <v:shape style="position:absolute;left:8957;top:-37;width:342;height:491" coordorigin="8957,-37" coordsize="342,491" path="m8957,-37l9300,-37,9300,454,8957,454,8957,-37e" filled="t" fillcolor="#EBEBEB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06.930023pt;margin-top:11.728277pt;width:4.5705pt;height:13.642579pt;mso-position-horizontal-relative:page;mso-position-vertical-relative:paragraph;z-index:-15363" coordorigin="10139,235" coordsize="91,273">
            <v:shape style="position:absolute;left:10139;top:235;width:91;height:273" coordorigin="10139,235" coordsize="91,273" path="m10139,235l10230,235,10230,507,10139,507,10139,235e" filled="t" fillcolor="#EBEBEB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7.839996pt;margin-top:14.020633pt;width:4.5705pt;height:10pt;mso-position-horizontal-relative:page;mso-position-vertical-relative:paragraph;z-index:-1535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B1B1B1"/>
                      <w:spacing w:val="0"/>
                      <w:w w:val="54"/>
                    </w:rPr>
                    <w:t>...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Arial" w:hAnsi="Arial" w:cs="Arial" w:eastAsia="Arial"/>
          <w:sz w:val="36"/>
          <w:szCs w:val="36"/>
          <w:color w:val="B1B1B1"/>
          <w:spacing w:val="0"/>
          <w:w w:val="39"/>
          <w:position w:val="-14"/>
        </w:rPr>
        <w:t>-«</w:t>
      </w:r>
      <w:r>
        <w:rPr>
          <w:rFonts w:ascii="Arial" w:hAnsi="Arial" w:cs="Arial" w:eastAsia="Arial"/>
          <w:sz w:val="36"/>
          <w:szCs w:val="36"/>
          <w:color w:val="B1B1B1"/>
          <w:spacing w:val="0"/>
          <w:w w:val="39"/>
          <w:position w:val="-14"/>
        </w:rPr>
        <w:t> </w:t>
      </w:r>
      <w:r>
        <w:rPr>
          <w:rFonts w:ascii="Arial" w:hAnsi="Arial" w:cs="Arial" w:eastAsia="Arial"/>
          <w:sz w:val="36"/>
          <w:szCs w:val="36"/>
          <w:color w:val="B1B1B1"/>
          <w:spacing w:val="8"/>
          <w:w w:val="39"/>
          <w:position w:val="-14"/>
        </w:rPr>
        <w:t> </w:t>
      </w:r>
      <w:r>
        <w:rPr>
          <w:rFonts w:ascii="Arial" w:hAnsi="Arial" w:cs="Arial" w:eastAsia="Arial"/>
          <w:sz w:val="46"/>
          <w:szCs w:val="46"/>
          <w:color w:val="999A9A"/>
          <w:spacing w:val="-114"/>
          <w:w w:val="82"/>
          <w:position w:val="-24"/>
        </w:rPr>
        <w:t>.</w:t>
      </w:r>
      <w:r>
        <w:rPr>
          <w:rFonts w:ascii="Arial" w:hAnsi="Arial" w:cs="Arial" w:eastAsia="Arial"/>
          <w:sz w:val="36"/>
          <w:szCs w:val="36"/>
          <w:color w:val="B1B1B1"/>
          <w:spacing w:val="0"/>
          <w:w w:val="27"/>
          <w:position w:val="-14"/>
        </w:rPr>
        <w:t>,.</w:t>
      </w:r>
      <w:r>
        <w:rPr>
          <w:rFonts w:ascii="Arial" w:hAnsi="Arial" w:cs="Arial" w:eastAsia="Arial"/>
          <w:sz w:val="36"/>
          <w:szCs w:val="36"/>
          <w:color w:val="B1B1B1"/>
          <w:spacing w:val="-34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C1C1C1"/>
          <w:spacing w:val="-15"/>
          <w:w w:val="128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-93"/>
          <w:w w:val="118"/>
          <w:position w:val="0"/>
        </w:rPr>
        <w:t>B</w:t>
      </w:r>
      <w:r>
        <w:rPr>
          <w:rFonts w:ascii="Arial" w:hAnsi="Arial" w:cs="Arial" w:eastAsia="Arial"/>
          <w:sz w:val="36"/>
          <w:szCs w:val="36"/>
          <w:color w:val="B1B1B1"/>
          <w:spacing w:val="0"/>
          <w:w w:val="20"/>
          <w:i/>
          <w:position w:val="-14"/>
        </w:rPr>
        <w:t>..,:</w:t>
      </w:r>
      <w:r>
        <w:rPr>
          <w:rFonts w:ascii="Arial" w:hAnsi="Arial" w:cs="Arial" w:eastAsia="Arial"/>
          <w:sz w:val="36"/>
          <w:szCs w:val="36"/>
          <w:color w:val="B1B1B1"/>
          <w:spacing w:val="5"/>
          <w:w w:val="20"/>
          <w:i/>
          <w:position w:val="-1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  <w:position w:val="0"/>
        </w:rPr>
        <w:t>i</w:t>
      </w:r>
      <w:r>
        <w:rPr>
          <w:rFonts w:ascii="Arial" w:hAnsi="Arial" w:cs="Arial" w:eastAsia="Arial"/>
          <w:sz w:val="36"/>
          <w:szCs w:val="36"/>
          <w:color w:val="999A9A"/>
          <w:spacing w:val="0"/>
          <w:w w:val="24"/>
          <w:position w:val="-14"/>
        </w:rPr>
        <w:t>.</w:t>
      </w:r>
      <w:r>
        <w:rPr>
          <w:rFonts w:ascii="Arial" w:hAnsi="Arial" w:cs="Arial" w:eastAsia="Arial"/>
          <w:sz w:val="36"/>
          <w:szCs w:val="36"/>
          <w:color w:val="999A9A"/>
          <w:spacing w:val="-16"/>
          <w:w w:val="24"/>
          <w:position w:val="-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99"/>
          <w:position w:val="0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5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9" w:after="0" w:line="240" w:lineRule="auto"/>
        <w:ind w:left="37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4.716003pt;margin-top:3.020948pt;width:5.74266pt;height:12.793312pt;mso-position-horizontal-relative:page;mso-position-vertical-relative:paragraph;z-index:-15369" type="#_x0000_t202" filled="f" stroked="f">
            <v:textbox inset="0,0,0,0">
              <w:txbxContent>
                <w:p>
                  <w:pPr>
                    <w:spacing w:before="0" w:after="0" w:line="61" w:lineRule="exact"/>
                    <w:ind w:left="26" w:right="-20"/>
                    <w:jc w:val="left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  <w:rPr/>
                  <w:r>
                    <w:rPr>
                      <w:rFonts w:ascii="Arial" w:hAnsi="Arial" w:cs="Arial" w:eastAsia="Arial"/>
                      <w:sz w:val="6"/>
                      <w:szCs w:val="6"/>
                      <w:color w:val="999A9A"/>
                      <w:spacing w:val="0"/>
                      <w:w w:val="211"/>
                      <w:i/>
                    </w:rPr>
                    <w:t>t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74.445557pt;margin-top:2.333243pt;width:.1pt;height:4.092774pt;mso-position-horizontal-relative:page;mso-position-vertical-relative:paragraph;z-index:-15362" coordorigin="9489,47" coordsize="2,82">
            <v:shape style="position:absolute;left:9489;top:47;width:2;height:82" coordorigin="9489,47" coordsize="0,82" path="m9489,47l9489,129,9489,47xe" filled="t" fillcolor="#EBEBEB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02.550995pt;margin-top:4.379630pt;width:6.8973pt;height:.1pt;mso-position-horizontal-relative:page;mso-position-vertical-relative:paragraph;z-index:-15361" coordorigin="10051,88" coordsize="138,2">
            <v:shape style="position:absolute;left:10051;top:88;width:138;height:2" coordorigin="10051,88" coordsize="138,0" path="m10051,88l10189,88e" filled="f" stroked="t" strokeweight="4.192774pt" strokecolor="#EBEBEB">
              <v:path arrowok="t"/>
            </v:shape>
          </v:group>
          <w10:wrap type="none"/>
        </w:pict>
      </w:r>
      <w:r>
        <w:rPr/>
        <w:pict>
          <v:group style="position:absolute;margin-left:497.346008pt;margin-top:3.535939pt;width:24.180881pt;height:41.621108pt;mso-position-horizontal-relative:page;mso-position-vertical-relative:paragraph;z-index:-15360" coordorigin="9947,71" coordsize="484,832">
            <v:group style="position:absolute;left:10294;top:71;width:115;height:246" coordorigin="10294,71" coordsize="115,246">
              <v:shape style="position:absolute;left:10294;top:71;width:115;height:246" coordorigin="10294,71" coordsize="115,246" path="m10294,71l10409,71,10409,316,10294,316,10294,71e" filled="t" fillcolor="#EBEBEB" stroked="f">
                <v:path arrowok="t"/>
                <v:fill/>
              </v:shape>
            </v:group>
            <v:group style="position:absolute;left:10009;top:228;width:2;height:287" coordorigin="10009,228" coordsize="2,287">
              <v:shape style="position:absolute;left:10009;top:228;width:2;height:287" coordorigin="10009,228" coordsize="0,287" path="m10009,514l10009,228e" filled="f" stroked="t" strokeweight="6.20605pt" strokecolor="#EBEBEB">
                <v:path arrowok="t"/>
              </v:shape>
            </v:group>
            <v:group style="position:absolute;left:10125;top:228;width:120;height:191" coordorigin="10125,228" coordsize="120,191">
              <v:shape style="position:absolute;left:10125;top:228;width:120;height:191" coordorigin="10125,228" coordsize="120,191" path="m10125,228l10245,228,10245,418,10125,418,10125,228e" filled="t" fillcolor="#EBEBEB" stroked="f">
                <v:path arrowok="t"/>
                <v:fill/>
              </v:shape>
            </v:group>
            <v:group style="position:absolute;left:10010;top:554;width:2;height:108" coordorigin="10010,554" coordsize="2,108">
              <v:shape style="position:absolute;left:10010;top:554;width:2;height:108" coordorigin="10010,554" coordsize="0,108" path="m10010,662l10010,554e" filled="f" stroked="t" strokeweight="2.158pt" strokecolor="#EBEBEB">
                <v:path arrowok="t"/>
              </v:shape>
            </v:group>
            <v:group style="position:absolute;left:10305;top:554;width:125;height:108" coordorigin="10305,554" coordsize="125,108">
              <v:shape style="position:absolute;left:10305;top:554;width:125;height:108" coordorigin="10305,554" coordsize="125,108" path="m10305,554l10431,554,10431,662,10305,662,10305,554e" filled="t" fillcolor="#EBEBEB" stroked="f">
                <v:path arrowok="t"/>
                <v:fill/>
              </v:shape>
            </v:group>
            <v:group style="position:absolute;left:10284;top:552;width:2;height:310" coordorigin="10284,552" coordsize="2,310">
              <v:shape style="position:absolute;left:10284;top:552;width:2;height:310" coordorigin="10284,552" coordsize="0,310" path="m10284,861l10284,552e" filled="f" stroked="t" strokeweight="4.197565pt" strokecolor="#EBEB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62.25pt;margin-top:11.37504pt;width:2.38pt;height:15.525685pt;mso-position-horizontal-relative:page;mso-position-vertical-relative:paragraph;z-index:-15359" coordorigin="9245,228" coordsize="48,311">
            <v:group style="position:absolute;left:9272;top:228;width:2;height:191" coordorigin="9272,228" coordsize="2,191">
              <v:shape style="position:absolute;left:9272;top:228;width:2;height:191" coordorigin="9272,228" coordsize="0,191" path="m9272,228l9272,418,9272,228xe" filled="t" fillcolor="#EBEBEB" stroked="f">
                <v:path arrowok="t"/>
                <v:fill/>
              </v:shape>
            </v:group>
            <v:group style="position:absolute;left:9269;top:405;width:2;height:109" coordorigin="9269,405" coordsize="2,109">
              <v:shape style="position:absolute;left:9269;top:405;width:2;height:109" coordorigin="9269,405" coordsize="0,109" path="m9269,514l9269,405e" filled="f" stroked="t" strokeweight="2.38pt" strokecolor="#EBEB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73.714081pt;margin-top:9.667194pt;width:18.861938pt;height:23.411264pt;mso-position-horizontal-relative:page;mso-position-vertical-relative:paragraph;z-index:-15358" coordorigin="9474,193" coordsize="377,468">
            <v:group style="position:absolute;left:9784;top:228;width:2;height:191" coordorigin="9784,228" coordsize="2,191">
              <v:shape style="position:absolute;left:9784;top:228;width:2;height:191" coordorigin="9784,228" coordsize="0,191" path="m9784,418l9784,228e" filled="f" stroked="t" strokeweight="3.41569pt" strokecolor="#EBEBEB">
                <v:path arrowok="t"/>
              </v:shape>
            </v:group>
            <v:group style="position:absolute;left:9474;top:405;width:348;height:109" coordorigin="9474,405" coordsize="348,109">
              <v:shape style="position:absolute;left:9474;top:405;width:348;height:109" coordorigin="9474,405" coordsize="348,109" path="m9474,405l9823,405,9823,514,9474,514,9474,405e" filled="t" fillcolor="#EBEBEB" stroked="f">
                <v:path arrowok="t"/>
                <v:fill/>
              </v:shape>
            </v:group>
            <v:group style="position:absolute;left:9585;top:554;width:267;height:108" coordorigin="9585,554" coordsize="267,108">
              <v:shape style="position:absolute;left:9585;top:554;width:267;height:108" coordorigin="9585,554" coordsize="267,108" path="m9585,554l9852,554,9852,662,9585,662,9585,554e" filled="t" fillcolor="#EBEBEB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525.999634pt;margin-top:11.37504pt;width:.1pt;height:9.549805pt;mso-position-horizontal-relative:page;mso-position-vertical-relative:paragraph;z-index:-15357" coordorigin="10520,228" coordsize="2,191">
            <v:shape style="position:absolute;left:10520;top:228;width:2;height:191" coordorigin="10520,228" coordsize="0,191" path="m10520,228l10520,418,10520,228xe" filled="t" fillcolor="#EBEBEB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8"/>
          <w:szCs w:val="18"/>
          <w:color w:val="C1C1C1"/>
          <w:spacing w:val="0"/>
          <w:w w:val="222"/>
          <w:i/>
        </w:rPr>
        <w:t>:</w:t>
      </w:r>
      <w:r>
        <w:rPr>
          <w:rFonts w:ascii="Arial" w:hAnsi="Arial" w:cs="Arial" w:eastAsia="Arial"/>
          <w:sz w:val="18"/>
          <w:szCs w:val="18"/>
          <w:color w:val="C1C1C1"/>
          <w:spacing w:val="-69"/>
          <w:w w:val="222"/>
          <w:i/>
        </w:rPr>
        <w:t> </w:t>
      </w:r>
      <w:r>
        <w:rPr>
          <w:rFonts w:ascii="Arial" w:hAnsi="Arial" w:cs="Arial" w:eastAsia="Arial"/>
          <w:sz w:val="18"/>
          <w:szCs w:val="18"/>
          <w:color w:val="B1B1B1"/>
          <w:spacing w:val="0"/>
          <w:w w:val="222"/>
        </w:rPr>
        <w:t>(</w:t>
      </w:r>
      <w:r>
        <w:rPr>
          <w:rFonts w:ascii="Arial" w:hAnsi="Arial" w:cs="Arial" w:eastAsia="Arial"/>
          <w:sz w:val="18"/>
          <w:szCs w:val="18"/>
          <w:color w:val="B1B1B1"/>
          <w:spacing w:val="78"/>
          <w:w w:val="222"/>
        </w:rPr>
        <w:t> </w:t>
      </w:r>
      <w:r>
        <w:rPr>
          <w:rFonts w:ascii="Arial" w:hAnsi="Arial" w:cs="Arial" w:eastAsia="Arial"/>
          <w:sz w:val="18"/>
          <w:szCs w:val="18"/>
          <w:color w:val="999A9A"/>
          <w:spacing w:val="0"/>
          <w:w w:val="100"/>
        </w:rPr>
        <w:t>.:;.</w:t>
      </w:r>
      <w:r>
        <w:rPr>
          <w:rFonts w:ascii="Arial" w:hAnsi="Arial" w:cs="Arial" w:eastAsia="Arial"/>
          <w:sz w:val="18"/>
          <w:szCs w:val="18"/>
          <w:color w:val="999A9A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color w:val="999A9A"/>
          <w:spacing w:val="3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B1B1B1"/>
          <w:spacing w:val="0"/>
          <w:w w:val="100"/>
        </w:rPr>
        <w:t>(</w:t>
      </w:r>
      <w:r>
        <w:rPr>
          <w:rFonts w:ascii="Arial" w:hAnsi="Arial" w:cs="Arial" w:eastAsia="Arial"/>
          <w:sz w:val="18"/>
          <w:szCs w:val="18"/>
          <w:color w:val="B1B1B1"/>
          <w:spacing w:val="0"/>
          <w:w w:val="100"/>
        </w:rPr>
        <w:t>:.</w:t>
      </w:r>
      <w:r>
        <w:rPr>
          <w:rFonts w:ascii="Arial" w:hAnsi="Arial" w:cs="Arial" w:eastAsia="Arial"/>
          <w:sz w:val="18"/>
          <w:szCs w:val="18"/>
          <w:color w:val="B1B1B1"/>
          <w:spacing w:val="-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B1B1B1"/>
          <w:spacing w:val="0"/>
          <w:w w:val="100"/>
        </w:rPr>
        <w:t>·-</w:t>
      </w:r>
      <w:r>
        <w:rPr>
          <w:rFonts w:ascii="Arial" w:hAnsi="Arial" w:cs="Arial" w:eastAsia="Arial"/>
          <w:sz w:val="18"/>
          <w:szCs w:val="18"/>
          <w:color w:val="B1B1B1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B1B1B1"/>
          <w:spacing w:val="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999A9A"/>
          <w:spacing w:val="0"/>
          <w:w w:val="125"/>
        </w:rPr>
        <w:t>t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76" w:lineRule="atLeast"/>
        <w:ind w:left="1118" w:right="1614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999A9A"/>
          <w:spacing w:val="0"/>
          <w:w w:val="403"/>
        </w:rPr>
        <w:t>,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160" w:right="0"/>
          <w:cols w:num="3" w:equalWidth="0">
            <w:col w:w="920" w:space="1220"/>
            <w:col w:w="4030" w:space="2541"/>
            <w:col w:w="3049"/>
          </w:cols>
        </w:sectPr>
      </w:pPr>
      <w:rPr/>
    </w:p>
    <w:p>
      <w:pPr>
        <w:spacing w:before="0" w:after="0" w:line="763" w:lineRule="atLeast"/>
        <w:ind w:left="4971" w:right="-20"/>
        <w:jc w:val="left"/>
        <w:tabs>
          <w:tab w:pos="5800" w:val="left"/>
          <w:tab w:pos="8520" w:val="left"/>
          <w:tab w:pos="9080" w:val="left"/>
          <w:tab w:pos="942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2.640015pt;margin-top:21.595007pt;width:4.097565pt;height:11.5pt;mso-position-horizontal-relative:page;mso-position-vertical-relative:paragraph;z-index:-15353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Times New Roman" w:hAnsi="Times New Roman" w:cs="Times New Roman" w:eastAsia="Times New Roman"/>
                      <w:sz w:val="23"/>
                      <w:szCs w:val="2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C1C1C1"/>
                      <w:spacing w:val="0"/>
                      <w:w w:val="107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6.960007pt;margin-top:46.519955pt;width:384.765112pt;height:19.748048pt;mso-position-horizontal-relative:page;mso-position-vertical-relative:paragraph;z-index:-15352" type="#_x0000_t202" filled="f" stroked="f">
            <v:textbox inset="0,0,0,0">
              <w:txbxContent>
                <w:p>
                  <w:pPr>
                    <w:spacing w:before="0" w:after="0" w:line="395" w:lineRule="exact"/>
                    <w:ind w:right="-99"/>
                    <w:jc w:val="left"/>
                    <w:tabs>
                      <w:tab w:pos="7140" w:val="left"/>
                    </w:tabs>
                    <w:rPr>
                      <w:rFonts w:ascii="Times New Roman" w:hAnsi="Times New Roman" w:cs="Times New Roman" w:eastAsia="Times New Roman"/>
                      <w:sz w:val="26"/>
                      <w:szCs w:val="2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3D448C"/>
                      <w:spacing w:val="0"/>
                      <w:w w:val="100"/>
                      <w:i/>
                      <w:position w:val="1"/>
                    </w:rPr>
                    <w:t>[;M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3D448C"/>
                      <w:spacing w:val="-12"/>
                      <w:w w:val="100"/>
                      <w:i/>
                      <w:position w:val="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3D448C"/>
                      <w:spacing w:val="0"/>
                      <w:w w:val="100"/>
                      <w:i/>
                      <w:position w:val="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3D448C"/>
                      <w:spacing w:val="0"/>
                      <w:w w:val="100"/>
                      <w:i/>
                      <w:position w:val="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67696B"/>
                      <w:spacing w:val="3"/>
                      <w:w w:val="134"/>
                      <w:position w:val="-3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464648"/>
                      <w:spacing w:val="8"/>
                      <w:w w:val="105"/>
                      <w:position w:val="-3"/>
                    </w:rPr>
                    <w:t>U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67696B"/>
                      <w:spacing w:val="0"/>
                      <w:w w:val="104"/>
                      <w:position w:val="-3"/>
                    </w:rPr>
                    <w:t>l\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1"/>
        </w:rPr>
        <w:t>Itf.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36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19"/>
          <w:szCs w:val="19"/>
          <w:color w:val="6E6EB1"/>
          <w:spacing w:val="0"/>
          <w:w w:val="142"/>
          <w:i/>
          <w:position w:val="-11"/>
        </w:rPr>
        <w:t>:/</w:t>
      </w:r>
      <w:r>
        <w:rPr>
          <w:rFonts w:ascii="Times New Roman" w:hAnsi="Times New Roman" w:cs="Times New Roman" w:eastAsia="Times New Roman"/>
          <w:sz w:val="19"/>
          <w:szCs w:val="19"/>
          <w:color w:val="6E6EB1"/>
          <w:spacing w:val="0"/>
          <w:w w:val="100"/>
          <w:i/>
          <w:position w:val="-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6EB1"/>
          <w:spacing w:val="0"/>
          <w:w w:val="100"/>
          <w:i/>
          <w:position w:val="-11"/>
        </w:rPr>
      </w:r>
      <w:r>
        <w:rPr>
          <w:rFonts w:ascii="Arial" w:hAnsi="Arial" w:cs="Arial" w:eastAsia="Arial"/>
          <w:sz w:val="41"/>
          <w:szCs w:val="41"/>
          <w:color w:val="C1C1C1"/>
          <w:spacing w:val="0"/>
          <w:w w:val="58"/>
          <w:position w:val="-7"/>
        </w:rPr>
        <w:t>.</w:t>
      </w:r>
      <w:r>
        <w:rPr>
          <w:rFonts w:ascii="Arial" w:hAnsi="Arial" w:cs="Arial" w:eastAsia="Arial"/>
          <w:sz w:val="41"/>
          <w:szCs w:val="41"/>
          <w:color w:val="C1C1C1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41"/>
          <w:szCs w:val="41"/>
          <w:color w:val="C1C1C1"/>
          <w:spacing w:val="0"/>
          <w:w w:val="100"/>
          <w:position w:val="-7"/>
        </w:rPr>
      </w:r>
      <w:r>
        <w:rPr>
          <w:rFonts w:ascii="Arial" w:hAnsi="Arial" w:cs="Arial" w:eastAsia="Arial"/>
          <w:sz w:val="8"/>
          <w:szCs w:val="8"/>
          <w:color w:val="B1B1B1"/>
          <w:spacing w:val="0"/>
          <w:w w:val="298"/>
          <w:position w:val="0"/>
        </w:rPr>
        <w:t>'</w:t>
      </w:r>
      <w:r>
        <w:rPr>
          <w:rFonts w:ascii="Arial" w:hAnsi="Arial" w:cs="Arial" w:eastAsia="Arial"/>
          <w:sz w:val="8"/>
          <w:szCs w:val="8"/>
          <w:color w:val="B1B1B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8"/>
          <w:szCs w:val="8"/>
          <w:color w:val="B1B1B1"/>
          <w:spacing w:val="0"/>
          <w:w w:val="59"/>
          <w:position w:val="0"/>
        </w:rPr>
        <w:t>.,.</w:t>
      </w:r>
      <w:r>
        <w:rPr>
          <w:rFonts w:ascii="Arial" w:hAnsi="Arial" w:cs="Arial" w:eastAsia="Arial"/>
          <w:sz w:val="8"/>
          <w:szCs w:val="8"/>
          <w:color w:val="B1B1B1"/>
          <w:spacing w:val="0"/>
          <w:w w:val="59"/>
          <w:position w:val="0"/>
        </w:rPr>
        <w:t>_</w:t>
      </w:r>
      <w:r>
        <w:rPr>
          <w:rFonts w:ascii="Arial" w:hAnsi="Arial" w:cs="Arial" w:eastAsia="Arial"/>
          <w:sz w:val="8"/>
          <w:szCs w:val="8"/>
          <w:color w:val="B1B1B1"/>
          <w:spacing w:val="8"/>
          <w:w w:val="59"/>
          <w:position w:val="0"/>
        </w:rPr>
        <w:t> </w:t>
      </w:r>
      <w:r>
        <w:rPr>
          <w:rFonts w:ascii="Arial" w:hAnsi="Arial" w:cs="Arial" w:eastAsia="Arial"/>
          <w:sz w:val="8"/>
          <w:szCs w:val="8"/>
          <w:color w:val="B1B1B1"/>
          <w:spacing w:val="0"/>
          <w:w w:val="100"/>
          <w:position w:val="0"/>
        </w:rPr>
        <w:t>....</w:t>
      </w:r>
      <w:r>
        <w:rPr>
          <w:rFonts w:ascii="Arial" w:hAnsi="Arial" w:cs="Arial" w:eastAsia="Arial"/>
          <w:sz w:val="8"/>
          <w:szCs w:val="8"/>
          <w:color w:val="B1B1B1"/>
          <w:spacing w:val="3"/>
          <w:w w:val="100"/>
          <w:position w:val="0"/>
        </w:rPr>
        <w:t> </w:t>
      </w:r>
      <w:r>
        <w:rPr>
          <w:rFonts w:ascii="Arial" w:hAnsi="Arial" w:cs="Arial" w:eastAsia="Arial"/>
          <w:sz w:val="8"/>
          <w:szCs w:val="8"/>
          <w:color w:val="B1B1B1"/>
          <w:spacing w:val="0"/>
          <w:w w:val="358"/>
          <w:position w:val="0"/>
        </w:rPr>
        <w:t>.</w:t>
      </w:r>
      <w:r>
        <w:rPr>
          <w:rFonts w:ascii="Arial" w:hAnsi="Arial" w:cs="Arial" w:eastAsia="Arial"/>
          <w:sz w:val="8"/>
          <w:szCs w:val="8"/>
          <w:color w:val="B1B1B1"/>
          <w:spacing w:val="56"/>
          <w:w w:val="358"/>
          <w:position w:val="0"/>
        </w:rPr>
        <w:t> </w:t>
      </w:r>
      <w:r>
        <w:rPr>
          <w:rFonts w:ascii="Arial" w:hAnsi="Arial" w:cs="Arial" w:eastAsia="Arial"/>
          <w:sz w:val="8"/>
          <w:szCs w:val="8"/>
          <w:color w:val="999A9A"/>
          <w:spacing w:val="-62"/>
          <w:w w:val="280"/>
          <w:position w:val="0"/>
        </w:rPr>
        <w:t>·</w:t>
      </w:r>
      <w:r>
        <w:rPr>
          <w:rFonts w:ascii="Arial" w:hAnsi="Arial" w:cs="Arial" w:eastAsia="Arial"/>
          <w:sz w:val="8"/>
          <w:szCs w:val="8"/>
          <w:color w:val="999A9A"/>
          <w:spacing w:val="-63"/>
          <w:w w:val="278"/>
          <w:position w:val="0"/>
        </w:rPr>
        <w:t>:</w:t>
      </w:r>
      <w:r>
        <w:rPr>
          <w:rFonts w:ascii="Arial" w:hAnsi="Arial" w:cs="Arial" w:eastAsia="Arial"/>
          <w:sz w:val="8"/>
          <w:szCs w:val="8"/>
          <w:color w:val="C1C1C1"/>
          <w:spacing w:val="0"/>
          <w:w w:val="72"/>
          <w:position w:val="0"/>
        </w:rPr>
        <w:t>\</w:t>
      </w:r>
      <w:r>
        <w:rPr>
          <w:rFonts w:ascii="Arial" w:hAnsi="Arial" w:cs="Arial" w:eastAsia="Arial"/>
          <w:sz w:val="8"/>
          <w:szCs w:val="8"/>
          <w:color w:val="C1C1C1"/>
          <w:spacing w:val="-4"/>
          <w:w w:val="72"/>
          <w:position w:val="0"/>
        </w:rPr>
        <w:t>,</w:t>
      </w:r>
      <w:r>
        <w:rPr>
          <w:rFonts w:ascii="Arial" w:hAnsi="Arial" w:cs="Arial" w:eastAsia="Arial"/>
          <w:sz w:val="8"/>
          <w:szCs w:val="8"/>
          <w:color w:val="C1C1C1"/>
          <w:spacing w:val="0"/>
          <w:w w:val="72"/>
          <w:position w:val="0"/>
        </w:rPr>
        <w:t>.</w:t>
      </w:r>
      <w:r>
        <w:rPr>
          <w:rFonts w:ascii="Arial" w:hAnsi="Arial" w:cs="Arial" w:eastAsia="Arial"/>
          <w:sz w:val="8"/>
          <w:szCs w:val="8"/>
          <w:color w:val="C1C1C1"/>
          <w:spacing w:val="0"/>
          <w:w w:val="100"/>
          <w:position w:val="0"/>
        </w:rPr>
        <w:t>    </w:t>
      </w:r>
      <w:r>
        <w:rPr>
          <w:rFonts w:ascii="Arial" w:hAnsi="Arial" w:cs="Arial" w:eastAsia="Arial"/>
          <w:sz w:val="8"/>
          <w:szCs w:val="8"/>
          <w:color w:val="C1C1C1"/>
          <w:spacing w:val="3"/>
          <w:w w:val="100"/>
          <w:position w:val="0"/>
        </w:rPr>
        <w:t> </w:t>
      </w:r>
      <w:r>
        <w:rPr>
          <w:rFonts w:ascii="Arial" w:hAnsi="Arial" w:cs="Arial" w:eastAsia="Arial"/>
          <w:sz w:val="8"/>
          <w:szCs w:val="8"/>
          <w:color w:val="999A9A"/>
          <w:spacing w:val="0"/>
          <w:w w:val="238"/>
          <w:position w:val="0"/>
        </w:rPr>
        <w:t>...</w:t>
      </w:r>
      <w:r>
        <w:rPr>
          <w:rFonts w:ascii="Arial" w:hAnsi="Arial" w:cs="Arial" w:eastAsia="Arial"/>
          <w:sz w:val="8"/>
          <w:szCs w:val="8"/>
          <w:color w:val="999A9A"/>
          <w:spacing w:val="9"/>
          <w:w w:val="238"/>
          <w:position w:val="0"/>
        </w:rPr>
        <w:t> </w:t>
      </w:r>
      <w:r>
        <w:rPr>
          <w:rFonts w:ascii="Arial" w:hAnsi="Arial" w:cs="Arial" w:eastAsia="Arial"/>
          <w:sz w:val="8"/>
          <w:szCs w:val="8"/>
          <w:color w:val="464648"/>
          <w:spacing w:val="0"/>
          <w:w w:val="114"/>
          <w:position w:val="0"/>
        </w:rPr>
        <w:t>1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0"/>
        </w:sectPr>
      </w:pPr>
      <w:rPr/>
    </w:p>
    <w:p>
      <w:pPr>
        <w:spacing w:before="0" w:after="0" w:line="480" w:lineRule="atLeast"/>
        <w:ind w:right="-20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0"/>
          <w:w w:val="134"/>
        </w:rPr>
        <w:t>H.A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620" w:lineRule="atLeast"/>
        <w:ind w:right="-20"/>
        <w:jc w:val="left"/>
        <w:tabs>
          <w:tab w:pos="52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D1D1D1"/>
          <w:spacing w:val="0"/>
          <w:w w:val="100"/>
        </w:rPr>
        <w:t>-</w:t>
      </w:r>
      <w:r>
        <w:rPr>
          <w:rFonts w:ascii="Arial" w:hAnsi="Arial" w:cs="Arial" w:eastAsia="Arial"/>
          <w:sz w:val="14"/>
          <w:szCs w:val="14"/>
          <w:color w:val="D1D1D1"/>
          <w:spacing w:val="-33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D1D1D1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D1D1D1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B1B1B1"/>
          <w:spacing w:val="0"/>
          <w:w w:val="182"/>
        </w:rPr>
        <w:t>.</w:t>
      </w:r>
      <w:r>
        <w:rPr>
          <w:rFonts w:ascii="Arial" w:hAnsi="Arial" w:cs="Arial" w:eastAsia="Arial"/>
          <w:sz w:val="14"/>
          <w:szCs w:val="14"/>
          <w:color w:val="B1B1B1"/>
          <w:spacing w:val="0"/>
          <w:w w:val="182"/>
        </w:rPr>
        <w:t> </w:t>
      </w:r>
      <w:r>
        <w:rPr>
          <w:rFonts w:ascii="Arial" w:hAnsi="Arial" w:cs="Arial" w:eastAsia="Arial"/>
          <w:sz w:val="14"/>
          <w:szCs w:val="14"/>
          <w:color w:val="B1B1B1"/>
          <w:spacing w:val="32"/>
          <w:w w:val="182"/>
        </w:rPr>
        <w:t> </w:t>
      </w:r>
      <w:r>
        <w:rPr>
          <w:rFonts w:ascii="Arial" w:hAnsi="Arial" w:cs="Arial" w:eastAsia="Arial"/>
          <w:sz w:val="14"/>
          <w:szCs w:val="14"/>
          <w:color w:val="B1B1B1"/>
          <w:spacing w:val="0"/>
          <w:w w:val="182"/>
        </w:rPr>
        <w:t>ı</w:t>
      </w:r>
      <w:r>
        <w:rPr>
          <w:rFonts w:ascii="Arial" w:hAnsi="Arial" w:cs="Arial" w:eastAsia="Arial"/>
          <w:sz w:val="14"/>
          <w:szCs w:val="14"/>
          <w:color w:val="B1B1B1"/>
          <w:spacing w:val="-12"/>
          <w:w w:val="182"/>
        </w:rPr>
        <w:t> </w:t>
      </w:r>
      <w:r>
        <w:rPr>
          <w:rFonts w:ascii="Arial" w:hAnsi="Arial" w:cs="Arial" w:eastAsia="Arial"/>
          <w:sz w:val="14"/>
          <w:szCs w:val="14"/>
          <w:color w:val="B1B1B1"/>
          <w:spacing w:val="0"/>
          <w:w w:val="100"/>
        </w:rPr>
        <w:t>..•</w:t>
      </w:r>
      <w:r>
        <w:rPr>
          <w:rFonts w:ascii="Arial" w:hAnsi="Arial" w:cs="Arial" w:eastAsia="Arial"/>
          <w:sz w:val="14"/>
          <w:szCs w:val="14"/>
          <w:color w:val="B1B1B1"/>
          <w:spacing w:val="0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B1B1B1"/>
          <w:spacing w:val="10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999A9A"/>
          <w:spacing w:val="0"/>
          <w:w w:val="238"/>
        </w:rPr>
        <w:t>'</w:t>
      </w:r>
      <w:r>
        <w:rPr>
          <w:rFonts w:ascii="Arial" w:hAnsi="Arial" w:cs="Arial" w:eastAsia="Arial"/>
          <w:sz w:val="14"/>
          <w:szCs w:val="14"/>
          <w:color w:val="999A9A"/>
          <w:spacing w:val="-18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464648"/>
          <w:spacing w:val="0"/>
          <w:w w:val="102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355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B1B1B1"/>
          <w:spacing w:val="0"/>
          <w:w w:val="336"/>
        </w:rPr>
        <w:t>....</w:t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-39"/>
          <w:w w:val="336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99A9A"/>
          <w:spacing w:val="0"/>
          <w:w w:val="336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999A9A"/>
          <w:spacing w:val="-29"/>
          <w:w w:val="336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0"/>
          <w:w w:val="147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0"/>
          <w:w w:val="147"/>
        </w:rPr>
        <w:t>  </w:t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15"/>
          <w:w w:val="147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828282"/>
          <w:spacing w:val="-3"/>
          <w:w w:val="100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C1C1C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8"/>
          <w:szCs w:val="8"/>
          <w:color w:val="C1C1C1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8"/>
          <w:szCs w:val="8"/>
          <w:color w:val="C1C1C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0"/>
          <w:w w:val="192"/>
        </w:rPr>
        <w:t>""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0"/>
          <w:cols w:num="2" w:equalWidth="0">
            <w:col w:w="4992" w:space="4083"/>
            <w:col w:w="2685"/>
          </w:cols>
        </w:sectPr>
      </w:pPr>
      <w:rPr/>
    </w:p>
    <w:p>
      <w:pPr>
        <w:spacing w:before="0" w:after="0" w:line="291" w:lineRule="exact"/>
        <w:ind w:right="1956"/>
        <w:jc w:val="righ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group style="position:absolute;margin-left:13.92pt;margin-top:.0pt;width:567.360012pt;height:818.040002pt;mso-position-horizontal-relative:page;mso-position-vertical-relative:page;z-index:-15368" coordorigin="278,0" coordsize="11347,16361">
            <v:group style="position:absolute;left:9844;top:586;width:1690;height:2" coordorigin="9844,586" coordsize="1690,2">
              <v:shape style="position:absolute;left:9844;top:586;width:1690;height:2" coordorigin="9844,586" coordsize="1690,0" path="m9844,586l11534,586e" filled="f" stroked="t" strokeweight=".72pt" strokecolor="#3B3B3B">
                <v:path arrowok="t"/>
              </v:shape>
            </v:group>
            <v:group style="position:absolute;left:9844;top:605;width:1724;height:2" coordorigin="9844,605" coordsize="1724,2">
              <v:shape style="position:absolute;left:9844;top:605;width:1724;height:2" coordorigin="9844,605" coordsize="1724,0" path="m9844,605l11568,605e" filled="f" stroked="t" strokeweight=".96pt" strokecolor="#484848">
                <v:path arrowok="t"/>
              </v:shape>
            </v:group>
            <v:group style="position:absolute;left:11558;top:595;width:2;height:941" coordorigin="11558,595" coordsize="2,941">
              <v:shape style="position:absolute;left:11558;top:595;width:2;height:941" coordorigin="11558,595" coordsize="0,941" path="m11558,1536l11558,595e" filled="f" stroked="t" strokeweight=".96pt" strokecolor="#484848">
                <v:path arrowok="t"/>
              </v:shape>
            </v:group>
            <v:group style="position:absolute;left:11558;top:1445;width:2;height:216" coordorigin="11558,1445" coordsize="2,216">
              <v:shape style="position:absolute;left:11558;top:1445;width:2;height:216" coordorigin="11558,1445" coordsize="0,216" path="m11558,1661l11558,1445e" filled="f" stroked="t" strokeweight=".72pt" strokecolor="#343434">
                <v:path arrowok="t"/>
              </v:shape>
            </v:group>
            <v:group style="position:absolute;left:11568;top:595;width:2;height:2952" coordorigin="11568,595" coordsize="2,2952">
              <v:shape style="position:absolute;left:11568;top:595;width:2;height:2952" coordorigin="11568,595" coordsize="0,2952" path="m11568,3547l11568,595e" filled="f" stroked="t" strokeweight=".72pt" strokecolor="#383838">
                <v:path arrowok="t"/>
              </v:shape>
            </v:group>
            <v:group style="position:absolute;left:288;top:586;width:9432;height:2" coordorigin="288,586" coordsize="9432,2">
              <v:shape style="position:absolute;left:288;top:586;width:9432;height:2" coordorigin="288,586" coordsize="9432,0" path="m288,586l9720,586e" filled="f" stroked="t" strokeweight=".72pt" strokecolor="#3B3B3B">
                <v:path arrowok="t"/>
              </v:shape>
            </v:group>
            <v:group style="position:absolute;left:302;top:576;width:2;height:1814" coordorigin="302,576" coordsize="2,1814">
              <v:shape style="position:absolute;left:302;top:576;width:2;height:1814" coordorigin="302,576" coordsize="0,1814" path="m302,2390l302,576e" filled="f" stroked="t" strokeweight=".48pt" strokecolor="#0F0F0F">
                <v:path arrowok="t"/>
              </v:shape>
            </v:group>
            <v:group style="position:absolute;left:2102;top:586;width:2;height:590" coordorigin="2102,586" coordsize="2,590">
              <v:shape style="position:absolute;left:2102;top:586;width:2;height:590" coordorigin="2102,586" coordsize="0,590" path="m2102,1176l2102,586e" filled="f" stroked="t" strokeweight=".72pt" strokecolor="#383838">
                <v:path arrowok="t"/>
              </v:shape>
            </v:group>
            <v:group style="position:absolute;left:2088;top:586;width:619;height:2" coordorigin="2088,586" coordsize="619,2">
              <v:shape style="position:absolute;left:2088;top:586;width:619;height:2" coordorigin="2088,586" coordsize="619,0" path="m2088,586l2707,586e" filled="f" stroked="t" strokeweight=".48pt" strokecolor="#1F1F1F">
                <v:path arrowok="t"/>
              </v:shape>
            </v:group>
            <v:group style="position:absolute;left:2314;top:595;width:2606;height:2" coordorigin="2314,595" coordsize="2606,2">
              <v:shape style="position:absolute;left:2314;top:595;width:2606;height:2" coordorigin="2314,595" coordsize="2606,0" path="m2314,595l4920,595e" filled="f" stroked="t" strokeweight=".96pt" strokecolor="#4B4B4B">
                <v:path arrowok="t"/>
              </v:shape>
            </v:group>
            <v:group style="position:absolute;left:3552;top:600;width:4022;height:2" coordorigin="3552,600" coordsize="4022,2">
              <v:shape style="position:absolute;left:3552;top:600;width:4022;height:2" coordorigin="3552,600" coordsize="4022,0" path="m3552,600l7574,600e" filled="f" stroked="t" strokeweight=".48pt" strokecolor="#343434">
                <v:path arrowok="t"/>
              </v:shape>
            </v:group>
            <v:group style="position:absolute;left:7296;top:605;width:2424;height:2" coordorigin="7296,605" coordsize="2424,2">
              <v:shape style="position:absolute;left:7296;top:605;width:2424;height:2" coordorigin="7296,605" coordsize="2424,0" path="m7296,605l9720,605e" filled="f" stroked="t" strokeweight=".96pt" strokecolor="#484848">
                <v:path arrowok="t"/>
              </v:shape>
            </v:group>
            <v:group style="position:absolute;left:9139;top:595;width:2;height:1152" coordorigin="9139,595" coordsize="2,1152">
              <v:shape style="position:absolute;left:9139;top:595;width:2;height:1152" coordorigin="9139,595" coordsize="0,1152" path="m9139,1747l9139,595e" filled="f" stroked="t" strokeweight=".96pt" strokecolor="#3F3F3F">
                <v:path arrowok="t"/>
              </v:shape>
            </v:group>
            <v:group style="position:absolute;left:2107;top:1118;width:2;height:994" coordorigin="2107,1118" coordsize="2,994">
              <v:shape style="position:absolute;left:2107;top:1118;width:2;height:994" coordorigin="2107,1118" coordsize="0,994" path="m2107,2112l2107,1118e" filled="f" stroked="t" strokeweight=".48pt" strokecolor="#080808">
                <v:path arrowok="t"/>
              </v:shape>
            </v:group>
            <v:group style="position:absolute;left:9146;top:1690;width:2;height:442" coordorigin="9146,1690" coordsize="2,442">
              <v:shape style="position:absolute;left:9146;top:1690;width:2;height:442" coordorigin="9146,1690" coordsize="0,442" path="m9146,2131l9146,1690e" filled="f" stroked="t" strokeweight=".48pt" strokecolor="#232323">
                <v:path arrowok="t"/>
              </v:shape>
            </v:group>
            <v:group style="position:absolute;left:307;top:2323;width:2;height:307" coordorigin="307,2323" coordsize="2,307">
              <v:shape style="position:absolute;left:307;top:2323;width:2;height:307" coordorigin="307,2323" coordsize="0,307" path="m307,2630l307,2323e" filled="f" stroked="t" strokeweight=".72pt" strokecolor="#282828">
                <v:path arrowok="t"/>
              </v:shape>
            </v:group>
            <v:group style="position:absolute;left:298;top:2822;width:4795;height:2" coordorigin="298,2822" coordsize="4795,2">
              <v:shape style="position:absolute;left:298;top:2822;width:4795;height:2" coordorigin="298,2822" coordsize="4795,0" path="m298,2822l5093,2822e" filled="f" stroked="t" strokeweight=".72pt" strokecolor="#444444">
                <v:path arrowok="t"/>
              </v:shape>
            </v:group>
            <v:group style="position:absolute;left:302;top:2544;width:2;height:3542" coordorigin="302,2544" coordsize="2,3542">
              <v:shape style="position:absolute;left:302;top:2544;width:2;height:3542" coordorigin="302,2544" coordsize="0,3542" path="m302,6086l302,2544e" filled="f" stroked="t" strokeweight=".48pt" strokecolor="#1C1C1C">
                <v:path arrowok="t"/>
              </v:shape>
            </v:group>
            <v:group style="position:absolute;left:5035;top:2827;width:2539;height:2" coordorigin="5035,2827" coordsize="2539,2">
              <v:shape style="position:absolute;left:5035;top:2827;width:2539;height:2" coordorigin="5035,2827" coordsize="2539,0" path="m5035,2827l7574,2827e" filled="f" stroked="t" strokeweight=".48pt" strokecolor="#1C1C1C">
                <v:path arrowok="t"/>
              </v:shape>
            </v:group>
            <v:group style="position:absolute;left:7546;top:2813;width:1354;height:2" coordorigin="7546,2813" coordsize="1354,2">
              <v:shape style="position:absolute;left:7546;top:2813;width:1354;height:2" coordorigin="7546,2813" coordsize="1354,0" path="m7546,2813l8899,2813e" filled="f" stroked="t" strokeweight=".48pt" strokecolor="#000000">
                <v:path arrowok="t"/>
              </v:shape>
            </v:group>
            <v:group style="position:absolute;left:8837;top:2832;width:859;height:2" coordorigin="8837,2832" coordsize="859,2">
              <v:shape style="position:absolute;left:8837;top:2832;width:859;height:2" coordorigin="8837,2832" coordsize="859,0" path="m8837,2832l9696,2832e" filled="f" stroked="t" strokeweight=".96pt" strokecolor="#484848">
                <v:path arrowok="t"/>
              </v:shape>
            </v:group>
            <v:group style="position:absolute;left:9576;top:2813;width:830;height:2" coordorigin="9576,2813" coordsize="830,2">
              <v:shape style="position:absolute;left:9576;top:2813;width:830;height:2" coordorigin="9576,2813" coordsize="830,0" path="m9576,2813l10406,2813e" filled="f" stroked="t" strokeweight=".48pt" strokecolor="#000000">
                <v:path arrowok="t"/>
              </v:shape>
            </v:group>
            <v:group style="position:absolute;left:9989;top:2832;width:1589;height:2" coordorigin="9989,2832" coordsize="1589,2">
              <v:shape style="position:absolute;left:9989;top:2832;width:1589;height:2" coordorigin="9989,2832" coordsize="1589,0" path="m9989,2832l11578,2832e" filled="f" stroked="t" strokeweight=".96pt" strokecolor="#3F3F3F">
                <v:path arrowok="t"/>
              </v:shape>
            </v:group>
            <v:group style="position:absolute;left:298;top:3058;width:1334;height:2" coordorigin="298,3058" coordsize="1334,2">
              <v:shape style="position:absolute;left:298;top:3058;width:1334;height:2" coordorigin="298,3058" coordsize="1334,0" path="m298,3058l1632,3058e" filled="f" stroked="t" strokeweight=".48pt" strokecolor="#2F2F2F">
                <v:path arrowok="t"/>
              </v:shape>
            </v:group>
            <v:group style="position:absolute;left:1574;top:3062;width:3518;height:2" coordorigin="1574,3062" coordsize="3518,2">
              <v:shape style="position:absolute;left:1574;top:3062;width:3518;height:2" coordorigin="1574,3062" coordsize="3518,0" path="m1574,3062l5093,3062e" filled="f" stroked="t" strokeweight=".72pt" strokecolor="#3F3F3F">
                <v:path arrowok="t"/>
              </v:shape>
            </v:group>
            <v:group style="position:absolute;left:5035;top:3067;width:1224;height:2" coordorigin="5035,3067" coordsize="1224,2">
              <v:shape style="position:absolute;left:5035;top:3067;width:1224;height:2" coordorigin="5035,3067" coordsize="1224,0" path="m5035,3067l6259,3067e" filled="f" stroked="t" strokeweight=".48pt" strokecolor="#1C1C1C">
                <v:path arrowok="t"/>
              </v:shape>
            </v:group>
            <v:group style="position:absolute;left:6758;top:3072;width:4819;height:2" coordorigin="6758,3072" coordsize="4819,2">
              <v:shape style="position:absolute;left:6758;top:3072;width:4819;height:2" coordorigin="6758,3072" coordsize="4819,0" path="m6758,3072l11578,3072e" filled="f" stroked="t" strokeweight=".96pt" strokecolor="#484848">
                <v:path arrowok="t"/>
              </v:shape>
            </v:group>
            <v:group style="position:absolute;left:298;top:3293;width:1334;height:2" coordorigin="298,3293" coordsize="1334,2">
              <v:shape style="position:absolute;left:298;top:3293;width:1334;height:2" coordorigin="298,3293" coordsize="1334,0" path="m298,3293l1632,3293e" filled="f" stroked="t" strokeweight=".72pt" strokecolor="#343434">
                <v:path arrowok="t"/>
              </v:shape>
            </v:group>
            <v:group style="position:absolute;left:1603;top:3312;width:490;height:2" coordorigin="1603,3312" coordsize="490,2">
              <v:shape style="position:absolute;left:1603;top:3312;width:490;height:2" coordorigin="1603,3312" coordsize="490,0" path="m1603,3312l2093,3312e" filled="f" stroked="t" strokeweight=".48pt" strokecolor="#9C9C9C">
                <v:path arrowok="t"/>
              </v:shape>
            </v:group>
            <v:group style="position:absolute;left:1771;top:3302;width:3830;height:2" coordorigin="1771,3302" coordsize="3830,2">
              <v:shape style="position:absolute;left:1771;top:3302;width:3830;height:2" coordorigin="1771,3302" coordsize="3830,0" path="m1771,3302l5602,3302e" filled="f" stroked="t" strokeweight=".96pt" strokecolor="#484848">
                <v:path arrowok="t"/>
              </v:shape>
            </v:group>
            <v:group style="position:absolute;left:5544;top:3307;width:3614;height:2" coordorigin="5544,3307" coordsize="3614,2">
              <v:shape style="position:absolute;left:5544;top:3307;width:3614;height:2" coordorigin="5544,3307" coordsize="3614,0" path="m5544,3307l9158,3307e" filled="f" stroked="t" strokeweight=".48pt" strokecolor="#181818">
                <v:path arrowok="t"/>
              </v:shape>
            </v:group>
            <v:group style="position:absolute;left:9130;top:3312;width:2448;height:2" coordorigin="9130,3312" coordsize="2448,2">
              <v:shape style="position:absolute;left:9130;top:3312;width:2448;height:2" coordorigin="9130,3312" coordsize="2448,0" path="m9130,3312l11578,3312e" filled="f" stroked="t" strokeweight=".96pt" strokecolor="#444444">
                <v:path arrowok="t"/>
              </v:shape>
            </v:group>
            <v:group style="position:absolute;left:3859;top:3293;width:2;height:475" coordorigin="3859,3293" coordsize="2,475">
              <v:shape style="position:absolute;left:3859;top:3293;width:2;height:475" coordorigin="3859,3293" coordsize="0,475" path="m3859,3768l3859,3293e" filled="f" stroked="t" strokeweight=".96pt" strokecolor="#3B3B3B">
                <v:path arrowok="t"/>
              </v:shape>
            </v:group>
            <v:group style="position:absolute;left:6984;top:3302;width:2;height:470" coordorigin="6984,3302" coordsize="2,470">
              <v:shape style="position:absolute;left:6984;top:3302;width:2;height:470" coordorigin="6984,3302" coordsize="0,470" path="m6984,3773l6984,3302e" filled="f" stroked="t" strokeweight=".48pt" strokecolor="#232323">
                <v:path arrowok="t"/>
              </v:shape>
            </v:group>
            <v:group style="position:absolute;left:6970;top:3739;width:1363;height:2" coordorigin="6970,3739" coordsize="1363,2">
              <v:shape style="position:absolute;left:6970;top:3739;width:1363;height:2" coordorigin="6970,3739" coordsize="1363,0" path="m6970,3739l8333,3739e" filled="f" stroked="t" strokeweight=".48pt" strokecolor="#484848">
                <v:path arrowok="t"/>
              </v:shape>
            </v:group>
            <v:group style="position:absolute;left:3854;top:3730;width:2405;height:2" coordorigin="3854,3730" coordsize="2405,2">
              <v:shape style="position:absolute;left:3854;top:3730;width:2405;height:2" coordorigin="3854,3730" coordsize="2405,0" path="m3854,3730l6259,3730e" filled="f" stroked="t" strokeweight=".48pt" strokecolor="#2B2B2B">
                <v:path arrowok="t"/>
              </v:shape>
            </v:group>
            <v:group style="position:absolute;left:6202;top:3730;width:787;height:2" coordorigin="6202,3730" coordsize="787,2">
              <v:shape style="position:absolute;left:6202;top:3730;width:787;height:2" coordorigin="6202,3730" coordsize="787,0" path="m6202,3730l6989,3730e" filled="f" stroked="t" strokeweight=".48pt" strokecolor="#6B6B6B">
                <v:path arrowok="t"/>
              </v:shape>
            </v:group>
            <v:group style="position:absolute;left:8333;top:3739;width:2074;height:2" coordorigin="8333,3739" coordsize="2074,2">
              <v:shape style="position:absolute;left:8333;top:3739;width:2074;height:2" coordorigin="8333,3739" coordsize="2074,0" path="m8333,3739l10406,3739e" filled="f" stroked="t" strokeweight=".48pt" strokecolor="#000000">
                <v:path arrowok="t"/>
              </v:shape>
            </v:group>
            <v:group style="position:absolute;left:10406;top:3739;width:1181;height:2" coordorigin="10406,3739" coordsize="1181,2">
              <v:shape style="position:absolute;left:10406;top:3739;width:1181;height:2" coordorigin="10406,3739" coordsize="1181,0" path="m10406,3739l11587,3739e" filled="f" stroked="t" strokeweight=".48pt" strokecolor="#2B2B2B">
                <v:path arrowok="t"/>
              </v:shape>
            </v:group>
            <v:group style="position:absolute;left:11573;top:605;width:2;height:3168" coordorigin="11573,605" coordsize="2,3168">
              <v:shape style="position:absolute;left:11573;top:605;width:2;height:3168" coordorigin="11573,605" coordsize="0,3168" path="m11573,3773l11573,605e" filled="f" stroked="t" strokeweight=".48pt" strokecolor="#282828">
                <v:path arrowok="t"/>
              </v:shape>
            </v:group>
            <v:group style="position:absolute;left:298;top:4051;width:802;height:2" coordorigin="298,4051" coordsize="802,2">
              <v:shape style="position:absolute;left:298;top:4051;width:802;height:2" coordorigin="298,4051" coordsize="802,0" path="m298,4051l1099,4051e" filled="f" stroked="t" strokeweight=".96pt" strokecolor="#4B4B4B">
                <v:path arrowok="t"/>
              </v:shape>
            </v:group>
            <v:group style="position:absolute;left:1042;top:4056;width:1080;height:2" coordorigin="1042,4056" coordsize="1080,2">
              <v:shape style="position:absolute;left:1042;top:4056;width:1080;height:2" coordorigin="1042,4056" coordsize="1080,0" path="m1042,4056l2122,4056e" filled="f" stroked="t" strokeweight=".48pt" strokecolor="#2B2B2B">
                <v:path arrowok="t"/>
              </v:shape>
            </v:group>
            <v:group style="position:absolute;left:2093;top:4042;width:614;height:2" coordorigin="2093,4042" coordsize="614,2">
              <v:shape style="position:absolute;left:2093;top:4042;width:614;height:2" coordorigin="2093,4042" coordsize="614,0" path="m2093,4042l2707,4042e" filled="f" stroked="t" strokeweight=".48pt" strokecolor="#A8A8A8">
                <v:path arrowok="t"/>
              </v:shape>
            </v:group>
            <v:group style="position:absolute;left:2592;top:4061;width:1018;height:2" coordorigin="2592,4061" coordsize="1018,2">
              <v:shape style="position:absolute;left:2592;top:4061;width:1018;height:2" coordorigin="2592,4061" coordsize="1018,0" path="m2592,4061l3610,4061e" filled="f" stroked="t" strokeweight=".96pt" strokecolor="#4B4B4B">
                <v:path arrowok="t"/>
              </v:shape>
            </v:group>
            <v:group style="position:absolute;left:3869;top:3710;width:2;height:360" coordorigin="3869,3710" coordsize="2,360">
              <v:shape style="position:absolute;left:3869;top:3710;width:2;height:360" coordorigin="3869,3710" coordsize="0,360" path="m3869,4070l3869,3710e" filled="f" stroked="t" strokeweight=".96pt" strokecolor="#181818">
                <v:path arrowok="t"/>
              </v:shape>
            </v:group>
            <v:group style="position:absolute;left:2746;top:4056;width:2856;height:2" coordorigin="2746,4056" coordsize="2856,2">
              <v:shape style="position:absolute;left:2746;top:4056;width:2856;height:2" coordorigin="2746,4056" coordsize="2856,0" path="m2746,4056l5602,4056e" filled="f" stroked="t" strokeweight="1.2pt" strokecolor="#383838">
                <v:path arrowok="t"/>
              </v:shape>
            </v:group>
            <v:group style="position:absolute;left:5544;top:4063;width:715;height:2" coordorigin="5544,4063" coordsize="715,2">
              <v:shape style="position:absolute;left:5544;top:4063;width:715;height:2" coordorigin="5544,4063" coordsize="715,0" path="m5544,4063l6259,4063e" filled="f" stroked="t" strokeweight=".72pt" strokecolor="#3B3B3B">
                <v:path arrowok="t"/>
              </v:shape>
            </v:group>
            <v:group style="position:absolute;left:6230;top:4042;width:595;height:2" coordorigin="6230,4042" coordsize="595,2">
              <v:shape style="position:absolute;left:6230;top:4042;width:595;height:2" coordorigin="6230,4042" coordsize="595,0" path="m6230,4042l6826,4042e" filled="f" stroked="t" strokeweight=".96pt" strokecolor="#A8A8A8">
                <v:path arrowok="t"/>
              </v:shape>
            </v:group>
            <v:group style="position:absolute;left:6797;top:4051;width:211;height:2" coordorigin="6797,4051" coordsize="211,2">
              <v:shape style="position:absolute;left:6797;top:4051;width:211;height:2" coordorigin="6797,4051" coordsize="211,0" path="m6797,4051l7008,4051e" filled="f" stroked="t" strokeweight="1.2pt" strokecolor="#676767">
                <v:path arrowok="t"/>
              </v:shape>
            </v:group>
            <v:group style="position:absolute;left:6989;top:3706;width:2;height:365" coordorigin="6989,3706" coordsize="2,365">
              <v:shape style="position:absolute;left:6989;top:3706;width:2;height:365" coordorigin="6989,3706" coordsize="0,365" path="m6989,4070l6989,3706e" filled="f" stroked="t" strokeweight=".96pt" strokecolor="#444444">
                <v:path arrowok="t"/>
              </v:shape>
            </v:group>
            <v:group style="position:absolute;left:6941;top:4066;width:4646;height:2" coordorigin="6941,4066" coordsize="4646,2">
              <v:shape style="position:absolute;left:6941;top:4066;width:4646;height:2" coordorigin="6941,4066" coordsize="4646,0" path="m6941,4066l11587,4066e" filled="f" stroked="t" strokeweight=".48pt" strokecolor="#1F1F1F">
                <v:path arrowok="t"/>
              </v:shape>
            </v:group>
            <v:group style="position:absolute;left:11578;top:605;width:2;height:3470" coordorigin="11578,605" coordsize="2,3470">
              <v:shape style="position:absolute;left:11578;top:605;width:2;height:3470" coordorigin="11578,605" coordsize="0,3470" path="m11578,4075l11578,605e" filled="f" stroked="t" strokeweight=".96pt" strokecolor="#2B2B2B">
                <v:path arrowok="t"/>
              </v:shape>
            </v:group>
            <v:group style="position:absolute;left:298;top:4339;width:1853;height:2" coordorigin="298,4339" coordsize="1853,2">
              <v:shape style="position:absolute;left:298;top:4339;width:1853;height:2" coordorigin="298,4339" coordsize="1853,0" path="m298,4339l2150,4339e" filled="f" stroked="t" strokeweight=".96pt" strokecolor="#444444">
                <v:path arrowok="t"/>
              </v:shape>
            </v:group>
            <v:group style="position:absolute;left:2107;top:4042;width:2;height:1051" coordorigin="2107,4042" coordsize="2,1051">
              <v:shape style="position:absolute;left:2107;top:4042;width:2;height:1051" coordorigin="2107,4042" coordsize="0,1051" path="m2107,5093l2107,4042e" filled="f" stroked="t" strokeweight=".48pt" strokecolor="#131313">
                <v:path arrowok="t"/>
              </v:shape>
            </v:group>
            <v:group style="position:absolute;left:2059;top:4344;width:3034;height:2" coordorigin="2059,4344" coordsize="3034,2">
              <v:shape style="position:absolute;left:2059;top:4344;width:3034;height:2" coordorigin="2059,4344" coordsize="3034,0" path="m2059,4344l5093,4344e" filled="f" stroked="t" strokeweight=".48pt" strokecolor="#0C0C0C">
                <v:path arrowok="t"/>
              </v:shape>
            </v:group>
            <v:group style="position:absolute;left:5064;top:4354;width:509;height:2" coordorigin="5064,4354" coordsize="509,2">
              <v:shape style="position:absolute;left:5064;top:4354;width:509;height:2" coordorigin="5064,4354" coordsize="509,0" path="m5064,4354l5573,4354e" filled="f" stroked="t" strokeweight=".48pt" strokecolor="#4F4F4F">
                <v:path arrowok="t"/>
              </v:shape>
            </v:group>
            <v:group style="position:absolute;left:5544;top:4344;width:6048;height:2" coordorigin="5544,4344" coordsize="6048,2">
              <v:shape style="position:absolute;left:5544;top:4344;width:6048;height:2" coordorigin="5544,4344" coordsize="6048,0" path="m5544,4344l11592,4344e" filled="f" stroked="t" strokeweight=".48pt" strokecolor="#0F0F0F">
                <v:path arrowok="t"/>
              </v:shape>
            </v:group>
            <v:group style="position:absolute;left:11578;top:3744;width:2;height:797" coordorigin="11578,3744" coordsize="2,797">
              <v:shape style="position:absolute;left:11578;top:3744;width:2;height:797" coordorigin="11578,3744" coordsize="0,797" path="m11578,4541l11578,3744e" filled="f" stroked="t" strokeweight=".96pt" strokecolor="#444444">
                <v:path arrowok="t"/>
              </v:shape>
            </v:group>
            <v:group style="position:absolute;left:2102;top:4584;width:2506;height:2" coordorigin="2102,4584" coordsize="2506,2">
              <v:shape style="position:absolute;left:2102;top:4584;width:2506;height:2" coordorigin="2102,4584" coordsize="2506,0" path="m2102,4584l4608,4584e" filled="f" stroked="t" strokeweight=".48pt" strokecolor="#1C1C1C">
                <v:path arrowok="t"/>
              </v:shape>
            </v:group>
            <v:group style="position:absolute;left:7805;top:4584;width:1354;height:2" coordorigin="7805,4584" coordsize="1354,2">
              <v:shape style="position:absolute;left:7805;top:4584;width:1354;height:2" coordorigin="7805,4584" coordsize="1354,0" path="m7805,4584l9158,4584e" filled="f" stroked="t" strokeweight=".48pt" strokecolor="#181818">
                <v:path arrowok="t"/>
              </v:shape>
            </v:group>
            <v:group style="position:absolute;left:9130;top:4570;width:1109;height:2" coordorigin="9130,4570" coordsize="1109,2">
              <v:shape style="position:absolute;left:9130;top:4570;width:1109;height:2" coordorigin="9130,4570" coordsize="1109,0" path="m9130,4570l10238,4570e" filled="f" stroked="t" strokeweight=".48pt" strokecolor="#000000">
                <v:path arrowok="t"/>
              </v:shape>
            </v:group>
            <v:group style="position:absolute;left:10210;top:4584;width:1382;height:2" coordorigin="10210,4584" coordsize="1382,2">
              <v:shape style="position:absolute;left:10210;top:4584;width:1382;height:2" coordorigin="10210,4584" coordsize="1382,0" path="m10210,4584l11592,4584e" filled="f" stroked="t" strokeweight=".48pt" strokecolor="#131313">
                <v:path arrowok="t"/>
              </v:shape>
            </v:group>
            <v:group style="position:absolute;left:11585;top:1915;width:2;height:3950" coordorigin="11585,1915" coordsize="2,3950">
              <v:shape style="position:absolute;left:11585;top:1915;width:2;height:3950" coordorigin="11585,1915" coordsize="0,3950" path="m11585,5866l11585,1915e" filled="f" stroked="t" strokeweight=".48pt" strokecolor="#2F2F2F">
                <v:path arrowok="t"/>
              </v:shape>
            </v:group>
            <v:group style="position:absolute;left:7843;top:4579;width:2;height:509" coordorigin="7843,4579" coordsize="2,509">
              <v:shape style="position:absolute;left:7843;top:4579;width:2;height:509" coordorigin="7843,4579" coordsize="0,509" path="m7843,5088l7843,4579e" filled="f" stroked="t" strokeweight=".96pt" strokecolor="#484848">
                <v:path arrowok="t"/>
              </v:shape>
            </v:group>
            <v:group style="position:absolute;left:4886;top:4584;width:206;height:2" coordorigin="4886,4584" coordsize="206,2">
              <v:shape style="position:absolute;left:4886;top:4584;width:206;height:2" coordorigin="4886,4584" coordsize="206,0" path="m4886,4584l5093,4584e" filled="f" stroked="t" strokeweight=".48pt" strokecolor="#1C1C1C">
                <v:path arrowok="t"/>
              </v:shape>
            </v:group>
            <v:group style="position:absolute;left:4925;top:4579;width:2;height:768" coordorigin="4925,4579" coordsize="2,768">
              <v:shape style="position:absolute;left:4925;top:4579;width:2;height:768" coordorigin="4925,4579" coordsize="0,768" path="m4925,5347l4925,4579e" filled="f" stroked="t" strokeweight=".72pt" strokecolor="#343434">
                <v:path arrowok="t"/>
              </v:shape>
            </v:group>
            <v:group style="position:absolute;left:4915;top:5078;width:3446;height:2" coordorigin="4915,5078" coordsize="3446,2">
              <v:shape style="position:absolute;left:4915;top:5078;width:3446;height:2" coordorigin="4915,5078" coordsize="3446,0" path="m4915,5078l8362,5078e" filled="f" stroked="t" strokeweight=".96pt" strokecolor="#545454">
                <v:path arrowok="t"/>
              </v:shape>
            </v:group>
            <v:group style="position:absolute;left:8333;top:5064;width:566;height:2" coordorigin="8333,5064" coordsize="566,2">
              <v:shape style="position:absolute;left:8333;top:5064;width:566;height:2" coordorigin="8333,5064" coordsize="566,0" path="m8333,5064l8899,5064e" filled="f" stroked="t" strokeweight=".48pt" strokecolor="#1F1F1F">
                <v:path arrowok="t"/>
              </v:shape>
            </v:group>
            <v:group style="position:absolute;left:8813;top:5078;width:2779;height:2" coordorigin="8813,5078" coordsize="2779,2">
              <v:shape style="position:absolute;left:8813;top:5078;width:2779;height:2" coordorigin="8813,5078" coordsize="2779,0" path="m8813,5078l11592,5078e" filled="f" stroked="t" strokeweight=".96pt" strokecolor="#4B4B4B">
                <v:path arrowok="t"/>
              </v:shape>
            </v:group>
            <v:group style="position:absolute;left:2112;top:5035;width:2;height:1330" coordorigin="2112,5035" coordsize="2,1330">
              <v:shape style="position:absolute;left:2112;top:5035;width:2;height:1330" coordorigin="2112,5035" coordsize="0,1330" path="m2112,6365l2112,5035e" filled="f" stroked="t" strokeweight=".96pt" strokecolor="#3F3F3F">
                <v:path arrowok="t"/>
              </v:shape>
            </v:group>
            <v:group style="position:absolute;left:4915;top:5328;width:6677;height:2" coordorigin="4915,5328" coordsize="6677,2">
              <v:shape style="position:absolute;left:4915;top:5328;width:6677;height:2" coordorigin="4915,5328" coordsize="6677,0" path="m4915,5328l11592,5328e" filled="f" stroked="t" strokeweight=".96pt" strokecolor="#484848">
                <v:path arrowok="t"/>
              </v:shape>
            </v:group>
            <v:group style="position:absolute;left:4925;top:5290;width:2;height:854" coordorigin="4925,5290" coordsize="2,854">
              <v:shape style="position:absolute;left:4925;top:5290;width:2;height:854" coordorigin="4925,5290" coordsize="0,854" path="m4925,6144l4925,5290e" filled="f" stroked="t" strokeweight=".96pt" strokecolor="#484848">
                <v:path arrowok="t"/>
              </v:shape>
            </v:group>
            <v:group style="position:absolute;left:4915;top:5582;width:4690;height:2" coordorigin="4915,5582" coordsize="4690,2">
              <v:shape style="position:absolute;left:4915;top:5582;width:4690;height:2" coordorigin="4915,5582" coordsize="4690,0" path="m4915,5582l9605,5582e" filled="f" stroked="t" strokeweight=".48pt" strokecolor="#181818">
                <v:path arrowok="t"/>
              </v:shape>
            </v:group>
            <v:group style="position:absolute;left:9576;top:5568;width:830;height:2" coordorigin="9576,5568" coordsize="830,2">
              <v:shape style="position:absolute;left:9576;top:5568;width:830;height:2" coordorigin="9576,5568" coordsize="830,0" path="m9576,5568l10406,5568e" filled="f" stroked="t" strokeweight=".48pt" strokecolor="#000000">
                <v:path arrowok="t"/>
              </v:shape>
            </v:group>
            <v:group style="position:absolute;left:10406;top:5568;width:1181;height:2" coordorigin="10406,5568" coordsize="1181,2">
              <v:shape style="position:absolute;left:10406;top:5568;width:1181;height:2" coordorigin="10406,5568" coordsize="1181,0" path="m10406,5568l11587,5568e" filled="f" stroked="t" strokeweight=".48pt" strokecolor="#343434">
                <v:path arrowok="t"/>
              </v:shape>
            </v:group>
            <v:group style="position:absolute;left:2102;top:5818;width:2966;height:2" coordorigin="2102,5818" coordsize="2966,2">
              <v:shape style="position:absolute;left:2102;top:5818;width:2966;height:2" coordorigin="2102,5818" coordsize="2966,0" path="m2102,5818l5069,5818e" filled="f" stroked="t" strokeweight=".96pt" strokecolor="#4B4B4B">
                <v:path arrowok="t"/>
              </v:shape>
            </v:group>
            <v:group style="position:absolute;left:4877;top:5822;width:2986;height:2" coordorigin="4877,5822" coordsize="2986,2">
              <v:shape style="position:absolute;left:4877;top:5822;width:2986;height:2" coordorigin="4877,5822" coordsize="2986,0" path="m4877,5822l7862,5822e" filled="f" stroked="t" strokeweight=".48pt" strokecolor="#232323">
                <v:path arrowok="t"/>
              </v:shape>
            </v:group>
            <v:group style="position:absolute;left:7805;top:5818;width:1123;height:2" coordorigin="7805,5818" coordsize="1123,2">
              <v:shape style="position:absolute;left:7805;top:5818;width:1123;height:2" coordorigin="7805,5818" coordsize="1123,0" path="m7805,5818l8928,5818e" filled="f" stroked="t" strokeweight=".72pt" strokecolor="#444444">
                <v:path arrowok="t"/>
              </v:shape>
            </v:group>
            <v:group style="position:absolute;left:8870;top:5822;width:288;height:2" coordorigin="8870,5822" coordsize="288,2">
              <v:shape style="position:absolute;left:8870;top:5822;width:288;height:2" coordorigin="8870,5822" coordsize="288,0" path="m8870,5822l9158,5822e" filled="f" stroked="t" strokeweight=".48pt" strokecolor="#181818">
                <v:path arrowok="t"/>
              </v:shape>
            </v:group>
            <v:group style="position:absolute;left:9130;top:5832;width:1277;height:2" coordorigin="9130,5832" coordsize="1277,2">
              <v:shape style="position:absolute;left:9130;top:5832;width:1277;height:2" coordorigin="9130,5832" coordsize="1277,0" path="m9130,5832l10406,5832e" filled="f" stroked="t" strokeweight=".48pt" strokecolor="#606060">
                <v:path arrowok="t"/>
              </v:shape>
            </v:group>
            <v:group style="position:absolute;left:10301;top:5827;width:1296;height:2" coordorigin="10301,5827" coordsize="1296,2">
              <v:shape style="position:absolute;left:10301;top:5827;width:1296;height:2" coordorigin="10301,5827" coordsize="1296,0" path="m10301,5827l11597,5827e" filled="f" stroked="t" strokeweight=".96pt" strokecolor="#4B4B4B">
                <v:path arrowok="t"/>
              </v:shape>
            </v:group>
            <v:group style="position:absolute;left:298;top:6058;width:1949;height:2" coordorigin="298,6058" coordsize="1949,2">
              <v:shape style="position:absolute;left:298;top:6058;width:1949;height:2" coordorigin="298,6058" coordsize="1949,0" path="m298,6058l2246,6058e" filled="f" stroked="t" strokeweight=".96pt" strokecolor="#484848">
                <v:path arrowok="t"/>
              </v:shape>
            </v:group>
            <v:group style="position:absolute;left:2054;top:6062;width:5520;height:2" coordorigin="2054,6062" coordsize="5520,2">
              <v:shape style="position:absolute;left:2054;top:6062;width:5520;height:2" coordorigin="2054,6062" coordsize="5520,0" path="m2054,6062l7574,6062e" filled="f" stroked="t" strokeweight=".48pt" strokecolor="#1F1F1F">
                <v:path arrowok="t"/>
              </v:shape>
            </v:group>
            <v:group style="position:absolute;left:7805;top:6062;width:557;height:2" coordorigin="7805,6062" coordsize="557,2">
              <v:shape style="position:absolute;left:7805;top:6062;width:557;height:2" coordorigin="7805,6062" coordsize="557,0" path="m7805,6062l8362,6062e" filled="f" stroked="t" strokeweight=".48pt" strokecolor="#131313">
                <v:path arrowok="t"/>
              </v:shape>
            </v:group>
            <v:group style="position:absolute;left:8333;top:6048;width:797;height:2" coordorigin="8333,6048" coordsize="797,2">
              <v:shape style="position:absolute;left:8333;top:6048;width:797;height:2" coordorigin="8333,6048" coordsize="797,0" path="m8333,6048l9130,6048e" filled="f" stroked="t" strokeweight=".48pt" strokecolor="#000000">
                <v:path arrowok="t"/>
              </v:shape>
            </v:group>
            <v:group style="position:absolute;left:8611;top:6067;width:2986;height:2" coordorigin="8611,6067" coordsize="2986,2">
              <v:shape style="position:absolute;left:8611;top:6067;width:2986;height:2" coordorigin="8611,6067" coordsize="2986,0" path="m8611,6067l11597,6067e" filled="f" stroked="t" strokeweight=".96pt" strokecolor="#4B4B4B">
                <v:path arrowok="t"/>
              </v:shape>
            </v:group>
            <v:group style="position:absolute;left:11587;top:5765;width:2;height:600" coordorigin="11587,5765" coordsize="2,600">
              <v:shape style="position:absolute;left:11587;top:5765;width:2;height:600" coordorigin="11587,5765" coordsize="0,600" path="m11587,6365l11587,5765e" filled="f" stroked="t" strokeweight=".96pt" strokecolor="#444444">
                <v:path arrowok="t"/>
              </v:shape>
            </v:group>
            <v:group style="position:absolute;left:4925;top:6014;width:2;height:350" coordorigin="4925,6014" coordsize="2,350">
              <v:shape style="position:absolute;left:4925;top:6014;width:2;height:350" coordorigin="4925,6014" coordsize="0,350" path="m4925,6365l4925,6014e" filled="f" stroked="t" strokeweight=".72pt" strokecolor="#282828">
                <v:path arrowok="t"/>
              </v:shape>
            </v:group>
            <v:group style="position:absolute;left:7848;top:6058;width:2;height:720" coordorigin="7848,6058" coordsize="2,720">
              <v:shape style="position:absolute;left:7848;top:6058;width:2;height:720" coordorigin="7848,6058" coordsize="0,720" path="m7848,6778l7848,6058e" filled="f" stroked="t" strokeweight=".72pt" strokecolor="#2F2F2F">
                <v:path arrowok="t"/>
              </v:shape>
            </v:group>
            <v:group style="position:absolute;left:2117;top:6307;width:2;height:2170" coordorigin="2117,6307" coordsize="2,2170">
              <v:shape style="position:absolute;left:2117;top:6307;width:2;height:2170" coordorigin="2117,6307" coordsize="0,2170" path="m2117,8477l2117,6307e" filled="f" stroked="t" strokeweight=".48pt" strokecolor="#131313">
                <v:path arrowok="t"/>
              </v:shape>
            </v:group>
            <v:group style="position:absolute;left:2112;top:6533;width:9485;height:2" coordorigin="2112,6533" coordsize="9485,2">
              <v:shape style="position:absolute;left:2112;top:6533;width:9485;height:2" coordorigin="2112,6533" coordsize="9485,0" path="m2112,6533l11597,6533e" filled="f" stroked="t" strokeweight=".48pt" strokecolor="#1C1C1C">
                <v:path arrowok="t"/>
              </v:shape>
            </v:group>
            <v:group style="position:absolute;left:4930;top:4579;width:2;height:2198" coordorigin="4930,4579" coordsize="2,2198">
              <v:shape style="position:absolute;left:4930;top:4579;width:2;height:2198" coordorigin="4930,4579" coordsize="0,2198" path="m4930,6778l4930,4579e" filled="f" stroked="t" strokeweight=".48pt" strokecolor="#383838">
                <v:path arrowok="t"/>
              </v:shape>
            </v:group>
            <v:group style="position:absolute;left:11592;top:6307;width:2;height:278" coordorigin="11592,6307" coordsize="2,278">
              <v:shape style="position:absolute;left:11592;top:6307;width:2;height:278" coordorigin="11592,6307" coordsize="0,278" path="m11592,6586l11592,6307e" filled="f" stroked="t" strokeweight=".48pt" strokecolor="#1F1F1F">
                <v:path arrowok="t"/>
              </v:shape>
            </v:group>
            <v:group style="position:absolute;left:2088;top:6754;width:2491;height:2" coordorigin="2088,6754" coordsize="2491,2">
              <v:shape style="position:absolute;left:2088;top:6754;width:2491;height:2" coordorigin="2088,6754" coordsize="2491,0" path="m2088,6754l4579,6754e" filled="f" stroked="t" strokeweight=".48pt" strokecolor="#0F0F0F">
                <v:path arrowok="t"/>
              </v:shape>
            </v:group>
            <v:group style="position:absolute;left:4579;top:6754;width:485;height:2" coordorigin="4579,6754" coordsize="485,2">
              <v:shape style="position:absolute;left:4579;top:6754;width:485;height:2" coordorigin="4579,6754" coordsize="485,0" path="m4579,6754l5064,6754e" filled="f" stroked="t" strokeweight=".48pt" strokecolor="#5B5B5B">
                <v:path arrowok="t"/>
              </v:shape>
            </v:group>
            <v:group style="position:absolute;left:4934;top:6518;width:2;height:269" coordorigin="4934,6518" coordsize="2,269">
              <v:shape style="position:absolute;left:4934;top:6518;width:2;height:269" coordorigin="4934,6518" coordsize="0,269" path="m4934,6787l4934,6518e" filled="f" stroked="t" strokeweight=".72pt" strokecolor="#3F3F3F">
                <v:path arrowok="t"/>
              </v:shape>
            </v:group>
            <v:group style="position:absolute;left:5064;top:6754;width:1166;height:2" coordorigin="5064,6754" coordsize="1166,2">
              <v:shape style="position:absolute;left:5064;top:6754;width:1166;height:2" coordorigin="5064,6754" coordsize="1166,0" path="m5064,6754l6230,6754e" filled="f" stroked="t" strokeweight=".48pt" strokecolor="#000000">
                <v:path arrowok="t"/>
              </v:shape>
            </v:group>
            <v:group style="position:absolute;left:6202;top:6773;width:1670;height:2" coordorigin="6202,6773" coordsize="1670,2">
              <v:shape style="position:absolute;left:6202;top:6773;width:1670;height:2" coordorigin="6202,6773" coordsize="1670,0" path="m6202,6773l7872,6773e" filled="f" stroked="t" strokeweight=".48pt" strokecolor="#181818">
                <v:path arrowok="t"/>
              </v:shape>
            </v:group>
            <v:group style="position:absolute;left:7853;top:6298;width:2;height:480" coordorigin="7853,6298" coordsize="2,480">
              <v:shape style="position:absolute;left:7853;top:6298;width:2;height:480" coordorigin="7853,6298" coordsize="0,480" path="m7853,6778l7853,6298e" filled="f" stroked="t" strokeweight=".96pt" strokecolor="#444444">
                <v:path arrowok="t"/>
              </v:shape>
            </v:group>
            <v:group style="position:absolute;left:7795;top:6768;width:1363;height:2" coordorigin="7795,6768" coordsize="1363,2">
              <v:shape style="position:absolute;left:7795;top:6768;width:1363;height:2" coordorigin="7795,6768" coordsize="1363,0" path="m7795,6768l9158,6768e" filled="f" stroked="t" strokeweight=".72pt" strokecolor="#3F3F3F">
                <v:path arrowok="t"/>
              </v:shape>
            </v:group>
            <v:group style="position:absolute;left:9101;top:6773;width:1334;height:2" coordorigin="9101,6773" coordsize="1334,2">
              <v:shape style="position:absolute;left:9101;top:6773;width:1334;height:2" coordorigin="9101,6773" coordsize="1334,0" path="m9101,6773l10435,6773e" filled="f" stroked="t" strokeweight=".48pt" strokecolor="#0F0F0F">
                <v:path arrowok="t"/>
              </v:shape>
            </v:group>
            <v:group style="position:absolute;left:10378;top:6768;width:1224;height:2" coordorigin="10378,6768" coordsize="1224,2">
              <v:shape style="position:absolute;left:10378;top:6768;width:1224;height:2" coordorigin="10378,6768" coordsize="1224,0" path="m10378,6768l11602,6768e" filled="f" stroked="t" strokeweight=".72pt" strokecolor="#3B3B3B">
                <v:path arrowok="t"/>
              </v:shape>
            </v:group>
            <v:group style="position:absolute;left:11597;top:3840;width:2;height:4637" coordorigin="11597,3840" coordsize="2,4637">
              <v:shape style="position:absolute;left:11597;top:3840;width:2;height:4637" coordorigin="11597,3840" coordsize="0,4637" path="m11597,8477l11597,3840e" filled="f" stroked="t" strokeweight=".72pt" strokecolor="#343434">
                <v:path arrowok="t"/>
              </v:shape>
            </v:group>
            <v:group style="position:absolute;left:307;top:6307;width:2;height:2525" coordorigin="307,6307" coordsize="2,2525">
              <v:shape style="position:absolute;left:307;top:6307;width:2;height:2525" coordorigin="307,6307" coordsize="0,2525" path="m307,8832l307,6307e" filled="f" stroked="t" strokeweight=".96pt" strokecolor="#4F4F4F">
                <v:path arrowok="t"/>
              </v:shape>
            </v:group>
            <v:group style="position:absolute;left:298;top:7013;width:5304;height:2" coordorigin="298,7013" coordsize="5304,2">
              <v:shape style="position:absolute;left:298;top:7013;width:5304;height:2" coordorigin="298,7013" coordsize="5304,0" path="m298,7013l5602,7013e" filled="f" stroked="t" strokeweight=".48pt" strokecolor="#1C1C1C">
                <v:path arrowok="t"/>
              </v:shape>
            </v:group>
            <v:group style="position:absolute;left:5544;top:7008;width:715;height:2" coordorigin="5544,7008" coordsize="715,2">
              <v:shape style="position:absolute;left:5544;top:7008;width:715;height:2" coordorigin="5544,7008" coordsize="715,0" path="m5544,7008l6259,7008e" filled="f" stroked="t" strokeweight=".72pt" strokecolor="#383838">
                <v:path arrowok="t"/>
              </v:shape>
            </v:group>
            <v:group style="position:absolute;left:5990;top:7008;width:5606;height:2" coordorigin="5990,7008" coordsize="5606,2">
              <v:shape style="position:absolute;left:5990;top:7008;width:5606;height:2" coordorigin="5990,7008" coordsize="5606,0" path="m5990,7008l11597,7008e" filled="f" stroked="t" strokeweight=".96pt" strokecolor="#4F4F4F">
                <v:path arrowok="t"/>
              </v:shape>
            </v:group>
            <v:group style="position:absolute;left:11592;top:6984;width:2;height:998" coordorigin="11592,6984" coordsize="2,998">
              <v:shape style="position:absolute;left:11592;top:6984;width:2;height:998" coordorigin="11592,6984" coordsize="0,998" path="m11592,7982l11592,6984e" filled="f" stroked="t" strokeweight=".48pt" strokecolor="#232323">
                <v:path arrowok="t"/>
              </v:shape>
            </v:group>
            <v:group style="position:absolute;left:298;top:7714;width:8064;height:2" coordorigin="298,7714" coordsize="8064,2">
              <v:shape style="position:absolute;left:298;top:7714;width:8064;height:2" coordorigin="298,7714" coordsize="8064,0" path="m298,7714l8362,7714e" filled="f" stroked="t" strokeweight=".48pt" strokecolor="#1C1C1C">
                <v:path arrowok="t"/>
              </v:shape>
            </v:group>
            <v:group style="position:absolute;left:8304;top:7709;width:624;height:2" coordorigin="8304,7709" coordsize="624,2">
              <v:shape style="position:absolute;left:8304;top:7709;width:624;height:2" coordorigin="8304,7709" coordsize="624,0" path="m8304,7709l8928,7709e" filled="f" stroked="t" strokeweight=".72pt" strokecolor="#3F3F3F">
                <v:path arrowok="t"/>
              </v:shape>
            </v:group>
            <v:group style="position:absolute;left:8870;top:7714;width:2726;height:2" coordorigin="8870,7714" coordsize="2726,2">
              <v:shape style="position:absolute;left:8870;top:7714;width:2726;height:2" coordorigin="8870,7714" coordsize="2726,0" path="m8870,7714l11597,7714e" filled="f" stroked="t" strokeweight=".48pt" strokecolor="#131313">
                <v:path arrowok="t"/>
              </v:shape>
            </v:group>
            <v:group style="position:absolute;left:4934;top:7709;width:2;height:730" coordorigin="4934,7709" coordsize="2,730">
              <v:shape style="position:absolute;left:4934;top:7709;width:2;height:730" coordorigin="4934,7709" coordsize="0,730" path="m4934,8438l4934,7709e" filled="f" stroked="t" strokeweight=".96pt" strokecolor="#4B4B4B">
                <v:path arrowok="t"/>
              </v:shape>
            </v:group>
            <v:group style="position:absolute;left:4925;top:7954;width:6677;height:2" coordorigin="4925,7954" coordsize="6677,2">
              <v:shape style="position:absolute;left:4925;top:7954;width:6677;height:2" coordorigin="4925,7954" coordsize="6677,0" path="m4925,7954l11602,7954e" filled="f" stroked="t" strokeweight=".48pt" strokecolor="#181818">
                <v:path arrowok="t"/>
              </v:shape>
            </v:group>
            <v:group style="position:absolute;left:4925;top:8198;width:677;height:2" coordorigin="4925,8198" coordsize="677,2">
              <v:shape style="position:absolute;left:4925;top:8198;width:677;height:2" coordorigin="4925,8198" coordsize="677,0" path="m4925,8198l5602,8198e" filled="f" stroked="t" strokeweight=".96pt" strokecolor="#545454">
                <v:path arrowok="t"/>
              </v:shape>
            </v:group>
            <v:group style="position:absolute;left:5573;top:8179;width:1253;height:2" coordorigin="5573,8179" coordsize="1253,2">
              <v:shape style="position:absolute;left:5573;top:8179;width:1253;height:2" coordorigin="5573,8179" coordsize="1253,0" path="m5573,8179l6826,8179e" filled="f" stroked="t" strokeweight=".48pt" strokecolor="#000000">
                <v:path arrowok="t"/>
              </v:shape>
            </v:group>
            <v:group style="position:absolute;left:6826;top:8179;width:1008;height:2" coordorigin="6826,8179" coordsize="1008,2">
              <v:shape style="position:absolute;left:6826;top:8179;width:1008;height:2" coordorigin="6826,8179" coordsize="1008,0" path="m6826,8179l7834,8179e" filled="f" stroked="t" strokeweight=".48pt" strokecolor="#383838">
                <v:path arrowok="t"/>
              </v:shape>
            </v:group>
            <v:group style="position:absolute;left:9576;top:8179;width:830;height:2" coordorigin="9576,8179" coordsize="830,2">
              <v:shape style="position:absolute;left:9576;top:8179;width:830;height:2" coordorigin="9576,8179" coordsize="830,0" path="m9576,8179l10406,8179e" filled="f" stroked="t" strokeweight=".48pt" strokecolor="#000000">
                <v:path arrowok="t"/>
              </v:shape>
            </v:group>
            <v:group style="position:absolute;left:10406;top:8179;width:1181;height:2" coordorigin="10406,8179" coordsize="1181,2">
              <v:shape style="position:absolute;left:10406;top:8179;width:1181;height:2" coordorigin="10406,8179" coordsize="1181,0" path="m10406,8179l11587,8179e" filled="f" stroked="t" strokeweight=".48pt" strokecolor="#575757">
                <v:path arrowok="t"/>
              </v:shape>
            </v:group>
            <v:group style="position:absolute;left:283;top:8443;width:2424;height:2" coordorigin="283,8443" coordsize="2424,2">
              <v:shape style="position:absolute;left:283;top:8443;width:2424;height:2" coordorigin="283,8443" coordsize="2424,0" path="m283,8443l2707,8443e" filled="f" stroked="t" strokeweight=".48pt" strokecolor="#545454">
                <v:path arrowok="t"/>
              </v:shape>
            </v:group>
            <v:group style="position:absolute;left:2678;top:8434;width:2923;height:2" coordorigin="2678,8434" coordsize="2923,2">
              <v:shape style="position:absolute;left:2678;top:8434;width:2923;height:2" coordorigin="2678,8434" coordsize="2923,0" path="m2678,8434l5602,8434e" filled="f" stroked="t" strokeweight=".48pt" strokecolor="#232323">
                <v:path arrowok="t"/>
              </v:shape>
            </v:group>
            <v:group style="position:absolute;left:5544;top:8429;width:6062;height:2" coordorigin="5544,8429" coordsize="6062,2">
              <v:shape style="position:absolute;left:5544;top:8429;width:6062;height:2" coordorigin="5544,8429" coordsize="6062,0" path="m5544,8429l11606,8429e" filled="f" stroked="t" strokeweight=".96pt" strokecolor="#4F4F4F">
                <v:path arrowok="t"/>
              </v:shape>
            </v:group>
            <v:group style="position:absolute;left:2119;top:8410;width:2;height:312" coordorigin="2119,8410" coordsize="2,312">
              <v:shape style="position:absolute;left:2119;top:8410;width:2;height:312" coordorigin="2119,8410" coordsize="0,312" path="m2119,8722l2119,8410e" filled="f" stroked="t" strokeweight=".72pt" strokecolor="#343434">
                <v:path arrowok="t"/>
              </v:shape>
            </v:group>
            <v:group style="position:absolute;left:11602;top:8405;width:2;height:317" coordorigin="11602,8405" coordsize="2,317">
              <v:shape style="position:absolute;left:11602;top:8405;width:2;height:317" coordorigin="11602,8405" coordsize="0,317" path="m11602,8722l11602,8405e" filled="f" stroked="t" strokeweight=".48pt" strokecolor="#282828">
                <v:path arrowok="t"/>
              </v:shape>
            </v:group>
            <v:group style="position:absolute;left:307;top:8664;width:2;height:4008" coordorigin="307,8664" coordsize="2,4008">
              <v:shape style="position:absolute;left:307;top:8664;width:2;height:4008" coordorigin="307,8664" coordsize="0,4008" path="m307,12672l307,8664e" filled="f" stroked="t" strokeweight=".72pt" strokecolor="#383838">
                <v:path arrowok="t"/>
              </v:shape>
            </v:group>
            <v:group style="position:absolute;left:2119;top:8664;width:2;height:1114" coordorigin="2119,8664" coordsize="2,1114">
              <v:shape style="position:absolute;left:2119;top:8664;width:2;height:1114" coordorigin="2119,8664" coordsize="0,1114" path="m2119,9778l2119,8664e" filled="f" stroked="t" strokeweight=".72pt" strokecolor="#484848">
                <v:path arrowok="t"/>
              </v:shape>
            </v:group>
            <v:group style="position:absolute;left:11606;top:5765;width:2;height:4685" coordorigin="11606,5765" coordsize="2,4685">
              <v:shape style="position:absolute;left:11606;top:5765;width:2;height:4685" coordorigin="11606,5765" coordsize="0,4685" path="m11606,10450l11606,5765e" filled="f" stroked="t" strokeweight=".72pt" strokecolor="#3B3B3B">
                <v:path arrowok="t"/>
              </v:shape>
            </v:group>
            <v:group style="position:absolute;left:288;top:9235;width:1315;height:2" coordorigin="288,9235" coordsize="1315,2">
              <v:shape style="position:absolute;left:288;top:9235;width:1315;height:2" coordorigin="288,9235" coordsize="1315,0" path="m288,9235l1603,9235e" filled="f" stroked="t" strokeweight=".48pt" strokecolor="#5B5B5B">
                <v:path arrowok="t"/>
              </v:shape>
            </v:group>
            <v:group style="position:absolute;left:312;top:8875;width:2;height:902" coordorigin="312,8875" coordsize="2,902">
              <v:shape style="position:absolute;left:312;top:8875;width:2;height:902" coordorigin="312,8875" coordsize="0,902" path="m312,9778l312,8875e" filled="f" stroked="t" strokeweight=".48pt" strokecolor="#1C1C1C">
                <v:path arrowok="t"/>
              </v:shape>
            </v:group>
            <v:group style="position:absolute;left:1603;top:9235;width:494;height:2" coordorigin="1603,9235" coordsize="494,2">
              <v:shape style="position:absolute;left:1603;top:9235;width:494;height:2" coordorigin="1603,9235" coordsize="494,0" path="m1603,9235l2098,9235e" filled="f" stroked="t" strokeweight=".48pt" strokecolor="#000000">
                <v:path arrowok="t"/>
              </v:shape>
            </v:group>
            <v:group style="position:absolute;left:2088;top:9235;width:619;height:2" coordorigin="2088,9235" coordsize="619,2">
              <v:shape style="position:absolute;left:2088;top:9235;width:619;height:2" coordorigin="2088,9235" coordsize="619,0" path="m2088,9235l2707,9235e" filled="f" stroked="t" strokeweight=".48pt" strokecolor="#676767">
                <v:path arrowok="t"/>
              </v:shape>
            </v:group>
            <v:group style="position:absolute;left:2678;top:9250;width:2266;height:2" coordorigin="2678,9250" coordsize="2266,2">
              <v:shape style="position:absolute;left:2678;top:9250;width:2266;height:2" coordorigin="2678,9250" coordsize="2266,0" path="m2678,9250l4944,9250e" filled="f" stroked="t" strokeweight=".48pt" strokecolor="#131313">
                <v:path arrowok="t"/>
              </v:shape>
            </v:group>
            <v:group style="position:absolute;left:4886;top:9245;width:5381;height:2" coordorigin="4886,9245" coordsize="5381,2">
              <v:shape style="position:absolute;left:4886;top:9245;width:5381;height:2" coordorigin="4886,9245" coordsize="5381,0" path="m4886,9245l10267,9245e" filled="f" stroked="t" strokeweight=".96pt" strokecolor="#484848">
                <v:path arrowok="t"/>
              </v:shape>
            </v:group>
            <v:group style="position:absolute;left:10210;top:9240;width:226;height:2" coordorigin="10210,9240" coordsize="226,2">
              <v:shape style="position:absolute;left:10210;top:9240;width:226;height:2" coordorigin="10210,9240" coordsize="226,0" path="m10210,9240l10435,9240e" filled="f" stroked="t" strokeweight=".48pt" strokecolor="#0F0F0F">
                <v:path arrowok="t"/>
              </v:shape>
            </v:group>
            <v:group style="position:absolute;left:10378;top:9240;width:1234;height:2" coordorigin="10378,9240" coordsize="1234,2">
              <v:shape style="position:absolute;left:10378;top:9240;width:1234;height:2" coordorigin="10378,9240" coordsize="1234,0" path="m10378,9240l11611,9240e" filled="f" stroked="t" strokeweight=".48pt" strokecolor="#232323">
                <v:path arrowok="t"/>
              </v:shape>
            </v:group>
            <v:group style="position:absolute;left:307;top:10435;width:1819;height:2" coordorigin="307,10435" coordsize="1819,2">
              <v:shape style="position:absolute;left:307;top:10435;width:1819;height:2" coordorigin="307,10435" coordsize="1819,0" path="m307,10435l2126,10435e" filled="f" stroked="t" strokeweight=".96pt" strokecolor="#4B4B4B">
                <v:path arrowok="t"/>
              </v:shape>
            </v:group>
            <v:group style="position:absolute;left:317;top:9720;width:2;height:4738" coordorigin="317,9720" coordsize="2,4738">
              <v:shape style="position:absolute;left:317;top:9720;width:2;height:4738" coordorigin="317,9720" coordsize="0,4738" path="m317,14458l317,9720e" filled="f" stroked="t" strokeweight=".96pt" strokecolor="#383838">
                <v:path arrowok="t"/>
              </v:shape>
            </v:group>
            <v:group style="position:absolute;left:2124;top:5203;width:2;height:6490" coordorigin="2124,5203" coordsize="2,6490">
              <v:shape style="position:absolute;left:2124;top:5203;width:2;height:6490" coordorigin="2124,5203" coordsize="0,6490" path="m2124,11693l2124,5203e" filled="f" stroked="t" strokeweight=".72pt" strokecolor="#3B3B3B">
                <v:path arrowok="t"/>
              </v:shape>
            </v:group>
            <v:group style="position:absolute;left:2088;top:10416;width:6245;height:2" coordorigin="2088,10416" coordsize="6245,2">
              <v:shape style="position:absolute;left:2088;top:10416;width:6245;height:2" coordorigin="2088,10416" coordsize="6245,0" path="m2088,10416l8333,10416e" filled="f" stroked="t" strokeweight=".48pt" strokecolor="#808080">
                <v:path arrowok="t"/>
              </v:shape>
            </v:group>
            <v:group style="position:absolute;left:7987;top:10426;width:3629;height:2" coordorigin="7987,10426" coordsize="3629,2">
              <v:shape style="position:absolute;left:7987;top:10426;width:3629;height:2" coordorigin="7987,10426" coordsize="3629,0" path="m7987,10426l11616,10426e" filled="f" stroked="t" strokeweight=".96pt" strokecolor="#4B4B4B">
                <v:path arrowok="t"/>
              </v:shape>
            </v:group>
            <v:group style="position:absolute;left:288;top:10738;width:1810;height:2" coordorigin="288,10738" coordsize="1810,2">
              <v:shape style="position:absolute;left:288;top:10738;width:1810;height:2" coordorigin="288,10738" coordsize="1810,0" path="m288,10738l2098,10738e" filled="f" stroked="t" strokeweight=".48pt" strokecolor="#1C1C1C">
                <v:path arrowok="t"/>
              </v:shape>
            </v:group>
            <v:group style="position:absolute;left:2088;top:10738;width:1493;height:2" coordorigin="2088,10738" coordsize="1493,2">
              <v:shape style="position:absolute;left:2088;top:10738;width:1493;height:2" coordorigin="2088,10738" coordsize="1493,0" path="m2088,10738l3581,10738e" filled="f" stroked="t" strokeweight=".48pt" strokecolor="#545454">
                <v:path arrowok="t"/>
              </v:shape>
            </v:group>
            <v:group style="position:absolute;left:3581;top:10738;width:8006;height:2" coordorigin="3581,10738" coordsize="8006,2">
              <v:shape style="position:absolute;left:3581;top:10738;width:8006;height:2" coordorigin="3581,10738" coordsize="8006,0" path="m3581,10738l11587,10738e" filled="f" stroked="t" strokeweight=".48pt" strokecolor="#000000">
                <v:path arrowok="t"/>
              </v:shape>
            </v:group>
            <v:group style="position:absolute;left:11611;top:8026;width:2;height:3163" coordorigin="11611,8026" coordsize="2,3163">
              <v:shape style="position:absolute;left:11611;top:8026;width:2;height:3163" coordorigin="11611,8026" coordsize="0,3163" path="m11611,11189l11611,8026e" filled="f" stroked="t" strokeweight=".72pt" strokecolor="#3F3F3F">
                <v:path arrowok="t"/>
              </v:shape>
            </v:group>
            <v:group style="position:absolute;left:710;top:10922;width:1416;height:2" coordorigin="710,10922" coordsize="1416,2">
              <v:shape style="position:absolute;left:710;top:10922;width:1416;height:2" coordorigin="710,10922" coordsize="1416,0" path="m710,10922l2126,10922e" filled="f" stroked="t" strokeweight=".24pt" strokecolor="#1F1F1F">
                <v:path arrowok="t"/>
              </v:shape>
            </v:group>
            <v:group style="position:absolute;left:322;top:6307;width:2;height:8150" coordorigin="322,6307" coordsize="2,8150">
              <v:shape style="position:absolute;left:322;top:6307;width:2;height:8150" coordorigin="322,6307" coordsize="0,8150" path="m322,14458l322,6307e" filled="f" stroked="t" strokeweight=".48pt" strokecolor="#3B3B3B">
                <v:path arrowok="t"/>
              </v:shape>
            </v:group>
            <v:group style="position:absolute;left:2124;top:10704;width:2;height:744" coordorigin="2124,10704" coordsize="2,744">
              <v:shape style="position:absolute;left:2124;top:10704;width:2;height:744" coordorigin="2124,10704" coordsize="0,744" path="m2124,11448l2124,10704e" filled="f" stroked="t" strokeweight=".96pt" strokecolor="#6B6B6B">
                <v:path arrowok="t"/>
              </v:shape>
            </v:group>
            <v:group style="position:absolute;left:2059;top:10920;width:1550;height:2" coordorigin="2059,10920" coordsize="1550,2">
              <v:shape style="position:absolute;left:2059;top:10920;width:1550;height:2" coordorigin="2059,10920" coordsize="1550,0" path="m2059,10920l3610,10920e" filled="f" stroked="t" strokeweight=".48pt" strokecolor="#545454">
                <v:path arrowok="t"/>
              </v:shape>
            </v:group>
            <v:group style="position:absolute;left:3552;top:10920;width:1541;height:2" coordorigin="3552,10920" coordsize="1541,2">
              <v:shape style="position:absolute;left:3552;top:10920;width:1541;height:2" coordorigin="3552,10920" coordsize="1541,0" path="m3552,10920l5093,10920e" filled="f" stroked="t" strokeweight=".48pt" strokecolor="#3F3F3F">
                <v:path arrowok="t"/>
              </v:shape>
            </v:group>
            <v:group style="position:absolute;left:5035;top:10920;width:1968;height:2" coordorigin="5035,10920" coordsize="1968,2">
              <v:shape style="position:absolute;left:5035;top:10920;width:1968;height:2" coordorigin="5035,10920" coordsize="1968,0" path="m5035,10920l7003,10920e" filled="f" stroked="t" strokeweight=".48pt" strokecolor="#232323">
                <v:path arrowok="t"/>
              </v:shape>
            </v:group>
            <v:group style="position:absolute;left:6946;top:10915;width:4670;height:2" coordorigin="6946,10915" coordsize="4670,2">
              <v:shape style="position:absolute;left:6946;top:10915;width:4670;height:2" coordorigin="6946,10915" coordsize="4670,0" path="m6946,10915l11616,10915e" filled="f" stroked="t" strokeweight=".96pt" strokecolor="#4B4B4B">
                <v:path arrowok="t"/>
              </v:shape>
            </v:group>
            <v:group style="position:absolute;left:317;top:11414;width:2597;height:2" coordorigin="317,11414" coordsize="2597,2">
              <v:shape style="position:absolute;left:317;top:11414;width:2597;height:2" coordorigin="317,11414" coordsize="2597,0" path="m317,11414l2914,11414e" filled="f" stroked="t" strokeweight=".96pt" strokecolor="#484848">
                <v:path arrowok="t"/>
              </v:shape>
            </v:group>
            <v:group style="position:absolute;left:3552;top:11410;width:1392;height:2" coordorigin="3552,11410" coordsize="1392,2">
              <v:shape style="position:absolute;left:3552;top:11410;width:1392;height:2" coordorigin="3552,11410" coordsize="1392,0" path="m3552,11410l4944,11410e" filled="f" stroked="t" strokeweight=".48pt" strokecolor="#131313">
                <v:path arrowok="t"/>
              </v:shape>
            </v:group>
            <v:group style="position:absolute;left:4886;top:11410;width:206;height:2" coordorigin="4886,11410" coordsize="206,2">
              <v:shape style="position:absolute;left:4886;top:11410;width:206;height:2" coordorigin="4886,11410" coordsize="206,0" path="m4886,11410l5093,11410e" filled="f" stroked="t" strokeweight=".48pt" strokecolor="#282828">
                <v:path arrowok="t"/>
              </v:shape>
            </v:group>
            <v:group style="position:absolute;left:5035;top:11405;width:2179;height:2" coordorigin="5035,11405" coordsize="2179,2">
              <v:shape style="position:absolute;left:5035;top:11405;width:2179;height:2" coordorigin="5035,11405" coordsize="2179,0" path="m5035,11405l7214,11405e" filled="f" stroked="t" strokeweight=".96pt" strokecolor="#4B4B4B">
                <v:path arrowok="t"/>
              </v:shape>
            </v:group>
            <v:group style="position:absolute;left:6826;top:11398;width:2779;height:2" coordorigin="6826,11398" coordsize="2779,2">
              <v:shape style="position:absolute;left:6826;top:11398;width:2779;height:2" coordorigin="6826,11398" coordsize="2779,0" path="m6826,11398l9605,11398e" filled="f" stroked="t" strokeweight=".48pt" strokecolor="#0F0F0F">
                <v:path arrowok="t"/>
              </v:shape>
            </v:group>
            <v:group style="position:absolute;left:9547;top:11395;width:2069;height:2" coordorigin="9547,11395" coordsize="2069,2">
              <v:shape style="position:absolute;left:9547;top:11395;width:2069;height:2" coordorigin="9547,11395" coordsize="2069,0" path="m9547,11395l11616,11395e" filled="f" stroked="t" strokeweight=".96pt" strokecolor="#3F3F3F">
                <v:path arrowok="t"/>
              </v:shape>
            </v:group>
            <v:group style="position:absolute;left:11611;top:11131;width:2;height:1843" coordorigin="11611,11131" coordsize="2,1843">
              <v:shape style="position:absolute;left:11611;top:11131;width:2;height:1843" coordorigin="11611,11131" coordsize="0,1843" path="m11611,12974l11611,11131e" filled="f" stroked="t" strokeweight=".96pt" strokecolor="#575757">
                <v:path arrowok="t"/>
              </v:shape>
            </v:group>
            <v:group style="position:absolute;left:317;top:11654;width:2602;height:2" coordorigin="317,11654" coordsize="2602,2">
              <v:shape style="position:absolute;left:317;top:11654;width:2602;height:2" coordorigin="317,11654" coordsize="2602,0" path="m317,11654l2918,11654e" filled="f" stroked="t" strokeweight=".96pt" strokecolor="#4B4B4B">
                <v:path arrowok="t"/>
              </v:shape>
            </v:group>
            <v:group style="position:absolute;left:2678;top:11650;width:1205;height:2" coordorigin="2678,11650" coordsize="1205,2">
              <v:shape style="position:absolute;left:2678;top:11650;width:1205;height:2" coordorigin="2678,11650" coordsize="1205,0" path="m2678,11650l3883,11650e" filled="f" stroked="t" strokeweight=".48pt" strokecolor="#232323">
                <v:path arrowok="t"/>
              </v:shape>
            </v:group>
            <v:group style="position:absolute;left:3826;top:11645;width:3845;height:2" coordorigin="3826,11645" coordsize="3845,2">
              <v:shape style="position:absolute;left:3826;top:11645;width:3845;height:2" coordorigin="3826,11645" coordsize="3845,0" path="m3826,11645l7670,11645e" filled="f" stroked="t" strokeweight=".96pt" strokecolor="#4B4B4B">
                <v:path arrowok="t"/>
              </v:shape>
            </v:group>
            <v:group style="position:absolute;left:7546;top:11654;width:288;height:2" coordorigin="7546,11654" coordsize="288,2">
              <v:shape style="position:absolute;left:7546;top:11654;width:288;height:2" coordorigin="7546,11654" coordsize="288,0" path="m7546,11654l7834,11654e" filled="f" stroked="t" strokeweight=".48pt" strokecolor="#ACACAC">
                <v:path arrowok="t"/>
              </v:shape>
            </v:group>
            <v:group style="position:absolute;left:7805;top:11640;width:1800;height:2" coordorigin="7805,11640" coordsize="1800,2">
              <v:shape style="position:absolute;left:7805;top:11640;width:1800;height:2" coordorigin="7805,11640" coordsize="1800,0" path="m7805,11640l9605,11640e" filled="f" stroked="t" strokeweight=".48pt" strokecolor="#131313">
                <v:path arrowok="t"/>
              </v:shape>
            </v:group>
            <v:group style="position:absolute;left:9547;top:11640;width:720;height:2" coordorigin="9547,11640" coordsize="720,2">
              <v:shape style="position:absolute;left:9547;top:11640;width:720;height:2" coordorigin="9547,11640" coordsize="720,0" path="m9547,11640l10267,11640e" filled="f" stroked="t" strokeweight=".48pt" strokecolor="#282828">
                <v:path arrowok="t"/>
              </v:shape>
            </v:group>
            <v:group style="position:absolute;left:10118;top:11635;width:1498;height:2" coordorigin="10118,11635" coordsize="1498,2">
              <v:shape style="position:absolute;left:10118;top:11635;width:1498;height:2" coordorigin="10118,11635" coordsize="1498,0" path="m10118,11635l11616,11635e" filled="f" stroked="t" strokeweight=".96pt" strokecolor="#484848">
                <v:path arrowok="t"/>
              </v:shape>
            </v:group>
            <v:group style="position:absolute;left:317;top:11904;width:1805;height:2" coordorigin="317,11904" coordsize="1805,2">
              <v:shape style="position:absolute;left:317;top:11904;width:1805;height:2" coordorigin="317,11904" coordsize="1805,0" path="m317,11904l2122,11904e" filled="f" stroked="t" strokeweight=".96pt" strokecolor="#4B4B4B">
                <v:path arrowok="t"/>
              </v:shape>
            </v:group>
            <v:group style="position:absolute;left:1070;top:11650;width:2;height:730" coordorigin="1070,11650" coordsize="2,730">
              <v:shape style="position:absolute;left:1070;top:11650;width:2;height:730" coordorigin="1070,11650" coordsize="0,730" path="m1070,12379l1070,11650e" filled="f" stroked="t" strokeweight=".48pt" strokecolor="#4F4F4F">
                <v:path arrowok="t"/>
              </v:shape>
            </v:group>
            <v:group style="position:absolute;left:1603;top:11645;width:2;height:490" coordorigin="1603,11645" coordsize="2,490">
              <v:shape style="position:absolute;left:1603;top:11645;width:2;height:490" coordorigin="1603,11645" coordsize="0,490" path="m1603,12134l1603,11645e" filled="f" stroked="t" strokeweight=".96pt" strokecolor="#484848">
                <v:path arrowok="t"/>
              </v:shape>
            </v:group>
            <v:group style="position:absolute;left:1594;top:11880;width:504;height:2" coordorigin="1594,11880" coordsize="504,2">
              <v:shape style="position:absolute;left:1594;top:11880;width:504;height:2" coordorigin="1594,11880" coordsize="504,0" path="m1594,11880l2098,11880e" filled="f" stroked="t" strokeweight=".48pt" strokecolor="#444444">
                <v:path arrowok="t"/>
              </v:shape>
            </v:group>
            <v:group style="position:absolute;left:2081;top:11746;width:2;height:168" coordorigin="2081,11746" coordsize="2,168">
              <v:shape style="position:absolute;left:2081;top:11746;width:2;height:168" coordorigin="2081,11746" coordsize="0,168" path="m2081,11914l2081,11746e" filled="f" stroked="t" strokeweight=".72pt" strokecolor="#232323">
                <v:path arrowok="t"/>
              </v:shape>
            </v:group>
            <v:group style="position:absolute;left:2059;top:11894;width:2549;height:2" coordorigin="2059,11894" coordsize="2549,2">
              <v:shape style="position:absolute;left:2059;top:11894;width:2549;height:2" coordorigin="2059,11894" coordsize="2549,0" path="m2059,11894l4608,11894e" filled="f" stroked="t" strokeweight=".72pt" strokecolor="#3B3B3B">
                <v:path arrowok="t"/>
              </v:shape>
            </v:group>
            <v:group style="position:absolute;left:3821;top:11894;width:2496;height:2" coordorigin="3821,11894" coordsize="2496,2">
              <v:shape style="position:absolute;left:3821;top:11894;width:2496;height:2" coordorigin="3821,11894" coordsize="2496,0" path="m3821,11894l6317,11894e" filled="f" stroked="t" strokeweight=".96pt" strokecolor="#545454">
                <v:path arrowok="t"/>
              </v:shape>
            </v:group>
            <v:group style="position:absolute;left:6230;top:11880;width:744;height:2" coordorigin="6230,11880" coordsize="744,2">
              <v:shape style="position:absolute;left:6230;top:11880;width:744;height:2" coordorigin="6230,11880" coordsize="744,0" path="m6230,11880l6974,11880e" filled="f" stroked="t" strokeweight=".48pt" strokecolor="#1F1F1F">
                <v:path arrowok="t"/>
              </v:shape>
            </v:group>
            <v:group style="position:absolute;left:6946;top:11890;width:917;height:2" coordorigin="6946,11890" coordsize="917,2">
              <v:shape style="position:absolute;left:6946;top:11890;width:917;height:2" coordorigin="6946,11890" coordsize="917,0" path="m6946,11890l7862,11890e" filled="f" stroked="t" strokeweight=".48pt" strokecolor="#2B2B2B">
                <v:path arrowok="t"/>
              </v:shape>
            </v:group>
            <v:group style="position:absolute;left:7546;top:11650;width:2;height:235" coordorigin="7546,11650" coordsize="2,235">
              <v:shape style="position:absolute;left:7546;top:11650;width:2;height:235" coordorigin="7546,11650" coordsize="0,235" path="m7546,11885l7546,11650e" filled="f" stroked="t" strokeweight=".48pt" strokecolor="#676767">
                <v:path arrowok="t"/>
              </v:shape>
            </v:group>
            <v:group style="position:absolute;left:7805;top:11885;width:3811;height:2" coordorigin="7805,11885" coordsize="3811,2">
              <v:shape style="position:absolute;left:7805;top:11885;width:3811;height:2" coordorigin="7805,11885" coordsize="3811,0" path="m7805,11885l11616,11885e" filled="f" stroked="t" strokeweight=".96pt" strokecolor="#545454">
                <v:path arrowok="t"/>
              </v:shape>
            </v:group>
            <v:group style="position:absolute;left:1603;top:11846;width:2;height:562" coordorigin="1603,11846" coordsize="2,562">
              <v:shape style="position:absolute;left:1603;top:11846;width:2;height:562" coordorigin="1603,11846" coordsize="0,562" path="m1603,12408l1603,11846e" filled="f" stroked="t" strokeweight=".72pt" strokecolor="#343434">
                <v:path arrowok="t"/>
              </v:shape>
            </v:group>
            <v:group style="position:absolute;left:2093;top:11875;width:2;height:504" coordorigin="2093,11875" coordsize="2,504">
              <v:shape style="position:absolute;left:2093;top:11875;width:2;height:504" coordorigin="2093,11875" coordsize="0,504" path="m2093,12379l2093,11875e" filled="f" stroked="t" strokeweight=".48pt" strokecolor="#4B4B4B">
                <v:path arrowok="t"/>
              </v:shape>
            </v:group>
            <v:group style="position:absolute;left:7546;top:11875;width:2;height:504" coordorigin="7546,11875" coordsize="2,504">
              <v:shape style="position:absolute;left:7546;top:11875;width:2;height:504" coordorigin="7546,11875" coordsize="0,504" path="m7546,12379l7546,11875e" filled="f" stroked="t" strokeweight=".48pt" strokecolor="#282828">
                <v:path arrowok="t"/>
              </v:shape>
            </v:group>
            <v:group style="position:absolute;left:1070;top:12379;width:2;height:470" coordorigin="1070,12379" coordsize="2,470">
              <v:shape style="position:absolute;left:1070;top:12379;width:2;height:470" coordorigin="1070,12379" coordsize="0,470" path="m1070,12850l1070,12379e" filled="f" stroked="t" strokeweight=".48pt" strokecolor="#000000">
                <v:path arrowok="t"/>
              </v:shape>
            </v:group>
            <v:group style="position:absolute;left:1608;top:12350;width:2;height:528" coordorigin="1608,12350" coordsize="2,528">
              <v:shape style="position:absolute;left:1608;top:12350;width:2;height:528" coordorigin="1608,12350" coordsize="0,528" path="m1608,12878l1608,12350e" filled="f" stroked="t" strokeweight=".48pt" strokecolor="#131313">
                <v:path arrowok="t"/>
              </v:shape>
            </v:group>
            <v:group style="position:absolute;left:2093;top:12379;width:2;height:1450" coordorigin="2093,12379" coordsize="2,1450">
              <v:shape style="position:absolute;left:2093;top:12379;width:2;height:1450" coordorigin="2093,12379" coordsize="0,1450" path="m2093,13829l2093,12379e" filled="f" stroked="t" strokeweight=".48pt" strokecolor="#000000">
                <v:path arrowok="t"/>
              </v:shape>
            </v:group>
            <v:group style="position:absolute;left:7546;top:12379;width:2;height:3024" coordorigin="7546,12379" coordsize="2,3024">
              <v:shape style="position:absolute;left:7546;top:12379;width:2;height:3024" coordorigin="7546,12379" coordsize="0,3024" path="m7546,15403l7546,12379e" filled="f" stroked="t" strokeweight=".48pt" strokecolor="#000000">
                <v:path arrowok="t"/>
              </v:shape>
            </v:group>
            <v:group style="position:absolute;left:11582;top:12379;width:2;height:3024" coordorigin="11582,12379" coordsize="2,3024">
              <v:shape style="position:absolute;left:11582;top:12379;width:2;height:3024" coordorigin="11582,12379" coordsize="0,3024" path="m11582,15403l11582,12379e" filled="f" stroked="t" strokeweight=".48pt" strokecolor="#000000">
                <v:path arrowok="t"/>
              </v:shape>
            </v:group>
            <v:group style="position:absolute;left:293;top:12600;width:2;height:3730" coordorigin="293,12600" coordsize="2,3730">
              <v:shape style="position:absolute;left:293;top:12600;width:2;height:3730" coordorigin="293,12600" coordsize="0,3730" path="m293,16330l293,12600e" filled="f" stroked="t" strokeweight=".48pt" strokecolor="#000000">
                <v:path arrowok="t"/>
              </v:shape>
            </v:group>
            <v:group style="position:absolute;left:1070;top:12850;width:2;height:398" coordorigin="1070,12850" coordsize="2,398">
              <v:shape style="position:absolute;left:1070;top:12850;width:2;height:398" coordorigin="1070,12850" coordsize="0,398" path="m1070,13248l1070,12850e" filled="f" stroked="t" strokeweight=".48pt" strokecolor="#1C1C1C">
                <v:path arrowok="t"/>
              </v:shape>
            </v:group>
            <v:group style="position:absolute;left:1613;top:12821;width:2;height:1310" coordorigin="1613,12821" coordsize="2,1310">
              <v:shape style="position:absolute;left:1613;top:12821;width:2;height:1310" coordorigin="1613,12821" coordsize="0,1310" path="m1613,14131l1613,12821e" filled="f" stroked="t" strokeweight=".96pt" strokecolor="#444444">
                <v:path arrowok="t"/>
              </v:shape>
            </v:group>
            <v:group style="position:absolute;left:1070;top:13248;width:2;height:581" coordorigin="1070,13248" coordsize="2,581">
              <v:shape style="position:absolute;left:1070;top:13248;width:2;height:581" coordorigin="1070,13248" coordsize="0,581" path="m1070,13829l1070,13248e" filled="f" stroked="t" strokeweight=".48pt" strokecolor="#000000">
                <v:path arrowok="t"/>
              </v:shape>
            </v:group>
            <v:group style="position:absolute;left:326;top:13997;width:821;height:2" coordorigin="326,13997" coordsize="821,2">
              <v:shape style="position:absolute;left:326;top:13997;width:821;height:2" coordorigin="326,13997" coordsize="821,0" path="m326,13997l1147,13997e" filled="f" stroked="t" strokeweight=".72pt" strokecolor="#545454">
                <v:path arrowok="t"/>
              </v:shape>
            </v:group>
            <v:group style="position:absolute;left:1070;top:13829;width:2;height:192" coordorigin="1070,13829" coordsize="2,192">
              <v:shape style="position:absolute;left:1070;top:13829;width:2;height:192" coordorigin="1070,13829" coordsize="0,192" path="m1070,14021l1070,13829e" filled="f" stroked="t" strokeweight=".48pt" strokecolor="#3F3F3F">
                <v:path arrowok="t"/>
              </v:shape>
            </v:group>
            <v:group style="position:absolute;left:1066;top:14016;width:547;height:2" coordorigin="1066,14016" coordsize="547,2">
              <v:shape style="position:absolute;left:1066;top:14016;width:547;height:2" coordorigin="1066,14016" coordsize="547,0" path="m1066,14016l1613,14016e" filled="f" stroked="t" strokeweight=".48pt" strokecolor="#4B4B4B">
                <v:path arrowok="t"/>
              </v:shape>
            </v:group>
            <v:group style="position:absolute;left:1565;top:13987;width:562;height:2" coordorigin="1565,13987" coordsize="562,2">
              <v:shape style="position:absolute;left:1565;top:13987;width:562;height:2" coordorigin="1565,13987" coordsize="562,0" path="m1565,13987l2126,13987e" filled="f" stroked="t" strokeweight=".72pt" strokecolor="#5B5B5B">
                <v:path arrowok="t"/>
              </v:shape>
            </v:group>
            <v:group style="position:absolute;left:2093;top:13829;width:2;height:197" coordorigin="2093,13829" coordsize="2,197">
              <v:shape style="position:absolute;left:2093;top:13829;width:2;height:197" coordorigin="2093,13829" coordsize="0,197" path="m2093,14026l2093,13829e" filled="f" stroked="t" strokeweight=".48pt" strokecolor="#676767">
                <v:path arrowok="t"/>
              </v:shape>
            </v:group>
            <v:group style="position:absolute;left:1070;top:14011;width:2;height:2318" coordorigin="1070,14011" coordsize="2,2318">
              <v:shape style="position:absolute;left:1070;top:14011;width:2;height:2318" coordorigin="1070,14011" coordsize="0,2318" path="m1070,16330l1070,14011e" filled="f" stroked="t" strokeweight=".48pt" strokecolor="#000000">
                <v:path arrowok="t"/>
              </v:shape>
            </v:group>
            <v:group style="position:absolute;left:2093;top:14006;width:2;height:77" coordorigin="2093,14006" coordsize="2,77">
              <v:shape style="position:absolute;left:2093;top:14006;width:2;height:77" coordorigin="2093,14006" coordsize="0,77" path="m2093,14083l2093,14006e" filled="f" stroked="t" strokeweight=".48pt" strokecolor="#B8B8B8">
                <v:path arrowok="t"/>
              </v:shape>
            </v:group>
            <v:group style="position:absolute;left:1613;top:14054;width:2;height:168" coordorigin="1613,14054" coordsize="2,168">
              <v:shape style="position:absolute;left:1613;top:14054;width:2;height:168" coordorigin="1613,14054" coordsize="0,168" path="m1613,14222l1613,14054e" filled="f" stroked="t" strokeweight=".72pt" strokecolor="#2F2F2F">
                <v:path arrowok="t"/>
              </v:shape>
            </v:group>
            <v:group style="position:absolute;left:2093;top:14083;width:2;height:2246" coordorigin="2093,14083" coordsize="2,2246">
              <v:shape style="position:absolute;left:2093;top:14083;width:2;height:2246" coordorigin="2093,14083" coordsize="0,2246" path="m2093,16330l2093,14083e" filled="f" stroked="t" strokeweight=".48pt" strokecolor="#000000">
                <v:path arrowok="t"/>
              </v:shape>
            </v:group>
            <v:group style="position:absolute;left:1618;top:14165;width:2;height:528" coordorigin="1618,14165" coordsize="2,528">
              <v:shape style="position:absolute;left:1618;top:14165;width:2;height:528" coordorigin="1618,14165" coordsize="0,528" path="m1618,14693l1618,14165e" filled="f" stroked="t" strokeweight=".48pt" strokecolor="#131313">
                <v:path arrowok="t"/>
              </v:shape>
            </v:group>
            <v:group style="position:absolute;left:2088;top:14664;width:2491;height:2" coordorigin="2088,14664" coordsize="2491,2">
              <v:shape style="position:absolute;left:2088;top:14664;width:2491;height:2" coordorigin="2088,14664" coordsize="2491,0" path="m2088,14664l4579,14664e" filled="f" stroked="t" strokeweight=".48pt" strokecolor="#384493">
                <v:path arrowok="t"/>
              </v:shape>
            </v:group>
            <v:group style="position:absolute;left:1622;top:14635;width:2;height:1718" coordorigin="1622,14635" coordsize="2,1718">
              <v:shape style="position:absolute;left:1622;top:14635;width:2;height:1718" coordorigin="1622,14635" coordsize="0,1718" path="m1622,16354l1622,14635e" filled="f" stroked="t" strokeweight=".72pt" strokecolor="#3B3B3B">
                <v:path arrowok="t"/>
              </v:shape>
            </v:group>
            <v:group style="position:absolute;left:3125;top:14400;width:2;height:442" coordorigin="3125,14400" coordsize="2,442">
              <v:shape style="position:absolute;left:3125;top:14400;width:2;height:442" coordorigin="3125,14400" coordsize="0,442" path="m3125,14842l3125,14400e" filled="f" stroked="t" strokeweight=".96pt" strokecolor="#2F3474">
                <v:path arrowok="t"/>
              </v:shape>
            </v:group>
            <v:group style="position:absolute;left:3166;top:14808;width:2;height:216" coordorigin="3166,14808" coordsize="2,216">
              <v:shape style="position:absolute;left:3166;top:14808;width:2;height:216" coordorigin="3166,14808" coordsize="0,216" path="m3166,15024l3166,14808e" filled="f" stroked="t" strokeweight="1.2pt" strokecolor="#2F3474">
                <v:path arrowok="t"/>
              </v:shape>
            </v:group>
            <v:group style="position:absolute;left:346;top:16344;width:4262;height:2" coordorigin="346,16344" coordsize="4262,2">
              <v:shape style="position:absolute;left:346;top:16344;width:4262;height:2" coordorigin="346,16344" coordsize="4262,0" path="m346,16344l4608,16344e" filled="f" stroked="t" strokeweight=".96pt" strokecolor="#545454">
                <v:path arrowok="t"/>
              </v:shape>
            </v:group>
            <v:group style="position:absolute;left:4550;top:16334;width:7066;height:2" coordorigin="4550,16334" coordsize="7066,2">
              <v:shape style="position:absolute;left:4550;top:16334;width:7066;height:2" coordorigin="4550,16334" coordsize="7066,0" path="m4550,16334l11616,16334e" filled="f" stroked="t" strokeweight=".72pt" strokecolor="#4F4F4F">
                <v:path arrowok="t"/>
              </v:shape>
            </v:group>
            <v:group style="position:absolute;left:7546;top:15403;width:2;height:926" coordorigin="7546,15403" coordsize="2,926">
              <v:shape style="position:absolute;left:7546;top:15403;width:2;height:926" coordorigin="7546,15403" coordsize="0,926" path="m7546,16330l7546,15403e" filled="f" stroked="t" strokeweight=".48pt" strokecolor="#181818">
                <v:path arrowok="t"/>
              </v:shape>
            </v:group>
            <v:group style="position:absolute;left:11582;top:15403;width:2;height:926" coordorigin="11582,15403" coordsize="2,926">
              <v:shape style="position:absolute;left:11582;top:15403;width:2;height:926" coordorigin="11582,15403" coordsize="0,926" path="m11582,16330l11582,15403e" filled="f" stroked="t" strokeweight=".48pt" strokecolor="#181818">
                <v:path arrowok="t"/>
              </v:shape>
            </v:group>
            <v:group style="position:absolute;left:9720;top:0;width:124;height:1778" coordorigin="9720,0" coordsize="124,1778">
              <v:shape style="position:absolute;left:9720;top:0;width:124;height:1778" coordorigin="9720,0" coordsize="124,1778" path="m9720,0l9844,0,9844,1778,9720,1778,9720,0e" filled="t" fillcolor="#EBEBEB" stroked="f">
                <v:path arrowok="t"/>
                <v:fill/>
              </v:shape>
            </v:group>
            <v:group style="position:absolute;left:9836;top:1150;width:2;height:191" coordorigin="9836,1150" coordsize="2,191">
              <v:shape style="position:absolute;left:9836;top:1150;width:2;height:191" coordorigin="9836,1150" coordsize="0,191" path="m9836,1341l9836,1150e" filled="f" stroked="t" strokeweight="2.12384pt" strokecolor="#EBEBE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760002pt;margin-top:7.177362pt;width:572.130485pt;height:72pt;mso-position-horizontal-relative:page;mso-position-vertical-relative:page;z-index:-15356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76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1C1C1C"/>
                      <w:spacing w:val="0"/>
                      <w:w w:val="211"/>
                      <w:i/>
                      <w:position w:val="2"/>
                    </w:rPr>
                    <w:t>l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1C1C1C"/>
                      <w:spacing w:val="0"/>
                      <w:w w:val="100"/>
                      <w:i/>
                      <w:position w:val="2"/>
                    </w:rPr>
                    <w:tab/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1C1C1C"/>
                      <w:spacing w:val="0"/>
                      <w:w w:val="100"/>
                      <w:i/>
                      <w:position w:val="2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B1B1B1"/>
                      <w:spacing w:val="-306"/>
                      <w:w w:val="30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1C1C1C"/>
                      <w:spacing w:val="0"/>
                      <w:w w:val="600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464648"/>
          <w:spacing w:val="-14"/>
          <w:w w:val="134"/>
        </w:rPr>
        <w:t>B</w:t>
      </w:r>
      <w:r>
        <w:rPr>
          <w:rFonts w:ascii="Arial" w:hAnsi="Arial" w:cs="Arial" w:eastAsia="Arial"/>
          <w:sz w:val="27"/>
          <w:szCs w:val="27"/>
          <w:color w:val="464648"/>
          <w:spacing w:val="0"/>
          <w:w w:val="111"/>
        </w:rPr>
        <w:t>ül</w:t>
      </w:r>
      <w:r>
        <w:rPr>
          <w:rFonts w:ascii="Arial" w:hAnsi="Arial" w:cs="Arial" w:eastAsia="Arial"/>
          <w:sz w:val="27"/>
          <w:szCs w:val="27"/>
          <w:color w:val="464648"/>
          <w:spacing w:val="-8"/>
          <w:w w:val="111"/>
        </w:rPr>
        <w:t>l</w:t>
      </w:r>
      <w:r>
        <w:rPr>
          <w:rFonts w:ascii="Times New Roman" w:hAnsi="Times New Roman" w:cs="Times New Roman" w:eastAsia="Times New Roman"/>
          <w:sz w:val="29"/>
          <w:szCs w:val="29"/>
          <w:color w:val="67696B"/>
          <w:spacing w:val="0"/>
          <w:w w:val="91"/>
        </w:rPr>
        <w:t>cent</w:t>
      </w:r>
      <w:r>
        <w:rPr>
          <w:rFonts w:ascii="Times New Roman" w:hAnsi="Times New Roman" w:cs="Times New Roman" w:eastAsia="Times New Roman"/>
          <w:sz w:val="29"/>
          <w:szCs w:val="29"/>
          <w:color w:val="67696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999A9A"/>
          <w:spacing w:val="0"/>
          <w:w w:val="35"/>
        </w:rPr>
        <w:t>_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17" w:after="0" w:line="228" w:lineRule="exact"/>
        <w:ind w:right="1210"/>
        <w:jc w:val="right"/>
        <w:tabs>
          <w:tab w:pos="700" w:val="left"/>
          <w:tab w:pos="11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64648"/>
          <w:w w:val="103"/>
          <w:position w:val="2"/>
        </w:rPr>
        <w:t>Itfai</w:t>
      </w:r>
      <w:r>
        <w:rPr>
          <w:rFonts w:ascii="Arial" w:hAnsi="Arial" w:cs="Arial" w:eastAsia="Arial"/>
          <w:sz w:val="18"/>
          <w:szCs w:val="18"/>
          <w:color w:val="464648"/>
          <w:spacing w:val="2"/>
          <w:w w:val="104"/>
          <w:position w:val="2"/>
        </w:rPr>
        <w:t>y</w:t>
      </w:r>
      <w:r>
        <w:rPr>
          <w:rFonts w:ascii="Arial" w:hAnsi="Arial" w:cs="Arial" w:eastAsia="Arial"/>
          <w:sz w:val="18"/>
          <w:szCs w:val="18"/>
          <w:color w:val="67696B"/>
          <w:spacing w:val="0"/>
          <w:w w:val="95"/>
          <w:position w:val="2"/>
        </w:rPr>
        <w:t>e</w:t>
      </w:r>
      <w:r>
        <w:rPr>
          <w:rFonts w:ascii="Arial" w:hAnsi="Arial" w:cs="Arial" w:eastAsia="Arial"/>
          <w:sz w:val="18"/>
          <w:szCs w:val="18"/>
          <w:color w:val="67696B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8"/>
          <w:szCs w:val="18"/>
          <w:color w:val="67696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11"/>
          <w:w w:val="93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6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00"/>
          <w:position w:val="0"/>
        </w:rPr>
      </w:r>
      <w:r>
        <w:rPr>
          <w:rFonts w:ascii="Arial" w:hAnsi="Arial" w:cs="Arial" w:eastAsia="Arial"/>
          <w:sz w:val="18"/>
          <w:szCs w:val="18"/>
          <w:color w:val="67696B"/>
          <w:spacing w:val="0"/>
          <w:w w:val="100"/>
          <w:position w:val="-2"/>
        </w:rPr>
        <w:t>e</w:t>
      </w:r>
      <w:r>
        <w:rPr>
          <w:rFonts w:ascii="Arial" w:hAnsi="Arial" w:cs="Arial" w:eastAsia="Arial"/>
          <w:sz w:val="18"/>
          <w:szCs w:val="18"/>
          <w:color w:val="67696B"/>
          <w:spacing w:val="-14"/>
          <w:w w:val="10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1C1C1C"/>
          <w:spacing w:val="0"/>
          <w:w w:val="94"/>
          <w:position w:val="-2"/>
        </w:rPr>
        <w:t>Acil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97" w:lineRule="exact"/>
        <w:ind w:left="205" w:right="-20"/>
        <w:jc w:val="left"/>
        <w:tabs>
          <w:tab w:pos="2260" w:val="left"/>
          <w:tab w:pos="2560" w:val="left"/>
          <w:tab w:pos="8720" w:val="left"/>
          <w:tab w:pos="9620" w:val="left"/>
          <w:tab w:pos="1028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</w:r>
      <w:r>
        <w:rPr>
          <w:rFonts w:ascii="Times New Roman" w:hAnsi="Times New Roman" w:cs="Times New Roman" w:eastAsia="Times New Roman"/>
          <w:sz w:val="30"/>
          <w:szCs w:val="30"/>
          <w:color w:val="1C1C1C"/>
          <w:spacing w:val="0"/>
          <w:w w:val="55"/>
          <w:position w:val="-1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1C1C1C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1C1C1C"/>
          <w:spacing w:val="0"/>
          <w:w w:val="140"/>
          <w:position w:val="-1"/>
        </w:rPr>
        <w:t>erim</w:t>
      </w:r>
      <w:r>
        <w:rPr>
          <w:rFonts w:ascii="Times New Roman" w:hAnsi="Times New Roman" w:cs="Times New Roman" w:eastAsia="Times New Roman"/>
          <w:sz w:val="30"/>
          <w:szCs w:val="30"/>
          <w:color w:val="1C1C1C"/>
          <w:spacing w:val="-30"/>
          <w:w w:val="140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64648"/>
          <w:spacing w:val="0"/>
          <w:w w:val="100"/>
          <w:position w:val="-1"/>
        </w:rPr>
        <w:t>KÖSE</w:t>
        <w:tab/>
      </w:r>
      <w:r>
        <w:rPr>
          <w:rFonts w:ascii="Times New Roman" w:hAnsi="Times New Roman" w:cs="Times New Roman" w:eastAsia="Times New Roman"/>
          <w:sz w:val="30"/>
          <w:szCs w:val="30"/>
          <w:color w:val="464648"/>
          <w:spacing w:val="0"/>
          <w:w w:val="100"/>
          <w:position w:val="-1"/>
        </w:rPr>
      </w:r>
      <w:r>
        <w:rPr>
          <w:rFonts w:ascii="Courier New" w:hAnsi="Courier New" w:cs="Courier New" w:eastAsia="Courier New"/>
          <w:sz w:val="22"/>
          <w:szCs w:val="22"/>
          <w:color w:val="464648"/>
          <w:spacing w:val="0"/>
          <w:w w:val="72"/>
          <w:position w:val="8"/>
        </w:rPr>
        <w:t>MüdR</w:t>
      </w:r>
      <w:r>
        <w:rPr>
          <w:rFonts w:ascii="Courier New" w:hAnsi="Courier New" w:cs="Courier New" w:eastAsia="Courier New"/>
          <w:sz w:val="22"/>
          <w:szCs w:val="22"/>
          <w:color w:val="464648"/>
          <w:spacing w:val="-69"/>
          <w:w w:val="72"/>
          <w:position w:val="8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64648"/>
          <w:spacing w:val="0"/>
          <w:w w:val="100"/>
          <w:position w:val="8"/>
        </w:rPr>
        <w:tab/>
      </w:r>
      <w:r>
        <w:rPr>
          <w:rFonts w:ascii="Courier New" w:hAnsi="Courier New" w:cs="Courier New" w:eastAsia="Courier New"/>
          <w:sz w:val="22"/>
          <w:szCs w:val="22"/>
          <w:color w:val="464648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67696B"/>
          <w:spacing w:val="0"/>
          <w:w w:val="72"/>
          <w:position w:val="7"/>
        </w:rPr>
        <w:t>c.Jfı</w:t>
      </w:r>
      <w:r>
        <w:rPr>
          <w:rFonts w:ascii="Times New Roman" w:hAnsi="Times New Roman" w:cs="Times New Roman" w:eastAsia="Times New Roman"/>
          <w:sz w:val="17"/>
          <w:szCs w:val="17"/>
          <w:color w:val="67696B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7696B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0"/>
          <w:szCs w:val="20"/>
          <w:color w:val="464648"/>
          <w:spacing w:val="0"/>
          <w:w w:val="72"/>
          <w:position w:val="6"/>
        </w:rPr>
        <w:t>"rO</w:t>
      </w:r>
      <w:r>
        <w:rPr>
          <w:rFonts w:ascii="Times New Roman" w:hAnsi="Times New Roman" w:cs="Times New Roman" w:eastAsia="Times New Roman"/>
          <w:sz w:val="20"/>
          <w:szCs w:val="20"/>
          <w:color w:val="464648"/>
          <w:spacing w:val="22"/>
          <w:w w:val="72"/>
          <w:position w:val="6"/>
        </w:rPr>
        <w:t> </w:t>
      </w:r>
      <w:r>
        <w:rPr>
          <w:rFonts w:ascii="Arial" w:hAnsi="Arial" w:cs="Arial" w:eastAsia="Arial"/>
          <w:sz w:val="16"/>
          <w:szCs w:val="16"/>
          <w:color w:val="67696B"/>
          <w:spacing w:val="0"/>
          <w:w w:val="103"/>
          <w:position w:val="6"/>
        </w:rPr>
        <w:t>\ı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left="2269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2"/>
          <w:szCs w:val="22"/>
          <w:color w:val="1C1C1C"/>
          <w:spacing w:val="0"/>
          <w:w w:val="85"/>
          <w:position w:val="3"/>
        </w:rPr>
        <w:t>:tfaiy</w:t>
      </w:r>
      <w:r>
        <w:rPr>
          <w:rFonts w:ascii="Arial" w:hAnsi="Arial" w:cs="Arial" w:eastAsia="Arial"/>
          <w:sz w:val="22"/>
          <w:szCs w:val="22"/>
          <w:color w:val="1C1C1C"/>
          <w:spacing w:val="0"/>
          <w:w w:val="85"/>
          <w:position w:val="3"/>
        </w:rPr>
        <w:t>e</w:t>
      </w:r>
      <w:r>
        <w:rPr>
          <w:rFonts w:ascii="Arial" w:hAnsi="Arial" w:cs="Arial" w:eastAsia="Arial"/>
          <w:sz w:val="22"/>
          <w:szCs w:val="22"/>
          <w:color w:val="1C1C1C"/>
          <w:spacing w:val="5"/>
          <w:w w:val="85"/>
          <w:position w:val="3"/>
        </w:rPr>
        <w:t> </w:t>
      </w:r>
      <w:r>
        <w:rPr>
          <w:rFonts w:ascii="Arial" w:hAnsi="Arial" w:cs="Arial" w:eastAsia="Arial"/>
          <w:sz w:val="22"/>
          <w:szCs w:val="22"/>
          <w:color w:val="1C1C1C"/>
          <w:spacing w:val="0"/>
          <w:w w:val="85"/>
          <w:position w:val="3"/>
        </w:rPr>
        <w:t>Kuze</w:t>
      </w:r>
      <w:r>
        <w:rPr>
          <w:rFonts w:ascii="Arial" w:hAnsi="Arial" w:cs="Arial" w:eastAsia="Arial"/>
          <w:sz w:val="22"/>
          <w:szCs w:val="22"/>
          <w:color w:val="1C1C1C"/>
          <w:spacing w:val="0"/>
          <w:w w:val="85"/>
          <w:position w:val="3"/>
        </w:rPr>
        <w:t>y</w:t>
      </w:r>
      <w:r>
        <w:rPr>
          <w:rFonts w:ascii="Arial" w:hAnsi="Arial" w:cs="Arial" w:eastAsia="Arial"/>
          <w:sz w:val="22"/>
          <w:szCs w:val="22"/>
          <w:color w:val="1C1C1C"/>
          <w:spacing w:val="-11"/>
          <w:w w:val="85"/>
          <w:position w:val="3"/>
        </w:rPr>
        <w:t> </w:t>
      </w:r>
      <w:r>
        <w:rPr>
          <w:rFonts w:ascii="Arial" w:hAnsi="Arial" w:cs="Arial" w:eastAsia="Arial"/>
          <w:sz w:val="22"/>
          <w:szCs w:val="22"/>
          <w:color w:val="464648"/>
          <w:spacing w:val="0"/>
          <w:w w:val="85"/>
          <w:position w:val="3"/>
        </w:rPr>
        <w:t>B</w:t>
      </w:r>
      <w:r>
        <w:rPr>
          <w:rFonts w:ascii="Arial" w:hAnsi="Arial" w:cs="Arial" w:eastAsia="Arial"/>
          <w:sz w:val="22"/>
          <w:szCs w:val="22"/>
          <w:color w:val="464648"/>
          <w:spacing w:val="0"/>
          <w:w w:val="86"/>
          <w:position w:val="3"/>
        </w:rPr>
        <w:t>ö</w:t>
      </w:r>
      <w:r>
        <w:rPr>
          <w:rFonts w:ascii="Arial" w:hAnsi="Arial" w:cs="Arial" w:eastAsia="Arial"/>
          <w:sz w:val="22"/>
          <w:szCs w:val="22"/>
          <w:color w:val="2F2F2F"/>
          <w:spacing w:val="-11"/>
          <w:w w:val="149"/>
          <w:position w:val="3"/>
        </w:rPr>
        <w:t>l</w:t>
      </w:r>
      <w:r>
        <w:rPr>
          <w:rFonts w:ascii="Arial" w:hAnsi="Arial" w:cs="Arial" w:eastAsia="Arial"/>
          <w:sz w:val="22"/>
          <w:szCs w:val="22"/>
          <w:color w:val="464648"/>
          <w:spacing w:val="0"/>
          <w:w w:val="88"/>
          <w:position w:val="3"/>
        </w:rPr>
        <w:t>ge</w:t>
      </w:r>
      <w:r>
        <w:rPr>
          <w:rFonts w:ascii="Arial" w:hAnsi="Arial" w:cs="Arial" w:eastAsia="Arial"/>
          <w:sz w:val="22"/>
          <w:szCs w:val="22"/>
          <w:color w:val="464648"/>
          <w:spacing w:val="-4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70"/>
          <w:position w:val="3"/>
        </w:rPr>
        <w:t>Amiri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1"/>
          <w:szCs w:val="21"/>
          <w:color w:val="1C1C1C"/>
          <w:spacing w:val="-1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0"/>
          <w:w w:val="100"/>
          <w:position w:val="-1"/>
        </w:rPr>
        <w:t>abit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0"/>
        </w:sectPr>
      </w:pPr>
      <w:rPr/>
    </w:p>
    <w:p>
      <w:pPr>
        <w:spacing w:before="80" w:after="0" w:line="240" w:lineRule="auto"/>
        <w:ind w:left="3406" w:right="-20"/>
        <w:jc w:val="left"/>
        <w:tabs>
          <w:tab w:pos="9400" w:val="left"/>
        </w:tabs>
        <w:rPr>
          <w:rFonts w:ascii="Times New Roman" w:hAnsi="Times New Roman" w:cs="Times New Roman" w:eastAsia="Times New Roman"/>
          <w:sz w:val="57"/>
          <w:szCs w:val="5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2.391479pt;margin-top:16.204481pt;width:337.712677pt;height:55pt;mso-position-horizontal-relative:page;mso-position-vertical-relative:paragraph;z-index:-15350" type="#_x0000_t202" filled="f" stroked="f">
            <v:textbox inset="0,0,0,0">
              <w:txbxContent>
                <w:p>
                  <w:pPr>
                    <w:spacing w:before="0" w:after="0" w:line="1100" w:lineRule="exact"/>
                    <w:ind w:right="-205"/>
                    <w:jc w:val="left"/>
                    <w:tabs>
                      <w:tab w:pos="5640" w:val="left"/>
                    </w:tabs>
                    <w:rPr>
                      <w:rFonts w:ascii="Arial" w:hAnsi="Arial" w:cs="Arial" w:eastAsia="Arial"/>
                      <w:sz w:val="110"/>
                      <w:szCs w:val="1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2F2F2F"/>
                      <w:spacing w:val="0"/>
                      <w:w w:val="100"/>
                      <w:position w:val="52"/>
                    </w:rPr>
                    <w:t>İTFAiYE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2F2F2F"/>
                      <w:spacing w:val="19"/>
                      <w:w w:val="100"/>
                      <w:position w:val="5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2F2F2F"/>
                      <w:spacing w:val="0"/>
                      <w:w w:val="100"/>
                      <w:position w:val="52"/>
                    </w:rPr>
                    <w:t>DAİRESi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2F2F2F"/>
                      <w:spacing w:val="15"/>
                      <w:w w:val="100"/>
                      <w:position w:val="5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2F2F2F"/>
                      <w:spacing w:val="0"/>
                      <w:w w:val="100"/>
                      <w:position w:val="52"/>
                    </w:rPr>
                    <w:t>BAŞKANLIGI</w:t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2F2F2F"/>
                      <w:spacing w:val="0"/>
                      <w:w w:val="100"/>
                      <w:position w:val="52"/>
                    </w:rPr>
                  </w:r>
                  <w:r>
                    <w:rPr>
                      <w:rFonts w:ascii="Arial" w:hAnsi="Arial" w:cs="Arial" w:eastAsia="Arial"/>
                      <w:sz w:val="110"/>
                      <w:szCs w:val="110"/>
                      <w:color w:val="414141"/>
                      <w:spacing w:val="0"/>
                      <w:w w:val="163"/>
                      <w:b/>
                      <w:bCs/>
                      <w:position w:val="-1"/>
                    </w:rPr>
                    <w:t>o</w:t>
                  </w:r>
                  <w:r>
                    <w:rPr>
                      <w:rFonts w:ascii="Arial" w:hAnsi="Arial" w:cs="Arial" w:eastAsia="Arial"/>
                      <w:sz w:val="110"/>
                      <w:szCs w:val="11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8.089943pt;margin-top:5.249285pt;width:21.571376pt;height:44.5pt;mso-position-horizontal-relative:page;mso-position-vertical-relative:paragraph;z-index:-15349" type="#_x0000_t202" filled="f" stroked="f">
            <v:textbox inset="0,0,0,0">
              <w:txbxContent>
                <w:p>
                  <w:pPr>
                    <w:spacing w:before="0" w:after="0" w:line="890" w:lineRule="exact"/>
                    <w:ind w:right="-173"/>
                    <w:jc w:val="left"/>
                    <w:rPr>
                      <w:rFonts w:ascii="Arial" w:hAnsi="Arial" w:cs="Arial" w:eastAsia="Arial"/>
                      <w:sz w:val="89"/>
                      <w:szCs w:val="89"/>
                    </w:rPr>
                  </w:pPr>
                  <w:rPr/>
                  <w:r>
                    <w:rPr>
                      <w:rFonts w:ascii="Arial" w:hAnsi="Arial" w:cs="Arial" w:eastAsia="Arial"/>
                      <w:sz w:val="89"/>
                      <w:szCs w:val="89"/>
                      <w:color w:val="2F2F2F"/>
                      <w:spacing w:val="0"/>
                      <w:w w:val="174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0"/>
          <w:w w:val="92"/>
        </w:rPr>
        <w:t>İZMİR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21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57"/>
          <w:szCs w:val="57"/>
          <w:color w:val="414141"/>
          <w:spacing w:val="0"/>
          <w:w w:val="169"/>
          <w:b/>
          <w:bCs/>
          <w:position w:val="-18"/>
        </w:rPr>
        <w:t>D</w:t>
      </w:r>
      <w:r>
        <w:rPr>
          <w:rFonts w:ascii="Times New Roman" w:hAnsi="Times New Roman" w:cs="Times New Roman" w:eastAsia="Times New Roman"/>
          <w:sz w:val="57"/>
          <w:szCs w:val="57"/>
          <w:color w:val="000000"/>
          <w:spacing w:val="0"/>
          <w:w w:val="100"/>
          <w:position w:val="0"/>
        </w:rPr>
      </w:r>
    </w:p>
    <w:p>
      <w:pPr>
        <w:spacing w:before="3" w:after="0" w:line="241" w:lineRule="exact"/>
        <w:ind w:left="856" w:right="-20"/>
        <w:jc w:val="left"/>
        <w:tabs>
          <w:tab w:pos="30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-1"/>
        </w:rPr>
        <w:t>IZ</w:t>
      </w:r>
      <w:r>
        <w:rPr>
          <w:rFonts w:ascii="Arial" w:hAnsi="Arial" w:cs="Arial" w:eastAsia="Arial"/>
          <w:sz w:val="14"/>
          <w:szCs w:val="14"/>
          <w:color w:val="2F2F2F"/>
          <w:spacing w:val="1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-1"/>
        </w:rPr>
        <w:t>MIR</w:t>
      </w:r>
      <w:r>
        <w:rPr>
          <w:rFonts w:ascii="Arial" w:hAnsi="Arial" w:cs="Arial" w:eastAsia="Arial"/>
          <w:sz w:val="14"/>
          <w:szCs w:val="14"/>
          <w:color w:val="2F2F2F"/>
          <w:spacing w:val="-3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1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588" w:right="-20"/>
        <w:jc w:val="left"/>
        <w:tabs>
          <w:tab w:pos="41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993847pt;margin-top:7.518088pt;width:46.099482pt;height:7pt;mso-position-horizontal-relative:page;mso-position-vertical-relative:paragraph;z-index:-15348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2F2F2F"/>
                      <w:spacing w:val="0"/>
                      <w:w w:val="112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1C1C1C"/>
          <w:spacing w:val="0"/>
          <w:w w:val="100"/>
          <w:position w:val="7"/>
        </w:rPr>
        <w:t>BÜYÜKŞEHIR</w:t>
      </w:r>
      <w:r>
        <w:rPr>
          <w:rFonts w:ascii="Arial" w:hAnsi="Arial" w:cs="Arial" w:eastAsia="Arial"/>
          <w:sz w:val="15"/>
          <w:szCs w:val="15"/>
          <w:color w:val="1C1C1C"/>
          <w:spacing w:val="-12"/>
          <w:w w:val="100"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1C1C1C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1C1C1C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6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1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57" w:after="0" w:line="184" w:lineRule="auto"/>
        <w:ind w:left="128" w:right="3100" w:firstLine="-19"/>
        <w:jc w:val="left"/>
        <w:tabs>
          <w:tab w:pos="1460" w:val="left"/>
          <w:tab w:pos="2880" w:val="left"/>
          <w:tab w:pos="4220" w:val="left"/>
          <w:tab w:pos="5180" w:val="left"/>
          <w:tab w:pos="5220" w:val="left"/>
          <w:tab w:pos="7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2"/>
        </w:rPr>
        <w:t>Pla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:06.03.2017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4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1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5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3"/>
          <w:position w:val="0"/>
        </w:rPr>
        <w:t>_lBildiriı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7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17:53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2"/>
          <w:szCs w:val="32"/>
          <w:color w:val="2F2F2F"/>
          <w:spacing w:val="0"/>
          <w:w w:val="69"/>
          <w:position w:val="0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2F2F2F"/>
          <w:spacing w:val="9"/>
          <w:w w:val="69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0"/>
        </w:rPr>
        <w:t>el: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4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1"/>
        </w:rPr>
        <w:t>06.03.2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97"/>
          <w:position w:val="1"/>
        </w:rPr>
        <w:t>0</w:t>
      </w:r>
      <w:r>
        <w:rPr>
          <w:rFonts w:ascii="Arial" w:hAnsi="Arial" w:cs="Arial" w:eastAsia="Arial"/>
          <w:sz w:val="25"/>
          <w:szCs w:val="25"/>
          <w:color w:val="2F2F2F"/>
          <w:spacing w:val="-4"/>
          <w:w w:val="191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1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2"/>
          <w:position w:val="0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4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29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1527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0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24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4"/>
        </w:rPr>
        <w:t>Dildirile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4"/>
        </w:rPr>
        <w:t>Karşıyaka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Bostanlı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2020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No.8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karşısı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K-476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No'l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trafo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7" w:lineRule="exact"/>
        <w:ind w:left="128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3"/>
          <w:position w:val="1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3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0"/>
        </w:rPr>
        <w:t>Karşıyaka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Bostanlı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2020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No.8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0"/>
        </w:rPr>
        <w:t>karşısı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K-476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0"/>
        </w:rPr>
        <w:t>No'l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trafo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38" w:lineRule="exact"/>
        <w:ind w:left="109" w:right="59" w:firstLine="19"/>
        <w:jc w:val="left"/>
        <w:tabs>
          <w:tab w:pos="1460" w:val="left"/>
          <w:tab w:pos="3360" w:val="left"/>
          <w:tab w:pos="4580" w:val="left"/>
          <w:tab w:pos="6400" w:val="left"/>
          <w:tab w:pos="7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2.21019pt;margin-top:22.303461pt;width:117.485527pt;height:27.5pt;mso-position-horizontal-relative:page;mso-position-vertical-relative:paragraph;z-index:-15347" type="#_x0000_t202" filled="f" stroked="f">
            <v:textbox inset="0,0,0,0">
              <w:txbxContent>
                <w:p>
                  <w:pPr>
                    <w:spacing w:before="0" w:after="0" w:line="550" w:lineRule="exact"/>
                    <w:ind w:right="-123"/>
                    <w:jc w:val="left"/>
                    <w:tabs>
                      <w:tab w:pos="1560" w:val="left"/>
                    </w:tabs>
                    <w:rPr>
                      <w:rFonts w:ascii="Arial" w:hAnsi="Arial" w:cs="Arial" w:eastAsia="Arial"/>
                      <w:sz w:val="55"/>
                      <w:szCs w:val="55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14141"/>
                      <w:spacing w:val="0"/>
                      <w:w w:val="14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14141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14141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1C1C1C"/>
                      <w:spacing w:val="-5"/>
                      <w:w w:val="57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B6B6B8"/>
                      <w:spacing w:val="0"/>
                      <w:w w:val="188"/>
                      <w:position w:val="-1"/>
                    </w:rPr>
                    <w:t>--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9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  <w:t>Traf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7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4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5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rtangı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İse: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5"/>
          <w:position w:val="3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5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8"/>
          <w:w w:val="85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position w:val="0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5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Trafo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60" w:bottom="280" w:left="520" w:right="660"/>
        </w:sectPr>
      </w:pPr>
      <w:rPr/>
    </w:p>
    <w:p>
      <w:pPr>
        <w:spacing w:before="0" w:after="0" w:line="140" w:lineRule="exact"/>
        <w:ind w:left="336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w w:val="83"/>
          <w:position w:val="-2"/>
        </w:rPr>
        <w:t>Beto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84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80"/>
          <w:position w:val="-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-2"/>
        </w:rPr>
        <w:t>rnıe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72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3"/>
          <w:w w:val="86"/>
          <w:position w:val="-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6"/>
          <w:position w:val="-2"/>
        </w:rPr>
        <w:t>gi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6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6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8"/>
          <w:w w:val="86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14141"/>
          <w:spacing w:val="0"/>
          <w:w w:val="89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14141"/>
          <w:spacing w:val="9"/>
          <w:w w:val="89"/>
          <w:position w:val="-2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575959"/>
          <w:spacing w:val="0"/>
          <w:w w:val="93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75959"/>
          <w:spacing w:val="0"/>
          <w:w w:val="92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959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14141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1414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14141"/>
          <w:spacing w:val="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-2"/>
        </w:rPr>
        <w:t>Çelik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1"/>
          <w:position w:val="-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9"/>
          <w:w w:val="80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11"/>
          <w:w w:val="94"/>
          <w:position w:val="-2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0"/>
          <w:position w:val="-2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07" w:lineRule="exact"/>
        <w:ind w:left="3711" w:right="-20"/>
        <w:jc w:val="left"/>
        <w:tabs>
          <w:tab w:pos="4680" w:val="left"/>
          <w:tab w:pos="5180" w:val="left"/>
        </w:tabs>
        <w:rPr>
          <w:rFonts w:ascii="Arial" w:hAnsi="Arial" w:cs="Arial" w:eastAsia="Arial"/>
          <w:sz w:val="37"/>
          <w:szCs w:val="37"/>
        </w:rPr>
      </w:pPr>
      <w:rPr/>
      <w:r>
        <w:rPr>
          <w:rFonts w:ascii="Arial" w:hAnsi="Arial" w:cs="Arial" w:eastAsia="Arial"/>
          <w:sz w:val="13"/>
          <w:szCs w:val="13"/>
          <w:color w:val="2F2F2F"/>
          <w:spacing w:val="0"/>
          <w:w w:val="100"/>
          <w:position w:val="-14"/>
        </w:rPr>
        <w:t>X</w:t>
      </w:r>
      <w:r>
        <w:rPr>
          <w:rFonts w:ascii="Arial" w:hAnsi="Arial" w:cs="Arial" w:eastAsia="Arial"/>
          <w:sz w:val="13"/>
          <w:szCs w:val="13"/>
          <w:color w:val="2F2F2F"/>
          <w:spacing w:val="-23"/>
          <w:w w:val="100"/>
          <w:position w:val="-14"/>
        </w:rPr>
        <w:t> </w:t>
      </w:r>
      <w:r>
        <w:rPr>
          <w:rFonts w:ascii="Arial" w:hAnsi="Arial" w:cs="Arial" w:eastAsia="Arial"/>
          <w:sz w:val="13"/>
          <w:szCs w:val="13"/>
          <w:color w:val="2F2F2F"/>
          <w:spacing w:val="0"/>
          <w:w w:val="100"/>
          <w:position w:val="-14"/>
        </w:rPr>
        <w:tab/>
      </w:r>
      <w:r>
        <w:rPr>
          <w:rFonts w:ascii="Arial" w:hAnsi="Arial" w:cs="Arial" w:eastAsia="Arial"/>
          <w:sz w:val="13"/>
          <w:szCs w:val="13"/>
          <w:color w:val="2F2F2F"/>
          <w:spacing w:val="0"/>
          <w:w w:val="100"/>
          <w:position w:val="-14"/>
        </w:rPr>
      </w:r>
      <w:r>
        <w:rPr>
          <w:rFonts w:ascii="Arial" w:hAnsi="Arial" w:cs="Arial" w:eastAsia="Arial"/>
          <w:sz w:val="37"/>
          <w:szCs w:val="37"/>
          <w:color w:val="2F2F2F"/>
          <w:spacing w:val="0"/>
          <w:w w:val="58"/>
          <w:position w:val="-18"/>
        </w:rPr>
        <w:t>J</w:t>
      </w:r>
      <w:r>
        <w:rPr>
          <w:rFonts w:ascii="Arial" w:hAnsi="Arial" w:cs="Arial" w:eastAsia="Arial"/>
          <w:sz w:val="37"/>
          <w:szCs w:val="37"/>
          <w:color w:val="2F2F2F"/>
          <w:spacing w:val="0"/>
          <w:w w:val="100"/>
          <w:position w:val="-18"/>
        </w:rPr>
        <w:tab/>
      </w:r>
      <w:r>
        <w:rPr>
          <w:rFonts w:ascii="Arial" w:hAnsi="Arial" w:cs="Arial" w:eastAsia="Arial"/>
          <w:sz w:val="37"/>
          <w:szCs w:val="37"/>
          <w:color w:val="2F2F2F"/>
          <w:spacing w:val="0"/>
          <w:w w:val="100"/>
          <w:position w:val="-18"/>
        </w:rPr>
      </w:r>
      <w:r>
        <w:rPr>
          <w:rFonts w:ascii="Arial" w:hAnsi="Arial" w:cs="Arial" w:eastAsia="Arial"/>
          <w:sz w:val="37"/>
          <w:szCs w:val="37"/>
          <w:color w:val="747474"/>
          <w:spacing w:val="0"/>
          <w:w w:val="58"/>
          <w:position w:val="-18"/>
        </w:rPr>
        <w:t>J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0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7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7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0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7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7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660"/>
          <w:cols w:num="2" w:equalWidth="0">
            <w:col w:w="6474" w:space="497"/>
            <w:col w:w="3769"/>
          </w:cols>
        </w:sectPr>
      </w:pPr>
      <w:rPr/>
    </w:p>
    <w:p>
      <w:pPr>
        <w:spacing w:before="0" w:after="0" w:line="204" w:lineRule="exact"/>
        <w:ind w:left="6367" w:right="369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lvangın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0" w:after="0" w:line="240" w:lineRule="auto"/>
        <w:ind w:left="128" w:right="-20"/>
        <w:jc w:val="left"/>
        <w:tabs>
          <w:tab w:pos="1880" w:val="left"/>
          <w:tab w:pos="5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25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Gediz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8"/>
          <w:w w:val="94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0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0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A.Ş.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JKiracı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Gediz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A.Ş.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189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19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Bilal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ALBAYRAK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36" w:lineRule="exact"/>
        <w:ind w:left="1894" w:right="-20"/>
        <w:jc w:val="left"/>
        <w:tabs>
          <w:tab w:pos="4460" w:val="left"/>
          <w:tab w:pos="7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38"/>
          <w:position w:val="0"/>
        </w:rPr>
        <w:t>ık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7"/>
          <w:w w:val="138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1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54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4"/>
          <w:position w:val="-2"/>
        </w:rPr>
        <w:t>'Varı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4"/>
          <w:position w:val="-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7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18:02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660"/>
        </w:sectPr>
      </w:pPr>
      <w:rPr/>
    </w:p>
    <w:p>
      <w:pPr>
        <w:spacing w:before="0" w:after="0" w:line="204" w:lineRule="exact"/>
        <w:ind w:left="10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5"/>
        </w:rPr>
        <w:t>piden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091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660"/>
          <w:cols w:num="2" w:equalWidth="0">
            <w:col w:w="580" w:space="1313"/>
            <w:col w:w="8847"/>
          </w:cols>
        </w:sectPr>
      </w:pPr>
      <w:rPr/>
    </w:p>
    <w:p>
      <w:pPr>
        <w:spacing w:before="0" w:after="0" w:line="265" w:lineRule="exact"/>
        <w:ind w:left="128" w:right="-20"/>
        <w:jc w:val="left"/>
        <w:tabs>
          <w:tab w:pos="4380" w:val="left"/>
          <w:tab w:pos="6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0"/>
          <w:position w:val="-1"/>
        </w:rPr>
        <w:t>!Elektri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2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0"/>
          <w:w w:val="100"/>
          <w:position w:val="0"/>
        </w:rPr>
        <w:t>:O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2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yerindeydi.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52" w:lineRule="auto"/>
        <w:ind w:left="4415" w:right="3020" w:firstLine="19"/>
        <w:jc w:val="left"/>
        <w:tabs>
          <w:tab w:pos="6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0"/>
          <w:w w:val="6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3"/>
        </w:rPr>
        <w:t>:Gelmedi.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5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4"/>
        </w:rPr>
        <w:t>Geliş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5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1903" w:right="-20"/>
        <w:jc w:val="left"/>
        <w:tabs>
          <w:tab w:pos="4400" w:val="left"/>
          <w:tab w:pos="6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3</w:t>
        <w:tab/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4"/>
        </w:rPr>
        <w:t>:Gelmedi.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4" w:lineRule="exact"/>
        <w:ind w:left="128" w:right="-20"/>
        <w:jc w:val="left"/>
        <w:tabs>
          <w:tab w:pos="1880" w:val="left"/>
          <w:tab w:pos="4400" w:val="left"/>
          <w:tab w:pos="7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4"/>
          <w:position w:val="2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8"/>
          <w:w w:val="9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4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position w:val="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rersonel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459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w w:val="164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65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1"/>
        </w:rPr>
        <w:t>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5"/>
          <w:position w:val="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3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89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4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89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kipAmirini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09"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ekipleri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söndürülmü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görüldü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Tarafımızda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işlem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9" w:lineRule="exact"/>
        <w:ind w:left="128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w w:val="86"/>
        </w:rPr>
        <w:t>Du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2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2"/>
        </w:rPr>
        <w:t>yapı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0"/>
          <w:w w:val="87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12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2"/>
          <w:w w:val="9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0"/>
          <w:w w:val="4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yapıldı.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1" w:after="0" w:line="240" w:lineRule="auto"/>
        <w:ind w:left="4376" w:right="353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3"/>
        </w:rPr>
        <w:t>SöndUrmede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Kullanı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7" w:lineRule="exact"/>
        <w:ind w:left="164" w:right="-20"/>
        <w:jc w:val="left"/>
        <w:tabs>
          <w:tab w:pos="4400" w:val="left"/>
          <w:tab w:pos="6240" w:val="left"/>
          <w:tab w:pos="7800" w:val="left"/>
          <w:tab w:pos="9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w w:val="108"/>
          <w:position w:val="-3"/>
        </w:rPr>
        <w:t>öndliıme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5"/>
          <w:position w:val="-3"/>
        </w:rPr>
        <w:t>TUrü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3"/>
          <w:position w:val="-5"/>
        </w:rPr>
        <w:t>fuım3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73"/>
          <w:position w:val="-4"/>
        </w:rPr>
        <w:t>jK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74"/>
          <w:position w:val="-4"/>
        </w:rPr>
        <w:t>(!p_ük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95"/>
          <w:position w:val="-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52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5"/>
          <w:position w:val="-4"/>
        </w:rPr>
        <w:t>jK.K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86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-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u w:val="single" w:color="343434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u w:val="single" w:color="343434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u w:val="single" w:color="343434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2" w:lineRule="exact"/>
        <w:ind w:left="6280" w:right="-20"/>
        <w:jc w:val="left"/>
        <w:tabs>
          <w:tab w:pos="78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414141"/>
          <w:spacing w:val="0"/>
          <w:w w:val="52"/>
        </w:rPr>
        <w:t>ı</w:t>
      </w:r>
      <w:r>
        <w:rPr>
          <w:rFonts w:ascii="Arial" w:hAnsi="Arial" w:cs="Arial" w:eastAsia="Arial"/>
          <w:sz w:val="38"/>
          <w:szCs w:val="38"/>
          <w:color w:val="414141"/>
          <w:spacing w:val="27"/>
          <w:w w:val="52"/>
        </w:rPr>
        <w:t> </w:t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52"/>
        </w:rPr>
        <w:t>-</w:t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52"/>
        </w:rPr>
        <w:t>ı</w:t>
      </w:r>
      <w:r>
        <w:rPr>
          <w:rFonts w:ascii="Arial" w:hAnsi="Arial" w:cs="Arial" w:eastAsia="Arial"/>
          <w:sz w:val="38"/>
          <w:szCs w:val="38"/>
          <w:color w:val="414141"/>
          <w:spacing w:val="32"/>
          <w:w w:val="52"/>
        </w:rPr>
        <w:t> </w:t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52"/>
        </w:rPr>
        <w:t>-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spacing w:before="0" w:after="0" w:line="188" w:lineRule="exact"/>
        <w:ind w:left="202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1"/>
        </w:rPr>
        <w:t>esnasında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traf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1"/>
        </w:rPr>
        <w:t>içerisindeki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1"/>
        </w:rPr>
        <w:t>sigortala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1"/>
        </w:rPr>
        <w:t>tamame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7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1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1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5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1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  <w:t>gördU.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28" w:lineRule="exact"/>
        <w:ind w:left="133" w:right="6537" w:firstLine="34"/>
        <w:jc w:val="left"/>
        <w:tabs>
          <w:tab w:pos="2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öndil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0"/>
          <w:w w:val="7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6"/>
          <w:w w:val="92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2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5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zarar: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9"/>
          <w:position w:val="2"/>
        </w:rPr>
        <w:t>l.OOOTL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5"/>
          <w:w w:val="79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0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1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K-476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sayılı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trafanu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sigortasına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kablolarda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10" w:lineRule="auto"/>
        <w:ind w:left="1894" w:right="83" w:firstLine="-1761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6"/>
          <w:position w:val="2"/>
        </w:rPr>
        <w:t>görll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0"/>
          <w:w w:val="76"/>
          <w:position w:val="2"/>
        </w:rPr>
        <w:t>lm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3"/>
          <w:w w:val="77"/>
          <w:position w:val="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8"/>
          <w:position w:val="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2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92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2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92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  <w:position w:val="2"/>
        </w:rPr>
        <w:t>incelemede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4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  <w:position w:val="2"/>
        </w:rPr>
        <w:t>kablolarda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0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  <w:position w:val="2"/>
        </w:rPr>
        <w:t>birini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5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  <w:position w:val="2"/>
        </w:rPr>
        <w:t>herhangi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2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  <w:position w:val="2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  <w:position w:val="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  <w:position w:val="2"/>
        </w:rPr>
        <w:t>nedenle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8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  <w:position w:val="2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  <w:position w:val="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5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  <w:position w:val="2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  <w:position w:val="2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yapması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9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onuc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varıld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09" w:right="-20"/>
        <w:jc w:val="left"/>
        <w:tabs>
          <w:tab w:pos="1880" w:val="left"/>
          <w:tab w:pos="6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w w:val="67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9"/>
          <w:w w:val="6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2"/>
          <w:w w:val="10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6"/>
        </w:rPr>
        <w:t>ortalı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10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7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6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7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4"/>
        </w:rPr>
        <w:t>KayJ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84"/>
        </w:rPr>
        <w:t>ı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77"/>
        </w:rPr>
        <w:t>ı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6" w:after="0" w:line="305" w:lineRule="exact"/>
        <w:ind w:left="128"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3"/>
          <w:position w:val="6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3"/>
          <w:position w:val="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23"/>
          <w:w w:val="93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6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6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6"/>
        </w:rPr>
        <w:t>T.E.K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6"/>
        </w:rPr>
        <w:t>ekiplerine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6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6"/>
        </w:rPr>
        <w:t>edildi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10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50"/>
          <w:w w:val="132"/>
          <w:position w:val="8"/>
        </w:rPr>
        <w:t>[</w:t>
      </w:r>
      <w:r>
        <w:rPr>
          <w:rFonts w:ascii="Arial" w:hAnsi="Arial" w:cs="Arial" w:eastAsia="Arial"/>
          <w:sz w:val="24"/>
          <w:szCs w:val="24"/>
          <w:color w:val="2F2F2F"/>
          <w:spacing w:val="-38"/>
          <w:w w:val="97"/>
          <w:position w:val="-5"/>
        </w:rPr>
        <w:t>.</w:t>
      </w:r>
      <w:r>
        <w:rPr>
          <w:rFonts w:ascii="Arial" w:hAnsi="Arial" w:cs="Arial" w:eastAsia="Arial"/>
          <w:sz w:val="24"/>
          <w:szCs w:val="24"/>
          <w:color w:val="B6B6B8"/>
          <w:spacing w:val="-11"/>
          <w:w w:val="77"/>
          <w:position w:val="-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31"/>
          <w:position w:val="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6"/>
          <w:w w:val="132"/>
          <w:position w:val="8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position w:val="8"/>
        </w:rPr>
        <w:t>liı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2"/>
          <w:position w:val="8"/>
        </w:rPr>
        <w:t>Edi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2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12"/>
          <w:w w:val="61"/>
          <w:position w:val="8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43"/>
          <w:position w:val="8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2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42"/>
          <w:position w:val="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313" w:right="3928"/>
        <w:jc w:val="center"/>
        <w:tabs>
          <w:tab w:pos="1840" w:val="left"/>
          <w:tab w:pos="5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3"/>
          <w:position w:val="3"/>
        </w:rPr>
        <w:t>·ıJi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3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30"/>
          <w:w w:val="83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3"/>
        </w:rPr>
        <w:t>DönilşU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06.03.2017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  <w:t>ısaati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1"/>
        </w:rPr>
        <w:t>18:35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26" w:lineRule="exact"/>
        <w:ind w:left="781" w:right="-20"/>
        <w:jc w:val="left"/>
        <w:tabs>
          <w:tab w:pos="1280" w:val="left"/>
          <w:tab w:pos="8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4"/>
          <w:position w:val="-1"/>
        </w:rPr>
        <w:t>EKİP: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6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Bostanlı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I.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0" w:after="0" w:line="226" w:lineRule="exact"/>
        <w:ind w:left="12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660"/>
        </w:sectPr>
      </w:pPr>
      <w:rPr/>
    </w:p>
    <w:p>
      <w:pPr>
        <w:spacing w:before="34" w:after="0" w:line="202" w:lineRule="exact"/>
        <w:ind w:left="2039" w:right="-70"/>
        <w:jc w:val="left"/>
        <w:tabs>
          <w:tab w:pos="4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3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3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3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-3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96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3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3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264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.558346pt;margin-top:10.021249pt;width:5.2528pt;height:4pt;mso-position-horizontal-relative:page;mso-position-vertical-relative:paragraph;z-index:-15346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Times New Roman" w:hAnsi="Times New Roman" w:cs="Times New Roman" w:eastAsia="Times New Roman"/>
                      <w:sz w:val="8"/>
                      <w:szCs w:val="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2F2F2F"/>
                      <w:spacing w:val="0"/>
                      <w:w w:val="100"/>
                      <w:i/>
                    </w:rPr>
                    <w:t>&lt;!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2F2F2F"/>
                      <w:spacing w:val="0"/>
                      <w:w w:val="100"/>
                      <w:i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414141"/>
          <w:spacing w:val="0"/>
          <w:w w:val="83"/>
          <w:position w:val="3"/>
        </w:rPr>
        <w:t>·u</w:t>
      </w:r>
      <w:r>
        <w:rPr>
          <w:rFonts w:ascii="Arial" w:hAnsi="Arial" w:cs="Arial" w:eastAsia="Arial"/>
          <w:sz w:val="25"/>
          <w:szCs w:val="25"/>
          <w:color w:val="414141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5"/>
          <w:szCs w:val="25"/>
          <w:color w:val="41414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315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2F2F2F"/>
          <w:w w:val="78"/>
          <w:b/>
          <w:bCs/>
          <w:position w:val="-2"/>
        </w:rPr>
        <w:t>1</w:t>
      </w:r>
      <w:r>
        <w:rPr>
          <w:rFonts w:ascii="Arial" w:hAnsi="Arial" w:cs="Arial" w:eastAsia="Arial"/>
          <w:sz w:val="27"/>
          <w:szCs w:val="27"/>
          <w:color w:val="2F2F2F"/>
          <w:spacing w:val="-49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54"/>
          <w:position w:val="-2"/>
        </w:rPr>
        <w:t>O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54"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17"/>
          <w:w w:val="54"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54"/>
          <w:position w:val="-2"/>
        </w:rPr>
        <w:t>Mart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54"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12"/>
          <w:w w:val="54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54"/>
          <w:i/>
          <w:position w:val="-2"/>
        </w:rPr>
        <w:t>2D17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660"/>
          <w:cols w:num="2" w:equalWidth="0">
            <w:col w:w="5988" w:space="2301"/>
            <w:col w:w="2451"/>
          </w:cols>
        </w:sectPr>
      </w:pPr>
      <w:rPr/>
    </w:p>
    <w:p>
      <w:pPr>
        <w:spacing w:before="0" w:after="0" w:line="127" w:lineRule="exact"/>
        <w:ind w:left="306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.210415pt;margin-top:.671657pt;width:446.71848pt;height:30.067943pt;mso-position-horizontal-relative:page;mso-position-vertical-relative:paragraph;z-index:-15345" type="#_x0000_t202" filled="f" stroked="f">
            <v:textbox inset="0,0,0,0">
              <w:txbxContent>
                <w:p>
                  <w:pPr>
                    <w:spacing w:before="0" w:after="0" w:line="601" w:lineRule="exact"/>
                    <w:ind w:right="-130"/>
                    <w:jc w:val="left"/>
                    <w:tabs>
                      <w:tab w:pos="8160" w:val="left"/>
                    </w:tabs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2F2F2F"/>
                      <w:spacing w:val="-33"/>
                      <w:w w:val="102"/>
                      <w:position w:val="22"/>
                    </w:rPr>
                    <w:t>;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2F2F2F"/>
                      <w:spacing w:val="0"/>
                      <w:w w:val="79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2F2F2F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2F2F2F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2F2F2F"/>
                      <w:spacing w:val="0"/>
                      <w:w w:val="82"/>
                      <w:i/>
                      <w:position w:val="32"/>
                    </w:rPr>
                    <w:t>1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2F2F2F"/>
                      <w:spacing w:val="0"/>
                      <w:w w:val="82"/>
                      <w:i/>
                      <w:position w:val="32"/>
                    </w:rPr>
                    <w:t> 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2F2F2F"/>
                      <w:spacing w:val="33"/>
                      <w:w w:val="82"/>
                      <w:i/>
                      <w:position w:val="3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414141"/>
                      <w:spacing w:val="0"/>
                      <w:w w:val="102"/>
                      <w:position w:val="32"/>
                    </w:rPr>
                    <w:t>12017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0"/>
          <w:w w:val="103"/>
          <w:position w:val="-1"/>
        </w:rPr>
        <w:t>:&gt;.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321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F2F2F"/>
          <w:spacing w:val="0"/>
          <w:w w:val="103"/>
          <w:position w:val="-2"/>
        </w:rPr>
        <w:t>§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24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53"/>
          <w:position w:val="1"/>
        </w:rPr>
        <w:t>.......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right="1081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575" w:lineRule="exact"/>
        <w:ind w:left="4382" w:right="4604"/>
        <w:jc w:val="center"/>
        <w:rPr>
          <w:rFonts w:ascii="Times New Roman" w:hAnsi="Times New Roman" w:cs="Times New Roman" w:eastAsia="Times New Roman"/>
          <w:sz w:val="61"/>
          <w:szCs w:val="6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7.653961pt;margin-top:8.994237pt;width:72.770857pt;height:45.5pt;mso-position-horizontal-relative:page;mso-position-vertical-relative:paragraph;z-index:-15344" type="#_x0000_t202" filled="f" stroked="f">
            <v:textbox inset="0,0,0,0">
              <w:txbxContent>
                <w:p>
                  <w:pPr>
                    <w:spacing w:before="0" w:after="0" w:line="910" w:lineRule="exact"/>
                    <w:ind w:right="-177"/>
                    <w:jc w:val="left"/>
                    <w:rPr>
                      <w:rFonts w:ascii="Times New Roman" w:hAnsi="Times New Roman" w:cs="Times New Roman" w:eastAsia="Times New Roman"/>
                      <w:sz w:val="91"/>
                      <w:szCs w:val="9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575959"/>
                      <w:w w:val="38"/>
                    </w:rPr>
                    <w:t>re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575959"/>
                      <w:spacing w:val="5"/>
                      <w:w w:val="38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747474"/>
                      <w:spacing w:val="0"/>
                      <w:w w:val="53"/>
                    </w:rPr>
                    <w:t>ıt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747474"/>
                      <w:spacing w:val="-134"/>
                      <w:w w:val="5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B6B6B8"/>
                      <w:spacing w:val="-8"/>
                      <w:w w:val="50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575959"/>
                      <w:spacing w:val="0"/>
                      <w:w w:val="68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575959"/>
                      <w:spacing w:val="0"/>
                      <w:w w:val="69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575959"/>
                      <w:spacing w:val="-11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898989"/>
                      <w:spacing w:val="0"/>
                      <w:w w:val="18"/>
                    </w:rPr>
                    <w:t>"•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61"/>
          <w:szCs w:val="61"/>
          <w:color w:val="424682"/>
          <w:spacing w:val="0"/>
          <w:w w:val="520"/>
          <w:i/>
          <w:position w:val="-3"/>
        </w:rPr>
        <w:t>d</w:t>
      </w:r>
      <w:r>
        <w:rPr>
          <w:rFonts w:ascii="Times New Roman" w:hAnsi="Times New Roman" w:cs="Times New Roman" w:eastAsia="Times New Roman"/>
          <w:sz w:val="61"/>
          <w:szCs w:val="61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left="4526" w:right="462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94"/>
          <w:position w:val="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1"/>
        </w:rPr>
        <w:t>ila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1"/>
        </w:rPr>
        <w:t>ALB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96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1"/>
        </w:rPr>
        <w:t>YRAK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2908" w:right="-20"/>
        <w:jc w:val="left"/>
        <w:tabs>
          <w:tab w:pos="4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9.809723pt;margin-top:5.274005pt;width:77.297576pt;height:23.5pt;mso-position-horizontal-relative:page;mso-position-vertical-relative:paragraph;z-index:-15343" type="#_x0000_t202" filled="f" stroked="f">
            <v:textbox inset="0,0,0,0">
              <w:txbxContent>
                <w:p>
                  <w:pPr>
                    <w:spacing w:before="0" w:after="0" w:line="470" w:lineRule="exact"/>
                    <w:ind w:right="-110"/>
                    <w:jc w:val="left"/>
                    <w:tabs>
                      <w:tab w:pos="1020" w:val="left"/>
                    </w:tabs>
                    <w:rPr>
                      <w:rFonts w:ascii="Times New Roman" w:hAnsi="Times New Roman" w:cs="Times New Roman" w:eastAsia="Times New Roman"/>
                      <w:sz w:val="47"/>
                      <w:szCs w:val="4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575959"/>
                      <w:w w:val="89"/>
                    </w:rPr>
                    <w:t>Bllj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575959"/>
                      <w:spacing w:val="-3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575959"/>
                      <w:spacing w:val="0"/>
                      <w:w w:val="142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575959"/>
                      <w:spacing w:val="-7"/>
                      <w:w w:val="142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747474"/>
                      <w:spacing w:val="0"/>
                      <w:w w:val="142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747474"/>
                      <w:spacing w:val="-91"/>
                      <w:w w:val="14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747474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747474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575959"/>
                      <w:spacing w:val="0"/>
                      <w:w w:val="127"/>
                      <w:i/>
                    </w:rPr>
                    <w:t>ıtı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233687"/>
                      <w:spacing w:val="0"/>
                      <w:w w:val="19"/>
                      <w:i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8.730896pt;margin-top:2.099007pt;width:19.800001pt;height:36pt;mso-position-horizontal-relative:page;mso-position-vertical-relative:paragraph;z-index:-15342" type="#_x0000_t202" filled="f" stroked="f">
            <v:textbox inset="0,0,0,0">
              <w:txbxContent>
                <w:p>
                  <w:pPr>
                    <w:spacing w:before="0" w:after="0" w:line="720" w:lineRule="exact"/>
                    <w:ind w:right="-148"/>
                    <w:jc w:val="left"/>
                    <w:rPr>
                      <w:rFonts w:ascii="Times New Roman" w:hAnsi="Times New Roman" w:cs="Times New Roman" w:eastAsia="Times New Roman"/>
                      <w:sz w:val="72"/>
                      <w:szCs w:val="7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2"/>
                      <w:szCs w:val="72"/>
                      <w:color w:val="151F95"/>
                      <w:spacing w:val="0"/>
                      <w:w w:val="110"/>
                      <w:i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72"/>
                      <w:szCs w:val="7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4"/>
          <w:szCs w:val="14"/>
          <w:color w:val="151F95"/>
          <w:spacing w:val="0"/>
          <w:w w:val="141"/>
          <w:i/>
          <w:position w:val="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151F95"/>
          <w:spacing w:val="0"/>
          <w:w w:val="100"/>
          <w:i/>
          <w:position w:val="2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151F95"/>
          <w:spacing w:val="0"/>
          <w:w w:val="100"/>
          <w:i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4" w:after="0" w:line="466" w:lineRule="exact"/>
        <w:ind w:right="1438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575959"/>
          <w:w w:val="80"/>
          <w:position w:val="-2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575959"/>
          <w:spacing w:val="-3"/>
          <w:w w:val="80"/>
          <w:position w:val="-2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414141"/>
          <w:spacing w:val="0"/>
          <w:w w:val="43"/>
          <w:position w:val="-2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414141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75959"/>
          <w:spacing w:val="0"/>
          <w:w w:val="82"/>
          <w:position w:val="-2"/>
        </w:rPr>
        <w:t>4Ye</w:t>
      </w:r>
      <w:r>
        <w:rPr>
          <w:rFonts w:ascii="Times New Roman" w:hAnsi="Times New Roman" w:cs="Times New Roman" w:eastAsia="Times New Roman"/>
          <w:sz w:val="22"/>
          <w:szCs w:val="22"/>
          <w:color w:val="575959"/>
          <w:spacing w:val="-9"/>
          <w:w w:val="82"/>
          <w:position w:val="-2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575959"/>
          <w:spacing w:val="0"/>
          <w:w w:val="50"/>
          <w:position w:val="-2"/>
        </w:rPr>
        <w:t>Yil!</w:t>
      </w:r>
      <w:r>
        <w:rPr>
          <w:rFonts w:ascii="Times New Roman" w:hAnsi="Times New Roman" w:cs="Times New Roman" w:eastAsia="Times New Roman"/>
          <w:sz w:val="42"/>
          <w:szCs w:val="42"/>
          <w:color w:val="575959"/>
          <w:spacing w:val="-7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14141"/>
          <w:spacing w:val="0"/>
          <w:w w:val="78"/>
          <w:position w:val="-2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414141"/>
          <w:spacing w:val="0"/>
          <w:w w:val="78"/>
          <w:position w:val="-2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414141"/>
          <w:spacing w:val="8"/>
          <w:w w:val="78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78"/>
          <w:i/>
          <w:position w:val="-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3"/>
          <w:w w:val="78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6B6B8"/>
          <w:spacing w:val="0"/>
          <w:w w:val="43"/>
          <w:i/>
          <w:position w:val="-2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ind w:right="596"/>
        <w:jc w:val="right"/>
        <w:tabs>
          <w:tab w:pos="1980" w:val="left"/>
        </w:tabs>
        <w:rPr>
          <w:rFonts w:ascii="Arial" w:hAnsi="Arial" w:cs="Arial" w:eastAsia="Arial"/>
          <w:sz w:val="37"/>
          <w:szCs w:val="37"/>
        </w:rPr>
      </w:pPr>
      <w:rPr/>
      <w:r>
        <w:rPr>
          <w:rFonts w:ascii="Arial" w:hAnsi="Arial" w:cs="Arial" w:eastAsia="Arial"/>
          <w:sz w:val="33"/>
          <w:szCs w:val="33"/>
          <w:color w:val="575959"/>
          <w:spacing w:val="0"/>
          <w:w w:val="54"/>
          <w:position w:val="-6"/>
        </w:rPr>
        <w:t>Müd</w:t>
      </w:r>
      <w:r>
        <w:rPr>
          <w:rFonts w:ascii="Arial" w:hAnsi="Arial" w:cs="Arial" w:eastAsia="Arial"/>
          <w:sz w:val="33"/>
          <w:szCs w:val="33"/>
          <w:color w:val="575959"/>
          <w:spacing w:val="0"/>
          <w:w w:val="54"/>
          <w:position w:val="-6"/>
        </w:rPr>
        <w:t> </w:t>
      </w:r>
      <w:r>
        <w:rPr>
          <w:rFonts w:ascii="Arial" w:hAnsi="Arial" w:cs="Arial" w:eastAsia="Arial"/>
          <w:sz w:val="33"/>
          <w:szCs w:val="33"/>
          <w:color w:val="575959"/>
          <w:spacing w:val="33"/>
          <w:w w:val="54"/>
          <w:position w:val="-6"/>
        </w:rPr>
        <w:t> </w:t>
      </w:r>
      <w:r>
        <w:rPr>
          <w:rFonts w:ascii="Arial" w:hAnsi="Arial" w:cs="Arial" w:eastAsia="Arial"/>
          <w:sz w:val="33"/>
          <w:szCs w:val="33"/>
          <w:color w:val="575959"/>
          <w:spacing w:val="-4"/>
          <w:w w:val="143"/>
          <w:position w:val="-6"/>
        </w:rPr>
        <w:t>.</w:t>
      </w:r>
      <w:r>
        <w:rPr>
          <w:rFonts w:ascii="Arial" w:hAnsi="Arial" w:cs="Arial" w:eastAsia="Arial"/>
          <w:sz w:val="33"/>
          <w:szCs w:val="33"/>
          <w:color w:val="414141"/>
          <w:spacing w:val="-87"/>
          <w:w w:val="99"/>
          <w:position w:val="-6"/>
        </w:rPr>
        <w:t>\</w:t>
      </w:r>
      <w:r>
        <w:rPr>
          <w:rFonts w:ascii="Arial" w:hAnsi="Arial" w:cs="Arial" w:eastAsia="Arial"/>
          <w:sz w:val="33"/>
          <w:szCs w:val="33"/>
          <w:color w:val="575959"/>
          <w:spacing w:val="-25"/>
          <w:w w:val="143"/>
          <w:position w:val="-6"/>
        </w:rPr>
        <w:t>:</w:t>
      </w:r>
      <w:r>
        <w:rPr>
          <w:rFonts w:ascii="Arial" w:hAnsi="Arial" w:cs="Arial" w:eastAsia="Arial"/>
          <w:sz w:val="33"/>
          <w:szCs w:val="33"/>
          <w:color w:val="414141"/>
          <w:spacing w:val="-29"/>
          <w:w w:val="99"/>
          <w:position w:val="-6"/>
        </w:rPr>
        <w:t>.</w:t>
      </w:r>
      <w:r>
        <w:rPr>
          <w:rFonts w:ascii="Arial" w:hAnsi="Arial" w:cs="Arial" w:eastAsia="Arial"/>
          <w:sz w:val="33"/>
          <w:szCs w:val="33"/>
          <w:color w:val="575959"/>
          <w:spacing w:val="-64"/>
          <w:w w:val="56"/>
          <w:position w:val="-6"/>
        </w:rPr>
        <w:t>.</w:t>
      </w:r>
      <w:r>
        <w:rPr>
          <w:rFonts w:ascii="Arial" w:hAnsi="Arial" w:cs="Arial" w:eastAsia="Arial"/>
          <w:sz w:val="33"/>
          <w:szCs w:val="33"/>
          <w:color w:val="414141"/>
          <w:spacing w:val="-15"/>
          <w:w w:val="177"/>
          <w:position w:val="-6"/>
        </w:rPr>
        <w:t>ı</w:t>
      </w:r>
      <w:r>
        <w:rPr>
          <w:rFonts w:ascii="Arial" w:hAnsi="Arial" w:cs="Arial" w:eastAsia="Arial"/>
          <w:sz w:val="33"/>
          <w:szCs w:val="33"/>
          <w:color w:val="575959"/>
          <w:spacing w:val="0"/>
          <w:w w:val="151"/>
          <w:position w:val="-6"/>
        </w:rPr>
        <w:t>t</w:t>
      </w:r>
      <w:r>
        <w:rPr>
          <w:rFonts w:ascii="Arial" w:hAnsi="Arial" w:cs="Arial" w:eastAsia="Arial"/>
          <w:sz w:val="33"/>
          <w:szCs w:val="33"/>
          <w:color w:val="575959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33"/>
          <w:szCs w:val="33"/>
          <w:color w:val="575959"/>
          <w:spacing w:val="0"/>
          <w:w w:val="100"/>
          <w:position w:val="-6"/>
        </w:rPr>
      </w:r>
      <w:r>
        <w:rPr>
          <w:rFonts w:ascii="Arial" w:hAnsi="Arial" w:cs="Arial" w:eastAsia="Arial"/>
          <w:sz w:val="37"/>
          <w:szCs w:val="37"/>
          <w:color w:val="414141"/>
          <w:spacing w:val="0"/>
          <w:w w:val="86"/>
          <w:i/>
          <w:position w:val="-6"/>
        </w:rPr>
        <w:t>/J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520" w:right="660"/>
        </w:sectPr>
      </w:pPr>
      <w:rPr/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64"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14141"/>
          <w:spacing w:val="0"/>
          <w:w w:val="100"/>
        </w:rPr>
        <w:t>::r;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457" w:lineRule="exact"/>
        <w:ind w:right="-178"/>
        <w:jc w:val="left"/>
        <w:tabs>
          <w:tab w:pos="2200" w:val="left"/>
        </w:tabs>
        <w:rPr>
          <w:rFonts w:ascii="Arial" w:hAnsi="Arial" w:cs="Arial" w:eastAsia="Arial"/>
          <w:sz w:val="92"/>
          <w:szCs w:val="9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575959"/>
          <w:spacing w:val="0"/>
          <w:w w:val="115"/>
          <w:b/>
          <w:bCs/>
          <w:position w:val="-2"/>
        </w:rPr>
        <w:t>eri</w:t>
      </w:r>
      <w:r>
        <w:rPr>
          <w:rFonts w:ascii="Times New Roman" w:hAnsi="Times New Roman" w:cs="Times New Roman" w:eastAsia="Times New Roman"/>
          <w:sz w:val="27"/>
          <w:szCs w:val="27"/>
          <w:color w:val="575959"/>
          <w:spacing w:val="0"/>
          <w:w w:val="115"/>
          <w:b/>
          <w:bCs/>
          <w:position w:val="-2"/>
        </w:rPr>
        <w:t>m</w:t>
      </w:r>
      <w:r>
        <w:rPr>
          <w:rFonts w:ascii="Times New Roman" w:hAnsi="Times New Roman" w:cs="Times New Roman" w:eastAsia="Times New Roman"/>
          <w:sz w:val="27"/>
          <w:szCs w:val="27"/>
          <w:color w:val="575959"/>
          <w:spacing w:val="-7"/>
          <w:w w:val="115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14141"/>
          <w:spacing w:val="0"/>
          <w:w w:val="100"/>
          <w:b/>
          <w:bCs/>
          <w:position w:val="-2"/>
        </w:rPr>
        <w:t>K</w:t>
      </w:r>
      <w:r>
        <w:rPr>
          <w:rFonts w:ascii="Times New Roman" w:hAnsi="Times New Roman" w:cs="Times New Roman" w:eastAsia="Times New Roman"/>
          <w:sz w:val="28"/>
          <w:szCs w:val="28"/>
          <w:color w:val="414141"/>
          <w:spacing w:val="-6"/>
          <w:w w:val="100"/>
          <w:b/>
          <w:bCs/>
          <w:position w:val="-2"/>
        </w:rPr>
        <w:t>Ö</w:t>
      </w:r>
      <w:r>
        <w:rPr>
          <w:rFonts w:ascii="Times New Roman" w:hAnsi="Times New Roman" w:cs="Times New Roman" w:eastAsia="Times New Roman"/>
          <w:sz w:val="28"/>
          <w:szCs w:val="28"/>
          <w:color w:val="575959"/>
          <w:spacing w:val="0"/>
          <w:w w:val="100"/>
          <w:b/>
          <w:bCs/>
          <w:position w:val="-2"/>
        </w:rPr>
        <w:t>SE</w:t>
      </w:r>
      <w:r>
        <w:rPr>
          <w:rFonts w:ascii="Times New Roman" w:hAnsi="Times New Roman" w:cs="Times New Roman" w:eastAsia="Times New Roman"/>
          <w:sz w:val="28"/>
          <w:szCs w:val="28"/>
          <w:color w:val="575959"/>
          <w:spacing w:val="-65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75959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75959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92"/>
          <w:szCs w:val="92"/>
          <w:color w:val="424682"/>
          <w:spacing w:val="0"/>
          <w:w w:val="141"/>
          <w:i/>
          <w:position w:val="-40"/>
        </w:rPr>
        <w:t>d1</w:t>
      </w:r>
      <w:r>
        <w:rPr>
          <w:rFonts w:ascii="Arial" w:hAnsi="Arial" w:cs="Arial" w:eastAsia="Arial"/>
          <w:sz w:val="92"/>
          <w:szCs w:val="92"/>
          <w:color w:val="000000"/>
          <w:spacing w:val="0"/>
          <w:w w:val="100"/>
          <w:position w:val="0"/>
        </w:rPr>
      </w:r>
    </w:p>
    <w:p>
      <w:pPr>
        <w:spacing w:before="0" w:after="0" w:line="457" w:lineRule="exact"/>
        <w:ind w:right="-125"/>
        <w:jc w:val="left"/>
        <w:tabs>
          <w:tab w:pos="460" w:val="left"/>
        </w:tabs>
        <w:rPr>
          <w:rFonts w:ascii="Times New Roman" w:hAnsi="Times New Roman" w:cs="Times New Roman" w:eastAsia="Times New Roman"/>
          <w:sz w:val="57"/>
          <w:szCs w:val="57"/>
        </w:rPr>
      </w:pPr>
      <w:rPr/>
      <w:r>
        <w:rPr/>
        <w:br w:type="column"/>
      </w:r>
      <w:r>
        <w:rPr>
          <w:rFonts w:ascii="Arial" w:hAnsi="Arial" w:cs="Arial" w:eastAsia="Arial"/>
          <w:sz w:val="44"/>
          <w:szCs w:val="44"/>
          <w:color w:val="747474"/>
          <w:spacing w:val="-97"/>
          <w:w w:val="57"/>
          <w:position w:val="-9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50"/>
          <w:position w:val="13"/>
        </w:rPr>
        <w:t>&lt;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-40"/>
          <w:w w:val="51"/>
          <w:position w:val="13"/>
        </w:rPr>
        <w:t>1</w:t>
      </w:r>
      <w:r>
        <w:rPr>
          <w:rFonts w:ascii="Arial" w:hAnsi="Arial" w:cs="Arial" w:eastAsia="Arial"/>
          <w:sz w:val="44"/>
          <w:szCs w:val="44"/>
          <w:color w:val="747474"/>
          <w:spacing w:val="-91"/>
          <w:w w:val="57"/>
          <w:position w:val="-9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898989"/>
          <w:spacing w:val="0"/>
          <w:w w:val="70"/>
          <w:position w:val="13"/>
        </w:rPr>
        <w:t>\</w:t>
      </w:r>
      <w:r>
        <w:rPr>
          <w:rFonts w:ascii="Times New Roman" w:hAnsi="Times New Roman" w:cs="Times New Roman" w:eastAsia="Times New Roman"/>
          <w:sz w:val="16"/>
          <w:szCs w:val="16"/>
          <w:color w:val="898989"/>
          <w:spacing w:val="-41"/>
          <w:w w:val="71"/>
          <w:position w:val="13"/>
        </w:rPr>
        <w:t>_</w:t>
      </w:r>
      <w:r>
        <w:rPr>
          <w:rFonts w:ascii="Arial" w:hAnsi="Arial" w:cs="Arial" w:eastAsia="Arial"/>
          <w:sz w:val="44"/>
          <w:szCs w:val="44"/>
          <w:color w:val="747474"/>
          <w:spacing w:val="-92"/>
          <w:w w:val="56"/>
          <w:position w:val="-9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B6B6B8"/>
          <w:spacing w:val="0"/>
          <w:w w:val="136"/>
          <w:position w:val="13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6B6B8"/>
          <w:spacing w:val="0"/>
          <w:w w:val="100"/>
          <w:position w:val="1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B6B6B8"/>
          <w:spacing w:val="0"/>
          <w:w w:val="100"/>
          <w:position w:val="13"/>
        </w:rPr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0"/>
          <w:w w:val="158"/>
          <w:position w:val="13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-17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98989"/>
          <w:spacing w:val="3"/>
          <w:w w:val="120"/>
          <w:position w:val="13"/>
        </w:rPr>
        <w:t>)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-7"/>
          <w:w w:val="174"/>
          <w:position w:val="13"/>
        </w:rPr>
        <w:t>(</w:t>
      </w:r>
      <w:r>
        <w:rPr>
          <w:rFonts w:ascii="Times New Roman" w:hAnsi="Times New Roman" w:cs="Times New Roman" w:eastAsia="Times New Roman"/>
          <w:sz w:val="57"/>
          <w:szCs w:val="57"/>
          <w:color w:val="414141"/>
          <w:spacing w:val="0"/>
          <w:w w:val="173"/>
          <w:position w:val="-9"/>
        </w:rPr>
        <w:t>,</w:t>
      </w:r>
      <w:r>
        <w:rPr>
          <w:rFonts w:ascii="Times New Roman" w:hAnsi="Times New Roman" w:cs="Times New Roman" w:eastAsia="Times New Roman"/>
          <w:sz w:val="57"/>
          <w:szCs w:val="57"/>
          <w:color w:val="414141"/>
          <w:spacing w:val="-173"/>
          <w:w w:val="173"/>
          <w:position w:val="-9"/>
        </w:rPr>
        <w:t>-</w:t>
      </w:r>
      <w:r>
        <w:rPr>
          <w:rFonts w:ascii="Times New Roman" w:hAnsi="Times New Roman" w:cs="Times New Roman" w:eastAsia="Times New Roman"/>
          <w:sz w:val="57"/>
          <w:szCs w:val="57"/>
          <w:color w:val="000000"/>
          <w:spacing w:val="0"/>
          <w:w w:val="100"/>
          <w:position w:val="0"/>
        </w:rPr>
      </w:r>
    </w:p>
    <w:p>
      <w:pPr>
        <w:spacing w:before="91" w:after="0" w:line="158" w:lineRule="exact"/>
        <w:ind w:left="-32" w:right="853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62"/>
          <w:position w:val="-2"/>
        </w:rPr>
        <w:t>.-..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141" w:right="857"/>
        <w:jc w:val="center"/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29"/>
          <w:szCs w:val="29"/>
          <w:color w:val="898989"/>
          <w:spacing w:val="0"/>
          <w:w w:val="51"/>
          <w:position w:val="-4"/>
        </w:rPr>
        <w:t>..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520" w:right="660"/>
          <w:cols w:num="4" w:equalWidth="0">
            <w:col w:w="443" w:space="2019"/>
            <w:col w:w="3655" w:space="2290"/>
            <w:col w:w="1006" w:space="126"/>
            <w:col w:w="1201"/>
          </w:cols>
        </w:sectPr>
      </w:pPr>
      <w:rPr/>
    </w:p>
    <w:p>
      <w:pPr>
        <w:spacing w:before="0" w:after="0" w:line="235" w:lineRule="exact"/>
        <w:ind w:left="2063" w:right="-20"/>
        <w:jc w:val="left"/>
        <w:tabs>
          <w:tab w:pos="862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30.288284pt;margin-top:33.610779pt;width:531.10155pt;height:765.694036pt;mso-position-horizontal-relative:page;mso-position-vertical-relative:page;z-index:-15351" coordorigin="606,672" coordsize="10622,15314">
            <v:group style="position:absolute;left:615;top:698;width:141;height:2" coordorigin="615,698" coordsize="141,2">
              <v:shape style="position:absolute;left:615;top:698;width:141;height:2" coordorigin="615,698" coordsize="141,0" path="m615,698l756,698e" filled="f" stroked="t" strokeweight=".469586pt" strokecolor="#545454">
                <v:path arrowok="t"/>
              </v:shape>
            </v:group>
            <v:group style="position:absolute;left:625;top:693;width:2;height:5336" coordorigin="625,693" coordsize="2,5336">
              <v:shape style="position:absolute;left:625;top:693;width:2;height:5336" coordorigin="625,693" coordsize="0,5336" path="m625,6029l625,693e" filled="f" stroked="t" strokeweight=".704379pt" strokecolor="#4F4F4F">
                <v:path arrowok="t"/>
              </v:shape>
            </v:group>
            <v:group style="position:absolute;left:615;top:703;width:10115;height:2" coordorigin="615,703" coordsize="10115,2">
              <v:shape style="position:absolute;left:615;top:703;width:10115;height:2" coordorigin="615,703" coordsize="10115,0" path="m615,703l10730,703e" filled="f" stroked="t" strokeweight=".704379pt" strokecolor="#545454">
                <v:path arrowok="t"/>
              </v:shape>
            </v:group>
            <v:group style="position:absolute;left:2404;top:703;width:2;height:1021" coordorigin="2404,703" coordsize="2,1021">
              <v:shape style="position:absolute;left:2404;top:703;width:2;height:1021" coordorigin="2404,703" coordsize="0,1021" path="m2404,1723l2404,703e" filled="f" stroked="t" strokeweight=".704379pt" strokecolor="#7C7C7C">
                <v:path arrowok="t"/>
              </v:shape>
            </v:group>
            <v:group style="position:absolute;left:3381;top:717;width:7805;height:2" coordorigin="3381,717" coordsize="7805,2">
              <v:shape style="position:absolute;left:3381;top:717;width:7805;height:2" coordorigin="3381,717" coordsize="7805,0" path="m3381,717l11186,717e" filled="f" stroked="t" strokeweight=".704379pt" strokecolor="#545454">
                <v:path arrowok="t"/>
              </v:shape>
            </v:group>
            <v:group style="position:absolute;left:7344;top:719;width:1273;height:2" coordorigin="7344,719" coordsize="1273,2">
              <v:shape style="position:absolute;left:7344;top:719;width:1273;height:2" coordorigin="7344,719" coordsize="1273,0" path="m7344,719l8617,719e" filled="f" stroked="t" strokeweight=".704379pt" strokecolor="#545454">
                <v:path arrowok="t"/>
              </v:shape>
            </v:group>
            <v:group style="position:absolute;left:9056;top:712;width:2;height:888" coordorigin="9056,712" coordsize="2,888">
              <v:shape style="position:absolute;left:9056;top:712;width:2;height:888" coordorigin="9056,712" coordsize="0,888" path="m9056,1600l9056,712e" filled="f" stroked="t" strokeweight=".939172pt" strokecolor="#4B4B4B">
                <v:path arrowok="t"/>
              </v:shape>
            </v:group>
            <v:group style="position:absolute;left:9720;top:722;width:239;height:2" coordorigin="9720,722" coordsize="239,2">
              <v:shape style="position:absolute;left:9720;top:722;width:239;height:2" coordorigin="9720,722" coordsize="239,0" path="m9720,722l9960,722e" filled="f" stroked="t" strokeweight=".469586pt" strokecolor="#606060">
                <v:path arrowok="t"/>
              </v:shape>
            </v:group>
            <v:group style="position:absolute;left:9941;top:1177;width:1244;height:2" coordorigin="9941,1177" coordsize="1244,2">
              <v:shape style="position:absolute;left:9941;top:1177;width:1244;height:2" coordorigin="9941,1177" coordsize="1244,0" path="m9941,1177l11186,1177e" filled="f" stroked="t" strokeweight="1.173965pt" strokecolor="#484B48">
                <v:path arrowok="t"/>
              </v:shape>
            </v:group>
            <v:group style="position:absolute;left:9749;top:1177;width:103;height:2" coordorigin="9749,1177" coordsize="103,2">
              <v:shape style="position:absolute;left:9749;top:1177;width:103;height:2" coordorigin="9749,1177" coordsize="103,0" path="m9749,1177l9852,1177e" filled="f" stroked="t" strokeweight="1.173965pt" strokecolor="#484B48">
                <v:path arrowok="t"/>
              </v:shape>
            </v:group>
            <v:group style="position:absolute;left:9897;top:717;width:2;height:503" coordorigin="9897,717" coordsize="2,503">
              <v:shape style="position:absolute;left:9897;top:717;width:2;height:503" coordorigin="9897,717" coordsize="0,503" path="m9897,1220l9897,717e" filled="f" stroked="t" strokeweight="4.461065pt" strokecolor="#3B4444">
                <v:path arrowok="t"/>
              </v:shape>
            </v:group>
            <v:group style="position:absolute;left:11190;top:717;width:2;height:15238" coordorigin="11190,717" coordsize="2,15238">
              <v:shape style="position:absolute;left:11190;top:717;width:2;height:15238" coordorigin="11190,717" coordsize="0,15238" path="m11190,15955l11190,717e" filled="f" stroked="t" strokeweight=".704379pt" strokecolor="#575757">
                <v:path arrowok="t"/>
              </v:shape>
            </v:group>
            <v:group style="position:absolute;left:3442;top:1880;width:7748;height:2" coordorigin="3442,1880" coordsize="7748,2">
              <v:shape style="position:absolute;left:3442;top:1880;width:7748;height:2" coordorigin="3442,1880" coordsize="7748,0" path="m3442,1880l11190,1880e" filled="f" stroked="t" strokeweight=".704379pt" strokecolor="#4B4B4B">
                <v:path arrowok="t"/>
              </v:shape>
            </v:group>
            <v:group style="position:absolute;left:9058;top:1543;width:2;height:180" coordorigin="9058,1543" coordsize="2,180">
              <v:shape style="position:absolute;left:9058;top:1543;width:2;height:180" coordorigin="9058,1543" coordsize="0,180" path="m9058,1723l9058,1543e" filled="f" stroked="t" strokeweight=".469586pt" strokecolor="#1F1F1F">
                <v:path arrowok="t"/>
              </v:shape>
            </v:group>
            <v:group style="position:absolute;left:615;top:1866;width:3268;height:2" coordorigin="615,1866" coordsize="3268,2">
              <v:shape style="position:absolute;left:615;top:1866;width:3268;height:2" coordorigin="615,1866" coordsize="3268,0" path="m615,1866l3883,1866e" filled="f" stroked="t" strokeweight=".704379pt" strokecolor="#545454">
                <v:path arrowok="t"/>
              </v:shape>
            </v:group>
            <v:group style="position:absolute;left:2404;top:1666;width:2;height:214" coordorigin="2404,1666" coordsize="2,214">
              <v:shape style="position:absolute;left:2404;top:1666;width:2;height:214" coordorigin="2404,1666" coordsize="0,214" path="m2404,1880l2404,1666e" filled="f" stroked="t" strokeweight=".469586pt" strokecolor="#6B6B6B">
                <v:path arrowok="t"/>
              </v:shape>
            </v:group>
            <v:group style="position:absolute;left:9061;top:1666;width:2;height:223" coordorigin="9061,1666" coordsize="2,223">
              <v:shape style="position:absolute;left:9061;top:1666;width:2;height:223" coordorigin="9061,1666" coordsize="0,223" path="m9061,1889l9061,1666e" filled="f" stroked="t" strokeweight=".469586pt" strokecolor="#3B3B3B">
                <v:path arrowok="t"/>
              </v:shape>
            </v:group>
            <v:group style="position:absolute;left:620;top:2110;width:7086;height:2" coordorigin="620,2110" coordsize="7086,2">
              <v:shape style="position:absolute;left:620;top:2110;width:7086;height:2" coordorigin="620,2110" coordsize="7086,0" path="m620,2110l7706,2110e" filled="f" stroked="t" strokeweight=".939172pt" strokecolor="#4B4B4B">
                <v:path arrowok="t"/>
              </v:shape>
            </v:group>
            <v:group style="position:absolute;left:3419;top:1866;width:2;height:294" coordorigin="3419,1866" coordsize="2,294">
              <v:shape style="position:absolute;left:3419;top:1866;width:2;height:294" coordorigin="3419,1866" coordsize="0,294" path="m3419,2160l3419,1866e" filled="f" stroked="t" strokeweight=".469586pt" strokecolor="#3B3B3B">
                <v:path arrowok="t"/>
              </v:shape>
            </v:group>
            <v:group style="position:absolute;left:7513;top:2120;width:3677;height:2" coordorigin="7513,2120" coordsize="3677,2">
              <v:shape style="position:absolute;left:7513;top:2120;width:3677;height:2" coordorigin="7513,2120" coordsize="3677,0" path="m7513,2120l11190,2120e" filled="f" stroked="t" strokeweight=".939172pt" strokecolor="#4B4B4B">
                <v:path arrowok="t"/>
              </v:shape>
            </v:group>
            <v:group style="position:absolute;left:615;top:2345;width:4827;height:2" coordorigin="615,2345" coordsize="4827,2">
              <v:shape style="position:absolute;left:615;top:2345;width:4827;height:2" coordorigin="615,2345" coordsize="4827,0" path="m615,2345l5442,2345e" filled="f" stroked="t" strokeweight=".704379pt" strokecolor="#484848">
                <v:path arrowok="t"/>
              </v:shape>
            </v:group>
            <v:group style="position:absolute;left:953;top:2357;width:10232;height:2" coordorigin="953,2357" coordsize="10232,2">
              <v:shape style="position:absolute;left:953;top:2357;width:10232;height:2" coordorigin="953,2357" coordsize="10232,0" path="m953,2357l11186,2357e" filled="f" stroked="t" strokeweight=".704379pt" strokecolor="#484848">
                <v:path arrowok="t"/>
              </v:shape>
            </v:group>
            <v:group style="position:absolute;left:620;top:2594;width:10570;height:2" coordorigin="620,2594" coordsize="10570,2">
              <v:shape style="position:absolute;left:620;top:2594;width:10570;height:2" coordorigin="620,2594" coordsize="10570,0" path="m620,2594l11190,2594e" filled="f" stroked="t" strokeweight=".704379pt" strokecolor="#484848">
                <v:path arrowok="t"/>
              </v:shape>
            </v:group>
            <v:group style="position:absolute;left:620;top:2820;width:1625;height:2" coordorigin="620,2820" coordsize="1625,2">
              <v:shape style="position:absolute;left:620;top:2820;width:1625;height:2" coordorigin="620,2820" coordsize="1625,0" path="m620,2820l2245,2820e" filled="f" stroked="t" strokeweight=".704379pt" strokecolor="#4B4B4B">
                <v:path arrowok="t"/>
              </v:shape>
            </v:group>
            <v:group style="position:absolute;left:1709;top:2829;width:6532;height:2" coordorigin="1709,2829" coordsize="6532,2">
              <v:shape style="position:absolute;left:1709;top:2829;width:6532;height:2" coordorigin="1709,2829" coordsize="6532,0" path="m1709,2829l8241,2829e" filled="f" stroked="t" strokeweight=".469586pt" strokecolor="#3F3F3F">
                <v:path arrowok="t"/>
              </v:shape>
            </v:group>
            <v:group style="position:absolute;left:1606;top:2836;width:9584;height:2" coordorigin="1606,2836" coordsize="9584,2">
              <v:shape style="position:absolute;left:1606;top:2836;width:9584;height:2" coordorigin="1606,2836" coordsize="9584,0" path="m1606,2836l11190,2836e" filled="f" stroked="t" strokeweight=".704379pt" strokecolor="#444444">
                <v:path arrowok="t"/>
              </v:shape>
            </v:group>
            <v:group style="position:absolute;left:625;top:3064;width:6419;height:2" coordorigin="625,3064" coordsize="6419,2">
              <v:shape style="position:absolute;left:625;top:3064;width:6419;height:2" coordorigin="625,3064" coordsize="6419,0" path="m625,3064l7044,3064e" filled="f" stroked="t" strokeweight=".939172pt" strokecolor="#484848">
                <v:path arrowok="t"/>
              </v:shape>
            </v:group>
            <v:group style="position:absolute;left:5212;top:3071;width:5978;height:2" coordorigin="5212,3071" coordsize="5978,2">
              <v:shape style="position:absolute;left:5212;top:3071;width:5978;height:2" coordorigin="5212,3071" coordsize="5978,0" path="m5212,3071l11190,3071e" filled="f" stroked="t" strokeweight=".704379pt" strokecolor="#484848">
                <v:path arrowok="t"/>
              </v:shape>
            </v:group>
            <v:group style="position:absolute;left:3865;top:3052;width:2;height:304" coordorigin="3865,3052" coordsize="2,304">
              <v:shape style="position:absolute;left:3865;top:3052;width:2;height:304" coordorigin="3865,3052" coordsize="0,304" path="m3865,3356l3865,3052e" filled="f" stroked="t" strokeweight=".939172pt" strokecolor="#484848">
                <v:path arrowok="t"/>
              </v:shape>
            </v:group>
            <v:group style="position:absolute;left:6917;top:3062;width:2;height:741" coordorigin="6917,3062" coordsize="2,741">
              <v:shape style="position:absolute;left:6917;top:3062;width:2;height:741" coordorigin="6917,3062" coordsize="0,741" path="m6917,3803l6917,3062e" filled="f" stroked="t" strokeweight=".704379pt" strokecolor="#484848">
                <v:path arrowok="t"/>
              </v:shape>
            </v:group>
            <v:group style="position:absolute;left:3865;top:3252;width:2;height:256" coordorigin="3865,3252" coordsize="2,256">
              <v:shape style="position:absolute;left:3865;top:3252;width:2;height:256" coordorigin="3865,3252" coordsize="0,256" path="m3865,3508l3865,3252e" filled="f" stroked="t" strokeweight=".469586pt" strokecolor="#2B2B2B">
                <v:path arrowok="t"/>
              </v:shape>
            </v:group>
            <v:group style="position:absolute;left:3860;top:3487;width:3062;height:2" coordorigin="3860,3487" coordsize="3062,2">
              <v:shape style="position:absolute;left:3860;top:3487;width:3062;height:2" coordorigin="3860,3487" coordsize="3062,0" path="m3860,3487l6922,3487e" filled="f" stroked="t" strokeweight=".704379pt" strokecolor="#707070">
                <v:path arrowok="t"/>
              </v:shape>
            </v:group>
            <v:group style="position:absolute;left:620;top:3784;width:1799;height:2" coordorigin="620,3784" coordsize="1799,2">
              <v:shape style="position:absolute;left:620;top:3784;width:1799;height:2" coordorigin="620,3784" coordsize="1799,0" path="m620,3784l2418,3784e" filled="f" stroked="t" strokeweight=".939172pt" strokecolor="#4B4B4B">
                <v:path arrowok="t"/>
              </v:shape>
            </v:group>
            <v:group style="position:absolute;left:2362;top:3793;width:1531;height:2" coordorigin="2362,3793" coordsize="1531,2">
              <v:shape style="position:absolute;left:2362;top:3793;width:1531;height:2" coordorigin="2362,3793" coordsize="1531,0" path="m2362,3793l3893,3793e" filled="f" stroked="t" strokeweight=".704379pt" strokecolor="#484848">
                <v:path arrowok="t"/>
              </v:shape>
            </v:group>
            <v:group style="position:absolute;left:3865;top:3451;width:2;height:351" coordorigin="3865,3451" coordsize="2,351">
              <v:shape style="position:absolute;left:3865;top:3451;width:2;height:351" coordorigin="3865,3451" coordsize="0,351" path="m3865,3803l3865,3451e" filled="f" stroked="t" strokeweight=".939172pt" strokecolor="#3B3B3B">
                <v:path arrowok="t"/>
              </v:shape>
            </v:group>
            <v:group style="position:absolute;left:3747;top:3788;width:902;height:2" coordorigin="3747,3788" coordsize="902,2">
              <v:shape style="position:absolute;left:3747;top:3788;width:902;height:2" coordorigin="3747,3788" coordsize="902,0" path="m3747,3788l4649,3788e" filled="f" stroked="t" strokeweight="1.173965pt" strokecolor="#343434">
                <v:path arrowok="t"/>
              </v:shape>
            </v:group>
            <v:group style="position:absolute;left:4334;top:3791;width:2592;height:2" coordorigin="4334,3791" coordsize="2592,2">
              <v:shape style="position:absolute;left:4334;top:3791;width:2592;height:2" coordorigin="4334,3791" coordsize="2592,0" path="m4334,3791l6926,3791e" filled="f" stroked="t" strokeweight="1.408757pt" strokecolor="#4B4B4B">
                <v:path arrowok="t"/>
              </v:shape>
            </v:group>
            <v:group style="position:absolute;left:6870;top:3800;width:4320;height:2" coordorigin="6870,3800" coordsize="4320,2">
              <v:shape style="position:absolute;left:6870;top:3800;width:4320;height:2" coordorigin="6870,3800" coordsize="4320,0" path="m6870,3800l11190,3800e" filled="f" stroked="t" strokeweight=".939172pt" strokecolor="#4B4B4B">
                <v:path arrowok="t"/>
              </v:shape>
            </v:group>
            <v:group style="position:absolute;left:620;top:4066;width:8814;height:2" coordorigin="620,4066" coordsize="8814,2">
              <v:shape style="position:absolute;left:620;top:4066;width:8814;height:2" coordorigin="620,4066" coordsize="8814,0" path="m620,4066l9434,4066e" filled="f" stroked="t" strokeweight=".939172pt" strokecolor="#4B4B4B">
                <v:path arrowok="t"/>
              </v:shape>
            </v:group>
            <v:group style="position:absolute;left:9378;top:4073;width:399;height:2" coordorigin="9378,4073" coordsize="399,2">
              <v:shape style="position:absolute;left:9378;top:4073;width:399;height:2" coordorigin="9378,4073" coordsize="399,0" path="m9378,4073l9777,4073e" filled="f" stroked="t" strokeweight=".939172pt" strokecolor="#545454">
                <v:path arrowok="t"/>
              </v:shape>
            </v:group>
            <v:group style="position:absolute;left:9720;top:4073;width:352;height:2" coordorigin="9720,4073" coordsize="352,2">
              <v:shape style="position:absolute;left:9720;top:4073;width:352;height:2" coordorigin="9720,4073" coordsize="352,0" path="m9720,4073l10073,4073e" filled="f" stroked="t" strokeweight=".469586pt" strokecolor="#2B2B2B">
                <v:path arrowok="t"/>
              </v:shape>
            </v:group>
            <v:group style="position:absolute;left:10016;top:4073;width:1179;height:2" coordorigin="10016,4073" coordsize="1179,2">
              <v:shape style="position:absolute;left:10016;top:4073;width:1179;height:2" coordorigin="10016,4073" coordsize="1179,0" path="m10016,4073l11195,4073e" filled="f" stroked="t" strokeweight=".704379pt" strokecolor="#4F4F4F">
                <v:path arrowok="t"/>
              </v:shape>
            </v:group>
            <v:group style="position:absolute;left:2404;top:3788;width:2;height:5996" coordorigin="2404,3788" coordsize="2,5996">
              <v:shape style="position:absolute;left:2404;top:3788;width:2;height:5996" coordorigin="2404,3788" coordsize="0,5996" path="m2404,9784l2404,3788e" filled="f" stroked="t" strokeweight=".939172pt" strokecolor="#484848">
                <v:path arrowok="t"/>
              </v:shape>
            </v:group>
            <v:group style="position:absolute;left:2400;top:4306;width:4377;height:2" coordorigin="2400,4306" coordsize="4377,2">
              <v:shape style="position:absolute;left:2400;top:4306;width:4377;height:2" coordorigin="2400,4306" coordsize="4377,0" path="m2400,4306l6776,4306e" filled="f" stroked="t" strokeweight=".704379pt" strokecolor="#4B4B4B">
                <v:path arrowok="t"/>
              </v:shape>
            </v:group>
            <v:group style="position:absolute;left:6720;top:4308;width:211;height:2" coordorigin="6720,4308" coordsize="211,2">
              <v:shape style="position:absolute;left:6720;top:4308;width:211;height:2" coordorigin="6720,4308" coordsize="211,0" path="m6720,4308l6931,4308e" filled="f" stroked="t" strokeweight=".704379pt" strokecolor="#343434">
                <v:path arrowok="t"/>
              </v:shape>
            </v:group>
            <v:group style="position:absolute;left:6875;top:4310;width:3038;height:2" coordorigin="6875,4310" coordsize="3038,2">
              <v:shape style="position:absolute;left:6875;top:4310;width:3038;height:2" coordorigin="6875,4310" coordsize="3038,0" path="m6875,4310l9913,4310e" filled="f" stroked="t" strokeweight=".939172pt" strokecolor="#4B4B4B">
                <v:path arrowok="t"/>
              </v:shape>
            </v:group>
            <v:group style="position:absolute;left:9857;top:4310;width:216;height:2" coordorigin="9857,4310" coordsize="216,2">
              <v:shape style="position:absolute;left:9857;top:4310;width:216;height:2" coordorigin="9857,4310" coordsize="216,0" path="m9857,4310l10073,4310e" filled="f" stroked="t" strokeweight=".469586pt" strokecolor="#343434">
                <v:path arrowok="t"/>
              </v:shape>
            </v:group>
            <v:group style="position:absolute;left:10016;top:4310;width:1179;height:2" coordorigin="10016,4310" coordsize="1179,2">
              <v:shape style="position:absolute;left:10016;top:4310;width:1179;height:2" coordorigin="10016,4310" coordsize="1179,0" path="m10016,4310l11195,4310e" filled="f" stroked="t" strokeweight=".704379pt" strokecolor="#4F4F4F">
                <v:path arrowok="t"/>
              </v:shape>
            </v:group>
            <v:group style="position:absolute;left:4917;top:4291;width:2;height:290" coordorigin="4917,4291" coordsize="2,290">
              <v:shape style="position:absolute;left:4917;top:4291;width:2;height:290" coordorigin="4917,4291" coordsize="0,290" path="m4917,4581l4917,4291e" filled="f" stroked="t" strokeweight=".939172pt" strokecolor="#5B5B5B">
                <v:path arrowok="t"/>
              </v:shape>
            </v:group>
            <v:group style="position:absolute;left:4907;top:4792;width:4884;height:2" coordorigin="4907,4792" coordsize="4884,2">
              <v:shape style="position:absolute;left:4907;top:4792;width:4884;height:2" coordorigin="4907,4792" coordsize="4884,0" path="m4907,4792l9791,4792e" filled="f" stroked="t" strokeweight=".939172pt" strokecolor="#484848">
                <v:path arrowok="t"/>
              </v:shape>
            </v:group>
            <v:group style="position:absolute;left:4917;top:4524;width:2;height:294" coordorigin="4917,4524" coordsize="2,294">
              <v:shape style="position:absolute;left:4917;top:4524;width:2;height:294" coordorigin="4917,4524" coordsize="0,294" path="m4917,4818l4917,4524e" filled="f" stroked="t" strokeweight=".469586pt" strokecolor="#3B3B3B">
                <v:path arrowok="t"/>
              </v:shape>
            </v:group>
            <v:group style="position:absolute;left:9720;top:4792;width:193;height:2" coordorigin="9720,4792" coordsize="193,2">
              <v:shape style="position:absolute;left:9720;top:4792;width:193;height:2" coordorigin="9720,4792" coordsize="193,0" path="m9720,4792l9913,4792e" filled="f" stroked="t" strokeweight=".469586pt" strokecolor="#2F2F2F">
                <v:path arrowok="t"/>
              </v:shape>
            </v:group>
            <v:group style="position:absolute;left:9857;top:4792;width:1338;height:2" coordorigin="9857,4792" coordsize="1338,2">
              <v:shape style="position:absolute;left:9857;top:4792;width:1338;height:2" coordorigin="9857,4792" coordsize="1338,0" path="m9857,4792l11195,4792e" filled="f" stroked="t" strokeweight=".704379pt" strokecolor="#4B4B4B">
                <v:path arrowok="t"/>
              </v:shape>
            </v:group>
            <v:group style="position:absolute;left:4917;top:4761;width:2;height:532" coordorigin="4917,4761" coordsize="2,532">
              <v:shape style="position:absolute;left:4917;top:4761;width:2;height:532" coordorigin="4917,4761" coordsize="0,532" path="m4917,5293l4917,4761e" filled="f" stroked="t" strokeweight=".704379pt" strokecolor="#4F4F4F">
                <v:path arrowok="t"/>
              </v:shape>
            </v:group>
            <v:group style="position:absolute;left:4907;top:5034;width:6292;height:2" coordorigin="4907,5034" coordsize="6292,2">
              <v:shape style="position:absolute;left:4907;top:5034;width:6292;height:2" coordorigin="4907,5034" coordsize="6292,0" path="m4907,5034l11200,5034e" filled="f" stroked="t" strokeweight=".939172pt" strokecolor="#484848">
                <v:path arrowok="t"/>
              </v:shape>
            </v:group>
            <v:group style="position:absolute;left:4912;top:5277;width:6283;height:2" coordorigin="4912,5277" coordsize="6283,2">
              <v:shape style="position:absolute;left:4912;top:5277;width:6283;height:2" coordorigin="4912,5277" coordsize="6283,0" path="m4912,5277l11195,5277e" filled="f" stroked="t" strokeweight=".939172pt" strokecolor="#4B4B4B">
                <v:path arrowok="t"/>
              </v:shape>
            </v:group>
            <v:group style="position:absolute;left:9688;top:5277;width:225;height:2" coordorigin="9688,5277" coordsize="225,2">
              <v:shape style="position:absolute;left:9688;top:5277;width:225;height:2" coordorigin="9688,5277" coordsize="225,0" path="m9688,5277l9913,5277e" filled="f" stroked="t" strokeweight=".704379pt" strokecolor="#383838">
                <v:path arrowok="t"/>
              </v:shape>
            </v:group>
            <v:group style="position:absolute;left:2390;top:5511;width:8805;height:2" coordorigin="2390,5511" coordsize="8805,2">
              <v:shape style="position:absolute;left:2390;top:5511;width:8805;height:2" coordorigin="2390,5511" coordsize="8805,0" path="m2390,5511l11195,5511e" filled="f" stroked="t" strokeweight=".939172pt" strokecolor="#484848">
                <v:path arrowok="t"/>
              </v:shape>
            </v:group>
            <v:group style="position:absolute;left:4917;top:5236;width:2;height:323" coordorigin="4917,5236" coordsize="2,323">
              <v:shape style="position:absolute;left:4917;top:5236;width:2;height:323" coordorigin="4917,5236" coordsize="0,323" path="m4917,5559l4917,5236e" filled="f" stroked="t" strokeweight=".469586pt" strokecolor="#444444">
                <v:path arrowok="t"/>
              </v:shape>
            </v:group>
            <v:group style="position:absolute;left:620;top:5744;width:9556;height:2" coordorigin="620,5744" coordsize="9556,2">
              <v:shape style="position:absolute;left:620;top:5744;width:9556;height:2" coordorigin="620,5744" coordsize="9556,0" path="m620,5744l10176,5744e" filled="f" stroked="t" strokeweight=".939172pt" strokecolor="#484848">
                <v:path arrowok="t"/>
              </v:shape>
            </v:group>
            <v:group style="position:absolute;left:627;top:5493;width:2;height:517" coordorigin="627,5493" coordsize="2,517">
              <v:shape style="position:absolute;left:627;top:5493;width:2;height:517" coordorigin="627,5493" coordsize="0,517" path="m627,6010l627,5493e" filled="f" stroked="t" strokeweight=".704379pt" strokecolor="#4F4F4F">
                <v:path arrowok="t"/>
              </v:shape>
            </v:group>
            <v:group style="position:absolute;left:4917;top:5488;width:2;height:978" coordorigin="4917,5488" coordsize="2,978">
              <v:shape style="position:absolute;left:4917;top:5488;width:2;height:978" coordorigin="4917,5488" coordsize="0,978" path="m4917,6466l4917,5488e" filled="f" stroked="t" strokeweight=".704379pt" strokecolor="#545454">
                <v:path arrowok="t"/>
              </v:shape>
            </v:group>
            <v:group style="position:absolute;left:10016;top:5751;width:1183;height:2" coordorigin="10016,5751" coordsize="1183,2">
              <v:shape style="position:absolute;left:10016;top:5751;width:1183;height:2" coordorigin="10016,5751" coordsize="1183,0" path="m10016,5751l11200,5751e" filled="f" stroked="t" strokeweight=".704379pt" strokecolor="#484848">
                <v:path arrowok="t"/>
              </v:shape>
            </v:group>
            <v:group style="position:absolute;left:2395;top:6219;width:8805;height:2" coordorigin="2395,6219" coordsize="8805,2">
              <v:shape style="position:absolute;left:2395;top:6219;width:8805;height:2" coordorigin="2395,6219" coordsize="8805,0" path="m2395,6219l11200,6219e" filled="f" stroked="t" strokeweight=".939172pt" strokecolor="#484848">
                <v:path arrowok="t"/>
              </v:shape>
            </v:group>
            <v:group style="position:absolute;left:2395;top:6456;width:4381;height:2" coordorigin="2395,6456" coordsize="4381,2">
              <v:shape style="position:absolute;left:2395;top:6456;width:4381;height:2" coordorigin="2395,6456" coordsize="4381,0" path="m2395,6456l6776,6456e" filled="f" stroked="t" strokeweight=".704379pt" strokecolor="#4B4B4B">
                <v:path arrowok="t"/>
              </v:shape>
            </v:group>
            <v:group style="position:absolute;left:6720;top:6456;width:211;height:2" coordorigin="6720,6456" coordsize="211,2">
              <v:shape style="position:absolute;left:6720;top:6456;width:211;height:2" coordorigin="6720,6456" coordsize="211,0" path="m6720,6456l6931,6456e" filled="f" stroked="t" strokeweight=".469586pt" strokecolor="#2B2B2B">
                <v:path arrowok="t"/>
              </v:shape>
            </v:group>
            <v:group style="position:absolute;left:6875;top:6459;width:4325;height:2" coordorigin="6875,6459" coordsize="4325,2">
              <v:shape style="position:absolute;left:6875;top:6459;width:4325;height:2" coordorigin="6875,6459" coordsize="4325,0" path="m6875,6459l11200,6459e" filled="f" stroked="t" strokeweight=".939172pt" strokecolor="#484848">
                <v:path arrowok="t"/>
              </v:shape>
            </v:group>
            <v:group style="position:absolute;left:625;top:6691;width:10580;height:2" coordorigin="625,6691" coordsize="10580,2">
              <v:shape style="position:absolute;left:625;top:6691;width:10580;height:2" coordorigin="625,6691" coordsize="10580,0" path="m625,6691l11204,6691e" filled="f" stroked="t" strokeweight=".939172pt" strokecolor="#484848">
                <v:path arrowok="t"/>
              </v:shape>
            </v:group>
            <v:group style="position:absolute;left:629;top:6238;width:2;height:4367" coordorigin="629,6238" coordsize="2,4367">
              <v:shape style="position:absolute;left:629;top:6238;width:2;height:4367" coordorigin="629,6238" coordsize="0,4367" path="m629,10605l629,6238e" filled="f" stroked="t" strokeweight=".704379pt" strokecolor="#4B4B4B">
                <v:path arrowok="t"/>
              </v:shape>
            </v:group>
            <v:group style="position:absolute;left:615;top:7166;width:10584;height:2" coordorigin="615,7166" coordsize="10584,2">
              <v:shape style="position:absolute;left:615;top:7166;width:10584;height:2" coordorigin="615,7166" coordsize="10584,0" path="m615,7166l11200,7166e" filled="f" stroked="t" strokeweight=".939172pt" strokecolor="#484848">
                <v:path arrowok="t"/>
              </v:shape>
            </v:group>
            <v:group style="position:absolute;left:9918;top:7168;width:925;height:2" coordorigin="9918,7168" coordsize="925,2">
              <v:shape style="position:absolute;left:9918;top:7168;width:925;height:2" coordorigin="9918,7168" coordsize="925,0" path="m9918,7168l10843,7168e" filled="f" stroked="t" strokeweight=".939172pt" strokecolor="#4F4F4F">
                <v:path arrowok="t"/>
              </v:shape>
            </v:group>
            <v:group style="position:absolute;left:4921;top:7159;width:2;height:731" coordorigin="4921,7159" coordsize="2,731">
              <v:shape style="position:absolute;left:4921;top:7159;width:2;height:731" coordorigin="4921,7159" coordsize="0,731" path="m4921,7890l4921,7159e" filled="f" stroked="t" strokeweight=".704379pt" strokecolor="#575757">
                <v:path arrowok="t"/>
              </v:shape>
            </v:group>
            <v:group style="position:absolute;left:4917;top:7403;width:4175;height:2" coordorigin="4917,7403" coordsize="4175,2">
              <v:shape style="position:absolute;left:4917;top:7403;width:4175;height:2" coordorigin="4917,7403" coordsize="4175,0" path="m4917,7403l9091,7403e" filled="f" stroked="t" strokeweight=".939172pt" strokecolor="#484848">
                <v:path arrowok="t"/>
              </v:shape>
            </v:group>
            <v:group style="position:absolute;left:9016;top:7403;width:418;height:2" coordorigin="9016,7403" coordsize="418,2">
              <v:shape style="position:absolute;left:9016;top:7403;width:418;height:2" coordorigin="9016,7403" coordsize="418,0" path="m9016,7403l9434,7403e" filled="f" stroked="t" strokeweight=".704379pt" strokecolor="#343434">
                <v:path arrowok="t"/>
              </v:shape>
            </v:group>
            <v:group style="position:absolute;left:9378;top:7406;width:399;height:2" coordorigin="9378,7406" coordsize="399,2">
              <v:shape style="position:absolute;left:9378;top:7406;width:399;height:2" coordorigin="9378,7406" coordsize="399,0" path="m9378,7406l9777,7406e" filled="f" stroked="t" strokeweight=".939172pt" strokecolor="#4B4B4B">
                <v:path arrowok="t"/>
              </v:shape>
            </v:group>
            <v:group style="position:absolute;left:9720;top:7403;width:193;height:2" coordorigin="9720,7403" coordsize="193,2">
              <v:shape style="position:absolute;left:9720;top:7403;width:193;height:2" coordorigin="9720,7403" coordsize="193,0" path="m9720,7403l9913,7403e" filled="f" stroked="t" strokeweight=".469586pt" strokecolor="#2F2F2F">
                <v:path arrowok="t"/>
              </v:shape>
            </v:group>
            <v:group style="position:absolute;left:9857;top:7406;width:216;height:2" coordorigin="9857,7406" coordsize="216,2">
              <v:shape style="position:absolute;left:9857;top:7406;width:216;height:2" coordorigin="9857,7406" coordsize="216,0" path="m9857,7406l10073,7406e" filled="f" stroked="t" strokeweight=".469586pt" strokecolor="#181818">
                <v:path arrowok="t"/>
              </v:shape>
            </v:group>
            <v:group style="position:absolute;left:10016;top:7406;width:1183;height:2" coordorigin="10016,7406" coordsize="1183,2">
              <v:shape style="position:absolute;left:10016;top:7406;width:1183;height:2" coordorigin="10016,7406" coordsize="1183,0" path="m10016,7406l11200,7406e" filled="f" stroked="t" strokeweight=".704379pt" strokecolor="#4F4F4F">
                <v:path arrowok="t"/>
              </v:shape>
            </v:group>
            <v:group style="position:absolute;left:4912;top:7641;width:6288;height:2" coordorigin="4912,7641" coordsize="6288,2">
              <v:shape style="position:absolute;left:4912;top:7641;width:6288;height:2" coordorigin="4912,7641" coordsize="6288,0" path="m4912,7641l11200,7641e" filled="f" stroked="t" strokeweight=".939172pt" strokecolor="#484848">
                <v:path arrowok="t"/>
              </v:shape>
            </v:group>
            <v:group style="position:absolute;left:11190;top:7363;width:2;height:323" coordorigin="11190,7363" coordsize="2,323">
              <v:shape style="position:absolute;left:11190;top:7363;width:2;height:323" coordorigin="11190,7363" coordsize="0,323" path="m11190,7686l11190,7363e" filled="f" stroked="t" strokeweight=".704379pt" strokecolor="#4B4B4B">
                <v:path arrowok="t"/>
              </v:shape>
            </v:group>
            <v:group style="position:absolute;left:625;top:7878;width:10580;height:2" coordorigin="625,7878" coordsize="10580,2">
              <v:shape style="position:absolute;left:625;top:7878;width:10580;height:2" coordorigin="625,7878" coordsize="10580,0" path="m625,7878l11204,7878e" filled="f" stroked="t" strokeweight=".939172pt" strokecolor="#4B4B4B">
                <v:path arrowok="t"/>
              </v:shape>
            </v:group>
            <v:group style="position:absolute;left:620;top:8683;width:10580;height:2" coordorigin="620,8683" coordsize="10580,2">
              <v:shape style="position:absolute;left:620;top:8683;width:10580;height:2" coordorigin="620,8683" coordsize="10580,0" path="m620,8683l11200,8683e" filled="f" stroked="t" strokeweight=".939172pt" strokecolor="#4B4B4B">
                <v:path arrowok="t"/>
              </v:shape>
            </v:group>
            <v:group style="position:absolute;left:11197;top:8346;width:2;height:375" coordorigin="11197,8346" coordsize="2,375">
              <v:shape style="position:absolute;left:11197;top:8346;width:2;height:375" coordorigin="11197,8346" coordsize="0,375" path="m11197,8721l11197,8346e" filled="f" stroked="t" strokeweight=".704379pt" strokecolor="#545454">
                <v:path arrowok="t"/>
              </v:shape>
            </v:group>
            <v:group style="position:absolute;left:620;top:9518;width:10584;height:2" coordorigin="620,9518" coordsize="10584,2">
              <v:shape style="position:absolute;left:620;top:9518;width:10584;height:2" coordorigin="620,9518" coordsize="10584,0" path="m620,9518l11204,9518e" filled="f" stroked="t" strokeweight=".939172pt" strokecolor="#4B4B4B">
                <v:path arrowok="t"/>
              </v:shape>
            </v:group>
            <v:group style="position:absolute;left:6720;top:9520;width:211;height:2" coordorigin="6720,9520" coordsize="211,2">
              <v:shape style="position:absolute;left:6720;top:9520;width:211;height:2" coordorigin="6720,9520" coordsize="211,0" path="m6720,9520l6931,9520e" filled="f" stroked="t" strokeweight=".704379pt" strokecolor="#383838">
                <v:path arrowok="t"/>
              </v:shape>
            </v:group>
            <v:group style="position:absolute;left:625;top:9758;width:10580;height:2" coordorigin="625,9758" coordsize="10580,2">
              <v:shape style="position:absolute;left:625;top:9758;width:10580;height:2" coordorigin="625,9758" coordsize="10580,0" path="m625,9758l11204,9758e" filled="f" stroked="t" strokeweight=".939172pt" strokecolor="#484848">
                <v:path arrowok="t"/>
              </v:shape>
            </v:group>
            <v:group style="position:absolute;left:9720;top:9758;width:193;height:2" coordorigin="9720,9758" coordsize="193,2">
              <v:shape style="position:absolute;left:9720;top:9758;width:193;height:2" coordorigin="9720,9758" coordsize="193,0" path="m9720,9758l9913,9758e" filled="f" stroked="t" strokeweight=".704379pt" strokecolor="#343434">
                <v:path arrowok="t"/>
              </v:shape>
            </v:group>
            <v:group style="position:absolute;left:620;top:9995;width:10589;height:2" coordorigin="620,9995" coordsize="10589,2">
              <v:shape style="position:absolute;left:620;top:9995;width:10589;height:2" coordorigin="620,9995" coordsize="10589,0" path="m620,9995l11209,9995e" filled="f" stroked="t" strokeweight=".939172pt" strokecolor="#484848">
                <v:path arrowok="t"/>
              </v:shape>
            </v:group>
            <v:group style="position:absolute;left:2402;top:9713;width:2;height:342" coordorigin="2402,9713" coordsize="2,342">
              <v:shape style="position:absolute;left:2402;top:9713;width:2;height:342" coordorigin="2402,9713" coordsize="0,342" path="m2402,10055l2402,9713e" filled="f" stroked="t" strokeweight=".704379pt" strokecolor="#343434">
                <v:path arrowok="t"/>
              </v:shape>
            </v:group>
            <v:group style="position:absolute;left:2404;top:9879;width:2;height:2198" coordorigin="2404,9879" coordsize="2,2198">
              <v:shape style="position:absolute;left:2404;top:9879;width:2;height:2198" coordorigin="2404,9879" coordsize="0,2198" path="m2404,12077l2404,9879e" filled="f" stroked="t" strokeweight=".704379pt" strokecolor="#484848">
                <v:path arrowok="t"/>
              </v:shape>
            </v:group>
            <v:group style="position:absolute;left:620;top:10470;width:10589;height:2" coordorigin="620,10470" coordsize="10589,2">
              <v:shape style="position:absolute;left:620;top:10470;width:10589;height:2" coordorigin="620,10470" coordsize="10589,0" path="m620,10470l11209,10470e" filled="f" stroked="t" strokeweight=".939172pt" strokecolor="#4B4B4B">
                <v:path arrowok="t"/>
              </v:shape>
            </v:group>
            <v:group style="position:absolute;left:629;top:10206;width:2;height:399" coordorigin="629,10206" coordsize="2,399">
              <v:shape style="position:absolute;left:629;top:10206;width:2;height:399" coordorigin="629,10206" coordsize="0,399" path="m629,10605l629,10206e" filled="f" stroked="t" strokeweight=".469586pt" strokecolor="#444444">
                <v:path arrowok="t"/>
              </v:shape>
            </v:group>
            <v:group style="position:absolute;left:6720;top:10470;width:211;height:2" coordorigin="6720,10470" coordsize="211,2">
              <v:shape style="position:absolute;left:6720;top:10470;width:211;height:2" coordorigin="6720,10470" coordsize="211,0" path="m6720,10470l6931,10470e" filled="f" stroked="t" strokeweight=".704379pt" strokecolor="#343434">
                <v:path arrowok="t"/>
              </v:shape>
            </v:group>
            <v:group style="position:absolute;left:930;top:10707;width:10279;height:2" coordorigin="930,10707" coordsize="10279,2">
              <v:shape style="position:absolute;left:930;top:10707;width:10279;height:2" coordorigin="930,10707" coordsize="10279,0" path="m930,10707l11209,10707e" filled="f" stroked="t" strokeweight=".939172pt" strokecolor="#4F4F4F">
                <v:path arrowok="t"/>
              </v:shape>
            </v:group>
            <v:group style="position:absolute;left:1749;top:10700;width:2;height:323" coordorigin="1749,10700" coordsize="2,323">
              <v:shape style="position:absolute;left:1749;top:10700;width:2;height:323" coordorigin="1749,10700" coordsize="0,323" path="m1749,11023l1749,10700e" filled="f" stroked="t" strokeweight=".704379pt" strokecolor="#343434">
                <v:path arrowok="t"/>
              </v:shape>
            </v:group>
            <v:group style="position:absolute;left:7335;top:10700;width:2;height:5265" coordorigin="7335,10700" coordsize="2,5265">
              <v:shape style="position:absolute;left:7335;top:10700;width:2;height:5265" coordorigin="7335,10700" coordsize="0,5265" path="m7335,15965l7335,10700e" filled="f" stroked="t" strokeweight=".704379pt" strokecolor="#575757">
                <v:path arrowok="t"/>
              </v:shape>
            </v:group>
            <v:group style="position:absolute;left:620;top:11220;width:10589;height:2" coordorigin="620,11220" coordsize="10589,2">
              <v:shape style="position:absolute;left:620;top:11220;width:10589;height:2" coordorigin="620,11220" coordsize="10589,0" path="m620,11220l11209,11220e" filled="f" stroked="t" strokeweight=".939172pt" strokecolor="#4B4B4B">
                <v:path arrowok="t"/>
              </v:shape>
            </v:group>
            <v:group style="position:absolute;left:1176;top:10691;width:2;height:5279" coordorigin="1176,10691" coordsize="2,5279">
              <v:shape style="position:absolute;left:1176;top:10691;width:2;height:5279" coordorigin="1176,10691" coordsize="0,5279" path="m1176,15970l1176,10691e" filled="f" stroked="t" strokeweight=".704379pt" strokecolor="#4B4B4B">
                <v:path arrowok="t"/>
              </v:shape>
            </v:group>
            <v:group style="position:absolute;left:1749;top:10966;width:2;height:1453" coordorigin="1749,10966" coordsize="2,1453">
              <v:shape style="position:absolute;left:1749;top:10966;width:2;height:1453" coordorigin="1749,10966" coordsize="0,1453" path="m1749,12419l1749,10966e" filled="f" stroked="t" strokeweight=".939172pt" strokecolor="#484848">
                <v:path arrowok="t"/>
              </v:shape>
            </v:group>
            <v:group style="position:absolute;left:627;top:10719;width:2;height:1367" coordorigin="627,10719" coordsize="2,1367">
              <v:shape style="position:absolute;left:627;top:10719;width:2;height:1367" coordorigin="627,10719" coordsize="0,1367" path="m627,12086l627,10719e" filled="f" stroked="t" strokeweight=".704379pt" strokecolor="#4F4F4F">
                <v:path arrowok="t"/>
              </v:shape>
            </v:group>
            <v:group style="position:absolute;left:629;top:12020;width:2;height:256" coordorigin="629,12020" coordsize="2,256">
              <v:shape style="position:absolute;left:629;top:12020;width:2;height:256" coordorigin="629,12020" coordsize="0,256" path="m629,12276l629,12020e" filled="f" stroked="t" strokeweight=".469586pt" strokecolor="#2F2F2F">
                <v:path arrowok="t"/>
              </v:shape>
            </v:group>
            <v:group style="position:absolute;left:2404;top:12020;width:2;height:256" coordorigin="2404,12020" coordsize="2,256">
              <v:shape style="position:absolute;left:2404;top:12020;width:2;height:256" coordorigin="2404,12020" coordsize="0,256" path="m2404,12276l2404,12020e" filled="f" stroked="t" strokeweight=".469586pt" strokecolor="#2B2B2B">
                <v:path arrowok="t"/>
              </v:shape>
            </v:group>
            <v:group style="position:absolute;left:632;top:12219;width:2;height:3750" coordorigin="632,12219" coordsize="2,3750">
              <v:shape style="position:absolute;left:632;top:12219;width:2;height:3750" coordorigin="632,12219" coordsize="0,3750" path="m632,15970l632,12219e" filled="f" stroked="t" strokeweight=".704379pt" strokecolor="#4B4B4B">
                <v:path arrowok="t"/>
              </v:shape>
            </v:group>
            <v:group style="position:absolute;left:7335;top:12219;width:2;height:123" coordorigin="7335,12219" coordsize="2,123">
              <v:shape style="position:absolute;left:7335;top:12219;width:2;height:123" coordorigin="7335,12219" coordsize="0,123" path="m7335,12343l7335,12219e" filled="f" stroked="t" strokeweight=".469586pt" strokecolor="#2F2F2F">
                <v:path arrowok="t"/>
              </v:shape>
            </v:group>
            <v:group style="position:absolute;left:11204;top:12219;width:2;height:199" coordorigin="11204,12219" coordsize="2,199">
              <v:shape style="position:absolute;left:11204;top:12219;width:2;height:199" coordorigin="11204,12219" coordsize="0,199" path="m11204,12419l11204,12219e" filled="f" stroked="t" strokeweight=".469586pt" strokecolor="#3F3F3F">
                <v:path arrowok="t"/>
              </v:shape>
            </v:group>
            <v:group style="position:absolute;left:2407;top:12219;width:2;height:1666" coordorigin="2407,12219" coordsize="2,1666">
              <v:shape style="position:absolute;left:2407;top:12219;width:2;height:1666" coordorigin="2407,12219" coordsize="0,1666" path="m2407,13886l2407,12219e" filled="f" stroked="t" strokeweight=".939172pt" strokecolor="#484848">
                <v:path arrowok="t"/>
              </v:shape>
            </v:group>
            <v:group style="position:absolute;left:1752;top:12362;width:2;height:299" coordorigin="1752,12362" coordsize="2,299">
              <v:shape style="position:absolute;left:1752;top:12362;width:2;height:299" coordorigin="1752,12362" coordsize="0,299" path="m1752,12661l1752,12362e" filled="f" stroked="t" strokeweight=".469586pt" strokecolor="#2F2F2F">
                <v:path arrowok="t"/>
              </v:shape>
            </v:group>
            <v:group style="position:absolute;left:615;top:13290;width:141;height:2" coordorigin="615,13290" coordsize="141,2">
              <v:shape style="position:absolute;left:615;top:13290;width:141;height:2" coordorigin="615,13290" coordsize="141,0" path="m615,13290l756,13290e" filled="f" stroked="t" strokeweight=".234793pt" strokecolor="#4F4F4F">
                <v:path arrowok="t"/>
              </v:shape>
            </v:group>
            <v:group style="position:absolute;left:751;top:13295;width:1658;height:2" coordorigin="751,13295" coordsize="1658,2">
              <v:shape style="position:absolute;left:751;top:13295;width:1658;height:2" coordorigin="751,13295" coordsize="1658,0" path="m751,13295l2409,13295e" filled="f" stroked="t" strokeweight=".469586pt" strokecolor="#4B4B4B">
                <v:path arrowok="t"/>
              </v:shape>
            </v:group>
            <v:group style="position:absolute;left:1749;top:12604;width:2;height:3366" coordorigin="1749,12604" coordsize="2,3366">
              <v:shape style="position:absolute;left:1749;top:12604;width:2;height:3366" coordorigin="1749,12604" coordsize="0,3366" path="m1749,15970l1749,12604e" filled="f" stroked="t" strokeweight=".704379pt" strokecolor="#484848">
                <v:path arrowok="t"/>
              </v:shape>
            </v:group>
            <v:group style="position:absolute;left:3430;top:13477;width:2;height:598" coordorigin="3430,13477" coordsize="2,598">
              <v:shape style="position:absolute;left:3430;top:13477;width:2;height:598" coordorigin="3430,13477" coordsize="0,598" path="m3430,14075l3430,13477e" filled="f" stroked="t" strokeweight="1.173965pt" strokecolor="#232FA3">
                <v:path arrowok="t"/>
              </v:shape>
            </v:group>
            <v:group style="position:absolute;left:2407;top:13762;width:2;height:404" coordorigin="2407,13762" coordsize="2,404">
              <v:shape style="position:absolute;left:2407;top:13762;width:2;height:404" coordorigin="2407,13762" coordsize="0,404" path="m2407,14166l2407,13762e" filled="f" stroked="t" strokeweight=".469586pt" strokecolor="#2F2F2F">
                <v:path arrowok="t"/>
              </v:shape>
            </v:group>
            <v:group style="position:absolute;left:3423;top:14047;width:761;height:2" coordorigin="3423,14047" coordsize="761,2">
              <v:shape style="position:absolute;left:3423;top:14047;width:761;height:2" coordorigin="3423,14047" coordsize="761,0" path="m3423,14047l4184,14047e" filled="f" stroked="t" strokeweight="2.582722pt" strokecolor="#2F3BAC">
                <v:path arrowok="t"/>
              </v:shape>
            </v:group>
            <v:group style="position:absolute;left:10481;top:13762;width:2;height:356" coordorigin="10481,13762" coordsize="2,356">
              <v:shape style="position:absolute;left:10481;top:13762;width:2;height:356" coordorigin="10481,13762" coordsize="0,356" path="m10481,14118l10481,13762e" filled="f" stroked="t" strokeweight="1.408757pt" strokecolor="#2B2F34">
                <v:path arrowok="t"/>
              </v:shape>
            </v:group>
            <v:group style="position:absolute;left:3440;top:14018;width:2;height:66" coordorigin="3440,14018" coordsize="2,66">
              <v:shape style="position:absolute;left:3440;top:14018;width:2;height:66" coordorigin="3440,14018" coordsize="0,66" path="m3440,14085l3440,14018e" filled="f" stroked="t" strokeweight=".939172pt" strokecolor="#2B34A3">
                <v:path arrowok="t"/>
              </v:shape>
            </v:group>
            <v:group style="position:absolute;left:2407;top:14109;width:2;height:1870" coordorigin="2407,14109" coordsize="2,1870">
              <v:shape style="position:absolute;left:2407;top:14109;width:2;height:1870" coordorigin="2407,14109" coordsize="0,1870" path="m2407,15979l2407,14109e" filled="f" stroked="t" strokeweight=".704379pt" strokecolor="#4B4B4B">
                <v:path arrowok="t"/>
              </v:shape>
            </v:group>
            <v:group style="position:absolute;left:629;top:14412;width:2;height:228" coordorigin="629,14412" coordsize="2,228">
              <v:shape style="position:absolute;left:629;top:14412;width:2;height:228" coordorigin="629,14412" coordsize="0,228" path="m629,14640l629,14412e" filled="f" stroked="t" strokeweight=".469586pt" strokecolor="#383838">
                <v:path arrowok="t"/>
              </v:shape>
            </v:group>
            <v:group style="position:absolute;left:7344;top:14488;width:2;height:821" coordorigin="7344,14488" coordsize="2,821">
              <v:shape style="position:absolute;left:7344;top:14488;width:2;height:821" coordorigin="7344,14488" coordsize="0,821" path="m7344,15310l7344,14488e" filled="f" stroked="t" strokeweight=".704379pt" strokecolor="#606060">
                <v:path arrowok="t"/>
              </v:shape>
            </v:group>
            <v:group style="position:absolute;left:620;top:15962;width:10594;height:2" coordorigin="620,15962" coordsize="10594,2">
              <v:shape style="position:absolute;left:620;top:15962;width:10594;height:2" coordorigin="620,15962" coordsize="10594,0" path="m620,15962l11214,15962e" filled="f" stroked="t" strokeweight=".704379pt" strokecolor="#575757">
                <v:path arrowok="t"/>
              </v:shape>
            </v:group>
            <v:group style="position:absolute;left:9857;top:15951;width:216;height:2" coordorigin="9857,15951" coordsize="216,2">
              <v:shape style="position:absolute;left:9857;top:15951;width:216;height:2" coordorigin="9857,15951" coordsize="216,0" path="m9857,15951l10073,15951e" filled="f" stroked="t" strokeweight=".469586pt" strokecolor="#4B4B4B">
                <v:path arrowok="t"/>
              </v:shape>
            </v:group>
            <v:group style="position:absolute;left:5123;top:15951;width:6095;height:2" coordorigin="5123,15951" coordsize="6095,2">
              <v:shape style="position:absolute;left:5123;top:15951;width:6095;height:2" coordorigin="5123,15951" coordsize="6095,0" path="m5123,15951l11218,15951e" filled="f" stroked="t" strokeweight=".939172pt" strokecolor="#64646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80"/>
        </w:rPr>
        <w:t>Itfaiy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80"/>
        </w:rPr>
        <w:t>e</w:t>
      </w:r>
      <w:r>
        <w:rPr>
          <w:rFonts w:ascii="Arial" w:hAnsi="Arial" w:cs="Arial" w:eastAsia="Arial"/>
          <w:sz w:val="22"/>
          <w:szCs w:val="22"/>
          <w:color w:val="2F2F2F"/>
          <w:spacing w:val="29"/>
          <w:w w:val="80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80"/>
        </w:rPr>
        <w:t>Kuze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80"/>
        </w:rPr>
        <w:t>y</w:t>
      </w:r>
      <w:r>
        <w:rPr>
          <w:rFonts w:ascii="Arial" w:hAnsi="Arial" w:cs="Arial" w:eastAsia="Arial"/>
          <w:sz w:val="23"/>
          <w:szCs w:val="23"/>
          <w:color w:val="2F2F2F"/>
          <w:spacing w:val="-10"/>
          <w:w w:val="80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80"/>
        </w:rPr>
        <w:t>Bölg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80"/>
        </w:rPr>
        <w:t>e</w:t>
      </w:r>
      <w:r>
        <w:rPr>
          <w:rFonts w:ascii="Arial" w:hAnsi="Arial" w:cs="Arial" w:eastAsia="Arial"/>
          <w:sz w:val="23"/>
          <w:szCs w:val="23"/>
          <w:color w:val="2F2F2F"/>
          <w:spacing w:val="-10"/>
          <w:w w:val="80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80"/>
        </w:rPr>
        <w:t>Amiri</w:t>
      </w:r>
      <w:r>
        <w:rPr>
          <w:rFonts w:ascii="Arial" w:hAnsi="Arial" w:cs="Arial" w:eastAsia="Arial"/>
          <w:sz w:val="23"/>
          <w:szCs w:val="23"/>
          <w:color w:val="2F2F2F"/>
          <w:spacing w:val="-41"/>
          <w:w w:val="80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898989"/>
          <w:spacing w:val="0"/>
          <w:w w:val="66"/>
          <w:position w:val="6"/>
        </w:rPr>
        <w:t>....</w:t>
      </w:r>
      <w:r>
        <w:rPr>
          <w:rFonts w:ascii="Arial" w:hAnsi="Arial" w:cs="Arial" w:eastAsia="Arial"/>
          <w:sz w:val="14"/>
          <w:szCs w:val="14"/>
          <w:color w:val="898989"/>
          <w:spacing w:val="-18"/>
          <w:w w:val="66"/>
          <w:position w:val="6"/>
        </w:rPr>
        <w:t>.</w:t>
      </w:r>
      <w:r>
        <w:rPr>
          <w:rFonts w:ascii="Arial" w:hAnsi="Arial" w:cs="Arial" w:eastAsia="Arial"/>
          <w:sz w:val="14"/>
          <w:szCs w:val="14"/>
          <w:color w:val="414141"/>
          <w:spacing w:val="0"/>
          <w:w w:val="200"/>
          <w:position w:val="6"/>
        </w:rPr>
        <w:t>.</w:t>
      </w:r>
      <w:r>
        <w:rPr>
          <w:rFonts w:ascii="Arial" w:hAnsi="Arial" w:cs="Arial" w:eastAsia="Arial"/>
          <w:sz w:val="14"/>
          <w:szCs w:val="14"/>
          <w:color w:val="414141"/>
          <w:spacing w:val="0"/>
          <w:w w:val="100"/>
          <w:position w:val="6"/>
        </w:rPr>
        <w:t>   </w:t>
      </w:r>
      <w:r>
        <w:rPr>
          <w:rFonts w:ascii="Arial" w:hAnsi="Arial" w:cs="Arial" w:eastAsia="Arial"/>
          <w:sz w:val="14"/>
          <w:szCs w:val="14"/>
          <w:color w:val="414141"/>
          <w:spacing w:val="16"/>
          <w:w w:val="100"/>
          <w:position w:val="6"/>
        </w:rPr>
        <w:t> </w:t>
      </w:r>
      <w:r>
        <w:rPr>
          <w:rFonts w:ascii="Arial" w:hAnsi="Arial" w:cs="Arial" w:eastAsia="Arial"/>
          <w:sz w:val="14"/>
          <w:szCs w:val="14"/>
          <w:color w:val="B6B6B8"/>
          <w:spacing w:val="0"/>
          <w:w w:val="133"/>
          <w:position w:val="6"/>
        </w:rPr>
        <w:t>.</w:t>
      </w:r>
      <w:r>
        <w:rPr>
          <w:rFonts w:ascii="Arial" w:hAnsi="Arial" w:cs="Arial" w:eastAsia="Arial"/>
          <w:sz w:val="14"/>
          <w:szCs w:val="14"/>
          <w:color w:val="B6B6B8"/>
          <w:spacing w:val="13"/>
          <w:w w:val="133"/>
          <w:position w:val="6"/>
        </w:rPr>
        <w:t>.</w:t>
      </w:r>
      <w:r>
        <w:rPr>
          <w:rFonts w:ascii="Arial" w:hAnsi="Arial" w:cs="Arial" w:eastAsia="Arial"/>
          <w:sz w:val="14"/>
          <w:szCs w:val="14"/>
          <w:color w:val="575959"/>
          <w:spacing w:val="0"/>
          <w:w w:val="133"/>
          <w:position w:val="6"/>
        </w:rPr>
        <w:t>.</w:t>
      </w:r>
      <w:r>
        <w:rPr>
          <w:rFonts w:ascii="Arial" w:hAnsi="Arial" w:cs="Arial" w:eastAsia="Arial"/>
          <w:sz w:val="14"/>
          <w:szCs w:val="14"/>
          <w:color w:val="575959"/>
          <w:spacing w:val="-25"/>
          <w:w w:val="133"/>
          <w:position w:val="6"/>
        </w:rPr>
        <w:t>.</w:t>
      </w:r>
      <w:r>
        <w:rPr>
          <w:rFonts w:ascii="Arial" w:hAnsi="Arial" w:cs="Arial" w:eastAsia="Arial"/>
          <w:sz w:val="14"/>
          <w:szCs w:val="14"/>
          <w:color w:val="B6B6B8"/>
          <w:spacing w:val="-25"/>
          <w:w w:val="133"/>
          <w:position w:val="6"/>
        </w:rPr>
      </w:r>
      <w:r>
        <w:rPr>
          <w:rFonts w:ascii="Arial" w:hAnsi="Arial" w:cs="Arial" w:eastAsia="Arial"/>
          <w:sz w:val="14"/>
          <w:szCs w:val="14"/>
          <w:color w:val="B6B6B8"/>
          <w:spacing w:val="0"/>
          <w:w w:val="133"/>
          <w:imprint/>
          <w:position w:val="6"/>
        </w:rPr>
        <w:t>.</w:t>
      </w:r>
      <w:r>
        <w:rPr>
          <w:rFonts w:ascii="Arial" w:hAnsi="Arial" w:cs="Arial" w:eastAsia="Arial"/>
          <w:sz w:val="14"/>
          <w:szCs w:val="14"/>
          <w:color w:val="B6B6B8"/>
          <w:spacing w:val="-22"/>
          <w:w w:val="133"/>
          <w:position w:val="6"/>
        </w:rPr>
        <w:t> </w:t>
      </w:r>
      <w:r>
        <w:rPr>
          <w:rFonts w:ascii="Arial" w:hAnsi="Arial" w:cs="Arial" w:eastAsia="Arial"/>
          <w:sz w:val="14"/>
          <w:szCs w:val="14"/>
          <w:color w:val="747474"/>
          <w:spacing w:val="0"/>
          <w:w w:val="80"/>
          <w:i/>
          <w:position w:val="6"/>
        </w:rPr>
        <w:t>:."&lt;'</w:t>
      </w:r>
      <w:r>
        <w:rPr>
          <w:rFonts w:ascii="Arial" w:hAnsi="Arial" w:cs="Arial" w:eastAsia="Arial"/>
          <w:sz w:val="14"/>
          <w:szCs w:val="14"/>
          <w:color w:val="747474"/>
          <w:spacing w:val="19"/>
          <w:w w:val="80"/>
          <w:i/>
          <w:position w:val="6"/>
        </w:rPr>
        <w:t> </w:t>
      </w:r>
      <w:r>
        <w:rPr>
          <w:rFonts w:ascii="Arial" w:hAnsi="Arial" w:cs="Arial" w:eastAsia="Arial"/>
          <w:sz w:val="14"/>
          <w:szCs w:val="14"/>
          <w:color w:val="575959"/>
          <w:spacing w:val="0"/>
          <w:w w:val="110"/>
          <w:i/>
          <w:position w:val="6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4873" w:right="523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520" w:right="660"/>
        </w:sectPr>
      </w:pPr>
      <w:rPr/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940" w:lineRule="atLeast"/>
        <w:ind w:left="885"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2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64" w:lineRule="exact"/>
        <w:ind w:right="-20"/>
        <w:jc w:val="left"/>
        <w:tabs>
          <w:tab w:pos="6520" w:val="left"/>
        </w:tabs>
        <w:rPr>
          <w:rFonts w:ascii="Times New Roman" w:hAnsi="Times New Roman" w:cs="Times New Roman" w:eastAsia="Times New Roman"/>
          <w:sz w:val="135"/>
          <w:szCs w:val="13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101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12"/>
          <w:position w:val="-10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101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10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12"/>
          <w:position w:val="-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101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12"/>
          <w:position w:val="-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101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13"/>
          <w:position w:val="-101"/>
        </w:rPr>
        <w:t>G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259"/>
          <w:position w:val="-101"/>
        </w:rPr>
        <w:t>I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position w:val="-101"/>
        </w:rPr>
        <w:tab/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position w:val="-101"/>
        </w:rPr>
      </w:r>
      <w:r>
        <w:rPr>
          <w:rFonts w:ascii="Times New Roman" w:hAnsi="Times New Roman" w:cs="Times New Roman" w:eastAsia="Times New Roman"/>
          <w:sz w:val="135"/>
          <w:szCs w:val="135"/>
          <w:color w:val="808385"/>
          <w:spacing w:val="0"/>
          <w:w w:val="103"/>
          <w:position w:val="-105"/>
        </w:rPr>
        <w:t>,</w:t>
      </w:r>
      <w:r>
        <w:rPr>
          <w:rFonts w:ascii="Times New Roman" w:hAnsi="Times New Roman" w:cs="Times New Roman" w:eastAsia="Times New Roman"/>
          <w:sz w:val="135"/>
          <w:szCs w:val="13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220" w:bottom="280" w:left="320" w:right="260"/>
          <w:cols w:num="2" w:equalWidth="0">
            <w:col w:w="1350" w:space="2445"/>
            <w:col w:w="7545"/>
          </w:cols>
        </w:sectPr>
      </w:pPr>
      <w:rPr/>
    </w:p>
    <w:p>
      <w:pPr>
        <w:spacing w:before="0" w:after="0" w:line="6" w:lineRule="exact"/>
        <w:ind w:left="895" w:right="-20"/>
        <w:jc w:val="left"/>
        <w:tabs>
          <w:tab w:pos="3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94.07724pt;margin-top:-20.963108pt;width:49.678482pt;height:32.055035pt;mso-position-horizontal-relative:page;mso-position-vertical-relative:paragraph;z-index:-15340" coordorigin="9882,-419" coordsize="994,641">
            <v:group style="position:absolute;left:9922;top:-334;width:914;height:2" coordorigin="9922,-334" coordsize="914,2">
              <v:shape style="position:absolute;left:9922;top:-334;width:914;height:2" coordorigin="9922,-334" coordsize="914,0" path="m9922,-334l10835,-334e" filled="f" stroked="t" strokeweight="4.002532pt" strokecolor="#677070">
                <v:path arrowok="t"/>
              </v:shape>
            </v:group>
            <v:group style="position:absolute;left:10454;top:-396;width:2;height:328" coordorigin="10454,-396" coordsize="2,328">
              <v:shape style="position:absolute;left:10454;top:-396;width:2;height:328" coordorigin="10454,-396" coordsize="0,328" path="m10454,-68l10454,-396e" filled="f" stroked="t" strokeweight="2.354430pt" strokecolor="#676B6B">
                <v:path arrowok="t"/>
              </v:shape>
            </v:group>
            <v:group style="position:absolute;left:10628;top:-377;width:2;height:228" coordorigin="10628,-377" coordsize="2,228">
              <v:shape style="position:absolute;left:10628;top:-377;width:2;height:228" coordorigin="10628,-377" coordsize="0,228" path="m10628,-149l10628,-377e" filled="f" stroked="t" strokeweight="2.118987pt" strokecolor="#707074">
                <v:path arrowok="t"/>
              </v:shape>
            </v:group>
            <v:group style="position:absolute;left:10614;top:-96;width:47;height:2" coordorigin="10614,-96" coordsize="47,2">
              <v:shape style="position:absolute;left:10614;top:-96;width:47;height:2" coordorigin="10614,-96" coordsize="47,0" path="m10614,-96l10661,-96e" filled="f" stroked="t" strokeweight="2.354430pt" strokecolor="#7C8083">
                <v:path arrowok="t"/>
              </v:shape>
            </v:group>
            <v:group style="position:absolute;left:10628;top:-91;width:2;height:266" coordorigin="10628,-91" coordsize="2,266">
              <v:shape style="position:absolute;left:10628;top:-91;width:2;height:266" coordorigin="10628,-91" coordsize="0,266" path="m10628,175l10628,-91e" filled="f" stroked="t" strokeweight="4.708861pt" strokecolor="#7C8387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4.901276pt;margin-top:-55.072151pt;width:43.876082pt;height:72pt;mso-position-horizontal-relative:page;mso-position-vertical-relative:paragraph;z-index:-15339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666767"/>
                      <w:spacing w:val="0"/>
                      <w:w w:val="183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7"/>
          <w:szCs w:val="87"/>
          <w:color w:val="313131"/>
          <w:spacing w:val="0"/>
          <w:w w:val="162"/>
          <w:b/>
          <w:bCs/>
          <w:position w:val="15"/>
        </w:rPr>
        <w:t>1</w:t>
      </w:r>
      <w:r>
        <w:rPr>
          <w:rFonts w:ascii="Arial" w:hAnsi="Arial" w:cs="Arial" w:eastAsia="Arial"/>
          <w:sz w:val="87"/>
          <w:szCs w:val="87"/>
          <w:color w:val="313131"/>
          <w:spacing w:val="0"/>
          <w:w w:val="100"/>
          <w:b/>
          <w:bCs/>
          <w:position w:val="15"/>
        </w:rPr>
        <w:tab/>
      </w:r>
      <w:r>
        <w:rPr>
          <w:rFonts w:ascii="Arial" w:hAnsi="Arial" w:cs="Arial" w:eastAsia="Arial"/>
          <w:sz w:val="87"/>
          <w:szCs w:val="87"/>
          <w:color w:val="313131"/>
          <w:spacing w:val="0"/>
          <w:w w:val="100"/>
          <w:b/>
          <w:bCs/>
          <w:position w:val="15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3"/>
          <w:position w:val="38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13"/>
          <w:position w:val="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38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13"/>
          <w:position w:val="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38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left="612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8" w:lineRule="exact"/>
        <w:ind w:left="659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12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313131"/>
          <w:spacing w:val="-27"/>
          <w:w w:val="112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1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6" w:right="3380" w:firstLine="-14"/>
        <w:jc w:val="left"/>
        <w:tabs>
          <w:tab w:pos="1500" w:val="left"/>
          <w:tab w:pos="3180" w:val="left"/>
          <w:tab w:pos="4520" w:val="left"/>
          <w:tab w:pos="546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06.03.2017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7"/>
          <w:position w:val="1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4"/>
          <w:position w:val="1"/>
        </w:rPr>
        <w:t>!Bi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ldi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17:53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0"/>
          <w:w w:val="75"/>
          <w:position w:val="0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-6"/>
          <w:w w:val="75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6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3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06.03.2017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6"/>
          <w:position w:val="0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7"/>
          <w:w w:val="107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6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1526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jBildirim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4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Manisa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Sabuncubeli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Mevki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97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0" w:lineRule="exact"/>
        <w:jc w:val="left"/>
        <w:rPr>
          <w:sz w:val="1"/>
          <w:szCs w:val="1"/>
        </w:rPr>
      </w:pPr>
      <w:rPr/>
      <w:r>
        <w:rPr>
          <w:sz w:val="1"/>
          <w:szCs w:val="1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5.59494" w:type="dxa"/>
      </w:tblPr>
      <w:tblGrid/>
      <w:tr>
        <w:trPr>
          <w:trHeight w:val="233" w:hRule="exact"/>
        </w:trPr>
        <w:tc>
          <w:tcPr>
            <w:tcW w:w="1222" w:type="dxa"/>
            <w:tcBorders>
              <w:top w:val="single" w:sz="5.650632" w:space="0" w:color="5B5B5B"/>
              <w:bottom w:val="single" w:sz="5.6506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Doğru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373" w:type="dxa"/>
            <w:tcBorders>
              <w:top w:val="single" w:sz="5.650632" w:space="0" w:color="5B5B5B"/>
              <w:bottom w:val="single" w:sz="5.6506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18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11"/>
              </w:rPr>
              <w:t>:Manisa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6"/>
                <w:w w:val="11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Yol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Sabuncubeli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</w:rPr>
              <w:t>Mevkii/BORNOVA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510" w:type="dxa"/>
            <w:tcBorders>
              <w:top w:val="single" w:sz="5.650632" w:space="0" w:color="5B5B5B"/>
              <w:bottom w:val="single" w:sz="5.650632" w:space="0" w:color="5B5B5B"/>
              <w:left w:val="nil" w:sz="6" w:space="0" w:color="auto"/>
              <w:right w:val="single" w:sz="5.650632" w:space="0" w:color="646464"/>
            </w:tcBorders>
          </w:tcPr>
          <w:p>
            <w:pPr/>
            <w:rPr/>
          </w:p>
        </w:tc>
      </w:tr>
      <w:tr>
        <w:trPr>
          <w:trHeight w:val="240" w:hRule="exact"/>
        </w:trPr>
        <w:tc>
          <w:tcPr>
            <w:tcW w:w="1222" w:type="dxa"/>
            <w:tcBorders>
              <w:top w:val="single" w:sz="5.650632" w:space="0" w:color="5B5B5B"/>
              <w:bottom w:val="single" w:sz="5.650632" w:space="0" w:color="54545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Türii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373" w:type="dxa"/>
            <w:tcBorders>
              <w:top w:val="single" w:sz="5.650632" w:space="0" w:color="5B5B5B"/>
              <w:bottom w:val="single" w:sz="5.650632" w:space="0" w:color="54545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175" w:right="-20"/>
              <w:jc w:val="left"/>
              <w:tabs>
                <w:tab w:pos="32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666767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66767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Araç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Yanı.ı;ını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Yangııı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510" w:type="dxa"/>
            <w:tcBorders>
              <w:top w:val="single" w:sz="5.650632" w:space="0" w:color="5B5B5B"/>
              <w:bottom w:val="single" w:sz="5.650632" w:space="0" w:color="5B5B5B"/>
              <w:left w:val="nil" w:sz="6" w:space="0" w:color="auto"/>
              <w:right w:val="single" w:sz="5.650632" w:space="0" w:color="646464"/>
            </w:tcBorders>
          </w:tcPr>
          <w:p>
            <w:pPr>
              <w:spacing w:before="15" w:after="0" w:line="215" w:lineRule="exact"/>
              <w:ind w:left="107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86"/>
              </w:rPr>
              <w:t>Yang_ı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86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8"/>
                <w:w w:val="8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Elektri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Kısa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1"/>
              </w:rPr>
              <w:t>Devre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60" w:lineRule="exact"/>
        <w:ind w:left="141" w:right="-20"/>
        <w:jc w:val="left"/>
        <w:tabs>
          <w:tab w:pos="364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6.050629pt;margin-top:3.271026pt;width:23.522726pt;height:20.5pt;mso-position-horizontal-relative:page;mso-position-vertical-relative:paragraph;z-index:-15338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Times New Roman" w:hAnsi="Times New Roman" w:cs="Times New Roman" w:eastAsia="Times New Roman"/>
                      <w:sz w:val="41"/>
                      <w:szCs w:val="4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424242"/>
                      <w:spacing w:val="0"/>
                      <w:w w:val="52"/>
                    </w:rPr>
                    <w:t>rşan_</w:t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5"/>
          <w:position w:val="3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5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95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4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34"/>
          <w:position w:val="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4"/>
          <w:position w:val="3"/>
        </w:rPr>
        <w:t>e: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62"/>
          <w:w w:val="134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1"/>
          <w:position w:val="6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1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91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6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3654" w:right="-20"/>
        <w:jc w:val="left"/>
        <w:tabs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w w:val="93"/>
          <w:position w:val="1"/>
        </w:rPr>
        <w:t>!3etonarınej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87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7"/>
          <w:position w:val="1"/>
        </w:rPr>
        <w:t>agir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1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808385"/>
          <w:spacing w:val="0"/>
          <w:w w:val="275"/>
          <w:position w:val="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808385"/>
          <w:spacing w:val="-87"/>
          <w:w w:val="27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98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4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1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82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C1C1C1"/>
          <w:spacing w:val="0"/>
          <w:w w:val="43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C1C1C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C1C1C1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64"/>
          <w:position w:val="1"/>
        </w:rPr>
        <w:t>iger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60"/>
        </w:sectPr>
      </w:pPr>
      <w:rPr/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6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0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45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1" w:after="0" w:line="302" w:lineRule="auto"/>
        <w:ind w:left="63" w:right="2987" w:firstLine="-63"/>
        <w:jc w:val="left"/>
        <w:tabs>
          <w:tab w:pos="3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AKIN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iracı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</w:rPr>
        <w:t>Kendisi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3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4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7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8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6"/>
        </w:rPr>
        <w:t>ece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SONSUZ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7" w:lineRule="exact"/>
        <w:ind w:right="-20"/>
        <w:jc w:val="left"/>
        <w:tabs>
          <w:tab w:pos="2580" w:val="left"/>
          <w:tab w:pos="5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6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7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7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8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9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17:54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1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18:00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ft\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1"/>
        </w:rPr>
        <w:t>821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60"/>
          <w:cols w:num="2" w:equalWidth="0">
            <w:col w:w="1205" w:space="952"/>
            <w:col w:w="9183"/>
          </w:cols>
        </w:sectPr>
      </w:pPr>
      <w:rPr/>
    </w:p>
    <w:p>
      <w:pPr>
        <w:spacing w:before="0" w:after="0" w:line="256" w:lineRule="exact"/>
        <w:ind w:left="160" w:right="-20"/>
        <w:jc w:val="left"/>
        <w:tabs>
          <w:tab w:pos="470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100"/>
          <w:position w:val="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0"/>
          <w:w w:val="109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3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83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22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9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4714" w:right="-20"/>
        <w:jc w:val="left"/>
        <w:tabs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9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7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145" w:lineRule="exact"/>
        <w:ind w:left="2176" w:right="-20"/>
        <w:jc w:val="left"/>
        <w:tabs>
          <w:tab w:pos="470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6"/>
          <w:w w:val="100"/>
          <w:position w:val="-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5"/>
          <w:position w:val="-6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6"/>
          <w:position w:val="-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65"/>
          <w:position w:val="-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0"/>
          <w:w w:val="99"/>
          <w:position w:val="-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Dogalg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6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  <w:position w:val="-6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60"/>
        </w:sectPr>
      </w:pPr>
      <w:rPr/>
    </w:p>
    <w:p>
      <w:pPr>
        <w:spacing w:before="20" w:after="0" w:line="188" w:lineRule="auto"/>
        <w:ind w:left="2176" w:right="1087" w:firstLine="-2034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545454"/>
          <w:spacing w:val="0"/>
          <w:w w:val="100"/>
          <w:position w:val="15"/>
        </w:rPr>
        <w:t>1-</w:t>
      </w:r>
      <w:r>
        <w:rPr>
          <w:rFonts w:ascii="Arial" w:hAnsi="Arial" w:cs="Arial" w:eastAsia="Arial"/>
          <w:sz w:val="14"/>
          <w:szCs w:val="14"/>
          <w:color w:val="545454"/>
          <w:spacing w:val="-1"/>
          <w:w w:val="100"/>
          <w:position w:val="15"/>
        </w:rPr>
        <w:t> </w:t>
      </w:r>
      <w:r>
        <w:rPr>
          <w:rFonts w:ascii="Arial" w:hAnsi="Arial" w:cs="Arial" w:eastAsia="Arial"/>
          <w:sz w:val="41"/>
          <w:szCs w:val="41"/>
          <w:color w:val="424242"/>
          <w:spacing w:val="-19"/>
          <w:w w:val="143"/>
          <w:position w:val="-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5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54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5"/>
          <w:position w:val="0"/>
        </w:rPr>
        <w:t>Dönü_§_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21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2176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Adı-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>oya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5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3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ers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60"/>
          <w:cols w:num="2" w:equalWidth="0">
            <w:col w:w="4345" w:space="336"/>
            <w:col w:w="6659"/>
          </w:cols>
        </w:sectPr>
      </w:pPr>
      <w:rPr/>
    </w:p>
    <w:p>
      <w:pPr>
        <w:spacing w:before="28" w:after="0" w:line="214" w:lineRule="exact"/>
        <w:ind w:left="141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48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4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ayı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Göıüldüğü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söndüriilmü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göriild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60"/>
        </w:sectPr>
      </w:pPr>
      <w:rPr/>
    </w:p>
    <w:p>
      <w:pPr>
        <w:spacing w:before="13" w:after="0" w:line="240" w:lineRule="auto"/>
        <w:ind w:left="16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112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ndün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4"/>
        </w:rPr>
        <w:t>ça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9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7"/>
        </w:rPr>
        <w:t>şması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6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ılmadı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tedbirle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</w:rPr>
        <w:t>alındı.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25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w w:val="93"/>
          <w:position w:val="-1"/>
        </w:rPr>
        <w:t>SöndU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0"/>
          <w:w w:val="65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6"/>
          <w:w w:val="168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0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"/>
          <w:w w:val="117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söndüriicü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60"/>
          <w:cols w:num="2" w:equalWidth="0">
            <w:col w:w="694" w:space="1463"/>
            <w:col w:w="9183"/>
          </w:cols>
        </w:sectPr>
      </w:pPr>
      <w:rPr/>
    </w:p>
    <w:p>
      <w:pPr>
        <w:spacing w:before="22" w:after="0" w:line="184" w:lineRule="exact"/>
        <w:ind w:left="206" w:right="-20"/>
        <w:jc w:val="left"/>
        <w:tabs>
          <w:tab w:pos="4680" w:val="left"/>
          <w:tab w:pos="6580" w:val="left"/>
          <w:tab w:pos="8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9"/>
          <w:position w:val="-3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109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-3"/>
        </w:rPr>
        <w:t>dUnn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9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Türii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>Şu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75"/>
          <w:position w:val="-4"/>
        </w:rPr>
        <w:t>IKö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0"/>
          <w:w w:val="75"/>
          <w:position w:val="-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5"/>
          <w:position w:val="-4"/>
        </w:rPr>
        <w:t>Qük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7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4"/>
        </w:rPr>
        <w:t>!K.K.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5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2" w:lineRule="exact"/>
        <w:ind w:left="6588" w:right="-20"/>
        <w:jc w:val="left"/>
        <w:tabs>
          <w:tab w:pos="814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424242"/>
          <w:spacing w:val="0"/>
          <w:w w:val="57"/>
        </w:rPr>
        <w:t>ı</w:t>
      </w:r>
      <w:r>
        <w:rPr>
          <w:rFonts w:ascii="Arial" w:hAnsi="Arial" w:cs="Arial" w:eastAsia="Arial"/>
          <w:sz w:val="41"/>
          <w:szCs w:val="41"/>
          <w:color w:val="424242"/>
          <w:spacing w:val="-57"/>
          <w:w w:val="57"/>
        </w:rPr>
        <w:t> </w:t>
      </w:r>
      <w:r>
        <w:rPr>
          <w:rFonts w:ascii="Arial" w:hAnsi="Arial" w:cs="Arial" w:eastAsia="Arial"/>
          <w:sz w:val="41"/>
          <w:szCs w:val="41"/>
          <w:color w:val="424242"/>
          <w:spacing w:val="0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424242"/>
          <w:spacing w:val="0"/>
          <w:w w:val="57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</w:rPr>
      </w:r>
    </w:p>
    <w:p>
      <w:pPr>
        <w:spacing w:before="0" w:after="0" w:line="177" w:lineRule="exact"/>
        <w:ind w:left="22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kısmındaki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tahliye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boruları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kablo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İzolasyonları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kısmen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6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6"/>
          <w:w w:val="96"/>
        </w:rPr>
        <w:t>i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09"/>
        </w:rPr>
        <w:t>ı</w:t>
      </w:r>
      <w:r>
        <w:rPr>
          <w:rFonts w:ascii="Arial" w:hAnsi="Arial" w:cs="Arial" w:eastAsia="Arial"/>
          <w:sz w:val="18"/>
          <w:szCs w:val="18"/>
          <w:color w:val="424242"/>
          <w:spacing w:val="-9"/>
          <w:w w:val="1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7"/>
        </w:rPr>
        <w:t>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60"/>
        </w:sectPr>
      </w:pPr>
      <w:rPr/>
    </w:p>
    <w:p>
      <w:pPr>
        <w:spacing w:before="18" w:after="0" w:line="240" w:lineRule="auto"/>
        <w:ind w:left="19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6"/>
        </w:rPr>
        <w:t>öııdtırmc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2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w w:val="119"/>
        </w:rPr>
        <w:t>igorta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3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81" w:lineRule="exact"/>
        <w:ind w:left="141" w:right="-20"/>
        <w:jc w:val="left"/>
        <w:tabs>
          <w:tab w:pos="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24242"/>
          <w:spacing w:val="0"/>
          <w:w w:val="55"/>
          <w:i/>
          <w:position w:val="-1"/>
        </w:rPr>
        <w:t>V\</w:t>
      </w:r>
      <w:r>
        <w:rPr>
          <w:rFonts w:ascii="Times New Roman" w:hAnsi="Times New Roman" w:cs="Times New Roman" w:eastAsia="Times New Roman"/>
          <w:sz w:val="28"/>
          <w:szCs w:val="28"/>
          <w:color w:val="424242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424242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AAACAF"/>
          <w:spacing w:val="0"/>
          <w:w w:val="153"/>
          <w:position w:val="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AAACAF"/>
          <w:spacing w:val="-43"/>
          <w:w w:val="153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3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6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etiyle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right="55" w:firstLine="16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halinde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AKIN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idaresindeki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4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0"/>
          <w:w w:val="104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77"/>
        </w:rPr>
        <w:t>'"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2008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Opel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Comb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göriilmü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13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uşturına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seyi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halindeyke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enstalasyo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kablolarında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yıpranma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eskime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ezilme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3"/>
        </w:rPr>
        <w:t>bun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7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benze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durumlarda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sonucu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4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zolasyonunu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4"/>
        </w:rPr>
        <w:t>itıJtuşturması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oradanda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tahliye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borularınasi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rayeti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</w:rPr>
        <w:t>çıktı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04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3"/>
        </w:rPr>
        <w:t>ISirketi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8"/>
          <w:w w:val="113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Bedel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9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60"/>
          <w:cols w:num="2" w:equalWidth="0">
            <w:col w:w="1859" w:space="298"/>
            <w:col w:w="9183"/>
          </w:cols>
        </w:sectPr>
      </w:pPr>
      <w:rPr/>
    </w:p>
    <w:p>
      <w:pPr>
        <w:spacing w:before="0" w:after="0" w:line="194" w:lineRule="exact"/>
        <w:ind w:left="165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3"/>
        </w:rPr>
        <w:t>Yeıagı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AKIN'a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resliı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left="165" w:right="-20"/>
        <w:jc w:val="left"/>
        <w:tabs>
          <w:tab w:pos="2160" w:val="left"/>
          <w:tab w:pos="6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w w:val="93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DönUşU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06.03.2017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  <w:position w:val="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9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  <w:position w:val="1"/>
        </w:rPr>
        <w:t>18:31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250" w:right="-20"/>
        <w:jc w:val="left"/>
        <w:tabs>
          <w:tab w:pos="1040" w:val="left"/>
          <w:tab w:pos="1540" w:val="left"/>
          <w:tab w:pos="8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GİDB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17" w:right="-20"/>
        <w:jc w:val="left"/>
        <w:tabs>
          <w:tab w:pos="4820" w:val="left"/>
          <w:tab w:pos="864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8.40506pt;margin-top:12.396401pt;width:44.434524pt;height:9.5pt;mso-position-horizontal-relative:page;mso-position-vertical-relative:paragraph;z-index:-15337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1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1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50"/>
          <w:b/>
          <w:bCs/>
          <w:i/>
          <w:position w:val="-12"/>
        </w:rPr>
        <w:t>1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50"/>
          <w:b/>
          <w:bCs/>
          <w:i/>
          <w:position w:val="-12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7"/>
          <w:w w:val="50"/>
          <w:b/>
          <w:bCs/>
          <w:i/>
          <w:position w:val="-12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50"/>
          <w:b/>
          <w:bCs/>
          <w:i/>
          <w:position w:val="-12"/>
        </w:rPr>
        <w:t>D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50"/>
          <w:b/>
          <w:bCs/>
          <w:i/>
          <w:position w:val="-12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24"/>
          <w:w w:val="50"/>
          <w:b/>
          <w:bCs/>
          <w:i/>
          <w:position w:val="-12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59"/>
          <w:b/>
          <w:bCs/>
          <w:position w:val="-12"/>
        </w:rPr>
        <w:t>Mart</w:t>
      </w:r>
      <w:r>
        <w:rPr>
          <w:rFonts w:ascii="Arial" w:hAnsi="Arial" w:cs="Arial" w:eastAsia="Arial"/>
          <w:sz w:val="27"/>
          <w:szCs w:val="27"/>
          <w:color w:val="313131"/>
          <w:spacing w:val="38"/>
          <w:w w:val="59"/>
          <w:b/>
          <w:bCs/>
          <w:position w:val="-12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59"/>
          <w:b/>
          <w:bCs/>
          <w:position w:val="-12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10" w:after="0" w:line="133" w:lineRule="exact"/>
        <w:ind w:left="50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424242"/>
          <w:spacing w:val="0"/>
          <w:w w:val="100"/>
          <w:i/>
          <w:position w:val="-2"/>
        </w:rPr>
        <w:t>'&lt;:</w:t>
      </w:r>
      <w:r>
        <w:rPr>
          <w:rFonts w:ascii="Arial" w:hAnsi="Arial" w:cs="Arial" w:eastAsia="Arial"/>
          <w:sz w:val="14"/>
          <w:szCs w:val="14"/>
          <w:color w:val="424242"/>
          <w:spacing w:val="0"/>
          <w:w w:val="100"/>
          <w:i/>
          <w:position w:val="-2"/>
        </w:rPr>
        <w:t>)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32" w:lineRule="exact"/>
        <w:ind w:left="546" w:right="-20"/>
        <w:jc w:val="left"/>
        <w:tabs>
          <w:tab w:pos="88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313131"/>
          <w:spacing w:val="0"/>
          <w:w w:val="137"/>
          <w:i/>
          <w:position w:val="-2"/>
        </w:rPr>
        <w:t>V</w:t>
      </w:r>
      <w:r>
        <w:rPr>
          <w:rFonts w:ascii="Times New Roman" w:hAnsi="Times New Roman" w:cs="Times New Roman" w:eastAsia="Times New Roman"/>
          <w:sz w:val="12"/>
          <w:szCs w:val="12"/>
          <w:color w:val="313131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313131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82"/>
          <w:i/>
          <w:position w:val="-3"/>
        </w:rPr>
        <w:t>1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82"/>
          <w:i/>
          <w:position w:val="-3"/>
        </w:rPr>
        <w:t>  </w:t>
      </w:r>
      <w:r>
        <w:rPr>
          <w:rFonts w:ascii="Arial" w:hAnsi="Arial" w:cs="Arial" w:eastAsia="Arial"/>
          <w:sz w:val="19"/>
          <w:szCs w:val="19"/>
          <w:color w:val="424242"/>
          <w:spacing w:val="33"/>
          <w:w w:val="82"/>
          <w:i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00"/>
          <w:i/>
          <w:position w:val="-2"/>
        </w:rPr>
        <w:t>1</w:t>
      </w:r>
      <w:r>
        <w:rPr>
          <w:rFonts w:ascii="Arial" w:hAnsi="Arial" w:cs="Arial" w:eastAsia="Arial"/>
          <w:sz w:val="19"/>
          <w:szCs w:val="19"/>
          <w:color w:val="545454"/>
          <w:spacing w:val="2"/>
          <w:w w:val="100"/>
          <w:i/>
          <w:position w:val="-2"/>
        </w:rPr>
        <w:t>2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i/>
          <w:position w:val="-2"/>
        </w:rPr>
        <w:t>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8" w:lineRule="exact"/>
        <w:ind w:left="50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24"/>
          <w:szCs w:val="24"/>
          <w:color w:val="313131"/>
          <w:spacing w:val="-23"/>
          <w:w w:val="83"/>
          <w:position w:val="-17"/>
        </w:rPr>
        <w:t>·</w:t>
      </w:r>
      <w:r>
        <w:rPr>
          <w:rFonts w:ascii="Arial" w:hAnsi="Arial" w:cs="Arial" w:eastAsia="Arial"/>
          <w:sz w:val="16"/>
          <w:szCs w:val="16"/>
          <w:color w:val="313131"/>
          <w:spacing w:val="-74"/>
          <w:w w:val="118"/>
          <w:position w:val="-4"/>
        </w:rPr>
        <w:t>&gt;</w:t>
      </w:r>
      <w:r>
        <w:rPr>
          <w:rFonts w:ascii="Arial" w:hAnsi="Arial" w:cs="Arial" w:eastAsia="Arial"/>
          <w:sz w:val="24"/>
          <w:szCs w:val="24"/>
          <w:color w:val="313131"/>
          <w:spacing w:val="-22"/>
          <w:w w:val="83"/>
          <w:position w:val="-17"/>
        </w:rPr>
        <w:t>a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18"/>
          <w:position w:val="-4"/>
        </w:rPr>
        <w:t>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60"/>
        </w:sectPr>
      </w:pPr>
      <w:rPr/>
    </w:p>
    <w:p>
      <w:pPr>
        <w:spacing w:before="0" w:after="0" w:line="635" w:lineRule="exact"/>
        <w:ind w:right="-20"/>
        <w:jc w:val="right"/>
        <w:rPr>
          <w:rFonts w:ascii="Arial" w:hAnsi="Arial" w:cs="Arial" w:eastAsia="Arial"/>
          <w:sz w:val="62"/>
          <w:szCs w:val="62"/>
        </w:rPr>
      </w:pPr>
      <w:rPr/>
      <w:r>
        <w:rPr>
          <w:rFonts w:ascii="Arial" w:hAnsi="Arial" w:cs="Arial" w:eastAsia="Arial"/>
          <w:sz w:val="62"/>
          <w:szCs w:val="62"/>
          <w:color w:val="424242"/>
          <w:spacing w:val="-145"/>
          <w:w w:val="53"/>
          <w:position w:val="1"/>
        </w:rPr>
        <w:t>·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1"/>
          <w:i/>
          <w:position w:val="21"/>
        </w:rPr>
        <w:t>'</w:t>
      </w:r>
      <w:r>
        <w:rPr>
          <w:rFonts w:ascii="Arial" w:hAnsi="Arial" w:cs="Arial" w:eastAsia="Arial"/>
          <w:sz w:val="19"/>
          <w:szCs w:val="19"/>
          <w:color w:val="313131"/>
          <w:spacing w:val="-78"/>
          <w:w w:val="101"/>
          <w:i/>
          <w:position w:val="21"/>
        </w:rPr>
        <w:t>B</w:t>
      </w:r>
      <w:r>
        <w:rPr>
          <w:rFonts w:ascii="Arial" w:hAnsi="Arial" w:cs="Arial" w:eastAsia="Arial"/>
          <w:sz w:val="62"/>
          <w:szCs w:val="62"/>
          <w:color w:val="424242"/>
          <w:spacing w:val="0"/>
          <w:w w:val="53"/>
          <w:position w:val="1"/>
        </w:rPr>
        <w:t>-</w:t>
      </w:r>
      <w:r>
        <w:rPr>
          <w:rFonts w:ascii="Arial" w:hAnsi="Arial" w:cs="Arial" w:eastAsia="Arial"/>
          <w:sz w:val="62"/>
          <w:szCs w:val="62"/>
          <w:color w:val="000000"/>
          <w:spacing w:val="0"/>
          <w:w w:val="100"/>
          <w:position w:val="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4" w:lineRule="exact"/>
        <w:ind w:right="-104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43"/>
          <w:szCs w:val="43"/>
          <w:color w:val="44496D"/>
          <w:w w:val="78"/>
          <w:i/>
          <w:position w:val="-14"/>
        </w:rPr>
        <w:t>!ff</w:t>
      </w:r>
      <w:r>
        <w:rPr>
          <w:rFonts w:ascii="Times New Roman" w:hAnsi="Times New Roman" w:cs="Times New Roman" w:eastAsia="Times New Roman"/>
          <w:sz w:val="43"/>
          <w:szCs w:val="43"/>
          <w:color w:val="44496D"/>
          <w:spacing w:val="-1"/>
          <w:w w:val="79"/>
          <w:i/>
          <w:position w:val="-14"/>
        </w:rPr>
        <w:t>.</w:t>
      </w:r>
      <w:r>
        <w:rPr>
          <w:rFonts w:ascii="Times New Roman" w:hAnsi="Times New Roman" w:cs="Times New Roman" w:eastAsia="Times New Roman"/>
          <w:sz w:val="43"/>
          <w:szCs w:val="43"/>
          <w:color w:val="313131"/>
          <w:spacing w:val="0"/>
          <w:w w:val="88"/>
          <w:i/>
          <w:position w:val="-14"/>
        </w:rPr>
        <w:t>.</w:t>
      </w:r>
      <w:r>
        <w:rPr>
          <w:rFonts w:ascii="Times New Roman" w:hAnsi="Times New Roman" w:cs="Times New Roman" w:eastAsia="Times New Roman"/>
          <w:sz w:val="43"/>
          <w:szCs w:val="43"/>
          <w:color w:val="313131"/>
          <w:spacing w:val="-66"/>
          <w:w w:val="100"/>
          <w:i/>
          <w:position w:val="-14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282A7E"/>
          <w:spacing w:val="0"/>
          <w:w w:val="80"/>
          <w:i/>
          <w:position w:val="-14"/>
        </w:rPr>
        <w:t>ft,</w:t>
      </w:r>
      <w:r>
        <w:rPr>
          <w:rFonts w:ascii="Times New Roman" w:hAnsi="Times New Roman" w:cs="Times New Roman" w:eastAsia="Times New Roman"/>
          <w:sz w:val="43"/>
          <w:szCs w:val="43"/>
          <w:color w:val="282A7E"/>
          <w:spacing w:val="0"/>
          <w:w w:val="80"/>
          <w:i/>
          <w:position w:val="-14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282A7E"/>
          <w:spacing w:val="14"/>
          <w:w w:val="80"/>
          <w:i/>
          <w:position w:val="-14"/>
        </w:rPr>
        <w:t> </w:t>
      </w:r>
      <w:r>
        <w:rPr>
          <w:rFonts w:ascii="Arial" w:hAnsi="Arial" w:cs="Arial" w:eastAsia="Arial"/>
          <w:sz w:val="27"/>
          <w:szCs w:val="27"/>
          <w:color w:val="3B4291"/>
          <w:spacing w:val="0"/>
          <w:w w:val="186"/>
          <w:i/>
          <w:position w:val="-14"/>
        </w:rPr>
        <w:t>A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316" w:lineRule="exact"/>
        <w:ind w:left="339" w:right="-20"/>
        <w:jc w:val="left"/>
        <w:tabs>
          <w:tab w:pos="880" w:val="left"/>
          <w:tab w:pos="4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44496D"/>
          <w:spacing w:val="0"/>
          <w:w w:val="100"/>
          <w:i/>
          <w:position w:val="-3"/>
        </w:rPr>
        <w:t>LJ</w:t>
      </w:r>
      <w:r>
        <w:rPr>
          <w:rFonts w:ascii="Arial" w:hAnsi="Arial" w:cs="Arial" w:eastAsia="Arial"/>
          <w:sz w:val="30"/>
          <w:szCs w:val="30"/>
          <w:color w:val="44496D"/>
          <w:spacing w:val="-64"/>
          <w:w w:val="100"/>
          <w:i/>
          <w:position w:val="-3"/>
        </w:rPr>
        <w:t> </w:t>
      </w:r>
      <w:r>
        <w:rPr>
          <w:rFonts w:ascii="Arial" w:hAnsi="Arial" w:cs="Arial" w:eastAsia="Arial"/>
          <w:sz w:val="30"/>
          <w:szCs w:val="30"/>
          <w:color w:val="44496D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30"/>
          <w:szCs w:val="30"/>
          <w:color w:val="44496D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30"/>
          <w:szCs w:val="30"/>
          <w:color w:val="282A7E"/>
          <w:spacing w:val="0"/>
          <w:w w:val="100"/>
          <w:i/>
          <w:position w:val="-3"/>
        </w:rPr>
        <w:t>I</w:t>
      </w:r>
      <w:r>
        <w:rPr>
          <w:rFonts w:ascii="Arial" w:hAnsi="Arial" w:cs="Arial" w:eastAsia="Arial"/>
          <w:sz w:val="30"/>
          <w:szCs w:val="30"/>
          <w:color w:val="282A7E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30"/>
          <w:szCs w:val="30"/>
          <w:color w:val="282A7E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226"/>
          <w:position w:val="5"/>
        </w:rPr>
        <w:t>İ</w:t>
      </w:r>
      <w:r>
        <w:rPr>
          <w:rFonts w:ascii="Arial" w:hAnsi="Arial" w:cs="Arial" w:eastAsia="Arial"/>
          <w:sz w:val="19"/>
          <w:szCs w:val="19"/>
          <w:color w:val="313131"/>
          <w:spacing w:val="-4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0" w:lineRule="exact"/>
        <w:ind w:right="1821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B4291"/>
          <w:spacing w:val="0"/>
          <w:w w:val="115"/>
          <w:position w:val="-2"/>
        </w:rPr>
        <w:t>\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07" w:lineRule="exact"/>
        <w:ind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6.81012pt;margin-top:5.344809pt;width:13.999501pt;height:45pt;mso-position-horizontal-relative:page;mso-position-vertical-relative:paragraph;z-index:-15336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Times New Roman" w:hAnsi="Times New Roman" w:cs="Times New Roman" w:eastAsia="Times New Roman"/>
                      <w:sz w:val="90"/>
                      <w:szCs w:val="9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2F3669"/>
                      <w:w w:val="5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2F3669"/>
                      <w:spacing w:val="0"/>
                      <w:w w:val="50"/>
                      <w:i/>
                      <w:u w:val="thick" w:color="4F5777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2F3669"/>
                      <w:spacing w:val="0"/>
                      <w:w w:val="5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3"/>
          <w:szCs w:val="23"/>
          <w:color w:val="3B4291"/>
          <w:spacing w:val="0"/>
          <w:w w:val="114"/>
          <w:i/>
          <w:position w:val="-7"/>
        </w:rPr>
        <w:t>.N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60"/>
          <w:cols w:num="3" w:equalWidth="0">
            <w:col w:w="700" w:space="1815"/>
            <w:col w:w="1324" w:space="672"/>
            <w:col w:w="6829"/>
          </w:cols>
        </w:sectPr>
      </w:pPr>
      <w:rPr/>
    </w:p>
    <w:p>
      <w:pPr>
        <w:spacing w:before="0" w:after="0" w:line="283" w:lineRule="exact"/>
        <w:ind w:left="2270" w:right="-20"/>
        <w:jc w:val="left"/>
        <w:tabs>
          <w:tab w:pos="2780" w:val="left"/>
          <w:tab w:pos="312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5"/>
          <w:szCs w:val="25"/>
          <w:color w:val="424242"/>
          <w:spacing w:val="0"/>
          <w:w w:val="37"/>
        </w:rPr>
        <w:t>.</w:t>
      </w:r>
      <w:r>
        <w:rPr>
          <w:rFonts w:ascii="Arial" w:hAnsi="Arial" w:cs="Arial" w:eastAsia="Arial"/>
          <w:sz w:val="25"/>
          <w:szCs w:val="25"/>
          <w:color w:val="424242"/>
          <w:spacing w:val="23"/>
          <w:w w:val="37"/>
        </w:rPr>
        <w:t> </w:t>
      </w:r>
      <w:r>
        <w:rPr>
          <w:rFonts w:ascii="Arial" w:hAnsi="Arial" w:cs="Arial" w:eastAsia="Arial"/>
          <w:sz w:val="25"/>
          <w:szCs w:val="25"/>
          <w:color w:val="666767"/>
          <w:spacing w:val="0"/>
          <w:w w:val="100"/>
        </w:rPr>
        <w:t>A</w:t>
      </w:r>
      <w:r>
        <w:rPr>
          <w:rFonts w:ascii="Arial" w:hAnsi="Arial" w:cs="Arial" w:eastAsia="Arial"/>
          <w:sz w:val="25"/>
          <w:szCs w:val="25"/>
          <w:color w:val="666767"/>
          <w:spacing w:val="-59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666767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666767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808385"/>
          <w:spacing w:val="0"/>
          <w:w w:val="100"/>
        </w:rPr>
        <w:t>.</w:t>
      </w:r>
      <w:r>
        <w:rPr>
          <w:rFonts w:ascii="Arial" w:hAnsi="Arial" w:cs="Arial" w:eastAsia="Arial"/>
          <w:sz w:val="25"/>
          <w:szCs w:val="25"/>
          <w:color w:val="808385"/>
          <w:spacing w:val="-61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808385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808385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52"/>
        </w:rPr>
        <w:t>I</w:t>
      </w:r>
      <w:r>
        <w:rPr>
          <w:rFonts w:ascii="Arial" w:hAnsi="Arial" w:cs="Arial" w:eastAsia="Arial"/>
          <w:sz w:val="23"/>
          <w:szCs w:val="23"/>
          <w:color w:val="313131"/>
          <w:spacing w:val="-6"/>
          <w:w w:val="52"/>
        </w:rPr>
        <w:t>V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116"/>
        </w:rPr>
        <w:t>fiU'IlLU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11" w:after="0" w:line="240" w:lineRule="auto"/>
        <w:ind w:left="2270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ltf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275"/>
        </w:rPr>
        <w:t>'tt</w:t>
      </w:r>
      <w:r>
        <w:rPr>
          <w:rFonts w:ascii="Arial" w:hAnsi="Arial" w:cs="Arial" w:eastAsia="Arial"/>
          <w:sz w:val="19"/>
          <w:szCs w:val="19"/>
          <w:color w:val="545454"/>
          <w:spacing w:val="-1"/>
          <w:w w:val="275"/>
        </w:rPr>
        <w:t> 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275"/>
        </w:rPr>
        <w:t>ez</w:t>
      </w:r>
      <w:r>
        <w:rPr>
          <w:rFonts w:ascii="Arial" w:hAnsi="Arial" w:cs="Arial" w:eastAsia="Arial"/>
          <w:sz w:val="19"/>
          <w:szCs w:val="19"/>
          <w:color w:val="545454"/>
          <w:spacing w:val="-85"/>
          <w:w w:val="275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11"/>
        </w:rPr>
        <w:t>ölge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left="222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1.Post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313131"/>
          <w:spacing w:val="1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Grupla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93" w:lineRule="exact"/>
        <w:ind w:left="-40" w:right="-60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117"/>
          <w:position w:val="-2"/>
        </w:rPr>
        <w:t>Rec</w:t>
      </w:r>
      <w:r>
        <w:rPr>
          <w:rFonts w:ascii="Times New Roman" w:hAnsi="Times New Roman" w:cs="Times New Roman" w:eastAsia="Times New Roman"/>
          <w:sz w:val="19"/>
          <w:szCs w:val="19"/>
          <w:color w:val="44496D"/>
          <w:w w:val="116"/>
          <w:position w:val="-2"/>
        </w:rPr>
        <w:t>ı{</w:t>
      </w:r>
      <w:r>
        <w:rPr>
          <w:rFonts w:ascii="Times New Roman" w:hAnsi="Times New Roman" w:cs="Times New Roman" w:eastAsia="Times New Roman"/>
          <w:sz w:val="19"/>
          <w:szCs w:val="19"/>
          <w:color w:val="44496D"/>
          <w:spacing w:val="-1"/>
          <w:w w:val="117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55"/>
          <w:position w:val="-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102"/>
          <w:position w:val="-2"/>
        </w:rPr>
        <w:t>suz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306" w:right="33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13131"/>
          <w:w w:val="84"/>
          <w:position w:val="1"/>
        </w:rPr>
        <w:t>lt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-7"/>
          <w:w w:val="85"/>
          <w:position w:val="1"/>
        </w:rPr>
        <w:t>f</w:t>
      </w:r>
      <w:r>
        <w:rPr>
          <w:rFonts w:ascii="Times New Roman" w:hAnsi="Times New Roman" w:cs="Times New Roman" w:eastAsia="Times New Roman"/>
          <w:sz w:val="23"/>
          <w:szCs w:val="23"/>
          <w:color w:val="545454"/>
          <w:spacing w:val="0"/>
          <w:w w:val="149"/>
          <w:position w:val="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545454"/>
          <w:spacing w:val="-8"/>
          <w:w w:val="149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1" w:lineRule="exact"/>
        <w:ind w:left="674" w:right="154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7.453186pt;margin-top:-10.095475pt;width:67.892121pt;height:16.5pt;mso-position-horizontal-relative:page;mso-position-vertical-relative:paragraph;z-index:-15335" type="#_x0000_t202" filled="f" stroked="f">
            <v:textbox inset="0,0,0,0">
              <w:txbxContent>
                <w:p>
                  <w:pPr>
                    <w:spacing w:before="0" w:after="0" w:line="330" w:lineRule="exact"/>
                    <w:ind w:right="-90"/>
                    <w:jc w:val="left"/>
                    <w:rPr>
                      <w:rFonts w:ascii="Times New Roman" w:hAnsi="Times New Roman" w:cs="Times New Roman" w:eastAsia="Times New Roman"/>
                      <w:sz w:val="33"/>
                      <w:szCs w:val="3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808385"/>
                      <w:w w:val="90"/>
                    </w:rPr>
                    <w:t>B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808385"/>
                      <w:spacing w:val="-54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666767"/>
                      <w:spacing w:val="0"/>
                      <w:w w:val="177"/>
                    </w:rPr>
                    <w:t>jl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666767"/>
                      <w:spacing w:val="0"/>
                      <w:w w:val="177"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424242"/>
                      <w:spacing w:val="0"/>
                      <w:w w:val="17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424242"/>
                      <w:spacing w:val="35"/>
                      <w:w w:val="17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666767"/>
                      <w:spacing w:val="0"/>
                      <w:w w:val="34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24242"/>
          <w:w w:val="98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11"/>
          <w:w w:val="98"/>
          <w:u w:val="thick" w:color="4F5777"/>
          <w:position w:val="-3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11"/>
          <w:w w:val="98"/>
          <w:u w:val="thick" w:color="4F5777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11"/>
          <w:w w:val="98"/>
          <w:u w:val="thick" w:color="4F5777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808385"/>
          <w:spacing w:val="0"/>
          <w:w w:val="171"/>
          <w:u w:val="thick" w:color="4F5777"/>
          <w:position w:val="-3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808385"/>
          <w:spacing w:val="0"/>
          <w:w w:val="171"/>
          <w:u w:val="thick" w:color="4F5777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808385"/>
          <w:spacing w:val="0"/>
          <w:w w:val="100"/>
          <w:u w:val="thick" w:color="4F5777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08385"/>
          <w:spacing w:val="-10"/>
          <w:w w:val="100"/>
          <w:u w:val="thick" w:color="4F5777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08385"/>
          <w:spacing w:val="-10"/>
          <w:w w:val="100"/>
          <w:u w:val="thick" w:color="4F5777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808385"/>
          <w:spacing w:val="-10"/>
          <w:w w:val="100"/>
          <w:u w:val="thick" w:color="4F5777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0"/>
          <w:w w:val="112"/>
          <w:u w:val="thick" w:color="4F5777"/>
          <w:position w:val="-3"/>
        </w:rPr>
        <w:t>....</w:t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0"/>
          <w:w w:val="112"/>
          <w:u w:val="thick" w:color="4F5777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0"/>
          <w:w w:val="112"/>
          <w:u w:val="thick" w:color="4F5777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0"/>
          <w:w w:val="112"/>
          <w:u w:val="thick" w:color="4F5777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-22"/>
          <w:w w:val="100"/>
          <w:u w:val="thick" w:color="4F5777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-22"/>
          <w:w w:val="100"/>
          <w:u w:val="thick" w:color="4F5777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0"/>
          <w:w w:val="126"/>
          <w:u w:val="thick" w:color="4F5777"/>
          <w:position w:val="-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0"/>
          <w:w w:val="126"/>
          <w:u w:val="thick" w:color="4F5777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0"/>
          <w:w w:val="100"/>
          <w:u w:val="thick" w:color="4F5777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-30"/>
          <w:w w:val="100"/>
          <w:u w:val="thick" w:color="4F5777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-3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-29" w:right="850"/>
        <w:jc w:val="center"/>
        <w:tabs>
          <w:tab w:pos="1260" w:val="left"/>
          <w:tab w:pos="19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666767"/>
          <w:position w:val="-3"/>
        </w:rPr>
      </w:r>
      <w:r>
        <w:rPr>
          <w:rFonts w:ascii="Times New Roman" w:hAnsi="Times New Roman" w:cs="Times New Roman" w:eastAsia="Times New Roman"/>
          <w:sz w:val="24"/>
          <w:szCs w:val="24"/>
          <w:color w:val="666767"/>
          <w:u w:val="thick" w:color="4F5777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66767"/>
          <w:spacing w:val="-7"/>
          <w:u w:val="thick" w:color="4F5777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66767"/>
          <w:spacing w:val="-7"/>
          <w:u w:val="thick" w:color="4F5777"/>
          <w:position w:val="-3"/>
        </w:rPr>
      </w:r>
      <w:r>
        <w:rPr>
          <w:rFonts w:ascii="Times New Roman" w:hAnsi="Times New Roman" w:cs="Times New Roman" w:eastAsia="Times New Roman"/>
          <w:sz w:val="24"/>
          <w:szCs w:val="24"/>
          <w:color w:val="666767"/>
          <w:spacing w:val="0"/>
          <w:w w:val="63"/>
          <w:u w:val="thick" w:color="4F5777"/>
          <w:position w:val="-3"/>
        </w:rPr>
        <w:t>,A!Jiıly</w:t>
      </w:r>
      <w:r>
        <w:rPr>
          <w:rFonts w:ascii="Times New Roman" w:hAnsi="Times New Roman" w:cs="Times New Roman" w:eastAsia="Times New Roman"/>
          <w:sz w:val="24"/>
          <w:szCs w:val="24"/>
          <w:color w:val="666767"/>
          <w:spacing w:val="0"/>
          <w:w w:val="63"/>
          <w:u w:val="thick" w:color="4F5777"/>
          <w:position w:val="-3"/>
        </w:rPr>
      </w:r>
      <w:r>
        <w:rPr>
          <w:rFonts w:ascii="Times New Roman" w:hAnsi="Times New Roman" w:cs="Times New Roman" w:eastAsia="Times New Roman"/>
          <w:sz w:val="24"/>
          <w:szCs w:val="24"/>
          <w:color w:val="666767"/>
          <w:spacing w:val="0"/>
          <w:w w:val="64"/>
          <w:u w:val="thick" w:color="4F5777"/>
          <w:position w:val="-3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666767"/>
          <w:spacing w:val="0"/>
          <w:w w:val="64"/>
          <w:u w:val="thick" w:color="4F5777"/>
          <w:position w:val="-3"/>
        </w:rPr>
      </w:r>
      <w:r>
        <w:rPr>
          <w:rFonts w:ascii="Times New Roman" w:hAnsi="Times New Roman" w:cs="Times New Roman" w:eastAsia="Times New Roman"/>
          <w:sz w:val="24"/>
          <w:szCs w:val="24"/>
          <w:color w:val="666767"/>
          <w:spacing w:val="0"/>
          <w:w w:val="100"/>
          <w:u w:val="thick" w:color="4F5777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66767"/>
          <w:spacing w:val="0"/>
          <w:w w:val="100"/>
          <w:u w:val="thick" w:color="4F5777"/>
          <w:position w:val="-3"/>
        </w:rPr>
      </w:r>
      <w:r>
        <w:rPr>
          <w:rFonts w:ascii="Times New Roman" w:hAnsi="Times New Roman" w:cs="Times New Roman" w:eastAsia="Times New Roman"/>
          <w:sz w:val="24"/>
          <w:szCs w:val="24"/>
          <w:color w:val="666767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4"/>
          <w:szCs w:val="24"/>
          <w:color w:val="666767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666767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4"/>
          <w:szCs w:val="24"/>
          <w:color w:val="44496D"/>
          <w:spacing w:val="0"/>
          <w:w w:val="101"/>
          <w:position w:val="-3"/>
        </w:rPr>
      </w:r>
      <w:r>
        <w:rPr>
          <w:rFonts w:ascii="Times New Roman" w:hAnsi="Times New Roman" w:cs="Times New Roman" w:eastAsia="Times New Roman"/>
          <w:sz w:val="24"/>
          <w:szCs w:val="24"/>
          <w:color w:val="44496D"/>
          <w:spacing w:val="0"/>
          <w:w w:val="101"/>
          <w:u w:val="thick" w:color="4F5777"/>
          <w:position w:val="-3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color w:val="44496D"/>
          <w:spacing w:val="0"/>
          <w:w w:val="101"/>
          <w:u w:val="thick" w:color="4F5777"/>
          <w:position w:val="-3"/>
        </w:rPr>
      </w:r>
      <w:r>
        <w:rPr>
          <w:rFonts w:ascii="Times New Roman" w:hAnsi="Times New Roman" w:cs="Times New Roman" w:eastAsia="Times New Roman"/>
          <w:sz w:val="24"/>
          <w:szCs w:val="24"/>
          <w:color w:val="44496D"/>
          <w:spacing w:val="0"/>
          <w:w w:val="101"/>
          <w:u w:val="thick" w:color="4F5777"/>
          <w:position w:val="-3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44496D"/>
          <w:spacing w:val="0"/>
          <w:w w:val="101"/>
          <w:u w:val="thick" w:color="4F5777"/>
          <w:position w:val="-3"/>
        </w:rPr>
      </w:r>
      <w:r>
        <w:rPr>
          <w:rFonts w:ascii="Times New Roman" w:hAnsi="Times New Roman" w:cs="Times New Roman" w:eastAsia="Times New Roman"/>
          <w:sz w:val="24"/>
          <w:szCs w:val="24"/>
          <w:color w:val="44496D"/>
          <w:spacing w:val="0"/>
          <w:w w:val="101"/>
          <w:u w:val="thick" w:color="4F5777"/>
          <w:position w:val="-3"/>
        </w:rPr>
      </w:r>
      <w:r>
        <w:rPr>
          <w:rFonts w:ascii="Times New Roman" w:hAnsi="Times New Roman" w:cs="Times New Roman" w:eastAsia="Times New Roman"/>
          <w:sz w:val="24"/>
          <w:szCs w:val="24"/>
          <w:color w:val="424242"/>
          <w:spacing w:val="0"/>
          <w:w w:val="160"/>
          <w:u w:val="thick" w:color="4F5777"/>
          <w:position w:val="-3"/>
        </w:rPr>
        <w:t>cl</w:t>
      </w:r>
      <w:r>
        <w:rPr>
          <w:rFonts w:ascii="Times New Roman" w:hAnsi="Times New Roman" w:cs="Times New Roman" w:eastAsia="Times New Roman"/>
          <w:sz w:val="24"/>
          <w:szCs w:val="24"/>
          <w:color w:val="424242"/>
          <w:spacing w:val="0"/>
          <w:w w:val="160"/>
          <w:u w:val="thick" w:color="4F5777"/>
          <w:position w:val="-3"/>
        </w:rPr>
      </w:r>
      <w:r>
        <w:rPr>
          <w:rFonts w:ascii="Times New Roman" w:hAnsi="Times New Roman" w:cs="Times New Roman" w:eastAsia="Times New Roman"/>
          <w:sz w:val="24"/>
          <w:szCs w:val="24"/>
          <w:color w:val="424242"/>
          <w:spacing w:val="0"/>
          <w:w w:val="100"/>
          <w:u w:val="thick" w:color="4F5777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24242"/>
          <w:spacing w:val="0"/>
          <w:w w:val="100"/>
          <w:u w:val="thick" w:color="4F5777"/>
          <w:position w:val="-3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424242"/>
          <w:spacing w:val="0"/>
          <w:w w:val="100"/>
          <w:u w:val="thick" w:color="4F5777"/>
          <w:position w:val="-3"/>
        </w:rPr>
      </w:r>
      <w:r>
        <w:rPr>
          <w:rFonts w:ascii="Times New Roman" w:hAnsi="Times New Roman" w:cs="Times New Roman" w:eastAsia="Times New Roman"/>
          <w:sz w:val="24"/>
          <w:szCs w:val="24"/>
          <w:color w:val="42424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03" w:lineRule="exact"/>
        <w:ind w:left="-62" w:right="840"/>
        <w:jc w:val="center"/>
        <w:rPr>
          <w:rFonts w:ascii="Arial" w:hAnsi="Arial" w:cs="Arial" w:eastAsia="Arial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48"/>
          <w:szCs w:val="48"/>
          <w:color w:val="666767"/>
          <w:spacing w:val="-98"/>
          <w:w w:val="68"/>
          <w:position w:val="-26"/>
        </w:rPr>
        <w:t>0</w:t>
      </w:r>
      <w:r>
        <w:rPr>
          <w:rFonts w:ascii="Times New Roman" w:hAnsi="Times New Roman" w:cs="Times New Roman" w:eastAsia="Times New Roman"/>
          <w:sz w:val="29"/>
          <w:szCs w:val="29"/>
          <w:color w:val="C1C1C1"/>
          <w:spacing w:val="-3"/>
          <w:w w:val="62"/>
          <w:position w:val="-42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666767"/>
          <w:spacing w:val="-83"/>
          <w:w w:val="103"/>
          <w:position w:val="-42"/>
        </w:rPr>
        <w:t>:</w:t>
      </w:r>
      <w:r>
        <w:rPr>
          <w:rFonts w:ascii="Times New Roman" w:hAnsi="Times New Roman" w:cs="Times New Roman" w:eastAsia="Times New Roman"/>
          <w:sz w:val="48"/>
          <w:szCs w:val="48"/>
          <w:color w:val="AAACAF"/>
          <w:spacing w:val="0"/>
          <w:w w:val="23"/>
          <w:position w:val="-26"/>
        </w:rPr>
        <w:t>-</w:t>
      </w:r>
      <w:r>
        <w:rPr>
          <w:rFonts w:ascii="Times New Roman" w:hAnsi="Times New Roman" w:cs="Times New Roman" w:eastAsia="Times New Roman"/>
          <w:sz w:val="48"/>
          <w:szCs w:val="48"/>
          <w:color w:val="AAACAF"/>
          <w:spacing w:val="-66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919395"/>
          <w:spacing w:val="0"/>
          <w:w w:val="79"/>
          <w:position w:val="-42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919395"/>
          <w:spacing w:val="38"/>
          <w:w w:val="79"/>
          <w:position w:val="-42"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666767"/>
          <w:spacing w:val="-86"/>
          <w:w w:val="93"/>
          <w:position w:val="-26"/>
        </w:rPr>
        <w:t>;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-32"/>
          <w:w w:val="70"/>
          <w:b/>
          <w:bCs/>
          <w:position w:val="-42"/>
        </w:rPr>
        <w:t>•</w:t>
      </w:r>
      <w:r>
        <w:rPr>
          <w:rFonts w:ascii="Times New Roman" w:hAnsi="Times New Roman" w:cs="Times New Roman" w:eastAsia="Times New Roman"/>
          <w:sz w:val="29"/>
          <w:szCs w:val="29"/>
          <w:color w:val="545454"/>
          <w:spacing w:val="-80"/>
          <w:w w:val="136"/>
          <w:b/>
          <w:bCs/>
          <w:position w:val="-42"/>
        </w:rPr>
        <w:t>l</w:t>
      </w:r>
      <w:r>
        <w:rPr>
          <w:rFonts w:ascii="Times New Roman" w:hAnsi="Times New Roman" w:cs="Times New Roman" w:eastAsia="Times New Roman"/>
          <w:sz w:val="48"/>
          <w:szCs w:val="48"/>
          <w:color w:val="666767"/>
          <w:spacing w:val="0"/>
          <w:w w:val="93"/>
          <w:position w:val="-26"/>
        </w:rPr>
        <w:t>:;</w:t>
      </w:r>
      <w:r>
        <w:rPr>
          <w:rFonts w:ascii="Times New Roman" w:hAnsi="Times New Roman" w:cs="Times New Roman" w:eastAsia="Times New Roman"/>
          <w:sz w:val="48"/>
          <w:szCs w:val="48"/>
          <w:color w:val="666767"/>
          <w:spacing w:val="-46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313131"/>
          <w:spacing w:val="0"/>
          <w:w w:val="66"/>
          <w:i/>
          <w:position w:val="-42"/>
        </w:rPr>
        <w:t>t</w:t>
      </w:r>
      <w:r>
        <w:rPr>
          <w:rFonts w:ascii="Times New Roman" w:hAnsi="Times New Roman" w:cs="Times New Roman" w:eastAsia="Times New Roman"/>
          <w:sz w:val="33"/>
          <w:szCs w:val="33"/>
          <w:color w:val="545454"/>
          <w:spacing w:val="0"/>
          <w:w w:val="66"/>
          <w:i/>
          <w:position w:val="-42"/>
        </w:rPr>
        <w:t>iJJ!</w:t>
      </w:r>
      <w:r>
        <w:rPr>
          <w:rFonts w:ascii="Times New Roman" w:hAnsi="Times New Roman" w:cs="Times New Roman" w:eastAsia="Times New Roman"/>
          <w:sz w:val="33"/>
          <w:szCs w:val="33"/>
          <w:color w:val="545454"/>
          <w:spacing w:val="0"/>
          <w:w w:val="66"/>
          <w:i/>
          <w:position w:val="-42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545454"/>
          <w:spacing w:val="0"/>
          <w:w w:val="66"/>
          <w:i/>
          <w:position w:val="-42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545454"/>
          <w:spacing w:val="20"/>
          <w:w w:val="66"/>
          <w:i/>
          <w:position w:val="-42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545454"/>
          <w:spacing w:val="0"/>
          <w:w w:val="66"/>
          <w:position w:val="-42"/>
        </w:rPr>
        <w:t>""</w:t>
      </w:r>
      <w:r>
        <w:rPr>
          <w:rFonts w:ascii="Times New Roman" w:hAnsi="Times New Roman" w:cs="Times New Roman" w:eastAsia="Times New Roman"/>
          <w:sz w:val="33"/>
          <w:szCs w:val="33"/>
          <w:color w:val="545454"/>
          <w:spacing w:val="11"/>
          <w:w w:val="66"/>
          <w:position w:val="-42"/>
        </w:rPr>
        <w:t> </w:t>
      </w:r>
      <w:r>
        <w:rPr>
          <w:rFonts w:ascii="Arial" w:hAnsi="Arial" w:cs="Arial" w:eastAsia="Arial"/>
          <w:sz w:val="14"/>
          <w:szCs w:val="14"/>
          <w:color w:val="424242"/>
          <w:spacing w:val="0"/>
          <w:w w:val="99"/>
          <w:b/>
          <w:bCs/>
          <w:position w:val="-42"/>
        </w:rPr>
        <w:t>O</w:t>
      </w:r>
      <w:r>
        <w:rPr>
          <w:rFonts w:ascii="Arial" w:hAnsi="Arial" w:cs="Arial" w:eastAsia="Arial"/>
          <w:sz w:val="14"/>
          <w:szCs w:val="14"/>
          <w:color w:val="424242"/>
          <w:spacing w:val="-2"/>
          <w:w w:val="99"/>
          <w:b/>
          <w:bCs/>
          <w:position w:val="-42"/>
        </w:rPr>
        <w:t>l</w:t>
      </w:r>
      <w:r>
        <w:rPr>
          <w:rFonts w:ascii="Arial" w:hAnsi="Arial" w:cs="Arial" w:eastAsia="Arial"/>
          <w:sz w:val="29"/>
          <w:szCs w:val="29"/>
          <w:color w:val="919395"/>
          <w:spacing w:val="0"/>
          <w:w w:val="205"/>
          <w:i/>
          <w:position w:val="-42"/>
        </w:rPr>
        <w:t>i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20" w:right="260"/>
          <w:cols w:num="3" w:equalWidth="0">
            <w:col w:w="4191" w:space="579"/>
            <w:col w:w="1299" w:space="2360"/>
            <w:col w:w="2911"/>
          </w:cols>
        </w:sectPr>
      </w:pPr>
      <w:rPr/>
    </w:p>
    <w:p>
      <w:pPr>
        <w:spacing w:before="0" w:after="0" w:line="709" w:lineRule="exact"/>
        <w:ind w:left="1893" w:right="-256"/>
        <w:jc w:val="left"/>
        <w:tabs>
          <w:tab w:pos="4640" w:val="left"/>
        </w:tabs>
        <w:rPr>
          <w:rFonts w:ascii="Arial" w:hAnsi="Arial" w:cs="Arial" w:eastAsia="Arial"/>
          <w:sz w:val="144"/>
          <w:szCs w:val="14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919395"/>
          <w:w w:val="77"/>
          <w:b/>
          <w:bCs/>
          <w:position w:val="-2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919395"/>
          <w:spacing w:val="-12"/>
          <w:w w:val="77"/>
          <w:b/>
          <w:bCs/>
          <w:position w:val="-20"/>
        </w:rPr>
        <w:t>i</w:t>
      </w:r>
      <w:r>
        <w:rPr>
          <w:rFonts w:ascii="Arial" w:hAnsi="Arial" w:cs="Arial" w:eastAsia="Arial"/>
          <w:sz w:val="27"/>
          <w:szCs w:val="27"/>
          <w:color w:val="666767"/>
          <w:spacing w:val="0"/>
          <w:w w:val="71"/>
          <w:b/>
          <w:bCs/>
          <w:position w:val="-20"/>
        </w:rPr>
        <w:t>b</w:t>
      </w:r>
      <w:r>
        <w:rPr>
          <w:rFonts w:ascii="Arial" w:hAnsi="Arial" w:cs="Arial" w:eastAsia="Arial"/>
          <w:sz w:val="27"/>
          <w:szCs w:val="27"/>
          <w:color w:val="666767"/>
          <w:spacing w:val="-34"/>
          <w:w w:val="100"/>
          <w:b/>
          <w:bCs/>
          <w:position w:val="-2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66767"/>
          <w:spacing w:val="0"/>
          <w:w w:val="94"/>
          <w:position w:val="-16"/>
        </w:rPr>
        <w:t>lıır</w:t>
      </w:r>
      <w:r>
        <w:rPr>
          <w:rFonts w:ascii="Times New Roman" w:hAnsi="Times New Roman" w:cs="Times New Roman" w:eastAsia="Times New Roman"/>
          <w:sz w:val="28"/>
          <w:szCs w:val="28"/>
          <w:color w:val="666767"/>
          <w:spacing w:val="-38"/>
          <w:w w:val="94"/>
          <w:position w:val="-16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666767"/>
          <w:spacing w:val="0"/>
          <w:w w:val="141"/>
          <w:position w:val="-16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666767"/>
          <w:spacing w:val="-21"/>
          <w:w w:val="141"/>
          <w:position w:val="-16"/>
        </w:rPr>
        <w:t>.</w:t>
      </w:r>
      <w:r>
        <w:rPr>
          <w:rFonts w:ascii="Times New Roman" w:hAnsi="Times New Roman" w:cs="Times New Roman" w:eastAsia="Times New Roman"/>
          <w:sz w:val="68"/>
          <w:szCs w:val="68"/>
          <w:color w:val="3B4291"/>
          <w:spacing w:val="0"/>
          <w:w w:val="111"/>
          <w:position w:val="-16"/>
        </w:rPr>
        <w:t>k</w:t>
      </w:r>
      <w:r>
        <w:rPr>
          <w:rFonts w:ascii="Times New Roman" w:hAnsi="Times New Roman" w:cs="Times New Roman" w:eastAsia="Times New Roman"/>
          <w:sz w:val="68"/>
          <w:szCs w:val="68"/>
          <w:color w:val="3B4291"/>
          <w:spacing w:val="-65"/>
          <w:w w:val="110"/>
          <w:position w:val="-16"/>
        </w:rPr>
        <w:t>:</w:t>
      </w:r>
      <w:r>
        <w:rPr>
          <w:rFonts w:ascii="Times New Roman" w:hAnsi="Times New Roman" w:cs="Times New Roman" w:eastAsia="Times New Roman"/>
          <w:sz w:val="68"/>
          <w:szCs w:val="68"/>
          <w:color w:val="44496D"/>
          <w:spacing w:val="0"/>
          <w:w w:val="37"/>
          <w:position w:val="-16"/>
        </w:rPr>
        <w:t>ifoı&gt;</w:t>
      </w:r>
      <w:r>
        <w:rPr>
          <w:rFonts w:ascii="Times New Roman" w:hAnsi="Times New Roman" w:cs="Times New Roman" w:eastAsia="Times New Roman"/>
          <w:sz w:val="68"/>
          <w:szCs w:val="68"/>
          <w:color w:val="44496D"/>
          <w:spacing w:val="0"/>
          <w:w w:val="38"/>
          <w:position w:val="-16"/>
        </w:rPr>
        <w:t>(u</w:t>
      </w:r>
      <w:r>
        <w:rPr>
          <w:rFonts w:ascii="Times New Roman" w:hAnsi="Times New Roman" w:cs="Times New Roman" w:eastAsia="Times New Roman"/>
          <w:sz w:val="68"/>
          <w:szCs w:val="68"/>
          <w:color w:val="44496D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68"/>
          <w:szCs w:val="68"/>
          <w:color w:val="44496D"/>
          <w:spacing w:val="0"/>
          <w:w w:val="100"/>
          <w:position w:val="-16"/>
        </w:rPr>
      </w:r>
      <w:r>
        <w:rPr>
          <w:rFonts w:ascii="Arial" w:hAnsi="Arial" w:cs="Arial" w:eastAsia="Arial"/>
          <w:sz w:val="144"/>
          <w:szCs w:val="144"/>
          <w:color w:val="2F3669"/>
          <w:spacing w:val="0"/>
          <w:w w:val="213"/>
          <w:i/>
          <w:position w:val="-60"/>
        </w:rPr>
        <w:t>li</w:t>
      </w:r>
      <w:r>
        <w:rPr>
          <w:rFonts w:ascii="Arial" w:hAnsi="Arial" w:cs="Arial" w:eastAsia="Arial"/>
          <w:sz w:val="144"/>
          <w:szCs w:val="144"/>
          <w:color w:val="313131"/>
          <w:spacing w:val="0"/>
          <w:w w:val="13"/>
          <w:i/>
          <w:position w:val="-60"/>
        </w:rPr>
        <w:t>N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40" w:lineRule="exact"/>
        <w:ind w:right="-20"/>
        <w:jc w:val="left"/>
        <w:tabs>
          <w:tab w:pos="50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808385"/>
          <w:spacing w:val="0"/>
          <w:w w:val="254"/>
          <w:position w:val="-5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808385"/>
          <w:spacing w:val="-22"/>
          <w:w w:val="254"/>
          <w:position w:val="-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19395"/>
          <w:spacing w:val="-14"/>
          <w:w w:val="80"/>
          <w:position w:val="0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AAACAF"/>
          <w:spacing w:val="0"/>
          <w:w w:val="119"/>
          <w:position w:val="0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AAACA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AAACA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3"/>
          <w:szCs w:val="23"/>
          <w:color w:val="424242"/>
          <w:spacing w:val="0"/>
          <w:w w:val="74"/>
          <w:position w:val="0"/>
        </w:rPr>
        <w:t>tı</w:t>
      </w:r>
      <w:r>
        <w:rPr>
          <w:rFonts w:ascii="Times New Roman" w:hAnsi="Times New Roman" w:cs="Times New Roman" w:eastAsia="Times New Roman"/>
          <w:sz w:val="23"/>
          <w:szCs w:val="23"/>
          <w:color w:val="424242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66767"/>
          <w:spacing w:val="-17"/>
          <w:w w:val="62"/>
          <w:position w:val="0"/>
        </w:rPr>
        <w:t>u</w:t>
      </w:r>
      <w:r>
        <w:rPr>
          <w:rFonts w:ascii="Times New Roman" w:hAnsi="Times New Roman" w:cs="Times New Roman" w:eastAsia="Times New Roman"/>
          <w:sz w:val="23"/>
          <w:szCs w:val="23"/>
          <w:color w:val="808385"/>
          <w:spacing w:val="-20"/>
          <w:w w:val="248"/>
          <w:position w:val="0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666767"/>
          <w:spacing w:val="0"/>
          <w:w w:val="129"/>
          <w:position w:val="0"/>
        </w:rPr>
        <w:t>"'</w:t>
      </w:r>
      <w:r>
        <w:rPr>
          <w:rFonts w:ascii="Times New Roman" w:hAnsi="Times New Roman" w:cs="Times New Roman" w:eastAsia="Times New Roman"/>
          <w:sz w:val="23"/>
          <w:szCs w:val="23"/>
          <w:color w:val="666767"/>
          <w:spacing w:val="9"/>
          <w:w w:val="75"/>
          <w:position w:val="0"/>
        </w:rPr>
        <w:t>•</w:t>
      </w:r>
      <w:r>
        <w:rPr>
          <w:rFonts w:ascii="Times New Roman" w:hAnsi="Times New Roman" w:cs="Times New Roman" w:eastAsia="Times New Roman"/>
          <w:sz w:val="23"/>
          <w:szCs w:val="23"/>
          <w:color w:val="808385"/>
          <w:spacing w:val="14"/>
          <w:w w:val="186"/>
          <w:position w:val="0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808385"/>
          <w:spacing w:val="0"/>
          <w:w w:val="48"/>
          <w:position w:val="0"/>
        </w:rPr>
        <w:t>•</w:t>
      </w:r>
      <w:r>
        <w:rPr>
          <w:rFonts w:ascii="Times New Roman" w:hAnsi="Times New Roman" w:cs="Times New Roman" w:eastAsia="Times New Roman"/>
          <w:sz w:val="23"/>
          <w:szCs w:val="23"/>
          <w:color w:val="808385"/>
          <w:spacing w:val="-13"/>
          <w:w w:val="48"/>
          <w:position w:val="0"/>
        </w:rPr>
        <w:t>•</w:t>
      </w:r>
      <w:r>
        <w:rPr>
          <w:rFonts w:ascii="Times New Roman" w:hAnsi="Times New Roman" w:cs="Times New Roman" w:eastAsia="Times New Roman"/>
          <w:sz w:val="23"/>
          <w:szCs w:val="23"/>
          <w:color w:val="AAACAF"/>
          <w:spacing w:val="-36"/>
          <w:w w:val="159"/>
          <w:position w:val="0"/>
        </w:rPr>
        <w:t>·</w:t>
      </w:r>
      <w:r>
        <w:rPr>
          <w:rFonts w:ascii="Arial" w:hAnsi="Arial" w:cs="Arial" w:eastAsia="Arial"/>
          <w:sz w:val="41"/>
          <w:szCs w:val="41"/>
          <w:color w:val="666767"/>
          <w:spacing w:val="0"/>
          <w:w w:val="91"/>
          <w:position w:val="-11"/>
        </w:rPr>
        <w:t>.</w:t>
      </w:r>
      <w:r>
        <w:rPr>
          <w:rFonts w:ascii="Arial" w:hAnsi="Arial" w:cs="Arial" w:eastAsia="Arial"/>
          <w:sz w:val="41"/>
          <w:szCs w:val="41"/>
          <w:color w:val="666767"/>
          <w:spacing w:val="-82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AAACAF"/>
          <w:spacing w:val="-28"/>
          <w:w w:val="119"/>
          <w:position w:val="0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545454"/>
          <w:spacing w:val="0"/>
          <w:w w:val="159"/>
          <w:position w:val="0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60"/>
          <w:cols w:num="2" w:equalWidth="0">
            <w:col w:w="6141" w:space="2722"/>
            <w:col w:w="2477"/>
          </w:cols>
        </w:sectPr>
      </w:pPr>
      <w:rPr/>
    </w:p>
    <w:p>
      <w:pPr>
        <w:spacing w:before="0" w:after="0" w:line="2" w:lineRule="exact"/>
        <w:ind w:left="551" w:right="-94"/>
        <w:jc w:val="left"/>
        <w:tabs>
          <w:tab w:pos="188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Arial" w:hAnsi="Arial" w:cs="Arial" w:eastAsia="Arial"/>
          <w:sz w:val="26"/>
          <w:szCs w:val="26"/>
          <w:color w:val="313131"/>
          <w:w w:val="55"/>
          <w:position w:val="-26"/>
        </w:rPr>
        <w:t>:</w:t>
      </w:r>
      <w:r>
        <w:rPr>
          <w:rFonts w:ascii="Arial" w:hAnsi="Arial" w:cs="Arial" w:eastAsia="Arial"/>
          <w:sz w:val="26"/>
          <w:szCs w:val="26"/>
          <w:color w:val="313131"/>
          <w:spacing w:val="-55"/>
          <w:w w:val="55"/>
          <w:position w:val="-26"/>
        </w:rPr>
        <w:t>ı</w:t>
      </w:r>
      <w:r>
        <w:rPr>
          <w:rFonts w:ascii="Arial" w:hAnsi="Arial" w:cs="Arial" w:eastAsia="Arial"/>
          <w:sz w:val="33"/>
          <w:szCs w:val="33"/>
          <w:color w:val="313131"/>
          <w:spacing w:val="-48"/>
          <w:w w:val="62"/>
          <w:position w:val="-27"/>
        </w:rPr>
        <w:t>"</w:t>
      </w:r>
      <w:r>
        <w:rPr>
          <w:rFonts w:ascii="Arial" w:hAnsi="Arial" w:cs="Arial" w:eastAsia="Arial"/>
          <w:sz w:val="26"/>
          <w:szCs w:val="26"/>
          <w:color w:val="313131"/>
          <w:spacing w:val="-7"/>
          <w:w w:val="55"/>
          <w:position w:val="-26"/>
        </w:rPr>
        <w:t>:</w:t>
      </w:r>
      <w:r>
        <w:rPr>
          <w:rFonts w:ascii="Arial" w:hAnsi="Arial" w:cs="Arial" w:eastAsia="Arial"/>
          <w:sz w:val="33"/>
          <w:szCs w:val="33"/>
          <w:color w:val="313131"/>
          <w:spacing w:val="-47"/>
          <w:w w:val="62"/>
          <w:position w:val="-27"/>
        </w:rPr>
        <w:t>'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55"/>
          <w:position w:val="-26"/>
        </w:rPr>
        <w:t>: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100"/>
          <w:position w:val="-26"/>
        </w:rPr>
        <w:tab/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100"/>
          <w:position w:val="-26"/>
        </w:rPr>
      </w:r>
      <w:r>
        <w:rPr>
          <w:rFonts w:ascii="Times New Roman" w:hAnsi="Times New Roman" w:cs="Times New Roman" w:eastAsia="Times New Roman"/>
          <w:sz w:val="25"/>
          <w:szCs w:val="25"/>
          <w:color w:val="AAACAF"/>
          <w:spacing w:val="1"/>
          <w:w w:val="58"/>
          <w:b/>
          <w:bCs/>
          <w:position w:val="-31"/>
        </w:rPr>
        <w:t>:</w:t>
      </w:r>
      <w:r>
        <w:rPr>
          <w:rFonts w:ascii="Times New Roman" w:hAnsi="Times New Roman" w:cs="Times New Roman" w:eastAsia="Times New Roman"/>
          <w:sz w:val="25"/>
          <w:szCs w:val="25"/>
          <w:color w:val="808385"/>
          <w:spacing w:val="1"/>
          <w:w w:val="62"/>
          <w:b/>
          <w:bCs/>
          <w:position w:val="-31"/>
        </w:rPr>
        <w:t>t</w:t>
      </w:r>
      <w:r>
        <w:rPr>
          <w:rFonts w:ascii="Times New Roman" w:hAnsi="Times New Roman" w:cs="Times New Roman" w:eastAsia="Times New Roman"/>
          <w:sz w:val="25"/>
          <w:szCs w:val="25"/>
          <w:color w:val="666767"/>
          <w:spacing w:val="0"/>
          <w:w w:val="55"/>
          <w:b/>
          <w:bCs/>
          <w:position w:val="-31"/>
        </w:rPr>
        <w:t>f</w:t>
      </w:r>
      <w:r>
        <w:rPr>
          <w:rFonts w:ascii="Times New Roman" w:hAnsi="Times New Roman" w:cs="Times New Roman" w:eastAsia="Times New Roman"/>
          <w:sz w:val="25"/>
          <w:szCs w:val="25"/>
          <w:color w:val="565B80"/>
          <w:spacing w:val="0"/>
          <w:w w:val="63"/>
          <w:b/>
          <w:bCs/>
          <w:position w:val="-31"/>
        </w:rPr>
        <w:t>tıi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23" w:after="0" w:line="21" w:lineRule="atLeast"/>
        <w:ind w:right="-20"/>
        <w:jc w:val="left"/>
        <w:tabs>
          <w:tab w:pos="6680" w:val="left"/>
          <w:tab w:pos="738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44496D"/>
          <w:spacing w:val="0"/>
          <w:w w:val="600"/>
        </w:rPr>
        <w:t>j</w:t>
      </w:r>
      <w:r>
        <w:rPr>
          <w:rFonts w:ascii="Arial" w:hAnsi="Arial" w:cs="Arial" w:eastAsia="Arial"/>
          <w:sz w:val="22"/>
          <w:szCs w:val="22"/>
          <w:color w:val="44496D"/>
          <w:spacing w:val="-257"/>
          <w:w w:val="600"/>
        </w:rPr>
        <w:t> 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79"/>
        </w:rPr>
        <w:t>A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79"/>
        </w:rPr>
        <w:t> </w:t>
      </w:r>
      <w:r>
        <w:rPr>
          <w:rFonts w:ascii="Arial" w:hAnsi="Arial" w:cs="Arial" w:eastAsia="Arial"/>
          <w:sz w:val="22"/>
          <w:szCs w:val="22"/>
          <w:color w:val="313131"/>
          <w:spacing w:val="44"/>
          <w:w w:val="79"/>
        </w:rPr>
        <w:t> 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138"/>
        </w:rPr>
        <w:t>..</w:t>
      </w:r>
      <w:r>
        <w:rPr>
          <w:rFonts w:ascii="Arial" w:hAnsi="Arial" w:cs="Arial" w:eastAsia="Arial"/>
          <w:sz w:val="22"/>
          <w:szCs w:val="22"/>
          <w:color w:val="313131"/>
          <w:spacing w:val="-81"/>
          <w:w w:val="138"/>
        </w:rPr>
        <w:t> 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545454"/>
          <w:spacing w:val="0"/>
          <w:w w:val="138"/>
          <w:position w:val="8"/>
        </w:rPr>
        <w:t>&amp;</w:t>
      </w:r>
      <w:r>
        <w:rPr>
          <w:rFonts w:ascii="Arial" w:hAnsi="Arial" w:cs="Arial" w:eastAsia="Arial"/>
          <w:sz w:val="12"/>
          <w:szCs w:val="12"/>
          <w:color w:val="545454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2"/>
          <w:szCs w:val="12"/>
          <w:color w:val="545454"/>
          <w:spacing w:val="0"/>
          <w:w w:val="100"/>
          <w:position w:val="8"/>
        </w:rPr>
      </w:r>
      <w:r>
        <w:rPr>
          <w:rFonts w:ascii="Arial" w:hAnsi="Arial" w:cs="Arial" w:eastAsia="Arial"/>
          <w:sz w:val="8"/>
          <w:szCs w:val="8"/>
          <w:color w:val="919395"/>
          <w:spacing w:val="0"/>
          <w:w w:val="157"/>
          <w:i/>
          <w:position w:val="9"/>
        </w:rPr>
        <w:t>(</w:t>
      </w:r>
      <w:r>
        <w:rPr>
          <w:rFonts w:ascii="Arial" w:hAnsi="Arial" w:cs="Arial" w:eastAsia="Arial"/>
          <w:sz w:val="8"/>
          <w:szCs w:val="8"/>
          <w:color w:val="919395"/>
          <w:spacing w:val="0"/>
          <w:w w:val="156"/>
          <w:i/>
          <w:position w:val="9"/>
        </w:rPr>
        <w:t>1"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60"/>
          <w:cols w:num="2" w:equalWidth="0">
            <w:col w:w="2175" w:space="359"/>
            <w:col w:w="8806"/>
          </w:cols>
        </w:sectPr>
      </w:pPr>
      <w:rPr/>
    </w:p>
    <w:p>
      <w:pPr>
        <w:spacing w:before="0" w:after="0" w:line="124" w:lineRule="exact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21.896202pt;margin-top:31.735649pt;width:556.705075pt;height:787.4765pt;mso-position-horizontal-relative:page;mso-position-vertical-relative:page;z-index:-15341" coordorigin="438,635" coordsize="11134,15750">
            <v:group style="position:absolute;left:443;top:651;width:311;height:2" coordorigin="443,651" coordsize="311,2">
              <v:shape style="position:absolute;left:443;top:651;width:311;height:2" coordorigin="443,651" coordsize="311,0" path="m443,651l753,651e" filled="f" stroked="t" strokeweight=".470886pt" strokecolor="#6B6B6B">
                <v:path arrowok="t"/>
              </v:shape>
            </v:group>
            <v:group style="position:absolute;left:454;top:642;width:2;height:547" coordorigin="454,642" coordsize="2,547">
              <v:shape style="position:absolute;left:454;top:642;width:2;height:547" coordorigin="454,642" coordsize="0,547" path="m454,1188l454,642e" filled="f" stroked="t" strokeweight=".470886pt" strokecolor="#909090">
                <v:path arrowok="t"/>
              </v:shape>
            </v:group>
            <v:group style="position:absolute;left:697;top:661;width:10830;height:2" coordorigin="697,661" coordsize="10830,2">
              <v:shape style="position:absolute;left:697;top:661;width:10830;height:2" coordorigin="697,661" coordsize="10830,0" path="m697,661l11527,661e" filled="f" stroked="t" strokeweight=".706329pt" strokecolor="#606060">
                <v:path arrowok="t"/>
              </v:shape>
            </v:group>
            <v:group style="position:absolute;left:8335;top:666;width:363;height:2" coordorigin="8335,666" coordsize="363,2">
              <v:shape style="position:absolute;left:8335;top:666;width:363;height:2" coordorigin="8335,666" coordsize="363,0" path="m8335,666l8697,666e" filled="f" stroked="t" strokeweight=".470886pt" strokecolor="#4F4F4F">
                <v:path arrowok="t"/>
              </v:shape>
            </v:group>
            <v:group style="position:absolute;left:9182;top:661;width:2;height:528" coordorigin="9182,661" coordsize="2,528">
              <v:shape style="position:absolute;left:9182;top:661;width:2;height:528" coordorigin="9182,661" coordsize="0,528" path="m9182,1188l9182,661e" filled="f" stroked="t" strokeweight=".706329pt" strokecolor="#676767">
                <v:path arrowok="t"/>
              </v:shape>
            </v:group>
            <v:group style="position:absolute;left:8806;top:670;width:2722;height:2" coordorigin="8806,670" coordsize="2722,2">
              <v:shape style="position:absolute;left:8806;top:670;width:2722;height:2" coordorigin="8806,670" coordsize="2722,0" path="m8806,670l11527,670e" filled="f" stroked="t" strokeweight=".706329pt" strokecolor="#646464">
                <v:path arrowok="t"/>
              </v:shape>
            </v:group>
            <v:group style="position:absolute;left:11520;top:661;width:2;height:1545" coordorigin="11520,661" coordsize="2,1545">
              <v:shape style="position:absolute;left:11520;top:661;width:2;height:1545" coordorigin="11520,661" coordsize="0,1545" path="m11520,2206l11520,661e" filled="f" stroked="t" strokeweight=".706329pt" strokecolor="#676767">
                <v:path arrowok="t"/>
              </v:shape>
            </v:group>
            <v:group style="position:absolute;left:461;top:642;width:2;height:15731" coordorigin="461,642" coordsize="2,15731">
              <v:shape style="position:absolute;left:461;top:642;width:2;height:15731" coordorigin="461,642" coordsize="0,15731" path="m461,16372l461,642e" filled="f" stroked="t" strokeweight=".706329pt" strokecolor="#575757">
                <v:path arrowok="t"/>
              </v:shape>
            </v:group>
            <v:group style="position:absolute;left:2470;top:651;width:2;height:1531" coordorigin="2470,651" coordsize="2,1531">
              <v:shape style="position:absolute;left:2470;top:651;width:2;height:1531" coordorigin="2470,651" coordsize="0,1531" path="m2470,2182l2470,651e" filled="f" stroked="t" strokeweight=".706329pt" strokecolor="#4B4B4B">
                <v:path arrowok="t"/>
              </v:shape>
            </v:group>
            <v:group style="position:absolute;left:9182;top:1131;width:2;height:242" coordorigin="9182,1131" coordsize="2,242">
              <v:shape style="position:absolute;left:9182;top:1131;width:2;height:242" coordorigin="9182,1131" coordsize="0,242" path="m9182,1374l9182,1131e" filled="f" stroked="t" strokeweight=".470886pt" strokecolor="#545454">
                <v:path arrowok="t"/>
              </v:shape>
            </v:group>
            <v:group style="position:absolute;left:9182;top:1312;width:2;height:879" coordorigin="9182,1312" coordsize="2,879">
              <v:shape style="position:absolute;left:9182;top:1312;width:2;height:879" coordorigin="9182,1312" coordsize="0,879" path="m9182,2192l9182,1312e" filled="f" stroked="t" strokeweight=".706329pt" strokecolor="#676767">
                <v:path arrowok="t"/>
              </v:shape>
            </v:group>
            <v:group style="position:absolute;left:454;top:1317;width:2;height:409" coordorigin="454,1317" coordsize="2,409">
              <v:shape style="position:absolute;left:454;top:1317;width:2;height:409" coordorigin="454,1317" coordsize="0,409" path="m454,1726l454,1317e" filled="f" stroked="t" strokeweight=".470886pt" strokecolor="#7C7C7C">
                <v:path arrowok="t"/>
              </v:shape>
            </v:group>
            <v:group style="position:absolute;left:452;top:2180;width:11075;height:2" coordorigin="452,2180" coordsize="11075,2">
              <v:shape style="position:absolute;left:452;top:2180;width:11075;height:2" coordorigin="452,2180" coordsize="11075,0" path="m452,2180l11527,2180e" filled="f" stroked="t" strokeweight=".706329pt" strokecolor="#5B5B5B">
                <v:path arrowok="t"/>
              </v:shape>
            </v:group>
            <v:group style="position:absolute;left:447;top:2415;width:9027;height:2" coordorigin="447,2415" coordsize="9027,2">
              <v:shape style="position:absolute;left:447;top:2415;width:9027;height:2" coordorigin="447,2415" coordsize="9027,0" path="m447,2415l9474,2415e" filled="f" stroked="t" strokeweight=".706329pt" strokecolor="#5B5B5B">
                <v:path arrowok="t"/>
              </v:shape>
            </v:group>
            <v:group style="position:absolute;left:3499;top:2168;width:2;height:271" coordorigin="3499,2168" coordsize="2,271">
              <v:shape style="position:absolute;left:3499;top:2168;width:2;height:271" coordorigin="3499,2168" coordsize="0,271" path="m3499,2439l3499,2168e" filled="f" stroked="t" strokeweight=".470886pt" strokecolor="#545454">
                <v:path arrowok="t"/>
              </v:shape>
            </v:group>
            <v:group style="position:absolute;left:9371;top:2420;width:452;height:2" coordorigin="9371,2420" coordsize="452,2">
              <v:shape style="position:absolute;left:9371;top:2420;width:452;height:2" coordorigin="9371,2420" coordsize="452,0" path="m9371,2420l9823,2420e" filled="f" stroked="t" strokeweight=".470886pt" strokecolor="#545454">
                <v:path arrowok="t"/>
              </v:shape>
            </v:group>
            <v:group style="position:absolute;left:9766;top:2422;width:1771;height:2" coordorigin="9766,2422" coordsize="1771,2">
              <v:shape style="position:absolute;left:9766;top:2422;width:1771;height:2" coordorigin="9766,2422" coordsize="1771,0" path="m9766,2422l11537,2422e" filled="f" stroked="t" strokeweight=".706329pt" strokecolor="#706B70">
                <v:path arrowok="t"/>
              </v:shape>
            </v:group>
            <v:group style="position:absolute;left:11523;top:2135;width:2;height:304" coordorigin="11523,2135" coordsize="2,304">
              <v:shape style="position:absolute;left:11523;top:2135;width:2;height:304" coordorigin="11523,2135" coordsize="0,304" path="m11523,2439l11523,2135e" filled="f" stroked="t" strokeweight=".470886pt" strokecolor="#4B4B4B">
                <v:path arrowok="t"/>
              </v:shape>
            </v:group>
            <v:group style="position:absolute;left:452;top:2653;width:11080;height:2" coordorigin="452,2653" coordsize="11080,2">
              <v:shape style="position:absolute;left:452;top:2653;width:11080;height:2" coordorigin="452,2653" coordsize="11080,0" path="m452,2653l11532,2653e" filled="f" stroked="t" strokeweight=".706329pt" strokecolor="#575757">
                <v:path arrowok="t"/>
              </v:shape>
            </v:group>
            <v:group style="position:absolute;left:10025;top:2657;width:457;height:2" coordorigin="10025,2657" coordsize="457,2">
              <v:shape style="position:absolute;left:10025;top:2657;width:457;height:2" coordorigin="10025,2657" coordsize="457,0" path="m10025,2657l10482,2657e" filled="f" stroked="t" strokeweight=".470886pt" strokecolor="#4B4B4B">
                <v:path arrowok="t"/>
              </v:shape>
            </v:group>
            <v:group style="position:absolute;left:10487;top:2657;width:400;height:2" coordorigin="10487,2657" coordsize="400,2">
              <v:shape style="position:absolute;left:10487;top:2657;width:400;height:2" coordorigin="10487,2657" coordsize="400,0" path="m10487,2657l10887,2657e" filled="f" stroked="t" strokeweight=".941772pt" strokecolor="#747474">
                <v:path arrowok="t"/>
              </v:shape>
            </v:group>
            <v:group style="position:absolute;left:11532;top:1217;width:2;height:7825" coordorigin="11532,1217" coordsize="2,7825">
              <v:shape style="position:absolute;left:11532;top:1217;width:2;height:7825" coordorigin="11532,1217" coordsize="0,7825" path="m11532,9042l11532,1217e" filled="f" stroked="t" strokeweight=".706329pt" strokecolor="#646464">
                <v:path arrowok="t"/>
              </v:shape>
            </v:group>
            <v:group style="position:absolute;left:457;top:2634;width:2;height:285" coordorigin="457,2634" coordsize="2,285">
              <v:shape style="position:absolute;left:457;top:2634;width:2;height:285" coordorigin="457,2634" coordsize="0,285" path="m457,2919l457,2634e" filled="f" stroked="t" strokeweight=".470886pt" strokecolor="#343434">
                <v:path arrowok="t"/>
              </v:shape>
            </v:group>
            <v:group style="position:absolute;left:459;top:2848;width:2;height:304" coordorigin="459,2848" coordsize="2,304">
              <v:shape style="position:absolute;left:459;top:2848;width:2;height:304" coordorigin="459,2848" coordsize="0,304" path="m459,3152l459,2848e" filled="f" stroked="t" strokeweight=".706329pt" strokecolor="#5B5B5B">
                <v:path arrowok="t"/>
              </v:shape>
            </v:group>
            <v:group style="position:absolute;left:3958;top:3361;width:2;height:746" coordorigin="3958,3361" coordsize="2,746">
              <v:shape style="position:absolute;left:3958;top:3361;width:2;height:746" coordorigin="3958,3361" coordsize="0,746" path="m3958,4107l3958,3361e" filled="f" stroked="t" strokeweight=".941772pt" strokecolor="#545454">
                <v:path arrowok="t"/>
              </v:shape>
            </v:group>
            <v:group style="position:absolute;left:3951;top:3720;width:1813;height:2" coordorigin="3951,3720" coordsize="1813,2">
              <v:shape style="position:absolute;left:3951;top:3720;width:1813;height:2" coordorigin="3951,3720" coordsize="1813,0" path="m3951,3720l5764,3720e" filled="f" stroked="t" strokeweight="1.177215pt" strokecolor="#606060">
                <v:path arrowok="t"/>
              </v:shape>
            </v:group>
            <v:group style="position:absolute;left:5764;top:3727;width:1074;height:2" coordorigin="5764,3727" coordsize="1074,2">
              <v:shape style="position:absolute;left:5764;top:3727;width:1074;height:2" coordorigin="5764,3727" coordsize="1074,0" path="m5764,3727l6837,3727e" filled="f" stroked="t" strokeweight=".706329pt" strokecolor="#5B5B5B">
                <v:path arrowok="t"/>
              </v:shape>
            </v:group>
            <v:group style="position:absolute;left:6837;top:3727;width:193;height:2" coordorigin="6837,3727" coordsize="193,2">
              <v:shape style="position:absolute;left:6837;top:3727;width:193;height:2" coordorigin="6837,3727" coordsize="193,0" path="m6837,3727l7030,3727e" filled="f" stroked="t" strokeweight=".235443pt" strokecolor="#545454">
                <v:path arrowok="t"/>
              </v:shape>
            </v:group>
            <v:group style="position:absolute;left:7030;top:3356;width:2;height:599" coordorigin="7030,3356" coordsize="2,599">
              <v:shape style="position:absolute;left:7030;top:3356;width:2;height:599" coordorigin="7030,3356" coordsize="0,599" path="m7030,3955l7030,3356e" filled="f" stroked="t" strokeweight=".706329pt" strokecolor="#4F4F4F">
                <v:path arrowok="t"/>
              </v:shape>
            </v:group>
            <v:group style="position:absolute;left:7026;top:3737;width:1394;height:2" coordorigin="7026,3737" coordsize="1394,2">
              <v:shape style="position:absolute;left:7026;top:3737;width:1394;height:2" coordorigin="7026,3737" coordsize="1394,0" path="m7026,3737l8419,3737e" filled="f" stroked="t" strokeweight=".706329pt" strokecolor="#5B5B5B">
                <v:path arrowok="t"/>
              </v:shape>
            </v:group>
            <v:group style="position:absolute;left:8335;top:3737;width:363;height:2" coordorigin="8335,3737" coordsize="363,2">
              <v:shape style="position:absolute;left:8335;top:3737;width:363;height:2" coordorigin="8335,3737" coordsize="363,0" path="m8335,3737l8697,3737e" filled="f" stroked="t" strokeweight=".470886pt" strokecolor="#484848">
                <v:path arrowok="t"/>
              </v:shape>
            </v:group>
            <v:group style="position:absolute;left:8641;top:3739;width:1841;height:2" coordorigin="8641,3739" coordsize="1841,2">
              <v:shape style="position:absolute;left:8641;top:3739;width:1841;height:2" coordorigin="8641,3739" coordsize="1841,0" path="m8641,3739l10482,3739e" filled="f" stroked="t" strokeweight=".706329pt" strokecolor="#5B5B5B">
                <v:path arrowok="t"/>
              </v:shape>
            </v:group>
            <v:group style="position:absolute;left:10425;top:3741;width:1111;height:2" coordorigin="10425,3741" coordsize="1111,2">
              <v:shape style="position:absolute;left:10425;top:3741;width:1111;height:2" coordorigin="10425,3741" coordsize="1111,0" path="m10425,3741l11537,3741e" filled="f" stroked="t" strokeweight=".706329pt" strokecolor="#7C7C7C">
                <v:path arrowok="t"/>
              </v:shape>
            </v:group>
            <v:group style="position:absolute;left:452;top:4100;width:3372;height:2" coordorigin="452,4100" coordsize="3372,2">
              <v:shape style="position:absolute;left:452;top:4100;width:3372;height:2" coordorigin="452,4100" coordsize="3372,0" path="m452,4100l3824,4100e" filled="f" stroked="t" strokeweight=".706329pt" strokecolor="#6B6B6B">
                <v:path arrowok="t"/>
              </v:shape>
            </v:group>
            <v:group style="position:absolute;left:3334;top:4098;width:3937;height:2" coordorigin="3334,4098" coordsize="3937,2">
              <v:shape style="position:absolute;left:3334;top:4098;width:3937;height:2" coordorigin="3334,4098" coordsize="3937,0" path="m3334,4098l7270,4098e" filled="f" stroked="t" strokeweight=".941772pt" strokecolor="#575757">
                <v:path arrowok="t"/>
              </v:shape>
            </v:group>
            <v:group style="position:absolute;left:7030;top:3618;width:2;height:490" coordorigin="7030,3618" coordsize="2,490">
              <v:shape style="position:absolute;left:7030;top:3618;width:2;height:490" coordorigin="7030,3618" coordsize="0,490" path="m7030,4107l7030,3618e" filled="f" stroked="t" strokeweight=".706329pt" strokecolor="#575757">
                <v:path arrowok="t"/>
              </v:shape>
            </v:group>
            <v:group style="position:absolute;left:6875;top:4103;width:4662;height:2" coordorigin="6875,4103" coordsize="4662,2">
              <v:shape style="position:absolute;left:6875;top:4103;width:4662;height:2" coordorigin="6875,4103" coordsize="4662,0" path="m6875,4103l11537,4103e" filled="f" stroked="t" strokeweight=".706329pt" strokecolor="#747474">
                <v:path arrowok="t"/>
              </v:shape>
            </v:group>
            <v:group style="position:absolute;left:10600;top:4107;width:170;height:2" coordorigin="10600,4107" coordsize="170,2">
              <v:shape style="position:absolute;left:10600;top:4107;width:170;height:2" coordorigin="10600,4107" coordsize="170,0" path="m10600,4107l10769,4107e" filled="f" stroked="t" strokeweight=".470886pt" strokecolor="#7C7C7C">
                <v:path arrowok="t"/>
              </v:shape>
            </v:group>
            <v:group style="position:absolute;left:10425;top:4105;width:768;height:2" coordorigin="10425,4105" coordsize="768,2">
              <v:shape style="position:absolute;left:10425;top:4105;width:768;height:2" coordorigin="10425,4105" coordsize="768,0" path="m10425,4105l11193,4105e" filled="f" stroked="t" strokeweight=".706329pt" strokecolor="#878787">
                <v:path arrowok="t"/>
              </v:shape>
            </v:group>
            <v:group style="position:absolute;left:447;top:4376;width:11089;height:2" coordorigin="447,4376" coordsize="11089,2">
              <v:shape style="position:absolute;left:447;top:4376;width:11089;height:2" coordorigin="447,4376" coordsize="11089,0" path="m447,4376l11537,4376e" filled="f" stroked="t" strokeweight=".706329pt" strokecolor="#6B6B6B">
                <v:path arrowok="t"/>
              </v:shape>
            </v:group>
            <v:group style="position:absolute;left:459;top:4055;width:2;height:347" coordorigin="459,4055" coordsize="2,347">
              <v:shape style="position:absolute;left:459;top:4055;width:2;height:347" coordorigin="459,4055" coordsize="0,347" path="m459,4402l459,4055e" filled="f" stroked="t" strokeweight=".470886pt" strokecolor="#4B4B4B">
                <v:path arrowok="t"/>
              </v:shape>
            </v:group>
            <v:group style="position:absolute;left:2472;top:4093;width:2;height:309" coordorigin="2472,4093" coordsize="2,309">
              <v:shape style="position:absolute;left:2472;top:4093;width:2;height:309" coordorigin="2472,4093" coordsize="0,309" path="m2472,4402l2472,4093e" filled="f" stroked="t" strokeweight=".470886pt" strokecolor="#383838">
                <v:path arrowok="t"/>
              </v:shape>
            </v:group>
            <v:group style="position:absolute;left:10425;top:4378;width:1088;height:2" coordorigin="10425,4378" coordsize="1088,2">
              <v:shape style="position:absolute;left:10425;top:4378;width:1088;height:2" coordorigin="10425,4378" coordsize="1088,0" path="m10425,4378l11513,4378e" filled="f" stroked="t" strokeweight=".706329pt" strokecolor="#838083">
                <v:path arrowok="t"/>
              </v:shape>
            </v:group>
            <v:group style="position:absolute;left:2475;top:4331;width:2;height:2244" coordorigin="2475,4331" coordsize="2,2244">
              <v:shape style="position:absolute;left:2475;top:4331;width:2;height:2244" coordorigin="2475,4331" coordsize="0,2244" path="m2475,6575l2475,4331e" filled="f" stroked="t" strokeweight=".706329pt" strokecolor="#4F4F4F">
                <v:path arrowok="t"/>
              </v:shape>
            </v:group>
            <v:group style="position:absolute;left:2463;top:4621;width:9050;height:2" coordorigin="2463,4621" coordsize="9050,2">
              <v:shape style="position:absolute;left:2463;top:4621;width:9050;height:2" coordorigin="2463,4621" coordsize="9050,0" path="m2463,4621l11513,4621e" filled="f" stroked="t" strokeweight=".706329pt" strokecolor="#575757">
                <v:path arrowok="t"/>
              </v:shape>
            </v:group>
            <v:group style="position:absolute;left:6809;top:4616;width:240;height:2" coordorigin="6809,4616" coordsize="240,2">
              <v:shape style="position:absolute;left:6809;top:4616;width:240;height:2" coordorigin="6809,4616" coordsize="240,0" path="m6809,4616l7049,4616e" filled="f" stroked="t" strokeweight=".470886pt" strokecolor="#2B2B2B">
                <v:path arrowok="t"/>
              </v:shape>
            </v:group>
            <v:group style="position:absolute;left:9145;top:4621;width:283;height:2" coordorigin="9145,4621" coordsize="283,2">
              <v:shape style="position:absolute;left:9145;top:4621;width:283;height:2" coordorigin="9145,4621" coordsize="283,0" path="m9145,4621l9427,4621e" filled="f" stroked="t" strokeweight=".470886pt" strokecolor="#3F3F3F">
                <v:path arrowok="t"/>
              </v:shape>
            </v:group>
            <v:group style="position:absolute;left:9884;top:4621;width:198;height:2" coordorigin="9884,4621" coordsize="198,2">
              <v:shape style="position:absolute;left:9884;top:4621;width:198;height:2" coordorigin="9884,4621" coordsize="198,0" path="m9884,4621l10082,4621e" filled="f" stroked="t" strokeweight=".470886pt" strokecolor="#343434">
                <v:path arrowok="t"/>
              </v:shape>
            </v:group>
            <v:group style="position:absolute;left:10425;top:4623;width:1116;height:2" coordorigin="10425,4623" coordsize="1116,2">
              <v:shape style="position:absolute;left:10425;top:4623;width:1116;height:2" coordorigin="10425,4623" coordsize="1116,0" path="m10425,4623l11541,4623e" filled="f" stroked="t" strokeweight=".706329pt" strokecolor="#6B6B6B">
                <v:path arrowok="t"/>
              </v:shape>
            </v:group>
            <v:group style="position:absolute;left:10600;top:4621;width:170;height:2" coordorigin="10600,4621" coordsize="170,2">
              <v:shape style="position:absolute;left:10600;top:4621;width:170;height:2" coordorigin="10600,4621" coordsize="170,0" path="m10600,4621l10769,4621e" filled="f" stroked="t" strokeweight=".470886pt" strokecolor="#4F4F4F">
                <v:path arrowok="t"/>
              </v:shape>
            </v:group>
            <v:group style="position:absolute;left:459;top:4578;width:2;height:680" coordorigin="459,4578" coordsize="2,680">
              <v:shape style="position:absolute;left:459;top:4578;width:2;height:680" coordorigin="459,4578" coordsize="0,680" path="m459,5258l459,4578e" filled="f" stroked="t" strokeweight=".706329pt" strokecolor="#575757">
                <v:path arrowok="t"/>
              </v:shape>
            </v:group>
            <v:group style="position:absolute;left:5006;top:4611;width:2;height:271" coordorigin="5006,4611" coordsize="2,271">
              <v:shape style="position:absolute;left:5006;top:4611;width:2;height:271" coordorigin="5006,4611" coordsize="0,271" path="m5006,4882l5006,4611e" filled="f" stroked="t" strokeweight=".470886pt" strokecolor="#5B5B5B">
                <v:path arrowok="t"/>
              </v:shape>
            </v:group>
            <v:group style="position:absolute;left:7793;top:4602;width:2;height:252" coordorigin="7793,4602" coordsize="2,252">
              <v:shape style="position:absolute;left:7793;top:4602;width:2;height:252" coordorigin="7793,4602" coordsize="0,252" path="m7793,4854l7793,4602e" filled="f" stroked="t" strokeweight=".235443pt" strokecolor="#4F4F4F">
                <v:path arrowok="t"/>
              </v:shape>
            </v:group>
            <v:group style="position:absolute;left:5006;top:4825;width:2;height:285" coordorigin="5006,4825" coordsize="2,285">
              <v:shape style="position:absolute;left:5006;top:4825;width:2;height:285" coordorigin="5006,4825" coordsize="0,285" path="m5006,5110l5006,4825e" filled="f" stroked="t" strokeweight=".470886pt" strokecolor="#3B3B3B">
                <v:path arrowok="t"/>
              </v:shape>
            </v:group>
            <v:group style="position:absolute;left:5001;top:5096;width:5848;height:2" coordorigin="5001,5096" coordsize="5848,2">
              <v:shape style="position:absolute;left:5001;top:5096;width:5848;height:2" coordorigin="5001,5096" coordsize="5848,0" path="m5001,5096l10849,5096e" filled="f" stroked="t" strokeweight=".706329pt" strokecolor="#606060">
                <v:path arrowok="t"/>
              </v:shape>
            </v:group>
            <v:group style="position:absolute;left:7793;top:4854;width:2;height:238" coordorigin="7793,4854" coordsize="2,238">
              <v:shape style="position:absolute;left:7793;top:4854;width:2;height:238" coordorigin="7793,4854" coordsize="0,238" path="m7793,5091l7793,4854e" filled="f" stroked="t" strokeweight=".235443pt" strokecolor="#282828">
                <v:path arrowok="t"/>
              </v:shape>
            </v:group>
            <v:group style="position:absolute;left:8335;top:5096;width:363;height:2" coordorigin="8335,5096" coordsize="363,2">
              <v:shape style="position:absolute;left:8335;top:5096;width:363;height:2" coordorigin="8335,5096" coordsize="363,0" path="m8335,5096l8697,5096e" filled="f" stroked="t" strokeweight=".470886pt" strokecolor="#4B4B4B">
                <v:path arrowok="t"/>
              </v:shape>
            </v:group>
            <v:group style="position:absolute;left:9211;top:5096;width:217;height:2" coordorigin="9211,5096" coordsize="217,2">
              <v:shape style="position:absolute;left:9211;top:5096;width:217;height:2" coordorigin="9211,5096" coordsize="217,0" path="m9211,5096l9427,5096e" filled="f" stroked="t" strokeweight=".470886pt" strokecolor="#484848">
                <v:path arrowok="t"/>
              </v:shape>
            </v:group>
            <v:group style="position:absolute;left:10600;top:5099;width:414;height:2" coordorigin="10600,5099" coordsize="414,2">
              <v:shape style="position:absolute;left:10600;top:5099;width:414;height:2" coordorigin="10600,5099" coordsize="414,0" path="m10600,5099l11014,5099e" filled="f" stroked="t" strokeweight=".470886pt" strokecolor="#545454">
                <v:path arrowok="t"/>
              </v:shape>
            </v:group>
            <v:group style="position:absolute;left:10859;top:5099;width:678;height:2" coordorigin="10859,5099" coordsize="678,2">
              <v:shape style="position:absolute;left:10859;top:5099;width:678;height:2" coordorigin="10859,5099" coordsize="678,0" path="m10859,5099l11537,5099e" filled="f" stroked="t" strokeweight=".941772pt" strokecolor="#6B6B6B">
                <v:path arrowok="t"/>
              </v:shape>
            </v:group>
            <v:group style="position:absolute;left:11532;top:4825;width:2;height:295" coordorigin="11532,4825" coordsize="2,295">
              <v:shape style="position:absolute;left:11532;top:4825;width:2;height:295" coordorigin="11532,4825" coordsize="0,295" path="m11532,5120l11532,4825e" filled="f" stroked="t" strokeweight=".470886pt" strokecolor="#545454">
                <v:path arrowok="t"/>
              </v:shape>
            </v:group>
            <v:group style="position:absolute;left:5008;top:5053;width:2;height:1721" coordorigin="5008,5053" coordsize="2,1721">
              <v:shape style="position:absolute;left:5008;top:5053;width:2;height:1721" coordorigin="5008,5053" coordsize="0,1721" path="m5008,6774l5008,5053e" filled="f" stroked="t" strokeweight=".706329pt" strokecolor="#5B5B5B">
                <v:path arrowok="t"/>
              </v:shape>
            </v:group>
            <v:group style="position:absolute;left:5001;top:5336;width:3786;height:2" coordorigin="5001,5336" coordsize="3786,2">
              <v:shape style="position:absolute;left:5001;top:5336;width:3786;height:2" coordorigin="5001,5336" coordsize="3786,0" path="m5001,5336l8787,5336e" filled="f" stroked="t" strokeweight=".706329pt" strokecolor="#5B5B5B">
                <v:path arrowok="t"/>
              </v:shape>
            </v:group>
            <v:group style="position:absolute;left:8641;top:5336;width:560;height:2" coordorigin="8641,5336" coordsize="560,2">
              <v:shape style="position:absolute;left:8641;top:5336;width:560;height:2" coordorigin="8641,5336" coordsize="560,0" path="m8641,5336l9201,5336e" filled="f" stroked="t" strokeweight=".470886pt" strokecolor="#444444">
                <v:path arrowok="t"/>
              </v:shape>
            </v:group>
            <v:group style="position:absolute;left:9135;top:5339;width:292;height:2" coordorigin="9135,5339" coordsize="292,2">
              <v:shape style="position:absolute;left:9135;top:5339;width:292;height:2" coordorigin="9135,5339" coordsize="292,0" path="m9135,5339l9427,5339e" filled="f" stroked="t" strokeweight=".941772pt" strokecolor="#606060">
                <v:path arrowok="t"/>
              </v:shape>
            </v:group>
            <v:group style="position:absolute;left:9371;top:5339;width:452;height:2" coordorigin="9371,5339" coordsize="452,2">
              <v:shape style="position:absolute;left:9371;top:5339;width:452;height:2" coordorigin="9371,5339" coordsize="452,0" path="m9371,5339l9823,5339e" filled="f" stroked="t" strokeweight=".470886pt" strokecolor="#3F3F3F">
                <v:path arrowok="t"/>
              </v:shape>
            </v:group>
            <v:group style="position:absolute;left:9766;top:5339;width:890;height:2" coordorigin="9766,5339" coordsize="890,2">
              <v:shape style="position:absolute;left:9766;top:5339;width:890;height:2" coordorigin="9766,5339" coordsize="890,0" path="m9766,5339l10656,5339e" filled="f" stroked="t" strokeweight=".706329pt" strokecolor="#575757">
                <v:path arrowok="t"/>
              </v:shape>
            </v:group>
            <v:group style="position:absolute;left:10567;top:5339;width:975;height:2" coordorigin="10567,5339" coordsize="975,2">
              <v:shape style="position:absolute;left:10567;top:5339;width:975;height:2" coordorigin="10567,5339" coordsize="975,0" path="m10567,5339l11541,5339e" filled="f" stroked="t" strokeweight=".706329pt" strokecolor="#707070">
                <v:path arrowok="t"/>
              </v:shape>
            </v:group>
            <v:group style="position:absolute;left:459;top:5301;width:2;height:290" coordorigin="459,5301" coordsize="2,290">
              <v:shape style="position:absolute;left:459;top:5301;width:2;height:290" coordorigin="459,5301" coordsize="0,290" path="m459,5591l459,5301e" filled="f" stroked="t" strokeweight=".470886pt" strokecolor="#4B4B4B">
                <v:path arrowok="t"/>
              </v:shape>
            </v:group>
            <v:group style="position:absolute;left:5001;top:5579;width:6541;height:2" coordorigin="5001,5579" coordsize="6541,2">
              <v:shape style="position:absolute;left:5001;top:5579;width:6541;height:2" coordorigin="5001,5579" coordsize="6541,0" path="m5001,5579l11541,5579e" filled="f" stroked="t" strokeweight=".706329pt" strokecolor="#575B57">
                <v:path arrowok="t"/>
              </v:shape>
            </v:group>
            <v:group style="position:absolute;left:9371;top:5576;width:452;height:2" coordorigin="9371,5576" coordsize="452,2">
              <v:shape style="position:absolute;left:9371;top:5576;width:452;height:2" coordorigin="9371,5576" coordsize="452,0" path="m9371,5576l9823,5576e" filled="f" stroked="t" strokeweight=".470886pt" strokecolor="#3F3F3F">
                <v:path arrowok="t"/>
              </v:shape>
            </v:group>
            <v:group style="position:absolute;left:10025;top:5579;width:457;height:2" coordorigin="10025,5579" coordsize="457,2">
              <v:shape style="position:absolute;left:10025;top:5579;width:457;height:2" coordorigin="10025,5579" coordsize="457,0" path="m10025,5579l10482,5579e" filled="f" stroked="t" strokeweight=".470886pt" strokecolor="#484848">
                <v:path arrowok="t"/>
              </v:shape>
            </v:group>
            <v:group style="position:absolute;left:10510;top:5576;width:490;height:2" coordorigin="10510,5576" coordsize="490,2">
              <v:shape style="position:absolute;left:10510;top:5576;width:490;height:2" coordorigin="10510,5576" coordsize="490,0" path="m10510,5576l11000,5576e" filled="f" stroked="t" strokeweight=".941772pt" strokecolor="#6B6B6B">
                <v:path arrowok="t"/>
              </v:shape>
            </v:group>
            <v:group style="position:absolute;left:2463;top:5816;width:2298;height:2" coordorigin="2463,5816" coordsize="2298,2">
              <v:shape style="position:absolute;left:2463;top:5816;width:2298;height:2" coordorigin="2463,5816" coordsize="2298,0" path="m2463,5816l4761,5816e" filled="f" stroked="t" strokeweight=".941772pt" strokecolor="#575757">
                <v:path arrowok="t"/>
              </v:shape>
            </v:group>
            <v:group style="position:absolute;left:4704;top:5814;width:330;height:2" coordorigin="4704,5814" coordsize="330,2">
              <v:shape style="position:absolute;left:4704;top:5814;width:330;height:2" coordorigin="4704,5814" coordsize="330,0" path="m4704,5814l5034,5814e" filled="f" stroked="t" strokeweight=".470886pt" strokecolor="#2B2B2B">
                <v:path arrowok="t"/>
              </v:shape>
            </v:group>
            <v:group style="position:absolute;left:4963;top:5816;width:6574;height:2" coordorigin="4963,5816" coordsize="6574,2">
              <v:shape style="position:absolute;left:4963;top:5816;width:6574;height:2" coordorigin="4963,5816" coordsize="6574,0" path="m4963,5816l11537,5816e" filled="f" stroked="t" strokeweight=".706329pt" strokecolor="#5B5B5B">
                <v:path arrowok="t"/>
              </v:shape>
            </v:group>
            <v:group style="position:absolute;left:9145;top:5819;width:122;height:2" coordorigin="9145,5819" coordsize="122,2">
              <v:shape style="position:absolute;left:9145;top:5819;width:122;height:2" coordorigin="9145,5819" coordsize="122,0" path="m9145,5819l9267,5819e" filled="f" stroked="t" strokeweight=".470886pt" strokecolor="#4B4B4B">
                <v:path arrowok="t"/>
              </v:shape>
            </v:group>
            <v:group style="position:absolute;left:9766;top:5819;width:174;height:2" coordorigin="9766,5819" coordsize="174,2">
              <v:shape style="position:absolute;left:9766;top:5819;width:174;height:2" coordorigin="9766,5819" coordsize="174,0" path="m9766,5819l9940,5819e" filled="f" stroked="t" strokeweight=".470886pt" strokecolor="#484848">
                <v:path arrowok="t"/>
              </v:shape>
            </v:group>
            <v:group style="position:absolute;left:10425;top:5816;width:231;height:2" coordorigin="10425,5816" coordsize="231,2">
              <v:shape style="position:absolute;left:10425;top:5816;width:231;height:2" coordorigin="10425,5816" coordsize="231,0" path="m10425,5816l10656,5816e" filled="f" stroked="t" strokeweight=".470886pt" strokecolor="#444444">
                <v:path arrowok="t"/>
              </v:shape>
            </v:group>
            <v:group style="position:absolute;left:10600;top:5819;width:170;height:2" coordorigin="10600,5819" coordsize="170,2">
              <v:shape style="position:absolute;left:10600;top:5819;width:170;height:2" coordorigin="10600,5819" coordsize="170,0" path="m10600,5819l10769,5819e" filled="f" stroked="t" strokeweight=".470886pt" strokecolor="#2F2F2F">
                <v:path arrowok="t"/>
              </v:shape>
            </v:group>
            <v:group style="position:absolute;left:11532;top:5529;width:2;height:314" coordorigin="11532,5529" coordsize="2,314">
              <v:shape style="position:absolute;left:11532;top:5529;width:2;height:314" coordorigin="11532,5529" coordsize="0,314" path="m11532,5843l11532,5529e" filled="f" stroked="t" strokeweight=".470886pt" strokecolor="#4B4B4B">
                <v:path arrowok="t"/>
              </v:shape>
            </v:group>
            <v:group style="position:absolute;left:876;top:6056;width:268;height:2" coordorigin="876,6056" coordsize="268,2">
              <v:shape style="position:absolute;left:876;top:6056;width:268;height:2" coordorigin="876,6056" coordsize="268,0" path="m876,6056l1144,6056e" filled="f" stroked="t" strokeweight=".470886pt" strokecolor="#3B3B3B">
                <v:path arrowok="t"/>
              </v:shape>
            </v:group>
            <v:group style="position:absolute;left:876;top:6059;width:8391;height:2" coordorigin="876,6059" coordsize="8391,2">
              <v:shape style="position:absolute;left:876;top:6059;width:8391;height:2" coordorigin="876,6059" coordsize="8391,0" path="m876,6059l9267,6059e" filled="f" stroked="t" strokeweight=".706329pt" strokecolor="#575757">
                <v:path arrowok="t"/>
              </v:shape>
            </v:group>
            <v:group style="position:absolute;left:9211;top:6056;width:217;height:2" coordorigin="9211,6056" coordsize="217,2">
              <v:shape style="position:absolute;left:9211;top:6056;width:217;height:2" coordorigin="9211,6056" coordsize="217,0" path="m9211,6056l9427,6056e" filled="f" stroked="t" strokeweight=".470886pt" strokecolor="#343434">
                <v:path arrowok="t"/>
              </v:shape>
            </v:group>
            <v:group style="position:absolute;left:9371;top:6059;width:2171;height:2" coordorigin="9371,6059" coordsize="2171,2">
              <v:shape style="position:absolute;left:9371;top:6059;width:2171;height:2" coordorigin="9371,6059" coordsize="2171,0" path="m9371,6059l11541,6059e" filled="f" stroked="t" strokeweight=".706329pt" strokecolor="#676767">
                <v:path arrowok="t"/>
              </v:shape>
            </v:group>
            <v:group style="position:absolute;left:11532;top:5771;width:2;height:589" coordorigin="11532,5771" coordsize="2,589">
              <v:shape style="position:absolute;left:11532;top:5771;width:2;height:589" coordorigin="11532,5771" coordsize="0,589" path="m11532,6361l11532,5771e" filled="f" stroked="t" strokeweight=".706329pt" strokecolor="#5B5B5B">
                <v:path arrowok="t"/>
              </v:shape>
            </v:group>
            <v:group style="position:absolute;left:7793;top:6056;width:2;height:276" coordorigin="7793,6056" coordsize="2,276">
              <v:shape style="position:absolute;left:7793;top:6056;width:2;height:276" coordorigin="7793,6056" coordsize="0,276" path="m7793,6332l7793,6056e" filled="f" stroked="t" strokeweight=".235443pt" strokecolor="#444444">
                <v:path arrowok="t"/>
              </v:shape>
            </v:group>
            <v:group style="position:absolute;left:2463;top:6525;width:7021;height:2" coordorigin="2463,6525" coordsize="7021,2">
              <v:shape style="position:absolute;left:2463;top:6525;width:7021;height:2" coordorigin="2463,6525" coordsize="7021,0" path="m2463,6525l9484,6525e" filled="f" stroked="t" strokeweight=".706329pt" strokecolor="#5B5B5B">
                <v:path arrowok="t"/>
              </v:shape>
            </v:group>
            <v:group style="position:absolute;left:7793;top:6332;width:2;height:223" coordorigin="7793,6332" coordsize="2,223">
              <v:shape style="position:absolute;left:7793;top:6332;width:2;height:223" coordorigin="7793,6332" coordsize="0,223" path="m7793,6556l7793,6332e" filled="f" stroked="t" strokeweight=".235443pt" strokecolor="#707070">
                <v:path arrowok="t"/>
              </v:shape>
            </v:group>
            <v:group style="position:absolute;left:9371;top:6529;width:452;height:2" coordorigin="9371,6529" coordsize="452,2">
              <v:shape style="position:absolute;left:9371;top:6529;width:452;height:2" coordorigin="9371,6529" coordsize="452,0" path="m9371,6529l9823,6529e" filled="f" stroked="t" strokeweight=".470886pt" strokecolor="#484848">
                <v:path arrowok="t"/>
              </v:shape>
            </v:group>
            <v:group style="position:absolute;left:9766;top:6529;width:1780;height:2" coordorigin="9766,6529" coordsize="1780,2">
              <v:shape style="position:absolute;left:9766;top:6529;width:1780;height:2" coordorigin="9766,6529" coordsize="1780,0" path="m9766,6529l11546,6529e" filled="f" stroked="t" strokeweight=".941772pt" strokecolor="#676767">
                <v:path arrowok="t"/>
              </v:shape>
            </v:group>
            <v:group style="position:absolute;left:461;top:6518;width:2;height:266" coordorigin="461,6518" coordsize="2,266">
              <v:shape style="position:absolute;left:461;top:6518;width:2;height:266" coordorigin="461,6518" coordsize="0,266" path="m461,6784l461,6518e" filled="f" stroked="t" strokeweight=".470886pt" strokecolor="#383838">
                <v:path arrowok="t"/>
              </v:shape>
            </v:group>
            <v:group style="position:absolute;left:2477;top:6518;width:2;height:266" coordorigin="2477,6518" coordsize="2,266">
              <v:shape style="position:absolute;left:2477;top:6518;width:2;height:266" coordorigin="2477,6518" coordsize="0,266" path="m2477,6784l2477,6518e" filled="f" stroked="t" strokeweight=".470886pt" strokecolor="#383838">
                <v:path arrowok="t"/>
              </v:shape>
            </v:group>
            <v:group style="position:absolute;left:2472;top:6762;width:5001;height:2" coordorigin="2472,6762" coordsize="5001,2">
              <v:shape style="position:absolute;left:2472;top:6762;width:5001;height:2" coordorigin="2472,6762" coordsize="5001,0" path="m2472,6762l7473,6762e" filled="f" stroked="t" strokeweight=".706329pt" strokecolor="#575757">
                <v:path arrowok="t"/>
              </v:shape>
            </v:group>
            <v:group style="position:absolute;left:7416;top:6765;width:410;height:2" coordorigin="7416,6765" coordsize="410,2">
              <v:shape style="position:absolute;left:7416;top:6765;width:410;height:2" coordorigin="7416,6765" coordsize="410,0" path="m7416,6765l7826,6765e" filled="f" stroked="t" strokeweight=".470886pt" strokecolor="#444444">
                <v:path arrowok="t"/>
              </v:shape>
            </v:group>
            <v:group style="position:absolute;left:7793;top:6541;width:2;height:223" coordorigin="7793,6541" coordsize="2,223">
              <v:shape style="position:absolute;left:7793;top:6541;width:2;height:223" coordorigin="7793,6541" coordsize="0,223" path="m7793,6765l7793,6541e" filled="f" stroked="t" strokeweight=".235443pt" strokecolor="#575757">
                <v:path arrowok="t"/>
              </v:shape>
            </v:group>
            <v:group style="position:absolute;left:7765;top:6767;width:3777;height:2" coordorigin="7765,6767" coordsize="3777,2">
              <v:shape style="position:absolute;left:7765;top:6767;width:3777;height:2" coordorigin="7765,6767" coordsize="3777,0" path="m7765,6767l11541,6767e" filled="f" stroked="t" strokeweight=".706329pt" strokecolor="#5B5B5B">
                <v:path arrowok="t"/>
              </v:shape>
            </v:group>
            <v:group style="position:absolute;left:11534;top:6442;width:2;height:2296" coordorigin="11534,6442" coordsize="2,2296">
              <v:shape style="position:absolute;left:11534;top:6442;width:2;height:2296" coordorigin="11534,6442" coordsize="0,2296" path="m11534,8738l11534,6442e" filled="f" stroked="t" strokeweight=".706329pt" strokecolor="#646464">
                <v:path arrowok="t"/>
              </v:shape>
            </v:group>
            <v:group style="position:absolute;left:2152;top:7005;width:358;height:2" coordorigin="2152,7005" coordsize="358,2">
              <v:shape style="position:absolute;left:2152;top:7005;width:358;height:2" coordorigin="2152,7005" coordsize="358,0" path="m2152,7005l2510,7005e" filled="f" stroked="t" strokeweight=".470886pt" strokecolor="#484848">
                <v:path arrowok="t"/>
              </v:shape>
            </v:group>
            <v:group style="position:absolute;left:452;top:7005;width:11061;height:2" coordorigin="452,7005" coordsize="11061,2">
              <v:shape style="position:absolute;left:452;top:7005;width:11061;height:2" coordorigin="452,7005" coordsize="11061,0" path="m452,7005l11513,7005e" filled="f" stroked="t" strokeweight=".706329pt" strokecolor="#5B5B5B">
                <v:path arrowok="t"/>
              </v:shape>
            </v:group>
            <v:group style="position:absolute;left:9145;top:7007;width:283;height:2" coordorigin="9145,7007" coordsize="283,2">
              <v:shape style="position:absolute;left:9145;top:7007;width:283;height:2" coordorigin="9145,7007" coordsize="283,0" path="m9145,7007l9427,7007e" filled="f" stroked="t" strokeweight=".470886pt" strokecolor="#2B2B2B">
                <v:path arrowok="t"/>
              </v:shape>
            </v:group>
            <v:group style="position:absolute;left:9884;top:7007;width:198;height:2" coordorigin="9884,7007" coordsize="198,2">
              <v:shape style="position:absolute;left:9884;top:7007;width:198;height:2" coordorigin="9884,7007" coordsize="198,0" path="m9884,7007l10082,7007e" filled="f" stroked="t" strokeweight=".470886pt" strokecolor="#343434">
                <v:path arrowok="t"/>
              </v:shape>
            </v:group>
            <v:group style="position:absolute;left:10600;top:7007;width:170;height:2" coordorigin="10600,7007" coordsize="170,2">
              <v:shape style="position:absolute;left:10600;top:7007;width:170;height:2" coordorigin="10600,7007" coordsize="170,0" path="m10600,7007l10769,7007e" filled="f" stroked="t" strokeweight=".470886pt" strokecolor="#575757">
                <v:path arrowok="t"/>
              </v:shape>
            </v:group>
            <v:group style="position:absolute;left:10830;top:7007;width:711;height:2" coordorigin="10830,7007" coordsize="711,2">
              <v:shape style="position:absolute;left:10830;top:7007;width:711;height:2" coordorigin="10830,7007" coordsize="711,0" path="m10830,7007l11541,7007e" filled="f" stroked="t" strokeweight=".706329pt" strokecolor="#707070">
                <v:path arrowok="t"/>
              </v:shape>
            </v:group>
            <v:group style="position:absolute;left:459;top:6979;width:2;height:314" coordorigin="459,6979" coordsize="2,314">
              <v:shape style="position:absolute;left:459;top:6979;width:2;height:314" coordorigin="459,6979" coordsize="0,314" path="m459,7292l459,6979e" filled="f" stroked="t" strokeweight=".706329pt" strokecolor="#646464">
                <v:path arrowok="t"/>
              </v:shape>
            </v:group>
            <v:group style="position:absolute;left:2475;top:6727;width:2;height:1265" coordorigin="2475,6727" coordsize="2,1265">
              <v:shape style="position:absolute;left:2475;top:6727;width:2;height:1265" coordorigin="2475,6727" coordsize="0,1265" path="m2475,7991l2475,6727e" filled="f" stroked="t" strokeweight=".706329pt" strokecolor="#575757">
                <v:path arrowok="t"/>
              </v:shape>
            </v:group>
            <v:group style="position:absolute;left:452;top:7473;width:692;height:2" coordorigin="452,7473" coordsize="692,2">
              <v:shape style="position:absolute;left:452;top:7473;width:692;height:2" coordorigin="452,7473" coordsize="692,0" path="m452,7473l1144,7473e" filled="f" stroked="t" strokeweight=".470886pt" strokecolor="#606060">
                <v:path arrowok="t"/>
              </v:shape>
            </v:group>
            <v:group style="position:absolute;left:1088;top:7476;width:1422;height:2" coordorigin="1088,7476" coordsize="1422,2">
              <v:shape style="position:absolute;left:1088;top:7476;width:1422;height:2" coordorigin="1088,7476" coordsize="1422,0" path="m1088,7476l2510,7476e" filled="f" stroked="t" strokeweight=".706329pt" strokecolor="#5B5B5B">
                <v:path arrowok="t"/>
              </v:shape>
            </v:group>
            <v:group style="position:absolute;left:2439;top:7473;width:4426;height:2" coordorigin="2439,7473" coordsize="4426,2">
              <v:shape style="position:absolute;left:2439;top:7473;width:4426;height:2" coordorigin="2439,7473" coordsize="4426,0" path="m2439,7473l6866,7473e" filled="f" stroked="t" strokeweight=".470886pt" strokecolor="#545454">
                <v:path arrowok="t"/>
              </v:shape>
            </v:group>
            <v:group style="position:absolute;left:6597;top:7473;width:3254;height:2" coordorigin="6597,7473" coordsize="3254,2">
              <v:shape style="position:absolute;left:6597;top:7473;width:3254;height:2" coordorigin="6597,7473" coordsize="3254,0" path="m6597,7473l9851,7473e" filled="f" stroked="t" strokeweight=".706329pt" strokecolor="#575757">
                <v:path arrowok="t"/>
              </v:shape>
            </v:group>
            <v:group style="position:absolute;left:9145;top:7473;width:283;height:2" coordorigin="9145,7473" coordsize="283,2">
              <v:shape style="position:absolute;left:9145;top:7473;width:283;height:2" coordorigin="9145,7473" coordsize="283,0" path="m9145,7473l9427,7473e" filled="f" stroked="t" strokeweight=".470886pt" strokecolor="#2B2B2B">
                <v:path arrowok="t"/>
              </v:shape>
            </v:group>
            <v:group style="position:absolute;left:9766;top:7476;width:174;height:2" coordorigin="9766,7476" coordsize="174,2">
              <v:shape style="position:absolute;left:9766;top:7476;width:174;height:2" coordorigin="9766,7476" coordsize="174,0" path="m9766,7476l9940,7476e" filled="f" stroked="t" strokeweight=".706329pt" strokecolor="#878787">
                <v:path arrowok="t"/>
              </v:shape>
            </v:group>
            <v:group style="position:absolute;left:9884;top:7473;width:198;height:2" coordorigin="9884,7473" coordsize="198,2">
              <v:shape style="position:absolute;left:9884;top:7473;width:198;height:2" coordorigin="9884,7473" coordsize="198,0" path="m9884,7473l10082,7473e" filled="f" stroked="t" strokeweight=".470886pt" strokecolor="#3B3B3B">
                <v:path arrowok="t"/>
              </v:shape>
            </v:group>
            <v:group style="position:absolute;left:9893;top:7476;width:1121;height:2" coordorigin="9893,7476" coordsize="1121,2">
              <v:shape style="position:absolute;left:9893;top:7476;width:1121;height:2" coordorigin="9893,7476" coordsize="1121,0" path="m9893,7476l11014,7476e" filled="f" stroked="t" strokeweight=".706329pt" strokecolor="#606060">
                <v:path arrowok="t"/>
              </v:shape>
            </v:group>
            <v:group style="position:absolute;left:10915;top:7473;width:626;height:2" coordorigin="10915,7473" coordsize="626,2">
              <v:shape style="position:absolute;left:10915;top:7473;width:626;height:2" coordorigin="10915,7473" coordsize="626,0" path="m10915,7473l11541,7473e" filled="f" stroked="t" strokeweight=".706329pt" strokecolor="#747477">
                <v:path arrowok="t"/>
              </v:shape>
            </v:group>
            <v:group style="position:absolute;left:459;top:7426;width:2;height:309" coordorigin="459,7426" coordsize="2,309">
              <v:shape style="position:absolute;left:459;top:7426;width:2;height:309" coordorigin="459,7426" coordsize="0,309" path="m459,7735l459,7426e" filled="f" stroked="t" strokeweight=".470886pt" strokecolor="#4F4F4F">
                <v:path arrowok="t"/>
              </v:shape>
            </v:group>
            <v:group style="position:absolute;left:5006;top:7464;width:2;height:271" coordorigin="5006,7464" coordsize="2,271">
              <v:shape style="position:absolute;left:5006;top:7464;width:2;height:271" coordorigin="5006,7464" coordsize="0,271" path="m5006,7735l5006,7464e" filled="f" stroked="t" strokeweight=".470886pt" strokecolor="#575757">
                <v:path arrowok="t"/>
              </v:shape>
            </v:group>
            <v:group style="position:absolute;left:5001;top:7716;width:5481;height:2" coordorigin="5001,7716" coordsize="5481,2">
              <v:shape style="position:absolute;left:5001;top:7716;width:5481;height:2" coordorigin="5001,7716" coordsize="5481,0" path="m5001,7716l10482,7716e" filled="f" stroked="t" strokeweight=".706329pt" strokecolor="#575757">
                <v:path arrowok="t"/>
              </v:shape>
            </v:group>
            <v:group style="position:absolute;left:10425;top:7716;width:1116;height:2" coordorigin="10425,7716" coordsize="1116,2">
              <v:shape style="position:absolute;left:10425;top:7716;width:1116;height:2" coordorigin="10425,7716" coordsize="1116,0" path="m10425,7716l11541,7716e" filled="f" stroked="t" strokeweight=".706329pt" strokecolor="#6B6B6B">
                <v:path arrowok="t"/>
              </v:shape>
            </v:group>
            <v:group style="position:absolute;left:461;top:7678;width:2;height:314" coordorigin="461,7678" coordsize="2,314">
              <v:shape style="position:absolute;left:461;top:7678;width:2;height:314" coordorigin="461,7678" coordsize="0,314" path="m461,7991l461,7678e" filled="f" stroked="t" strokeweight=".706329pt" strokecolor="#646464">
                <v:path arrowok="t"/>
              </v:shape>
            </v:group>
            <v:group style="position:absolute;left:5010;top:7678;width:2;height:314" coordorigin="5010,7678" coordsize="2,314">
              <v:shape style="position:absolute;left:5010;top:7678;width:2;height:314" coordorigin="5010,7678" coordsize="0,314" path="m5010,7991l5010,7678e" filled="f" stroked="t" strokeweight=".941772pt" strokecolor="#676767">
                <v:path arrowok="t"/>
              </v:shape>
            </v:group>
            <v:group style="position:absolute;left:5006;top:7956;width:5651;height:2" coordorigin="5006,7956" coordsize="5651,2">
              <v:shape style="position:absolute;left:5006;top:7956;width:5651;height:2" coordorigin="5006,7956" coordsize="5651,0" path="m5006,7956l10656,7956e" filled="f" stroked="t" strokeweight=".706329pt" strokecolor="#5B5B5B">
                <v:path arrowok="t"/>
              </v:shape>
            </v:group>
            <v:group style="position:absolute;left:10510;top:7956;width:1036;height:2" coordorigin="10510,7956" coordsize="1036,2">
              <v:shape style="position:absolute;left:10510;top:7956;width:1036;height:2" coordorigin="10510,7956" coordsize="1036,0" path="m10510,7956l11546,7956e" filled="f" stroked="t" strokeweight=".706329pt" strokecolor="#707070">
                <v:path arrowok="t"/>
              </v:shape>
            </v:group>
            <v:group style="position:absolute;left:452;top:8222;width:3080;height:2" coordorigin="452,8222" coordsize="3080,2">
              <v:shape style="position:absolute;left:452;top:8222;width:3080;height:2" coordorigin="452,8222" coordsize="3080,0" path="m452,8222l3532,8222e" filled="f" stroked="t" strokeweight=".706329pt" strokecolor="#575757">
                <v:path arrowok="t"/>
              </v:shape>
            </v:group>
            <v:group style="position:absolute;left:2477;top:7934;width:2;height:309" coordorigin="2477,7934" coordsize="2,309">
              <v:shape style="position:absolute;left:2477;top:7934;width:2;height:309" coordorigin="2477,7934" coordsize="0,309" path="m2477,8243l2477,7934e" filled="f" stroked="t" strokeweight=".470886pt" strokecolor="#343434">
                <v:path arrowok="t"/>
              </v:shape>
            </v:group>
            <v:group style="position:absolute;left:3475;top:8219;width:207;height:2" coordorigin="3475,8219" coordsize="207,2">
              <v:shape style="position:absolute;left:3475;top:8219;width:207;height:2" coordorigin="3475,8219" coordsize="207,0" path="m3475,8219l3682,8219e" filled="f" stroked="t" strokeweight=".470886pt" strokecolor="#3B3B3B">
                <v:path arrowok="t"/>
              </v:shape>
            </v:group>
            <v:group style="position:absolute;left:3626;top:8219;width:1135;height:2" coordorigin="3626,8219" coordsize="1135,2">
              <v:shape style="position:absolute;left:3626;top:8219;width:1135;height:2" coordorigin="3626,8219" coordsize="1135,0" path="m3626,8219l4761,8219e" filled="f" stroked="t" strokeweight=".706329pt" strokecolor="#575757">
                <v:path arrowok="t"/>
              </v:shape>
            </v:group>
            <v:group style="position:absolute;left:4704;top:8219;width:330;height:2" coordorigin="4704,8219" coordsize="330,2">
              <v:shape style="position:absolute;left:4704;top:8219;width:330;height:2" coordorigin="4704,8219" coordsize="330,0" path="m4704,8219l5034,8219e" filled="f" stroked="t" strokeweight=".470886pt" strokecolor="#484848">
                <v:path arrowok="t"/>
              </v:shape>
            </v:group>
            <v:group style="position:absolute;left:5010;top:7934;width:2;height:295" coordorigin="5010,7934" coordsize="2,295">
              <v:shape style="position:absolute;left:5010;top:7934;width:2;height:295" coordorigin="5010,7934" coordsize="0,295" path="m5010,8229l5010,7934e" filled="f" stroked="t" strokeweight=".470886pt" strokecolor="#444444">
                <v:path arrowok="t"/>
              </v:shape>
            </v:group>
            <v:group style="position:absolute;left:4963;top:8217;width:6583;height:2" coordorigin="4963,8217" coordsize="6583,2">
              <v:shape style="position:absolute;left:4963;top:8217;width:6583;height:2" coordorigin="4963,8217" coordsize="6583,0" path="m4963,8217l11546,8217e" filled="f" stroked="t" strokeweight=".706329pt" strokecolor="#5B5B5B">
                <v:path arrowok="t"/>
              </v:shape>
            </v:group>
            <v:group style="position:absolute;left:10440;top:8219;width:381;height:2" coordorigin="10440,8219" coordsize="381,2">
              <v:shape style="position:absolute;left:10440;top:8219;width:381;height:2" coordorigin="10440,8219" coordsize="381,0" path="m10440,8219l10821,8219e" filled="f" stroked="t" strokeweight=".941772pt" strokecolor="#707070">
                <v:path arrowok="t"/>
              </v:shape>
            </v:group>
            <v:group style="position:absolute;left:2477;top:8172;width:2;height:1131" coordorigin="2477,8172" coordsize="2,1131">
              <v:shape style="position:absolute;left:2477;top:8172;width:2;height:1131" coordorigin="2477,8172" coordsize="0,1131" path="m2477,9303l2477,8172e" filled="f" stroked="t" strokeweight=".706329pt" strokecolor="#4F4F4F">
                <v:path arrowok="t"/>
              </v:shape>
            </v:group>
            <v:group style="position:absolute;left:452;top:9021;width:6413;height:2" coordorigin="452,9021" coordsize="6413,2">
              <v:shape style="position:absolute;left:452;top:9021;width:6413;height:2" coordorigin="452,9021" coordsize="6413,0" path="m452,9021l6866,9021e" filled="f" stroked="t" strokeweight=".706329pt" strokecolor="#575757">
                <v:path arrowok="t"/>
              </v:shape>
            </v:group>
            <v:group style="position:absolute;left:6809;top:9018;width:240;height:2" coordorigin="6809,9018" coordsize="240,2">
              <v:shape style="position:absolute;left:6809;top:9018;width:240;height:2" coordorigin="6809,9018" coordsize="240,0" path="m6809,9018l7049,9018e" filled="f" stroked="t" strokeweight=".470886pt" strokecolor="#2B2B2B">
                <v:path arrowok="t"/>
              </v:shape>
            </v:group>
            <v:group style="position:absolute;left:6993;top:9021;width:4558;height:2" coordorigin="6993,9021" coordsize="4558,2">
              <v:shape style="position:absolute;left:6993;top:9021;width:4558;height:2" coordorigin="6993,9021" coordsize="4558,0" path="m6993,9021l11551,9021e" filled="f" stroked="t" strokeweight=".706329pt" strokecolor="#606060">
                <v:path arrowok="t"/>
              </v:shape>
            </v:group>
            <v:group style="position:absolute;left:11541;top:8971;width:2;height:333" coordorigin="11541,8971" coordsize="2,333">
              <v:shape style="position:absolute;left:11541;top:8971;width:2;height:333" coordorigin="11541,8971" coordsize="0,333" path="m11541,9303l11541,8971e" filled="f" stroked="t" strokeweight=".470886pt" strokecolor="#545454">
                <v:path arrowok="t"/>
              </v:shape>
            </v:group>
            <v:group style="position:absolute;left:2477;top:9246;width:2;height:285" coordorigin="2477,9246" coordsize="2,285">
              <v:shape style="position:absolute;left:2477;top:9246;width:2;height:285" coordorigin="2477,9246" coordsize="0,285" path="m2477,9532l2477,9246e" filled="f" stroked="t" strokeweight=".470886pt" strokecolor="#444444">
                <v:path arrowok="t"/>
              </v:shape>
            </v:group>
            <v:group style="position:absolute;left:11544;top:9246;width:2;height:4507" coordorigin="11544,9246" coordsize="2,4507">
              <v:shape style="position:absolute;left:11544;top:9246;width:2;height:4507" coordorigin="11544,9246" coordsize="0,4507" path="m11544,13753l11544,9246e" filled="f" stroked="t" strokeweight=".706329pt" strokecolor="#646464">
                <v:path arrowok="t"/>
              </v:shape>
            </v:group>
            <v:group style="position:absolute;left:2479;top:9475;width:2;height:285" coordorigin="2479,9475" coordsize="2,285">
              <v:shape style="position:absolute;left:2479;top:9475;width:2;height:285" coordorigin="2479,9475" coordsize="0,285" path="m2479,9760l2479,9475e" filled="f" stroked="t" strokeweight=".941772pt" strokecolor="#676767">
                <v:path arrowok="t"/>
              </v:shape>
            </v:group>
            <v:group style="position:absolute;left:2482;top:9703;width:2;height:271" coordorigin="2482,9703" coordsize="2,271">
              <v:shape style="position:absolute;left:2482;top:9703;width:2;height:271" coordorigin="2482,9703" coordsize="0,271" path="m2482,9974l2482,9703e" filled="f" stroked="t" strokeweight=".470886pt" strokecolor="#484848">
                <v:path arrowok="t"/>
              </v:shape>
            </v:group>
            <v:group style="position:absolute;left:11541;top:9665;width:2;height:623" coordorigin="11541,9665" coordsize="2,623">
              <v:shape style="position:absolute;left:11541;top:9665;width:2;height:623" coordorigin="11541,9665" coordsize="0,623" path="m11541,10287l11541,9665e" filled="f" stroked="t" strokeweight=".470886pt" strokecolor="#606060">
                <v:path arrowok="t"/>
              </v:shape>
            </v:group>
            <v:group style="position:absolute;left:457;top:10178;width:297;height:2" coordorigin="457,10178" coordsize="297,2">
              <v:shape style="position:absolute;left:457;top:10178;width:297;height:2" coordorigin="457,10178" coordsize="297,0" path="m457,10178l753,10178e" filled="f" stroked="t" strokeweight=".470886pt" strokecolor="#3F3F3F">
                <v:path arrowok="t"/>
              </v:shape>
            </v:group>
            <v:group style="position:absolute;left:2484;top:9917;width:2;height:3599" coordorigin="2484,9917" coordsize="2,3599">
              <v:shape style="position:absolute;left:2484;top:9917;width:2;height:3599" coordorigin="2484,9917" coordsize="0,3599" path="m2484,13515l2484,9917e" filled="f" stroked="t" strokeweight=".706329pt" strokecolor="#545454">
                <v:path arrowok="t"/>
              </v:shape>
            </v:group>
            <v:group style="position:absolute;left:697;top:10178;width:9959;height:2" coordorigin="697,10178" coordsize="9959,2">
              <v:shape style="position:absolute;left:697;top:10178;width:9959;height:2" coordorigin="697,10178" coordsize="9959,0" path="m697,10178l10656,10178e" filled="f" stroked="t" strokeweight=".706329pt" strokecolor="#575757">
                <v:path arrowok="t"/>
              </v:shape>
            </v:group>
            <v:group style="position:absolute;left:10600;top:10173;width:170;height:2" coordorigin="10600,10173" coordsize="170,2">
              <v:shape style="position:absolute;left:10600;top:10173;width:170;height:2" coordorigin="10600,10173" coordsize="170,0" path="m10600,10173l10769,10173e" filled="f" stroked="t" strokeweight=".470886pt" strokecolor="#545454">
                <v:path arrowok="t"/>
              </v:shape>
            </v:group>
            <v:group style="position:absolute;left:10713;top:10173;width:838;height:2" coordorigin="10713,10173" coordsize="838,2">
              <v:shape style="position:absolute;left:10713;top:10173;width:838;height:2" coordorigin="10713,10173" coordsize="838,0" path="m10713,10173l11551,10173e" filled="f" stroked="t" strokeweight=".706329pt" strokecolor="#707070">
                <v:path arrowok="t"/>
              </v:shape>
            </v:group>
            <v:group style="position:absolute;left:452;top:10418;width:1836;height:2" coordorigin="452,10418" coordsize="1836,2">
              <v:shape style="position:absolute;left:452;top:10418;width:1836;height:2" coordorigin="452,10418" coordsize="1836,0" path="m452,10418l2289,10418e" filled="f" stroked="t" strokeweight=".941772pt" strokecolor="#575757">
                <v:path arrowok="t"/>
              </v:shape>
            </v:group>
            <v:group style="position:absolute;left:2152;top:10418;width:358;height:2" coordorigin="2152,10418" coordsize="358,2">
              <v:shape style="position:absolute;left:2152;top:10418;width:358;height:2" coordorigin="2152,10418" coordsize="358,0" path="m2152,10418l2510,10418e" filled="f" stroked="t" strokeweight=".706329pt" strokecolor="#444444">
                <v:path arrowok="t"/>
              </v:shape>
            </v:group>
            <v:group style="position:absolute;left:3475;top:10418;width:207;height:2" coordorigin="3475,10418" coordsize="207,2">
              <v:shape style="position:absolute;left:3475;top:10418;width:207;height:2" coordorigin="3475,10418" coordsize="207,0" path="m3475,10418l3682,10418e" filled="f" stroked="t" strokeweight=".470886pt" strokecolor="#444444">
                <v:path arrowok="t"/>
              </v:shape>
            </v:group>
            <v:group style="position:absolute;left:2439;top:10416;width:8575;height:2" coordorigin="2439,10416" coordsize="8575,2">
              <v:shape style="position:absolute;left:2439;top:10416;width:8575;height:2" coordorigin="2439,10416" coordsize="8575,0" path="m2439,10416l11014,10416e" filled="f" stroked="t" strokeweight=".706329pt" strokecolor="#575757">
                <v:path arrowok="t"/>
              </v:shape>
            </v:group>
            <v:group style="position:absolute;left:10600;top:10411;width:254;height:2" coordorigin="10600,10411" coordsize="254,2">
              <v:shape style="position:absolute;left:10600;top:10411;width:254;height:2" coordorigin="10600,10411" coordsize="254,0" path="m10600,10411l10854,10411e" filled="f" stroked="t" strokeweight=".470886pt" strokecolor="#4F4F4F">
                <v:path arrowok="t"/>
              </v:shape>
            </v:group>
            <v:group style="position:absolute;left:10863;top:10411;width:687;height:2" coordorigin="10863,10411" coordsize="687,2">
              <v:shape style="position:absolute;left:10863;top:10411;width:687;height:2" coordorigin="10863,10411" coordsize="687,0" path="m10863,10411l11551,10411e" filled="f" stroked="t" strokeweight=".706329pt" strokecolor="#6B6B6B">
                <v:path arrowok="t"/>
              </v:shape>
            </v:group>
            <v:group style="position:absolute;left:3626;top:10658;width:353;height:2" coordorigin="3626,10658" coordsize="353,2">
              <v:shape style="position:absolute;left:3626;top:10658;width:353;height:2" coordorigin="3626,10658" coordsize="353,0" path="m3626,10658l3979,10658e" filled="f" stroked="t" strokeweight=".470886pt" strokecolor="#383838">
                <v:path arrowok="t"/>
              </v:shape>
            </v:group>
            <v:group style="position:absolute;left:4525;top:10656;width:1267;height:2" coordorigin="4525,10656" coordsize="1267,2">
              <v:shape style="position:absolute;left:4525;top:10656;width:1267;height:2" coordorigin="4525,10656" coordsize="1267,0" path="m4525,10656l5792,10656e" filled="f" stroked="t" strokeweight=".706329pt" strokecolor="#5B5B5B">
                <v:path arrowok="t"/>
              </v:shape>
            </v:group>
            <v:group style="position:absolute;left:6809;top:10653;width:240;height:2" coordorigin="6809,10653" coordsize="240,2">
              <v:shape style="position:absolute;left:6809;top:10653;width:240;height:2" coordorigin="6809,10653" coordsize="240,0" path="m6809,10653l7049,10653e" filled="f" stroked="t" strokeweight=".470886pt" strokecolor="#4B4B4B">
                <v:path arrowok="t"/>
              </v:shape>
            </v:group>
            <v:group style="position:absolute;left:890;top:10656;width:10666;height:2" coordorigin="890,10656" coordsize="10666,2">
              <v:shape style="position:absolute;left:890;top:10656;width:10666;height:2" coordorigin="890,10656" coordsize="10666,0" path="m890,10656l11556,10656e" filled="f" stroked="t" strokeweight=".706329pt" strokecolor="#575757">
                <v:path arrowok="t"/>
              </v:shape>
            </v:group>
            <v:group style="position:absolute;left:452;top:11134;width:11103;height:2" coordorigin="452,11134" coordsize="11103,2">
              <v:shape style="position:absolute;left:452;top:11134;width:11103;height:2" coordorigin="452,11134" coordsize="11103,0" path="m452,11134l11556,11134e" filled="f" stroked="t" strokeweight=".706329pt" strokecolor="#606060">
                <v:path arrowok="t"/>
              </v:shape>
            </v:group>
            <v:group style="position:absolute;left:6809;top:11129;width:240;height:2" coordorigin="6809,11129" coordsize="240,2">
              <v:shape style="position:absolute;left:6809;top:11129;width:240;height:2" coordorigin="6809,11129" coordsize="240,0" path="m6809,11129l7049,11129e" filled="f" stroked="t" strokeweight=".470886pt" strokecolor="#3F3F3F">
                <v:path arrowok="t"/>
              </v:shape>
            </v:group>
            <v:group style="position:absolute;left:7416;top:11129;width:405;height:2" coordorigin="7416,11129" coordsize="405,2">
              <v:shape style="position:absolute;left:7416;top:11129;width:405;height:2" coordorigin="7416,11129" coordsize="405,0" path="m7416,11129l7821,11129e" filled="f" stroked="t" strokeweight=".470886pt" strokecolor="#4F4F4F">
                <v:path arrowok="t"/>
              </v:shape>
            </v:group>
            <v:group style="position:absolute;left:10025;top:11129;width:457;height:2" coordorigin="10025,11129" coordsize="457,2">
              <v:shape style="position:absolute;left:10025;top:11129;width:457;height:2" coordorigin="10025,11129" coordsize="457,0" path="m10025,11129l10482,11129e" filled="f" stroked="t" strokeweight=".470886pt" strokecolor="#4B4B4B">
                <v:path arrowok="t"/>
              </v:shape>
            </v:group>
            <v:group style="position:absolute;left:10473;top:11129;width:377;height:2" coordorigin="10473,11129" coordsize="377,2">
              <v:shape style="position:absolute;left:10473;top:11129;width:377;height:2" coordorigin="10473,11129" coordsize="377,0" path="m10473,11129l10849,11129e" filled="f" stroked="t" strokeweight=".941772pt" strokecolor="#747474">
                <v:path arrowok="t"/>
              </v:shape>
            </v:group>
            <v:group style="position:absolute;left:457;top:11371;width:11099;height:2" coordorigin="457,11371" coordsize="11099,2">
              <v:shape style="position:absolute;left:457;top:11371;width:11099;height:2" coordorigin="457,11371" coordsize="11099,0" path="m457,11371l11556,11371e" filled="f" stroked="t" strokeweight=".706329pt" strokecolor="#5B5B5B">
                <v:path arrowok="t"/>
              </v:shape>
            </v:group>
            <v:group style="position:absolute;left:1116;top:11381;width:2;height:713" coordorigin="1116,11381" coordsize="2,713">
              <v:shape style="position:absolute;left:1116;top:11381;width:2;height:713" coordorigin="1116,11381" coordsize="0,713" path="m1116,12094l1116,11381e" filled="f" stroked="t" strokeweight=".235443pt" strokecolor="#676767">
                <v:path arrowok="t"/>
              </v:shape>
            </v:group>
            <v:group style="position:absolute;left:1822;top:11367;width:2;height:1003" coordorigin="1822,11367" coordsize="2,1003">
              <v:shape style="position:absolute;left:1822;top:11367;width:2;height:1003" coordorigin="1822,11367" coordsize="0,1003" path="m1822,12370l1822,11367e" filled="f" stroked="t" strokeweight=".941772pt" strokecolor="#545454">
                <v:path arrowok="t"/>
              </v:shape>
            </v:group>
            <v:group style="position:absolute;left:7445;top:11362;width:2;height:994" coordorigin="7445,11362" coordsize="2,994">
              <v:shape style="position:absolute;left:7445;top:11362;width:2;height:994" coordorigin="7445,11362" coordsize="0,994" path="m7445,12355l7445,11362e" filled="f" stroked="t" strokeweight=".706329pt" strokecolor="#575757">
                <v:path arrowok="t"/>
              </v:shape>
            </v:group>
            <v:group style="position:absolute;left:457;top:11609;width:11094;height:2" coordorigin="457,11609" coordsize="11094,2">
              <v:shape style="position:absolute;left:457;top:11609;width:11094;height:2" coordorigin="457,11609" coordsize="11094,0" path="m457,11609l11551,11609e" filled="f" stroked="t" strokeweight=".706329pt" strokecolor="#57575B">
                <v:path arrowok="t"/>
              </v:shape>
            </v:group>
            <v:group style="position:absolute;left:461;top:11485;width:2;height:937" coordorigin="461,11485" coordsize="2,937">
              <v:shape style="position:absolute;left:461;top:11485;width:2;height:937" coordorigin="461,11485" coordsize="0,937" path="m461,12422l461,11485e" filled="f" stroked="t" strokeweight=".706329pt" strokecolor="#5B5B5B">
                <v:path arrowok="t"/>
              </v:shape>
            </v:group>
            <v:group style="position:absolute;left:1116;top:12094;width:2;height:1393" coordorigin="1116,12094" coordsize="2,1393">
              <v:shape style="position:absolute;left:1116;top:12094;width:2;height:1393" coordorigin="1116,12094" coordsize="0,1393" path="m1116,13487l1116,12094e" filled="f" stroked="t" strokeweight=".235443pt" strokecolor="#000000">
                <v:path arrowok="t"/>
              </v:shape>
            </v:group>
            <v:group style="position:absolute;left:1825;top:12298;width:2;height:437" coordorigin="1825,12298" coordsize="2,437">
              <v:shape style="position:absolute;left:1825;top:12298;width:2;height:437" coordorigin="1825,12298" coordsize="0,437" path="m1825,12736l1825,12298e" filled="f" stroked="t" strokeweight=".470886pt" strokecolor="#383838">
                <v:path arrowok="t"/>
              </v:shape>
            </v:group>
            <v:group style="position:absolute;left:7449;top:12298;width:2;height:209" coordorigin="7449,12298" coordsize="2,209">
              <v:shape style="position:absolute;left:7449;top:12298;width:2;height:209" coordorigin="7449,12298" coordsize="0,209" path="m7449,12508l7449,12298e" filled="f" stroked="t" strokeweight=".470886pt" strokecolor="#484848">
                <v:path arrowok="t"/>
              </v:shape>
            </v:group>
            <v:group style="position:absolute;left:466;top:12450;width:2;height:157" coordorigin="466,12450" coordsize="2,157">
              <v:shape style="position:absolute;left:466;top:12450;width:2;height:157" coordorigin="466,12450" coordsize="0,157" path="m466,12607l466,12450e" filled="f" stroked="t" strokeweight=".470886pt" strokecolor="#2B2B2B">
                <v:path arrowok="t"/>
              </v:shape>
            </v:group>
            <v:group style="position:absolute;left:7449;top:12450;width:2;height:414" coordorigin="7449,12450" coordsize="2,414">
              <v:shape style="position:absolute;left:7449;top:12450;width:2;height:414" coordorigin="7449,12450" coordsize="0,414" path="m7449,12864l7449,12450e" filled="f" stroked="t" strokeweight=".941772pt" strokecolor="#5B5B5B">
                <v:path arrowok="t"/>
              </v:shape>
            </v:group>
            <v:group style="position:absolute;left:466;top:12550;width:2;height:185" coordorigin="466,12550" coordsize="2,185">
              <v:shape style="position:absolute;left:466;top:12550;width:2;height:185" coordorigin="466,12550" coordsize="0,185" path="m466,12736l466,12550e" filled="f" stroked="t" strokeweight=".470886pt" strokecolor="#444444">
                <v:path arrowok="t"/>
              </v:shape>
            </v:group>
            <v:group style="position:absolute;left:11551;top:12550;width:2;height:185" coordorigin="11551,12550" coordsize="2,185">
              <v:shape style="position:absolute;left:11551;top:12550;width:2;height:185" coordorigin="11551,12550" coordsize="0,185" path="m11551,12736l11551,12550e" filled="f" stroked="t" strokeweight=".470886pt" strokecolor="#4B4B4B">
                <v:path arrowok="t"/>
              </v:shape>
            </v:group>
            <v:group style="position:absolute;left:1825;top:12679;width:2;height:2215" coordorigin="1825,12679" coordsize="2,2215">
              <v:shape style="position:absolute;left:1825;top:12679;width:2;height:2215" coordorigin="1825,12679" coordsize="0,2215" path="m1825,14894l1825,12679e" filled="f" stroked="t" strokeweight=".706329pt" strokecolor="#4F4F4F">
                <v:path arrowok="t"/>
              </v:shape>
            </v:group>
            <v:group style="position:absolute;left:7449;top:12807;width:2;height:528" coordorigin="7449,12807" coordsize="2,528">
              <v:shape style="position:absolute;left:7449;top:12807;width:2;height:528" coordorigin="7449,12807" coordsize="0,528" path="m7449,13335l7449,12807e" filled="f" stroked="t" strokeweight=".470886pt" strokecolor="#545454">
                <v:path arrowok="t"/>
              </v:shape>
            </v:group>
            <v:group style="position:absolute;left:466;top:13135;width:2;height:228" coordorigin="466,13135" coordsize="2,228">
              <v:shape style="position:absolute;left:466;top:13135;width:2;height:228" coordorigin="466,13135" coordsize="0,228" path="m466,13363l466,13135e" filled="f" stroked="t" strokeweight=".470886pt" strokecolor="#2F2F2F">
                <v:path arrowok="t"/>
              </v:shape>
            </v:group>
            <v:group style="position:absolute;left:7452;top:12973;width:2;height:390" coordorigin="7452,12973" coordsize="2,390">
              <v:shape style="position:absolute;left:7452;top:12973;width:2;height:390" coordorigin="7452,12973" coordsize="0,390" path="m7452,13363l7452,12973e" filled="f" stroked="t" strokeweight=".941772pt" strokecolor="#646464">
                <v:path arrowok="t"/>
              </v:shape>
            </v:group>
            <v:group style="position:absolute;left:11551;top:9741;width:2;height:6617" coordorigin="11551,9741" coordsize="2,6617">
              <v:shape style="position:absolute;left:11551;top:9741;width:2;height:6617" coordorigin="11551,9741" coordsize="0,6617" path="m11551,16358l11551,9741e" filled="f" stroked="t" strokeweight=".470886pt" strokecolor="#606060">
                <v:path arrowok="t"/>
              </v:shape>
            </v:group>
            <v:group style="position:absolute;left:7454;top:13306;width:2;height:209" coordorigin="7454,13306" coordsize="2,209">
              <v:shape style="position:absolute;left:7454;top:13306;width:2;height:209" coordorigin="7454,13306" coordsize="0,209" path="m7454,13515l7454,13306e" filled="f" stroked="t" strokeweight=".470886pt" strokecolor="#3F3F3F">
                <v:path arrowok="t"/>
              </v:shape>
            </v:group>
            <v:group style="position:absolute;left:452;top:13725;width:273;height:2" coordorigin="452,13725" coordsize="273,2">
              <v:shape style="position:absolute;left:452;top:13725;width:273;height:2" coordorigin="452,13725" coordsize="273,0" path="m452,13725l725,13725e" filled="f" stroked="t" strokeweight=".235443pt" strokecolor="#545454">
                <v:path arrowok="t"/>
              </v:shape>
            </v:group>
            <v:group style="position:absolute;left:725;top:13725;width:396;height:2" coordorigin="725,13725" coordsize="396,2">
              <v:shape style="position:absolute;left:725;top:13725;width:396;height:2" coordorigin="725,13725" coordsize="396,0" path="m725,13725l1121,13725e" filled="f" stroked="t" strokeweight=".235443pt" strokecolor="#000000">
                <v:path arrowok="t"/>
              </v:shape>
            </v:group>
            <v:group style="position:absolute;left:1116;top:13487;width:2;height:242" coordorigin="1116,13487" coordsize="2,242">
              <v:shape style="position:absolute;left:1116;top:13487;width:2;height:242" coordorigin="1116,13487" coordsize="0,242" path="m1116,13729l1116,13487e" filled="f" stroked="t" strokeweight=".235443pt" strokecolor="#3B3B3B">
                <v:path arrowok="t"/>
              </v:shape>
            </v:group>
            <v:group style="position:absolute;left:1116;top:13725;width:706;height:2" coordorigin="1116,13725" coordsize="706,2">
              <v:shape style="position:absolute;left:1116;top:13725;width:706;height:2" coordorigin="1116,13725" coordsize="706,0" path="m1116,13725l1822,13725e" filled="f" stroked="t" strokeweight=".235443pt" strokecolor="#5B5B5B">
                <v:path arrowok="t"/>
              </v:shape>
            </v:group>
            <v:group style="position:absolute;left:1808;top:13725;width:673;height:2" coordorigin="1808,13725" coordsize="673,2">
              <v:shape style="position:absolute;left:1808;top:13725;width:673;height:2" coordorigin="1808,13725" coordsize="673,0" path="m1808,13725l2482,13725e" filled="f" stroked="t" strokeweight=".235443pt" strokecolor="#2B2B2B">
                <v:path arrowok="t"/>
              </v:shape>
            </v:group>
            <v:group style="position:absolute;left:2486;top:13458;width:2;height:299" coordorigin="2486,13458" coordsize="2,299">
              <v:shape style="position:absolute;left:2486;top:13458;width:2;height:299" coordorigin="2486,13458" coordsize="0,299" path="m2486,13758l2486,13458e" filled="f" stroked="t" strokeweight=".470886pt" strokecolor="#2F2F2F">
                <v:path arrowok="t"/>
              </v:shape>
            </v:group>
            <v:group style="position:absolute;left:7454;top:13458;width:2;height:1141" coordorigin="7454,13458" coordsize="2,1141">
              <v:shape style="position:absolute;left:7454;top:13458;width:2;height:1141" coordorigin="7454,13458" coordsize="0,1141" path="m7454,14599l7454,13458e" filled="f" stroked="t" strokeweight=".706329pt" strokecolor="#545454">
                <v:path arrowok="t"/>
              </v:shape>
            </v:group>
            <v:group style="position:absolute;left:466;top:13696;width:2;height:138" coordorigin="466,13696" coordsize="2,138">
              <v:shape style="position:absolute;left:466;top:13696;width:2;height:138" coordorigin="466,13696" coordsize="0,138" path="m466,13834l466,13696e" filled="f" stroked="t" strokeweight=".470886pt" strokecolor="#444444">
                <v:path arrowok="t"/>
              </v:shape>
            </v:group>
            <v:group style="position:absolute;left:1116;top:13725;width:2;height:1564" coordorigin="1116,13725" coordsize="2,1564">
              <v:shape style="position:absolute;left:1116;top:13725;width:2;height:1564" coordorigin="1116,13725" coordsize="0,1564" path="m1116,15289l1116,13725e" filled="f" stroked="t" strokeweight=".235443pt" strokecolor="#000000">
                <v:path arrowok="t"/>
              </v:shape>
            </v:group>
            <v:group style="position:absolute;left:2486;top:13696;width:2;height:418" coordorigin="2486,13696" coordsize="2,418">
              <v:shape style="position:absolute;left:2486;top:13696;width:2;height:418" coordorigin="2486,13696" coordsize="0,418" path="m2486,14114l2486,13696e" filled="f" stroked="t" strokeweight=".706329pt" strokecolor="#575757">
                <v:path arrowok="t"/>
              </v:shape>
            </v:group>
            <v:group style="position:absolute;left:9380;top:13810;width:739;height:2" coordorigin="9380,13810" coordsize="739,2">
              <v:shape style="position:absolute;left:9380;top:13810;width:739;height:2" coordorigin="9380,13810" coordsize="739,0" path="m9380,13810l10119,13810e" filled="f" stroked="t" strokeweight="1.648101pt" strokecolor="#676B77">
                <v:path arrowok="t"/>
              </v:shape>
            </v:group>
            <v:group style="position:absolute;left:10053;top:13696;width:2;height:162" coordorigin="10053,13696" coordsize="2,162">
              <v:shape style="position:absolute;left:10053;top:13696;width:2;height:162" coordorigin="10053,13696" coordsize="0,162" path="m10053,13858l10053,13696e" filled="f" stroked="t" strokeweight="1.412658pt" strokecolor="#3F4480">
                <v:path arrowok="t"/>
              </v:shape>
            </v:group>
            <v:group style="position:absolute;left:10640;top:13696;width:2;height:171" coordorigin="10640,13696" coordsize="2,171">
              <v:shape style="position:absolute;left:10640;top:13696;width:2;height:171" coordorigin="10640,13696" coordsize="0,171" path="m10640,13867l10640,13696e" filled="f" stroked="t" strokeweight="1.177215pt" strokecolor="#4F4F4F">
                <v:path arrowok="t"/>
              </v:shape>
            </v:group>
            <v:group style="position:absolute;left:11553;top:13696;width:2;height:138" coordorigin="11553,13696" coordsize="2,138">
              <v:shape style="position:absolute;left:11553;top:13696;width:2;height:138" coordorigin="11553,13696" coordsize="0,138" path="m11553,13834l11553,13696e" filled="f" stroked="t" strokeweight=".470886pt" strokecolor="#484848">
                <v:path arrowok="t"/>
              </v:shape>
            </v:group>
            <v:group style="position:absolute;left:2486;top:13995;width:2;height:380" coordorigin="2486,13995" coordsize="2,380">
              <v:shape style="position:absolute;left:2486;top:13995;width:2;height:380" coordorigin="2486,13995" coordsize="0,380" path="m2486,14376l2486,13995e" filled="f" stroked="t" strokeweight=".470886pt" strokecolor="#3F3F3F">
                <v:path arrowok="t"/>
              </v:shape>
            </v:group>
            <v:group style="position:absolute;left:469;top:14319;width:2;height:2054" coordorigin="469,14319" coordsize="2,2054">
              <v:shape style="position:absolute;left:469;top:14319;width:2;height:2054" coordorigin="469,14319" coordsize="0,2054" path="m469,16372l469,14319e" filled="f" stroked="t" strokeweight=".706329pt" strokecolor="#545454">
                <v:path arrowok="t"/>
              </v:shape>
            </v:group>
            <v:group style="position:absolute;left:2486;top:14319;width:2;height:575" coordorigin="2486,14319" coordsize="2,575">
              <v:shape style="position:absolute;left:2486;top:14319;width:2;height:575" coordorigin="2486,14319" coordsize="0,575" path="m2486,14894l2486,14319e" filled="f" stroked="t" strokeweight=".706329pt" strokecolor="#545457">
                <v:path arrowok="t"/>
              </v:shape>
            </v:group>
            <v:group style="position:absolute;left:7454;top:14542;width:2;height:271" coordorigin="7454,14542" coordsize="2,271">
              <v:shape style="position:absolute;left:7454;top:14542;width:2;height:271" coordorigin="7454,14542" coordsize="0,271" path="m7454,14813l7454,14542e" filled="f" stroked="t" strokeweight=".470886pt" strokecolor="#3B3B3B">
                <v:path arrowok="t"/>
              </v:shape>
            </v:group>
            <v:group style="position:absolute;left:471;top:14837;width:2;height:176" coordorigin="471,14837" coordsize="2,176">
              <v:shape style="position:absolute;left:471;top:14837;width:2;height:176" coordorigin="471,14837" coordsize="0,176" path="m471,15013l471,14837e" filled="f" stroked="t" strokeweight=".470886pt" strokecolor="#343434">
                <v:path arrowok="t"/>
              </v:shape>
            </v:group>
            <v:group style="position:absolute;left:1827;top:14837;width:2;height:176" coordorigin="1827,14837" coordsize="2,176">
              <v:shape style="position:absolute;left:1827;top:14837;width:2;height:176" coordorigin="1827,14837" coordsize="0,176" path="m1827,15013l1827,14837e" filled="f" stroked="t" strokeweight=".470886pt" strokecolor="#2B2B2B">
                <v:path arrowok="t"/>
              </v:shape>
            </v:group>
            <v:group style="position:absolute;left:2486;top:14837;width:2;height:176" coordorigin="2486,14837" coordsize="2,176">
              <v:shape style="position:absolute;left:2486;top:14837;width:2;height:176" coordorigin="2486,14837" coordsize="0,176" path="m2486,15013l2486,14837e" filled="f" stroked="t" strokeweight=".470886pt" strokecolor="#2B3434">
                <v:path arrowok="t"/>
              </v:shape>
            </v:group>
            <v:group style="position:absolute;left:2453;top:14996;width:1808;height:2" coordorigin="2453,14996" coordsize="1808,2">
              <v:shape style="position:absolute;left:2453;top:14996;width:1808;height:2" coordorigin="2453,14996" coordsize="1808,0" path="m2453,14996l4262,14996e" filled="f" stroked="t" strokeweight="1.883544pt" strokecolor="#484B70">
                <v:path arrowok="t"/>
              </v:shape>
            </v:group>
            <v:group style="position:absolute;left:7456;top:14756;width:2;height:1602" coordorigin="7456,14756" coordsize="2,1602">
              <v:shape style="position:absolute;left:7456;top:14756;width:2;height:1602" coordorigin="7456,14756" coordsize="0,1602" path="m7456,16358l7456,14756e" filled="f" stroked="t" strokeweight=".941772pt" strokecolor="#606060">
                <v:path arrowok="t"/>
              </v:shape>
            </v:group>
            <v:group style="position:absolute;left:1827;top:14956;width:2;height:1421" coordorigin="1827,14956" coordsize="2,1421">
              <v:shape style="position:absolute;left:1827;top:14956;width:2;height:1421" coordorigin="1827,14956" coordsize="0,1421" path="m1827,16377l1827,14956e" filled="f" stroked="t" strokeweight=".706329pt" strokecolor="#4B4B4B">
                <v:path arrowok="t"/>
              </v:shape>
            </v:group>
            <v:group style="position:absolute;left:2489;top:14956;width:2;height:1417" coordorigin="2489,14956" coordsize="2,1417">
              <v:shape style="position:absolute;left:2489;top:14956;width:2;height:1417" coordorigin="2489,14956" coordsize="0,1417" path="m2489,16372l2489,14956e" filled="f" stroked="t" strokeweight=".706329pt" strokecolor="#4F5454">
                <v:path arrowok="t"/>
              </v:shape>
            </v:group>
            <v:group style="position:absolute;left:466;top:16363;width:287;height:2" coordorigin="466,16363" coordsize="287,2">
              <v:shape style="position:absolute;left:466;top:16363;width:287;height:2" coordorigin="466,16363" coordsize="287,0" path="m466,16363l753,16363e" filled="f" stroked="t" strokeweight=".470886pt" strokecolor="#4F4F54">
                <v:path arrowok="t"/>
              </v:shape>
            </v:group>
            <v:group style="position:absolute;left:697;top:16363;width:452;height:2" coordorigin="697,16363" coordsize="452,2">
              <v:shape style="position:absolute;left:697;top:16363;width:452;height:2" coordorigin="697,16363" coordsize="452,0" path="m697,16363l1149,16363e" filled="f" stroked="t" strokeweight=".706329pt" strokecolor="#57575B">
                <v:path arrowok="t"/>
              </v:shape>
            </v:group>
            <v:group style="position:absolute;left:1116;top:15289;width:2;height:1065" coordorigin="1116,15289" coordsize="2,1065">
              <v:shape style="position:absolute;left:1116;top:15289;width:2;height:1065" coordorigin="1116,15289" coordsize="0,1065" path="m1116,16353l1116,15289e" filled="f" stroked="t" strokeweight=".235443pt" strokecolor="#747474">
                <v:path arrowok="t"/>
              </v:shape>
            </v:group>
            <v:group style="position:absolute;left:904;top:16356;width:10661;height:2" coordorigin="904,16356" coordsize="10661,2">
              <v:shape style="position:absolute;left:904;top:16356;width:10661;height:2" coordorigin="904,16356" coordsize="10661,0" path="m904,16356l11565,16356e" filled="f" stroked="t" strokeweight=".706329pt" strokecolor="#646464">
                <v:path arrowok="t"/>
              </v:shape>
            </v:group>
            <v:group style="position:absolute;left:9211;top:16349;width:217;height:2" coordorigin="9211,16349" coordsize="217,2">
              <v:shape style="position:absolute;left:9211;top:16349;width:217;height:2" coordorigin="9211,16349" coordsize="217,0" path="m9211,16349l9427,16349e" filled="f" stroked="t" strokeweight=".470886pt" strokecolor="#444444">
                <v:path arrowok="t"/>
              </v:shape>
            </v:group>
            <v:group style="position:absolute;left:9884;top:16349;width:198;height:2" coordorigin="9884,16349" coordsize="198,2">
              <v:shape style="position:absolute;left:9884;top:16349;width:198;height:2" coordorigin="9884,16349" coordsize="198,0" path="m9884,16349l10082,16349e" filled="f" stroked="t" strokeweight=".470886pt" strokecolor="#343434">
                <v:path arrowok="t"/>
              </v:shape>
            </v:group>
            <v:group style="position:absolute;left:10600;top:16349;width:170;height:2" coordorigin="10600,16349" coordsize="170,2">
              <v:shape style="position:absolute;left:10600;top:16349;width:170;height:2" coordorigin="10600,16349" coordsize="170,0" path="m10600,16349l10769,16349e" filled="f" stroked="t" strokeweight=".470886pt" strokecolor="#4F4F4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1"/>
          <w:szCs w:val="21"/>
          <w:color w:val="666767"/>
          <w:spacing w:val="0"/>
          <w:w w:val="86"/>
          <w:position w:val="2"/>
        </w:rPr>
        <w:t>Jtı</w:t>
      </w:r>
      <w:r>
        <w:rPr>
          <w:rFonts w:ascii="Times New Roman" w:hAnsi="Times New Roman" w:cs="Times New Roman" w:eastAsia="Times New Roman"/>
          <w:sz w:val="21"/>
          <w:szCs w:val="21"/>
          <w:color w:val="666767"/>
          <w:spacing w:val="11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9"/>
          <w:w w:val="46"/>
          <w:position w:val="2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0"/>
          <w:w w:val="80"/>
          <w:position w:val="2"/>
        </w:rPr>
        <w:t>v'"'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7"/>
          <w:w w:val="80"/>
          <w:position w:val="2"/>
        </w:rPr>
        <w:t>'</w:t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94"/>
          <w:position w:val="2"/>
        </w:rPr>
        <w:t>e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24" w:lineRule="exact"/>
        <w:ind w:right="-20"/>
        <w:jc w:val="left"/>
        <w:tabs>
          <w:tab w:pos="610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61"/>
          <w:position w:val="2"/>
        </w:rPr>
        <w:t>m1r1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100"/>
          <w:position w:val="2"/>
        </w:rPr>
      </w:r>
      <w:r>
        <w:rPr>
          <w:rFonts w:ascii="Arial" w:hAnsi="Arial" w:cs="Arial" w:eastAsia="Arial"/>
          <w:sz w:val="28"/>
          <w:szCs w:val="28"/>
          <w:color w:val="AAACAF"/>
          <w:spacing w:val="0"/>
          <w:w w:val="150"/>
          <w:position w:val="15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75" w:after="0" w:line="240" w:lineRule="auto"/>
        <w:ind w:left="15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60"/>
          <w:cols w:num="2" w:equalWidth="0">
            <w:col w:w="2812" w:space="856"/>
            <w:col w:w="7672"/>
          </w:cols>
        </w:sectPr>
      </w:pPr>
      <w:rPr/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60" w:right="415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3771" w:right="431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Sİ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40" w:lineRule="auto"/>
        <w:ind w:left="887" w:right="-20"/>
        <w:jc w:val="left"/>
        <w:tabs>
          <w:tab w:pos="3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15"/>
        </w:rPr>
        <w:t>IZMIR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621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330143pt;margin-top:-49.66761pt;width:498.879942pt;height:72pt;mso-position-horizontal-relative:page;mso-position-vertical-relative:paragraph;z-index:-15332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60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91"/>
                      <w:szCs w:val="91"/>
                      <w:color w:val="2D2D2D"/>
                      <w:spacing w:val="0"/>
                      <w:w w:val="172"/>
                      <w:b/>
                      <w:bCs/>
                      <w:position w:val="31"/>
                    </w:rPr>
                    <w:t>1</w:t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2D2D2D"/>
                      <w:spacing w:val="0"/>
                      <w:w w:val="100"/>
                      <w:b/>
                      <w:bCs/>
                      <w:position w:val="31"/>
                    </w:rPr>
                    <w:tab/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2D2D2D"/>
                      <w:spacing w:val="0"/>
                      <w:w w:val="100"/>
                      <w:b/>
                      <w:bCs/>
                      <w:position w:val="31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44444"/>
                      <w:spacing w:val="0"/>
                      <w:w w:val="172"/>
                      <w:b/>
                      <w:bCs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.413399pt;margin-top:7.776955pt;width:46.915402pt;height:7pt;mso-position-horizontal-relative:page;mso-position-vertical-relative:paragraph;z-index:-15331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2D2D2D"/>
                      <w:spacing w:val="0"/>
                      <w:w w:val="114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7"/>
        </w:rPr>
        <w:t>BÜYÜKŞEHIR</w:t>
      </w:r>
      <w:r>
        <w:rPr>
          <w:rFonts w:ascii="Arial" w:hAnsi="Arial" w:cs="Arial" w:eastAsia="Arial"/>
          <w:sz w:val="15"/>
          <w:szCs w:val="15"/>
          <w:color w:val="2D2D2D"/>
          <w:spacing w:val="-3"/>
          <w:w w:val="100"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-1"/>
        </w:rPr>
        <w:t>YANGIN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1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90" w:lineRule="exact"/>
        <w:jc w:val="left"/>
        <w:rPr>
          <w:sz w:val="9"/>
          <w:szCs w:val="9"/>
        </w:rPr>
      </w:pPr>
      <w:rPr/>
      <w:r>
        <w:rPr>
          <w:sz w:val="9"/>
          <w:szCs w:val="9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6.162682" w:type="dxa"/>
      </w:tblPr>
      <w:tblGrid/>
      <w:tr>
        <w:trPr>
          <w:trHeight w:val="236" w:hRule="exact"/>
        </w:trPr>
        <w:tc>
          <w:tcPr>
            <w:tcW w:w="1219" w:type="dxa"/>
            <w:tcBorders>
              <w:top w:val="single" w:sz="7.594256" w:space="0" w:color="4B4B4B"/>
              <w:bottom w:val="single" w:sz="7.594256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3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bla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95" w:type="dxa"/>
            <w:tcBorders>
              <w:top w:val="single" w:sz="7.594256" w:space="0" w:color="4B4B4B"/>
              <w:bottom w:val="single" w:sz="7.594256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3" w:lineRule="exact"/>
              <w:ind w:left="17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3"/>
              </w:rPr>
              <w:t>:06/03/2017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42" w:type="dxa"/>
            <w:tcBorders>
              <w:top w:val="single" w:sz="7.594256" w:space="0" w:color="4B4B4B"/>
              <w:bottom w:val="single" w:sz="7.594256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4" w:lineRule="exact"/>
              <w:ind w:left="35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2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"/>
                <w:w w:val="102"/>
                <w:position w:val="-1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95B"/>
                <w:spacing w:val="0"/>
                <w:w w:val="91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95B"/>
                <w:spacing w:val="-3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67"/>
                <w:position w:val="-1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2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69"/>
                <w:position w:val="-1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899" w:type="dxa"/>
            <w:gridSpan w:val="2"/>
            <w:tcBorders>
              <w:top w:val="single" w:sz="7.594256" w:space="0" w:color="4B4B4B"/>
              <w:bottom w:val="single" w:sz="7.594256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05" w:lineRule="exact"/>
              <w:ind w:left="281" w:right="-20"/>
              <w:jc w:val="left"/>
              <w:tabs>
                <w:tab w:pos="23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1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91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2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ı7:30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1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tre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6"/>
                <w:w w:val="100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95B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95B"/>
                <w:spacing w:val="2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Bayındı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3"/>
                <w:position w:val="-1"/>
              </w:rPr>
              <w:t>Grubu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41" w:hRule="exact"/>
        </w:trPr>
        <w:tc>
          <w:tcPr>
            <w:tcW w:w="1219" w:type="dxa"/>
            <w:tcBorders>
              <w:top w:val="single" w:sz="7.594256" w:space="0" w:color="484848"/>
              <w:bottom w:val="single" w:sz="7.594256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32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"/>
                <w:w w:val="13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32"/>
              </w:rPr>
              <w:t>tTarihi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95" w:type="dxa"/>
            <w:tcBorders>
              <w:top w:val="single" w:sz="7.594256" w:space="0" w:color="484848"/>
              <w:bottom w:val="single" w:sz="7.594256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7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:06/03/2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24"/>
              </w:rPr>
              <w:t>ı7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42" w:type="dxa"/>
            <w:tcBorders>
              <w:top w:val="single" w:sz="7.594256" w:space="0" w:color="484848"/>
              <w:bottom w:val="single" w:sz="7.594256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12" w:after="0" w:line="218" w:lineRule="exact"/>
              <w:ind w:left="354" w:right="-20"/>
              <w:jc w:val="left"/>
              <w:tabs>
                <w:tab w:pos="17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13"/>
              </w:rPr>
              <w:t>:ı525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899" w:type="dxa"/>
            <w:gridSpan w:val="2"/>
            <w:tcBorders>
              <w:top w:val="single" w:sz="7.594256" w:space="0" w:color="484848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7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95B"/>
                <w:spacing w:val="-12"/>
                <w:w w:val="137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2"/>
              </w:rPr>
              <w:t>Huseyi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3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6"/>
              </w:rPr>
              <w:t>KOCYiGiT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6" w:hRule="exact"/>
        </w:trPr>
        <w:tc>
          <w:tcPr>
            <w:tcW w:w="11055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90"/>
              </w:rPr>
              <w:t>BildiJ·ileıı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0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:Akkovunl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(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Eski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)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Akkoyunl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İlköğretim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13"/>
              </w:rPr>
              <w:t>Okulu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14"/>
              </w:rPr>
              <w:t>-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2"/>
              </w:rPr>
              <w:t>Tire/İzmir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9" w:hRule="exact"/>
        </w:trPr>
        <w:tc>
          <w:tcPr>
            <w:tcW w:w="1219" w:type="dxa"/>
            <w:tcBorders>
              <w:top w:val="single" w:sz="3.797128" w:space="0" w:color="3B3B3B"/>
              <w:bottom w:val="single" w:sz="7.594256" w:space="0" w:color="3F3F3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64"/>
              </w:rPr>
              <w:t>Do_ğı"_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64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7"/>
                <w:w w:val="6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3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953" w:type="dxa"/>
            <w:gridSpan w:val="3"/>
            <w:tcBorders>
              <w:top w:val="single" w:sz="3.797128" w:space="0" w:color="3B3B3B"/>
              <w:bottom w:val="single" w:sz="7.594256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40" w:lineRule="auto"/>
              <w:ind w:left="19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:Akkoyunl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15"/>
              </w:rPr>
              <w:t>(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15"/>
              </w:rPr>
              <w:t>Eski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15"/>
              </w:rPr>
              <w:t>)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12"/>
                <w:w w:val="11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Akkoyunl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İlköğretim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12"/>
              </w:rPr>
              <w:t>Okulu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13"/>
              </w:rPr>
              <w:t>-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3"/>
              </w:rPr>
              <w:t>Tire/İzmir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884" w:type="dxa"/>
            <w:tcBorders>
              <w:top w:val="single" w:sz="7.594256" w:space="0" w:color="484848"/>
              <w:bottom w:val="nil" w:sz="6" w:space="0" w:color="auto"/>
              <w:left w:val="nil" w:sz="6" w:space="0" w:color="auto"/>
              <w:right w:val="single" w:sz="5.695696" w:space="0" w:color="4F4F4F"/>
            </w:tcBorders>
          </w:tcPr>
          <w:p>
            <w:pPr/>
            <w:rPr/>
          </w:p>
        </w:tc>
      </w:tr>
      <w:tr>
        <w:trPr>
          <w:trHeight w:val="232" w:hRule="exact"/>
        </w:trPr>
        <w:tc>
          <w:tcPr>
            <w:tcW w:w="1219" w:type="dxa"/>
            <w:tcBorders>
              <w:top w:val="single" w:sz="7.594256" w:space="0" w:color="3F3F3F"/>
              <w:bottom w:val="single" w:sz="7.594256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1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95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95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0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2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953" w:type="dxa"/>
            <w:gridSpan w:val="3"/>
            <w:tcBorders>
              <w:top w:val="single" w:sz="7.594256" w:space="0" w:color="444444"/>
              <w:bottom w:val="single" w:sz="7.594256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08" w:lineRule="exact"/>
              <w:ind w:left="164" w:right="-20"/>
              <w:jc w:val="left"/>
              <w:tabs>
                <w:tab w:pos="36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Bina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  <w:position w:val="-1"/>
              </w:rPr>
              <w:t>van.ıı.ını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Yangm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1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2"/>
                <w:position w:val="-1"/>
              </w:rPr>
              <w:t>Sınıfı:A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884" w:type="dxa"/>
            <w:tcBorders>
              <w:top w:val="nil" w:sz="6" w:space="0" w:color="auto"/>
              <w:bottom w:val="single" w:sz="7.594256" w:space="0" w:color="444444"/>
              <w:left w:val="nil" w:sz="6" w:space="0" w:color="auto"/>
              <w:right w:val="single" w:sz="5.695696" w:space="0" w:color="4F4F4F"/>
            </w:tcBorders>
          </w:tcPr>
          <w:p>
            <w:pPr>
              <w:spacing w:before="16" w:after="0" w:line="208" w:lineRule="exact"/>
              <w:ind w:left="21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Çıkı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Sebebi: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Açı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  <w:position w:val="-1"/>
              </w:rPr>
              <w:t>Ateş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</w:tbl>
    <w:p>
      <w:pPr>
        <w:spacing w:before="0" w:after="0" w:line="218" w:lineRule="exact"/>
        <w:ind w:left="204" w:right="-20"/>
        <w:jc w:val="left"/>
        <w:tabs>
          <w:tab w:pos="3660" w:val="left"/>
          <w:tab w:pos="7280" w:val="left"/>
          <w:tab w:pos="9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0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88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0"/>
        </w:rPr>
        <w:t>:Metruk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77" w:lineRule="exact"/>
        <w:ind w:left="3659" w:right="-20"/>
        <w:jc w:val="left"/>
        <w:tabs>
          <w:tab w:pos="5300" w:val="left"/>
          <w:tab w:pos="600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1.257416pt;margin-top:6.788488pt;width:76.596922pt;height:22.5pt;mso-position-horizontal-relative:page;mso-position-vertical-relative:paragraph;z-index:-15330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tabs>
                      <w:tab w:pos="1440" w:val="left"/>
                    </w:tabs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2D2D2D"/>
                      <w:spacing w:val="0"/>
                      <w:w w:val="59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2D2D2D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2D2D2D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161616"/>
                      <w:spacing w:val="0"/>
                      <w:w w:val="59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Kagir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Diı;ter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Alınma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:18: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-3"/>
        </w:rPr>
        <w:t>ı6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1" w:lineRule="exact"/>
        <w:ind w:left="3942" w:right="5333"/>
        <w:jc w:val="center"/>
        <w:tabs>
          <w:tab w:pos="4340" w:val="left"/>
          <w:tab w:pos="58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32"/>
          <w:szCs w:val="32"/>
          <w:color w:val="2D2D2D"/>
          <w:spacing w:val="0"/>
          <w:w w:val="75"/>
          <w:position w:val="-1"/>
        </w:rPr>
        <w:t>*</w:t>
      </w:r>
      <w:r>
        <w:rPr>
          <w:rFonts w:ascii="Arial" w:hAnsi="Arial" w:cs="Arial" w:eastAsia="Arial"/>
          <w:sz w:val="32"/>
          <w:szCs w:val="32"/>
          <w:color w:val="2D2D2D"/>
          <w:spacing w:val="-57"/>
          <w:w w:val="75"/>
          <w:position w:val="-1"/>
        </w:rPr>
        <w:t> </w:t>
      </w:r>
      <w:r>
        <w:rPr>
          <w:rFonts w:ascii="Arial" w:hAnsi="Arial" w:cs="Arial" w:eastAsia="Arial"/>
          <w:sz w:val="32"/>
          <w:szCs w:val="32"/>
          <w:color w:val="2D2D2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2"/>
          <w:szCs w:val="32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161616"/>
          <w:spacing w:val="0"/>
          <w:w w:val="75"/>
          <w:position w:val="2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16161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16161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45"/>
          <w:position w:val="2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151" w:right="-20"/>
        <w:jc w:val="left"/>
        <w:tabs>
          <w:tab w:pos="220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1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:Kamu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240" w:lineRule="auto"/>
        <w:ind w:left="22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4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:Fati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VURAL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38" w:lineRule="exact"/>
        <w:ind w:left="2159" w:right="-20"/>
        <w:jc w:val="left"/>
        <w:tabs>
          <w:tab w:pos="476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0"/>
          <w:position w:val="1"/>
        </w:rPr>
        <w:t>\.raç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8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5"/>
          <w:position w:val="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5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3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1"/>
        </w:rPr>
        <w:t>:ı7:30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45"/>
          <w:position w:val="-1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45"/>
          <w:position w:val="-1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96"/>
          <w:position w:val="-1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"/>
        </w:rPr>
        <w:t>:17:44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00" w:bottom="280" w:left="300" w:right="320"/>
        </w:sectPr>
      </w:pPr>
      <w:rPr/>
    </w:p>
    <w:p>
      <w:pPr>
        <w:spacing w:before="0" w:after="0" w:line="196" w:lineRule="exact"/>
        <w:ind w:left="14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1"/>
        </w:rPr>
        <w:t>\.raç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1104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320"/>
          <w:cols w:num="2" w:equalWidth="0">
            <w:col w:w="625" w:space="1534"/>
            <w:col w:w="9141"/>
          </w:cols>
        </w:sectPr>
      </w:pPr>
      <w:rPr/>
    </w:p>
    <w:p>
      <w:pPr>
        <w:spacing w:before="3" w:after="0" w:line="264" w:lineRule="auto"/>
        <w:ind w:left="4731" w:right="4398" w:firstLine="-4576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ı1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47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ı9:00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178" w:lineRule="exact"/>
        <w:ind w:left="2182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Sayısı:2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4" w:lineRule="exact"/>
        <w:ind w:left="2178" w:right="-20"/>
        <w:jc w:val="left"/>
        <w:tabs>
          <w:tab w:pos="75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21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6" w:lineRule="auto"/>
        <w:ind w:left="160" w:right="1718" w:firstLine="-14"/>
        <w:jc w:val="left"/>
        <w:tabs>
          <w:tab w:pos="2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varıldığında;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687" w:right="376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söndürUcU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88" w:lineRule="exact"/>
        <w:ind w:left="156" w:right="-20"/>
        <w:jc w:val="left"/>
        <w:tabs>
          <w:tab w:pos="2560" w:val="left"/>
          <w:tab w:pos="4720" w:val="left"/>
          <w:tab w:pos="6600" w:val="left"/>
          <w:tab w:pos="8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SöndUrme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86"/>
          <w:position w:val="-3"/>
        </w:rPr>
        <w:t>IKöp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9"/>
          <w:w w:val="86"/>
          <w:position w:val="-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6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8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7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77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9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-5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9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4" w:lineRule="exact"/>
        <w:ind w:left="5619" w:right="-20"/>
        <w:jc w:val="left"/>
        <w:tabs>
          <w:tab w:pos="6620" w:val="left"/>
          <w:tab w:pos="81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161616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12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Kamuya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metru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atıl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büro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malzemeleri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masa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sandalye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yazıcı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v.s,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7"/>
          <w:position w:val="1"/>
        </w:rPr>
        <w:t>elektrik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60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esisatı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pencere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kapı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çerçeveleri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boyası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istenere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6"/>
        </w:rPr>
        <w:t>görmUştü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9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57779"/>
          <w:spacing w:val="-12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zaraı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65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ziyan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0000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21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8000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5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2000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5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Toplamda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0000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1" w:lineRule="auto"/>
        <w:ind w:left="128" w:right="92" w:firstLine="2079"/>
        <w:jc w:val="righ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verile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adresteki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6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4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kapısına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soldaki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kilçü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odada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büro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malzemelerinde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</w:rPr>
        <w:t>olup;yapıl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-3"/>
          <w:w w:val="11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nıetru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siz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nedenle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5" w:lineRule="exact"/>
        <w:ind w:right="108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ısınmak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aydınlanma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vs.)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yakılmı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25"/>
          <w:position w:val="1"/>
        </w:rPr>
        <w:t>ateşi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25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60"/>
          <w:w w:val="125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25"/>
          <w:position w:val="1"/>
        </w:rPr>
        <w:t>malzem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-7"/>
          <w:w w:val="125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25"/>
          <w:position w:val="1"/>
        </w:rPr>
        <w:t>ileri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65"/>
          <w:w w:val="12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  <w:position w:val="0"/>
        </w:rPr>
        <w:t>kanaaLine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21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94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93"/>
        </w:rPr>
        <w:t>a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16"/>
        </w:rPr>
        <w:t>r</w:t>
      </w:r>
      <w:r>
        <w:rPr>
          <w:rFonts w:ascii="Arial" w:hAnsi="Arial" w:cs="Arial" w:eastAsia="Arial"/>
          <w:sz w:val="19"/>
          <w:szCs w:val="19"/>
          <w:color w:val="2D2D2D"/>
          <w:spacing w:val="-17"/>
          <w:w w:val="11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7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</w:rPr>
        <w:t>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62" w:lineRule="auto"/>
        <w:ind w:left="165" w:right="3851"/>
        <w:jc w:val="left"/>
        <w:tabs>
          <w:tab w:pos="218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IBedel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3"/>
        </w:rPr>
        <w:t>Kay_bı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.732058pt;margin-top:8.997806pt;width:31.460963pt;height:13.5pt;mso-position-horizontal-relative:page;mso-position-vertical-relative:paragraph;z-index:-15329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0"/>
                    <w:jc w:val="left"/>
                    <w:tabs>
                      <w:tab w:pos="36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676969"/>
                      <w:spacing w:val="0"/>
                      <w:w w:val="100"/>
                    </w:rPr>
                    <w:t>g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676969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676969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757779"/>
                      <w:spacing w:val="-6"/>
                      <w:w w:val="139"/>
                      <w:position w:val="-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44444"/>
                      <w:spacing w:val="0"/>
                      <w:w w:val="96"/>
                      <w:position w:val="-2"/>
                    </w:rPr>
                    <w:t>iği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Jandarma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ekiplerine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154" w:lineRule="exact"/>
        <w:ind w:left="165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56595B"/>
          <w:spacing w:val="0"/>
          <w:w w:val="65"/>
          <w:position w:val="-1"/>
        </w:rPr>
        <w:t>.:::...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320"/>
        </w:sectPr>
      </w:pPr>
      <w:rPr/>
    </w:p>
    <w:p>
      <w:pPr>
        <w:spacing w:before="0" w:after="0" w:line="199" w:lineRule="exact"/>
        <w:ind w:left="17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0"/>
        </w:rPr>
        <w:t>DönUşU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right="-20"/>
        <w:jc w:val="left"/>
        <w:tabs>
          <w:tab w:pos="3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lrarih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-16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5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-1"/>
          <w:w w:val="115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5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0"/>
          <w:w w:val="10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56595B"/>
          <w:spacing w:val="6"/>
          <w:w w:val="10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0"/>
          <w:position w:val="1"/>
        </w:rPr>
        <w:t>ISaat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0"/>
          <w:position w:val="1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1"/>
        </w:rPr>
        <w:t>:19:25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320"/>
          <w:cols w:num="2" w:equalWidth="0">
            <w:col w:w="1347" w:space="831"/>
            <w:col w:w="9122"/>
          </w:cols>
        </w:sectPr>
      </w:pPr>
      <w:rPr/>
    </w:p>
    <w:p>
      <w:pPr>
        <w:spacing w:before="9" w:after="0" w:line="224" w:lineRule="exact"/>
        <w:ind w:left="260" w:right="-20"/>
        <w:jc w:val="left"/>
        <w:tabs>
          <w:tab w:pos="1060" w:val="left"/>
          <w:tab w:pos="1560" w:val="left"/>
          <w:tab w:pos="8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TiRE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GRUB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320"/>
        </w:sectPr>
      </w:pPr>
      <w:rPr/>
    </w:p>
    <w:p>
      <w:pPr>
        <w:spacing w:before="40" w:after="0" w:line="240" w:lineRule="auto"/>
        <w:ind w:left="2339" w:right="-69"/>
        <w:jc w:val="left"/>
        <w:tabs>
          <w:tab w:pos="5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97" w:lineRule="exact"/>
        <w:ind w:left="493" w:right="-20"/>
        <w:jc w:val="left"/>
        <w:tabs>
          <w:tab w:pos="5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63"/>
          <w:position w:val="2"/>
        </w:rPr>
        <w:t>'&lt;::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63"/>
          <w:position w:val="2"/>
        </w:rPr>
        <w:t>)</w:t>
      </w:r>
      <w:r>
        <w:rPr>
          <w:rFonts w:ascii="Arial" w:hAnsi="Arial" w:cs="Arial" w:eastAsia="Arial"/>
          <w:sz w:val="14"/>
          <w:szCs w:val="14"/>
          <w:color w:val="2D2D2D"/>
          <w:spacing w:val="-24"/>
          <w:w w:val="63"/>
          <w:position w:val="2"/>
        </w:rPr>
        <w:t> 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  <w:position w:val="-2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9" w:lineRule="exact"/>
        <w:ind w:left="535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2D2D2D"/>
          <w:spacing w:val="0"/>
          <w:w w:val="80"/>
        </w:rPr>
        <w:t>&lt;U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0" w:after="0" w:line="57" w:lineRule="exact"/>
        <w:ind w:left="493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2D2D2D"/>
          <w:spacing w:val="0"/>
          <w:w w:val="103"/>
          <w:i/>
          <w:position w:val="-8"/>
        </w:rPr>
        <w:t>.Q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left="-39" w:right="1494"/>
        <w:jc w:val="center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D2D2D"/>
          <w:spacing w:val="0"/>
          <w:w w:val="100"/>
        </w:rPr>
        <w:t>1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100"/>
        </w:rPr>
        <w:t>/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2D2D2D"/>
          <w:spacing w:val="3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62"/>
        </w:rPr>
        <w:t>Mar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62"/>
        </w:rPr>
        <w:t>t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62"/>
        </w:rPr>
        <w:t> </w:t>
      </w:r>
      <w:r>
        <w:rPr>
          <w:rFonts w:ascii="Arial" w:hAnsi="Arial" w:cs="Arial" w:eastAsia="Arial"/>
          <w:sz w:val="25"/>
          <w:szCs w:val="25"/>
          <w:color w:val="2D2D2D"/>
          <w:spacing w:val="35"/>
          <w:w w:val="62"/>
        </w:rPr>
        <w:t> 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62"/>
        </w:rPr>
        <w:t>2017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60" w:after="0" w:line="96" w:lineRule="exact"/>
        <w:ind w:left="221" w:right="1615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i/>
          <w:position w:val="-11"/>
        </w:rPr>
        <w:t>1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i/>
          <w:position w:val="-11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29"/>
          <w:w w:val="100"/>
          <w:i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95"/>
          <w:i/>
          <w:position w:val="-11"/>
        </w:rPr>
        <w:t>12017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00" w:right="320"/>
          <w:cols w:num="2" w:equalWidth="0">
            <w:col w:w="6521" w:space="2084"/>
            <w:col w:w="2695"/>
          </w:cols>
        </w:sectPr>
      </w:pPr>
      <w:rPr/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180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52"/>
          <w:position w:val="-4"/>
        </w:rPr>
        <w:t>.......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right="-81"/>
        <w:jc w:val="left"/>
        <w:tabs>
          <w:tab w:pos="74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100"/>
          <w:position w:val="-4"/>
        </w:rPr>
        <w:t>Er</w:t>
      </w:r>
      <w:r>
        <w:rPr>
          <w:rFonts w:ascii="Arial" w:hAnsi="Arial" w:cs="Arial" w:eastAsia="Arial"/>
          <w:sz w:val="22"/>
          <w:szCs w:val="22"/>
          <w:color w:val="2D2D2D"/>
          <w:spacing w:val="-7"/>
          <w:w w:val="100"/>
          <w:position w:val="-4"/>
        </w:rPr>
        <w:t>d</w:t>
      </w:r>
      <w:r>
        <w:rPr>
          <w:rFonts w:ascii="Arial" w:hAnsi="Arial" w:cs="Arial" w:eastAsia="Arial"/>
          <w:sz w:val="22"/>
          <w:szCs w:val="22"/>
          <w:color w:val="56595B"/>
          <w:spacing w:val="0"/>
          <w:w w:val="100"/>
          <w:position w:val="-4"/>
        </w:rPr>
        <w:t>a</w:t>
      </w:r>
      <w:r>
        <w:rPr>
          <w:rFonts w:ascii="Arial" w:hAnsi="Arial" w:cs="Arial" w:eastAsia="Arial"/>
          <w:sz w:val="22"/>
          <w:szCs w:val="22"/>
          <w:color w:val="56595B"/>
          <w:spacing w:val="-34"/>
          <w:w w:val="100"/>
          <w:position w:val="-4"/>
        </w:rPr>
        <w:t> </w:t>
      </w:r>
      <w:r>
        <w:rPr>
          <w:rFonts w:ascii="Arial" w:hAnsi="Arial" w:cs="Arial" w:eastAsia="Arial"/>
          <w:sz w:val="22"/>
          <w:szCs w:val="22"/>
          <w:color w:val="56595B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2"/>
          <w:szCs w:val="22"/>
          <w:color w:val="56595B"/>
          <w:spacing w:val="0"/>
          <w:w w:val="100"/>
          <w:position w:val="-4"/>
        </w:rPr>
      </w:r>
      <w:r>
        <w:rPr>
          <w:rFonts w:ascii="Arial" w:hAnsi="Arial" w:cs="Arial" w:eastAsia="Arial"/>
          <w:sz w:val="23"/>
          <w:szCs w:val="23"/>
          <w:color w:val="56595B"/>
          <w:spacing w:val="0"/>
          <w:w w:val="88"/>
          <w:b/>
          <w:bCs/>
          <w:position w:val="0"/>
        </w:rPr>
        <w:t>JL[</w:t>
      </w:r>
      <w:r>
        <w:rPr>
          <w:rFonts w:ascii="Arial" w:hAnsi="Arial" w:cs="Arial" w:eastAsia="Arial"/>
          <w:sz w:val="23"/>
          <w:szCs w:val="23"/>
          <w:color w:val="56595B"/>
          <w:spacing w:val="0"/>
          <w:w w:val="89"/>
          <w:b/>
          <w:bCs/>
          <w:position w:val="0"/>
        </w:rPr>
        <w:t>)</w:t>
      </w:r>
      <w:r>
        <w:rPr>
          <w:rFonts w:ascii="Arial" w:hAnsi="Arial" w:cs="Arial" w:eastAsia="Arial"/>
          <w:sz w:val="23"/>
          <w:szCs w:val="23"/>
          <w:color w:val="56595B"/>
          <w:spacing w:val="0"/>
          <w:w w:val="88"/>
          <w:b/>
          <w:bCs/>
          <w:position w:val="0"/>
        </w:rPr>
        <w:t>jRIM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43" w:lineRule="exact"/>
        <w:ind w:right="-20"/>
        <w:jc w:val="left"/>
        <w:rPr>
          <w:rFonts w:ascii="Times New Roman" w:hAnsi="Times New Roman" w:cs="Times New Roman" w:eastAsia="Times New Roman"/>
          <w:sz w:val="101"/>
          <w:szCs w:val="10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1"/>
          <w:szCs w:val="101"/>
          <w:color w:val="444444"/>
          <w:w w:val="19"/>
          <w:position w:val="-54"/>
        </w:rPr>
        <w:t>F</w:t>
      </w:r>
      <w:r>
        <w:rPr>
          <w:rFonts w:ascii="Times New Roman" w:hAnsi="Times New Roman" w:cs="Times New Roman" w:eastAsia="Times New Roman"/>
          <w:sz w:val="101"/>
          <w:szCs w:val="101"/>
          <w:color w:val="444444"/>
          <w:spacing w:val="-322"/>
          <w:w w:val="18"/>
          <w:position w:val="-54"/>
        </w:rPr>
        <w:t>a</w:t>
      </w:r>
      <w:r>
        <w:rPr>
          <w:rFonts w:ascii="Times New Roman" w:hAnsi="Times New Roman" w:cs="Times New Roman" w:eastAsia="Times New Roman"/>
          <w:sz w:val="101"/>
          <w:szCs w:val="101"/>
          <w:color w:val="31387B"/>
          <w:spacing w:val="0"/>
          <w:w w:val="83"/>
          <w:position w:val="-54"/>
        </w:rPr>
        <w:t>:&amp;:</w:t>
      </w:r>
      <w:r>
        <w:rPr>
          <w:rFonts w:ascii="Times New Roman" w:hAnsi="Times New Roman" w:cs="Times New Roman" w:eastAsia="Times New Roman"/>
          <w:sz w:val="101"/>
          <w:szCs w:val="10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320"/>
          <w:cols w:num="3" w:equalWidth="0">
            <w:col w:w="651" w:space="1673"/>
            <w:col w:w="1548" w:space="1314"/>
            <w:col w:w="6114"/>
          </w:cols>
        </w:sectPr>
      </w:pPr>
      <w:rPr/>
    </w:p>
    <w:p>
      <w:pPr>
        <w:spacing w:before="0" w:after="0" w:line="298" w:lineRule="exact"/>
        <w:ind w:left="2045" w:right="-20"/>
        <w:jc w:val="left"/>
        <w:tabs>
          <w:tab w:pos="3140" w:val="left"/>
          <w:tab w:pos="8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676969"/>
          <w:w w:val="90"/>
          <w:position w:val="-2"/>
        </w:rPr>
        <w:t>G</w:t>
      </w:r>
      <w:r>
        <w:rPr>
          <w:rFonts w:ascii="Arial" w:hAnsi="Arial" w:cs="Arial" w:eastAsia="Arial"/>
          <w:sz w:val="19"/>
          <w:szCs w:val="19"/>
          <w:color w:val="676969"/>
          <w:spacing w:val="-31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56595B"/>
          <w:spacing w:val="0"/>
          <w:w w:val="100"/>
          <w:position w:val="-1"/>
        </w:rPr>
        <w:t>üney</w:t>
      </w:r>
      <w:r>
        <w:rPr>
          <w:rFonts w:ascii="Arial" w:hAnsi="Arial" w:cs="Arial" w:eastAsia="Arial"/>
          <w:sz w:val="20"/>
          <w:szCs w:val="20"/>
          <w:color w:val="56595B"/>
          <w:spacing w:val="-34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56595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56595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4"/>
          <w:szCs w:val="24"/>
          <w:color w:val="676969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676969"/>
          <w:spacing w:val="-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76969"/>
          <w:spacing w:val="0"/>
          <w:w w:val="100"/>
          <w:position w:val="5"/>
        </w:rPr>
        <w:t>1.</w:t>
      </w:r>
      <w:r>
        <w:rPr>
          <w:rFonts w:ascii="Times New Roman" w:hAnsi="Times New Roman" w:cs="Times New Roman" w:eastAsia="Times New Roman"/>
          <w:sz w:val="21"/>
          <w:szCs w:val="21"/>
          <w:color w:val="676969"/>
          <w:spacing w:val="15"/>
          <w:w w:val="100"/>
          <w:position w:val="5"/>
        </w:rPr>
        <w:t> </w:t>
      </w:r>
      <w:r>
        <w:rPr>
          <w:rFonts w:ascii="Arial" w:hAnsi="Arial" w:cs="Arial" w:eastAsia="Arial"/>
          <w:sz w:val="20"/>
          <w:szCs w:val="20"/>
          <w:color w:val="56595B"/>
          <w:spacing w:val="0"/>
          <w:w w:val="100"/>
          <w:b/>
          <w:bCs/>
          <w:position w:val="5"/>
        </w:rPr>
        <w:t>Posta</w:t>
        <w:tab/>
      </w:r>
      <w:r>
        <w:rPr>
          <w:rFonts w:ascii="Arial" w:hAnsi="Arial" w:cs="Arial" w:eastAsia="Arial"/>
          <w:sz w:val="20"/>
          <w:szCs w:val="20"/>
          <w:color w:val="56595B"/>
          <w:spacing w:val="0"/>
          <w:w w:val="100"/>
          <w:b/>
          <w:bCs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52" w:lineRule="exact"/>
        <w:ind w:left="297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676969"/>
          <w:spacing w:val="0"/>
          <w:w w:val="100"/>
          <w:position w:val="-15"/>
        </w:rPr>
        <w:t>ar</w:t>
      </w:r>
      <w:r>
        <w:rPr>
          <w:rFonts w:ascii="Arial" w:hAnsi="Arial" w:cs="Arial" w:eastAsia="Arial"/>
          <w:sz w:val="20"/>
          <w:szCs w:val="20"/>
          <w:color w:val="676969"/>
          <w:spacing w:val="1"/>
          <w:w w:val="100"/>
          <w:position w:val="-15"/>
        </w:rPr>
        <w:t> </w:t>
      </w:r>
      <w:r>
        <w:rPr>
          <w:rFonts w:ascii="Arial" w:hAnsi="Arial" w:cs="Arial" w:eastAsia="Arial"/>
          <w:sz w:val="20"/>
          <w:szCs w:val="20"/>
          <w:color w:val="56595B"/>
          <w:spacing w:val="0"/>
          <w:w w:val="111"/>
          <w:position w:val="-15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320"/>
        </w:sectPr>
      </w:pPr>
      <w:rPr/>
    </w:p>
    <w:p>
      <w:pPr>
        <w:spacing w:before="0" w:after="0" w:line="214" w:lineRule="exact"/>
        <w:ind w:right="-20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757779"/>
          <w:w w:val="9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75777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6595B"/>
          <w:spacing w:val="0"/>
          <w:w w:val="101"/>
        </w:rPr>
        <w:t>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48" w:after="0" w:line="588" w:lineRule="exact"/>
        <w:ind w:left="498" w:right="-20"/>
        <w:jc w:val="left"/>
        <w:tabs>
          <w:tab w:pos="2900" w:val="left"/>
          <w:tab w:pos="4840" w:val="left"/>
        </w:tabs>
        <w:rPr>
          <w:rFonts w:ascii="Times New Roman" w:hAnsi="Times New Roman" w:cs="Times New Roman" w:eastAsia="Times New Roman"/>
          <w:sz w:val="56"/>
          <w:szCs w:val="5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6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6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6"/>
        </w:rPr>
      </w:r>
      <w:r>
        <w:rPr>
          <w:rFonts w:ascii="Arial" w:hAnsi="Arial" w:cs="Arial" w:eastAsia="Arial"/>
          <w:sz w:val="77"/>
          <w:szCs w:val="77"/>
          <w:color w:val="1F52AA"/>
          <w:spacing w:val="0"/>
          <w:w w:val="128"/>
          <w:position w:val="-25"/>
        </w:rPr>
        <w:t>c</w:t>
      </w:r>
      <w:r>
        <w:rPr>
          <w:rFonts w:ascii="Arial" w:hAnsi="Arial" w:cs="Arial" w:eastAsia="Arial"/>
          <w:sz w:val="77"/>
          <w:szCs w:val="77"/>
          <w:color w:val="1F52AA"/>
          <w:spacing w:val="-145"/>
          <w:w w:val="128"/>
          <w:position w:val="-25"/>
        </w:rPr>
        <w:t> </w:t>
      </w:r>
      <w:r>
        <w:rPr>
          <w:rFonts w:ascii="Arial" w:hAnsi="Arial" w:cs="Arial" w:eastAsia="Arial"/>
          <w:sz w:val="77"/>
          <w:szCs w:val="77"/>
          <w:color w:val="4F607E"/>
          <w:spacing w:val="0"/>
          <w:w w:val="40"/>
          <w:position w:val="-25"/>
        </w:rPr>
        <w:t>_,</w:t>
      </w:r>
      <w:r>
        <w:rPr>
          <w:rFonts w:ascii="Arial" w:hAnsi="Arial" w:cs="Arial" w:eastAsia="Arial"/>
          <w:sz w:val="77"/>
          <w:szCs w:val="77"/>
          <w:color w:val="4F607E"/>
          <w:spacing w:val="-38"/>
          <w:w w:val="40"/>
          <w:position w:val="-25"/>
        </w:rPr>
        <w:t>.</w:t>
      </w:r>
      <w:r>
        <w:rPr>
          <w:rFonts w:ascii="Arial" w:hAnsi="Arial" w:cs="Arial" w:eastAsia="Arial"/>
          <w:sz w:val="77"/>
          <w:szCs w:val="77"/>
          <w:color w:val="858787"/>
          <w:spacing w:val="-131"/>
          <w:w w:val="38"/>
          <w:position w:val="-25"/>
        </w:rPr>
        <w:t>.</w:t>
      </w:r>
      <w:r>
        <w:rPr>
          <w:rFonts w:ascii="Arial" w:hAnsi="Arial" w:cs="Arial" w:eastAsia="Arial"/>
          <w:sz w:val="77"/>
          <w:szCs w:val="77"/>
          <w:color w:val="4F607E"/>
          <w:spacing w:val="-45"/>
          <w:w w:val="40"/>
          <w:position w:val="-25"/>
        </w:rPr>
        <w:t>,</w:t>
      </w:r>
      <w:r>
        <w:rPr>
          <w:rFonts w:ascii="Arial" w:hAnsi="Arial" w:cs="Arial" w:eastAsia="Arial"/>
          <w:sz w:val="77"/>
          <w:szCs w:val="77"/>
          <w:color w:val="858787"/>
          <w:spacing w:val="-37"/>
          <w:w w:val="38"/>
          <w:position w:val="-25"/>
        </w:rPr>
        <w:t>.</w:t>
      </w:r>
      <w:r>
        <w:rPr>
          <w:rFonts w:ascii="Times New Roman" w:hAnsi="Times New Roman" w:cs="Times New Roman" w:eastAsia="Times New Roman"/>
          <w:sz w:val="56"/>
          <w:szCs w:val="56"/>
          <w:color w:val="3A5D97"/>
          <w:spacing w:val="0"/>
          <w:w w:val="44"/>
          <w:position w:val="-25"/>
        </w:rPr>
        <w:t>f;</w:t>
      </w:r>
      <w:r>
        <w:rPr>
          <w:rFonts w:ascii="Times New Roman" w:hAnsi="Times New Roman" w:cs="Times New Roman" w:eastAsia="Times New Roman"/>
          <w:sz w:val="56"/>
          <w:szCs w:val="56"/>
          <w:color w:val="3A5D97"/>
          <w:spacing w:val="3"/>
          <w:w w:val="45"/>
          <w:position w:val="-25"/>
        </w:rPr>
        <w:t>_</w:t>
      </w:r>
      <w:r>
        <w:rPr>
          <w:rFonts w:ascii="Times New Roman" w:hAnsi="Times New Roman" w:cs="Times New Roman" w:eastAsia="Times New Roman"/>
          <w:sz w:val="56"/>
          <w:szCs w:val="56"/>
          <w:color w:val="2D2D2D"/>
          <w:spacing w:val="3"/>
          <w:w w:val="20"/>
          <w:position w:val="-25"/>
        </w:rPr>
      </w:r>
      <w:r>
        <w:rPr>
          <w:rFonts w:ascii="Times New Roman" w:hAnsi="Times New Roman" w:cs="Times New Roman" w:eastAsia="Times New Roman"/>
          <w:sz w:val="56"/>
          <w:szCs w:val="56"/>
          <w:color w:val="2D2D2D"/>
          <w:spacing w:val="0"/>
          <w:w w:val="20"/>
          <w:u w:val="thick" w:color="285BAC"/>
          <w:position w:val="-25"/>
        </w:rPr>
        <w:t>-</w:t>
      </w:r>
      <w:r>
        <w:rPr>
          <w:rFonts w:ascii="Times New Roman" w:hAnsi="Times New Roman" w:cs="Times New Roman" w:eastAsia="Times New Roman"/>
          <w:sz w:val="56"/>
          <w:szCs w:val="56"/>
          <w:color w:val="2D2D2D"/>
          <w:spacing w:val="0"/>
          <w:w w:val="20"/>
          <w:u w:val="thick" w:color="285BAC"/>
          <w:position w:val="-25"/>
        </w:rPr>
      </w:r>
      <w:r>
        <w:rPr>
          <w:rFonts w:ascii="Times New Roman" w:hAnsi="Times New Roman" w:cs="Times New Roman" w:eastAsia="Times New Roman"/>
          <w:sz w:val="56"/>
          <w:szCs w:val="56"/>
          <w:color w:val="2D2D2D"/>
          <w:spacing w:val="0"/>
          <w:w w:val="100"/>
          <w:u w:val="thick" w:color="285BAC"/>
          <w:position w:val="-25"/>
        </w:rPr>
        <w:t> </w:t>
      </w:r>
      <w:r>
        <w:rPr>
          <w:rFonts w:ascii="Times New Roman" w:hAnsi="Times New Roman" w:cs="Times New Roman" w:eastAsia="Times New Roman"/>
          <w:sz w:val="56"/>
          <w:szCs w:val="56"/>
          <w:color w:val="2D2D2D"/>
          <w:spacing w:val="-83"/>
          <w:w w:val="100"/>
          <w:u w:val="thick" w:color="285BAC"/>
          <w:position w:val="-25"/>
        </w:rPr>
        <w:t> </w:t>
      </w:r>
      <w:r>
        <w:rPr>
          <w:rFonts w:ascii="Times New Roman" w:hAnsi="Times New Roman" w:cs="Times New Roman" w:eastAsia="Times New Roman"/>
          <w:sz w:val="56"/>
          <w:szCs w:val="56"/>
          <w:color w:val="2D2D2D"/>
          <w:spacing w:val="-83"/>
          <w:w w:val="100"/>
          <w:u w:val="thick" w:color="285BAC"/>
          <w:position w:val="-25"/>
        </w:rPr>
      </w:r>
      <w:r>
        <w:rPr>
          <w:rFonts w:ascii="Times New Roman" w:hAnsi="Times New Roman" w:cs="Times New Roman" w:eastAsia="Times New Roman"/>
          <w:sz w:val="56"/>
          <w:szCs w:val="56"/>
          <w:color w:val="2D2D2D"/>
          <w:spacing w:val="-83"/>
          <w:w w:val="100"/>
          <w:position w:val="-25"/>
        </w:rPr>
      </w:r>
      <w:r>
        <w:rPr>
          <w:rFonts w:ascii="Times New Roman" w:hAnsi="Times New Roman" w:cs="Times New Roman" w:eastAsia="Times New Roman"/>
          <w:sz w:val="56"/>
          <w:szCs w:val="56"/>
          <w:color w:val="2D2D2D"/>
          <w:spacing w:val="0"/>
          <w:w w:val="100"/>
          <w:position w:val="-25"/>
        </w:rPr>
        <w:tab/>
      </w:r>
      <w:r>
        <w:rPr>
          <w:rFonts w:ascii="Times New Roman" w:hAnsi="Times New Roman" w:cs="Times New Roman" w:eastAsia="Times New Roman"/>
          <w:sz w:val="56"/>
          <w:szCs w:val="56"/>
          <w:color w:val="2D2D2D"/>
          <w:spacing w:val="0"/>
          <w:w w:val="100"/>
          <w:position w:val="-25"/>
        </w:rPr>
      </w:r>
      <w:r>
        <w:rPr>
          <w:rFonts w:ascii="Times New Roman" w:hAnsi="Times New Roman" w:cs="Times New Roman" w:eastAsia="Times New Roman"/>
          <w:sz w:val="56"/>
          <w:szCs w:val="56"/>
          <w:color w:val="3A5D97"/>
          <w:spacing w:val="0"/>
          <w:w w:val="373"/>
          <w:position w:val="-25"/>
        </w:rPr>
        <w:t>.</w:t>
      </w:r>
      <w:r>
        <w:rPr>
          <w:rFonts w:ascii="Times New Roman" w:hAnsi="Times New Roman" w:cs="Times New Roman" w:eastAsia="Times New Roman"/>
          <w:sz w:val="56"/>
          <w:szCs w:val="5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320"/>
          <w:cols w:num="2" w:equalWidth="0">
            <w:col w:w="2778" w:space="2119"/>
            <w:col w:w="640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90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3"/>
        </w:rPr>
        <w:t>ULU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9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4669"/>
          <w:spacing w:val="0"/>
          <w:w w:val="128"/>
        </w:rPr>
        <w:t>-.,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4" w:lineRule="exact"/>
        <w:ind w:left="293" w:right="238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6595B"/>
          <w:w w:val="35"/>
          <w:i/>
        </w:rPr>
        <w:t>,..</w:t>
      </w:r>
      <w:r>
        <w:rPr>
          <w:rFonts w:ascii="Times New Roman" w:hAnsi="Times New Roman" w:cs="Times New Roman" w:eastAsia="Times New Roman"/>
          <w:sz w:val="17"/>
          <w:szCs w:val="17"/>
          <w:color w:val="9A9C9E"/>
          <w:w w:val="69"/>
          <w:i/>
        </w:rPr>
        <w:t>:,</w:t>
      </w:r>
      <w:r>
        <w:rPr>
          <w:rFonts w:ascii="Times New Roman" w:hAnsi="Times New Roman" w:cs="Times New Roman" w:eastAsia="Times New Roman"/>
          <w:sz w:val="17"/>
          <w:szCs w:val="17"/>
          <w:color w:val="9A9C9E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58787"/>
          <w:spacing w:val="-24"/>
          <w:w w:val="89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A89580"/>
          <w:spacing w:val="6"/>
          <w:w w:val="227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9A9C9E"/>
          <w:spacing w:val="-36"/>
          <w:w w:val="10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757779"/>
          <w:spacing w:val="0"/>
          <w:w w:val="68"/>
        </w:rPr>
        <w:t>·;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1" w:after="0" w:line="386" w:lineRule="exact"/>
        <w:ind w:left="-48" w:right="2188"/>
        <w:jc w:val="center"/>
        <w:rPr>
          <w:rFonts w:ascii="Times New Roman" w:hAnsi="Times New Roman" w:cs="Times New Roman" w:eastAsia="Times New Roman"/>
          <w:sz w:val="37"/>
          <w:szCs w:val="37"/>
        </w:rPr>
      </w:pPr>
      <w:rPr/>
      <w:r>
        <w:rPr/>
        <w:pict>
          <v:group style="position:absolute;margin-left:479.506226pt;margin-top:-1.849388pt;width:43.666986pt;height:2.498102pt;mso-position-horizontal-relative:page;mso-position-vertical-relative:paragraph;z-index:-15333" coordorigin="9590,-37" coordsize="873,50">
            <v:group style="position:absolute;left:9597;top:6;width:351;height:2" coordorigin="9597,6" coordsize="351,2">
              <v:shape style="position:absolute;left:9597;top:6;width:351;height:2" coordorigin="9597,6" coordsize="351,0" path="m9597,6l9948,6e" filled="f" stroked="t" strokeweight=".711962pt" strokecolor="#2B60B3">
                <v:path arrowok="t"/>
              </v:shape>
            </v:group>
            <v:group style="position:absolute;left:9901;top:-16;width:541;height:2" coordorigin="9901,-16" coordsize="541,2">
              <v:shape style="position:absolute;left:9901;top:-16;width:541;height:2" coordorigin="9901,-16" coordsize="541,0" path="m9901,-16l10442,-16e" filled="f" stroked="t" strokeweight="2.135885pt" strokecolor="#2B67BF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4.091888pt;margin-top:-13.140329pt;width:94.642711pt;height:25pt;mso-position-horizontal-relative:page;mso-position-vertical-relative:paragraph;z-index:-15328" type="#_x0000_t202" filled="f" stroked="f">
            <v:textbox inset="0,0,0,0">
              <w:txbxContent>
                <w:p>
                  <w:pPr>
                    <w:spacing w:before="0" w:after="0" w:line="500" w:lineRule="exact"/>
                    <w:ind w:right="-115"/>
                    <w:jc w:val="left"/>
                    <w:tabs>
                      <w:tab w:pos="320" w:val="left"/>
                      <w:tab w:pos="1520" w:val="left"/>
                    </w:tabs>
                    <w:rPr>
                      <w:rFonts w:ascii="Times New Roman" w:hAnsi="Times New Roman" w:cs="Times New Roman" w:eastAsia="Times New Roman"/>
                      <w:sz w:val="29"/>
                      <w:szCs w:val="29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9A9C9E"/>
                      <w:w w:val="99"/>
                    </w:rPr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9A9C9E"/>
                      <w:w w:val="99"/>
                      <w:u w:val="thick" w:color="3B60A8"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9A9C9E"/>
                      <w:w w:val="100"/>
                      <w:u w:val="thick" w:color="3B60A8"/>
                    </w:rPr>
                    <w:tab/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9A9C9E"/>
                      <w:w w:val="100"/>
                      <w:u w:val="thick" w:color="3B60A8"/>
                    </w:rPr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9A9C9E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9A9C9E"/>
                      <w:spacing w:val="6"/>
                      <w:w w:val="211"/>
                    </w:rPr>
                    <w:t>·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757779"/>
                      <w:spacing w:val="0"/>
                      <w:w w:val="288"/>
                    </w:rPr>
                    <w:t>'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757779"/>
                      <w:spacing w:val="0"/>
                      <w:w w:val="100"/>
                    </w:rPr>
                    <w:t> 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757779"/>
                      <w:spacing w:val="-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ACACAC"/>
                      <w:spacing w:val="0"/>
                      <w:w w:val="30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ACACAC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ACACAC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9A9C9E"/>
                      <w:spacing w:val="0"/>
                      <w:w w:val="43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9A9C9E"/>
                      <w:spacing w:val="-32"/>
                      <w:w w:val="4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757779"/>
                      <w:spacing w:val="-75"/>
                      <w:w w:val="95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9A9C9E"/>
                      <w:spacing w:val="0"/>
                      <w:w w:val="4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9A9C9E"/>
                      <w:spacing w:val="14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ACACAC"/>
                      <w:spacing w:val="0"/>
                      <w:w w:val="171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9.624878pt;margin-top:-5.732749pt;width:48.536325pt;height:33pt;mso-position-horizontal-relative:page;mso-position-vertical-relative:paragraph;z-index:-15327" type="#_x0000_t202" filled="f" stroked="f">
            <v:textbox inset="0,0,0,0">
              <w:txbxContent>
                <w:p>
                  <w:pPr>
                    <w:spacing w:before="0" w:after="0" w:line="660" w:lineRule="exact"/>
                    <w:ind w:right="-139"/>
                    <w:jc w:val="left"/>
                    <w:tabs>
                      <w:tab w:pos="380" w:val="left"/>
                    </w:tabs>
                    <w:rPr>
                      <w:rFonts w:ascii="Times New Roman" w:hAnsi="Times New Roman" w:cs="Times New Roman" w:eastAsia="Times New Roman"/>
                      <w:sz w:val="66"/>
                      <w:szCs w:val="6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ACACAC"/>
                      <w:spacing w:val="0"/>
                      <w:w w:val="14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ACACAC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ACACAC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757779"/>
                      <w:spacing w:val="0"/>
                      <w:w w:val="122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9.866028pt;margin-top:-.011791pt;width:.794205pt;height:4.5pt;mso-position-horizontal-relative:page;mso-position-vertical-relative:paragraph;z-index:-15324" type="#_x0000_t202" filled="f" stroked="f">
            <v:textbox inset="0,0,0,0">
              <w:txbxContent>
                <w:p>
                  <w:pPr>
                    <w:spacing w:before="0" w:after="0" w:line="90" w:lineRule="exact"/>
                    <w:ind w:right="-54"/>
                    <w:jc w:val="left"/>
                    <w:rPr>
                      <w:rFonts w:ascii="Arial" w:hAnsi="Arial" w:cs="Arial" w:eastAsia="Arial"/>
                      <w:sz w:val="9"/>
                      <w:szCs w:val="9"/>
                    </w:rPr>
                  </w:pPr>
                  <w:rPr/>
                  <w:r>
                    <w:rPr>
                      <w:rFonts w:ascii="Arial" w:hAnsi="Arial" w:cs="Arial" w:eastAsia="Arial"/>
                      <w:sz w:val="9"/>
                      <w:szCs w:val="9"/>
                      <w:color w:val="7E9EEB"/>
                      <w:spacing w:val="0"/>
                      <w:w w:val="53"/>
                    </w:rPr>
                    <w:t>·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7"/>
          <w:szCs w:val="37"/>
          <w:color w:val="ACACAC"/>
          <w:w w:val="59"/>
          <w:position w:val="-4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ACACAC"/>
          <w:spacing w:val="-6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4F607E"/>
          <w:spacing w:val="0"/>
          <w:w w:val="153"/>
          <w:position w:val="-4"/>
        </w:rPr>
        <w:t>iu</w:t>
      </w:r>
      <w:r>
        <w:rPr>
          <w:rFonts w:ascii="Times New Roman" w:hAnsi="Times New Roman" w:cs="Times New Roman" w:eastAsia="Times New Roman"/>
          <w:sz w:val="37"/>
          <w:szCs w:val="37"/>
          <w:color w:val="757779"/>
          <w:spacing w:val="0"/>
          <w:w w:val="46"/>
          <w:position w:val="-4"/>
        </w:rPr>
        <w:t>4iıa: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00" w:right="320"/>
          <w:cols w:num="3" w:equalWidth="0">
            <w:col w:w="6279" w:space="669"/>
            <w:col w:w="182" w:space="1062"/>
            <w:col w:w="3108"/>
          </w:cols>
        </w:sectPr>
      </w:pPr>
      <w:rPr/>
    </w:p>
    <w:p>
      <w:pPr>
        <w:spacing w:before="0" w:after="0" w:line="254" w:lineRule="exact"/>
        <w:ind w:left="5448" w:right="-78"/>
        <w:jc w:val="left"/>
        <w:tabs>
          <w:tab w:pos="814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Şoför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151"/>
          <w:position w:val="0"/>
        </w:rPr>
        <w:t>t</w:t>
      </w:r>
      <w:r>
        <w:rPr>
          <w:rFonts w:ascii="Arial" w:hAnsi="Arial" w:cs="Arial" w:eastAsia="Arial"/>
          <w:sz w:val="25"/>
          <w:szCs w:val="25"/>
          <w:color w:val="56595B"/>
          <w:spacing w:val="-61"/>
          <w:w w:val="127"/>
          <w:position w:val="0"/>
        </w:rPr>
        <w:t>V</w:t>
      </w:r>
      <w:r>
        <w:rPr>
          <w:rFonts w:ascii="Arial" w:hAnsi="Arial" w:cs="Arial" w:eastAsia="Arial"/>
          <w:sz w:val="25"/>
          <w:szCs w:val="25"/>
          <w:color w:val="757779"/>
          <w:spacing w:val="9"/>
          <w:w w:val="245"/>
          <w:position w:val="0"/>
        </w:rPr>
        <w:t>.</w:t>
      </w:r>
      <w:r>
        <w:rPr>
          <w:rFonts w:ascii="Arial" w:hAnsi="Arial" w:cs="Arial" w:eastAsia="Arial"/>
          <w:sz w:val="25"/>
          <w:szCs w:val="25"/>
          <w:color w:val="56595B"/>
          <w:spacing w:val="0"/>
          <w:w w:val="87"/>
          <w:position w:val="0"/>
        </w:rPr>
        <w:t>V.</w:t>
      </w:r>
      <w:r>
        <w:rPr>
          <w:rFonts w:ascii="Arial" w:hAnsi="Arial" w:cs="Arial" w:eastAsia="Arial"/>
          <w:sz w:val="25"/>
          <w:szCs w:val="25"/>
          <w:color w:val="858787"/>
          <w:spacing w:val="0"/>
          <w:w w:val="99"/>
          <w:position w:val="0"/>
        </w:rPr>
        <w:t>.</w:t>
      </w:r>
      <w:r>
        <w:rPr>
          <w:rFonts w:ascii="Arial" w:hAnsi="Arial" w:cs="Arial" w:eastAsia="Arial"/>
          <w:sz w:val="25"/>
          <w:szCs w:val="25"/>
          <w:color w:val="676969"/>
          <w:spacing w:val="0"/>
          <w:w w:val="76"/>
          <w:position w:val="0"/>
        </w:rPr>
        <w:t>tıi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33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56595B"/>
          <w:spacing w:val="-50"/>
          <w:w w:val="59"/>
        </w:rPr>
        <w:t>V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11"/>
        </w:rPr>
        <w:t>A</w:t>
      </w:r>
      <w:r>
        <w:rPr>
          <w:rFonts w:ascii="Arial" w:hAnsi="Arial" w:cs="Arial" w:eastAsia="Arial"/>
          <w:sz w:val="18"/>
          <w:szCs w:val="18"/>
          <w:color w:val="2D2D2D"/>
          <w:spacing w:val="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11"/>
        </w:rPr>
        <w:t>ii'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320"/>
          <w:cols w:num="2" w:equalWidth="0">
            <w:col w:w="8958" w:space="600"/>
            <w:col w:w="1742"/>
          </w:cols>
        </w:sectPr>
      </w:pPr>
      <w:rPr/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/>
        <w:pict>
          <v:group style="position:absolute;margin-left:20.528231pt;margin-top:31.630674pt;width:555.211495pt;height:770.65871pt;mso-position-horizontal-relative:page;mso-position-vertical-relative:page;z-index:-15334" coordorigin="411,633" coordsize="11104,15413">
            <v:group style="position:absolute;left:422;top:649;width:740;height:2" coordorigin="422,649" coordsize="740,2">
              <v:shape style="position:absolute;left:422;top:649;width:740;height:2" coordorigin="422,649" coordsize="740,0" path="m422,649l1163,649e" filled="f" stroked="t" strokeweight=".711962pt" strokecolor="#484848">
                <v:path arrowok="t"/>
              </v:shape>
            </v:group>
            <v:group style="position:absolute;left:441;top:640;width:2;height:13453" coordorigin="441,640" coordsize="2,13453">
              <v:shape style="position:absolute;left:441;top:640;width:2;height:13453" coordorigin="441,640" coordsize="0,13453" path="m441,14093l441,640e" filled="f" stroked="t" strokeweight=".711962pt" strokecolor="#444444">
                <v:path arrowok="t"/>
              </v:shape>
            </v:group>
            <v:group style="position:absolute;left:916;top:656;width:2554;height:2" coordorigin="916,656" coordsize="2554,2">
              <v:shape style="position:absolute;left:916;top:656;width:2554;height:2" coordorigin="916,656" coordsize="2554,0" path="m916,656l3470,656e" filled="f" stroked="t" strokeweight=".949282pt" strokecolor="#5B5B5B">
                <v:path arrowok="t"/>
              </v:shape>
            </v:group>
            <v:group style="position:absolute;left:2914;top:668;width:8529;height:2" coordorigin="2914,668" coordsize="8529,2">
              <v:shape style="position:absolute;left:2914;top:668;width:8529;height:2" coordorigin="2914,668" coordsize="8529,0" path="m2914,668l11444,668e" filled="f" stroked="t" strokeweight=".949282pt" strokecolor="#4B4B4B">
                <v:path arrowok="t"/>
              </v:shape>
            </v:group>
            <v:group style="position:absolute;left:3555;top:664;width:418;height:2" coordorigin="3555,664" coordsize="418,2">
              <v:shape style="position:absolute;left:3555;top:664;width:418;height:2" coordorigin="3555,664" coordsize="418,0" path="m3555,664l3973,664e" filled="f" stroked="t" strokeweight=".474641pt" strokecolor="#2B2B2B">
                <v:path arrowok="t"/>
              </v:shape>
            </v:group>
            <v:group style="position:absolute;left:7428;top:676;width:166;height:2" coordorigin="7428,676" coordsize="166,2">
              <v:shape style="position:absolute;left:7428;top:676;width:166;height:2" coordorigin="7428,676" coordsize="166,0" path="m7428,676l7594,676e" filled="f" stroked="t" strokeweight=".711962pt" strokecolor="#3F3F3F">
                <v:path arrowok="t"/>
              </v:shape>
            </v:group>
            <v:group style="position:absolute;left:7523;top:680;width:3921;height:2" coordorigin="7523,680" coordsize="3921,2">
              <v:shape style="position:absolute;left:7523;top:680;width:3921;height:2" coordorigin="7523,680" coordsize="3921,0" path="m7523,680l11444,680e" filled="f" stroked="t" strokeweight=".711962pt" strokecolor="#545454">
                <v:path arrowok="t"/>
              </v:shape>
            </v:group>
            <v:group style="position:absolute;left:9184;top:673;width:2;height:387" coordorigin="9184,673" coordsize="2,387">
              <v:shape style="position:absolute;left:9184;top:673;width:2;height:387" coordorigin="9184,673" coordsize="0,387" path="m9184,1060l9184,673e" filled="f" stroked="t" strokeweight=".949282pt" strokecolor="#575757">
                <v:path arrowok="t"/>
              </v:shape>
            </v:group>
            <v:group style="position:absolute;left:9137;top:680;width:275;height:2" coordorigin="9137,680" coordsize="275,2">
              <v:shape style="position:absolute;left:9137;top:680;width:275;height:2" coordorigin="9137,680" coordsize="275,0" path="m9137,680l9412,680e" filled="f" stroked="t" strokeweight=".474641pt" strokecolor="#383838">
                <v:path arrowok="t"/>
              </v:shape>
            </v:group>
            <v:group style="position:absolute;left:11448;top:673;width:2;height:4335" coordorigin="11448,673" coordsize="2,4335">
              <v:shape style="position:absolute;left:11448;top:673;width:2;height:4335" coordorigin="11448,673" coordsize="0,4335" path="m11448,5008l11448,673e" filled="f" stroked="t" strokeweight=".711962pt" strokecolor="#4F4F4F">
                <v:path arrowok="t"/>
              </v:shape>
            </v:group>
            <v:group style="position:absolute;left:2452;top:649;width:2;height:1184" coordorigin="2452,649" coordsize="2,1184">
              <v:shape style="position:absolute;left:2452;top:649;width:2;height:1184" coordorigin="2452,649" coordsize="0,1184" path="m2452,1833l2452,649e" filled="f" stroked="t" strokeweight=".949282pt" strokecolor="#3F3F3F">
                <v:path arrowok="t"/>
              </v:shape>
            </v:group>
            <v:group style="position:absolute;left:9184;top:979;width:2;height:401" coordorigin="9184,979" coordsize="2,401">
              <v:shape style="position:absolute;left:9184;top:979;width:2;height:401" coordorigin="9184,979" coordsize="0,401" path="m9184,1380l9184,979e" filled="f" stroked="t" strokeweight=".474641pt" strokecolor="#343434">
                <v:path arrowok="t"/>
              </v:shape>
            </v:group>
            <v:group style="position:absolute;left:9189;top:1322;width:2;height:530" coordorigin="9189,1322" coordsize="2,530">
              <v:shape style="position:absolute;left:9189;top:1322;width:2;height:530" coordorigin="9189,1322" coordsize="0,530" path="m9189,1852l9189,1322e" filled="f" stroked="t" strokeweight=".711962pt" strokecolor="#4F4F4F">
                <v:path arrowok="t"/>
              </v:shape>
            </v:group>
            <v:group style="position:absolute;left:432;top:1456;width:2;height:224" coordorigin="432,1456" coordsize="2,224">
              <v:shape style="position:absolute;left:432;top:1456;width:2;height:224" coordorigin="432,1456" coordsize="0,224" path="m432,1680l432,1456e" filled="f" stroked="t" strokeweight=".949282pt" strokecolor="#747474">
                <v:path arrowok="t"/>
              </v:shape>
            </v:group>
            <v:group style="position:absolute;left:432;top:640;width:2;height:1260" coordorigin="432,640" coordsize="2,1260">
              <v:shape style="position:absolute;left:432;top:640;width:2;height:1260" coordorigin="432,640" coordsize="0,1260" path="m432,1900l432,640e" filled="f" stroked="t" strokeweight=".711962pt" strokecolor="#575757">
                <v:path arrowok="t"/>
              </v:shape>
            </v:group>
            <v:group style="position:absolute;left:7556;top:3366;width:1234;height:2" coordorigin="7556,3366" coordsize="1234,2">
              <v:shape style="position:absolute;left:7556;top:3366;width:1234;height:2" coordorigin="7556,3366" coordsize="1234,0" path="m7556,3366l8790,3366e" filled="f" stroked="t" strokeweight=".237321pt" strokecolor="#444444">
                <v:path arrowok="t"/>
              </v:shape>
            </v:group>
            <v:group style="position:absolute;left:8790;top:3366;width:2017;height:2" coordorigin="8790,3366" coordsize="2017,2">
              <v:shape style="position:absolute;left:8790;top:3366;width:2017;height:2" coordorigin="8790,3366" coordsize="2017,0" path="m8790,3366l10808,3366e" filled="f" stroked="t" strokeweight=".237321pt" strokecolor="#000000">
                <v:path arrowok="t"/>
              </v:shape>
            </v:group>
            <v:group style="position:absolute;left:10808;top:3366;width:650;height:2" coordorigin="10808,3366" coordsize="650,2">
              <v:shape style="position:absolute;left:10808;top:3366;width:650;height:2" coordorigin="10808,3366" coordsize="650,0" path="m10808,3366l11458,3366e" filled="f" stroked="t" strokeweight=".237321pt" strokecolor="#575757">
                <v:path arrowok="t"/>
              </v:shape>
            </v:group>
            <v:group style="position:absolute;left:3949;top:3017;width:2;height:377" coordorigin="3949,3017" coordsize="2,377">
              <v:shape style="position:absolute;left:3949;top:3017;width:2;height:377" coordorigin="3949,3017" coordsize="0,377" path="m3949,3394l3949,3017e" filled="f" stroked="t" strokeweight=".474641pt" strokecolor="#232323">
                <v:path arrowok="t"/>
              </v:shape>
            </v:group>
            <v:group style="position:absolute;left:3949;top:3318;width:2;height:673" coordorigin="3949,3318" coordsize="2,673">
              <v:shape style="position:absolute;left:3949;top:3318;width:2;height:673" coordorigin="3949,3318" coordsize="0,673" path="m3949,3991l3949,3318e" filled="f" stroked="t" strokeweight=".949282pt" strokecolor="#444444">
                <v:path arrowok="t"/>
              </v:shape>
            </v:group>
            <v:group style="position:absolute;left:3940;top:3681;width:3645;height:2" coordorigin="3940,3681" coordsize="3645,2">
              <v:shape style="position:absolute;left:3940;top:3681;width:3645;height:2" coordorigin="3940,3681" coordsize="3645,0" path="m3940,3681l7585,3681e" filled="f" stroked="t" strokeweight=".711962pt" strokecolor="#444444">
                <v:path arrowok="t"/>
              </v:shape>
            </v:group>
            <v:group style="position:absolute;left:7578;top:3017;width:2;height:692" coordorigin="7578,3017" coordsize="2,692">
              <v:shape style="position:absolute;left:7578;top:3017;width:2;height:692" coordorigin="7578,3017" coordsize="0,692" path="m7578,3709l7578,3017e" filled="f" stroked="t" strokeweight=".949282pt" strokecolor="#444444">
                <v:path arrowok="t"/>
              </v:shape>
            </v:group>
            <v:group style="position:absolute;left:422;top:3979;width:6427;height:2" coordorigin="422,3979" coordsize="6427,2">
              <v:shape style="position:absolute;left:422;top:3979;width:6427;height:2" coordorigin="422,3979" coordsize="6427,0" path="m422,3979l6849,3979e" filled="f" stroked="t" strokeweight="1.186603pt" strokecolor="#3F3F3F">
                <v:path arrowok="t"/>
              </v:shape>
            </v:group>
            <v:group style="position:absolute;left:6792;top:3982;width:693;height:2" coordorigin="6792,3982" coordsize="693,2">
              <v:shape style="position:absolute;left:6792;top:3982;width:693;height:2" coordorigin="6792,3982" coordsize="693,0" path="m6792,3982l7485,3982e" filled="f" stroked="t" strokeweight=".949282pt" strokecolor="#282828">
                <v:path arrowok="t"/>
              </v:shape>
            </v:group>
            <v:group style="position:absolute;left:7428;top:3986;width:4030;height:2" coordorigin="7428,3986" coordsize="4030,2">
              <v:shape style="position:absolute;left:7428;top:3986;width:4030;height:2" coordorigin="7428,3986" coordsize="4030,0" path="m7428,3986l11458,3986e" filled="f" stroked="t" strokeweight=".949282pt" strokecolor="#4B4B4B">
                <v:path arrowok="t"/>
              </v:shape>
            </v:group>
            <v:group style="position:absolute;left:7580;top:3633;width:2;height:363" coordorigin="7580,3633" coordsize="2,363">
              <v:shape style="position:absolute;left:7580;top:3633;width:2;height:363" coordorigin="7580,3633" coordsize="0,363" path="m7580,3996l7580,3633e" filled="f" stroked="t" strokeweight=".474641pt" strokecolor="#1F1F1F">
                <v:path arrowok="t"/>
              </v:shape>
            </v:group>
            <v:group style="position:absolute;left:11453;top:3643;width:2;height:368" coordorigin="11453,3643" coordsize="2,368">
              <v:shape style="position:absolute;left:11453;top:3643;width:2;height:368" coordorigin="11453,3643" coordsize="0,368" path="m11453,4010l11453,3643e" filled="f" stroked="t" strokeweight=".474641pt" strokecolor="#343434">
                <v:path arrowok="t"/>
              </v:shape>
            </v:group>
            <v:group style="position:absolute;left:432;top:4256;width:4960;height:2" coordorigin="432,4256" coordsize="4960,2">
              <v:shape style="position:absolute;left:432;top:4256;width:4960;height:2" coordorigin="432,4256" coordsize="4960,0" path="m432,4256l5392,4256e" filled="f" stroked="t" strokeweight=".949282pt" strokecolor="#484848">
                <v:path arrowok="t"/>
              </v:shape>
            </v:group>
            <v:group style="position:absolute;left:2456;top:3972;width:2;height:1504" coordorigin="2456,3972" coordsize="2,1504">
              <v:shape style="position:absolute;left:2456;top:3972;width:2;height:1504" coordorigin="2456,3972" coordsize="0,1504" path="m2456,5476l2456,3972e" filled="f" stroked="t" strokeweight=".949282pt" strokecolor="#444444">
                <v:path arrowok="t"/>
              </v:shape>
            </v:group>
            <v:group style="position:absolute;left:5335;top:4259;width:256;height:2" coordorigin="5335,4259" coordsize="256,2">
              <v:shape style="position:absolute;left:5335;top:4259;width:256;height:2" coordorigin="5335,4259" coordsize="256,0" path="m5335,4259l5591,4259e" filled="f" stroked="t" strokeweight=".474641pt" strokecolor="#1F1F1F">
                <v:path arrowok="t"/>
              </v:shape>
            </v:group>
            <v:group style="position:absolute;left:5534;top:4261;width:5928;height:2" coordorigin="5534,4261" coordsize="5928,2">
              <v:shape style="position:absolute;left:5534;top:4261;width:5928;height:2" coordorigin="5534,4261" coordsize="5928,0" path="m5534,4261l11463,4261e" filled="f" stroked="t" strokeweight=".949282pt" strokecolor="#4B4B4B">
                <v:path arrowok="t"/>
              </v:shape>
            </v:group>
            <v:group style="position:absolute;left:2444;top:4500;width:7281;height:2" coordorigin="2444,4500" coordsize="7281,2">
              <v:shape style="position:absolute;left:2444;top:4500;width:7281;height:2" coordorigin="2444,4500" coordsize="7281,0" path="m2444,4500l9725,4500e" filled="f" stroked="t" strokeweight=".949282pt" strokecolor="#484848">
                <v:path arrowok="t"/>
              </v:shape>
            </v:group>
            <v:group style="position:absolute;left:9668;top:4502;width:280;height:2" coordorigin="9668,4502" coordsize="280,2">
              <v:shape style="position:absolute;left:9668;top:4502;width:280;height:2" coordorigin="9668,4502" coordsize="280,0" path="m9668,4502l9948,4502e" filled="f" stroked="t" strokeweight=".474641pt" strokecolor="#282828">
                <v:path arrowok="t"/>
              </v:shape>
            </v:group>
            <v:group style="position:absolute;left:9892;top:4504;width:1571;height:2" coordorigin="9892,4504" coordsize="1571,2">
              <v:shape style="position:absolute;left:9892;top:4504;width:1571;height:2" coordorigin="9892,4504" coordsize="1571,0" path="m9892,4504l11463,4504e" filled="f" stroked="t" strokeweight=".949282pt" strokecolor="#4F4F4F">
                <v:path arrowok="t"/>
              </v:shape>
            </v:group>
            <v:group style="position:absolute;left:5003;top:4488;width:2;height:988" coordorigin="5003,4488" coordsize="2,988">
              <v:shape style="position:absolute;left:5003;top:4488;width:2;height:988" coordorigin="5003,4488" coordsize="0,988" path="m5003,5476l5003,4488e" filled="f" stroked="t" strokeweight=".711962pt" strokecolor="#444444">
                <v:path arrowok="t"/>
              </v:shape>
            </v:group>
            <v:group style="position:absolute;left:4993;top:4984;width:6465;height:2" coordorigin="4993,4984" coordsize="6465,2">
              <v:shape style="position:absolute;left:4993;top:4984;width:6465;height:2" coordorigin="4993,4984" coordsize="6465,0" path="m4993,4984l11458,4984e" filled="f" stroked="t" strokeweight=".949282pt" strokecolor="#4B4B4B">
                <v:path arrowok="t"/>
              </v:shape>
            </v:group>
            <v:group style="position:absolute;left:4993;top:5225;width:2853;height:2" coordorigin="4993,5225" coordsize="2853,2">
              <v:shape style="position:absolute;left:4993;top:5225;width:2853;height:2" coordorigin="4993,5225" coordsize="2853,0" path="m4993,5225l7846,5225e" filled="f" stroked="t" strokeweight=".949282pt" strokecolor="#484848">
                <v:path arrowok="t"/>
              </v:shape>
            </v:group>
            <v:group style="position:absolute;left:7760;top:5225;width:294;height:2" coordorigin="7760,5225" coordsize="294,2">
              <v:shape style="position:absolute;left:7760;top:5225;width:294;height:2" coordorigin="7760,5225" coordsize="294,0" path="m7760,5225l8055,5225e" filled="f" stroked="t" strokeweight=".711962pt" strokecolor="#2F2F2F">
                <v:path arrowok="t"/>
              </v:shape>
            </v:group>
            <v:group style="position:absolute;left:7922;top:5228;width:3536;height:2" coordorigin="7922,5228" coordsize="3536,2">
              <v:shape style="position:absolute;left:7922;top:5228;width:3536;height:2" coordorigin="7922,5228" coordsize="3536,0" path="m7922,5228l11458,5228e" filled="f" stroked="t" strokeweight=".949282pt" strokecolor="#484848">
                <v:path arrowok="t"/>
              </v:shape>
            </v:group>
            <v:group style="position:absolute;left:11453;top:4932;width:2;height:325" coordorigin="11453,4932" coordsize="2,325">
              <v:shape style="position:absolute;left:11453;top:4932;width:2;height:325" coordorigin="11453,4932" coordsize="0,325" path="m11453,5256l11453,4932e" filled="f" stroked="t" strokeweight=".474641pt" strokecolor="#282828">
                <v:path arrowok="t"/>
              </v:shape>
            </v:group>
            <v:group style="position:absolute;left:4998;top:5464;width:4481;height:2" coordorigin="4998,5464" coordsize="4481,2">
              <v:shape style="position:absolute;left:4998;top:5464;width:4481;height:2" coordorigin="4998,5464" coordsize="4481,0" path="m4998,5464l9479,5464e" filled="f" stroked="t" strokeweight=".949282pt" strokecolor="#484848">
                <v:path arrowok="t"/>
              </v:shape>
            </v:group>
            <v:group style="position:absolute;left:9355;top:5466;width:370;height:2" coordorigin="9355,5466" coordsize="370,2">
              <v:shape style="position:absolute;left:9355;top:5466;width:370;height:2" coordorigin="9355,5466" coordsize="370,0" path="m9355,5466l9725,5466e" filled="f" stroked="t" strokeweight=".474641pt" strokecolor="#282828">
                <v:path arrowok="t"/>
              </v:shape>
            </v:group>
            <v:group style="position:absolute;left:9668;top:5464;width:1794;height:2" coordorigin="9668,5464" coordsize="1794,2">
              <v:shape style="position:absolute;left:9668;top:5464;width:1794;height:2" coordorigin="9668,5464" coordsize="1794,0" path="m9668,5464l11463,5464e" filled="f" stroked="t" strokeweight=".711962pt" strokecolor="#484848">
                <v:path arrowok="t"/>
              </v:shape>
            </v:group>
            <v:group style="position:absolute;left:11460;top:3070;width:2;height:6006" coordorigin="11460,3070" coordsize="2,6006">
              <v:shape style="position:absolute;left:11460;top:3070;width:2;height:6006" coordorigin="11460,3070" coordsize="0,6006" path="m11460,9076l11460,3070e" filled="f" stroked="t" strokeweight=".711962pt" strokecolor="#4F4F4F">
                <v:path arrowok="t"/>
              </v:shape>
            </v:group>
            <v:group style="position:absolute;left:2459;top:5419;width:2;height:306" coordorigin="2459,5419" coordsize="2,306">
              <v:shape style="position:absolute;left:2459;top:5419;width:2;height:306" coordorigin="2459,5419" coordsize="0,306" path="m2459,5724l2459,5419e" filled="f" stroked="t" strokeweight=".474641pt" strokecolor="#181818">
                <v:path arrowok="t"/>
              </v:shape>
            </v:group>
            <v:group style="position:absolute;left:2454;top:5705;width:8382;height:2" coordorigin="2454,5705" coordsize="8382,2">
              <v:shape style="position:absolute;left:2454;top:5705;width:8382;height:2" coordorigin="2454,5705" coordsize="8382,0" path="m2454,5705l10836,5705e" filled="f" stroked="t" strokeweight=".949282pt" strokecolor="#4B4B4B">
                <v:path arrowok="t"/>
              </v:shape>
            </v:group>
            <v:group style="position:absolute;left:5003;top:5419;width:2;height:315" coordorigin="5003,5419" coordsize="2,315">
              <v:shape style="position:absolute;left:5003;top:5419;width:2;height:315" coordorigin="5003,5419" coordsize="0,315" path="m5003,5734l5003,5419e" filled="f" stroked="t" strokeweight=".474641pt" strokecolor="#1C1C1C">
                <v:path arrowok="t"/>
              </v:shape>
            </v:group>
            <v:group style="position:absolute;left:10779;top:5707;width:683;height:2" coordorigin="10779,5707" coordsize="683,2">
              <v:shape style="position:absolute;left:10779;top:5707;width:683;height:2" coordorigin="10779,5707" coordsize="683,0" path="m10779,5707l11463,5707e" filled="f" stroked="t" strokeweight=".711962pt" strokecolor="#383838">
                <v:path arrowok="t"/>
              </v:shape>
            </v:group>
            <v:group style="position:absolute;left:2459;top:5648;width:2;height:554" coordorigin="2459,5648" coordsize="2,554">
              <v:shape style="position:absolute;left:2459;top:5648;width:2;height:554" coordorigin="2459,5648" coordsize="0,554" path="m2459,6202l2459,5648e" filled="f" stroked="t" strokeweight=".711962pt" strokecolor="#484848">
                <v:path arrowok="t"/>
              </v:shape>
            </v:group>
            <v:group style="position:absolute;left:2449;top:5946;width:9018;height:2" coordorigin="2449,5946" coordsize="9018,2">
              <v:shape style="position:absolute;left:2449;top:5946;width:9018;height:2" coordorigin="2449,5946" coordsize="9018,0" path="m2449,5946l11467,5946e" filled="f" stroked="t" strokeweight=".949282pt" strokecolor="#4B4B4B">
                <v:path arrowok="t"/>
              </v:shape>
            </v:group>
            <v:group style="position:absolute;left:2459;top:6187;width:2933;height:2" coordorigin="2459,6187" coordsize="2933,2">
              <v:shape style="position:absolute;left:2459;top:6187;width:2933;height:2" coordorigin="2459,6187" coordsize="2933,0" path="m2459,6187l5392,6187e" filled="f" stroked="t" strokeweight=".711962pt" strokecolor="#444444">
                <v:path arrowok="t"/>
              </v:shape>
            </v:group>
            <v:group style="position:absolute;left:5003;top:5657;width:2;height:539" coordorigin="5003,5657" coordsize="2,539">
              <v:shape style="position:absolute;left:5003;top:5657;width:2;height:539" coordorigin="5003,5657" coordsize="0,539" path="m5003,6197l5003,5657e" filled="f" stroked="t" strokeweight=".711962pt" strokecolor="#4F4F4F">
                <v:path arrowok="t"/>
              </v:shape>
            </v:group>
            <v:group style="position:absolute;left:5335;top:6187;width:256;height:2" coordorigin="5335,6187" coordsize="256,2">
              <v:shape style="position:absolute;left:5335;top:6187;width:256;height:2" coordorigin="5335,6187" coordsize="256,0" path="m5335,6187l5591,6187e" filled="f" stroked="t" strokeweight=".474641pt" strokecolor="#0F0F0F">
                <v:path arrowok="t"/>
              </v:shape>
            </v:group>
            <v:group style="position:absolute;left:5534;top:6185;width:5933;height:2" coordorigin="5534,6185" coordsize="5933,2">
              <v:shape style="position:absolute;left:5534;top:6185;width:5933;height:2" coordorigin="5534,6185" coordsize="5933,0" path="m5534,6185l11467,6185e" filled="f" stroked="t" strokeweight=".949282pt" strokecolor="#4B4B4B">
                <v:path arrowok="t"/>
              </v:shape>
            </v:group>
            <v:group style="position:absolute;left:437;top:6424;width:4955;height:2" coordorigin="437,6424" coordsize="4955,2">
              <v:shape style="position:absolute;left:437;top:6424;width:4955;height:2" coordorigin="437,6424" coordsize="4955,0" path="m437,6424l5392,6424e" filled="f" stroked="t" strokeweight=".949282pt" strokecolor="#4B4B4B">
                <v:path arrowok="t"/>
              </v:shape>
            </v:group>
            <v:group style="position:absolute;left:2463;top:6144;width:2;height:325" coordorigin="2463,6144" coordsize="2,325">
              <v:shape style="position:absolute;left:2463;top:6144;width:2;height:325" coordorigin="2463,6144" coordsize="0,325" path="m2463,6469l2463,6144e" filled="f" stroked="t" strokeweight=".474641pt" strokecolor="#2F2F2F">
                <v:path arrowok="t"/>
              </v:shape>
            </v:group>
            <v:group style="position:absolute;left:5335;top:6426;width:256;height:2" coordorigin="5335,6426" coordsize="256,2">
              <v:shape style="position:absolute;left:5335;top:6426;width:256;height:2" coordorigin="5335,6426" coordsize="256,0" path="m5335,6426l5591,6426e" filled="f" stroked="t" strokeweight=".474641pt" strokecolor="#0F0F0F">
                <v:path arrowok="t"/>
              </v:shape>
            </v:group>
            <v:group style="position:absolute;left:5534;top:6426;width:2212;height:2" coordorigin="5534,6426" coordsize="2212,2">
              <v:shape style="position:absolute;left:5534;top:6426;width:2212;height:2" coordorigin="5534,6426" coordsize="2212,0" path="m5534,6426l7746,6426e" filled="f" stroked="t" strokeweight=".711962pt" strokecolor="#444444">
                <v:path arrowok="t"/>
              </v:shape>
            </v:group>
            <v:group style="position:absolute;left:7537;top:6428;width:280;height:2" coordorigin="7537,6428" coordsize="280,2">
              <v:shape style="position:absolute;left:7537;top:6428;width:280;height:2" coordorigin="7537,6428" coordsize="280,0" path="m7537,6428l7817,6428e" filled="f" stroked="t" strokeweight=".949282pt" strokecolor="#575757">
                <v:path arrowok="t"/>
              </v:shape>
            </v:group>
            <v:group style="position:absolute;left:7760;top:6426;width:294;height:2" coordorigin="7760,6426" coordsize="294,2">
              <v:shape style="position:absolute;left:7760;top:6426;width:294;height:2" coordorigin="7760,6426" coordsize="294,0" path="m7760,6426l8055,6426e" filled="f" stroked="t" strokeweight=".474641pt" strokecolor="#1F1F1F">
                <v:path arrowok="t"/>
              </v:shape>
            </v:group>
            <v:group style="position:absolute;left:7983;top:6424;width:3484;height:2" coordorigin="7983,6424" coordsize="3484,2">
              <v:shape style="position:absolute;left:7983;top:6424;width:3484;height:2" coordorigin="7983,6424" coordsize="3484,0" path="m7983,6424l11467,6424e" filled="f" stroked="t" strokeweight=".949282pt" strokecolor="#4F4F4F">
                <v:path arrowok="t"/>
              </v:shape>
            </v:group>
            <v:group style="position:absolute;left:2463;top:6369;width:2;height:778" coordorigin="2463,6369" coordsize="2,778">
              <v:shape style="position:absolute;left:2463;top:6369;width:2;height:778" coordorigin="2463,6369" coordsize="0,778" path="m2463,7147l2463,6369e" filled="f" stroked="t" strokeweight=".949282pt" strokecolor="#444444">
                <v:path arrowok="t"/>
              </v:shape>
            </v:group>
            <v:group style="position:absolute;left:437;top:6894;width:4955;height:2" coordorigin="437,6894" coordsize="4955,2">
              <v:shape style="position:absolute;left:437;top:6894;width:4955;height:2" coordorigin="437,6894" coordsize="4955,0" path="m437,6894l5392,6894e" filled="f" stroked="t" strokeweight=".949282pt" strokecolor="#4B4B4B">
                <v:path arrowok="t"/>
              </v:shape>
            </v:group>
            <v:group style="position:absolute;left:3147;top:6896;width:465;height:2" coordorigin="3147,6896" coordsize="465,2">
              <v:shape style="position:absolute;left:3147;top:6896;width:465;height:2" coordorigin="3147,6896" coordsize="465,0" path="m3147,6896l3612,6896e" filled="f" stroked="t" strokeweight=".711962pt" strokecolor="#3F3F3F">
                <v:path arrowok="t"/>
              </v:shape>
            </v:group>
            <v:group style="position:absolute;left:5335;top:6896;width:256;height:2" coordorigin="5335,6896" coordsize="256,2">
              <v:shape style="position:absolute;left:5335;top:6896;width:256;height:2" coordorigin="5335,6896" coordsize="256,0" path="m5335,6896l5591,6896e" filled="f" stroked="t" strokeweight=".474641pt" strokecolor="#343434">
                <v:path arrowok="t"/>
              </v:shape>
            </v:group>
            <v:group style="position:absolute;left:5473;top:6891;width:5999;height:2" coordorigin="5473,6891" coordsize="5999,2">
              <v:shape style="position:absolute;left:5473;top:6891;width:5999;height:2" coordorigin="5473,6891" coordsize="5999,0" path="m5473,6891l11472,6891e" filled="f" stroked="t" strokeweight=".949282pt" strokecolor="#484848">
                <v:path arrowok="t"/>
              </v:shape>
            </v:group>
            <v:group style="position:absolute;left:5012;top:6884;width:2;height:740" coordorigin="5012,6884" coordsize="2,740">
              <v:shape style="position:absolute;left:5012;top:6884;width:2;height:740" coordorigin="5012,6884" coordsize="0,740" path="m5012,7624l5012,6884e" filled="f" stroked="t" strokeweight=".711962pt" strokecolor="#4B4B4B">
                <v:path arrowok="t"/>
              </v:shape>
            </v:group>
            <v:group style="position:absolute;left:5003;top:7133;width:2815;height:2" coordorigin="5003,7133" coordsize="2815,2">
              <v:shape style="position:absolute;left:5003;top:7133;width:2815;height:2" coordorigin="5003,7133" coordsize="2815,0" path="m5003,7133l7817,7133e" filled="f" stroked="t" strokeweight=".949282pt" strokecolor="#4B4B4B">
                <v:path arrowok="t"/>
              </v:shape>
            </v:group>
            <v:group style="position:absolute;left:7760;top:7133;width:294;height:2" coordorigin="7760,7133" coordsize="294,2">
              <v:shape style="position:absolute;left:7760;top:7133;width:294;height:2" coordorigin="7760,7133" coordsize="294,0" path="m7760,7133l8055,7133e" filled="f" stroked="t" strokeweight=".474641pt" strokecolor="#232323">
                <v:path arrowok="t"/>
              </v:shape>
            </v:group>
            <v:group style="position:absolute;left:7998;top:7133;width:821;height:2" coordorigin="7998,7133" coordsize="821,2">
              <v:shape style="position:absolute;left:7998;top:7133;width:821;height:2" coordorigin="7998,7133" coordsize="821,0" path="m7998,7133l8819,7133e" filled="f" stroked="t" strokeweight=".949282pt" strokecolor="#4F4F4F">
                <v:path arrowok="t"/>
              </v:shape>
            </v:group>
            <v:group style="position:absolute;left:8762;top:7130;width:441;height:2" coordorigin="8762,7130" coordsize="441,2">
              <v:shape style="position:absolute;left:8762;top:7130;width:441;height:2" coordorigin="8762,7130" coordsize="441,0" path="m8762,7130l9203,7130e" filled="f" stroked="t" strokeweight=".474641pt" strokecolor="#343434">
                <v:path arrowok="t"/>
              </v:shape>
            </v:group>
            <v:group style="position:absolute;left:9146;top:7130;width:2326;height:2" coordorigin="9146,7130" coordsize="2326,2">
              <v:shape style="position:absolute;left:9146;top:7130;width:2326;height:2" coordorigin="9146,7130" coordsize="2326,0" path="m9146,7130l11472,7130e" filled="f" stroked="t" strokeweight=".949282pt" strokecolor="#4F4F4F">
                <v:path arrowok="t"/>
              </v:shape>
            </v:group>
            <v:group style="position:absolute;left:2463;top:7090;width:2;height:296" coordorigin="2463,7090" coordsize="2,296">
              <v:shape style="position:absolute;left:2463;top:7090;width:2;height:296" coordorigin="2463,7090" coordsize="0,296" path="m2463,7386l2463,7090e" filled="f" stroked="t" strokeweight=".474641pt" strokecolor="#131313">
                <v:path arrowok="t"/>
              </v:shape>
            </v:group>
            <v:group style="position:absolute;left:5003;top:7371;width:6465;height:2" coordorigin="5003,7371" coordsize="6465,2">
              <v:shape style="position:absolute;left:5003;top:7371;width:6465;height:2" coordorigin="5003,7371" coordsize="6465,0" path="m5003,7371l11467,7371e" filled="f" stroked="t" strokeweight=".949282pt" strokecolor="#484848">
                <v:path arrowok="t"/>
              </v:shape>
            </v:group>
            <v:group style="position:absolute;left:437;top:7617;width:2535;height:2" coordorigin="437,7617" coordsize="2535,2">
              <v:shape style="position:absolute;left:437;top:7617;width:2535;height:2" coordorigin="437,7617" coordsize="2535,0" path="m437,7617l2971,7617e" filled="f" stroked="t" strokeweight=".949282pt" strokecolor="#444444">
                <v:path arrowok="t"/>
              </v:shape>
            </v:group>
            <v:group style="position:absolute;left:2914;top:7615;width:290;height:2" coordorigin="2914,7615" coordsize="290,2">
              <v:shape style="position:absolute;left:2914;top:7615;width:290;height:2" coordorigin="2914,7615" coordsize="290,0" path="m2914,7615l3204,7615e" filled="f" stroked="t" strokeweight=".711962pt" strokecolor="#2F2F2F">
                <v:path arrowok="t"/>
              </v:shape>
            </v:group>
            <v:group style="position:absolute;left:3109;top:7615;width:7010;height:2" coordorigin="3109,7615" coordsize="7010,2">
              <v:shape style="position:absolute;left:3109;top:7615;width:7010;height:2" coordorigin="3109,7615" coordsize="7010,0" path="m3109,7615l10119,7615e" filled="f" stroked="t" strokeweight=".949282pt" strokecolor="#4B4B4B">
                <v:path arrowok="t"/>
              </v:shape>
            </v:group>
            <v:group style="position:absolute;left:9892;top:7612;width:740;height:2" coordorigin="9892,7612" coordsize="740,2">
              <v:shape style="position:absolute;left:9892;top:7612;width:740;height:2" coordorigin="9892,7612" coordsize="740,0" path="m9892,7612l10632,7612e" filled="f" stroked="t" strokeweight=".474641pt" strokecolor="#383838">
                <v:path arrowok="t"/>
              </v:shape>
            </v:group>
            <v:group style="position:absolute;left:10575;top:7610;width:897;height:2" coordorigin="10575,7610" coordsize="897,2">
              <v:shape style="position:absolute;left:10575;top:7610;width:897;height:2" coordorigin="10575,7610" coordsize="897,0" path="m10575,7610l11472,7610e" filled="f" stroked="t" strokeweight=".711962pt" strokecolor="#4B4B4B">
                <v:path arrowok="t"/>
              </v:shape>
            </v:group>
            <v:group style="position:absolute;left:11463;top:7319;width:2;height:325" coordorigin="11463,7319" coordsize="2,325">
              <v:shape style="position:absolute;left:11463;top:7319;width:2;height:325" coordorigin="11463,7319" coordsize="0,325" path="m11463,7643l11463,7319e" filled="f" stroked="t" strokeweight=".474641pt" strokecolor="#383838">
                <v:path arrowok="t"/>
              </v:shape>
            </v:group>
            <v:group style="position:absolute;left:2466;top:7328;width:2;height:1031" coordorigin="2466,7328" coordsize="2,1031">
              <v:shape style="position:absolute;left:2466;top:7328;width:2;height:1031" coordorigin="2466,7328" coordsize="0,1031" path="m2466,8359l2466,7328e" filled="f" stroked="t" strokeweight=".949282pt" strokecolor="#3F3F3F">
                <v:path arrowok="t"/>
              </v:shape>
            </v:group>
            <v:group style="position:absolute;left:11467;top:8073;width:2;height:286" coordorigin="11467,8073" coordsize="2,286">
              <v:shape style="position:absolute;left:11467;top:8073;width:2;height:286" coordorigin="11467,8073" coordsize="0,286" path="m11467,8359l11467,8073e" filled="f" stroked="t" strokeweight=".474641pt" strokecolor="#383838">
                <v:path arrowok="t"/>
              </v:shape>
            </v:group>
            <v:group style="position:absolute;left:2463;top:8302;width:2;height:263" coordorigin="2463,8302" coordsize="2,263">
              <v:shape style="position:absolute;left:2463;top:8302;width:2;height:263" coordorigin="2463,8302" coordsize="0,263" path="m2463,8565l2463,8302e" filled="f" stroked="t" strokeweight=".474641pt" strokecolor="#282828">
                <v:path arrowok="t"/>
              </v:shape>
            </v:group>
            <v:group style="position:absolute;left:437;top:8539;width:10490;height:2" coordorigin="437,8539" coordsize="10490,2">
              <v:shape style="position:absolute;left:437;top:8539;width:10490;height:2" coordorigin="437,8539" coordsize="10490,0" path="m437,8539l10926,8539e" filled="f" stroked="t" strokeweight=".949282pt" strokecolor="#484848">
                <v:path arrowok="t"/>
              </v:shape>
            </v:group>
            <v:group style="position:absolute;left:10779;top:8534;width:698;height:2" coordorigin="10779,8534" coordsize="698,2">
              <v:shape style="position:absolute;left:10779;top:8534;width:698;height:2" coordorigin="10779,8534" coordsize="698,0" path="m10779,8534l11477,8534e" filled="f" stroked="t" strokeweight=".711962pt" strokecolor="#3F3F3F">
                <v:path arrowok="t"/>
              </v:shape>
            </v:group>
            <v:group style="position:absolute;left:2468;top:8488;width:2;height:334" coordorigin="2468,8488" coordsize="2,334">
              <v:shape style="position:absolute;left:2468;top:8488;width:2;height:334" coordorigin="2468,8488" coordsize="0,334" path="m2468,8823l2468,8488e" filled="f" stroked="t" strokeweight=".711962pt" strokecolor="#3F3F3F">
                <v:path arrowok="t"/>
              </v:shape>
            </v:group>
            <v:group style="position:absolute;left:2466;top:8765;width:2;height:310" coordorigin="2466,8765" coordsize="2,310">
              <v:shape style="position:absolute;left:2466;top:8765;width:2;height:310" coordorigin="2466,8765" coordsize="0,310" path="m2466,9076l2466,8765e" filled="f" stroked="t" strokeweight=".711962pt" strokecolor="#545454">
                <v:path arrowok="t"/>
              </v:shape>
            </v:group>
            <v:group style="position:absolute;left:446;top:9018;width:2;height:253" coordorigin="446,9018" coordsize="2,253">
              <v:shape style="position:absolute;left:446;top:9018;width:2;height:253" coordorigin="446,9018" coordsize="0,253" path="m446,9271l446,9018e" filled="f" stroked="t" strokeweight=".474641pt" strokecolor="#0F0F0F">
                <v:path arrowok="t"/>
              </v:shape>
            </v:group>
            <v:group style="position:absolute;left:2468;top:9018;width:2;height:253" coordorigin="2468,9018" coordsize="2,253">
              <v:shape style="position:absolute;left:2468;top:9018;width:2;height:253" coordorigin="2468,9018" coordsize="0,253" path="m2468,9271l2468,9018e" filled="f" stroked="t" strokeweight=".474641pt" strokecolor="#181818">
                <v:path arrowok="t"/>
              </v:shape>
            </v:group>
            <v:group style="position:absolute;left:11467;top:9018;width:2;height:253" coordorigin="11467,9018" coordsize="2,253">
              <v:shape style="position:absolute;left:11467;top:9018;width:2;height:253" coordorigin="11467,9018" coordsize="0,253" path="m11467,9271l11467,9018e" filled="f" stroked="t" strokeweight=".474641pt" strokecolor="#383838">
                <v:path arrowok="t"/>
              </v:shape>
            </v:group>
            <v:group style="position:absolute;left:2468;top:9214;width:2;height:306" coordorigin="2468,9214" coordsize="2,306">
              <v:shape style="position:absolute;left:2468;top:9214;width:2;height:306" coordorigin="2468,9214" coordsize="0,306" path="m2468,9520l2468,9214e" filled="f" stroked="t" strokeweight=".474641pt" strokecolor="#383838">
                <v:path arrowok="t"/>
              </v:shape>
            </v:group>
            <v:group style="position:absolute;left:441;top:9837;width:7376;height:2" coordorigin="441,9837" coordsize="7376,2">
              <v:shape style="position:absolute;left:441;top:9837;width:7376;height:2" coordorigin="441,9837" coordsize="7376,0" path="m441,9837l7817,9837e" filled="f" stroked="t" strokeweight=".949282pt" strokecolor="#4B4B4B">
                <v:path arrowok="t"/>
              </v:shape>
            </v:group>
            <v:group style="position:absolute;left:7760;top:9835;width:294;height:2" coordorigin="7760,9835" coordsize="294,2">
              <v:shape style="position:absolute;left:7760;top:9835;width:294;height:2" coordorigin="7760,9835" coordsize="294,0" path="m7760,9835l8055,9835e" filled="f" stroked="t" strokeweight=".474641pt" strokecolor="#1F1F1F">
                <v:path arrowok="t"/>
              </v:shape>
            </v:group>
            <v:group style="position:absolute;left:7998;top:9832;width:2838;height:2" coordorigin="7998,9832" coordsize="2838,2">
              <v:shape style="position:absolute;left:7998;top:9832;width:2838;height:2" coordorigin="7998,9832" coordsize="2838,0" path="m7998,9832l10836,9832e" filled="f" stroked="t" strokeweight=".949282pt" strokecolor="#4F4F4F">
                <v:path arrowok="t"/>
              </v:shape>
            </v:group>
            <v:group style="position:absolute;left:10779;top:9832;width:698;height:2" coordorigin="10779,9832" coordsize="698,2">
              <v:shape style="position:absolute;left:10779;top:9832;width:698;height:2" coordorigin="10779,9832" coordsize="698,0" path="m10779,9832l11477,9832e" filled="f" stroked="t" strokeweight=".474641pt" strokecolor="#383838">
                <v:path arrowok="t"/>
              </v:shape>
            </v:group>
            <v:group style="position:absolute;left:11467;top:9214;width:2;height:888" coordorigin="11467,9214" coordsize="2,888">
              <v:shape style="position:absolute;left:11467;top:9214;width:2;height:888" coordorigin="11467,9214" coordsize="0,888" path="m11467,10102l11467,9214e" filled="f" stroked="t" strokeweight=".711962pt" strokecolor="#4F4F4F">
                <v:path arrowok="t"/>
              </v:shape>
            </v:group>
            <v:group style="position:absolute;left:451;top:9787;width:2;height:315" coordorigin="451,9787" coordsize="2,315">
              <v:shape style="position:absolute;left:451;top:9787;width:2;height:315" coordorigin="451,9787" coordsize="0,315" path="m451,10102l451,9787e" filled="f" stroked="t" strokeweight=".474641pt" strokecolor="#3B3B3B">
                <v:path arrowok="t"/>
              </v:shape>
            </v:group>
            <v:group style="position:absolute;left:441;top:10081;width:4243;height:2" coordorigin="441,10081" coordsize="4243,2">
              <v:shape style="position:absolute;left:441;top:10081;width:4243;height:2" coordorigin="441,10081" coordsize="4243,0" path="m441,10081l4685,10081e" filled="f" stroked="t" strokeweight=".949282pt" strokecolor="#4F4F4F">
                <v:path arrowok="t"/>
              </v:shape>
            </v:group>
            <v:group style="position:absolute;left:2478;top:9333;width:2;height:4779" coordorigin="2478,9333" coordsize="2,4779">
              <v:shape style="position:absolute;left:2478;top:9333;width:2;height:4779" coordorigin="2478,9333" coordsize="0,4779" path="m2478,14112l2478,9333e" filled="f" stroked="t" strokeweight=".949282pt" strokecolor="#444444">
                <v:path arrowok="t"/>
              </v:shape>
            </v:group>
            <v:group style="position:absolute;left:4599;top:10078;width:422;height:2" coordorigin="4599,10078" coordsize="422,2">
              <v:shape style="position:absolute;left:4599;top:10078;width:422;height:2" coordorigin="4599,10078" coordsize="422,0" path="m4599,10078l5022,10078e" filled="f" stroked="t" strokeweight=".474641pt" strokecolor="#232323">
                <v:path arrowok="t"/>
              </v:shape>
            </v:group>
            <v:group style="position:absolute;left:4965;top:10076;width:2853;height:2" coordorigin="4965,10076" coordsize="2853,2">
              <v:shape style="position:absolute;left:4965;top:10076;width:2853;height:2" coordorigin="4965,10076" coordsize="2853,0" path="m4965,10076l7817,10076e" filled="f" stroked="t" strokeweight=".949282pt" strokecolor="#4B4B4B">
                <v:path arrowok="t"/>
              </v:shape>
            </v:group>
            <v:group style="position:absolute;left:7760;top:10073;width:294;height:2" coordorigin="7760,10073" coordsize="294,2">
              <v:shape style="position:absolute;left:7760;top:10073;width:294;height:2" coordorigin="7760,10073" coordsize="294,0" path="m7760,10073l8055,10073e" filled="f" stroked="t" strokeweight=".474641pt" strokecolor="#232323">
                <v:path arrowok="t"/>
              </v:shape>
            </v:group>
            <v:group style="position:absolute;left:7998;top:10071;width:3479;height:2" coordorigin="7998,10071" coordsize="3479,2">
              <v:shape style="position:absolute;left:7998;top:10071;width:3479;height:2" coordorigin="7998,10071" coordsize="3479,0" path="m7998,10071l11477,10071e" filled="f" stroked="t" strokeweight=".949282pt" strokecolor="#545454">
                <v:path arrowok="t"/>
              </v:shape>
            </v:group>
            <v:group style="position:absolute;left:451;top:10319;width:4205;height:2" coordorigin="451,10319" coordsize="4205,2">
              <v:shape style="position:absolute;left:451;top:10319;width:4205;height:2" coordorigin="451,10319" coordsize="4205,0" path="m451,10319l4656,10319e" filled="f" stroked="t" strokeweight=".949282pt" strokecolor="#4F4F4F">
                <v:path arrowok="t"/>
              </v:shape>
            </v:group>
            <v:group style="position:absolute;left:451;top:9983;width:2;height:382" coordorigin="451,9983" coordsize="2,382">
              <v:shape style="position:absolute;left:451;top:9983;width:2;height:382" coordorigin="451,9983" coordsize="0,382" path="m451,10365l451,9983e" filled="f" stroked="t" strokeweight=".949282pt" strokecolor="#4B4B4B">
                <v:path arrowok="t"/>
              </v:shape>
            </v:group>
            <v:group style="position:absolute;left:4599;top:10317;width:422;height:2" coordorigin="4599,10317" coordsize="422,2">
              <v:shape style="position:absolute;left:4599;top:10317;width:422;height:2" coordorigin="4599,10317" coordsize="422,0" path="m4599,10317l5022,10317e" filled="f" stroked="t" strokeweight=".474641pt" strokecolor="#1C1C1C">
                <v:path arrowok="t"/>
              </v:shape>
            </v:group>
            <v:group style="position:absolute;left:4965;top:10315;width:3906;height:2" coordorigin="4965,10315" coordsize="3906,2">
              <v:shape style="position:absolute;left:4965;top:10315;width:3906;height:2" coordorigin="4965,10315" coordsize="3906,0" path="m4965,10315l8871,10315e" filled="f" stroked="t" strokeweight=".949282pt" strokecolor="#4B4B4B">
                <v:path arrowok="t"/>
              </v:shape>
            </v:group>
            <v:group style="position:absolute;left:8762;top:10312;width:441;height:2" coordorigin="8762,10312" coordsize="441,2">
              <v:shape style="position:absolute;left:8762;top:10312;width:441;height:2" coordorigin="8762,10312" coordsize="441,0" path="m8762,10312l9203,10312e" filled="f" stroked="t" strokeweight=".474641pt" strokecolor="#3B3B3B">
                <v:path arrowok="t"/>
              </v:shape>
            </v:group>
            <v:group style="position:absolute;left:9146;top:10310;width:2335;height:2" coordorigin="9146,10310" coordsize="2335,2">
              <v:shape style="position:absolute;left:9146;top:10310;width:2335;height:2" coordorigin="9146,10310" coordsize="2335,0" path="m9146,10310l11482,10310e" filled="f" stroked="t" strokeweight=".711962pt" strokecolor="#545454">
                <v:path arrowok="t"/>
              </v:shape>
            </v:group>
            <v:group style="position:absolute;left:11474;top:7620;width:2;height:6832" coordorigin="11474,7620" coordsize="2,6832">
              <v:shape style="position:absolute;left:11474;top:7620;width:2;height:6832" coordorigin="11474,7620" coordsize="0,6832" path="m11474,14451l11474,7620e" filled="f" stroked="t" strokeweight=".711962pt" strokecolor="#4B4B4B">
                <v:path arrowok="t"/>
              </v:shape>
            </v:group>
            <v:group style="position:absolute;left:456;top:10288;width:2;height:306" coordorigin="456,10288" coordsize="2,306">
              <v:shape style="position:absolute;left:456;top:10288;width:2;height:306" coordorigin="456,10288" coordsize="0,306" path="m456,10594l456,10288e" filled="f" stroked="t" strokeweight=".474641pt" strokecolor="#1F1F1F">
                <v:path arrowok="t"/>
              </v:shape>
            </v:group>
            <v:group style="position:absolute;left:11477;top:10288;width:2;height:306" coordorigin="11477,10288" coordsize="2,306">
              <v:shape style="position:absolute;left:11477;top:10288;width:2;height:306" coordorigin="11477,10288" coordsize="0,306" path="m11477,10594l11477,10288e" filled="f" stroked="t" strokeweight=".474641pt" strokecolor="#383838">
                <v:path arrowok="t"/>
              </v:shape>
            </v:group>
            <v:group style="position:absolute;left:456;top:10536;width:2;height:296" coordorigin="456,10536" coordsize="2,296">
              <v:shape style="position:absolute;left:456;top:10536;width:2;height:296" coordorigin="456,10536" coordsize="0,296" path="m456,10832l456,10536e" filled="f" stroked="t" strokeweight=".474641pt" strokecolor="#484848">
                <v:path arrowok="t"/>
              </v:shape>
            </v:group>
            <v:group style="position:absolute;left:793;top:10794;width:7025;height:2" coordorigin="793,10794" coordsize="7025,2">
              <v:shape style="position:absolute;left:793;top:10794;width:7025;height:2" coordorigin="793,10794" coordsize="7025,0" path="m793,10794l7817,10794e" filled="f" stroked="t" strokeweight=".949282pt" strokecolor="#4F4F4F">
                <v:path arrowok="t"/>
              </v:shape>
            </v:group>
            <v:group style="position:absolute;left:7760;top:10790;width:294;height:2" coordorigin="7760,10790" coordsize="294,2">
              <v:shape style="position:absolute;left:7760;top:10790;width:294;height:2" coordorigin="7760,10790" coordsize="294,0" path="m7760,10790l8055,10790e" filled="f" stroked="t" strokeweight=".474641pt" strokecolor="#181818">
                <v:path arrowok="t"/>
              </v:shape>
            </v:group>
            <v:group style="position:absolute;left:7998;top:10787;width:3484;height:2" coordorigin="7998,10787" coordsize="3484,2">
              <v:shape style="position:absolute;left:7998;top:10787;width:3484;height:2" coordorigin="7998,10787" coordsize="3484,0" path="m7998,10787l11482,10787e" filled="f" stroked="t" strokeweight=".949282pt" strokecolor="#4F4F4F">
                <v:path arrowok="t"/>
              </v:shape>
            </v:group>
            <v:group style="position:absolute;left:460;top:10646;width:2;height:5390" coordorigin="460,10646" coordsize="2,5390">
              <v:shape style="position:absolute;left:460;top:10646;width:2;height:5390" coordorigin="460,10646" coordsize="0,5390" path="m460,16036l460,10646e" filled="f" stroked="t" strokeweight=".711962pt" strokecolor="#444444">
                <v:path arrowok="t"/>
              </v:shape>
            </v:group>
            <v:group style="position:absolute;left:456;top:11035;width:2516;height:2" coordorigin="456,11035" coordsize="2516,2">
              <v:shape style="position:absolute;left:456;top:11035;width:2516;height:2" coordorigin="456,11035" coordsize="2516,0" path="m456,11035l2971,11035e" filled="f" stroked="t" strokeweight=".949282pt" strokecolor="#4F4F4F">
                <v:path arrowok="t"/>
              </v:shape>
            </v:group>
            <v:group style="position:absolute;left:2781;top:11026;width:8700;height:2" coordorigin="2781,11026" coordsize="8700,2">
              <v:shape style="position:absolute;left:2781;top:11026;width:8700;height:2" coordorigin="2781,11026" coordsize="8700,0" path="m2781,11026l11482,11026e" filled="f" stroked="t" strokeweight=".949282pt" strokecolor="#4F4F4F">
                <v:path arrowok="t"/>
              </v:shape>
            </v:group>
            <v:group style="position:absolute;left:437;top:11396;width:5126;height:2" coordorigin="437,11396" coordsize="5126,2">
              <v:shape style="position:absolute;left:437;top:11396;width:5126;height:2" coordorigin="437,11396" coordsize="5126,0" path="m437,11396l5563,11396e" filled="f" stroked="t" strokeweight=".237321pt" strokecolor="#3F3F3F">
                <v:path arrowok="t"/>
              </v:shape>
            </v:group>
            <v:group style="position:absolute;left:1134;top:11009;width:2;height:391" coordorigin="1134,11009" coordsize="2,391">
              <v:shape style="position:absolute;left:1134;top:11009;width:2;height:391" coordorigin="1134,11009" coordsize="0,391" path="m1134,11401l1134,11009e" filled="f" stroked="t" strokeweight=".237321pt" strokecolor="#4B4B4B">
                <v:path arrowok="t"/>
              </v:shape>
            </v:group>
            <v:group style="position:absolute;left:1737;top:11009;width:2;height:391" coordorigin="1737,11009" coordsize="2,391">
              <v:shape style="position:absolute;left:1737;top:11009;width:2;height:391" coordorigin="1737,11009" coordsize="0,391" path="m1737,11401l1737,11009e" filled="f" stroked="t" strokeweight=".237321pt" strokecolor="#484848">
                <v:path arrowok="t"/>
              </v:shape>
            </v:group>
            <v:group style="position:absolute;left:5563;top:11396;width:1258;height:2" coordorigin="5563,11396" coordsize="1258,2">
              <v:shape style="position:absolute;left:5563;top:11396;width:1258;height:2" coordorigin="5563,11396" coordsize="1258,0" path="m5563,11396l6821,11396e" filled="f" stroked="t" strokeweight=".237321pt" strokecolor="#000000">
                <v:path arrowok="t"/>
              </v:shape>
            </v:group>
            <v:group style="position:absolute;left:6821;top:11396;width:745;height:2" coordorigin="6821,11396" coordsize="745,2">
              <v:shape style="position:absolute;left:6821;top:11396;width:745;height:2" coordorigin="6821,11396" coordsize="745,0" path="m6821,11396l7566,11396e" filled="f" stroked="t" strokeweight=".237321pt" strokecolor="#6B6B6B">
                <v:path arrowok="t"/>
              </v:shape>
            </v:group>
            <v:group style="position:absolute;left:7461;top:11019;width:2;height:411" coordorigin="7461,11019" coordsize="2,411">
              <v:shape style="position:absolute;left:7461;top:11019;width:2;height:411" coordorigin="7461,11019" coordsize="0,411" path="m7461,11429l7461,11019e" filled="f" stroked="t" strokeweight=".949282pt" strokecolor="#606060">
                <v:path arrowok="t"/>
              </v:shape>
            </v:group>
            <v:group style="position:absolute;left:7566;top:11396;width:3887;height:2" coordorigin="7566,11396" coordsize="3887,2">
              <v:shape style="position:absolute;left:7566;top:11396;width:3887;height:2" coordorigin="7566,11396" coordsize="3887,0" path="m7566,11396l11453,11396e" filled="f" stroked="t" strokeweight=".237321pt" strokecolor="#000000">
                <v:path arrowok="t"/>
              </v:shape>
            </v:group>
            <v:group style="position:absolute;left:1134;top:11396;width:2;height:1781" coordorigin="1134,11396" coordsize="2,1781">
              <v:shape style="position:absolute;left:1134;top:11396;width:2;height:1781" coordorigin="1134,11396" coordsize="0,1781" path="m1134,13177l1134,11396e" filled="f" stroked="t" strokeweight=".237321pt" strokecolor="#000000">
                <v:path arrowok="t"/>
              </v:shape>
            </v:group>
            <v:group style="position:absolute;left:1737;top:11396;width:2;height:1781" coordorigin="1737,11396" coordsize="2,1781">
              <v:shape style="position:absolute;left:1737;top:11396;width:2;height:1781" coordorigin="1737,11396" coordsize="0,1781" path="m1737,13177l1737,11396e" filled="f" stroked="t" strokeweight=".237321pt" strokecolor="#000000">
                <v:path arrowok="t"/>
              </v:shape>
            </v:group>
            <v:group style="position:absolute;left:7461;top:11367;width:2;height:988" coordorigin="7461,11367" coordsize="2,988">
              <v:shape style="position:absolute;left:7461;top:11367;width:2;height:988" coordorigin="7461,11367" coordsize="0,988" path="m7461,12355l7461,11367e" filled="f" stroked="t" strokeweight=".474641pt" strokecolor="#4B4B4B">
                <v:path arrowok="t"/>
              </v:shape>
            </v:group>
            <v:group style="position:absolute;left:7466;top:11725;width:2;height:3399" coordorigin="7466,11725" coordsize="2,3399">
              <v:shape style="position:absolute;left:7466;top:11725;width:2;height:3399" coordorigin="7466,11725" coordsize="0,3399" path="m7466,15124l7466,11725e" filled="f" stroked="t" strokeweight=".711962pt" strokecolor="#545454">
                <v:path arrowok="t"/>
              </v:shape>
            </v:group>
            <v:group style="position:absolute;left:2480;top:12332;width:2;height:134" coordorigin="2480,12332" coordsize="2,134">
              <v:shape style="position:absolute;left:2480;top:12332;width:2;height:134" coordorigin="2480,12332" coordsize="0,134" path="m2480,12465l2480,12332e" filled="f" stroked="t" strokeweight=".711962pt" strokecolor="#2F2F2F">
                <v:path arrowok="t"/>
              </v:shape>
            </v:group>
            <v:group style="position:absolute;left:7466;top:12332;width:2;height:134" coordorigin="7466,12332" coordsize="2,134">
              <v:shape style="position:absolute;left:7466;top:12332;width:2;height:134" coordorigin="7466,12332" coordsize="0,134" path="m7466,12465l7466,12332e" filled="f" stroked="t" strokeweight=".474641pt" strokecolor="#2F2F2F">
                <v:path arrowok="t"/>
              </v:shape>
            </v:group>
            <v:group style="position:absolute;left:11448;top:12718;width:2;height:454" coordorigin="11448,12718" coordsize="2,454">
              <v:shape style="position:absolute;left:11448;top:12718;width:2;height:454" coordorigin="11448,12718" coordsize="0,454" path="m11448,13172l11448,12718e" filled="f" stroked="t" strokeweight=".237321pt" strokecolor="#000000">
                <v:path arrowok="t"/>
              </v:shape>
            </v:group>
            <v:group style="position:absolute;left:437;top:13172;width:275;height:2" coordorigin="437,13172" coordsize="275,2">
              <v:shape style="position:absolute;left:437;top:13172;width:275;height:2" coordorigin="437,13172" coordsize="275,0" path="m437,13172l712,13172e" filled="f" stroked="t" strokeweight=".237321pt" strokecolor="#5B5B5B">
                <v:path arrowok="t"/>
              </v:shape>
            </v:group>
            <v:group style="position:absolute;left:712;top:13172;width:427;height:2" coordorigin="712,13172" coordsize="427,2">
              <v:shape style="position:absolute;left:712;top:13172;width:427;height:2" coordorigin="712,13172" coordsize="427,0" path="m712,13172l1139,13172e" filled="f" stroked="t" strokeweight=".237321pt" strokecolor="#000000">
                <v:path arrowok="t"/>
              </v:shape>
            </v:group>
            <v:group style="position:absolute;left:1134;top:13172;width:608;height:2" coordorigin="1134,13172" coordsize="608,2">
              <v:shape style="position:absolute;left:1134;top:13172;width:608;height:2" coordorigin="1134,13172" coordsize="608,0" path="m1134,13172l1742,13172e" filled="f" stroked="t" strokeweight=".237321pt" strokecolor="#4B4B4B">
                <v:path arrowok="t"/>
              </v:shape>
            </v:group>
            <v:group style="position:absolute;left:1737;top:13172;width:731;height:2" coordorigin="1737,13172" coordsize="731,2">
              <v:shape style="position:absolute;left:1737;top:13172;width:731;height:2" coordorigin="1737,13172" coordsize="731,0" path="m1737,13172l2468,13172e" filled="f" stroked="t" strokeweight=".237321pt" strokecolor="#606060">
                <v:path arrowok="t"/>
              </v:shape>
            </v:group>
            <v:group style="position:absolute;left:1134;top:13172;width:2;height:282" coordorigin="1134,13172" coordsize="2,282">
              <v:shape style="position:absolute;left:1134;top:13172;width:2;height:282" coordorigin="1134,13172" coordsize="0,282" path="m1134,13453l1134,13172e" filled="f" stroked="t" strokeweight=".237321pt" strokecolor="#4F4F4F">
                <v:path arrowok="t"/>
              </v:shape>
            </v:group>
            <v:group style="position:absolute;left:1737;top:13172;width:2;height:282" coordorigin="1737,13172" coordsize="2,282">
              <v:shape style="position:absolute;left:1737;top:13172;width:2;height:282" coordorigin="1737,13172" coordsize="0,282" path="m1737,13453l1737,13172e" filled="f" stroked="t" strokeweight=".237321pt" strokecolor="#4B4B4B">
                <v:path arrowok="t"/>
              </v:shape>
            </v:group>
            <v:group style="position:absolute;left:11479;top:9410;width:2;height:5041" coordorigin="11479,9410" coordsize="2,5041">
              <v:shape style="position:absolute;left:11479;top:9410;width:2;height:5041" coordorigin="11479,9410" coordsize="0,5041" path="m11479,14451l11479,9410e" filled="f" stroked="t" strokeweight=".474641pt" strokecolor="#4F4F4F">
                <v:path arrowok="t"/>
              </v:shape>
            </v:group>
            <v:group style="position:absolute;left:1134;top:13453;width:2;height:1661" coordorigin="1134,13453" coordsize="2,1661">
              <v:shape style="position:absolute;left:1134;top:13453;width:2;height:1661" coordorigin="1134,13453" coordsize="0,1661" path="m1134,15115l1134,13453e" filled="f" stroked="t" strokeweight=".237321pt" strokecolor="#000000">
                <v:path arrowok="t"/>
              </v:shape>
            </v:group>
            <v:group style="position:absolute;left:1737;top:13453;width:2;height:1661" coordorigin="1737,13453" coordsize="2,1661">
              <v:shape style="position:absolute;left:1737;top:13453;width:2;height:1661" coordorigin="1737,13453" coordsize="0,1661" path="m1737,15115l1737,13453e" filled="f" stroked="t" strokeweight=".237321pt" strokecolor="#000000">
                <v:path arrowok="t"/>
              </v:shape>
            </v:group>
            <v:group style="position:absolute;left:7471;top:13563;width:2;height:62" coordorigin="7471,13563" coordsize="2,62">
              <v:shape style="position:absolute;left:7471;top:13563;width:2;height:62" coordorigin="7471,13563" coordsize="0,62" path="m7471,13625l7471,13563e" filled="f" stroked="t" strokeweight=".949282pt" strokecolor="#5B605B">
                <v:path arrowok="t"/>
              </v:shape>
            </v:group>
            <v:group style="position:absolute;left:7471;top:13716;width:2;height:396" coordorigin="7471,13716" coordsize="2,396">
              <v:shape style="position:absolute;left:7471;top:13716;width:2;height:396" coordorigin="7471,13716" coordsize="0,396" path="m7471,14112l7471,13716e" filled="f" stroked="t" strokeweight=".474641pt" strokecolor="#4B4B4B">
                <v:path arrowok="t"/>
              </v:shape>
            </v:group>
            <v:group style="position:absolute;left:11448;top:13745;width:2;height:1370" coordorigin="11448,13745" coordsize="2,1370">
              <v:shape style="position:absolute;left:11448;top:13745;width:2;height:1370" coordorigin="11448,13745" coordsize="0,1370" path="m11448,15115l11448,13745e" filled="f" stroked="t" strokeweight=".237321pt" strokecolor="#000000">
                <v:path arrowok="t"/>
              </v:shape>
            </v:group>
            <v:group style="position:absolute;left:465;top:14055;width:2;height:1981" coordorigin="465,14055" coordsize="2,1981">
              <v:shape style="position:absolute;left:465;top:14055;width:2;height:1981" coordorigin="465,14055" coordsize="0,1981" path="m465,16036l465,14055e" filled="f" stroked="t" strokeweight=".474641pt" strokecolor="#383838">
                <v:path arrowok="t"/>
              </v:shape>
            </v:group>
            <v:group style="position:absolute;left:2487;top:14055;width:2;height:291" coordorigin="2487,14055" coordsize="2,291">
              <v:shape style="position:absolute;left:2487;top:14055;width:2;height:291" coordorigin="2487,14055" coordsize="0,291" path="m2487,14346l2487,14055e" filled="f" stroked="t" strokeweight=".474641pt" strokecolor="#1C1C1C">
                <v:path arrowok="t"/>
              </v:shape>
            </v:group>
            <v:group style="position:absolute;left:7478;top:11744;width:2;height:4287" coordorigin="7478,11744" coordsize="2,4287">
              <v:shape style="position:absolute;left:7478;top:11744;width:2;height:4287" coordorigin="7478,11744" coordsize="0,4287" path="m7478,16032l7478,11744e" filled="f" stroked="t" strokeweight=".711962pt" strokecolor="#545454">
                <v:path arrowok="t"/>
              </v:shape>
            </v:group>
            <v:group style="position:absolute;left:2487;top:14289;width:2;height:320" coordorigin="2487,14289" coordsize="2,320">
              <v:shape style="position:absolute;left:2487;top:14289;width:2;height:320" coordorigin="2487,14289" coordsize="0,320" path="m2487,14609l2487,14289e" filled="f" stroked="t" strokeweight=".949282pt" strokecolor="#4F4F4F">
                <v:path arrowok="t"/>
              </v:shape>
            </v:group>
            <v:group style="position:absolute;left:7476;top:14451;width:2;height:143" coordorigin="7476,14451" coordsize="2,143">
              <v:shape style="position:absolute;left:7476;top:14451;width:2;height:143" coordorigin="7476,14451" coordsize="0,143" path="m7476,14595l7476,14451e" filled="f" stroked="t" strokeweight=".474641pt" strokecolor="#3B3B3B">
                <v:path arrowok="t"/>
              </v:shape>
            </v:group>
            <v:group style="position:absolute;left:470;top:14537;width:2;height:234" coordorigin="470,14537" coordsize="2,234">
              <v:shape style="position:absolute;left:470;top:14537;width:2;height:234" coordorigin="470,14537" coordsize="0,234" path="m470,14771l470,14537e" filled="f" stroked="t" strokeweight=".474641pt" strokecolor="#0F0F0F">
                <v:path arrowok="t"/>
              </v:shape>
            </v:group>
            <v:group style="position:absolute;left:2489;top:14537;width:2;height:358" coordorigin="2489,14537" coordsize="2,358">
              <v:shape style="position:absolute;left:2489;top:14537;width:2;height:358" coordorigin="2489,14537" coordsize="0,358" path="m2489,14895l2489,14537e" filled="f" stroked="t" strokeweight=".474641pt" strokecolor="#1F1F1F">
                <v:path arrowok="t"/>
              </v:shape>
            </v:group>
            <v:group style="position:absolute;left:7480;top:14633;width:2;height:492" coordorigin="7480,14633" coordsize="2,492">
              <v:shape style="position:absolute;left:7480;top:14633;width:2;height:492" coordorigin="7480,14633" coordsize="0,492" path="m7480,15124l7480,14633e" filled="f" stroked="t" strokeweight=".949282pt" strokecolor="#676767">
                <v:path arrowok="t"/>
              </v:shape>
            </v:group>
            <v:group style="position:absolute;left:472;top:14714;width:2;height:1322" coordorigin="472,14714" coordsize="2,1322">
              <v:shape style="position:absolute;left:472;top:14714;width:2;height:1322" coordorigin="472,14714" coordsize="0,1322" path="m472,16036l472,14714e" filled="f" stroked="t" strokeweight=".949282pt" strokecolor="#484848">
                <v:path arrowok="t"/>
              </v:shape>
            </v:group>
            <v:group style="position:absolute;left:2487;top:14838;width:2;height:1198" coordorigin="2487,14838" coordsize="2,1198">
              <v:shape style="position:absolute;left:2487;top:14838;width:2;height:1198" coordorigin="2487,14838" coordsize="0,1198" path="m2487,16036l2487,14838e" filled="f" stroked="t" strokeweight=".711962pt" strokecolor="#383838">
                <v:path arrowok="t"/>
              </v:shape>
            </v:group>
            <v:group style="position:absolute;left:1134;top:15115;width:2;height:902" coordorigin="1134,15115" coordsize="2,902">
              <v:shape style="position:absolute;left:1134;top:15115;width:2;height:902" coordorigin="1134,15115" coordsize="0,902" path="m1134,16017l1134,15115e" filled="f" stroked="t" strokeweight=".237321pt" strokecolor="#777777">
                <v:path arrowok="t"/>
              </v:shape>
            </v:group>
            <v:group style="position:absolute;left:1737;top:15115;width:2;height:902" coordorigin="1737,15115" coordsize="2,902">
              <v:shape style="position:absolute;left:1737;top:15115;width:2;height:902" coordorigin="1737,15115" coordsize="0,902" path="m1737,16017l1737,15115e" filled="f" stroked="t" strokeweight=".237321pt" strokecolor="#4F4F4F">
                <v:path arrowok="t"/>
              </v:shape>
            </v:group>
            <v:group style="position:absolute;left:465;top:16022;width:11040;height:2" coordorigin="465,16022" coordsize="11040,2">
              <v:shape style="position:absolute;left:465;top:16022;width:11040;height:2" coordorigin="465,16022" coordsize="11040,0" path="m465,16022l11505,16022e" filled="f" stroked="t" strokeweight=".949282pt" strokecolor="#575B5B">
                <v:path arrowok="t"/>
              </v:shape>
            </v:group>
            <v:group style="position:absolute;left:11448;top:15115;width:2;height:902" coordorigin="11448,15115" coordsize="2,902">
              <v:shape style="position:absolute;left:11448;top:15115;width:2;height:902" coordorigin="11448,15115" coordsize="0,902" path="m11448,16017l11448,15115e" filled="f" stroked="t" strokeweight=".237321pt" strokecolor="#5B5B5B">
                <v:path arrowok="t"/>
              </v:shape>
            </v:group>
            <w10:wrap type="none"/>
          </v:group>
        </w:pict>
      </w:r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w w:val="5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32"/>
          <w:w w:val="5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-76"/>
          <w:w w:val="70"/>
          <w:position w:val="3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51"/>
          <w:position w:val="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10"/>
          <w:w w:val="50"/>
          <w:position w:val="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-37"/>
          <w:w w:val="70"/>
          <w:position w:val="3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50"/>
          <w:position w:val="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335" w:lineRule="exact"/>
        <w:ind w:left="91" w:right="102"/>
        <w:jc w:val="center"/>
        <w:tabs>
          <w:tab w:pos="96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9A9C9E"/>
          <w:spacing w:val="0"/>
          <w:w w:val="75"/>
          <w:position w:val="2"/>
        </w:rPr>
        <w:t>Eı·,</w:t>
      </w:r>
      <w:r>
        <w:rPr>
          <w:rFonts w:ascii="Times New Roman" w:hAnsi="Times New Roman" w:cs="Times New Roman" w:eastAsia="Times New Roman"/>
          <w:sz w:val="27"/>
          <w:szCs w:val="27"/>
          <w:color w:val="9A9C9E"/>
          <w:spacing w:val="0"/>
          <w:w w:val="75"/>
          <w:position w:val="2"/>
        </w:rPr>
        <w:t>g</w:t>
      </w:r>
      <w:r>
        <w:rPr>
          <w:rFonts w:ascii="Times New Roman" w:hAnsi="Times New Roman" w:cs="Times New Roman" w:eastAsia="Times New Roman"/>
          <w:sz w:val="27"/>
          <w:szCs w:val="27"/>
          <w:color w:val="9A9C9E"/>
          <w:spacing w:val="0"/>
          <w:w w:val="75"/>
          <w:position w:val="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9A9C9E"/>
          <w:spacing w:val="42"/>
          <w:w w:val="75"/>
          <w:position w:val="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ACACAC"/>
          <w:spacing w:val="0"/>
          <w:w w:val="75"/>
          <w:position w:val="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ACACAC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ACACAC"/>
          <w:spacing w:val="0"/>
          <w:w w:val="100"/>
          <w:position w:val="2"/>
        </w:rPr>
      </w:r>
      <w:r>
        <w:rPr>
          <w:rFonts w:ascii="Arial" w:hAnsi="Arial" w:cs="Arial" w:eastAsia="Arial"/>
          <w:sz w:val="26"/>
          <w:szCs w:val="26"/>
          <w:color w:val="858787"/>
          <w:spacing w:val="0"/>
          <w:w w:val="114"/>
          <w:position w:val="-1"/>
        </w:rPr>
        <w:t>RAYA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804" w:lineRule="exact"/>
        <w:ind w:left="-79" w:right="-99"/>
        <w:jc w:val="center"/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858787"/>
          <w:w w:val="74"/>
          <w:position w:val="42"/>
        </w:rPr>
        <w:t>tfa</w:t>
      </w:r>
      <w:r>
        <w:rPr>
          <w:rFonts w:ascii="Times New Roman" w:hAnsi="Times New Roman" w:cs="Times New Roman" w:eastAsia="Times New Roman"/>
          <w:sz w:val="25"/>
          <w:szCs w:val="25"/>
          <w:color w:val="858787"/>
          <w:spacing w:val="-45"/>
          <w:w w:val="100"/>
          <w:position w:val="4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76969"/>
          <w:spacing w:val="0"/>
          <w:w w:val="73"/>
          <w:position w:val="42"/>
        </w:rPr>
        <w:t>iye</w:t>
      </w:r>
      <w:r>
        <w:rPr>
          <w:rFonts w:ascii="Times New Roman" w:hAnsi="Times New Roman" w:cs="Times New Roman" w:eastAsia="Times New Roman"/>
          <w:sz w:val="25"/>
          <w:szCs w:val="25"/>
          <w:color w:val="676969"/>
          <w:spacing w:val="2"/>
          <w:w w:val="73"/>
          <w:position w:val="4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757779"/>
          <w:spacing w:val="0"/>
          <w:w w:val="74"/>
          <w:position w:val="42"/>
        </w:rPr>
        <w:t>G</w:t>
      </w:r>
      <w:r>
        <w:rPr>
          <w:rFonts w:ascii="Times New Roman" w:hAnsi="Times New Roman" w:cs="Times New Roman" w:eastAsia="Times New Roman"/>
          <w:sz w:val="25"/>
          <w:szCs w:val="25"/>
          <w:color w:val="757779"/>
          <w:spacing w:val="-18"/>
          <w:w w:val="74"/>
          <w:position w:val="42"/>
        </w:rPr>
        <w:t>ü</w:t>
      </w:r>
      <w:r>
        <w:rPr>
          <w:rFonts w:ascii="Times New Roman" w:hAnsi="Times New Roman" w:cs="Times New Roman" w:eastAsia="Times New Roman"/>
          <w:sz w:val="79"/>
          <w:szCs w:val="79"/>
          <w:color w:val="31387B"/>
          <w:spacing w:val="-649"/>
          <w:w w:val="106"/>
          <w:i/>
          <w:position w:val="1"/>
        </w:rPr>
        <w:t>%</w:t>
      </w:r>
      <w:r>
        <w:rPr>
          <w:rFonts w:ascii="Times New Roman" w:hAnsi="Times New Roman" w:cs="Times New Roman" w:eastAsia="Times New Roman"/>
          <w:sz w:val="25"/>
          <w:szCs w:val="25"/>
          <w:color w:val="56595B"/>
          <w:spacing w:val="2"/>
          <w:w w:val="58"/>
          <w:position w:val="42"/>
        </w:rPr>
        <w:t>n</w:t>
      </w:r>
      <w:r>
        <w:rPr>
          <w:rFonts w:ascii="Times New Roman" w:hAnsi="Times New Roman" w:cs="Times New Roman" w:eastAsia="Times New Roman"/>
          <w:sz w:val="25"/>
          <w:szCs w:val="25"/>
          <w:color w:val="4F607E"/>
          <w:spacing w:val="12"/>
          <w:w w:val="324"/>
          <w:position w:val="42"/>
        </w:rPr>
        <w:t>l</w:t>
      </w:r>
      <w:r>
        <w:rPr>
          <w:rFonts w:ascii="Arial" w:hAnsi="Arial" w:cs="Arial" w:eastAsia="Arial"/>
          <w:sz w:val="23"/>
          <w:szCs w:val="23"/>
          <w:color w:val="676969"/>
          <w:spacing w:val="0"/>
          <w:w w:val="79"/>
          <w:position w:val="42"/>
        </w:rPr>
        <w:t>Böl</w:t>
      </w:r>
      <w:r>
        <w:rPr>
          <w:rFonts w:ascii="Arial" w:hAnsi="Arial" w:cs="Arial" w:eastAsia="Arial"/>
          <w:sz w:val="23"/>
          <w:szCs w:val="23"/>
          <w:color w:val="676969"/>
          <w:spacing w:val="-13"/>
          <w:w w:val="79"/>
          <w:position w:val="42"/>
        </w:rPr>
        <w:t>g</w:t>
      </w:r>
      <w:r>
        <w:rPr>
          <w:rFonts w:ascii="Times New Roman" w:hAnsi="Times New Roman" w:cs="Times New Roman" w:eastAsia="Times New Roman"/>
          <w:sz w:val="79"/>
          <w:szCs w:val="79"/>
          <w:color w:val="31387B"/>
          <w:spacing w:val="-218"/>
          <w:w w:val="105"/>
          <w:i/>
          <w:position w:val="1"/>
        </w:rPr>
        <w:t>f</w:t>
      </w:r>
      <w:r>
        <w:rPr>
          <w:rFonts w:ascii="Arial" w:hAnsi="Arial" w:cs="Arial" w:eastAsia="Arial"/>
          <w:sz w:val="23"/>
          <w:szCs w:val="23"/>
          <w:color w:val="676969"/>
          <w:spacing w:val="0"/>
          <w:w w:val="80"/>
          <w:position w:val="42"/>
        </w:rPr>
        <w:t>e</w:t>
      </w:r>
      <w:r>
        <w:rPr>
          <w:rFonts w:ascii="Arial" w:hAnsi="Arial" w:cs="Arial" w:eastAsia="Arial"/>
          <w:sz w:val="23"/>
          <w:szCs w:val="23"/>
          <w:color w:val="676969"/>
          <w:spacing w:val="-24"/>
          <w:w w:val="100"/>
          <w:position w:val="42"/>
        </w:rPr>
        <w:t> </w:t>
      </w:r>
      <w:r>
        <w:rPr>
          <w:rFonts w:ascii="Arial" w:hAnsi="Arial" w:cs="Arial" w:eastAsia="Arial"/>
          <w:sz w:val="23"/>
          <w:szCs w:val="23"/>
          <w:color w:val="676969"/>
          <w:spacing w:val="-47"/>
          <w:w w:val="78"/>
          <w:position w:val="42"/>
        </w:rPr>
        <w:t>A</w:t>
      </w:r>
      <w:r>
        <w:rPr>
          <w:rFonts w:ascii="Times New Roman" w:hAnsi="Times New Roman" w:cs="Times New Roman" w:eastAsia="Times New Roman"/>
          <w:sz w:val="79"/>
          <w:szCs w:val="79"/>
          <w:color w:val="31387B"/>
          <w:spacing w:val="-182"/>
          <w:w w:val="105"/>
          <w:i/>
          <w:position w:val="1"/>
        </w:rPr>
        <w:t>l</w:t>
      </w:r>
      <w:r>
        <w:rPr>
          <w:rFonts w:ascii="Arial" w:hAnsi="Arial" w:cs="Arial" w:eastAsia="Arial"/>
          <w:sz w:val="23"/>
          <w:szCs w:val="23"/>
          <w:color w:val="676969"/>
          <w:spacing w:val="-1"/>
          <w:w w:val="79"/>
          <w:position w:val="42"/>
        </w:rPr>
        <w:t>m</w:t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82"/>
          <w:position w:val="42"/>
        </w:rPr>
        <w:t>i</w:t>
      </w:r>
      <w:r>
        <w:rPr>
          <w:rFonts w:ascii="Arial" w:hAnsi="Arial" w:cs="Arial" w:eastAsia="Arial"/>
          <w:sz w:val="23"/>
          <w:szCs w:val="23"/>
          <w:color w:val="444444"/>
          <w:spacing w:val="-6"/>
          <w:w w:val="82"/>
          <w:position w:val="42"/>
        </w:rPr>
        <w:t>r</w:t>
      </w:r>
      <w:r>
        <w:rPr>
          <w:rFonts w:ascii="Arial" w:hAnsi="Arial" w:cs="Arial" w:eastAsia="Arial"/>
          <w:sz w:val="23"/>
          <w:szCs w:val="23"/>
          <w:color w:val="757779"/>
          <w:spacing w:val="0"/>
          <w:w w:val="117"/>
          <w:position w:val="42"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-20"/>
        <w:jc w:val="left"/>
        <w:tabs>
          <w:tab w:pos="182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ACACAC"/>
          <w:spacing w:val="0"/>
          <w:w w:val="47"/>
        </w:rPr>
        <w:t>•·.</w:t>
      </w:r>
      <w:r>
        <w:rPr>
          <w:rFonts w:ascii="Times New Roman" w:hAnsi="Times New Roman" w:cs="Times New Roman" w:eastAsia="Times New Roman"/>
          <w:sz w:val="20"/>
          <w:szCs w:val="20"/>
          <w:color w:val="ACACAC"/>
          <w:spacing w:val="6"/>
          <w:w w:val="4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68"/>
        </w:rPr>
        <w:t>.•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7"/>
          <w:w w:val="6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57779"/>
          <w:spacing w:val="-1"/>
          <w:w w:val="68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6595B"/>
          <w:spacing w:val="0"/>
          <w:w w:val="68"/>
        </w:rPr>
        <w:t>',</w:t>
      </w:r>
      <w:r>
        <w:rPr>
          <w:rFonts w:ascii="Times New Roman" w:hAnsi="Times New Roman" w:cs="Times New Roman" w:eastAsia="Times New Roman"/>
          <w:sz w:val="20"/>
          <w:szCs w:val="20"/>
          <w:color w:val="56595B"/>
          <w:spacing w:val="0"/>
          <w:w w:val="6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95B"/>
          <w:spacing w:val="10"/>
          <w:w w:val="6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58787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858787"/>
          <w:spacing w:val="0"/>
          <w:w w:val="100"/>
        </w:rPr>
        <w:t>Wi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dürp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444444"/>
          <w:spacing w:val="0"/>
          <w:w w:val="81"/>
        </w:rPr>
        <w:t>1,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34" w:after="0" w:line="240" w:lineRule="auto"/>
        <w:ind w:left="76" w:right="-20"/>
        <w:jc w:val="left"/>
        <w:tabs>
          <w:tab w:pos="820" w:val="left"/>
        </w:tabs>
        <w:rPr>
          <w:rFonts w:ascii="Times New Roman" w:hAnsi="Times New Roman" w:cs="Times New Roman" w:eastAsia="Times New Roman"/>
          <w:sz w:val="5"/>
          <w:szCs w:val="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6.442108pt;margin-top:-5.856241pt;width:7.444375pt;height:12.5pt;mso-position-horizontal-relative:page;mso-position-vertical-relative:paragraph;z-index:-15326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9A9C9E"/>
                      <w:spacing w:val="0"/>
                      <w:w w:val="214"/>
                    </w:rPr>
                    <w:t>,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1.793304pt;margin-top:2.903637pt;width:2.62596pt;height:12pt;mso-position-horizontal-relative:page;mso-position-vertical-relative:paragraph;z-index:-15325" type="#_x0000_t202" filled="f" stroked="f">
            <v:textbox inset="0,0,0,0">
              <w:txbxContent>
                <w:p>
                  <w:pPr>
                    <w:spacing w:before="0" w:after="0" w:line="240" w:lineRule="exact"/>
                    <w:ind w:right="-76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color w:val="C3C3C4"/>
                      <w:w w:val="78"/>
                    </w:rPr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C3C3C4"/>
                      <w:spacing w:val="0"/>
                      <w:w w:val="78"/>
                      <w:shadow/>
                    </w:rPr>
                    <w:t>.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C3C3C4"/>
                      <w:spacing w:val="0"/>
                      <w:w w:val="78"/>
                    </w:rPr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5"/>
          <w:szCs w:val="5"/>
          <w:color w:val="56595B"/>
          <w:spacing w:val="-16"/>
          <w:w w:val="439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ACACAC"/>
          <w:spacing w:val="0"/>
          <w:w w:val="325"/>
        </w:rPr>
        <w:t>,</w:t>
      </w:r>
      <w:r>
        <w:rPr>
          <w:rFonts w:ascii="Times New Roman" w:hAnsi="Times New Roman" w:cs="Times New Roman" w:eastAsia="Times New Roman"/>
          <w:sz w:val="5"/>
          <w:szCs w:val="5"/>
          <w:color w:val="ACACAC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5"/>
          <w:szCs w:val="5"/>
          <w:color w:val="ACACAC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56595B"/>
          <w:spacing w:val="0"/>
          <w:w w:val="77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56595B"/>
          <w:spacing w:val="0"/>
          <w:w w:val="77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56595B"/>
          <w:spacing w:val="1"/>
          <w:w w:val="77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757779"/>
          <w:spacing w:val="0"/>
          <w:w w:val="194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757779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444444"/>
          <w:spacing w:val="0"/>
          <w:w w:val="292"/>
        </w:rPr>
        <w:t>/:</w:t>
      </w:r>
      <w:r>
        <w:rPr>
          <w:rFonts w:ascii="Times New Roman" w:hAnsi="Times New Roman" w:cs="Times New Roman" w:eastAsia="Times New Roman"/>
          <w:sz w:val="5"/>
          <w:szCs w:val="5"/>
          <w:color w:val="9A9C9E"/>
          <w:spacing w:val="0"/>
          <w:w w:val="292"/>
        </w:rPr>
        <w:t>.,..</w:t>
      </w:r>
      <w:r>
        <w:rPr>
          <w:rFonts w:ascii="Times New Roman" w:hAnsi="Times New Roman" w:cs="Times New Roman" w:eastAsia="Times New Roman"/>
          <w:sz w:val="5"/>
          <w:szCs w:val="5"/>
          <w:color w:val="9A9C9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5"/>
          <w:szCs w:val="5"/>
          <w:color w:val="9A9C9E"/>
          <w:spacing w:val="0"/>
          <w:w w:val="100"/>
        </w:rPr>
      </w:r>
      <w:r>
        <w:rPr>
          <w:rFonts w:ascii="Times New Roman" w:hAnsi="Times New Roman" w:cs="Times New Roman" w:eastAsia="Times New Roman"/>
          <w:sz w:val="5"/>
          <w:szCs w:val="5"/>
          <w:color w:val="444444"/>
          <w:spacing w:val="0"/>
          <w:w w:val="198"/>
        </w:rPr>
        <w:t>;</w:t>
      </w:r>
      <w:r>
        <w:rPr>
          <w:rFonts w:ascii="Times New Roman" w:hAnsi="Times New Roman" w:cs="Times New Roman" w:eastAsia="Times New Roman"/>
          <w:sz w:val="5"/>
          <w:szCs w:val="5"/>
          <w:color w:val="444444"/>
          <w:spacing w:val="0"/>
          <w:w w:val="198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444444"/>
          <w:spacing w:val="0"/>
          <w:w w:val="198"/>
        </w:rPr>
        <w:t>   </w:t>
      </w:r>
      <w:r>
        <w:rPr>
          <w:rFonts w:ascii="Times New Roman" w:hAnsi="Times New Roman" w:cs="Times New Roman" w:eastAsia="Times New Roman"/>
          <w:sz w:val="5"/>
          <w:szCs w:val="5"/>
          <w:color w:val="444444"/>
          <w:spacing w:val="11"/>
          <w:w w:val="198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676969"/>
          <w:spacing w:val="-7"/>
          <w:w w:val="196"/>
          <w:i/>
        </w:rPr>
        <w:t>!</w:t>
      </w:r>
      <w:r>
        <w:rPr>
          <w:rFonts w:ascii="Times New Roman" w:hAnsi="Times New Roman" w:cs="Times New Roman" w:eastAsia="Times New Roman"/>
          <w:sz w:val="5"/>
          <w:szCs w:val="5"/>
          <w:color w:val="444444"/>
          <w:spacing w:val="0"/>
          <w:w w:val="217"/>
          <w:i/>
        </w:rPr>
        <w:t>'</w:t>
      </w:r>
      <w:r>
        <w:rPr>
          <w:rFonts w:ascii="Times New Roman" w:hAnsi="Times New Roman" w:cs="Times New Roman" w:eastAsia="Times New Roman"/>
          <w:sz w:val="5"/>
          <w:szCs w:val="5"/>
          <w:color w:val="444444"/>
          <w:spacing w:val="0"/>
          <w:w w:val="100"/>
          <w:i/>
        </w:rPr>
        <w:t>    </w:t>
      </w:r>
      <w:r>
        <w:rPr>
          <w:rFonts w:ascii="Times New Roman" w:hAnsi="Times New Roman" w:cs="Times New Roman" w:eastAsia="Times New Roman"/>
          <w:sz w:val="5"/>
          <w:szCs w:val="5"/>
          <w:color w:val="444444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444444"/>
          <w:spacing w:val="0"/>
          <w:w w:val="192"/>
        </w:rPr>
        <w:t>'</w:t>
      </w:r>
      <w:r>
        <w:rPr>
          <w:rFonts w:ascii="Times New Roman" w:hAnsi="Times New Roman" w:cs="Times New Roman" w:eastAsia="Times New Roman"/>
          <w:sz w:val="5"/>
          <w:szCs w:val="5"/>
          <w:color w:val="000000"/>
          <w:spacing w:val="0"/>
          <w:w w:val="100"/>
        </w:rPr>
      </w:r>
    </w:p>
    <w:p>
      <w:pPr>
        <w:spacing w:before="0" w:after="0" w:line="448" w:lineRule="exact"/>
        <w:ind w:left="750" w:right="-20"/>
        <w:jc w:val="left"/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C3C3C4"/>
          <w:spacing w:val="0"/>
          <w:w w:val="115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320"/>
          <w:cols w:num="3" w:equalWidth="0">
            <w:col w:w="666" w:space="1848"/>
            <w:col w:w="1989" w:space="3759"/>
            <w:col w:w="3038"/>
          </w:cols>
        </w:sectPr>
      </w:pPr>
      <w:rPr/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46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.098736pt;margin-top:-13.147487pt;width:19.855681pt;height:43.0pt;mso-position-horizontal-relative:page;mso-position-vertical-relative:paragraph;z-index:-15322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3F3F3F"/>
                      <w:spacing w:val="0"/>
                      <w:w w:val="208"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5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7"/>
          <w:w w:val="10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5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02" w:lineRule="exact"/>
        <w:ind w:left="3585" w:right="-20"/>
        <w:jc w:val="left"/>
        <w:tabs>
          <w:tab w:pos="970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w w:val="103"/>
          <w:position w:val="-3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w w:val="104"/>
          <w:position w:val="-3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3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5"/>
          <w:position w:val="-3"/>
        </w:rPr>
        <w:t>DAİRE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1"/>
          <w:w w:val="106"/>
          <w:position w:val="-3"/>
        </w:rPr>
        <w:t>S</w:t>
      </w:r>
      <w:r>
        <w:rPr>
          <w:rFonts w:ascii="Arial" w:hAnsi="Arial" w:cs="Arial" w:eastAsia="Arial"/>
          <w:sz w:val="21"/>
          <w:szCs w:val="21"/>
          <w:color w:val="3F3F3F"/>
          <w:spacing w:val="14"/>
          <w:w w:val="225"/>
          <w:position w:val="-3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5"/>
          <w:position w:val="-3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8"/>
          <w:szCs w:val="8"/>
          <w:color w:val="595959"/>
          <w:spacing w:val="0"/>
          <w:w w:val="160"/>
          <w:i/>
          <w:position w:val="1"/>
        </w:rPr>
        <w:t>ı</w:t>
      </w:r>
      <w:r>
        <w:rPr>
          <w:rFonts w:ascii="Times New Roman" w:hAnsi="Times New Roman" w:cs="Times New Roman" w:eastAsia="Times New Roman"/>
          <w:sz w:val="8"/>
          <w:szCs w:val="8"/>
          <w:color w:val="595959"/>
          <w:spacing w:val="0"/>
          <w:w w:val="160"/>
          <w:i/>
          <w:position w:val="1"/>
        </w:rPr>
        <w:t>  </w:t>
      </w:r>
      <w:r>
        <w:rPr>
          <w:rFonts w:ascii="Times New Roman" w:hAnsi="Times New Roman" w:cs="Times New Roman" w:eastAsia="Times New Roman"/>
          <w:sz w:val="8"/>
          <w:szCs w:val="8"/>
          <w:color w:val="595959"/>
          <w:spacing w:val="19"/>
          <w:w w:val="16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707272"/>
          <w:spacing w:val="0"/>
          <w:w w:val="160"/>
          <w:position w:val="1"/>
        </w:rPr>
        <w:t>lU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60" w:bottom="280" w:left="380" w:right="300"/>
        </w:sectPr>
      </w:pPr>
      <w:rPr/>
    </w:p>
    <w:p>
      <w:pPr>
        <w:spacing w:before="0" w:after="0" w:line="143" w:lineRule="exact"/>
        <w:ind w:left="847" w:right="226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F3F3F"/>
          <w:spacing w:val="0"/>
          <w:w w:val="100"/>
        </w:rPr>
        <w:t>IZ</w:t>
      </w:r>
      <w:r>
        <w:rPr>
          <w:rFonts w:ascii="Arial" w:hAnsi="Arial" w:cs="Arial" w:eastAsia="Arial"/>
          <w:sz w:val="14"/>
          <w:szCs w:val="14"/>
          <w:color w:val="3F3F3F"/>
          <w:spacing w:val="1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15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56" w:lineRule="exact"/>
        <w:ind w:left="582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F3F3F"/>
          <w:spacing w:val="0"/>
          <w:w w:val="102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6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Şu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7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300"/>
          <w:cols w:num="2" w:equalWidth="0">
            <w:col w:w="1618" w:space="1459"/>
            <w:col w:w="8163"/>
          </w:cols>
        </w:sectPr>
      </w:pPr>
      <w:rPr/>
    </w:p>
    <w:p>
      <w:pPr>
        <w:spacing w:before="0" w:after="0" w:line="238" w:lineRule="exact"/>
        <w:ind w:left="656" w:right="-20"/>
        <w:jc w:val="left"/>
        <w:tabs>
          <w:tab w:pos="4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3F3F3F"/>
          <w:spacing w:val="0"/>
          <w:w w:val="100"/>
          <w:position w:val="8"/>
        </w:rPr>
        <w:t>BE</w:t>
      </w:r>
      <w:r>
        <w:rPr>
          <w:rFonts w:ascii="Arial" w:hAnsi="Arial" w:cs="Arial" w:eastAsia="Arial"/>
          <w:sz w:val="14"/>
          <w:szCs w:val="14"/>
          <w:color w:val="3F3F3F"/>
          <w:spacing w:val="-12"/>
          <w:w w:val="100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595959"/>
          <w:spacing w:val="0"/>
          <w:w w:val="105"/>
          <w:position w:val="8"/>
        </w:rPr>
        <w:t>L</w:t>
      </w:r>
      <w:r>
        <w:rPr>
          <w:rFonts w:ascii="Arial" w:hAnsi="Arial" w:cs="Arial" w:eastAsia="Arial"/>
          <w:sz w:val="14"/>
          <w:szCs w:val="14"/>
          <w:color w:val="595959"/>
          <w:spacing w:val="-27"/>
          <w:w w:val="100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00"/>
          <w:position w:val="8"/>
        </w:rPr>
        <w:t>EDI</w:t>
      </w:r>
      <w:r>
        <w:rPr>
          <w:rFonts w:ascii="Arial" w:hAnsi="Arial" w:cs="Arial" w:eastAsia="Arial"/>
          <w:sz w:val="14"/>
          <w:szCs w:val="14"/>
          <w:color w:val="3F3F3F"/>
          <w:spacing w:val="6"/>
          <w:w w:val="100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595959"/>
          <w:spacing w:val="0"/>
          <w:w w:val="86"/>
          <w:position w:val="8"/>
        </w:rPr>
        <w:t>Y</w:t>
      </w:r>
      <w:r>
        <w:rPr>
          <w:rFonts w:ascii="Arial" w:hAnsi="Arial" w:cs="Arial" w:eastAsia="Arial"/>
          <w:sz w:val="14"/>
          <w:szCs w:val="14"/>
          <w:color w:val="595959"/>
          <w:spacing w:val="-22"/>
          <w:w w:val="100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81"/>
          <w:position w:val="8"/>
        </w:rPr>
        <w:t>E</w:t>
      </w:r>
      <w:r>
        <w:rPr>
          <w:rFonts w:ascii="Arial" w:hAnsi="Arial" w:cs="Arial" w:eastAsia="Arial"/>
          <w:sz w:val="14"/>
          <w:szCs w:val="14"/>
          <w:color w:val="3F3F3F"/>
          <w:spacing w:val="-17"/>
          <w:w w:val="100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595959"/>
          <w:spacing w:val="0"/>
          <w:w w:val="94"/>
          <w:position w:val="8"/>
        </w:rPr>
        <w:t>S</w:t>
      </w:r>
      <w:r>
        <w:rPr>
          <w:rFonts w:ascii="Arial" w:hAnsi="Arial" w:cs="Arial" w:eastAsia="Arial"/>
          <w:sz w:val="14"/>
          <w:szCs w:val="14"/>
          <w:color w:val="595959"/>
          <w:spacing w:val="-21"/>
          <w:w w:val="100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41"/>
          <w:position w:val="8"/>
        </w:rPr>
        <w:t>I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4"/>
          <w:position w:val="0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6" w:lineRule="auto"/>
        <w:ind w:left="147" w:right="3366" w:firstLine="-9"/>
        <w:jc w:val="left"/>
        <w:tabs>
          <w:tab w:pos="1500" w:val="left"/>
          <w:tab w:pos="2940" w:val="left"/>
          <w:tab w:pos="4300" w:val="left"/>
          <w:tab w:pos="5300" w:val="left"/>
          <w:tab w:pos="7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6"/>
          <w:w w:val="90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58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"/>
          <w:w w:val="95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9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03.20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5"/>
          <w:w w:val="364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9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:1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2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9"/>
          <w:w w:val="8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4"/>
          <w:w w:val="206"/>
          <w:position w:val="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"/>
          <w:w w:val="99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6"/>
          <w:w w:val="62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0"/>
          <w:w w:val="129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0"/>
          <w:w w:val="12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5"/>
          <w:w w:val="82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2"/>
          <w:w w:val="99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4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7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7"/>
          <w:w w:val="7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06.03.2017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4"/>
          <w:position w:val="0"/>
        </w:rPr>
        <w:t>!K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2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1524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9"/>
          <w:w w:val="91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1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3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9"/>
          <w:w w:val="91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1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5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4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ntral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  <w:position w:val="0"/>
        </w:rPr>
        <w:t>Bildiri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40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87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1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"/>
          <w:w w:val="86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5"/>
          <w:w w:val="104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6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>k,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5"/>
          <w:w w:val="93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9"/>
          <w:w w:val="93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0"/>
          <w:w w:val="93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"/>
          <w:w w:val="93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  <w:position w:val="0"/>
        </w:rPr>
        <w:t>Otob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8"/>
          <w:w w:val="93"/>
          <w:position w:val="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3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9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son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durak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6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rı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47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8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-19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"/>
          <w:w w:val="8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5"/>
          <w:w w:val="104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6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9"/>
          <w:w w:val="94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0"/>
          <w:w w:val="9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4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"/>
          <w:w w:val="86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"/>
          <w:w w:val="105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0"/>
          <w:w w:val="7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"/>
          <w:w w:val="99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8"/>
        </w:rPr>
        <w:t>ct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Parkı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8" w:lineRule="exact"/>
        <w:ind w:left="143" w:right="-20"/>
        <w:jc w:val="left"/>
        <w:tabs>
          <w:tab w:pos="1500" w:val="left"/>
          <w:tab w:pos="4160" w:val="left"/>
          <w:tab w:pos="5560" w:val="left"/>
          <w:tab w:pos="7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w w:val="7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0"/>
          <w:w w:val="9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9"/>
          <w:w w:val="9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4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8"/>
          <w:w w:val="7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9"/>
          <w:w w:val="9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4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0"/>
          <w:w w:val="8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54"/>
        </w:rPr>
        <w:t>g_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5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9"/>
          <w:w w:val="7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8"/>
          <w:w w:val="88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88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1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9"/>
          <w:w w:val="88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8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2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  <w:position w:val="1"/>
        </w:rPr>
        <w:t>Dik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9"/>
          <w:w w:val="94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7"/>
          <w:position w:val="1"/>
        </w:rPr>
        <w:t>tsi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1"/>
          <w:position w:val="1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51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52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7"/>
          <w:w w:val="81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1"/>
          <w:position w:val="1"/>
        </w:rPr>
        <w:t>(S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2"/>
          <w:w w:val="62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6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95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4"/>
          <w:w w:val="73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3"/>
          <w:position w:val="1"/>
        </w:rPr>
        <w:t>cı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4"/>
          <w:position w:val="1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2" w:after="0" w:line="188" w:lineRule="auto"/>
        <w:ind w:left="3429" w:right="42" w:firstLine="-3282"/>
        <w:jc w:val="left"/>
        <w:tabs>
          <w:tab w:pos="3400" w:val="left"/>
          <w:tab w:pos="6480" w:val="left"/>
          <w:tab w:pos="11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w w:val="9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8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se: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8"/>
          <w:w w:val="9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9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</w:rPr>
        <w:t>pını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  <w:position w:val="-6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0"/>
          <w:w w:val="94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5"/>
          <w:position w:val="-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u w:val="single" w:color="0000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u w:val="single" w:color="0000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u w:val="single" w:color="0000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6"/>
          <w:w w:val="82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0"/>
          <w:w w:val="101"/>
          <w:position w:val="0"/>
        </w:rPr>
        <w:t>et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11"/>
          <w:w w:val="102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1"/>
          <w:w w:val="82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6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1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5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lik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300"/>
        </w:sectPr>
      </w:pPr>
      <w:rPr/>
    </w:p>
    <w:p>
      <w:pPr>
        <w:spacing w:before="0" w:after="0" w:line="229" w:lineRule="exact"/>
        <w:ind w:left="3380" w:right="-65"/>
        <w:jc w:val="center"/>
        <w:tabs>
          <w:tab w:pos="5540" w:val="left"/>
        </w:tabs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2"/>
          <w:position w:val="-2"/>
        </w:rPr>
        <w:t>Diğ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0"/>
          <w:w w:val="92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2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43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33"/>
          <w:szCs w:val="33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3"/>
          <w:szCs w:val="33"/>
          <w:color w:val="3F3F3F"/>
          <w:spacing w:val="0"/>
          <w:w w:val="100"/>
          <w:u w:val="single" w:color="3E3E3E"/>
          <w:position w:val="1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3F3F3F"/>
          <w:spacing w:val="3"/>
          <w:w w:val="100"/>
          <w:u w:val="single" w:color="3E3E3E"/>
          <w:position w:val="1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3F3F3F"/>
          <w:spacing w:val="3"/>
          <w:w w:val="100"/>
          <w:u w:val="single" w:color="3E3E3E"/>
          <w:position w:val="1"/>
        </w:rPr>
      </w:r>
      <w:r>
        <w:rPr>
          <w:rFonts w:ascii="Times New Roman" w:hAnsi="Times New Roman" w:cs="Times New Roman" w:eastAsia="Times New Roman"/>
          <w:sz w:val="33"/>
          <w:szCs w:val="33"/>
          <w:color w:val="3F3F3F"/>
          <w:spacing w:val="3"/>
          <w:w w:val="100"/>
          <w:position w:val="1"/>
        </w:rPr>
      </w:r>
      <w:r>
        <w:rPr>
          <w:rFonts w:ascii="Times New Roman" w:hAnsi="Times New Roman" w:cs="Times New Roman" w:eastAsia="Times New Roman"/>
          <w:sz w:val="33"/>
          <w:szCs w:val="33"/>
          <w:color w:val="3F3F3F"/>
          <w:spacing w:val="0"/>
          <w:w w:val="50"/>
          <w:position w:val="1"/>
        </w:rPr>
        <w:t>ı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361" w:lineRule="exact"/>
        <w:ind w:right="888"/>
        <w:jc w:val="right"/>
        <w:tabs>
          <w:tab w:pos="580" w:val="left"/>
        </w:tabs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color w:val="3F3F3F"/>
          <w:w w:val="39"/>
          <w:position w:val="-1"/>
        </w:rPr>
        <w:t>ı</w:t>
      </w:r>
      <w:r>
        <w:rPr>
          <w:rFonts w:ascii="Arial" w:hAnsi="Arial" w:cs="Arial" w:eastAsia="Arial"/>
          <w:sz w:val="40"/>
          <w:szCs w:val="40"/>
          <w:color w:val="3F3F3F"/>
          <w:w w:val="100"/>
          <w:position w:val="-1"/>
        </w:rPr>
        <w:tab/>
      </w:r>
      <w:r>
        <w:rPr>
          <w:rFonts w:ascii="Arial" w:hAnsi="Arial" w:cs="Arial" w:eastAsia="Arial"/>
          <w:sz w:val="40"/>
          <w:szCs w:val="40"/>
          <w:color w:val="3F3F3F"/>
          <w:w w:val="100"/>
          <w:position w:val="-1"/>
        </w:rPr>
      </w:r>
      <w:r>
        <w:rPr>
          <w:rFonts w:ascii="Arial" w:hAnsi="Arial" w:cs="Arial" w:eastAsia="Arial"/>
          <w:sz w:val="40"/>
          <w:szCs w:val="40"/>
          <w:color w:val="595959"/>
          <w:spacing w:val="0"/>
          <w:w w:val="66"/>
          <w:position w:val="-1"/>
        </w:rPr>
        <w:t>ı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w w:val="7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ngını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2"/>
        </w:rPr>
        <w:t>Al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6"/>
          <w:w w:val="92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:17:19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300"/>
          <w:cols w:num="2" w:equalWidth="0">
            <w:col w:w="5802" w:space="698"/>
            <w:col w:w="4740"/>
          </w:cols>
        </w:sectPr>
      </w:pPr>
      <w:rPr/>
    </w:p>
    <w:p>
      <w:pPr>
        <w:spacing w:before="0" w:after="0" w:line="209" w:lineRule="exact"/>
        <w:ind w:left="143" w:right="-20"/>
        <w:jc w:val="left"/>
        <w:tabs>
          <w:tab w:pos="1940" w:val="left"/>
          <w:tab w:pos="5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1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6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3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lıibi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9"/>
          <w:position w:val="1"/>
        </w:rPr>
        <w:t>JKi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"/>
          <w:w w:val="8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2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"/>
          <w:w w:val="102"/>
          <w:position w:val="1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62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left="195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:Çvs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3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Hilmi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3"/>
        </w:rPr>
        <w:t>LE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28" w:lineRule="exact"/>
        <w:ind w:left="119" w:right="2355" w:firstLine="1827"/>
        <w:jc w:val="left"/>
        <w:tabs>
          <w:tab w:pos="1940" w:val="left"/>
          <w:tab w:pos="4540" w:val="left"/>
          <w:tab w:pos="7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8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yısı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5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4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4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1"/>
          <w:w w:val="4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8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</w:rPr>
        <w:t>:1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"/>
          <w:w w:val="95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2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8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  <w:position w:val="0"/>
        </w:rPr>
        <w:t>Plak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"/>
          <w:w w:val="95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3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6"/>
          <w:w w:val="7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7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7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7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22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300"/>
        </w:sectPr>
      </w:pPr>
      <w:rPr/>
    </w:p>
    <w:p>
      <w:pPr>
        <w:spacing w:before="0" w:after="0" w:line="216" w:lineRule="exact"/>
        <w:ind w:left="14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707272"/>
          <w:w w:val="8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w w:val="8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0"/>
        </w:rPr>
        <w:t>Gie</w:t>
      </w:r>
      <w:r>
        <w:rPr>
          <w:rFonts w:ascii="Arial" w:hAnsi="Arial" w:cs="Arial" w:eastAsia="Arial"/>
          <w:sz w:val="19"/>
          <w:szCs w:val="19"/>
          <w:color w:val="595959"/>
          <w:spacing w:val="1"/>
          <w:w w:val="100"/>
        </w:rPr>
        <w:t>k</w:t>
      </w:r>
      <w:r>
        <w:rPr>
          <w:rFonts w:ascii="Arial" w:hAnsi="Arial" w:cs="Arial" w:eastAsia="Arial"/>
          <w:sz w:val="19"/>
          <w:szCs w:val="19"/>
          <w:color w:val="3F3F3F"/>
          <w:spacing w:val="-26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707272"/>
          <w:spacing w:val="-24"/>
          <w:w w:val="100"/>
        </w:rPr>
        <w:t>·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</w:rPr>
        <w:t>ik</w:t>
      </w:r>
      <w:r>
        <w:rPr>
          <w:rFonts w:ascii="Arial" w:hAnsi="Arial" w:cs="Arial" w:eastAsia="Arial"/>
          <w:sz w:val="19"/>
          <w:szCs w:val="19"/>
          <w:color w:val="3F3F3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6"/>
          <w:w w:val="9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2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2.506332pt;margin-top:-1.254228pt;width:.45pt;height:1.5pt;mso-position-horizontal-relative:page;mso-position-vertical-relative:paragraph;z-index:-15315" type="#_x0000_t202" filled="f" stroked="f">
            <v:textbox inset="0,0,0,0">
              <w:txbxContent>
                <w:p>
                  <w:pPr>
                    <w:spacing w:before="0" w:after="0" w:line="30" w:lineRule="exact"/>
                    <w:ind w:right="-44"/>
                    <w:jc w:val="left"/>
                    <w:rPr>
                      <w:rFonts w:ascii="Times New Roman" w:hAnsi="Times New Roman" w:cs="Times New Roman" w:eastAsia="Times New Roman"/>
                      <w:sz w:val="3"/>
                      <w:szCs w:val="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"/>
                      <w:szCs w:val="3"/>
                      <w:color w:val="3F3F3F"/>
                      <w:spacing w:val="0"/>
                      <w:w w:val="60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3"/>
                      <w:szCs w:val="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5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8"/>
          <w:w w:val="5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"/>
          <w:w w:val="9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7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</w:rPr>
        <w:t>rvi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4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8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8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26" w:lineRule="exact"/>
        <w:ind w:left="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9"/>
          <w:w w:val="82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  <w:position w:val="-1"/>
        </w:rPr>
        <w:t>mni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6"/>
          <w:w w:val="95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"/>
          <w:w w:val="99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"/>
          <w:w w:val="69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5"/>
          <w:w w:val="112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  <w:position w:val="-1"/>
        </w:rPr>
        <w:t>Jandarma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8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7"/>
          <w:w w:val="97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51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7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300"/>
          <w:cols w:num="2" w:equalWidth="0">
            <w:col w:w="646" w:space="3824"/>
            <w:col w:w="6770"/>
          </w:cols>
        </w:sectPr>
      </w:pPr>
      <w:rPr/>
    </w:p>
    <w:p>
      <w:pPr>
        <w:spacing w:before="16" w:after="0" w:line="304" w:lineRule="exact"/>
        <w:ind w:left="1155" w:right="-20"/>
        <w:jc w:val="left"/>
        <w:tabs>
          <w:tab w:pos="1960" w:val="left"/>
          <w:tab w:pos="4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3"/>
          <w:szCs w:val="23"/>
          <w:color w:val="707272"/>
          <w:spacing w:val="0"/>
          <w:w w:val="81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707272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3"/>
          <w:szCs w:val="23"/>
          <w:color w:val="707272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"/>
          <w:w w:val="79"/>
          <w:position w:val="6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"/>
          <w:w w:val="99"/>
          <w:position w:val="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"/>
          <w:w w:val="92"/>
          <w:position w:val="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2"/>
          <w:position w:val="6"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6"/>
          <w:w w:val="82"/>
          <w:position w:val="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105"/>
          <w:position w:val="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61"/>
          <w:position w:val="6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9"/>
          <w:w w:val="100"/>
          <w:position w:val="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4"/>
          <w:w w:val="100"/>
          <w:position w:val="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6"/>
        </w:rPr>
        <w:t>yısı: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6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4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"/>
          <w:w w:val="85"/>
          <w:position w:val="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2"/>
          <w:position w:val="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2"/>
          <w:w w:val="102"/>
          <w:position w:val="6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  <w:position w:val="6"/>
        </w:rPr>
        <w:t>al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6"/>
        </w:rPr>
        <w:t>gaz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1"/>
          <w:position w:val="6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7"/>
          <w:w w:val="91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9"/>
          <w:w w:val="91"/>
          <w:position w:val="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2"/>
          <w:position w:val="6"/>
        </w:rPr>
        <w:t>eli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"/>
          <w:w w:val="100"/>
          <w:position w:val="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7"/>
          <w:w w:val="100"/>
          <w:position w:val="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6"/>
        </w:rPr>
        <w:t>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147" w:right="-20"/>
        <w:jc w:val="left"/>
        <w:tabs>
          <w:tab w:pos="1940" w:val="left"/>
          <w:tab w:pos="4460" w:val="left"/>
          <w:tab w:pos="7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w w:val="88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w w:val="87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"/>
          <w:w w:val="78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0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ımcı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9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6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5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"/>
          <w:w w:val="96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2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9"/>
          <w:position w:val="1"/>
        </w:rPr>
        <w:t>ati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129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  <w:position w:val="1"/>
        </w:rPr>
        <w:t>f'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  <w:position w:val="1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"/>
          <w:w w:val="93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3"/>
          <w:position w:val="1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"/>
          <w:w w:val="91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1"/>
          <w:position w:val="1"/>
        </w:rPr>
        <w:t>ers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"/>
          <w:w w:val="91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4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45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45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"/>
          <w:w w:val="4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119" w:right="-20"/>
        <w:jc w:val="left"/>
        <w:tabs>
          <w:tab w:pos="1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w w:val="67"/>
        </w:rPr>
        <w:t>IG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6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işse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"/>
          <w:w w:val="89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9"/>
        </w:rPr>
        <w:t>ô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5"/>
          <w:w w:val="8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9"/>
          <w:w w:val="8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9"/>
        </w:rPr>
        <w:t>il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4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1"/>
          <w:w w:val="9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196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1"/>
        </w:rPr>
        <w:t>Yardı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1"/>
          <w:w w:val="9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1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Plak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0"/>
          <w:w w:val="9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1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196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9"/>
          <w:w w:val="8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1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4"/>
          <w:w w:val="9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8"/>
          <w:w w:val="10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7"/>
        </w:rPr>
        <w:t>ov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10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28" w:lineRule="exact"/>
        <w:ind w:left="147" w:right="2584" w:firstLine="-28"/>
        <w:jc w:val="left"/>
        <w:tabs>
          <w:tab w:pos="1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"/>
          <w:w w:val="15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5"/>
          <w:w w:val="6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3"/>
        </w:rPr>
        <w:t>.ayı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2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4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levii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dumanit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2"/>
          <w:position w:val="1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2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5"/>
          <w:w w:val="92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92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2"/>
          <w:position w:val="1"/>
        </w:rPr>
        <w:t>kilde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8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7"/>
          <w:w w:val="91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7"/>
          <w:position w:val="1"/>
        </w:rPr>
        <w:t>nı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6"/>
          <w:w w:val="87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7"/>
          <w:w w:val="87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7"/>
          <w:position w:val="1"/>
        </w:rPr>
        <w:t>leta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3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görüldii.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4435" w:right="407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öndürınede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6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6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3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6"/>
          <w:position w:val="-1"/>
        </w:rPr>
        <w:t>söndüıiicü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4" w:after="0" w:line="128" w:lineRule="auto"/>
        <w:ind w:left="4795" w:right="2319" w:firstLine="-4676"/>
        <w:jc w:val="left"/>
        <w:tabs>
          <w:tab w:pos="2100" w:val="left"/>
          <w:tab w:pos="4460" w:val="left"/>
          <w:tab w:pos="6340" w:val="left"/>
          <w:tab w:pos="79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7"/>
          <w:position w:val="1"/>
        </w:rPr>
        <w:t>öndürıne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yapıldı.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5"/>
          <w:w w:val="69"/>
          <w:position w:val="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0"/>
          <w:w w:val="69"/>
          <w:position w:val="0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2"/>
          <w:w w:val="6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ın3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9"/>
          <w:position w:val="0"/>
        </w:rPr>
        <w:t>IKöpi.l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9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0"/>
          <w:w w:val="9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"/>
          <w:w w:val="90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42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33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6"/>
          <w:position w:val="0"/>
        </w:rPr>
        <w:t>K.K.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"/>
          <w:w w:val="95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0"/>
          <w:w w:val="87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5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lın3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62"/>
          <w:position w:val="-3"/>
        </w:rPr>
        <w:t>ı</w:t>
      </w:r>
      <w:r>
        <w:rPr>
          <w:rFonts w:ascii="Arial" w:hAnsi="Arial" w:cs="Arial" w:eastAsia="Arial"/>
          <w:sz w:val="38"/>
          <w:szCs w:val="38"/>
          <w:color w:val="595959"/>
          <w:spacing w:val="-58"/>
          <w:w w:val="62"/>
          <w:position w:val="-3"/>
        </w:rPr>
        <w:t> </w:t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100"/>
          <w:position w:val="-3"/>
        </w:rPr>
      </w:r>
      <w:r>
        <w:rPr>
          <w:rFonts w:ascii="Arial" w:hAnsi="Arial" w:cs="Arial" w:eastAsia="Arial"/>
          <w:sz w:val="38"/>
          <w:szCs w:val="38"/>
          <w:color w:val="707272"/>
          <w:spacing w:val="0"/>
          <w:w w:val="62"/>
          <w:position w:val="-3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204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yanmıştı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"/>
          <w:w w:val="9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5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</w:rPr>
        <w:t>zi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1"/>
          <w:w w:val="9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3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yok.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300"/>
        </w:sectPr>
      </w:pPr>
      <w:rPr/>
    </w:p>
    <w:p>
      <w:pPr>
        <w:spacing w:before="12" w:after="0" w:line="240" w:lineRule="auto"/>
        <w:ind w:left="138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0"/>
          <w:w w:val="95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9"/>
          <w:w w:val="95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ndürn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8"/>
          <w:w w:val="9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14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9"/>
        </w:rPr>
        <w:t>Ha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9"/>
          <w:w w:val="8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8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8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w w:val="81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rinde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tetkik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"/>
          <w:w w:val="86"/>
          <w:position w:val="-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2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2"/>
          <w:w w:val="93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6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ngıcını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8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  <w:position w:val="-1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0"/>
          <w:w w:val="95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"/>
          <w:w w:val="91"/>
          <w:position w:val="-1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3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  <w:position w:val="-1"/>
        </w:rPr>
        <w:t>içerisin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8"/>
          <w:w w:val="94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94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7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  <w:position w:val="-1"/>
        </w:rPr>
        <w:t>old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8"/>
          <w:w w:val="95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0"/>
          <w:w w:val="95"/>
          <w:position w:val="-1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  <w:position w:val="-1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9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  <w:position w:val="-1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"/>
          <w:w w:val="95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5"/>
          <w:position w:val="-1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300"/>
          <w:cols w:num="2" w:equalWidth="0">
            <w:col w:w="1834" w:space="239"/>
            <w:col w:w="9167"/>
          </w:cols>
        </w:sectPr>
      </w:pPr>
      <w:rPr/>
    </w:p>
    <w:p>
      <w:pPr>
        <w:spacing w:before="11" w:after="0" w:line="228" w:lineRule="exact"/>
        <w:ind w:left="1946" w:right="79" w:firstLine="-180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</w:rPr>
        <w:t>Çık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8"/>
          <w:w w:val="9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3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2"/>
          <w:w w:val="6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8"/>
          <w:w w:val="7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5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tırma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ilerce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</w:rPr>
        <w:t>atılmı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düşürülmü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olan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7"/>
          <w:w w:val="99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4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8"/>
        </w:rPr>
        <w:t>ııı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7"/>
          <w:w w:val="8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6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siga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6"/>
        </w:rPr>
        <w:t>ot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"/>
          <w:w w:val="96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6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9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tic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"/>
          <w:w w:val="9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sinde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</w:rPr>
        <w:t>kan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7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1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</w:rPr>
        <w:t>tine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19" w:right="-20"/>
        <w:jc w:val="left"/>
        <w:tabs>
          <w:tab w:pos="1940" w:val="left"/>
          <w:tab w:pos="6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.605064pt;margin-top:11.453383pt;width:5.273032pt;height:21pt;mso-position-horizontal-relative:page;mso-position-vertical-relative:paragraph;z-index:-15321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Times New Roman" w:hAnsi="Times New Roman" w:cs="Times New Roman" w:eastAsia="Times New Roman"/>
                      <w:sz w:val="42"/>
                      <w:szCs w:val="4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595959"/>
                      <w:spacing w:val="-27"/>
                      <w:w w:val="84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B3B3B3"/>
                      <w:spacing w:val="0"/>
                      <w:w w:val="3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595959"/>
          <w:w w:val="86"/>
        </w:rPr>
        <w:t>ISig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4"/>
          <w:w w:val="87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5"/>
          <w:w w:val="9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9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2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2"/>
          <w:w w:val="10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6"/>
        </w:rPr>
        <w:t>ir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3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"/>
          <w:w w:val="72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1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6"/>
          <w:w w:val="8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w w:val="73"/>
        </w:rPr>
        <w:t>!A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Qereç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"/>
          <w:w w:val="8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0"/>
        </w:rPr>
        <w:t>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0" w:after="0" w:line="224" w:lineRule="exact"/>
        <w:ind w:left="176" w:right="9577" w:firstLine="33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62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62"/>
        </w:rPr>
        <w:t>111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6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6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esJim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5"/>
          <w:w w:val="7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</w:rPr>
        <w:t>dil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4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60" w:lineRule="exact"/>
        <w:ind w:left="147" w:right="-20"/>
        <w:jc w:val="left"/>
        <w:tabs>
          <w:tab w:pos="1980" w:val="left"/>
          <w:tab w:pos="5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707272"/>
          <w:w w:val="8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w w:val="8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4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9"/>
          <w:w w:val="4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0"/>
          <w:w w:val="8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0"/>
        </w:rPr>
        <w:t>.i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8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7"/>
          <w:w w:val="92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4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"/>
          <w:w w:val="10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5"/>
          <w:w w:val="7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2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2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8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8"/>
          <w:w w:val="100"/>
          <w:position w:val="1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03.2017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5"/>
          <w:position w:val="1"/>
        </w:rPr>
        <w:t>!Saa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"/>
          <w:w w:val="95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52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2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707272"/>
          <w:spacing w:val="4"/>
          <w:w w:val="93"/>
          <w:position w:val="1"/>
        </w:rPr>
        <w:t>:</w:t>
      </w:r>
      <w:r>
        <w:rPr>
          <w:rFonts w:ascii="Arial" w:hAnsi="Arial" w:cs="Arial" w:eastAsia="Arial"/>
          <w:sz w:val="25"/>
          <w:szCs w:val="25"/>
          <w:color w:val="3F3F3F"/>
          <w:spacing w:val="-12"/>
          <w:w w:val="127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7"/>
          <w:position w:val="1"/>
        </w:rPr>
        <w:t>7:35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237" w:right="-20"/>
        <w:jc w:val="left"/>
        <w:tabs>
          <w:tab w:pos="1320" w:val="left"/>
          <w:tab w:pos="8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6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ıır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8"/>
          <w:position w:val="-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40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0"/>
          <w:w w:val="4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76"/>
          <w:position w:val="-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1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iDE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45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2"/>
          <w:w w:val="4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1"/>
          <w:position w:val="0"/>
        </w:rPr>
        <w:t>Ça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  <w:position w:val="0"/>
        </w:rPr>
        <w:t>mdi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1"/>
          <w:w w:val="91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41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Gıub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  <w:position w:val="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6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39" w:after="0" w:line="220" w:lineRule="exact"/>
        <w:ind w:left="2097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w w:val="84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itmişse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7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4833" w:right="-20"/>
        <w:jc w:val="left"/>
        <w:tabs>
          <w:tab w:pos="828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.435444pt;margin-top:8.958374pt;width:8.0808pt;height:8pt;mso-position-horizontal-relative:page;mso-position-vertical-relative:paragraph;z-index:-15314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3F3F3F"/>
                      <w:spacing w:val="0"/>
                      <w:w w:val="110"/>
                    </w:rPr>
                    <w:t>"ü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91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1"/>
          <w:position w:val="2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1"/>
          <w:position w:val="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1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2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2"/>
        </w:rPr>
      </w:r>
      <w:r>
        <w:rPr>
          <w:rFonts w:ascii="Arial" w:hAnsi="Arial" w:cs="Arial" w:eastAsia="Arial"/>
          <w:sz w:val="27"/>
          <w:szCs w:val="27"/>
          <w:color w:val="3F3F3F"/>
          <w:spacing w:val="0"/>
          <w:w w:val="79"/>
          <w:position w:val="0"/>
        </w:rPr>
        <w:t>1</w:t>
      </w:r>
      <w:r>
        <w:rPr>
          <w:rFonts w:ascii="Arial" w:hAnsi="Arial" w:cs="Arial" w:eastAsia="Arial"/>
          <w:sz w:val="27"/>
          <w:szCs w:val="27"/>
          <w:color w:val="3F3F3F"/>
          <w:spacing w:val="-41"/>
          <w:w w:val="100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595959"/>
          <w:spacing w:val="0"/>
          <w:w w:val="42"/>
          <w:position w:val="0"/>
        </w:rPr>
        <w:t>O</w:t>
      </w:r>
      <w:r>
        <w:rPr>
          <w:rFonts w:ascii="Arial" w:hAnsi="Arial" w:cs="Arial" w:eastAsia="Arial"/>
          <w:sz w:val="27"/>
          <w:szCs w:val="27"/>
          <w:color w:val="595959"/>
          <w:spacing w:val="0"/>
          <w:w w:val="42"/>
          <w:position w:val="0"/>
        </w:rPr>
        <w:t>  </w:t>
      </w:r>
      <w:r>
        <w:rPr>
          <w:rFonts w:ascii="Arial" w:hAnsi="Arial" w:cs="Arial" w:eastAsia="Arial"/>
          <w:sz w:val="27"/>
          <w:szCs w:val="27"/>
          <w:color w:val="595959"/>
          <w:spacing w:val="5"/>
          <w:w w:val="42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3F3F3F"/>
          <w:spacing w:val="0"/>
          <w:w w:val="62"/>
          <w:position w:val="0"/>
        </w:rPr>
        <w:t>Mar</w:t>
      </w:r>
      <w:r>
        <w:rPr>
          <w:rFonts w:ascii="Arial" w:hAnsi="Arial" w:cs="Arial" w:eastAsia="Arial"/>
          <w:sz w:val="27"/>
          <w:szCs w:val="27"/>
          <w:color w:val="3F3F3F"/>
          <w:spacing w:val="0"/>
          <w:w w:val="62"/>
          <w:position w:val="0"/>
        </w:rPr>
        <w:t>t</w:t>
      </w:r>
      <w:r>
        <w:rPr>
          <w:rFonts w:ascii="Arial" w:hAnsi="Arial" w:cs="Arial" w:eastAsia="Arial"/>
          <w:sz w:val="27"/>
          <w:szCs w:val="27"/>
          <w:color w:val="3F3F3F"/>
          <w:spacing w:val="39"/>
          <w:w w:val="62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595959"/>
          <w:spacing w:val="-3"/>
          <w:w w:val="62"/>
          <w:position w:val="0"/>
        </w:rPr>
        <w:t>2</w:t>
      </w:r>
      <w:r>
        <w:rPr>
          <w:rFonts w:ascii="Arial" w:hAnsi="Arial" w:cs="Arial" w:eastAsia="Arial"/>
          <w:sz w:val="27"/>
          <w:szCs w:val="27"/>
          <w:color w:val="3F3F3F"/>
          <w:spacing w:val="0"/>
          <w:w w:val="56"/>
          <w:position w:val="0"/>
        </w:rPr>
        <w:t>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416" w:right="-20"/>
        <w:jc w:val="left"/>
        <w:tabs>
          <w:tab w:pos="8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3F3F3F"/>
          <w:spacing w:val="0"/>
          <w:w w:val="100"/>
          <w:i/>
          <w:position w:val="1"/>
        </w:rPr>
        <w:t>Cl</w:t>
      </w:r>
      <w:r>
        <w:rPr>
          <w:rFonts w:ascii="Times New Roman" w:hAnsi="Times New Roman" w:cs="Times New Roman" w:eastAsia="Times New Roman"/>
          <w:sz w:val="8"/>
          <w:szCs w:val="8"/>
          <w:color w:val="3F3F3F"/>
          <w:spacing w:val="0"/>
          <w:w w:val="100"/>
          <w:i/>
          <w:position w:val="1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3F3F3F"/>
          <w:spacing w:val="-18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F3F3F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3F3F3F"/>
          <w:spacing w:val="0"/>
          <w:w w:val="100"/>
          <w:i/>
          <w:position w:val="1"/>
        </w:rPr>
      </w:r>
      <w:r>
        <w:rPr>
          <w:rFonts w:ascii="Arial" w:hAnsi="Arial" w:cs="Arial" w:eastAsia="Arial"/>
          <w:sz w:val="19"/>
          <w:szCs w:val="19"/>
          <w:color w:val="707272"/>
          <w:spacing w:val="0"/>
          <w:w w:val="82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707272"/>
          <w:spacing w:val="0"/>
          <w:w w:val="82"/>
          <w:i/>
          <w:position w:val="-1"/>
        </w:rPr>
        <w:t>  </w:t>
      </w:r>
      <w:r>
        <w:rPr>
          <w:rFonts w:ascii="Arial" w:hAnsi="Arial" w:cs="Arial" w:eastAsia="Arial"/>
          <w:sz w:val="19"/>
          <w:szCs w:val="19"/>
          <w:color w:val="707272"/>
          <w:spacing w:val="33"/>
          <w:w w:val="82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0"/>
          <w:w w:val="112"/>
          <w:position w:val="-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4"/>
          <w:w w:val="112"/>
          <w:position w:val="-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  <w:position w:val="-1"/>
        </w:rPr>
        <w:t>01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1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6" w:lineRule="exact"/>
        <w:ind w:left="369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F3F3F"/>
          <w:spacing w:val="0"/>
          <w:w w:val="112"/>
          <w:i/>
          <w:position w:val="-11"/>
        </w:rPr>
        <w:t>.Q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300"/>
        </w:sectPr>
      </w:pPr>
      <w:rPr/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345" w:right="-7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8"/>
          <w:szCs w:val="18"/>
          <w:color w:val="3F3F3F"/>
          <w:spacing w:val="-11"/>
          <w:w w:val="77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51"/>
        </w:rPr>
        <w:t>.::::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387" w:lineRule="exact"/>
        <w:ind w:right="-118"/>
        <w:jc w:val="left"/>
        <w:rPr>
          <w:rFonts w:ascii="Times New Roman" w:hAnsi="Times New Roman" w:cs="Times New Roman" w:eastAsia="Times New Roman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52"/>
          <w:szCs w:val="52"/>
          <w:color w:val="9C9C9C"/>
          <w:spacing w:val="-16"/>
          <w:w w:val="174"/>
          <w:position w:val="-18"/>
        </w:rPr>
        <w:t>,</w:t>
      </w:r>
      <w:r>
        <w:rPr>
          <w:rFonts w:ascii="Times New Roman" w:hAnsi="Times New Roman" w:cs="Times New Roman" w:eastAsia="Times New Roman"/>
          <w:sz w:val="52"/>
          <w:szCs w:val="52"/>
          <w:color w:val="4F548E"/>
          <w:spacing w:val="0"/>
          <w:w w:val="130"/>
          <w:position w:val="-18"/>
        </w:rPr>
        <w:t>h(</w:t>
      </w:r>
      <w:r>
        <w:rPr>
          <w:rFonts w:ascii="Times New Roman" w:hAnsi="Times New Roman" w:cs="Times New Roman" w:eastAsia="Times New Roman"/>
          <w:sz w:val="52"/>
          <w:szCs w:val="52"/>
          <w:color w:val="3F3F3F"/>
          <w:spacing w:val="0"/>
          <w:w w:val="67"/>
          <w:position w:val="-18"/>
        </w:rPr>
        <w:t>.</w:t>
      </w:r>
      <w:r>
        <w:rPr>
          <w:rFonts w:ascii="Times New Roman" w:hAnsi="Times New Roman" w:cs="Times New Roman" w:eastAsia="Times New Roman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604" w:lineRule="exact"/>
        <w:ind w:right="-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75"/>
          <w:szCs w:val="75"/>
          <w:color w:val="2D3175"/>
          <w:spacing w:val="0"/>
          <w:w w:val="100"/>
          <w:i/>
          <w:position w:val="-12"/>
        </w:rPr>
        <w:t>)</w:t>
      </w:r>
      <w:r>
        <w:rPr>
          <w:rFonts w:ascii="Arial" w:hAnsi="Arial" w:cs="Arial" w:eastAsia="Arial"/>
          <w:sz w:val="75"/>
          <w:szCs w:val="75"/>
          <w:color w:val="2D3175"/>
          <w:spacing w:val="-171"/>
          <w:w w:val="100"/>
          <w:i/>
          <w:position w:val="-12"/>
        </w:rPr>
        <w:t> </w:t>
      </w:r>
      <w:r>
        <w:rPr>
          <w:rFonts w:ascii="Arial" w:hAnsi="Arial" w:cs="Arial" w:eastAsia="Arial"/>
          <w:sz w:val="75"/>
          <w:szCs w:val="75"/>
          <w:color w:val="2D3175"/>
          <w:spacing w:val="0"/>
          <w:w w:val="100"/>
          <w:i/>
          <w:position w:val="-12"/>
        </w:rPr>
        <w:tab/>
      </w:r>
      <w:r>
        <w:rPr>
          <w:rFonts w:ascii="Arial" w:hAnsi="Arial" w:cs="Arial" w:eastAsia="Arial"/>
          <w:sz w:val="75"/>
          <w:szCs w:val="75"/>
          <w:color w:val="2D3175"/>
          <w:spacing w:val="0"/>
          <w:w w:val="100"/>
          <w:i/>
          <w:position w:val="-12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5"/>
        </w:rPr>
        <w:t>itfa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6"/>
          <w:w w:val="100"/>
          <w:position w:val="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5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5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300"/>
          <w:cols w:num="3" w:equalWidth="0">
            <w:col w:w="529" w:space="1709"/>
            <w:col w:w="816" w:space="2875"/>
            <w:col w:w="5311"/>
          </w:cols>
        </w:sectPr>
      </w:pPr>
      <w:rPr/>
    </w:p>
    <w:p>
      <w:pPr>
        <w:spacing w:before="0" w:after="0" w:line="374" w:lineRule="exact"/>
        <w:ind w:left="2177" w:right="-20"/>
        <w:jc w:val="left"/>
        <w:tabs>
          <w:tab w:pos="850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2.794922pt;margin-top:8.78942pt;width:12.690701pt;height:27.5pt;mso-position-horizontal-relative:page;mso-position-vertical-relative:paragraph;z-index:-15320" type="#_x0000_t202" filled="f" stroked="f">
            <v:textbox inset="0,0,0,0">
              <w:txbxContent>
                <w:p>
                  <w:pPr>
                    <w:spacing w:before="0" w:after="0" w:line="550" w:lineRule="exact"/>
                    <w:ind w:right="-123"/>
                    <w:jc w:val="left"/>
                    <w:rPr>
                      <w:rFonts w:ascii="Arial" w:hAnsi="Arial" w:cs="Arial" w:eastAsia="Arial"/>
                      <w:sz w:val="55"/>
                      <w:szCs w:val="55"/>
                    </w:rPr>
                  </w:pPr>
                  <w:rPr/>
                  <w:r>
                    <w:rPr>
                      <w:rFonts w:ascii="Arial" w:hAnsi="Arial" w:cs="Arial" w:eastAsia="Arial"/>
                      <w:sz w:val="55"/>
                      <w:szCs w:val="55"/>
                      <w:color w:val="595959"/>
                      <w:spacing w:val="0"/>
                      <w:w w:val="83"/>
                      <w:position w:val="-1"/>
                    </w:rPr>
                    <w:t>n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1.47052pt;margin-top:9.086401pt;width:43.441924pt;height:11pt;mso-position-horizontal-relative:page;mso-position-vertical-relative:paragraph;z-index:-15319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tabs>
                      <w:tab w:pos="420" w:val="left"/>
                    </w:tabs>
                    <w:rPr>
                      <w:rFonts w:ascii="Arial" w:hAnsi="Arial" w:cs="Arial" w:eastAsia="Arial"/>
                      <w:sz w:val="11"/>
                      <w:szCs w:val="11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B3B3B3"/>
                      <w:spacing w:val="0"/>
                      <w:w w:val="127"/>
                    </w:rPr>
                    <w:t>: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B3B3B3"/>
                      <w:spacing w:val="-64"/>
                      <w:w w:val="127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B3B3B3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B3B3B3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9C9C9C"/>
                      <w:spacing w:val="0"/>
                      <w:w w:val="127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9C9C9C"/>
                      <w:spacing w:val="0"/>
                      <w:w w:val="127"/>
                      <w:i/>
                    </w:rPr>
                    <w:t>    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9C9C9C"/>
                      <w:spacing w:val="1"/>
                      <w:w w:val="127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828282"/>
                      <w:spacing w:val="0"/>
                      <w:w w:val="127"/>
                    </w:rPr>
                    <w:t>"'-'-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828282"/>
          <w:spacing w:val="-14"/>
          <w:w w:val="164"/>
          <w:position w:val="2"/>
        </w:rPr>
        <w:t>:</w:t>
      </w:r>
      <w:r>
        <w:rPr>
          <w:rFonts w:ascii="Arial" w:hAnsi="Arial" w:cs="Arial" w:eastAsia="Arial"/>
          <w:sz w:val="20"/>
          <w:szCs w:val="20"/>
          <w:color w:val="B3B3B3"/>
          <w:spacing w:val="-12"/>
          <w:w w:val="140"/>
          <w:position w:val="2"/>
        </w:rPr>
        <w:t>:</w:t>
      </w:r>
      <w:r>
        <w:rPr>
          <w:rFonts w:ascii="Arial" w:hAnsi="Arial" w:cs="Arial" w:eastAsia="Arial"/>
          <w:sz w:val="20"/>
          <w:szCs w:val="20"/>
          <w:color w:val="828282"/>
          <w:spacing w:val="0"/>
          <w:w w:val="107"/>
          <w:position w:val="2"/>
        </w:rPr>
        <w:t>ive</w:t>
      </w:r>
      <w:r>
        <w:rPr>
          <w:rFonts w:ascii="Arial" w:hAnsi="Arial" w:cs="Arial" w:eastAsia="Arial"/>
          <w:sz w:val="20"/>
          <w:szCs w:val="20"/>
          <w:color w:val="828282"/>
          <w:spacing w:val="-4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00"/>
          <w:position w:val="2"/>
        </w:rPr>
        <w:t>M</w:t>
      </w:r>
      <w:r>
        <w:rPr>
          <w:rFonts w:ascii="Arial" w:hAnsi="Arial" w:cs="Arial" w:eastAsia="Arial"/>
          <w:sz w:val="20"/>
          <w:szCs w:val="20"/>
          <w:color w:val="595959"/>
          <w:spacing w:val="8"/>
          <w:w w:val="100"/>
          <w:position w:val="2"/>
        </w:rPr>
        <w:t>e</w:t>
      </w:r>
      <w:r>
        <w:rPr>
          <w:rFonts w:ascii="Arial" w:hAnsi="Arial" w:cs="Arial" w:eastAsia="Arial"/>
          <w:sz w:val="20"/>
          <w:szCs w:val="20"/>
          <w:color w:val="3F3F3F"/>
          <w:spacing w:val="0"/>
          <w:w w:val="100"/>
          <w:position w:val="2"/>
        </w:rPr>
        <w:t>r</w:t>
      </w:r>
      <w:r>
        <w:rPr>
          <w:rFonts w:ascii="Arial" w:hAnsi="Arial" w:cs="Arial" w:eastAsia="Arial"/>
          <w:sz w:val="20"/>
          <w:szCs w:val="20"/>
          <w:color w:val="3F3F3F"/>
          <w:spacing w:val="2"/>
          <w:w w:val="100"/>
          <w:position w:val="2"/>
        </w:rPr>
        <w:t>k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00"/>
          <w:position w:val="2"/>
        </w:rPr>
        <w:t>ez</w:t>
      </w:r>
      <w:r>
        <w:rPr>
          <w:rFonts w:ascii="Arial" w:hAnsi="Arial" w:cs="Arial" w:eastAsia="Arial"/>
          <w:sz w:val="20"/>
          <w:szCs w:val="20"/>
          <w:color w:val="595959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"/>
          <w:w w:val="86"/>
          <w:position w:val="2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120"/>
          <w:position w:val="2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51"/>
          <w:position w:val="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3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3F3F3F"/>
          <w:spacing w:val="0"/>
          <w:w w:val="100"/>
          <w:position w:val="2"/>
        </w:rPr>
        <w:t>e</w:t>
      </w:r>
      <w:r>
        <w:rPr>
          <w:rFonts w:ascii="Arial" w:hAnsi="Arial" w:cs="Arial" w:eastAsia="Arial"/>
          <w:sz w:val="20"/>
          <w:szCs w:val="20"/>
          <w:color w:val="3F3F3F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0"/>
          <w:szCs w:val="20"/>
          <w:color w:val="3F3F3F"/>
          <w:spacing w:val="0"/>
          <w:w w:val="100"/>
          <w:position w:val="2"/>
        </w:rPr>
      </w:r>
      <w:r>
        <w:rPr>
          <w:rFonts w:ascii="Arial" w:hAnsi="Arial" w:cs="Arial" w:eastAsia="Arial"/>
          <w:sz w:val="22"/>
          <w:szCs w:val="22"/>
          <w:color w:val="9C9C9C"/>
          <w:spacing w:val="0"/>
          <w:w w:val="52"/>
          <w:position w:val="-6"/>
        </w:rPr>
        <w:t>"':-·</w:t>
      </w:r>
      <w:r>
        <w:rPr>
          <w:rFonts w:ascii="Arial" w:hAnsi="Arial" w:cs="Arial" w:eastAsia="Arial"/>
          <w:sz w:val="22"/>
          <w:szCs w:val="22"/>
          <w:color w:val="9C9C9C"/>
          <w:spacing w:val="20"/>
          <w:w w:val="52"/>
          <w:position w:val="-6"/>
        </w:rPr>
        <w:t> </w:t>
      </w:r>
      <w:r>
        <w:rPr>
          <w:rFonts w:ascii="Arial" w:hAnsi="Arial" w:cs="Arial" w:eastAsia="Arial"/>
          <w:sz w:val="26"/>
          <w:szCs w:val="26"/>
          <w:color w:val="9C9C9C"/>
          <w:spacing w:val="0"/>
          <w:w w:val="162"/>
          <w:position w:val="7"/>
        </w:rPr>
        <w:t>'</w:t>
      </w:r>
      <w:r>
        <w:rPr>
          <w:rFonts w:ascii="Arial" w:hAnsi="Arial" w:cs="Arial" w:eastAsia="Arial"/>
          <w:sz w:val="26"/>
          <w:szCs w:val="26"/>
          <w:color w:val="9C9C9C"/>
          <w:spacing w:val="-30"/>
          <w:w w:val="100"/>
          <w:position w:val="7"/>
        </w:rPr>
        <w:t> </w:t>
      </w:r>
      <w:r>
        <w:rPr>
          <w:rFonts w:ascii="Arial" w:hAnsi="Arial" w:cs="Arial" w:eastAsia="Arial"/>
          <w:sz w:val="28"/>
          <w:szCs w:val="28"/>
          <w:color w:val="B3B3B3"/>
          <w:spacing w:val="0"/>
          <w:w w:val="100"/>
          <w:position w:val="7"/>
        </w:rPr>
        <w:t>.</w:t>
      </w:r>
      <w:r>
        <w:rPr>
          <w:rFonts w:ascii="Arial" w:hAnsi="Arial" w:cs="Arial" w:eastAsia="Arial"/>
          <w:sz w:val="28"/>
          <w:szCs w:val="28"/>
          <w:color w:val="B3B3B3"/>
          <w:spacing w:val="-44"/>
          <w:w w:val="100"/>
          <w:position w:val="7"/>
        </w:rPr>
        <w:t> </w:t>
      </w:r>
      <w:r>
        <w:rPr>
          <w:rFonts w:ascii="Arial" w:hAnsi="Arial" w:cs="Arial" w:eastAsia="Arial"/>
          <w:sz w:val="22"/>
          <w:szCs w:val="22"/>
          <w:color w:val="9C9C9C"/>
          <w:spacing w:val="-48"/>
          <w:w w:val="100"/>
          <w:position w:val="-6"/>
        </w:rPr>
        <w:t>·</w:t>
      </w:r>
      <w:r>
        <w:rPr>
          <w:rFonts w:ascii="Arial" w:hAnsi="Arial" w:cs="Arial" w:eastAsia="Arial"/>
          <w:sz w:val="22"/>
          <w:szCs w:val="22"/>
          <w:color w:val="828282"/>
          <w:spacing w:val="0"/>
          <w:w w:val="100"/>
          <w:position w:val="-6"/>
        </w:rPr>
        <w:t>f</w:t>
      </w:r>
      <w:r>
        <w:rPr>
          <w:rFonts w:ascii="Arial" w:hAnsi="Arial" w:cs="Arial" w:eastAsia="Arial"/>
          <w:sz w:val="22"/>
          <w:szCs w:val="22"/>
          <w:color w:val="828282"/>
          <w:spacing w:val="1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C9C9C"/>
          <w:spacing w:val="0"/>
          <w:w w:val="67"/>
          <w:i/>
          <w:position w:val="10"/>
        </w:rPr>
        <w:t>'S</w:t>
      </w:r>
      <w:r>
        <w:rPr>
          <w:rFonts w:ascii="Times New Roman" w:hAnsi="Times New Roman" w:cs="Times New Roman" w:eastAsia="Times New Roman"/>
          <w:sz w:val="13"/>
          <w:szCs w:val="13"/>
          <w:color w:val="9C9C9C"/>
          <w:spacing w:val="0"/>
          <w:w w:val="67"/>
          <w:i/>
          <w:position w:val="10"/>
        </w:rPr>
        <w:t>   </w:t>
      </w:r>
      <w:r>
        <w:rPr>
          <w:rFonts w:ascii="Times New Roman" w:hAnsi="Times New Roman" w:cs="Times New Roman" w:eastAsia="Times New Roman"/>
          <w:sz w:val="13"/>
          <w:szCs w:val="13"/>
          <w:color w:val="9C9C9C"/>
          <w:spacing w:val="15"/>
          <w:w w:val="67"/>
          <w:i/>
          <w:position w:val="1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28282"/>
          <w:spacing w:val="0"/>
          <w:w w:val="67"/>
          <w:position w:val="10"/>
        </w:rPr>
        <w:t>..</w:t>
      </w:r>
      <w:r>
        <w:rPr>
          <w:rFonts w:ascii="Times New Roman" w:hAnsi="Times New Roman" w:cs="Times New Roman" w:eastAsia="Times New Roman"/>
          <w:sz w:val="13"/>
          <w:szCs w:val="13"/>
          <w:color w:val="828282"/>
          <w:spacing w:val="-2"/>
          <w:w w:val="67"/>
          <w:position w:val="10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B3B3B3"/>
          <w:spacing w:val="0"/>
          <w:w w:val="67"/>
          <w:position w:val="10"/>
        </w:rPr>
        <w:t>)</w:t>
      </w:r>
      <w:r>
        <w:rPr>
          <w:rFonts w:ascii="Times New Roman" w:hAnsi="Times New Roman" w:cs="Times New Roman" w:eastAsia="Times New Roman"/>
          <w:sz w:val="13"/>
          <w:szCs w:val="13"/>
          <w:color w:val="B3B3B3"/>
          <w:spacing w:val="0"/>
          <w:w w:val="67"/>
          <w:position w:val="10"/>
        </w:rPr>
        <w:t>   </w:t>
      </w:r>
      <w:r>
        <w:rPr>
          <w:rFonts w:ascii="Times New Roman" w:hAnsi="Times New Roman" w:cs="Times New Roman" w:eastAsia="Times New Roman"/>
          <w:sz w:val="13"/>
          <w:szCs w:val="13"/>
          <w:color w:val="B3B3B3"/>
          <w:spacing w:val="0"/>
          <w:w w:val="67"/>
          <w:position w:val="1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C9C9C"/>
          <w:spacing w:val="0"/>
          <w:w w:val="144"/>
          <w:position w:val="10"/>
        </w:rPr>
        <w:t>"'·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86" w:lineRule="atLeast"/>
        <w:ind w:left="2116" w:right="-20"/>
        <w:jc w:val="left"/>
        <w:tabs>
          <w:tab w:pos="4580" w:val="left"/>
          <w:tab w:pos="834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07272"/>
          <w:w w:val="123"/>
        </w:rPr>
        <w:t>:'</w:t>
      </w:r>
      <w:r>
        <w:rPr>
          <w:rFonts w:ascii="Times New Roman" w:hAnsi="Times New Roman" w:cs="Times New Roman" w:eastAsia="Times New Roman"/>
          <w:sz w:val="19"/>
          <w:szCs w:val="19"/>
          <w:color w:val="707272"/>
          <w:spacing w:val="4"/>
          <w:w w:val="12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5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5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9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Grupla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-27"/>
          <w:w w:val="100"/>
          <w:position w:val="-6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6"/>
        </w:rPr>
        <w:t>!ilmi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6"/>
        </w:rPr>
        <w:t>DİLEK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6"/>
        </w:rPr>
      </w:r>
      <w:r>
        <w:rPr>
          <w:rFonts w:ascii="Arial" w:hAnsi="Arial" w:cs="Arial" w:eastAsia="Arial"/>
          <w:sz w:val="18"/>
          <w:szCs w:val="18"/>
          <w:color w:val="707272"/>
          <w:spacing w:val="0"/>
          <w:w w:val="297"/>
          <w:position w:val="-12"/>
        </w:rPr>
        <w:t>l</w:t>
      </w:r>
      <w:r>
        <w:rPr>
          <w:rFonts w:ascii="Arial" w:hAnsi="Arial" w:cs="Arial" w:eastAsia="Arial"/>
          <w:sz w:val="18"/>
          <w:szCs w:val="18"/>
          <w:color w:val="707272"/>
          <w:spacing w:val="-75"/>
          <w:w w:val="297"/>
          <w:position w:val="-12"/>
        </w:rPr>
        <w:t> </w:t>
      </w:r>
      <w:r>
        <w:rPr>
          <w:rFonts w:ascii="Arial" w:hAnsi="Arial" w:cs="Arial" w:eastAsia="Arial"/>
          <w:sz w:val="24"/>
          <w:szCs w:val="24"/>
          <w:color w:val="595959"/>
          <w:spacing w:val="0"/>
          <w:w w:val="76"/>
          <w:position w:val="-12"/>
        </w:rPr>
        <w:t>iU</w:t>
      </w:r>
      <w:r>
        <w:rPr>
          <w:rFonts w:ascii="Arial" w:hAnsi="Arial" w:cs="Arial" w:eastAsia="Arial"/>
          <w:sz w:val="24"/>
          <w:szCs w:val="24"/>
          <w:color w:val="595959"/>
          <w:spacing w:val="-18"/>
          <w:w w:val="76"/>
          <w:position w:val="-12"/>
        </w:rPr>
        <w:t>_</w:t>
      </w:r>
      <w:r>
        <w:rPr>
          <w:rFonts w:ascii="Arial" w:hAnsi="Arial" w:cs="Arial" w:eastAsia="Arial"/>
          <w:sz w:val="24"/>
          <w:szCs w:val="24"/>
          <w:color w:val="828282"/>
          <w:spacing w:val="0"/>
          <w:w w:val="124"/>
          <w:position w:val="-12"/>
        </w:rPr>
        <w:t>elll}.</w:t>
      </w:r>
      <w:r>
        <w:rPr>
          <w:rFonts w:ascii="Arial" w:hAnsi="Arial" w:cs="Arial" w:eastAsia="Arial"/>
          <w:sz w:val="24"/>
          <w:szCs w:val="24"/>
          <w:color w:val="828282"/>
          <w:spacing w:val="0"/>
          <w:w w:val="100"/>
          <w:position w:val="-12"/>
        </w:rPr>
        <w:t> </w:t>
      </w:r>
      <w:r>
        <w:rPr>
          <w:rFonts w:ascii="Arial" w:hAnsi="Arial" w:cs="Arial" w:eastAsia="Arial"/>
          <w:sz w:val="24"/>
          <w:szCs w:val="24"/>
          <w:color w:val="828282"/>
          <w:spacing w:val="7"/>
          <w:w w:val="100"/>
          <w:position w:val="-12"/>
        </w:rPr>
        <w:t> </w:t>
      </w:r>
      <w:r>
        <w:rPr>
          <w:rFonts w:ascii="Arial" w:hAnsi="Arial" w:cs="Arial" w:eastAsia="Arial"/>
          <w:sz w:val="24"/>
          <w:szCs w:val="24"/>
          <w:color w:val="595959"/>
          <w:spacing w:val="0"/>
          <w:w w:val="212"/>
          <w:position w:val="-12"/>
        </w:rPr>
        <w:t>8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564" w:lineRule="exact"/>
        <w:ind w:left="4875" w:right="-20"/>
        <w:jc w:val="left"/>
        <w:tabs>
          <w:tab w:pos="8180" w:val="left"/>
          <w:tab w:pos="9820" w:val="left"/>
          <w:tab w:pos="10440" w:val="left"/>
        </w:tabs>
        <w:rPr>
          <w:rFonts w:ascii="Times New Roman" w:hAnsi="Times New Roman" w:cs="Times New Roman" w:eastAsia="Times New Roman"/>
          <w:sz w:val="79"/>
          <w:szCs w:val="7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5.334198pt;margin-top:26.140873pt;width:77.177154pt;height:8.0pt;mso-position-horizontal-relative:page;mso-position-vertical-relative:paragraph;z-index:-15318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tabs>
                      <w:tab w:pos="640" w:val="left"/>
                      <w:tab w:pos="1320" w:val="left"/>
                    </w:tabs>
                    <w:rPr>
                      <w:rFonts w:ascii="Arial" w:hAnsi="Arial" w:cs="Arial" w:eastAsia="Arial"/>
                      <w:sz w:val="9"/>
                      <w:szCs w:val="9"/>
                    </w:rPr>
                  </w:pPr>
                  <w:rPr/>
                  <w:r>
                    <w:rPr>
                      <w:rFonts w:ascii="Arial" w:hAnsi="Arial" w:cs="Arial" w:eastAsia="Arial"/>
                      <w:sz w:val="5"/>
                      <w:szCs w:val="5"/>
                      <w:color w:val="828282"/>
                      <w:spacing w:val="0"/>
                      <w:w w:val="143"/>
                    </w:rPr>
                    <w:t>1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828282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828282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212121"/>
                      <w:spacing w:val="-16"/>
                      <w:w w:val="136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828282"/>
                      <w:spacing w:val="0"/>
                      <w:w w:val="143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828282"/>
                      <w:spacing w:val="-23"/>
                      <w:w w:val="144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595959"/>
                      <w:spacing w:val="0"/>
                      <w:w w:val="83"/>
                    </w:rPr>
                    <w:t>"!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595959"/>
                      <w:spacing w:val="0"/>
                      <w:w w:val="100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595959"/>
                      <w:spacing w:val="12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707272"/>
                      <w:spacing w:val="0"/>
                      <w:w w:val="172"/>
                      <w:i/>
                    </w:rPr>
                    <w:t>J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707272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707272"/>
                      <w:spacing w:val="0"/>
                      <w:w w:val="100"/>
                      <w:i/>
                    </w:rPr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707272"/>
                      <w:spacing w:val="0"/>
                      <w:w w:val="172"/>
                    </w:rPr>
                    <w:t>.....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9.101288pt;margin-top:13.379152pt;width:53.562061pt;height:19pt;mso-position-horizontal-relative:page;mso-position-vertical-relative:paragraph;z-index:-15317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3F3F3F"/>
                      <w:spacing w:val="6"/>
                      <w:w w:val="140"/>
                    </w:rPr>
                    <w:t>'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3F3F3F"/>
                      <w:spacing w:val="5"/>
                      <w:w w:val="141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3F3F3F"/>
                      <w:spacing w:val="0"/>
                      <w:w w:val="77"/>
                    </w:rPr>
                    <w:t>'i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3F3F3F"/>
                      <w:spacing w:val="0"/>
                      <w:w w:val="78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3F3F3F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3F3F3F"/>
                      <w:spacing w:val="-7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3F3F3F"/>
                      <w:spacing w:val="0"/>
                      <w:w w:val="146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3F3F3F"/>
                      <w:spacing w:val="-17"/>
                      <w:w w:val="14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3F3F3F"/>
                      <w:spacing w:val="-23"/>
                      <w:w w:val="146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595959"/>
                      <w:spacing w:val="0"/>
                      <w:w w:val="146"/>
                    </w:rPr>
                    <w:t>·-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595959"/>
                      <w:spacing w:val="-50"/>
                      <w:w w:val="146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3F3F3F"/>
                      <w:spacing w:val="0"/>
                      <w:w w:val="146"/>
                    </w:rPr>
                    <w:t>--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3F3F3F"/>
                      <w:spacing w:val="5"/>
                      <w:w w:val="14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828282"/>
                      <w:spacing w:val="0"/>
                      <w:w w:val="238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828282"/>
                      <w:spacing w:val="-65"/>
                      <w:w w:val="23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B3B3B3"/>
                      <w:spacing w:val="0"/>
                      <w:w w:val="109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0"/>
        </w:rPr>
        <w:t>Çv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0"/>
          <w:w w:val="131"/>
          <w:position w:val="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0"/>
          <w:w w:val="100"/>
          <w:position w:val="10"/>
        </w:rPr>
      </w:r>
      <w:r>
        <w:rPr>
          <w:rFonts w:ascii="Arial" w:hAnsi="Arial" w:cs="Arial" w:eastAsia="Arial"/>
          <w:sz w:val="20"/>
          <w:szCs w:val="20"/>
          <w:color w:val="3F3F3F"/>
          <w:spacing w:val="-122"/>
          <w:w w:val="176"/>
          <w:i/>
          <w:position w:val="5"/>
        </w:rPr>
        <w:t>h</w:t>
      </w:r>
      <w:r>
        <w:rPr>
          <w:rFonts w:ascii="Arial" w:hAnsi="Arial" w:cs="Arial" w:eastAsia="Arial"/>
          <w:sz w:val="91"/>
          <w:szCs w:val="91"/>
          <w:color w:val="707272"/>
          <w:spacing w:val="-34"/>
          <w:w w:val="81"/>
          <w:position w:val="9"/>
        </w:rPr>
        <w:t>ı</w:t>
      </w:r>
      <w:r>
        <w:rPr>
          <w:rFonts w:ascii="Arial" w:hAnsi="Arial" w:cs="Arial" w:eastAsia="Arial"/>
          <w:sz w:val="91"/>
          <w:szCs w:val="91"/>
          <w:color w:val="3F3F3F"/>
          <w:spacing w:val="-101"/>
          <w:w w:val="25"/>
          <w:position w:val="9"/>
        </w:rPr>
        <w:t>"</w:t>
      </w:r>
      <w:r>
        <w:rPr>
          <w:rFonts w:ascii="Arial" w:hAnsi="Arial" w:cs="Arial" w:eastAsia="Arial"/>
          <w:sz w:val="20"/>
          <w:szCs w:val="20"/>
          <w:color w:val="595959"/>
          <w:spacing w:val="-21"/>
          <w:w w:val="109"/>
          <w:i/>
          <w:position w:val="5"/>
        </w:rPr>
        <w:t>f</w:t>
      </w:r>
      <w:r>
        <w:rPr>
          <w:rFonts w:ascii="Arial" w:hAnsi="Arial" w:cs="Arial" w:eastAsia="Arial"/>
          <w:sz w:val="91"/>
          <w:szCs w:val="91"/>
          <w:color w:val="3F3F3F"/>
          <w:spacing w:val="0"/>
          <w:w w:val="25"/>
          <w:position w:val="9"/>
        </w:rPr>
        <w:t>f</w:t>
      </w:r>
      <w:r>
        <w:rPr>
          <w:rFonts w:ascii="Arial" w:hAnsi="Arial" w:cs="Arial" w:eastAsia="Arial"/>
          <w:sz w:val="91"/>
          <w:szCs w:val="91"/>
          <w:color w:val="3F3F3F"/>
          <w:spacing w:val="-126"/>
          <w:w w:val="25"/>
          <w:position w:val="9"/>
        </w:rPr>
        <w:t>!</w:t>
      </w:r>
      <w:r>
        <w:rPr>
          <w:rFonts w:ascii="Arial" w:hAnsi="Arial" w:cs="Arial" w:eastAsia="Arial"/>
          <w:sz w:val="20"/>
          <w:szCs w:val="20"/>
          <w:color w:val="595959"/>
          <w:spacing w:val="-90"/>
          <w:w w:val="109"/>
          <w:i/>
          <w:position w:val="5"/>
        </w:rPr>
        <w:t>&amp;</w:t>
      </w:r>
      <w:r>
        <w:rPr>
          <w:rFonts w:ascii="Arial" w:hAnsi="Arial" w:cs="Arial" w:eastAsia="Arial"/>
          <w:sz w:val="91"/>
          <w:szCs w:val="91"/>
          <w:color w:val="3F3F3F"/>
          <w:spacing w:val="-606"/>
          <w:w w:val="26"/>
          <w:position w:val="9"/>
        </w:rPr>
        <w:t>R</w:t>
      </w:r>
      <w:r>
        <w:rPr>
          <w:rFonts w:ascii="Arial" w:hAnsi="Arial" w:cs="Arial" w:eastAsia="Arial"/>
          <w:sz w:val="91"/>
          <w:szCs w:val="91"/>
          <w:color w:val="3F3F3F"/>
          <w:spacing w:val="-198"/>
          <w:w w:val="93"/>
          <w:position w:val="9"/>
        </w:rPr>
        <w:t>·</w:t>
      </w:r>
      <w:r>
        <w:rPr>
          <w:rFonts w:ascii="Arial" w:hAnsi="Arial" w:cs="Arial" w:eastAsia="Arial"/>
          <w:sz w:val="20"/>
          <w:szCs w:val="20"/>
          <w:color w:val="595959"/>
          <w:spacing w:val="-46"/>
          <w:w w:val="110"/>
          <w:i/>
          <w:position w:val="5"/>
        </w:rPr>
        <w:t>u</w:t>
      </w:r>
      <w:r>
        <w:rPr>
          <w:rFonts w:ascii="Arial" w:hAnsi="Arial" w:cs="Arial" w:eastAsia="Arial"/>
          <w:sz w:val="91"/>
          <w:szCs w:val="91"/>
          <w:color w:val="3F3F3F"/>
          <w:spacing w:val="-1"/>
          <w:w w:val="26"/>
          <w:position w:val="9"/>
        </w:rPr>
        <w:t>l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10"/>
          <w:i/>
          <w:position w:val="5"/>
        </w:rPr>
        <w:t>b</w:t>
      </w:r>
      <w:r>
        <w:rPr>
          <w:rFonts w:ascii="Arial" w:hAnsi="Arial" w:cs="Arial" w:eastAsia="Arial"/>
          <w:sz w:val="20"/>
          <w:szCs w:val="20"/>
          <w:color w:val="595959"/>
          <w:spacing w:val="-28"/>
          <w:w w:val="100"/>
          <w:i/>
          <w:position w:val="5"/>
        </w:rPr>
        <w:t> </w:t>
      </w:r>
      <w:r>
        <w:rPr>
          <w:rFonts w:ascii="Arial" w:hAnsi="Arial" w:cs="Arial" w:eastAsia="Arial"/>
          <w:sz w:val="20"/>
          <w:szCs w:val="20"/>
          <w:color w:val="828282"/>
          <w:spacing w:val="0"/>
          <w:w w:val="138"/>
          <w:i/>
          <w:position w:val="5"/>
        </w:rPr>
        <w:t>'</w:t>
      </w:r>
      <w:r>
        <w:rPr>
          <w:rFonts w:ascii="Arial" w:hAnsi="Arial" w:cs="Arial" w:eastAsia="Arial"/>
          <w:sz w:val="20"/>
          <w:szCs w:val="20"/>
          <w:color w:val="828282"/>
          <w:spacing w:val="-75"/>
          <w:w w:val="138"/>
          <w:i/>
          <w:position w:val="5"/>
        </w:rPr>
        <w:t> </w:t>
      </w:r>
      <w:r>
        <w:rPr>
          <w:rFonts w:ascii="Arial" w:hAnsi="Arial" w:cs="Arial" w:eastAsia="Arial"/>
          <w:sz w:val="20"/>
          <w:szCs w:val="20"/>
          <w:color w:val="828282"/>
          <w:spacing w:val="0"/>
          <w:w w:val="100"/>
          <w:i/>
          <w:position w:val="5"/>
        </w:rPr>
        <w:tab/>
      </w:r>
      <w:r>
        <w:rPr>
          <w:rFonts w:ascii="Arial" w:hAnsi="Arial" w:cs="Arial" w:eastAsia="Arial"/>
          <w:sz w:val="20"/>
          <w:szCs w:val="20"/>
          <w:color w:val="828282"/>
          <w:spacing w:val="0"/>
          <w:w w:val="100"/>
          <w:i/>
          <w:position w:val="5"/>
        </w:rPr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18"/>
          <w:position w:val="5"/>
        </w:rPr>
      </w:r>
      <w:r>
        <w:rPr>
          <w:rFonts w:ascii="Arial" w:hAnsi="Arial" w:cs="Arial" w:eastAsia="Arial"/>
          <w:sz w:val="20"/>
          <w:szCs w:val="20"/>
          <w:color w:val="595959"/>
          <w:spacing w:val="-25"/>
          <w:w w:val="138"/>
          <w:imprint/>
          <w:position w:val="5"/>
        </w:rPr>
        <w:t>·</w:t>
      </w:r>
      <w:r>
        <w:rPr>
          <w:rFonts w:ascii="Arial" w:hAnsi="Arial" w:cs="Arial" w:eastAsia="Arial"/>
          <w:sz w:val="20"/>
          <w:szCs w:val="20"/>
          <w:color w:val="595959"/>
          <w:spacing w:val="-25"/>
          <w:w w:val="138"/>
          <w:imprint/>
          <w:position w:val="5"/>
        </w:rPr>
      </w:r>
      <w:r>
        <w:rPr>
          <w:rFonts w:ascii="Arial" w:hAnsi="Arial" w:cs="Arial" w:eastAsia="Arial"/>
          <w:sz w:val="20"/>
          <w:szCs w:val="20"/>
          <w:color w:val="595959"/>
          <w:spacing w:val="-25"/>
          <w:w w:val="138"/>
          <w:position w:val="5"/>
        </w:rPr>
      </w:r>
      <w:r>
        <w:rPr>
          <w:rFonts w:ascii="Arial" w:hAnsi="Arial" w:cs="Arial" w:eastAsia="Arial"/>
          <w:sz w:val="20"/>
          <w:szCs w:val="20"/>
          <w:color w:val="595959"/>
          <w:spacing w:val="-25"/>
          <w:w w:val="138"/>
          <w:position w:val="5"/>
        </w:rPr>
      </w:r>
      <w:r>
        <w:rPr>
          <w:rFonts w:ascii="Arial" w:hAnsi="Arial" w:cs="Arial" w:eastAsia="Arial"/>
          <w:sz w:val="20"/>
          <w:szCs w:val="20"/>
          <w:color w:val="828282"/>
          <w:spacing w:val="0"/>
          <w:w w:val="138"/>
          <w:position w:val="5"/>
        </w:rPr>
        <w:t>·</w:t>
      </w:r>
      <w:r>
        <w:rPr>
          <w:rFonts w:ascii="Arial" w:hAnsi="Arial" w:cs="Arial" w:eastAsia="Arial"/>
          <w:sz w:val="20"/>
          <w:szCs w:val="20"/>
          <w:color w:val="828282"/>
          <w:spacing w:val="32"/>
          <w:w w:val="138"/>
          <w:position w:val="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0"/>
          <w:w w:val="52"/>
          <w:position w:val="5"/>
        </w:rPr>
        <w:t>V</w:t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79"/>
          <w:szCs w:val="79"/>
          <w:color w:val="3D4489"/>
          <w:spacing w:val="0"/>
          <w:w w:val="102"/>
          <w:i/>
          <w:position w:val="-4"/>
        </w:rPr>
        <w:t>)</w:t>
      </w:r>
      <w:r>
        <w:rPr>
          <w:rFonts w:ascii="Times New Roman" w:hAnsi="Times New Roman" w:cs="Times New Roman" w:eastAsia="Times New Roman"/>
          <w:sz w:val="79"/>
          <w:szCs w:val="79"/>
          <w:color w:val="000000"/>
          <w:spacing w:val="0"/>
          <w:w w:val="100"/>
          <w:position w:val="0"/>
        </w:rPr>
      </w:r>
    </w:p>
    <w:p>
      <w:pPr>
        <w:spacing w:before="0" w:after="0" w:line="95" w:lineRule="exact"/>
        <w:ind w:right="1045"/>
        <w:jc w:val="right"/>
        <w:rPr>
          <w:rFonts w:ascii="Times New Roman" w:hAnsi="Times New Roman" w:cs="Times New Roman" w:eastAsia="Times New Roman"/>
          <w:sz w:val="42"/>
          <w:szCs w:val="4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1.010132pt;margin-top:5.366217pt;width:9.617040pt;height:19pt;mso-position-horizontal-relative:page;mso-position-vertical-relative:paragraph;z-index:-15316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828282"/>
                      <w:spacing w:val="-14"/>
                      <w:w w:val="76"/>
                    </w:rPr>
                    <w:t>·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828282"/>
                      <w:spacing w:val="0"/>
                      <w:w w:val="76"/>
                    </w:rPr>
                    <w:t>-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828282"/>
          <w:spacing w:val="0"/>
          <w:w w:val="100"/>
          <w:position w:val="-16"/>
        </w:rPr>
        <w:t>-</w:t>
      </w:r>
      <w:r>
        <w:rPr>
          <w:rFonts w:ascii="Arial" w:hAnsi="Arial" w:cs="Arial" w:eastAsia="Arial"/>
          <w:sz w:val="17"/>
          <w:szCs w:val="17"/>
          <w:color w:val="828282"/>
          <w:spacing w:val="22"/>
          <w:w w:val="100"/>
          <w:position w:val="-16"/>
        </w:rPr>
        <w:t> </w:t>
      </w:r>
      <w:r>
        <w:rPr>
          <w:rFonts w:ascii="Arial" w:hAnsi="Arial" w:cs="Arial" w:eastAsia="Arial"/>
          <w:sz w:val="17"/>
          <w:szCs w:val="17"/>
          <w:color w:val="9C9C9C"/>
          <w:spacing w:val="-10"/>
          <w:w w:val="110"/>
          <w:position w:val="-16"/>
        </w:rPr>
        <w:t>.</w:t>
      </w:r>
      <w:r>
        <w:rPr>
          <w:rFonts w:ascii="Arial" w:hAnsi="Arial" w:cs="Arial" w:eastAsia="Arial"/>
          <w:sz w:val="17"/>
          <w:szCs w:val="17"/>
          <w:color w:val="595959"/>
          <w:spacing w:val="0"/>
          <w:w w:val="109"/>
          <w:position w:val="-16"/>
        </w:rPr>
        <w:t>.</w:t>
      </w:r>
      <w:r>
        <w:rPr>
          <w:rFonts w:ascii="Arial" w:hAnsi="Arial" w:cs="Arial" w:eastAsia="Arial"/>
          <w:sz w:val="17"/>
          <w:szCs w:val="17"/>
          <w:color w:val="595959"/>
          <w:spacing w:val="-41"/>
          <w:w w:val="109"/>
          <w:position w:val="-16"/>
        </w:rPr>
        <w:t>.</w:t>
      </w:r>
      <w:r>
        <w:rPr>
          <w:rFonts w:ascii="Arial" w:hAnsi="Arial" w:cs="Arial" w:eastAsia="Arial"/>
          <w:sz w:val="17"/>
          <w:szCs w:val="17"/>
          <w:color w:val="828282"/>
          <w:spacing w:val="0"/>
          <w:w w:val="338"/>
          <w:position w:val="-16"/>
        </w:rPr>
        <w:t>,</w:t>
      </w:r>
      <w:r>
        <w:rPr>
          <w:rFonts w:ascii="Arial" w:hAnsi="Arial" w:cs="Arial" w:eastAsia="Arial"/>
          <w:sz w:val="17"/>
          <w:szCs w:val="17"/>
          <w:color w:val="828282"/>
          <w:spacing w:val="0"/>
          <w:w w:val="100"/>
          <w:position w:val="-16"/>
        </w:rPr>
        <w:t> </w:t>
      </w:r>
      <w:r>
        <w:rPr>
          <w:rFonts w:ascii="Arial" w:hAnsi="Arial" w:cs="Arial" w:eastAsia="Arial"/>
          <w:sz w:val="17"/>
          <w:szCs w:val="17"/>
          <w:color w:val="828282"/>
          <w:spacing w:val="-10"/>
          <w:w w:val="100"/>
          <w:position w:val="-16"/>
        </w:rPr>
        <w:t> </w:t>
      </w:r>
      <w:r>
        <w:rPr>
          <w:rFonts w:ascii="Arial" w:hAnsi="Arial" w:cs="Arial" w:eastAsia="Arial"/>
          <w:sz w:val="17"/>
          <w:szCs w:val="17"/>
          <w:color w:val="595959"/>
          <w:spacing w:val="0"/>
          <w:w w:val="100"/>
          <w:i/>
          <w:position w:val="-16"/>
        </w:rPr>
        <w:t>tl</w:t>
      </w:r>
      <w:r>
        <w:rPr>
          <w:rFonts w:ascii="Arial" w:hAnsi="Arial" w:cs="Arial" w:eastAsia="Arial"/>
          <w:sz w:val="17"/>
          <w:szCs w:val="17"/>
          <w:color w:val="595959"/>
          <w:spacing w:val="0"/>
          <w:w w:val="100"/>
          <w:i/>
          <w:position w:val="-16"/>
        </w:rPr>
        <w:t>   </w:t>
      </w:r>
      <w:r>
        <w:rPr>
          <w:rFonts w:ascii="Arial" w:hAnsi="Arial" w:cs="Arial" w:eastAsia="Arial"/>
          <w:sz w:val="17"/>
          <w:szCs w:val="17"/>
          <w:color w:val="595959"/>
          <w:spacing w:val="27"/>
          <w:w w:val="100"/>
          <w:i/>
          <w:position w:val="-16"/>
        </w:rPr>
        <w:t> </w:t>
      </w:r>
      <w:r>
        <w:rPr>
          <w:rFonts w:ascii="Arial" w:hAnsi="Arial" w:cs="Arial" w:eastAsia="Arial"/>
          <w:sz w:val="17"/>
          <w:szCs w:val="17"/>
          <w:color w:val="828282"/>
          <w:spacing w:val="0"/>
          <w:w w:val="81"/>
          <w:position w:val="-16"/>
        </w:rPr>
        <w:t>•</w:t>
      </w:r>
      <w:r>
        <w:rPr>
          <w:rFonts w:ascii="Arial" w:hAnsi="Arial" w:cs="Arial" w:eastAsia="Arial"/>
          <w:sz w:val="17"/>
          <w:szCs w:val="17"/>
          <w:color w:val="828282"/>
          <w:spacing w:val="-47"/>
          <w:w w:val="81"/>
          <w:position w:val="-16"/>
        </w:rPr>
        <w:t>·</w:t>
      </w:r>
      <w:r>
        <w:rPr>
          <w:rFonts w:ascii="Arial" w:hAnsi="Arial" w:cs="Arial" w:eastAsia="Arial"/>
          <w:sz w:val="17"/>
          <w:szCs w:val="17"/>
          <w:color w:val="595959"/>
          <w:spacing w:val="-8"/>
          <w:w w:val="101"/>
          <w:position w:val="-16"/>
        </w:rPr>
        <w:t>•</w:t>
      </w:r>
      <w:r>
        <w:rPr>
          <w:rFonts w:ascii="Arial" w:hAnsi="Arial" w:cs="Arial" w:eastAsia="Arial"/>
          <w:sz w:val="17"/>
          <w:szCs w:val="17"/>
          <w:color w:val="828282"/>
          <w:spacing w:val="3"/>
          <w:w w:val="112"/>
          <w:position w:val="-16"/>
        </w:rPr>
        <w:t>•</w:t>
      </w:r>
      <w:r>
        <w:rPr>
          <w:rFonts w:ascii="Arial" w:hAnsi="Arial" w:cs="Arial" w:eastAsia="Arial"/>
          <w:sz w:val="17"/>
          <w:szCs w:val="17"/>
          <w:color w:val="9C9C9C"/>
          <w:spacing w:val="0"/>
          <w:w w:val="138"/>
          <w:position w:val="-16"/>
        </w:rPr>
        <w:t>·</w:t>
      </w:r>
      <w:r>
        <w:rPr>
          <w:rFonts w:ascii="Arial" w:hAnsi="Arial" w:cs="Arial" w:eastAsia="Arial"/>
          <w:sz w:val="17"/>
          <w:szCs w:val="17"/>
          <w:color w:val="9C9C9C"/>
          <w:spacing w:val="0"/>
          <w:w w:val="100"/>
          <w:position w:val="-16"/>
        </w:rPr>
        <w:t>   </w:t>
      </w:r>
      <w:r>
        <w:rPr>
          <w:rFonts w:ascii="Arial" w:hAnsi="Arial" w:cs="Arial" w:eastAsia="Arial"/>
          <w:sz w:val="17"/>
          <w:szCs w:val="17"/>
          <w:color w:val="9C9C9C"/>
          <w:spacing w:val="4"/>
          <w:w w:val="100"/>
          <w:position w:val="-16"/>
        </w:rPr>
        <w:t> </w:t>
      </w:r>
      <w:r>
        <w:rPr>
          <w:rFonts w:ascii="Arial" w:hAnsi="Arial" w:cs="Arial" w:eastAsia="Arial"/>
          <w:sz w:val="17"/>
          <w:szCs w:val="17"/>
          <w:color w:val="B3B3B3"/>
          <w:spacing w:val="-25"/>
          <w:w w:val="189"/>
          <w:position w:val="-16"/>
        </w:rPr>
        <w:t>·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89"/>
          <w:position w:val="-16"/>
        </w:rPr>
        <w:t>.</w:t>
      </w:r>
      <w:r>
        <w:rPr>
          <w:rFonts w:ascii="Arial" w:hAnsi="Arial" w:cs="Arial" w:eastAsia="Arial"/>
          <w:sz w:val="17"/>
          <w:szCs w:val="17"/>
          <w:color w:val="3F3F3F"/>
          <w:spacing w:val="51"/>
          <w:w w:val="189"/>
          <w:position w:val="-16"/>
        </w:rPr>
        <w:t> </w:t>
      </w:r>
      <w:r>
        <w:rPr>
          <w:rFonts w:ascii="Arial" w:hAnsi="Arial" w:cs="Arial" w:eastAsia="Arial"/>
          <w:sz w:val="17"/>
          <w:szCs w:val="17"/>
          <w:color w:val="707272"/>
          <w:spacing w:val="0"/>
          <w:w w:val="121"/>
          <w:position w:val="-16"/>
        </w:rPr>
        <w:t>..</w:t>
      </w:r>
      <w:r>
        <w:rPr>
          <w:rFonts w:ascii="Arial" w:hAnsi="Arial" w:cs="Arial" w:eastAsia="Arial"/>
          <w:sz w:val="17"/>
          <w:szCs w:val="17"/>
          <w:color w:val="707272"/>
          <w:spacing w:val="12"/>
          <w:w w:val="121"/>
          <w:position w:val="-16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9C9C9C"/>
          <w:spacing w:val="0"/>
          <w:w w:val="121"/>
          <w:i/>
          <w:position w:val="-16"/>
        </w:rPr>
        <w:t>i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380" w:right="300"/>
        </w:sectPr>
      </w:pPr>
      <w:rPr/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32" w:lineRule="exact"/>
        <w:ind w:left="1456" w:right="-86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8.432922pt;margin-top:1.354774pt;width:1.29636pt;height:9pt;mso-position-horizontal-relative:page;mso-position-vertical-relative:paragraph;z-index:-15313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B3B3B3"/>
                      <w:spacing w:val="0"/>
                      <w:w w:val="51"/>
                    </w:rPr>
                    <w:t>.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828282"/>
          <w:w w:val="88"/>
          <w:position w:val="-19"/>
        </w:rPr>
        <w:t>n.bd\</w:t>
      </w:r>
      <w:r>
        <w:rPr>
          <w:rFonts w:ascii="Arial" w:hAnsi="Arial" w:cs="Arial" w:eastAsia="Arial"/>
          <w:sz w:val="23"/>
          <w:szCs w:val="23"/>
          <w:color w:val="828282"/>
          <w:spacing w:val="-11"/>
          <w:w w:val="89"/>
          <w:position w:val="-19"/>
        </w:rPr>
        <w:t>l</w:t>
      </w:r>
      <w:r>
        <w:rPr>
          <w:rFonts w:ascii="Arial" w:hAnsi="Arial" w:cs="Arial" w:eastAsia="Arial"/>
          <w:sz w:val="24"/>
          <w:szCs w:val="24"/>
          <w:color w:val="3F3F3F"/>
          <w:spacing w:val="0"/>
          <w:w w:val="79"/>
          <w:position w:val="-27"/>
        </w:rPr>
        <w:t>PÇU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144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3F3F3F"/>
          <w:w w:val="75"/>
          <w:i/>
          <w:position w:val="-2"/>
        </w:rPr>
        <w:t>li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-40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07272"/>
          <w:spacing w:val="0"/>
          <w:w w:val="73"/>
          <w:i/>
          <w:position w:val="-2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707272"/>
          <w:spacing w:val="-4"/>
          <w:w w:val="73"/>
          <w:i/>
          <w:position w:val="-2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212121"/>
          <w:spacing w:val="-7"/>
          <w:w w:val="93"/>
          <w:i/>
          <w:position w:val="-2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71" w:lineRule="atLeast"/>
        <w:ind w:right="-20"/>
        <w:jc w:val="left"/>
        <w:tabs>
          <w:tab w:pos="118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Arial" w:hAnsi="Arial" w:cs="Arial" w:eastAsia="Arial"/>
          <w:sz w:val="10"/>
          <w:szCs w:val="10"/>
          <w:color w:val="707272"/>
          <w:spacing w:val="0"/>
          <w:w w:val="223"/>
          <w:i/>
        </w:rPr>
        <w:t>)</w:t>
      </w:r>
      <w:r>
        <w:rPr>
          <w:rFonts w:ascii="Arial" w:hAnsi="Arial" w:cs="Arial" w:eastAsia="Arial"/>
          <w:sz w:val="10"/>
          <w:szCs w:val="10"/>
          <w:color w:val="707272"/>
          <w:spacing w:val="-61"/>
          <w:w w:val="223"/>
          <w:i/>
        </w:rPr>
        <w:t> </w:t>
      </w:r>
      <w:r>
        <w:rPr>
          <w:rFonts w:ascii="Arial" w:hAnsi="Arial" w:cs="Arial" w:eastAsia="Arial"/>
          <w:sz w:val="10"/>
          <w:szCs w:val="10"/>
          <w:color w:val="707272"/>
          <w:spacing w:val="0"/>
          <w:w w:val="100"/>
          <w:i/>
        </w:rPr>
        <w:tab/>
      </w:r>
      <w:r>
        <w:rPr>
          <w:rFonts w:ascii="Arial" w:hAnsi="Arial" w:cs="Arial" w:eastAsia="Arial"/>
          <w:sz w:val="10"/>
          <w:szCs w:val="10"/>
          <w:color w:val="707272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3"/>
          <w:szCs w:val="13"/>
          <w:color w:val="9C9C9C"/>
          <w:spacing w:val="0"/>
          <w:w w:val="223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300"/>
          <w:cols w:num="2" w:equalWidth="0">
            <w:col w:w="2352" w:space="6414"/>
            <w:col w:w="2474"/>
          </w:cols>
        </w:sectPr>
      </w:pPr>
      <w:rPr/>
    </w:p>
    <w:p>
      <w:pPr>
        <w:spacing w:before="0" w:after="0" w:line="122" w:lineRule="exact"/>
        <w:ind w:left="298" w:right="-67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F3F3F"/>
          <w:spacing w:val="0"/>
          <w:w w:val="52"/>
          <w:position w:val="-2"/>
        </w:rPr>
        <w:t>...&gt;&lt;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91" w:lineRule="exact"/>
        <w:ind w:left="298" w:right="-65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F3F3F"/>
          <w:spacing w:val="0"/>
          <w:w w:val="83"/>
          <w:i/>
          <w:position w:val="-4"/>
        </w:rPr>
        <w:t>c;;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2" w:after="0" w:line="191" w:lineRule="exact"/>
        <w:ind w:right="-84"/>
        <w:jc w:val="left"/>
        <w:tabs>
          <w:tab w:pos="146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707272"/>
          <w:spacing w:val="0"/>
          <w:w w:val="81"/>
          <w:position w:val="-12"/>
        </w:rPr>
        <w:t>tf</w:t>
      </w:r>
      <w:r>
        <w:rPr>
          <w:rFonts w:ascii="Arial" w:hAnsi="Arial" w:cs="Arial" w:eastAsia="Arial"/>
          <w:sz w:val="23"/>
          <w:szCs w:val="23"/>
          <w:color w:val="707272"/>
          <w:spacing w:val="0"/>
          <w:w w:val="81"/>
          <w:position w:val="-12"/>
        </w:rPr>
        <w:t>a</w:t>
      </w:r>
      <w:r>
        <w:rPr>
          <w:rFonts w:ascii="Arial" w:hAnsi="Arial" w:cs="Arial" w:eastAsia="Arial"/>
          <w:sz w:val="23"/>
          <w:szCs w:val="23"/>
          <w:color w:val="707272"/>
          <w:spacing w:val="-51"/>
          <w:w w:val="81"/>
          <w:position w:val="-12"/>
        </w:rPr>
        <w:t> </w:t>
      </w:r>
      <w:r>
        <w:rPr>
          <w:rFonts w:ascii="Arial" w:hAnsi="Arial" w:cs="Arial" w:eastAsia="Arial"/>
          <w:sz w:val="23"/>
          <w:szCs w:val="23"/>
          <w:color w:val="707272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23"/>
          <w:szCs w:val="23"/>
          <w:color w:val="707272"/>
          <w:spacing w:val="0"/>
          <w:w w:val="100"/>
          <w:position w:val="-12"/>
        </w:rPr>
      </w:r>
      <w:r>
        <w:rPr>
          <w:rFonts w:ascii="Arial" w:hAnsi="Arial" w:cs="Arial" w:eastAsia="Arial"/>
          <w:sz w:val="23"/>
          <w:szCs w:val="23"/>
          <w:color w:val="595959"/>
          <w:spacing w:val="0"/>
          <w:w w:val="90"/>
          <w:position w:val="-6"/>
        </w:rPr>
        <w:t>e</w:t>
      </w:r>
      <w:r>
        <w:rPr>
          <w:rFonts w:ascii="Arial" w:hAnsi="Arial" w:cs="Arial" w:eastAsia="Arial"/>
          <w:sz w:val="23"/>
          <w:szCs w:val="23"/>
          <w:color w:val="595959"/>
          <w:spacing w:val="-34"/>
          <w:w w:val="100"/>
          <w:position w:val="-6"/>
        </w:rPr>
        <w:t> 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80"/>
          <w:position w:val="-6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left="-45" w:right="1349"/>
        <w:jc w:val="center"/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br w:type="column"/>
      </w:r>
      <w:r>
        <w:rPr>
          <w:rFonts w:ascii="Arial" w:hAnsi="Arial" w:cs="Arial" w:eastAsia="Arial"/>
          <w:sz w:val="10"/>
          <w:szCs w:val="10"/>
          <w:color w:val="828282"/>
          <w:spacing w:val="-9"/>
          <w:w w:val="95"/>
          <w:position w:val="2"/>
        </w:rPr>
        <w:t>•</w:t>
      </w:r>
      <w:r>
        <w:rPr>
          <w:rFonts w:ascii="Arial" w:hAnsi="Arial" w:cs="Arial" w:eastAsia="Arial"/>
          <w:sz w:val="10"/>
          <w:szCs w:val="10"/>
          <w:color w:val="828282"/>
          <w:spacing w:val="0"/>
          <w:w w:val="82"/>
          <w:position w:val="2"/>
        </w:rPr>
        <w:t>....,</w:t>
      </w:r>
      <w:r>
        <w:rPr>
          <w:rFonts w:ascii="Arial" w:hAnsi="Arial" w:cs="Arial" w:eastAsia="Arial"/>
          <w:sz w:val="10"/>
          <w:szCs w:val="10"/>
          <w:color w:val="828282"/>
          <w:spacing w:val="-2"/>
          <w:w w:val="83"/>
          <w:position w:val="2"/>
        </w:rPr>
        <w:t>_</w:t>
      </w:r>
      <w:r>
        <w:rPr>
          <w:rFonts w:ascii="Arial" w:hAnsi="Arial" w:cs="Arial" w:eastAsia="Arial"/>
          <w:sz w:val="10"/>
          <w:szCs w:val="10"/>
          <w:color w:val="3F3F3F"/>
          <w:spacing w:val="0"/>
          <w:w w:val="53"/>
          <w:i/>
          <w:position w:val="2"/>
        </w:rPr>
        <w:t>1&gt;1</w:t>
      </w:r>
      <w:r>
        <w:rPr>
          <w:rFonts w:ascii="Arial" w:hAnsi="Arial" w:cs="Arial" w:eastAsia="Arial"/>
          <w:sz w:val="10"/>
          <w:szCs w:val="10"/>
          <w:color w:val="3F3F3F"/>
          <w:spacing w:val="0"/>
          <w:w w:val="100"/>
          <w:i/>
          <w:position w:val="2"/>
        </w:rPr>
        <w:t> </w:t>
      </w:r>
      <w:r>
        <w:rPr>
          <w:rFonts w:ascii="Arial" w:hAnsi="Arial" w:cs="Arial" w:eastAsia="Arial"/>
          <w:sz w:val="10"/>
          <w:szCs w:val="10"/>
          <w:color w:val="3F3F3F"/>
          <w:spacing w:val="13"/>
          <w:w w:val="100"/>
          <w:i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2"/>
        </w:rPr>
        <w:t>F</w:t>
      </w:r>
      <w:r>
        <w:rPr>
          <w:rFonts w:ascii="Arial" w:hAnsi="Arial" w:cs="Arial" w:eastAsia="Arial"/>
          <w:sz w:val="17"/>
          <w:szCs w:val="17"/>
          <w:color w:val="3F3F3F"/>
          <w:spacing w:val="-9"/>
          <w:w w:val="100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-27"/>
          <w:w w:val="113"/>
          <w:i/>
          <w:position w:val="2"/>
        </w:rPr>
        <w:t>ı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46"/>
          <w:i/>
          <w:position w:val="2"/>
        </w:rPr>
        <w:t>&lt;</w:t>
      </w:r>
      <w:r>
        <w:rPr>
          <w:rFonts w:ascii="Arial" w:hAnsi="Arial" w:cs="Arial" w:eastAsia="Arial"/>
          <w:sz w:val="19"/>
          <w:szCs w:val="19"/>
          <w:color w:val="595959"/>
          <w:spacing w:val="25"/>
          <w:w w:val="100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828282"/>
          <w:spacing w:val="-67"/>
          <w:w w:val="35"/>
          <w:position w:val="2"/>
        </w:rPr>
        <w:t>p</w:t>
      </w:r>
      <w:r>
        <w:rPr>
          <w:rFonts w:ascii="Times New Roman" w:hAnsi="Times New Roman" w:cs="Times New Roman" w:eastAsia="Times New Roman"/>
          <w:sz w:val="34"/>
          <w:szCs w:val="34"/>
          <w:color w:val="B3B3B3"/>
          <w:spacing w:val="1"/>
          <w:w w:val="57"/>
          <w:position w:val="2"/>
        </w:rPr>
        <w:t>,</w:t>
      </w:r>
      <w:r>
        <w:rPr>
          <w:rFonts w:ascii="Times New Roman" w:hAnsi="Times New Roman" w:cs="Times New Roman" w:eastAsia="Times New Roman"/>
          <w:sz w:val="34"/>
          <w:szCs w:val="34"/>
          <w:color w:val="707272"/>
          <w:spacing w:val="0"/>
          <w:w w:val="60"/>
          <w:position w:val="2"/>
        </w:rPr>
        <w:t>_;:;.</w:t>
      </w:r>
      <w:r>
        <w:rPr>
          <w:rFonts w:ascii="Times New Roman" w:hAnsi="Times New Roman" w:cs="Times New Roman" w:eastAsia="Times New Roman"/>
          <w:sz w:val="34"/>
          <w:szCs w:val="34"/>
          <w:color w:val="707272"/>
          <w:spacing w:val="-40"/>
          <w:w w:val="61"/>
          <w:position w:val="2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B3B3B3"/>
          <w:spacing w:val="-134"/>
          <w:w w:val="121"/>
          <w:position w:val="2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707272"/>
          <w:spacing w:val="0"/>
          <w:w w:val="61"/>
          <w:position w:val="2"/>
        </w:rPr>
        <w:t>,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54" w:lineRule="exact"/>
        <w:ind w:left="155" w:right="1554"/>
        <w:jc w:val="center"/>
        <w:tabs>
          <w:tab w:pos="90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9C9C9C"/>
          <w:spacing w:val="0"/>
          <w:w w:val="164"/>
          <w:position w:val="-3"/>
        </w:rPr>
        <w:t>t-</w:t>
      </w:r>
      <w:r>
        <w:rPr>
          <w:rFonts w:ascii="Times New Roman" w:hAnsi="Times New Roman" w:cs="Times New Roman" w:eastAsia="Times New Roman"/>
          <w:sz w:val="11"/>
          <w:szCs w:val="11"/>
          <w:color w:val="9C9C9C"/>
          <w:spacing w:val="0"/>
          <w:w w:val="164"/>
          <w:position w:val="-3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9C9C9C"/>
          <w:spacing w:val="-45"/>
          <w:w w:val="164"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C9C9C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9C9C9C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1"/>
          <w:szCs w:val="11"/>
          <w:color w:val="B3B3B3"/>
          <w:spacing w:val="0"/>
          <w:w w:val="119"/>
          <w:position w:val="-3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80" w:right="300"/>
          <w:cols w:num="3" w:equalWidth="0">
            <w:col w:w="449" w:space="1059"/>
            <w:col w:w="2044" w:space="5104"/>
            <w:col w:w="2584"/>
          </w:cols>
        </w:sectPr>
      </w:pPr>
      <w:rPr/>
    </w:p>
    <w:p>
      <w:pPr>
        <w:spacing w:before="0" w:after="0" w:line="353" w:lineRule="exact"/>
        <w:ind w:left="303" w:right="-20"/>
        <w:jc w:val="left"/>
        <w:tabs>
          <w:tab w:pos="3280" w:val="left"/>
          <w:tab w:pos="4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4.132912pt;margin-top:28.407921pt;width:552.584822pt;height:782.247212pt;mso-position-horizontal-relative:page;mso-position-vertical-relative:page;z-index:-15323" coordorigin="483,568" coordsize="11052,15645">
            <v:group style="position:absolute;left:490;top:587;width:1855;height:2" coordorigin="490,587" coordsize="1855,2">
              <v:shape style="position:absolute;left:490;top:587;width:1855;height:2" coordorigin="490,587" coordsize="1855,0" path="m490,587l2345,587e" filled="f" stroked="t" strokeweight=".706329pt" strokecolor="#AFAFAF">
                <v:path arrowok="t"/>
              </v:shape>
            </v:group>
            <v:group style="position:absolute;left:504;top:575;width:2;height:2020" coordorigin="504,575" coordsize="2,2020">
              <v:shape style="position:absolute;left:504;top:575;width:2;height:2020" coordorigin="504,575" coordsize="0,2020" path="m504,2596l504,575e" filled="f" stroked="t" strokeweight=".706329pt" strokecolor="#747474">
                <v:path arrowok="t"/>
              </v:shape>
            </v:group>
            <v:group style="position:absolute;left:3357;top:585;width:254;height:2" coordorigin="3357,585" coordsize="254,2">
              <v:shape style="position:absolute;left:3357;top:585;width:254;height:2" coordorigin="3357,585" coordsize="254,0" path="m3357,585l3612,585e" filled="f" stroked="t" strokeweight=".470886pt" strokecolor="#747474">
                <v:path arrowok="t"/>
              </v:shape>
            </v:group>
            <v:group style="position:absolute;left:9008;top:580;width:2;height:851" coordorigin="9008,580" coordsize="2,851">
              <v:shape style="position:absolute;left:9008;top:580;width:2;height:851" coordorigin="9008,580" coordsize="0,851" path="m9008,1431l9008,580e" filled="f" stroked="t" strokeweight=".706329pt" strokecolor="#676767">
                <v:path arrowok="t"/>
              </v:shape>
            </v:group>
            <v:group style="position:absolute;left:2185;top:582;width:9300;height:2" coordorigin="2185,582" coordsize="9300,2">
              <v:shape style="position:absolute;left:2185;top:582;width:9300;height:2" coordorigin="2185,582" coordsize="9300,0" path="m2185,582l11485,582e" filled="f" stroked="t" strokeweight=".706329pt" strokecolor="#878787">
                <v:path arrowok="t"/>
              </v:shape>
            </v:group>
            <v:group style="position:absolute;left:2321;top:1051;width:2;height:352" coordorigin="2321,1051" coordsize="2,352">
              <v:shape style="position:absolute;left:2321;top:1051;width:2;height:352" coordorigin="2321,1051" coordsize="0,352" path="m2321,1402l2321,1051e" filled="f" stroked="t" strokeweight=".941772pt" strokecolor="#ACACAC">
                <v:path arrowok="t"/>
              </v:shape>
            </v:group>
            <v:group style="position:absolute;left:2317;top:580;width:2;height:1497" coordorigin="2317,580" coordsize="2,1497">
              <v:shape style="position:absolute;left:2317;top:580;width:2;height:1497" coordorigin="2317,580" coordsize="0,1497" path="m2317,2077l2317,580e" filled="f" stroked="t" strokeweight=".706329pt" strokecolor="#979797">
                <v:path arrowok="t"/>
              </v:shape>
            </v:group>
            <v:group style="position:absolute;left:2321;top:1374;width:2;height:233" coordorigin="2321,1374" coordsize="2,233">
              <v:shape style="position:absolute;left:2321;top:1374;width:2;height:233" coordorigin="2321,1374" coordsize="0,233" path="m2321,1607l2321,1374e" filled="f" stroked="t" strokeweight=".470886pt" strokecolor="#979797">
                <v:path arrowok="t"/>
              </v:shape>
            </v:group>
            <v:group style="position:absolute;left:9008;top:1374;width:2;height:233" coordorigin="9008,1374" coordsize="2,233">
              <v:shape style="position:absolute;left:9008;top:1374;width:2;height:233" coordorigin="9008,1374" coordsize="0,233" path="m9008,1607l9008,1374e" filled="f" stroked="t" strokeweight=".470886pt" strokecolor="#3F3F3F">
                <v:path arrowok="t"/>
              </v:shape>
            </v:group>
            <v:group style="position:absolute;left:499;top:2066;width:11005;height:2" coordorigin="499,2066" coordsize="11005,2">
              <v:shape style="position:absolute;left:499;top:2066;width:11005;height:2" coordorigin="499,2066" coordsize="11005,0" path="m499,2066l11504,2066e" filled="f" stroked="t" strokeweight=".706329pt" strokecolor="#909090">
                <v:path arrowok="t"/>
              </v:shape>
            </v:group>
            <v:group style="position:absolute;left:9008;top:1550;width:2;height:523" coordorigin="9008,1550" coordsize="2,523">
              <v:shape style="position:absolute;left:9008;top:1550;width:2;height:523" coordorigin="9008,1550" coordsize="0,523" path="m9008,2073l9008,1550e" filled="f" stroked="t" strokeweight=".706329pt" strokecolor="#676767">
                <v:path arrowok="t"/>
              </v:shape>
            </v:group>
            <v:group style="position:absolute;left:506;top:575;width:2;height:15631" coordorigin="506,575" coordsize="2,15631">
              <v:shape style="position:absolute;left:506;top:575;width:2;height:15631" coordorigin="506,575" coordsize="0,15631" path="m506,16206l506,575e" filled="f" stroked="t" strokeweight=".706329pt" strokecolor="#606060">
                <v:path arrowok="t"/>
              </v:shape>
            </v:group>
            <v:group style="position:absolute;left:494;top:2303;width:11005;height:2" coordorigin="494,2303" coordsize="11005,2">
              <v:shape style="position:absolute;left:494;top:2303;width:11005;height:2" coordorigin="494,2303" coordsize="11005,0" path="m494,2303l11499,2303e" filled="f" stroked="t" strokeweight=".706329pt" strokecolor="#8C8C8C">
                <v:path arrowok="t"/>
              </v:shape>
            </v:group>
            <v:group style="position:absolute;left:499;top:2541;width:10995;height:2" coordorigin="499,2541" coordsize="10995,2">
              <v:shape style="position:absolute;left:499;top:2541;width:10995;height:2" coordorigin="499,2541" coordsize="10995,0" path="m499,2541l11494,2541e" filled="f" stroked="t" strokeweight=".706329pt" strokecolor="#878787">
                <v:path arrowok="t"/>
              </v:shape>
            </v:group>
            <v:group style="position:absolute;left:499;top:2779;width:10995;height:2" coordorigin="499,2779" coordsize="10995,2">
              <v:shape style="position:absolute;left:499;top:2779;width:10995;height:2" coordorigin="499,2779" coordsize="10995,0" path="m499,2779l11494,2779e" filled="f" stroked="t" strokeweight=".706329pt" strokecolor="#878787">
                <v:path arrowok="t"/>
              </v:shape>
            </v:group>
            <v:group style="position:absolute;left:494;top:3019;width:11000;height:2" coordorigin="494,3019" coordsize="11000,2">
              <v:shape style="position:absolute;left:494;top:3019;width:11000;height:2" coordorigin="494,3019" coordsize="11000,0" path="m494,3019l11494,3019e" filled="f" stroked="t" strokeweight=".706329pt" strokecolor="#AFAFAF">
                <v:path arrowok="t"/>
              </v:shape>
            </v:group>
            <v:group style="position:absolute;left:499;top:3256;width:10990;height:2" coordorigin="499,3256" coordsize="10990,2">
              <v:shape style="position:absolute;left:499;top:3256;width:10990;height:2" coordorigin="499,3256" coordsize="10990,0" path="m499,3256l11490,3256e" filled="f" stroked="t" strokeweight=".706329pt" strokecolor="#A8A8A8">
                <v:path arrowok="t"/>
              </v:shape>
            </v:group>
            <v:group style="position:absolute;left:3786;top:3247;width:2;height:537" coordorigin="3786,3247" coordsize="2,537">
              <v:shape style="position:absolute;left:3786;top:3247;width:2;height:537" coordorigin="3786,3247" coordsize="0,537" path="m3786,3784l3786,3247e" filled="f" stroked="t" strokeweight=".941772pt" strokecolor="#606060">
                <v:path arrowok="t"/>
              </v:shape>
            </v:group>
            <v:group style="position:absolute;left:6858;top:3247;width:2;height:1032" coordorigin="6858,3247" coordsize="2,1032">
              <v:shape style="position:absolute;left:6858;top:3247;width:2;height:1032" coordorigin="6858,3247" coordsize="0,1032" path="m6858,4279l6858,3247e" filled="f" stroked="t" strokeweight=".706329pt" strokecolor="#646464">
                <v:path arrowok="t"/>
              </v:shape>
            </v:group>
            <v:group style="position:absolute;left:6847;top:3492;width:739;height:2" coordorigin="6847,3492" coordsize="739,2">
              <v:shape style="position:absolute;left:6847;top:3492;width:739;height:2" coordorigin="6847,3492" coordsize="739,0" path="m6847,3492l7586,3492e" filled="f" stroked="t" strokeweight=".706329pt" strokecolor="#4B4B4B">
                <v:path arrowok="t"/>
              </v:shape>
            </v:group>
            <v:group style="position:absolute;left:3786;top:3713;width:2;height:290" coordorigin="3786,3713" coordsize="2,290">
              <v:shape style="position:absolute;left:3786;top:3713;width:2;height:290" coordorigin="3786,3713" coordsize="0,290" path="m3786,4003l3786,3713e" filled="f" stroked="t" strokeweight=".470886pt" strokecolor="#444444">
                <v:path arrowok="t"/>
              </v:shape>
            </v:group>
            <v:group style="position:absolute;left:3781;top:3955;width:2039;height:2" coordorigin="3781,3955" coordsize="2039,2">
              <v:shape style="position:absolute;left:3781;top:3955;width:2039;height:2" coordorigin="3781,3955" coordsize="2039,0" path="m3781,3955l5820,3955e" filled="f" stroked="t" strokeweight=".706329pt" strokecolor="#909090">
                <v:path arrowok="t"/>
              </v:shape>
            </v:group>
            <v:group style="position:absolute;left:1620;top:4269;width:212;height:2" coordorigin="1620,4269" coordsize="212,2">
              <v:shape style="position:absolute;left:1620;top:4269;width:212;height:2" coordorigin="1620,4269" coordsize="212,0" path="m1620,4269l1832,4269e" filled="f" stroked="t" strokeweight=".470886pt" strokecolor="#838383">
                <v:path arrowok="t"/>
              </v:shape>
            </v:group>
            <v:group style="position:absolute;left:3075;top:4269;width:193;height:2" coordorigin="3075,4269" coordsize="193,2">
              <v:shape style="position:absolute;left:3075;top:4269;width:193;height:2" coordorigin="3075,4269" coordsize="193,0" path="m3075,4269l3268,4269e" filled="f" stroked="t" strokeweight=".470886pt" strokecolor="#7C7C7C">
                <v:path arrowok="t"/>
              </v:shape>
            </v:group>
            <v:group style="position:absolute;left:3259;top:4269;width:452;height:2" coordorigin="3259,4269" coordsize="452,2">
              <v:shape style="position:absolute;left:3259;top:4269;width:452;height:2" coordorigin="3259,4269" coordsize="452,0" path="m3259,4269l3711,4269e" filled="f" stroked="t" strokeweight=".941772pt" strokecolor="#A0A0A0">
                <v:path arrowok="t"/>
              </v:shape>
            </v:group>
            <v:group style="position:absolute;left:3786;top:3950;width:2;height:323" coordorigin="3786,3950" coordsize="2,323">
              <v:shape style="position:absolute;left:3786;top:3950;width:2;height:323" coordorigin="3786,3950" coordsize="0,323" path="m3786,4274l3786,3950e" filled="f" stroked="t" strokeweight=".941772pt" strokecolor="#606060">
                <v:path arrowok="t"/>
              </v:shape>
            </v:group>
            <v:group style="position:absolute;left:499;top:4269;width:4045;height:2" coordorigin="499,4269" coordsize="4045,2">
              <v:shape style="position:absolute;left:499;top:4269;width:4045;height:2" coordorigin="499,4269" coordsize="4045,0" path="m499,4269l4544,4269e" filled="f" stroked="t" strokeweight=".706329pt" strokecolor="#878787">
                <v:path arrowok="t"/>
              </v:shape>
            </v:group>
            <v:group style="position:absolute;left:4167;top:4262;width:1860;height:2" coordorigin="4167,4262" coordsize="1860,2">
              <v:shape style="position:absolute;left:4167;top:4262;width:1860;height:2" coordorigin="4167,4262" coordsize="1860,0" path="m4167,4262l6027,4262e" filled="f" stroked="t" strokeweight=".941772pt" strokecolor="#606060">
                <v:path arrowok="t"/>
              </v:shape>
            </v:group>
            <v:group style="position:absolute;left:5863;top:4267;width:5637;height:2" coordorigin="5863,4267" coordsize="5637,2">
              <v:shape style="position:absolute;left:5863;top:4267;width:5637;height:2" coordorigin="5863,4267" coordsize="5637,0" path="m5863,4267l11499,4267e" filled="f" stroked="t" strokeweight=".706329pt" strokecolor="#878787">
                <v:path arrowok="t"/>
              </v:shape>
            </v:group>
            <v:group style="position:absolute;left:1620;top:4545;width:212;height:2" coordorigin="1620,4545" coordsize="212,2">
              <v:shape style="position:absolute;left:1620;top:4545;width:212;height:2" coordorigin="1620,4545" coordsize="212,0" path="m1620,4545l1832,4545e" filled="f" stroked="t" strokeweight=".470886pt" strokecolor="#747474">
                <v:path arrowok="t"/>
              </v:shape>
            </v:group>
            <v:group style="position:absolute;left:3075;top:4545;width:193;height:2" coordorigin="3075,4545" coordsize="193,2">
              <v:shape style="position:absolute;left:3075;top:4545;width:193;height:2" coordorigin="3075,4545" coordsize="193,0" path="m3075,4545l3268,4545e" filled="f" stroked="t" strokeweight=".470886pt" strokecolor="#8C8C8C">
                <v:path arrowok="t"/>
              </v:shape>
            </v:group>
            <v:group style="position:absolute;left:3555;top:4545;width:250;height:2" coordorigin="3555,4545" coordsize="250,2">
              <v:shape style="position:absolute;left:3555;top:4545;width:250;height:2" coordorigin="3555,4545" coordsize="250,0" path="m3555,4545l3805,4545e" filled="f" stroked="t" strokeweight=".470886pt" strokecolor="#878787">
                <v:path arrowok="t"/>
              </v:shape>
            </v:group>
            <v:group style="position:absolute;left:494;top:4542;width:11005;height:2" coordorigin="494,4542" coordsize="11005,2">
              <v:shape style="position:absolute;left:494;top:4542;width:11005;height:2" coordorigin="494,4542" coordsize="11005,0" path="m494,4542l11499,4542e" filled="f" stroked="t" strokeweight=".706329pt" strokecolor="#8C8C8C">
                <v:path arrowok="t"/>
              </v:shape>
            </v:group>
            <v:group style="position:absolute;left:2307;top:4782;width:9187;height:2" coordorigin="2307,4782" coordsize="9187,2">
              <v:shape style="position:absolute;left:2307;top:4782;width:9187;height:2" coordorigin="2307,4782" coordsize="9187,0" path="m2307,4782l11494,4782e" filled="f" stroked="t" strokeweight=".706329pt" strokecolor="#838383">
                <v:path arrowok="t"/>
              </v:shape>
            </v:group>
            <v:group style="position:absolute;left:504;top:4744;width:2;height:309" coordorigin="504,4744" coordsize="2,309">
              <v:shape style="position:absolute;left:504;top:4744;width:2;height:309" coordorigin="504,4744" coordsize="0,309" path="m504,5053l504,4744e" filled="f" stroked="t" strokeweight=".470886pt" strokecolor="#444444">
                <v:path arrowok="t"/>
              </v:shape>
            </v:group>
            <v:group style="position:absolute;left:2319;top:4264;width:2;height:789" coordorigin="2319,4264" coordsize="2,789">
              <v:shape style="position:absolute;left:2319;top:4264;width:2;height:789" coordorigin="2319,4264" coordsize="0,789" path="m2319,5053l2319,4264e" filled="f" stroked="t" strokeweight=".706329pt" strokecolor="#707070">
                <v:path arrowok="t"/>
              </v:shape>
            </v:group>
            <v:group style="position:absolute;left:4845;top:4773;width:2;height:280" coordorigin="4845,4773" coordsize="2,280">
              <v:shape style="position:absolute;left:4845;top:4773;width:2;height:280" coordorigin="4845,4773" coordsize="0,280" path="m4845,5053l4845,4773e" filled="f" stroked="t" strokeweight=".706329pt" strokecolor="#3B3B3B">
                <v:path arrowok="t"/>
              </v:shape>
            </v:group>
            <v:group style="position:absolute;left:4836;top:5265;width:6663;height:2" coordorigin="4836,5265" coordsize="6663,2">
              <v:shape style="position:absolute;left:4836;top:5265;width:6663;height:2" coordorigin="4836,5265" coordsize="6663,0" path="m4836,5265l11499,5265e" filled="f" stroked="t" strokeweight=".706329pt" strokecolor="#878787">
                <v:path arrowok="t"/>
              </v:shape>
            </v:group>
            <v:group style="position:absolute;left:7624;top:4768;width:2;height:494" coordorigin="7624,4768" coordsize="2,494">
              <v:shape style="position:absolute;left:7624;top:4768;width:2;height:494" coordorigin="7624,4768" coordsize="0,494" path="m7624,5263l7624,4768e" filled="f" stroked="t" strokeweight=".235443pt" strokecolor="#7C7C7C">
                <v:path arrowok="t"/>
              </v:shape>
            </v:group>
            <v:group style="position:absolute;left:2319;top:4996;width:2;height:285" coordorigin="2319,4996" coordsize="2,285">
              <v:shape style="position:absolute;left:2319;top:4996;width:2;height:285" coordorigin="2319,4996" coordsize="0,285" path="m2319,5282l2319,4996e" filled="f" stroked="t" strokeweight=".470886pt" strokecolor="#5B5B5B">
                <v:path arrowok="t"/>
              </v:shape>
            </v:group>
            <v:group style="position:absolute;left:4845;top:4996;width:2;height:551" coordorigin="4845,4996" coordsize="2,551">
              <v:shape style="position:absolute;left:4845;top:4996;width:2;height:551" coordorigin="4845,4996" coordsize="0,551" path="m4845,5548l4845,4996e" filled="f" stroked="t" strokeweight=".706329pt" strokecolor="#5B5B5B">
                <v:path arrowok="t"/>
              </v:shape>
            </v:group>
            <v:group style="position:absolute;left:2319;top:5225;width:2;height:2444" coordorigin="2319,5225" coordsize="2,2444">
              <v:shape style="position:absolute;left:2319;top:5225;width:2;height:2444" coordorigin="2319,5225" coordsize="0,2444" path="m2319,7668l2319,5225e" filled="f" stroked="t" strokeweight=".706329pt" strokecolor="#707070">
                <v:path arrowok="t"/>
              </v:shape>
            </v:group>
            <v:group style="position:absolute;left:4841;top:5505;width:6687;height:2" coordorigin="4841,5505" coordsize="6687,2">
              <v:shape style="position:absolute;left:4841;top:5505;width:6687;height:2" coordorigin="4841,5505" coordsize="6687,0" path="m4841,5505l11527,5505e" filled="f" stroked="t" strokeweight=".706329pt" strokecolor="#838383">
                <v:path arrowok="t"/>
              </v:shape>
            </v:group>
            <v:group style="position:absolute;left:4845;top:5491;width:2;height:266" coordorigin="4845,5491" coordsize="2,266">
              <v:shape style="position:absolute;left:4845;top:5491;width:2;height:266" coordorigin="4845,5491" coordsize="0,266" path="m4845,5757l4845,5491e" filled="f" stroked="t" strokeweight=".470886pt" strokecolor="#383838">
                <v:path arrowok="t"/>
              </v:shape>
            </v:group>
            <v:group style="position:absolute;left:4841;top:5743;width:6663;height:2" coordorigin="4841,5743" coordsize="6663,2">
              <v:shape style="position:absolute;left:4841;top:5743;width:6663;height:2" coordorigin="4841,5743" coordsize="6663,0" path="m4841,5743l11504,5743e" filled="f" stroked="t" strokeweight=".706329pt" strokecolor="#838383">
                <v:path arrowok="t"/>
              </v:shape>
            </v:group>
            <v:group style="position:absolute;left:3357;top:5985;width:254;height:2" coordorigin="3357,5985" coordsize="254,2">
              <v:shape style="position:absolute;left:3357;top:5985;width:254;height:2" coordorigin="3357,5985" coordsize="254,0" path="m3357,5985l3612,5985e" filled="f" stroked="t" strokeweight=".470886pt" strokecolor="#7C7C7C">
                <v:path arrowok="t"/>
              </v:shape>
            </v:group>
            <v:group style="position:absolute;left:2312;top:5988;width:9187;height:2" coordorigin="2312,5988" coordsize="9187,2">
              <v:shape style="position:absolute;left:2312;top:5988;width:9187;height:2" coordorigin="2312,5988" coordsize="9187,0" path="m2312,5988l11499,5988e" filled="f" stroked="t" strokeweight=".706329pt" strokecolor="#878787">
                <v:path arrowok="t"/>
              </v:shape>
            </v:group>
            <v:group style="position:absolute;left:4848;top:5700;width:2;height:1241" coordorigin="4848,5700" coordsize="2,1241">
              <v:shape style="position:absolute;left:4848;top:5700;width:2;height:1241" coordorigin="4848,5700" coordsize="0,1241" path="m4848,6941l4848,5700e" filled="f" stroked="t" strokeweight=".706329pt" strokecolor="#606060">
                <v:path arrowok="t"/>
              </v:shape>
            </v:group>
            <v:group style="position:absolute;left:1620;top:6228;width:212;height:2" coordorigin="1620,6228" coordsize="212,2">
              <v:shape style="position:absolute;left:1620;top:6228;width:212;height:2" coordorigin="1620,6228" coordsize="212,0" path="m1620,6228l1832,6228e" filled="f" stroked="t" strokeweight=".470886pt" strokecolor="#747474">
                <v:path arrowok="t"/>
              </v:shape>
            </v:group>
            <v:group style="position:absolute;left:848;top:6225;width:10656;height:2" coordorigin="848,6225" coordsize="10656,2">
              <v:shape style="position:absolute;left:848;top:6225;width:10656;height:2" coordorigin="848,6225" coordsize="10656,0" path="m848,6225l11504,6225e" filled="f" stroked="t" strokeweight=".706329pt" strokecolor="#8C8C8C">
                <v:path arrowok="t"/>
              </v:shape>
            </v:group>
            <v:group style="position:absolute;left:2321;top:6199;width:2;height:1022" coordorigin="2321,6199" coordsize="2,1022">
              <v:shape style="position:absolute;left:2321;top:6199;width:2;height:1022" coordorigin="2321,6199" coordsize="0,1022" path="m2321,7221l2321,6199e" filled="f" stroked="t" strokeweight=".470886pt" strokecolor="#646464">
                <v:path arrowok="t"/>
              </v:shape>
            </v:group>
            <v:group style="position:absolute;left:7624;top:6228;width:2;height:242" coordorigin="7624,6228" coordsize="2,242">
              <v:shape style="position:absolute;left:7624;top:6228;width:2;height:242" coordorigin="7624,6228" coordsize="0,242" path="m7624,6470l7624,6228e" filled="f" stroked="t" strokeweight=".235443pt" strokecolor="#5B5B5B">
                <v:path arrowok="t"/>
              </v:shape>
            </v:group>
            <v:group style="position:absolute;left:2312;top:6693;width:9192;height:2" coordorigin="2312,6693" coordsize="9192,2">
              <v:shape style="position:absolute;left:2312;top:6693;width:9192;height:2" coordorigin="2312,6693" coordsize="9192,0" path="m2312,6693l11504,6693e" filled="f" stroked="t" strokeweight=".706329pt" strokecolor="#8C8C8C">
                <v:path arrowok="t"/>
              </v:shape>
            </v:group>
            <v:group style="position:absolute;left:7624;top:6470;width:2;height:257" coordorigin="7624,6470" coordsize="2,257">
              <v:shape style="position:absolute;left:7624;top:6470;width:2;height:257" coordorigin="7624,6470" coordsize="0,257" path="m7624,6727l7624,6470e" filled="f" stroked="t" strokeweight=".235443pt" strokecolor="#777777">
                <v:path arrowok="t"/>
              </v:shape>
            </v:group>
            <v:group style="position:absolute;left:7624;top:6713;width:2;height:219" coordorigin="7624,6713" coordsize="2,219">
              <v:shape style="position:absolute;left:7624;top:6713;width:2;height:219" coordorigin="7624,6713" coordsize="0,219" path="m7624,6931l7624,6713e" filled="f" stroked="t" strokeweight=".235443pt" strokecolor="#8C8C8C">
                <v:path arrowok="t"/>
              </v:shape>
            </v:group>
            <v:group style="position:absolute;left:2317;top:6931;width:9196;height:2" coordorigin="2317,6931" coordsize="9196,2">
              <v:shape style="position:absolute;left:2317;top:6931;width:9196;height:2" coordorigin="2317,6931" coordsize="9196,0" path="m2317,6931l11513,6931e" filled="f" stroked="t" strokeweight=".706329pt" strokecolor="#909090">
                <v:path arrowok="t"/>
              </v:shape>
            </v:group>
            <v:group style="position:absolute;left:494;top:7174;width:11009;height:2" coordorigin="494,7174" coordsize="11009,2">
              <v:shape style="position:absolute;left:494;top:7174;width:11009;height:2" coordorigin="494,7174" coordsize="11009,0" path="m494,7174l11504,7174e" filled="f" stroked="t" strokeweight=".706329pt" strokecolor="#8C8C8C">
                <v:path arrowok="t"/>
              </v:shape>
            </v:group>
            <v:group style="position:absolute;left:1620;top:7644;width:212;height:2" coordorigin="1620,7644" coordsize="212,2">
              <v:shape style="position:absolute;left:1620;top:7644;width:212;height:2" coordorigin="1620,7644" coordsize="212,0" path="m1620,7644l1832,7644e" filled="f" stroked="t" strokeweight=".470886pt" strokecolor="#747474">
                <v:path arrowok="t"/>
              </v:shape>
            </v:group>
            <v:group style="position:absolute;left:3075;top:7644;width:193;height:2" coordorigin="3075,7644" coordsize="193,2">
              <v:shape style="position:absolute;left:3075;top:7644;width:193;height:2" coordorigin="3075,7644" coordsize="193,0" path="m3075,7644l3268,7644e" filled="f" stroked="t" strokeweight=".470886pt" strokecolor="#7C7C7C">
                <v:path arrowok="t"/>
              </v:shape>
            </v:group>
            <v:group style="position:absolute;left:3555;top:7644;width:250;height:2" coordorigin="3555,7644" coordsize="250,2">
              <v:shape style="position:absolute;left:3555;top:7644;width:250;height:2" coordorigin="3555,7644" coordsize="250,0" path="m3555,7644l3805,7644e" filled="f" stroked="t" strokeweight=".470886pt" strokecolor="#909090">
                <v:path arrowok="t"/>
              </v:shape>
            </v:group>
            <v:group style="position:absolute;left:499;top:7642;width:11005;height:2" coordorigin="499,7642" coordsize="11005,2">
              <v:shape style="position:absolute;left:499;top:7642;width:11005;height:2" coordorigin="499,7642" coordsize="11005,0" path="m499,7642l11504,7642e" filled="f" stroked="t" strokeweight=".706329pt" strokecolor="#8C8C8C">
                <v:path arrowok="t"/>
              </v:shape>
            </v:group>
            <v:group style="position:absolute;left:2321;top:7597;width:2;height:309" coordorigin="2321,7597" coordsize="2,309">
              <v:shape style="position:absolute;left:2321;top:7597;width:2;height:309" coordorigin="2321,7597" coordsize="0,309" path="m2321,7906l2321,7597e" filled="f" stroked="t" strokeweight=".470886pt" strokecolor="#5B5B5B">
                <v:path arrowok="t"/>
              </v:shape>
            </v:group>
            <v:group style="position:absolute;left:4850;top:7635;width:2;height:528" coordorigin="4850,7635" coordsize="2,528">
              <v:shape style="position:absolute;left:4850;top:7635;width:2;height:528" coordorigin="4850,7635" coordsize="0,528" path="m4850,8162l4850,7635e" filled="f" stroked="t" strokeweight=".706329pt" strokecolor="#676767">
                <v:path arrowok="t"/>
              </v:shape>
            </v:group>
            <v:group style="position:absolute;left:4836;top:7880;width:6663;height:2" coordorigin="4836,7880" coordsize="6663,2">
              <v:shape style="position:absolute;left:4836;top:7880;width:6663;height:2" coordorigin="4836,7880" coordsize="6663,0" path="m4836,7880l11499,7880e" filled="f" stroked="t" strokeweight=".706329pt" strokecolor="#878787">
                <v:path arrowok="t"/>
              </v:shape>
            </v:group>
            <v:group style="position:absolute;left:4845;top:8120;width:1888;height:2" coordorigin="4845,8120" coordsize="1888,2">
              <v:shape style="position:absolute;left:4845;top:8120;width:1888;height:2" coordorigin="4845,8120" coordsize="1888,0" path="m4845,8120l6734,8120e" filled="f" stroked="t" strokeweight=".706329pt" strokecolor="#878787">
                <v:path arrowok="t"/>
              </v:shape>
            </v:group>
            <v:group style="position:absolute;left:6607;top:8120;width:1045;height:2" coordorigin="6607,8120" coordsize="1045,2">
              <v:shape style="position:absolute;left:6607;top:8120;width:1045;height:2" coordorigin="6607,8120" coordsize="1045,0" path="m6607,8120l7652,8120e" filled="f" stroked="t" strokeweight=".706329pt" strokecolor="#747474">
                <v:path arrowok="t"/>
              </v:shape>
            </v:group>
            <v:group style="position:absolute;left:7595;top:8120;width:3899;height:2" coordorigin="7595,8120" coordsize="3899,2">
              <v:shape style="position:absolute;left:7595;top:8120;width:3899;height:2" coordorigin="7595,8120" coordsize="3899,0" path="m7595,8120l11494,8120e" filled="f" stroked="t" strokeweight=".706329pt" strokecolor="#8C8C8C">
                <v:path arrowok="t"/>
              </v:shape>
            </v:group>
            <v:group style="position:absolute;left:3357;top:8362;width:254;height:2" coordorigin="3357,8362" coordsize="254,2">
              <v:shape style="position:absolute;left:3357;top:8362;width:254;height:2" coordorigin="3357,8362" coordsize="254,0" path="m3357,8362l3612,8362e" filled="f" stroked="t" strokeweight=".470886pt" strokecolor="#777777">
                <v:path arrowok="t"/>
              </v:shape>
            </v:group>
            <v:group style="position:absolute;left:4488;top:8360;width:391;height:2" coordorigin="4488,8360" coordsize="391,2">
              <v:shape style="position:absolute;left:4488;top:8360;width:391;height:2" coordorigin="4488,8360" coordsize="391,0" path="m4488,8360l4878,8360e" filled="f" stroked="t" strokeweight=".470886pt" strokecolor="#777777">
                <v:path arrowok="t"/>
              </v:shape>
            </v:group>
            <v:group style="position:absolute;left:4848;top:8072;width:2;height:295" coordorigin="4848,8072" coordsize="2,295">
              <v:shape style="position:absolute;left:4848;top:8072;width:2;height:295" coordorigin="4848,8072" coordsize="0,295" path="m4848,8367l4848,8072e" filled="f" stroked="t" strokeweight=".706329pt" strokecolor="#4F4F4F">
                <v:path arrowok="t"/>
              </v:shape>
            </v:group>
            <v:group style="position:absolute;left:5863;top:8360;width:866;height:2" coordorigin="5863,8360" coordsize="866,2">
              <v:shape style="position:absolute;left:5863;top:8360;width:866;height:2" coordorigin="5863,8360" coordsize="866,0" path="m5863,8360l6729,8360e" filled="f" stroked="t" strokeweight=".706329pt" strokecolor="#838383">
                <v:path arrowok="t"/>
              </v:shape>
            </v:group>
            <v:group style="position:absolute;left:499;top:8362;width:10995;height:2" coordorigin="499,8362" coordsize="10995,2">
              <v:shape style="position:absolute;left:499;top:8362;width:10995;height:2" coordorigin="499,8362" coordsize="10995,0" path="m499,8362l11494,8362e" filled="f" stroked="t" strokeweight=".706329pt" strokecolor="#878787">
                <v:path arrowok="t"/>
              </v:shape>
            </v:group>
            <v:group style="position:absolute;left:7233;top:8360;width:994;height:2" coordorigin="7233,8360" coordsize="994,2">
              <v:shape style="position:absolute;left:7233;top:8360;width:994;height:2" coordorigin="7233,8360" coordsize="994,0" path="m7233,8360l8226,8360e" filled="f" stroked="t" strokeweight=".470886pt" strokecolor="#808080">
                <v:path arrowok="t"/>
              </v:shape>
            </v:group>
            <v:group style="position:absolute;left:2321;top:8319;width:2;height:309" coordorigin="2321,8319" coordsize="2,309">
              <v:shape style="position:absolute;left:2321;top:8319;width:2;height:309" coordorigin="2321,8319" coordsize="0,309" path="m2321,8628l2321,8319e" filled="f" stroked="t" strokeweight=".470886pt" strokecolor="#4F4F4F">
                <v:path arrowok="t"/>
              </v:shape>
            </v:group>
            <v:group style="position:absolute;left:2321;top:8557;width:2;height:637" coordorigin="2321,8557" coordsize="2,637">
              <v:shape style="position:absolute;left:2321;top:8557;width:2;height:637" coordorigin="2321,8557" coordsize="0,637" path="m2321,9194l2321,8557e" filled="f" stroked="t" strokeweight=".470886pt" strokecolor="#747474">
                <v:path arrowok="t"/>
              </v:shape>
            </v:group>
            <v:group style="position:absolute;left:3075;top:9166;width:193;height:2" coordorigin="3075,9166" coordsize="193,2">
              <v:shape style="position:absolute;left:3075;top:9166;width:193;height:2" coordorigin="3075,9166" coordsize="193,0" path="m3075,9166l3268,9166e" filled="f" stroked="t" strokeweight=".470886pt" strokecolor="#979797">
                <v:path arrowok="t"/>
              </v:shape>
            </v:group>
            <v:group style="position:absolute;left:499;top:9163;width:11005;height:2" coordorigin="499,9163" coordsize="11005,2">
              <v:shape style="position:absolute;left:499;top:9163;width:11005;height:2" coordorigin="499,9163" coordsize="11005,0" path="m499,9163l11504,9163e" filled="f" stroked="t" strokeweight=".706329pt" strokecolor="#939393">
                <v:path arrowok="t"/>
              </v:shape>
            </v:group>
            <v:group style="position:absolute;left:494;top:10007;width:424;height:2" coordorigin="494,10007" coordsize="424,2">
              <v:shape style="position:absolute;left:494;top:10007;width:424;height:2" coordorigin="494,10007" coordsize="424,0" path="m494,10007l918,10007e" filled="f" stroked="t" strokeweight=".470886pt" strokecolor="#707070">
                <v:path arrowok="t"/>
              </v:shape>
            </v:group>
            <v:group style="position:absolute;left:843;top:10005;width:10661;height:2" coordorigin="843,10005" coordsize="10661,2">
              <v:shape style="position:absolute;left:843;top:10005;width:10661;height:2" coordorigin="843,10005" coordsize="10661,0" path="m843,10005l11504,10005e" filled="f" stroked="t" strokeweight=".706329pt" strokecolor="#878787">
                <v:path arrowok="t"/>
              </v:shape>
            </v:group>
            <v:group style="position:absolute;left:499;top:10249;width:1177;height:2" coordorigin="499,10249" coordsize="1177,2">
              <v:shape style="position:absolute;left:499;top:10249;width:1177;height:2" coordorigin="499,10249" coordsize="1177,0" path="m499,10249l1676,10249e" filled="f" stroked="t" strokeweight=".706329pt" strokecolor="#878787">
                <v:path arrowok="t"/>
              </v:shape>
            </v:group>
            <v:group style="position:absolute;left:1620;top:10249;width:212;height:2" coordorigin="1620,10249" coordsize="212,2">
              <v:shape style="position:absolute;left:1620;top:10249;width:212;height:2" coordorigin="1620,10249" coordsize="212,0" path="m1620,10249l1832,10249e" filled="f" stroked="t" strokeweight=".470886pt" strokecolor="#676767">
                <v:path arrowok="t"/>
              </v:shape>
            </v:group>
            <v:group style="position:absolute;left:3357;top:10245;width:254;height:2" coordorigin="3357,10245" coordsize="254,2">
              <v:shape style="position:absolute;left:3357;top:10245;width:254;height:2" coordorigin="3357,10245" coordsize="254,0" path="m3357,10245l3612,10245e" filled="f" stroked="t" strokeweight=".470886pt" strokecolor="#777777">
                <v:path arrowok="t"/>
              </v:shape>
            </v:group>
            <v:group style="position:absolute;left:1775;top:10247;width:9729;height:2" coordorigin="1775,10247" coordsize="9729,2">
              <v:shape style="position:absolute;left:1775;top:10247;width:9729;height:2" coordorigin="1775,10247" coordsize="9729,0" path="m1775,10247l11504,10247e" filled="f" stroked="t" strokeweight=".706329pt" strokecolor="#838383">
                <v:path arrowok="t"/>
              </v:shape>
            </v:group>
            <v:group style="position:absolute;left:2319;top:7849;width:2;height:4640" coordorigin="2319,7849" coordsize="2,4640">
              <v:shape style="position:absolute;left:2319;top:7849;width:2;height:4640" coordorigin="2319,7849" coordsize="0,4640" path="m2319,12488l2319,7849e" filled="f" stroked="t" strokeweight=".706329pt" strokecolor="#707070">
                <v:path arrowok="t"/>
              </v:shape>
            </v:group>
            <v:group style="position:absolute;left:499;top:10485;width:11014;height:2" coordorigin="499,10485" coordsize="11014,2">
              <v:shape style="position:absolute;left:499;top:10485;width:11014;height:2" coordorigin="499,10485" coordsize="11014,0" path="m499,10485l11513,10485e" filled="f" stroked="t" strokeweight=".706329pt" strokecolor="#8C8C8C">
                <v:path arrowok="t"/>
              </v:shape>
            </v:group>
            <v:group style="position:absolute;left:3075;top:10962;width:193;height:2" coordorigin="3075,10962" coordsize="193,2">
              <v:shape style="position:absolute;left:3075;top:10962;width:193;height:2" coordorigin="3075,10962" coordsize="193,0" path="m3075,10962l3268,10962e" filled="f" stroked="t" strokeweight=".470886pt" strokecolor="#646464">
                <v:path arrowok="t"/>
              </v:shape>
            </v:group>
            <v:group style="position:absolute;left:499;top:10962;width:11005;height:2" coordorigin="499,10962" coordsize="11005,2">
              <v:shape style="position:absolute;left:499;top:10962;width:11005;height:2" coordorigin="499,10962" coordsize="11005,0" path="m499,10962l11504,10962e" filled="f" stroked="t" strokeweight=".706329pt" strokecolor="#878787">
                <v:path arrowok="t"/>
              </v:shape>
            </v:group>
            <v:group style="position:absolute;left:499;top:11200;width:11014;height:2" coordorigin="499,11200" coordsize="11014,2">
              <v:shape style="position:absolute;left:499;top:11200;width:11014;height:2" coordorigin="499,11200" coordsize="11014,0" path="m499,11200l11513,11200e" filled="f" stroked="t" strokeweight=".706329pt" strokecolor="#909090">
                <v:path arrowok="t"/>
              </v:shape>
            </v:group>
            <v:group style="position:absolute;left:494;top:11561;width:5396;height:2" coordorigin="494,11561" coordsize="5396,2">
              <v:shape style="position:absolute;left:494;top:11561;width:5396;height:2" coordorigin="494,11561" coordsize="5396,0" path="m494,11561l5891,11561e" filled="f" stroked="t" strokeweight=".235443pt" strokecolor="#747474">
                <v:path arrowok="t"/>
              </v:shape>
            </v:group>
            <v:group style="position:absolute;left:1088;top:11195;width:2;height:456" coordorigin="1088,11195" coordsize="2,456">
              <v:shape style="position:absolute;left:1088;top:11195;width:2;height:456" coordorigin="1088,11195" coordsize="0,456" path="m1088,11652l1088,11195e" filled="f" stroked="t" strokeweight=".706329pt" strokecolor="#7C7C7C">
                <v:path arrowok="t"/>
              </v:shape>
            </v:group>
            <v:group style="position:absolute;left:5891;top:11561;width:956;height:2" coordorigin="5891,11561" coordsize="956,2">
              <v:shape style="position:absolute;left:5891;top:11561;width:956;height:2" coordorigin="5891,11561" coordsize="956,0" path="m5891,11561l6847,11561e" filled="f" stroked="t" strokeweight=".235443pt" strokecolor="#000000">
                <v:path arrowok="t"/>
              </v:shape>
            </v:group>
            <v:group style="position:absolute;left:6847;top:11561;width:777;height:2" coordorigin="6847,11561" coordsize="777,2">
              <v:shape style="position:absolute;left:6847;top:11561;width:777;height:2" coordorigin="6847,11561" coordsize="777,0" path="m6847,11561l7624,11561e" filled="f" stroked="t" strokeweight=".235443pt" strokecolor="#383838">
                <v:path arrowok="t"/>
              </v:shape>
            </v:group>
            <v:group style="position:absolute;left:7624;top:11561;width:3880;height:2" coordorigin="7624,11561" coordsize="3880,2">
              <v:shape style="position:absolute;left:7624;top:11561;width:3880;height:2" coordorigin="7624,11561" coordsize="3880,0" path="m7624,11561l11504,11561e" filled="f" stroked="t" strokeweight=".235443pt" strokecolor="#000000">
                <v:path arrowok="t"/>
              </v:shape>
            </v:group>
            <v:group style="position:absolute;left:1088;top:11533;width:2;height:395" coordorigin="1088,11533" coordsize="2,395">
              <v:shape style="position:absolute;left:1088;top:11533;width:2;height:395" coordorigin="1088,11533" coordsize="0,395" path="m1088,11928l1088,11533e" filled="f" stroked="t" strokeweight=".470886pt" strokecolor="#676767">
                <v:path arrowok="t"/>
              </v:shape>
            </v:group>
            <v:group style="position:absolute;left:1658;top:11195;width:2;height:732" coordorigin="1658,11195" coordsize="2,732">
              <v:shape style="position:absolute;left:1658;top:11195;width:2;height:732" coordorigin="1658,11195" coordsize="0,732" path="m1658,11928l1658,11195e" filled="f" stroked="t" strokeweight=".706329pt" strokecolor="#5B5B5B">
                <v:path arrowok="t"/>
              </v:shape>
            </v:group>
            <v:group style="position:absolute;left:7273;top:11186;width:2;height:1464" coordorigin="7273,11186" coordsize="2,1464">
              <v:shape style="position:absolute;left:7273;top:11186;width:2;height:1464" coordorigin="7273,11186" coordsize="0,1464" path="m7273,12650l7273,11186e" filled="f" stroked="t" strokeweight=".706329pt" strokecolor="#646464">
                <v:path arrowok="t"/>
              </v:shape>
            </v:group>
            <v:group style="position:absolute;left:1088;top:11870;width:2;height:618" coordorigin="1088,11870" coordsize="2,618">
              <v:shape style="position:absolute;left:1088;top:11870;width:2;height:618" coordorigin="1088,11870" coordsize="0,618" path="m1088,12488l1088,11870e" filled="f" stroked="t" strokeweight=".706329pt" strokecolor="#747474">
                <v:path arrowok="t"/>
              </v:shape>
            </v:group>
            <v:group style="position:absolute;left:1660;top:11870;width:2;height:304" coordorigin="1660,11870" coordsize="2,304">
              <v:shape style="position:absolute;left:1660;top:11870;width:2;height:304" coordorigin="1660,11870" coordsize="0,304" path="m1660,12175l1660,11870e" filled="f" stroked="t" strokeweight=".470886pt" strokecolor="#3F3F3F">
                <v:path arrowok="t"/>
              </v:shape>
            </v:group>
            <v:group style="position:absolute;left:1660;top:12118;width:2;height:532" coordorigin="1660,12118" coordsize="2,532">
              <v:shape style="position:absolute;left:1660;top:12118;width:2;height:532" coordorigin="1660,12118" coordsize="0,532" path="m1660,12650l1660,12118e" filled="f" stroked="t" strokeweight=".706329pt" strokecolor="#606060">
                <v:path arrowok="t"/>
              </v:shape>
            </v:group>
            <v:group style="position:absolute;left:504;top:12431;width:2;height:219" coordorigin="504,12431" coordsize="2,219">
              <v:shape style="position:absolute;left:504;top:12431;width:2;height:219" coordorigin="504,12431" coordsize="0,219" path="m504,12650l504,12431e" filled="f" stroked="t" strokeweight=".470886pt" strokecolor="#3F3F3F">
                <v:path arrowok="t"/>
              </v:shape>
            </v:group>
            <v:group style="position:absolute;left:1088;top:12431;width:2;height:219" coordorigin="1088,12431" coordsize="2,219">
              <v:shape style="position:absolute;left:1088;top:12431;width:2;height:219" coordorigin="1088,12431" coordsize="0,219" path="m1088,12650l1088,12431e" filled="f" stroked="t" strokeweight=".470886pt" strokecolor="#444444">
                <v:path arrowok="t"/>
              </v:shape>
            </v:group>
            <v:group style="position:absolute;left:2321;top:12431;width:2;height:219" coordorigin="2321,12431" coordsize="2,219">
              <v:shape style="position:absolute;left:2321;top:12431;width:2;height:219" coordorigin="2321,12431" coordsize="0,219" path="m2321,12650l2321,12431e" filled="f" stroked="t" strokeweight=".470886pt" strokecolor="#575757">
                <v:path arrowok="t"/>
              </v:shape>
            </v:group>
            <v:group style="position:absolute;left:1088;top:12593;width:2;height:618" coordorigin="1088,12593" coordsize="2,618">
              <v:shape style="position:absolute;left:1088;top:12593;width:2;height:618" coordorigin="1088,12593" coordsize="0,618" path="m1088,13211l1088,12593e" filled="f" stroked="t" strokeweight=".706329pt" strokecolor="#777777">
                <v:path arrowok="t"/>
              </v:shape>
            </v:group>
            <v:group style="position:absolute;left:1660;top:12593;width:2;height:304" coordorigin="1660,12593" coordsize="2,304">
              <v:shape style="position:absolute;left:1660;top:12593;width:2;height:304" coordorigin="1660,12593" coordsize="0,304" path="m1660,12897l1660,12593e" filled="f" stroked="t" strokeweight=".470886pt" strokecolor="#3F3F3F">
                <v:path arrowok="t"/>
              </v:shape>
            </v:group>
            <v:group style="position:absolute;left:2321;top:12593;width:2;height:1279" coordorigin="2321,12593" coordsize="2,1279">
              <v:shape style="position:absolute;left:2321;top:12593;width:2;height:1279" coordorigin="2321,12593" coordsize="0,1279" path="m2321,13872l2321,12593e" filled="f" stroked="t" strokeweight=".706329pt" strokecolor="#747474">
                <v:path arrowok="t"/>
              </v:shape>
            </v:group>
            <v:group style="position:absolute;left:7273;top:12593;width:2;height:304" coordorigin="7273,12593" coordsize="2,304">
              <v:shape style="position:absolute;left:7273;top:12593;width:2;height:304" coordorigin="7273,12593" coordsize="0,304" path="m7273,12897l7273,12593e" filled="f" stroked="t" strokeweight=".470886pt" strokecolor="#4F4F4F">
                <v:path arrowok="t"/>
              </v:shape>
            </v:group>
            <v:group style="position:absolute;left:1658;top:12840;width:2;height:1379" coordorigin="1658,12840" coordsize="2,1379">
              <v:shape style="position:absolute;left:1658;top:12840;width:2;height:1379" coordorigin="1658,12840" coordsize="0,1379" path="m1658,14219l1658,12840e" filled="f" stroked="t" strokeweight=".706329pt" strokecolor="#5B5B5B">
                <v:path arrowok="t"/>
              </v:shape>
            </v:group>
            <v:group style="position:absolute;left:7275;top:12840;width:2;height:371" coordorigin="7275,12840" coordsize="2,371">
              <v:shape style="position:absolute;left:7275;top:12840;width:2;height:371" coordorigin="7275,12840" coordsize="0,371" path="m7275,13211l7275,12840e" filled="f" stroked="t" strokeweight=".941772pt" strokecolor="#646464">
                <v:path arrowok="t"/>
              </v:shape>
            </v:group>
            <v:group style="position:absolute;left:504;top:13154;width:2;height:162" coordorigin="504,13154" coordsize="2,162">
              <v:shape style="position:absolute;left:504;top:13154;width:2;height:162" coordorigin="504,13154" coordsize="0,162" path="m504,13316l504,13154e" filled="f" stroked="t" strokeweight=".470886pt" strokecolor="#3B3B3B">
                <v:path arrowok="t"/>
              </v:shape>
            </v:group>
            <v:group style="position:absolute;left:1088;top:13154;width:2;height:162" coordorigin="1088,13154" coordsize="2,162">
              <v:shape style="position:absolute;left:1088;top:13154;width:2;height:162" coordorigin="1088,13154" coordsize="0,162" path="m1088,13316l1088,13154e" filled="f" stroked="t" strokeweight=".470886pt" strokecolor="#575757">
                <v:path arrowok="t"/>
              </v:shape>
            </v:group>
            <v:group style="position:absolute;left:2321;top:13154;width:2;height:162" coordorigin="2321,13154" coordsize="2,162">
              <v:shape style="position:absolute;left:2321;top:13154;width:2;height:162" coordorigin="2321,13154" coordsize="0,162" path="m2321,13316l2321,13154e" filled="f" stroked="t" strokeweight=".470886pt" strokecolor="#444444">
                <v:path arrowok="t"/>
              </v:shape>
            </v:group>
            <v:group style="position:absolute;left:7275;top:13154;width:2;height:162" coordorigin="7275,13154" coordsize="2,162">
              <v:shape style="position:absolute;left:7275;top:13154;width:2;height:162" coordorigin="7275,13154" coordsize="0,162" path="m7275,13316l7275,13154e" filled="f" stroked="t" strokeweight=".470886pt" strokecolor="#3B3B3B">
                <v:path arrowok="t"/>
              </v:shape>
            </v:group>
            <v:group style="position:absolute;left:494;top:13587;width:1163;height:2" coordorigin="494,13587" coordsize="1163,2">
              <v:shape style="position:absolute;left:494;top:13587;width:1163;height:2" coordorigin="494,13587" coordsize="1163,0" path="m494,13587l1658,13587e" filled="f" stroked="t" strokeweight=".235443pt" strokecolor="#606060">
                <v:path arrowok="t"/>
              </v:shape>
            </v:group>
            <v:group style="position:absolute;left:1088;top:13259;width:2;height:613" coordorigin="1088,13259" coordsize="2,613">
              <v:shape style="position:absolute;left:1088;top:13259;width:2;height:613" coordorigin="1088,13259" coordsize="0,613" path="m1088,13872l1088,13259e" filled="f" stroked="t" strokeweight=".706329pt" strokecolor="#747474">
                <v:path arrowok="t"/>
              </v:shape>
            </v:group>
            <v:group style="position:absolute;left:1643;top:13587;width:160;height:2" coordorigin="1643,13587" coordsize="160,2">
              <v:shape style="position:absolute;left:1643;top:13587;width:160;height:2" coordorigin="1643,13587" coordsize="160,0" path="m1643,13587l1803,13587e" filled="f" stroked="t" strokeweight=".235443pt" strokecolor="#2B2B2B">
                <v:path arrowok="t"/>
              </v:shape>
            </v:group>
            <v:group style="position:absolute;left:1803;top:13587;width:513;height:2" coordorigin="1803,13587" coordsize="513,2">
              <v:shape style="position:absolute;left:1803;top:13587;width:513;height:2" coordorigin="1803,13587" coordsize="513,0" path="m1803,13587l2317,13587e" filled="f" stroked="t" strokeweight=".235443pt" strokecolor="#6B6B6B">
                <v:path arrowok="t"/>
              </v:shape>
            </v:group>
            <v:group style="position:absolute;left:7275;top:13259;width:2;height:613" coordorigin="7275,13259" coordsize="2,613">
              <v:shape style="position:absolute;left:7275;top:13259;width:2;height:613" coordorigin="7275,13259" coordsize="0,613" path="m7275,13872l7275,13259e" filled="f" stroked="t" strokeweight=".706329pt" strokecolor="#5B5B5B">
                <v:path arrowok="t"/>
              </v:shape>
            </v:group>
            <v:group style="position:absolute;left:504;top:2600;width:2;height:13606" coordorigin="504,2600" coordsize="2,13606">
              <v:shape style="position:absolute;left:504;top:2600;width:2;height:13606" coordorigin="504,2600" coordsize="0,13606" path="m504,16206l504,2600e" filled="f" stroked="t" strokeweight=".706329pt" strokecolor="#606060">
                <v:path arrowok="t"/>
              </v:shape>
            </v:group>
            <v:group style="position:absolute;left:504;top:13815;width:2;height:261" coordorigin="504,13815" coordsize="2,261">
              <v:shape style="position:absolute;left:504;top:13815;width:2;height:261" coordorigin="504,13815" coordsize="0,261" path="m504,14076l504,13815e" filled="f" stroked="t" strokeweight=".470886pt" strokecolor="#444444">
                <v:path arrowok="t"/>
              </v:shape>
            </v:group>
            <v:group style="position:absolute;left:1088;top:13815;width:2;height:261" coordorigin="1088,13815" coordsize="2,261">
              <v:shape style="position:absolute;left:1088;top:13815;width:2;height:261" coordorigin="1088,13815" coordsize="0,261" path="m1088,14076l1088,13815e" filled="f" stroked="t" strokeweight=".470886pt" strokecolor="#545454">
                <v:path arrowok="t"/>
              </v:shape>
            </v:group>
            <v:group style="position:absolute;left:2321;top:13815;width:2;height:261" coordorigin="2321,13815" coordsize="2,261">
              <v:shape style="position:absolute;left:2321;top:13815;width:2;height:261" coordorigin="2321,13815" coordsize="0,261" path="m2321,14076l2321,13815e" filled="f" stroked="t" strokeweight=".470886pt" strokecolor="#5B5B5B">
                <v:path arrowok="t"/>
              </v:shape>
            </v:group>
            <v:group style="position:absolute;left:7275;top:13815;width:2;height:261" coordorigin="7275,13815" coordsize="2,261">
              <v:shape style="position:absolute;left:7275;top:13815;width:2;height:261" coordorigin="7275,13815" coordsize="0,261" path="m7275,14076l7275,13815e" filled="f" stroked="t" strokeweight=".470886pt" strokecolor="#4B4B4B">
                <v:path arrowok="t"/>
              </v:shape>
            </v:group>
            <v:group style="position:absolute;left:1088;top:14019;width:2;height:504" coordorigin="1088,14019" coordsize="2,504">
              <v:shape style="position:absolute;left:1088;top:14019;width:2;height:504" coordorigin="1088,14019" coordsize="0,504" path="m1088,14523l1088,14019e" filled="f" stroked="t" strokeweight=".706329pt" strokecolor="#777777">
                <v:path arrowok="t"/>
              </v:shape>
            </v:group>
            <v:group style="position:absolute;left:1658;top:14162;width:2;height:162" coordorigin="1658,14162" coordsize="2,162">
              <v:shape style="position:absolute;left:1658;top:14162;width:2;height:162" coordorigin="1658,14162" coordsize="0,162" path="m1658,14323l1658,14162e" filled="f" stroked="t" strokeweight=".470886pt" strokecolor="#3B3B3B">
                <v:path arrowok="t"/>
              </v:shape>
            </v:group>
            <v:group style="position:absolute;left:7278;top:14019;width:2;height:390" coordorigin="7278,14019" coordsize="2,390">
              <v:shape style="position:absolute;left:7278;top:14019;width:2;height:390" coordorigin="7278,14019" coordsize="0,390" path="m7278,14409l7278,14019e" filled="f" stroked="t" strokeweight=".706329pt" strokecolor="#646464">
                <v:path arrowok="t"/>
              </v:shape>
            </v:group>
            <v:group style="position:absolute;left:1660;top:14266;width:2;height:1935" coordorigin="1660,14266" coordsize="2,1935">
              <v:shape style="position:absolute;left:1660;top:14266;width:2;height:1935" coordorigin="1660,14266" coordsize="0,1935" path="m1660,16201l1660,14266e" filled="f" stroked="t" strokeweight=".706329pt" strokecolor="#646464">
                <v:path arrowok="t"/>
              </v:shape>
            </v:group>
            <v:group style="position:absolute;left:2319;top:14019;width:2;height:694" coordorigin="2319,14019" coordsize="2,694">
              <v:shape style="position:absolute;left:2319;top:14019;width:2;height:694" coordorigin="2319,14019" coordsize="0,694" path="m2319,14713l2319,14019e" filled="f" stroked="t" strokeweight=".706329pt" strokecolor="#6B6B6B">
                <v:path arrowok="t"/>
              </v:shape>
            </v:group>
            <v:group style="position:absolute;left:7280;top:14352;width:2;height:171" coordorigin="7280,14352" coordsize="2,171">
              <v:shape style="position:absolute;left:7280;top:14352;width:2;height:171" coordorigin="7280,14352" coordsize="0,171" path="m7280,14523l7280,14352e" filled="f" stroked="t" strokeweight=".470886pt" strokecolor="#3F3F3F">
                <v:path arrowok="t"/>
              </v:shape>
            </v:group>
            <v:group style="position:absolute;left:504;top:14466;width:2;height:247" coordorigin="504,14466" coordsize="2,247">
              <v:shape style="position:absolute;left:504;top:14466;width:2;height:247" coordorigin="504,14466" coordsize="0,247" path="m504,14713l504,14466e" filled="f" stroked="t" strokeweight=".470886pt" strokecolor="#343434">
                <v:path arrowok="t"/>
              </v:shape>
            </v:group>
            <v:group style="position:absolute;left:1088;top:14466;width:2;height:357" coordorigin="1088,14466" coordsize="2,357">
              <v:shape style="position:absolute;left:1088;top:14466;width:2;height:357" coordorigin="1088,14466" coordsize="0,357" path="m1088,14823l1088,14466e" filled="f" stroked="t" strokeweight=".470886pt" strokecolor="#5B5B5B">
                <v:path arrowok="t"/>
              </v:shape>
            </v:group>
            <v:group style="position:absolute;left:2321;top:14656;width:2;height:333" coordorigin="2321,14656" coordsize="2,333">
              <v:shape style="position:absolute;left:2321;top:14656;width:2;height:333" coordorigin="2321,14656" coordsize="0,333" path="m2321,14989l2321,14656e" filled="f" stroked="t" strokeweight=".706329pt" strokecolor="#646774">
                <v:path arrowok="t"/>
              </v:shape>
            </v:group>
            <v:group style="position:absolute;left:1088;top:14766;width:2;height:1436" coordorigin="1088,14766" coordsize="2,1436">
              <v:shape style="position:absolute;left:1088;top:14766;width:2;height:1436" coordorigin="1088,14766" coordsize="0,1436" path="m1088,16201l1088,14766e" filled="f" stroked="t" strokeweight=".706329pt" strokecolor="#747474">
                <v:path arrowok="t"/>
              </v:shape>
            </v:group>
            <v:group style="position:absolute;left:2270;top:14949;width:655;height:2" coordorigin="2270,14949" coordsize="655,2">
              <v:shape style="position:absolute;left:2270;top:14949;width:655;height:2" coordorigin="2270,14949" coordsize="655,0" path="m2270,14949l2924,14949e" filled="f" stroked="t" strokeweight=".941772pt" strokecolor="#7C8CC8">
                <v:path arrowok="t"/>
              </v:shape>
            </v:group>
            <v:group style="position:absolute;left:2590;top:14958;width:570;height:2" coordorigin="2590,14958" coordsize="570,2">
              <v:shape style="position:absolute;left:2590;top:14958;width:570;height:2" coordorigin="2590,14958" coordsize="570,0" path="m2590,14958l3160,14958e" filled="f" stroked="t" strokeweight=".941772pt" strokecolor="#6B80CF">
                <v:path arrowok="t"/>
              </v:shape>
            </v:group>
            <v:group style="position:absolute;left:3075;top:14956;width:179;height:2" coordorigin="3075,14956" coordsize="179,2">
              <v:shape style="position:absolute;left:3075;top:14956;width:179;height:2" coordorigin="3075,14956" coordsize="179,0" path="m3075,14956l3254,14956e" filled="f" stroked="t" strokeweight=".470886pt" strokecolor="#576BBF">
                <v:path arrowok="t"/>
              </v:shape>
            </v:group>
            <v:group style="position:absolute;left:3240;top:14961;width:146;height:2" coordorigin="3240,14961" coordsize="146,2">
              <v:shape style="position:absolute;left:3240;top:14961;width:146;height:2" coordorigin="3240,14961" coordsize="146,0" path="m3240,14961l3386,14961e" filled="f" stroked="t" strokeweight=".706329pt" strokecolor="#8C90C8">
                <v:path arrowok="t"/>
              </v:shape>
            </v:group>
            <v:group style="position:absolute;left:3386;top:14961;width:391;height:2" coordorigin="3386,14961" coordsize="391,2">
              <v:shape style="position:absolute;left:3386;top:14961;width:391;height:2" coordorigin="3386,14961" coordsize="391,0" path="m3386,14961l3777,14961e" filled="f" stroked="t" strokeweight=".235443pt" strokecolor="#000000">
                <v:path arrowok="t"/>
              </v:shape>
            </v:group>
            <v:group style="position:absolute;left:7278;top:14466;width:2;height:523" coordorigin="7278,14466" coordsize="2,523">
              <v:shape style="position:absolute;left:7278;top:14466;width:2;height:523" coordorigin="7278,14466" coordsize="0,523" path="m7278,14989l7278,14466e" filled="f" stroked="t" strokeweight=".941772pt" strokecolor="#646464">
                <v:path arrowok="t"/>
              </v:shape>
            </v:group>
            <v:group style="position:absolute;left:2321;top:14932;width:2;height:1269" coordorigin="2321,14932" coordsize="2,1269">
              <v:shape style="position:absolute;left:2321;top:14932;width:2;height:1269" coordorigin="2321,14932" coordsize="0,1269" path="m2321,16201l2321,14932e" filled="f" stroked="t" strokeweight=".706329pt" strokecolor="#707074">
                <v:path arrowok="t"/>
              </v:shape>
            </v:group>
            <v:group style="position:absolute;left:7280;top:14932;width:2;height:352" coordorigin="7280,14932" coordsize="2,352">
              <v:shape style="position:absolute;left:7280;top:14932;width:2;height:352" coordorigin="7280,14932" coordsize="0,352" path="m7280,15284l7280,14932e" filled="f" stroked="t" strokeweight=".470886pt" strokecolor="#4F4F4F">
                <v:path arrowok="t"/>
              </v:shape>
            </v:group>
            <v:group style="position:absolute;left:3075;top:16187;width:193;height:2" coordorigin="3075,16187" coordsize="193,2">
              <v:shape style="position:absolute;left:3075;top:16187;width:193;height:2" coordorigin="3075,16187" coordsize="193,0" path="m3075,16187l3268,16187e" filled="f" stroked="t" strokeweight=".470886pt" strokecolor="#838383">
                <v:path arrowok="t"/>
              </v:shape>
            </v:group>
            <v:group style="position:absolute;left:494;top:16189;width:5189;height:2" coordorigin="494,16189" coordsize="5189,2">
              <v:shape style="position:absolute;left:494;top:16189;width:5189;height:2" coordorigin="494,16189" coordsize="5189,0" path="m494,16189l5684,16189e" filled="f" stroked="t" strokeweight=".706329pt" strokecolor="#939393">
                <v:path arrowok="t"/>
              </v:shape>
            </v:group>
            <v:group style="position:absolute;left:3555;top:16187;width:363;height:2" coordorigin="3555,16187" coordsize="363,2">
              <v:shape style="position:absolute;left:3555;top:16187;width:363;height:2" coordorigin="3555,16187" coordsize="363,0" path="m3555,16187l3918,16187e" filled="f" stroked="t" strokeweight=".470886pt" strokecolor="#878787">
                <v:path arrowok="t"/>
              </v:shape>
            </v:group>
            <v:group style="position:absolute;left:7280;top:15227;width:2;height:965" coordorigin="7280,15227" coordsize="2,965">
              <v:shape style="position:absolute;left:7280;top:15227;width:2;height:965" coordorigin="7280,15227" coordsize="0,965" path="m7280,16192l7280,15227e" filled="f" stroked="t" strokeweight=".706329pt" strokecolor="#676767">
                <v:path arrowok="t"/>
              </v:shape>
            </v:group>
            <v:group style="position:absolute;left:4662;top:16180;width:6847;height:2" coordorigin="4662,16180" coordsize="6847,2">
              <v:shape style="position:absolute;left:4662;top:16180;width:6847;height:2" coordorigin="4662,16180" coordsize="6847,0" path="m4662,16180l11508,16180e" filled="f" stroked="t" strokeweight=".706329pt" strokecolor="#97979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59"/>
          <w:position w:val="10"/>
        </w:rPr>
        <w:t>::c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31"/>
          <w:szCs w:val="31"/>
          <w:color w:val="B3B3B3"/>
          <w:spacing w:val="0"/>
          <w:w w:val="150"/>
          <w:position w:val="0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B3B3B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B3B3B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Fevzi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AYHAN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4944" w:right="572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5"/>
          <w:w w:val="8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80" w:right="3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307" w:right="453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188" w:lineRule="exact"/>
        <w:ind w:left="3418" w:right="467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1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1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3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00" w:bottom="280" w:left="320" w:right="280"/>
        </w:sectPr>
      </w:pPr>
      <w:rPr/>
    </w:p>
    <w:p>
      <w:pPr>
        <w:spacing w:before="0" w:after="0" w:line="142" w:lineRule="exact"/>
        <w:ind w:left="773" w:right="211"/>
        <w:jc w:val="center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798412pt;margin-top:-37.704292pt;width:484.758875pt;height:84.922938pt;mso-position-horizontal-relative:page;mso-position-vertical-relative:paragraph;z-index:-15311" type="#_x0000_t202" filled="f" stroked="f">
            <v:textbox inset="0,0,0,0">
              <w:txbxContent>
                <w:p>
                  <w:pPr>
                    <w:spacing w:before="0" w:after="0" w:line="1698" w:lineRule="exact"/>
                    <w:ind w:right="-295"/>
                    <w:jc w:val="left"/>
                    <w:tabs>
                      <w:tab w:pos="842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1C1C1C"/>
                      <w:spacing w:val="0"/>
                      <w:w w:val="100"/>
                      <w:b/>
                      <w:bCs/>
                      <w:position w:val="61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1C1C1C"/>
                      <w:spacing w:val="-130"/>
                      <w:w w:val="100"/>
                      <w:b/>
                      <w:bCs/>
                      <w:position w:val="6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1C1C1C"/>
                      <w:spacing w:val="0"/>
                      <w:w w:val="100"/>
                      <w:b/>
                      <w:bCs/>
                      <w:position w:val="6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1C1C1C"/>
                      <w:spacing w:val="0"/>
                      <w:w w:val="100"/>
                      <w:b/>
                      <w:bCs/>
                      <w:position w:val="61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13131"/>
                      <w:spacing w:val="0"/>
                      <w:w w:val="252"/>
                      <w:position w:val="-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12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58" w:lineRule="exact"/>
        <w:ind w:left="528" w:right="-52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13131"/>
          <w:spacing w:val="0"/>
          <w:w w:val="88"/>
          <w:b/>
          <w:bCs/>
        </w:rPr>
        <w:t>BÜYÜKŞEHIR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6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80"/>
          <w:cols w:num="2" w:equalWidth="0">
            <w:col w:w="1502" w:space="1473"/>
            <w:col w:w="8345"/>
          </w:cols>
        </w:sectPr>
      </w:pPr>
      <w:rPr/>
    </w:p>
    <w:p>
      <w:pPr>
        <w:spacing w:before="0" w:after="0" w:line="236" w:lineRule="exact"/>
        <w:ind w:left="570" w:right="5375"/>
        <w:jc w:val="center"/>
        <w:tabs>
          <w:tab w:pos="4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7"/>
        </w:rPr>
        <w:t>BELEDIYESI</w:t>
      </w:r>
      <w:r>
        <w:rPr>
          <w:rFonts w:ascii="Arial" w:hAnsi="Arial" w:cs="Arial" w:eastAsia="Arial"/>
          <w:sz w:val="14"/>
          <w:szCs w:val="14"/>
          <w:color w:val="313131"/>
          <w:spacing w:val="2"/>
          <w:w w:val="100"/>
          <w:position w:val="7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1"/>
        </w:rPr>
        <w:t>YANGIN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310" w:lineRule="exact"/>
        <w:ind w:left="106" w:right="-20"/>
        <w:jc w:val="left"/>
        <w:tabs>
          <w:tab w:pos="1460" w:val="left"/>
          <w:tab w:pos="2820" w:val="left"/>
          <w:tab w:pos="5180" w:val="left"/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>:06.03.2017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No:8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97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:17:01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57"/>
          <w:position w:val="0"/>
        </w:rPr>
        <w:t>t</w:t>
      </w:r>
      <w:r>
        <w:rPr>
          <w:rFonts w:ascii="Arial" w:hAnsi="Arial" w:cs="Arial" w:eastAsia="Arial"/>
          <w:sz w:val="27"/>
          <w:szCs w:val="27"/>
          <w:color w:val="313131"/>
          <w:spacing w:val="-11"/>
          <w:w w:val="57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1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125" w:right="-20"/>
        <w:jc w:val="left"/>
        <w:tabs>
          <w:tab w:pos="1460" w:val="left"/>
          <w:tab w:pos="2820" w:val="left"/>
          <w:tab w:pos="4180" w:val="left"/>
          <w:tab w:pos="5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:06.03.2017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!KayJtNo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:1523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Tahi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SARIKAYA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67" w:lineRule="auto"/>
        <w:ind w:left="120" w:right="4753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15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Cumhuriyet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Kurtulu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ÖdemiŞJ'İZMİR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6"/>
        </w:rPr>
        <w:t>ruAdres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:Cumhuriyet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Kurtulu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Ödemiş/İZMjR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120" w:right="-20"/>
        <w:jc w:val="left"/>
        <w:tabs>
          <w:tab w:pos="1440" w:val="left"/>
          <w:tab w:pos="446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>:Çö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:Kıvılcım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0" w:after="0" w:line="176" w:lineRule="auto"/>
        <w:ind w:left="3296" w:right="3550" w:firstLine="-3190"/>
        <w:jc w:val="left"/>
        <w:tabs>
          <w:tab w:pos="3280" w:val="left"/>
          <w:tab w:pos="6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1.277145pt;margin-top:15.978201pt;width:81.556341pt;height:26pt;mso-position-horizontal-relative:page;mso-position-vertical-relative:paragraph;z-index:-15310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1080" w:val="left"/>
                      <w:tab w:pos="1540" w:val="left"/>
                    </w:tabs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84849"/>
                      <w:spacing w:val="0"/>
                      <w:w w:val="57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84849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84849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8E8E8E"/>
                      <w:spacing w:val="0"/>
                      <w:w w:val="57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8E8E8E"/>
                      <w:spacing w:val="-77"/>
                      <w:w w:val="57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8E8E8E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8E8E8E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1C1C1C"/>
                      <w:spacing w:val="0"/>
                      <w:w w:val="57"/>
                      <w:position w:val="3"/>
                    </w:rPr>
                    <w:t>ı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tse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  <w:position w:val="1"/>
        </w:rPr>
        <w:t>Yapınm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  <w:position w:val="1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6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13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13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368" w:lineRule="exact"/>
        <w:ind w:left="4702" w:right="-20"/>
        <w:jc w:val="left"/>
        <w:tabs>
          <w:tab w:pos="6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3"/>
          <w:szCs w:val="33"/>
          <w:color w:val="484849"/>
          <w:spacing w:val="0"/>
          <w:w w:val="51"/>
          <w:b/>
          <w:bCs/>
          <w:position w:val="-2"/>
        </w:rPr>
        <w:t>ı</w:t>
      </w:r>
      <w:r>
        <w:rPr>
          <w:rFonts w:ascii="Arial" w:hAnsi="Arial" w:cs="Arial" w:eastAsia="Arial"/>
          <w:sz w:val="33"/>
          <w:szCs w:val="33"/>
          <w:color w:val="484849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33"/>
          <w:szCs w:val="33"/>
          <w:color w:val="484849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9"/>
        </w:rPr>
        <w:t>:17:06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125" w:right="-20"/>
        <w:jc w:val="left"/>
        <w:tabs>
          <w:tab w:pos="1820" w:val="left"/>
          <w:tab w:pos="5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Ödemi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Beled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>yesi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0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  <w:position w:val="0"/>
        </w:rPr>
        <w:t>:BıosunA.Ş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8" w:after="0" w:line="240" w:lineRule="auto"/>
        <w:ind w:left="18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6"/>
        </w:rPr>
        <w:t>:E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SEZGİN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20" w:lineRule="exact"/>
        <w:ind w:left="106" w:right="2584" w:firstLine="1723"/>
        <w:jc w:val="left"/>
        <w:tabs>
          <w:tab w:pos="1820" w:val="left"/>
          <w:tab w:pos="4400" w:val="left"/>
          <w:tab w:pos="7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3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36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3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7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:17:02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17:04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0"/>
        </w:rPr>
        <w:t>5297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120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4344" w:right="476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332" w:right="440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86" w:lineRule="exact"/>
        <w:ind w:left="106" w:right="-20"/>
        <w:jc w:val="left"/>
        <w:tabs>
          <w:tab w:pos="1820" w:val="left"/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38"/>
          <w:position w:val="-5"/>
        </w:rPr>
        <w:t>t-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6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494" w:right="-20"/>
        <w:jc w:val="left"/>
        <w:tabs>
          <w:tab w:pos="1820" w:val="left"/>
          <w:tab w:pos="434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  <w:position w:val="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06" w:right="-20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  <w:position w:val="1"/>
        </w:rPr>
        <w:t>pıtmişse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0"/>
        </w:rPr>
        <w:t>Dönt1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18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8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kipAmirini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06" w:right="-20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p!ayı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Görüldügü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konteynerinde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4"/>
          <w:position w:val="0"/>
        </w:rPr>
        <w:t>oldu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5"/>
          <w:w w:val="105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88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14" w:lineRule="exact"/>
        <w:ind w:left="125" w:right="-20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Durum</w:t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-1"/>
        </w:rPr>
        <w:t>göıilldU.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4364" w:right="413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7"/>
        </w:rPr>
        <w:t>öndUrmede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2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96" w:lineRule="exact"/>
        <w:ind w:left="161" w:right="-20"/>
        <w:jc w:val="left"/>
        <w:tabs>
          <w:tab w:pos="2060" w:val="left"/>
          <w:tab w:pos="4360" w:val="left"/>
          <w:tab w:pos="618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-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1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İşlenerek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jKöpü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</w:r>
      <w:r>
        <w:rPr>
          <w:rFonts w:ascii="Arial" w:hAnsi="Arial" w:cs="Arial" w:eastAsia="Arial"/>
          <w:sz w:val="20"/>
          <w:szCs w:val="20"/>
          <w:color w:val="595B5B"/>
          <w:spacing w:val="-28"/>
          <w:w w:val="100"/>
          <w:position w:val="-4"/>
        </w:rPr>
        <w:t>I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-4"/>
        </w:rPr>
        <w:t>K</w:t>
      </w:r>
      <w:r>
        <w:rPr>
          <w:rFonts w:ascii="Arial" w:hAnsi="Arial" w:cs="Arial" w:eastAsia="Arial"/>
          <w:sz w:val="20"/>
          <w:szCs w:val="20"/>
          <w:color w:val="6B6E6E"/>
          <w:spacing w:val="-20"/>
          <w:w w:val="100"/>
          <w:position w:val="-4"/>
        </w:rPr>
        <w:t>.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-4"/>
        </w:rPr>
        <w:t>K.T.</w:t>
      </w:r>
      <w:r>
        <w:rPr>
          <w:rFonts w:ascii="Arial" w:hAnsi="Arial" w:cs="Arial" w:eastAsia="Arial"/>
          <w:sz w:val="20"/>
          <w:szCs w:val="20"/>
          <w:color w:val="313131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1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3" w:lineRule="exact"/>
        <w:ind w:left="4414" w:right="-20"/>
        <w:jc w:val="left"/>
        <w:tabs>
          <w:tab w:pos="6240" w:val="left"/>
          <w:tab w:pos="78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1"/>
          <w:position w:val="2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4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LT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595B5B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595B5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595B5B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70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18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konteyneri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9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20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Durumu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500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8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konteynerinde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6" w:lineRule="auto"/>
        <w:ind w:left="1881" w:right="68" w:firstLine="-177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iYangı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soruşturmada,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konteyneri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içerisine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döküle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küllerindeki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kıvılcımların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utuşturması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6" w:lineRule="auto"/>
        <w:ind w:left="106" w:right="4242"/>
        <w:jc w:val="left"/>
        <w:tabs>
          <w:tab w:pos="1820" w:val="left"/>
          <w:tab w:pos="6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ISigoıtalı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IAraç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</w:rPr>
        <w:t>y",gı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7" w:lineRule="exact"/>
        <w:ind w:left="375" w:right="990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5" w:lineRule="exact"/>
        <w:ind w:left="125" w:right="-20"/>
        <w:jc w:val="left"/>
        <w:tabs>
          <w:tab w:pos="182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7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87"/>
          <w:position w:val="0"/>
        </w:rPr>
        <w:t>I</w:t>
      </w:r>
      <w:r>
        <w:rPr>
          <w:rFonts w:ascii="Arial" w:hAnsi="Arial" w:cs="Arial" w:eastAsia="Arial"/>
          <w:sz w:val="27"/>
          <w:szCs w:val="27"/>
          <w:color w:val="313131"/>
          <w:spacing w:val="-25"/>
          <w:w w:val="87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0"/>
        </w:rPr>
        <w:t>ari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:06.03.2017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92"/>
          <w:position w:val="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9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3"/>
          <w:position w:val="1"/>
        </w:rPr>
        <w:t>:17:13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702" w:right="-20"/>
        <w:jc w:val="left"/>
        <w:tabs>
          <w:tab w:pos="1200" w:val="left"/>
          <w:tab w:pos="8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fJİDE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-1"/>
        </w:rPr>
        <w:t>ElctP: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Posta/Ödemiş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ONAYLAYAN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7" w:after="0" w:line="214" w:lineRule="exact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80"/>
        </w:sectPr>
      </w:pPr>
      <w:rPr/>
    </w:p>
    <w:p>
      <w:pPr>
        <w:spacing w:before="40" w:after="0" w:line="213" w:lineRule="exact"/>
        <w:ind w:left="1980" w:right="-69"/>
        <w:jc w:val="left"/>
        <w:tabs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276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313131"/>
          <w:spacing w:val="0"/>
          <w:w w:val="81"/>
          <w:position w:val="-1"/>
        </w:rPr>
        <w:t>·n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5" w:lineRule="exact"/>
        <w:ind w:left="319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313131"/>
          <w:w w:val="103"/>
          <w:position w:val="-1"/>
        </w:rPr>
        <w:t>Cl</w:t>
      </w:r>
      <w:r>
        <w:rPr>
          <w:rFonts w:ascii="Times New Roman" w:hAnsi="Times New Roman" w:cs="Times New Roman" w:eastAsia="Times New Roman"/>
          <w:sz w:val="8"/>
          <w:szCs w:val="8"/>
          <w:color w:val="313131"/>
          <w:w w:val="104"/>
          <w:position w:val="-1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w w:val="100"/>
          <w:position w:val="0"/>
        </w:rPr>
      </w:r>
    </w:p>
    <w:p>
      <w:pPr>
        <w:spacing w:before="0" w:after="0" w:line="170" w:lineRule="exact"/>
        <w:ind w:left="281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595B5B"/>
          <w:spacing w:val="0"/>
          <w:w w:val="8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484849"/>
          <w:spacing w:val="0"/>
          <w:w w:val="56"/>
          <w:b/>
          <w:bCs/>
          <w:i/>
        </w:rPr>
        <w:t>1::1</w:t>
      </w:r>
      <w:r>
        <w:rPr>
          <w:rFonts w:ascii="Times New Roman" w:hAnsi="Times New Roman" w:cs="Times New Roman" w:eastAsia="Times New Roman"/>
          <w:sz w:val="27"/>
          <w:szCs w:val="27"/>
          <w:color w:val="484849"/>
          <w:spacing w:val="0"/>
          <w:w w:val="56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84849"/>
          <w:spacing w:val="12"/>
          <w:w w:val="56"/>
          <w:b/>
          <w:bCs/>
          <w:i/>
        </w:rPr>
        <w:t> </w:t>
      </w:r>
      <w:r>
        <w:rPr>
          <w:rFonts w:ascii="Arial" w:hAnsi="Arial" w:cs="Arial" w:eastAsia="Arial"/>
          <w:sz w:val="27"/>
          <w:szCs w:val="27"/>
          <w:color w:val="484849"/>
          <w:spacing w:val="0"/>
          <w:w w:val="56"/>
          <w:b/>
          <w:bCs/>
        </w:rPr>
        <w:t>Marf</w:t>
      </w:r>
      <w:r>
        <w:rPr>
          <w:rFonts w:ascii="Arial" w:hAnsi="Arial" w:cs="Arial" w:eastAsia="Arial"/>
          <w:sz w:val="27"/>
          <w:szCs w:val="27"/>
          <w:color w:val="484849"/>
          <w:spacing w:val="0"/>
          <w:w w:val="56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484849"/>
          <w:spacing w:val="1"/>
          <w:w w:val="56"/>
          <w:b/>
          <w:bCs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84849"/>
          <w:spacing w:val="8"/>
          <w:w w:val="93"/>
          <w:b/>
          <w:bCs/>
          <w:i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9C9C9E"/>
          <w:spacing w:val="0"/>
          <w:w w:val="15"/>
          <w:b/>
          <w:bCs/>
          <w:i/>
        </w:rPr>
        <w:t>&lt;</w:t>
      </w:r>
      <w:r>
        <w:rPr>
          <w:rFonts w:ascii="Times New Roman" w:hAnsi="Times New Roman" w:cs="Times New Roman" w:eastAsia="Times New Roman"/>
          <w:sz w:val="27"/>
          <w:szCs w:val="27"/>
          <w:color w:val="9C9C9E"/>
          <w:spacing w:val="21"/>
          <w:w w:val="100"/>
          <w:b/>
          <w:bCs/>
          <w:i/>
        </w:rPr>
        <w:t> </w:t>
      </w:r>
      <w:r>
        <w:rPr>
          <w:rFonts w:ascii="Arial" w:hAnsi="Arial" w:cs="Arial" w:eastAsia="Arial"/>
          <w:sz w:val="27"/>
          <w:szCs w:val="27"/>
          <w:color w:val="595B5B"/>
          <w:spacing w:val="0"/>
          <w:w w:val="72"/>
          <w:b/>
          <w:bCs/>
        </w:rPr>
        <w:t>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54" w:after="0" w:line="206" w:lineRule="exact"/>
        <w:ind w:left="4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84849"/>
          <w:spacing w:val="0"/>
          <w:w w:val="100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484849"/>
          <w:spacing w:val="0"/>
          <w:w w:val="100"/>
          <w:i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84849"/>
          <w:spacing w:val="39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10"/>
          <w:position w:val="-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80"/>
          <w:cols w:num="2" w:equalWidth="0">
            <w:col w:w="5913" w:space="2325"/>
            <w:col w:w="3082"/>
          </w:cols>
        </w:sectPr>
      </w:pPr>
      <w:rPr/>
    </w:p>
    <w:p>
      <w:pPr>
        <w:spacing w:before="0" w:after="0" w:line="153" w:lineRule="exact"/>
        <w:ind w:left="20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765806pt;margin-top:3.283569pt;width:7.10505pt;height:9.5pt;mso-position-horizontal-relative:page;mso-position-vertical-relative:paragraph;z-index:-15309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8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313131"/>
                      <w:spacing w:val="0"/>
                      <w:w w:val="53"/>
                    </w:rPr>
                    <w:t>.....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1"/>
          <w:w w:val="168"/>
          <w:i/>
          <w:position w:val="-3"/>
        </w:rPr>
        <w:t>$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left="253" w:right="-85"/>
        <w:jc w:val="left"/>
        <w:tabs>
          <w:tab w:pos="21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2"/>
          <w:position w:val="10"/>
        </w:rPr>
        <w:t>.......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4"/>
          <w:szCs w:val="24"/>
          <w:color w:val="6B6E6E"/>
          <w:spacing w:val="0"/>
          <w:w w:val="100"/>
          <w:b/>
          <w:bCs/>
          <w:position w:val="0"/>
        </w:rPr>
        <w:t>Erd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38" w:after="0" w:line="248" w:lineRule="exact"/>
        <w:ind w:left="128" w:right="42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484849"/>
          <w:spacing w:val="0"/>
          <w:w w:val="94"/>
          <w:b/>
          <w:bCs/>
          <w:position w:val="-3"/>
        </w:rPr>
        <w:t>lLOlRlM'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-43" w:right="-63"/>
        <w:jc w:val="center"/>
        <w:tabs>
          <w:tab w:pos="40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7"/>
          <w:szCs w:val="27"/>
          <w:color w:val="595B5B"/>
          <w:spacing w:val="0"/>
          <w:w w:val="59"/>
          <w:position w:val="-2"/>
        </w:rPr>
        <w:t>..</w:t>
      </w:r>
      <w:r>
        <w:rPr>
          <w:rFonts w:ascii="Arial" w:hAnsi="Arial" w:cs="Arial" w:eastAsia="Arial"/>
          <w:sz w:val="27"/>
          <w:szCs w:val="27"/>
          <w:color w:val="595B5B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7"/>
          <w:szCs w:val="27"/>
          <w:color w:val="595B5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84849"/>
          <w:spacing w:val="0"/>
          <w:w w:val="100"/>
          <w:b/>
          <w:bCs/>
          <w:position w:val="-7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484849"/>
          <w:spacing w:val="16"/>
          <w:w w:val="100"/>
          <w:b/>
          <w:bCs/>
          <w:position w:val="-7"/>
        </w:rPr>
        <w:t> </w:t>
      </w:r>
      <w:r>
        <w:rPr>
          <w:rFonts w:ascii="Arial" w:hAnsi="Arial" w:cs="Arial" w:eastAsia="Arial"/>
          <w:sz w:val="21"/>
          <w:szCs w:val="21"/>
          <w:color w:val="484849"/>
          <w:spacing w:val="0"/>
          <w:w w:val="100"/>
          <w:b/>
          <w:bCs/>
          <w:position w:val="-7"/>
        </w:rPr>
        <w:t>posta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Biri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99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AFB1B1"/>
          <w:spacing w:val="2"/>
          <w:w w:val="205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80"/>
          <w:cols w:num="3" w:equalWidth="0">
            <w:col w:w="2535" w:space="213"/>
            <w:col w:w="1228" w:space="4386"/>
            <w:col w:w="2958"/>
          </w:cols>
        </w:sectPr>
      </w:pPr>
      <w:rPr/>
    </w:p>
    <w:p>
      <w:pPr>
        <w:spacing w:before="0" w:after="0" w:line="154" w:lineRule="exact"/>
        <w:ind w:left="2075" w:right="-93"/>
        <w:jc w:val="left"/>
        <w:tabs>
          <w:tab w:pos="8240" w:val="left"/>
          <w:tab w:pos="896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20"/>
          <w:szCs w:val="20"/>
          <w:color w:val="6B6E6E"/>
          <w:spacing w:val="0"/>
          <w:w w:val="100"/>
          <w:b/>
          <w:bCs/>
          <w:position w:val="-4"/>
        </w:rPr>
        <w:t>ün</w:t>
      </w:r>
      <w:r>
        <w:rPr>
          <w:rFonts w:ascii="Arial" w:hAnsi="Arial" w:cs="Arial" w:eastAsia="Arial"/>
          <w:sz w:val="20"/>
          <w:szCs w:val="20"/>
          <w:color w:val="6B6E6E"/>
          <w:spacing w:val="-46"/>
          <w:w w:val="100"/>
          <w:b/>
          <w:bCs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6B6E6E"/>
          <w:spacing w:val="0"/>
          <w:w w:val="100"/>
          <w:b/>
          <w:bCs/>
          <w:position w:val="-4"/>
        </w:rPr>
        <w:tab/>
      </w:r>
      <w:r>
        <w:rPr>
          <w:rFonts w:ascii="Arial" w:hAnsi="Arial" w:cs="Arial" w:eastAsia="Arial"/>
          <w:sz w:val="20"/>
          <w:szCs w:val="20"/>
          <w:color w:val="6B6E6E"/>
          <w:spacing w:val="0"/>
          <w:w w:val="100"/>
          <w:b/>
          <w:bCs/>
          <w:position w:val="-4"/>
        </w:rPr>
      </w:r>
      <w:r>
        <w:rPr>
          <w:rFonts w:ascii="Arial" w:hAnsi="Arial" w:cs="Arial" w:eastAsia="Arial"/>
          <w:sz w:val="28"/>
          <w:szCs w:val="28"/>
          <w:color w:val="AFB1B1"/>
          <w:spacing w:val="0"/>
          <w:w w:val="66"/>
          <w:position w:val="-18"/>
        </w:rPr>
        <w:t>.</w:t>
      </w:r>
      <w:r>
        <w:rPr>
          <w:rFonts w:ascii="Arial" w:hAnsi="Arial" w:cs="Arial" w:eastAsia="Arial"/>
          <w:sz w:val="28"/>
          <w:szCs w:val="28"/>
          <w:color w:val="AFB1B1"/>
          <w:spacing w:val="-30"/>
          <w:w w:val="67"/>
          <w:position w:val="-18"/>
        </w:rPr>
        <w:t>·</w:t>
      </w:r>
      <w:r>
        <w:rPr>
          <w:rFonts w:ascii="Arial" w:hAnsi="Arial" w:cs="Arial" w:eastAsia="Arial"/>
          <w:sz w:val="28"/>
          <w:szCs w:val="28"/>
          <w:color w:val="7E7E80"/>
          <w:spacing w:val="0"/>
          <w:w w:val="142"/>
          <w:position w:val="-18"/>
        </w:rPr>
        <w:t>,/</w:t>
      </w:r>
      <w:r>
        <w:rPr>
          <w:rFonts w:ascii="Arial" w:hAnsi="Arial" w:cs="Arial" w:eastAsia="Arial"/>
          <w:sz w:val="28"/>
          <w:szCs w:val="28"/>
          <w:color w:val="7E7E80"/>
          <w:spacing w:val="0"/>
          <w:w w:val="100"/>
          <w:position w:val="-18"/>
        </w:rPr>
        <w:tab/>
      </w:r>
      <w:r>
        <w:rPr>
          <w:rFonts w:ascii="Arial" w:hAnsi="Arial" w:cs="Arial" w:eastAsia="Arial"/>
          <w:sz w:val="28"/>
          <w:szCs w:val="28"/>
          <w:color w:val="7E7E80"/>
          <w:spacing w:val="0"/>
          <w:w w:val="100"/>
          <w:position w:val="-18"/>
        </w:rPr>
      </w:r>
      <w:r>
        <w:rPr>
          <w:rFonts w:ascii="Arial" w:hAnsi="Arial" w:cs="Arial" w:eastAsia="Arial"/>
          <w:sz w:val="9"/>
          <w:szCs w:val="9"/>
          <w:color w:val="9C9C9E"/>
          <w:spacing w:val="0"/>
          <w:w w:val="96"/>
          <w:b/>
          <w:bCs/>
          <w:i/>
          <w:position w:val="1"/>
        </w:rPr>
        <w:t>r</w:t>
      </w:r>
      <w:r>
        <w:rPr>
          <w:rFonts w:ascii="Times New Roman" w:hAnsi="Times New Roman" w:cs="Times New Roman" w:eastAsia="Times New Roman"/>
          <w:sz w:val="11"/>
          <w:szCs w:val="11"/>
          <w:color w:val="9C9C9E"/>
          <w:spacing w:val="0"/>
          <w:w w:val="126"/>
          <w:b/>
          <w:bCs/>
          <w:i/>
          <w:position w:val="1"/>
        </w:rPr>
        <w:t>l';.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38" w:lineRule="exact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6"/>
          <w:szCs w:val="6"/>
          <w:color w:val="9C9C9E"/>
          <w:spacing w:val="0"/>
          <w:w w:val="100"/>
          <w:b/>
          <w:bCs/>
          <w:i/>
          <w:position w:val="5"/>
        </w:rPr>
        <w:t>1</w:t>
      </w:r>
      <w:r>
        <w:rPr>
          <w:rFonts w:ascii="Arial" w:hAnsi="Arial" w:cs="Arial" w:eastAsia="Arial"/>
          <w:sz w:val="6"/>
          <w:szCs w:val="6"/>
          <w:color w:val="9C9C9E"/>
          <w:spacing w:val="-2"/>
          <w:w w:val="100"/>
          <w:b/>
          <w:bCs/>
          <w:i/>
          <w:position w:val="5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C9C9E"/>
          <w:spacing w:val="0"/>
          <w:w w:val="79"/>
          <w:b/>
          <w:bCs/>
          <w:i/>
          <w:position w:val="0"/>
        </w:rPr>
        <w:t>•j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80"/>
          <w:cols w:num="2" w:equalWidth="0">
            <w:col w:w="9155" w:space="96"/>
            <w:col w:w="2069"/>
          </w:cols>
        </w:sectPr>
      </w:pPr>
      <w:rPr/>
    </w:p>
    <w:p>
      <w:pPr>
        <w:spacing w:before="0" w:after="0" w:line="203" w:lineRule="exact"/>
        <w:ind w:left="2851" w:right="-20"/>
        <w:jc w:val="left"/>
        <w:tabs>
          <w:tab w:pos="9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2.529633pt;margin-top:5.831216pt;width:7.455315pt;height:9.5pt;mso-position-horizontal-relative:page;mso-position-vertical-relative:paragraph;z-index:-15305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484849"/>
                      <w:spacing w:val="0"/>
                      <w:w w:val="100"/>
                      <w:b/>
                      <w:bCs/>
                    </w:rPr>
                    <w:t>G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595B5B"/>
          <w:spacing w:val="0"/>
          <w:w w:val="100"/>
          <w:b/>
          <w:bCs/>
          <w:position w:val="-3"/>
        </w:rPr>
        <w:t>ar</w:t>
      </w:r>
      <w:r>
        <w:rPr>
          <w:rFonts w:ascii="Arial" w:hAnsi="Arial" w:cs="Arial" w:eastAsia="Arial"/>
          <w:sz w:val="21"/>
          <w:szCs w:val="21"/>
          <w:color w:val="595B5B"/>
          <w:spacing w:val="-22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484849"/>
          <w:spacing w:val="0"/>
          <w:w w:val="100"/>
          <w:b/>
          <w:bCs/>
          <w:position w:val="-3"/>
        </w:rPr>
        <w:t>Am</w:t>
      </w:r>
      <w:r>
        <w:rPr>
          <w:rFonts w:ascii="Arial" w:hAnsi="Arial" w:cs="Arial" w:eastAsia="Arial"/>
          <w:sz w:val="21"/>
          <w:szCs w:val="21"/>
          <w:color w:val="484849"/>
          <w:spacing w:val="0"/>
          <w:w w:val="100"/>
          <w:b/>
          <w:bCs/>
          <w:position w:val="-3"/>
        </w:rPr>
        <w:t>\ri</w:t>
      </w:r>
      <w:r>
        <w:rPr>
          <w:rFonts w:ascii="Arial" w:hAnsi="Arial" w:cs="Arial" w:eastAsia="Arial"/>
          <w:sz w:val="21"/>
          <w:szCs w:val="21"/>
          <w:color w:val="484849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21"/>
          <w:szCs w:val="21"/>
          <w:color w:val="484849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AFB1B1"/>
          <w:spacing w:val="0"/>
          <w:w w:val="69"/>
          <w:b/>
          <w:bCs/>
          <w:position w:val="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AFB1B1"/>
          <w:spacing w:val="1"/>
          <w:w w:val="69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FB1B1"/>
          <w:spacing w:val="0"/>
          <w:w w:val="69"/>
          <w:b/>
          <w:bCs/>
          <w:position w:val="0"/>
        </w:rPr>
        <w:t>o;"';</w:t>
      </w:r>
      <w:r>
        <w:rPr>
          <w:rFonts w:ascii="Times New Roman" w:hAnsi="Times New Roman" w:cs="Times New Roman" w:eastAsia="Times New Roman"/>
          <w:sz w:val="20"/>
          <w:szCs w:val="20"/>
          <w:color w:val="AFB1B1"/>
          <w:spacing w:val="0"/>
          <w:w w:val="69"/>
          <w:b/>
          <w:bCs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AFB1B1"/>
          <w:spacing w:val="23"/>
          <w:w w:val="69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FB1B1"/>
          <w:spacing w:val="0"/>
          <w:w w:val="100"/>
          <w:i/>
          <w:position w:val="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AFB1B1"/>
          <w:spacing w:val="10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C1C1C1"/>
          <w:spacing w:val="0"/>
          <w:w w:val="71"/>
          <w:position w:val="0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C1C1C1"/>
          <w:spacing w:val="0"/>
          <w:w w:val="70"/>
          <w:position w:val="0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C1C1C1"/>
          <w:spacing w:val="0"/>
          <w:w w:val="71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2" w:lineRule="atLeast"/>
        <w:ind w:right="2767"/>
        <w:jc w:val="righ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6.637787pt;margin-top:6.234412pt;width:27.94912pt;height:16.434582pt;mso-position-horizontal-relative:page;mso-position-vertical-relative:paragraph;z-index:-15308" type="#_x0000_t202" filled="f" stroked="f">
            <v:textbox inset="0,0,0,0">
              <w:txbxContent>
                <w:p>
                  <w:pPr>
                    <w:spacing w:before="0" w:after="0" w:line="329" w:lineRule="exact"/>
                    <w:ind w:right="-89"/>
                    <w:jc w:val="left"/>
                    <w:tabs>
                      <w:tab w:pos="440" w:val="left"/>
                    </w:tabs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484849"/>
                      <w:spacing w:val="0"/>
                      <w:w w:val="179"/>
                      <w:position w:val="-3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484849"/>
                      <w:spacing w:val="-34"/>
                      <w:w w:val="179"/>
                      <w:position w:val="-3"/>
                    </w:rPr>
                    <w:t> 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9C9C9E"/>
                      <w:spacing w:val="0"/>
                      <w:w w:val="100"/>
                      <w:i/>
                      <w:position w:val="-3"/>
                    </w:rPr>
                    <w:t>{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9C9C9E"/>
                      <w:spacing w:val="0"/>
                      <w:w w:val="100"/>
                      <w:i/>
                      <w:position w:val="-3"/>
                    </w:rPr>
                    <w:t> 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9C9C9E"/>
                      <w:spacing w:val="22"/>
                      <w:w w:val="100"/>
                      <w:i/>
                      <w:position w:val="-3"/>
                    </w:rPr>
                    <w:t> 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6B6E6E"/>
                      <w:spacing w:val="0"/>
                      <w:w w:val="124"/>
                      <w:i/>
                      <w:position w:val="-3"/>
                    </w:rPr>
                    <w:t>)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6B6E6E"/>
                      <w:spacing w:val="-38"/>
                      <w:w w:val="124"/>
                      <w:i/>
                      <w:position w:val="-3"/>
                    </w:rPr>
                    <w:t> 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6B6E6E"/>
                      <w:spacing w:val="0"/>
                      <w:w w:val="100"/>
                      <w:i/>
                      <w:position w:val="-3"/>
                    </w:rPr>
                    <w:tab/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6B6E6E"/>
                      <w:spacing w:val="0"/>
                      <w:w w:val="100"/>
                      <w:i/>
                      <w:position w:val="-3"/>
                    </w:rPr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AFB1B1"/>
                      <w:spacing w:val="0"/>
                      <w:w w:val="124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6B6E6E"/>
          <w:w w:val="59"/>
          <w:i/>
        </w:rPr>
        <w:t>1</w:t>
      </w:r>
      <w:r>
        <w:rPr>
          <w:rFonts w:ascii="Arial" w:hAnsi="Arial" w:cs="Arial" w:eastAsia="Arial"/>
          <w:sz w:val="14"/>
          <w:szCs w:val="14"/>
          <w:color w:val="6B6E6E"/>
          <w:w w:val="58"/>
          <w:i/>
        </w:rPr>
        <w:t>&gt;</w:t>
      </w:r>
      <w:r>
        <w:rPr>
          <w:rFonts w:ascii="Arial" w:hAnsi="Arial" w:cs="Arial" w:eastAsia="Arial"/>
          <w:sz w:val="14"/>
          <w:szCs w:val="14"/>
          <w:color w:val="AFB1B1"/>
          <w:w w:val="82"/>
          <w:i/>
        </w:rPr>
        <w:t>•</w:t>
      </w:r>
      <w:r>
        <w:rPr>
          <w:rFonts w:ascii="Arial" w:hAnsi="Arial" w:cs="Arial" w:eastAsia="Arial"/>
          <w:sz w:val="14"/>
          <w:szCs w:val="14"/>
          <w:color w:val="AFB1B1"/>
          <w:w w:val="100"/>
          <w:i/>
        </w:rPr>
        <w:t> </w:t>
      </w:r>
      <w:r>
        <w:rPr>
          <w:rFonts w:ascii="Arial" w:hAnsi="Arial" w:cs="Arial" w:eastAsia="Arial"/>
          <w:sz w:val="14"/>
          <w:szCs w:val="14"/>
          <w:color w:val="AFB1B1"/>
          <w:spacing w:val="-5"/>
          <w:w w:val="100"/>
          <w:i/>
        </w:rPr>
        <w:t> </w:t>
      </w:r>
      <w:r>
        <w:rPr>
          <w:rFonts w:ascii="Arial" w:hAnsi="Arial" w:cs="Arial" w:eastAsia="Arial"/>
          <w:sz w:val="14"/>
          <w:szCs w:val="14"/>
          <w:color w:val="AFB1B1"/>
          <w:spacing w:val="0"/>
          <w:w w:val="100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89" w:lineRule="exact"/>
        <w:ind w:left="4915" w:right="-20"/>
        <w:jc w:val="left"/>
        <w:tabs>
          <w:tab w:pos="8040" w:val="left"/>
          <w:tab w:pos="8840" w:val="left"/>
          <w:tab w:pos="950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7.94165pt;margin-top:9.437027pt;width:95.836049pt;height:23pt;mso-position-horizontal-relative:page;mso-position-vertical-relative:paragraph;z-index:-15306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tabs>
                      <w:tab w:pos="1860" w:val="left"/>
                    </w:tabs>
                    <w:rPr>
                      <w:rFonts w:ascii="Times New Roman" w:hAnsi="Times New Roman" w:cs="Times New Roman" w:eastAsia="Times New Roman"/>
                      <w:sz w:val="36"/>
                      <w:szCs w:val="3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C1C1C1"/>
                      <w:spacing w:val="0"/>
                      <w:w w:val="147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C1C1C1"/>
                      <w:spacing w:val="-42"/>
                      <w:w w:val="14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6B6E6E"/>
                      <w:spacing w:val="0"/>
                      <w:w w:val="100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6B6E6E"/>
                      <w:spacing w:val="63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595B5B"/>
                      <w:spacing w:val="-1"/>
                      <w:w w:val="195"/>
                    </w:rPr>
                    <w:t>'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8E8E8E"/>
                      <w:spacing w:val="0"/>
                      <w:w w:val="259"/>
                    </w:rPr>
                    <w:t>;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8E8E8E"/>
                      <w:spacing w:val="-42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AFB1B1"/>
                      <w:spacing w:val="0"/>
                      <w:w w:val="61"/>
                    </w:rPr>
                    <w:t>'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AFB1B1"/>
                      <w:spacing w:val="-40"/>
                      <w:w w:val="61"/>
                    </w:rPr>
                    <w:t>,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C1C1C1"/>
                      <w:spacing w:val="0"/>
                      <w:w w:val="73"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C1C1C1"/>
                      <w:spacing w:val="-44"/>
                      <w:w w:val="7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AFB1B1"/>
                      <w:spacing w:val="0"/>
                      <w:w w:val="118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AFB1B1"/>
                      <w:spacing w:val="0"/>
                      <w:w w:val="117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AFB1B1"/>
                      <w:spacing w:val="0"/>
                      <w:w w:val="118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AFB1B1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AFB1B1"/>
                      <w:spacing w:val="1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9C9C9E"/>
                      <w:spacing w:val="0"/>
                      <w:w w:val="55"/>
                    </w:rPr>
                    <w:t>-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9C9C9E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9C9C9E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AFB1B1"/>
                      <w:spacing w:val="0"/>
                      <w:w w:val="80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SEZGİN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1"/>
          <w:szCs w:val="21"/>
          <w:color w:val="AFB1B1"/>
          <w:spacing w:val="0"/>
          <w:w w:val="80"/>
          <w:position w:val="3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AFB1B1"/>
          <w:spacing w:val="0"/>
          <w:w w:val="80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FB1B1"/>
          <w:spacing w:val="17"/>
          <w:w w:val="80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B6E6E"/>
          <w:spacing w:val="0"/>
          <w:w w:val="91"/>
          <w:b/>
          <w:bCs/>
          <w:i/>
          <w:position w:val="3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6B6E6E"/>
          <w:spacing w:val="-38"/>
          <w:w w:val="100"/>
          <w:b/>
          <w:bCs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C9C9E"/>
          <w:spacing w:val="0"/>
          <w:w w:val="68"/>
          <w:b/>
          <w:bCs/>
          <w:i/>
          <w:position w:val="3"/>
        </w:rPr>
        <w:t>.ı</w:t>
      </w:r>
      <w:r>
        <w:rPr>
          <w:rFonts w:ascii="Times New Roman" w:hAnsi="Times New Roman" w:cs="Times New Roman" w:eastAsia="Times New Roman"/>
          <w:sz w:val="21"/>
          <w:szCs w:val="21"/>
          <w:color w:val="9C9C9E"/>
          <w:spacing w:val="0"/>
          <w:w w:val="68"/>
          <w:b/>
          <w:bCs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C9C9E"/>
          <w:spacing w:val="10"/>
          <w:w w:val="68"/>
          <w:b/>
          <w:bCs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595B5B"/>
          <w:spacing w:val="-24"/>
          <w:w w:val="68"/>
          <w:b/>
          <w:bCs/>
          <w:position w:val="3"/>
        </w:rPr>
        <w:t>f</w:t>
      </w:r>
      <w:r>
        <w:rPr>
          <w:rFonts w:ascii="Times New Roman" w:hAnsi="Times New Roman" w:cs="Times New Roman" w:eastAsia="Times New Roman"/>
          <w:sz w:val="11"/>
          <w:szCs w:val="11"/>
          <w:color w:val="9C9C9E"/>
          <w:spacing w:val="0"/>
          <w:w w:val="68"/>
          <w:b/>
          <w:bCs/>
          <w:position w:val="3"/>
        </w:rPr>
        <w:t>··</w:t>
      </w:r>
      <w:r>
        <w:rPr>
          <w:rFonts w:ascii="Times New Roman" w:hAnsi="Times New Roman" w:cs="Times New Roman" w:eastAsia="Times New Roman"/>
          <w:sz w:val="11"/>
          <w:szCs w:val="11"/>
          <w:color w:val="9C9C9E"/>
          <w:spacing w:val="-15"/>
          <w:w w:val="68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C9C9E"/>
          <w:spacing w:val="0"/>
          <w:w w:val="100"/>
          <w:b/>
          <w:bCs/>
          <w:position w:val="3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9C9C9E"/>
          <w:spacing w:val="0"/>
          <w:w w:val="100"/>
          <w:b/>
          <w:bCs/>
          <w:position w:val="3"/>
        </w:rPr>
      </w:r>
      <w:r>
        <w:rPr>
          <w:rFonts w:ascii="Times New Roman" w:hAnsi="Times New Roman" w:cs="Times New Roman" w:eastAsia="Times New Roman"/>
          <w:sz w:val="11"/>
          <w:szCs w:val="11"/>
          <w:color w:val="313131"/>
          <w:spacing w:val="-2"/>
          <w:w w:val="186"/>
          <w:b/>
          <w:bCs/>
          <w:position w:val="3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AFB1B1"/>
          <w:spacing w:val="0"/>
          <w:w w:val="83"/>
          <w:b/>
          <w:bCs/>
          <w:position w:val="3"/>
        </w:rPr>
        <w:t>t&lt;",</w:t>
      </w:r>
      <w:r>
        <w:rPr>
          <w:rFonts w:ascii="Times New Roman" w:hAnsi="Times New Roman" w:cs="Times New Roman" w:eastAsia="Times New Roman"/>
          <w:sz w:val="11"/>
          <w:szCs w:val="11"/>
          <w:color w:val="AFB1B1"/>
          <w:spacing w:val="-33"/>
          <w:w w:val="84"/>
          <w:b/>
          <w:bCs/>
          <w:position w:val="3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AFB1B1"/>
          <w:spacing w:val="-41"/>
          <w:w w:val="319"/>
          <w:position w:val="-2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AFB1B1"/>
          <w:spacing w:val="-8"/>
          <w:w w:val="83"/>
          <w:b/>
          <w:bCs/>
          <w:position w:val="3"/>
        </w:rPr>
        <w:t>+</w:t>
      </w:r>
      <w:r>
        <w:rPr>
          <w:rFonts w:ascii="Times New Roman" w:hAnsi="Times New Roman" w:cs="Times New Roman" w:eastAsia="Times New Roman"/>
          <w:sz w:val="11"/>
          <w:szCs w:val="11"/>
          <w:color w:val="AFB1B1"/>
          <w:spacing w:val="0"/>
          <w:w w:val="83"/>
          <w:b/>
          <w:bCs/>
          <w:position w:val="3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AFB1B1"/>
          <w:spacing w:val="0"/>
          <w:w w:val="100"/>
          <w:b/>
          <w:bCs/>
          <w:position w:val="3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AFB1B1"/>
          <w:spacing w:val="0"/>
          <w:w w:val="100"/>
          <w:b/>
          <w:bCs/>
          <w:position w:val="3"/>
        </w:rPr>
      </w:r>
      <w:r>
        <w:rPr>
          <w:rFonts w:ascii="Arial" w:hAnsi="Arial" w:cs="Arial" w:eastAsia="Arial"/>
          <w:sz w:val="28"/>
          <w:szCs w:val="28"/>
          <w:color w:val="AFB1B1"/>
          <w:spacing w:val="0"/>
          <w:w w:val="134"/>
          <w:position w:val="5"/>
        </w:rPr>
        <w:t>.</w:t>
      </w:r>
      <w:r>
        <w:rPr>
          <w:rFonts w:ascii="Arial" w:hAnsi="Arial" w:cs="Arial" w:eastAsia="Arial"/>
          <w:sz w:val="28"/>
          <w:szCs w:val="28"/>
          <w:color w:val="AFB1B1"/>
          <w:spacing w:val="-5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C1C1C1"/>
          <w:spacing w:val="0"/>
          <w:w w:val="118"/>
          <w:position w:val="5"/>
        </w:rPr>
        <w:t>"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80"/>
        </w:sectPr>
      </w:pPr>
      <w:rPr/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6" w:lineRule="exact"/>
        <w:ind w:left="267" w:right="-96"/>
        <w:jc w:val="left"/>
        <w:tabs>
          <w:tab w:pos="250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31"/>
          <w:szCs w:val="31"/>
          <w:color w:val="313131"/>
          <w:spacing w:val="0"/>
          <w:w w:val="70"/>
          <w:position w:val="-21"/>
        </w:rPr>
        <w:t>"'</w:t>
      </w:r>
      <w:r>
        <w:rPr>
          <w:rFonts w:ascii="Arial" w:hAnsi="Arial" w:cs="Arial" w:eastAsia="Arial"/>
          <w:sz w:val="31"/>
          <w:szCs w:val="31"/>
          <w:color w:val="313131"/>
          <w:spacing w:val="0"/>
          <w:w w:val="100"/>
          <w:position w:val="-21"/>
        </w:rPr>
        <w:tab/>
      </w:r>
      <w:r>
        <w:rPr>
          <w:rFonts w:ascii="Arial" w:hAnsi="Arial" w:cs="Arial" w:eastAsia="Arial"/>
          <w:sz w:val="31"/>
          <w:szCs w:val="31"/>
          <w:color w:val="313131"/>
          <w:spacing w:val="0"/>
          <w:w w:val="100"/>
          <w:position w:val="-21"/>
        </w:rPr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120"/>
          <w:position w:val="-12"/>
        </w:rPr>
        <w:t>Ergü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120"/>
          <w:position w:val="-12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-4"/>
          <w:w w:val="120"/>
          <w:position w:val="-12"/>
        </w:rPr>
        <w:t> </w:t>
      </w:r>
      <w:r>
        <w:rPr>
          <w:rFonts w:ascii="Arial" w:hAnsi="Arial" w:cs="Arial" w:eastAsia="Arial"/>
          <w:sz w:val="25"/>
          <w:szCs w:val="25"/>
          <w:color w:val="8E8E8E"/>
          <w:spacing w:val="0"/>
          <w:w w:val="98"/>
          <w:position w:val="-12"/>
        </w:rPr>
        <w:t>!K</w:t>
      </w:r>
      <w:r>
        <w:rPr>
          <w:rFonts w:ascii="Arial" w:hAnsi="Arial" w:cs="Arial" w:eastAsia="Arial"/>
          <w:sz w:val="25"/>
          <w:szCs w:val="25"/>
          <w:color w:val="8E8E8E"/>
          <w:spacing w:val="-5"/>
          <w:w w:val="98"/>
          <w:position w:val="-12"/>
        </w:rPr>
        <w:t>A</w:t>
      </w:r>
      <w:r>
        <w:rPr>
          <w:rFonts w:ascii="Arial" w:hAnsi="Arial" w:cs="Arial" w:eastAsia="Arial"/>
          <w:sz w:val="25"/>
          <w:szCs w:val="25"/>
          <w:color w:val="595B5B"/>
          <w:spacing w:val="0"/>
          <w:w w:val="81"/>
          <w:position w:val="-12"/>
        </w:rPr>
        <w:t>"i</w:t>
      </w:r>
      <w:r>
        <w:rPr>
          <w:rFonts w:ascii="Arial" w:hAnsi="Arial" w:cs="Arial" w:eastAsia="Arial"/>
          <w:sz w:val="25"/>
          <w:szCs w:val="25"/>
          <w:color w:val="595B5B"/>
          <w:spacing w:val="-1"/>
          <w:w w:val="81"/>
          <w:position w:val="-12"/>
        </w:rPr>
        <w:t>r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40"/>
          <w:position w:val="-12"/>
        </w:rPr>
        <w:t>A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6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7" w:after="0" w:line="127" w:lineRule="exact"/>
        <w:ind w:left="3152" w:right="-20"/>
        <w:jc w:val="left"/>
        <w:tabs>
          <w:tab w:pos="3560" w:val="left"/>
          <w:tab w:pos="472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8E8E8E"/>
          <w:spacing w:val="0"/>
          <w:w w:val="100"/>
          <w:position w:val="-1"/>
        </w:rPr>
        <w:t>..</w:t>
      </w:r>
      <w:r>
        <w:rPr>
          <w:rFonts w:ascii="Times New Roman" w:hAnsi="Times New Roman" w:cs="Times New Roman" w:eastAsia="Times New Roman"/>
          <w:sz w:val="12"/>
          <w:szCs w:val="12"/>
          <w:color w:val="8E8E8E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E8E8E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E8E8E"/>
          <w:spacing w:val="0"/>
          <w:w w:val="100"/>
          <w:position w:val="-1"/>
        </w:rPr>
        <w:t>\</w:t>
      </w:r>
      <w:r>
        <w:rPr>
          <w:rFonts w:ascii="Times New Roman" w:hAnsi="Times New Roman" w:cs="Times New Roman" w:eastAsia="Times New Roman"/>
          <w:sz w:val="12"/>
          <w:szCs w:val="12"/>
          <w:color w:val="8E8E8E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8E8E8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8E8E8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2"/>
          <w:szCs w:val="12"/>
          <w:color w:val="AFB1B1"/>
          <w:spacing w:val="0"/>
          <w:w w:val="100"/>
          <w:i/>
          <w:position w:val="-1"/>
        </w:rPr>
        <w:t>...</w:t>
      </w:r>
      <w:r>
        <w:rPr>
          <w:rFonts w:ascii="Times New Roman" w:hAnsi="Times New Roman" w:cs="Times New Roman" w:eastAsia="Times New Roman"/>
          <w:sz w:val="12"/>
          <w:szCs w:val="12"/>
          <w:color w:val="AFB1B1"/>
          <w:spacing w:val="0"/>
          <w:w w:val="100"/>
          <w:i/>
          <w:position w:val="-1"/>
        </w:rPr>
        <w:t>     </w:t>
      </w:r>
      <w:r>
        <w:rPr>
          <w:rFonts w:ascii="Times New Roman" w:hAnsi="Times New Roman" w:cs="Times New Roman" w:eastAsia="Times New Roman"/>
          <w:sz w:val="12"/>
          <w:szCs w:val="12"/>
          <w:color w:val="AFB1B1"/>
          <w:spacing w:val="19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FB1B1"/>
          <w:spacing w:val="0"/>
          <w:w w:val="73"/>
          <w:b/>
          <w:bCs/>
          <w:i/>
          <w:position w:val="-1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AFB1B1"/>
          <w:spacing w:val="-1"/>
          <w:w w:val="72"/>
          <w:b/>
          <w:bCs/>
          <w:i/>
          <w:position w:val="-1"/>
        </w:rPr>
        <w:t>ı</w:t>
      </w:r>
      <w:r>
        <w:rPr>
          <w:rFonts w:ascii="Times New Roman" w:hAnsi="Times New Roman" w:cs="Times New Roman" w:eastAsia="Times New Roman"/>
          <w:sz w:val="12"/>
          <w:szCs w:val="12"/>
          <w:color w:val="8E8E8E"/>
          <w:spacing w:val="0"/>
          <w:w w:val="54"/>
          <w:b/>
          <w:bCs/>
          <w:i/>
          <w:position w:val="-1"/>
        </w:rPr>
        <w:t>..;..,</w:t>
      </w:r>
      <w:r>
        <w:rPr>
          <w:rFonts w:ascii="Times New Roman" w:hAnsi="Times New Roman" w:cs="Times New Roman" w:eastAsia="Times New Roman"/>
          <w:sz w:val="12"/>
          <w:szCs w:val="12"/>
          <w:color w:val="8E8E8E"/>
          <w:spacing w:val="-11"/>
          <w:w w:val="54"/>
          <w:b/>
          <w:bCs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C1C1C1"/>
          <w:spacing w:val="0"/>
          <w:w w:val="92"/>
          <w:b/>
          <w:bCs/>
          <w:i/>
          <w:position w:val="-1"/>
        </w:rPr>
        <w:t>·.,</w:t>
      </w:r>
      <w:r>
        <w:rPr>
          <w:rFonts w:ascii="Times New Roman" w:hAnsi="Times New Roman" w:cs="Times New Roman" w:eastAsia="Times New Roman"/>
          <w:sz w:val="12"/>
          <w:szCs w:val="12"/>
          <w:color w:val="C1C1C1"/>
          <w:spacing w:val="0"/>
          <w:w w:val="100"/>
          <w:b/>
          <w:bCs/>
          <w:i/>
          <w:position w:val="-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C1C1C1"/>
          <w:spacing w:val="0"/>
          <w:w w:val="100"/>
          <w:b/>
          <w:bCs/>
          <w:i/>
          <w:position w:val="-1"/>
        </w:rPr>
      </w:r>
      <w:r>
        <w:rPr>
          <w:rFonts w:ascii="Times New Roman" w:hAnsi="Times New Roman" w:cs="Times New Roman" w:eastAsia="Times New Roman"/>
          <w:sz w:val="12"/>
          <w:szCs w:val="12"/>
          <w:color w:val="AFB1B1"/>
          <w:spacing w:val="0"/>
          <w:w w:val="77"/>
          <w:position w:val="-1"/>
        </w:rPr>
        <w:t>..</w:t>
      </w:r>
      <w:r>
        <w:rPr>
          <w:rFonts w:ascii="Times New Roman" w:hAnsi="Times New Roman" w:cs="Times New Roman" w:eastAsia="Times New Roman"/>
          <w:sz w:val="12"/>
          <w:szCs w:val="12"/>
          <w:color w:val="AFB1B1"/>
          <w:spacing w:val="0"/>
          <w:w w:val="77"/>
          <w:position w:val="-1"/>
        </w:rPr>
        <w:t>     </w:t>
      </w:r>
      <w:r>
        <w:rPr>
          <w:rFonts w:ascii="Times New Roman" w:hAnsi="Times New Roman" w:cs="Times New Roman" w:eastAsia="Times New Roman"/>
          <w:sz w:val="12"/>
          <w:szCs w:val="12"/>
          <w:color w:val="AFB1B1"/>
          <w:spacing w:val="18"/>
          <w:w w:val="77"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C9C9E"/>
          <w:spacing w:val="0"/>
          <w:w w:val="189"/>
          <w:position w:val="-1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79" w:lineRule="exact"/>
        <w:ind w:left="3233" w:right="-20"/>
        <w:jc w:val="left"/>
        <w:tabs>
          <w:tab w:pos="466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5.333923pt;margin-top:4.74634pt;width:42.353099pt;height:30.5pt;mso-position-horizontal-relative:page;mso-position-vertical-relative:paragraph;z-index:-15307" type="#_x0000_t202" filled="f" stroked="f">
            <v:textbox inset="0,0,0,0">
              <w:txbxContent>
                <w:p>
                  <w:pPr>
                    <w:spacing w:before="0" w:after="0" w:line="610" w:lineRule="exact"/>
                    <w:ind w:right="-131"/>
                    <w:jc w:val="left"/>
                    <w:rPr>
                      <w:rFonts w:ascii="Times New Roman" w:hAnsi="Times New Roman" w:cs="Times New Roman" w:eastAsia="Times New Roman"/>
                      <w:sz w:val="61"/>
                      <w:szCs w:val="6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1"/>
                      <w:szCs w:val="61"/>
                      <w:color w:val="6B6E6E"/>
                      <w:spacing w:val="-85"/>
                      <w:w w:val="61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61"/>
                      <w:szCs w:val="61"/>
                      <w:color w:val="AFB1B1"/>
                      <w:spacing w:val="-34"/>
                      <w:w w:val="4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61"/>
                      <w:szCs w:val="61"/>
                      <w:color w:val="5D6279"/>
                      <w:spacing w:val="0"/>
                      <w:w w:val="99"/>
                    </w:rPr>
                    <w:t>ız:</w:t>
                  </w:r>
                  <w:r>
                    <w:rPr>
                      <w:rFonts w:ascii="Times New Roman" w:hAnsi="Times New Roman" w:cs="Times New Roman" w:eastAsia="Times New Roman"/>
                      <w:sz w:val="61"/>
                      <w:szCs w:val="61"/>
                      <w:color w:val="5D6279"/>
                      <w:spacing w:val="-114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1"/>
                      <w:szCs w:val="61"/>
                      <w:color w:val="AFB1B1"/>
                      <w:spacing w:val="0"/>
                      <w:w w:val="29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61"/>
                      <w:szCs w:val="6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6"/>
          <w:szCs w:val="36"/>
          <w:color w:val="6B6E6E"/>
          <w:spacing w:val="-2"/>
          <w:w w:val="53"/>
          <w:position w:val="-6"/>
        </w:rPr>
        <w:t>·</w:t>
      </w:r>
      <w:r>
        <w:rPr>
          <w:rFonts w:ascii="Arial" w:hAnsi="Arial" w:cs="Arial" w:eastAsia="Arial"/>
          <w:sz w:val="36"/>
          <w:szCs w:val="36"/>
          <w:color w:val="AFB1B1"/>
          <w:spacing w:val="0"/>
          <w:w w:val="117"/>
          <w:position w:val="-6"/>
        </w:rPr>
        <w:t>.</w:t>
      </w:r>
      <w:r>
        <w:rPr>
          <w:rFonts w:ascii="Arial" w:hAnsi="Arial" w:cs="Arial" w:eastAsia="Arial"/>
          <w:sz w:val="36"/>
          <w:szCs w:val="36"/>
          <w:color w:val="AFB1B1"/>
          <w:spacing w:val="-64"/>
          <w:w w:val="100"/>
          <w:position w:val="-6"/>
        </w:rPr>
        <w:t> </w:t>
      </w:r>
      <w:r>
        <w:rPr>
          <w:rFonts w:ascii="Arial" w:hAnsi="Arial" w:cs="Arial" w:eastAsia="Arial"/>
          <w:sz w:val="36"/>
          <w:szCs w:val="36"/>
          <w:color w:val="C1C1C1"/>
          <w:spacing w:val="-13"/>
          <w:w w:val="70"/>
          <w:b/>
          <w:bCs/>
          <w:position w:val="-6"/>
        </w:rPr>
        <w:t>'</w:t>
      </w:r>
      <w:r>
        <w:rPr>
          <w:rFonts w:ascii="Arial" w:hAnsi="Arial" w:cs="Arial" w:eastAsia="Arial"/>
          <w:sz w:val="36"/>
          <w:szCs w:val="36"/>
          <w:color w:val="9C9C9E"/>
          <w:spacing w:val="0"/>
          <w:w w:val="46"/>
          <w:b/>
          <w:bCs/>
          <w:position w:val="-6"/>
        </w:rPr>
        <w:t>·</w:t>
      </w:r>
      <w:r>
        <w:rPr>
          <w:rFonts w:ascii="Arial" w:hAnsi="Arial" w:cs="Arial" w:eastAsia="Arial"/>
          <w:sz w:val="36"/>
          <w:szCs w:val="36"/>
          <w:color w:val="9C9C9E"/>
          <w:spacing w:val="-11"/>
          <w:w w:val="45"/>
          <w:b/>
          <w:bCs/>
          <w:position w:val="-6"/>
        </w:rPr>
        <w:t>&gt;</w:t>
      </w:r>
      <w:r>
        <w:rPr>
          <w:rFonts w:ascii="Arial" w:hAnsi="Arial" w:cs="Arial" w:eastAsia="Arial"/>
          <w:sz w:val="36"/>
          <w:szCs w:val="36"/>
          <w:color w:val="6B6E6E"/>
          <w:spacing w:val="0"/>
          <w:w w:val="78"/>
          <w:b/>
          <w:bCs/>
          <w:position w:val="-6"/>
        </w:rPr>
        <w:t>f</w:t>
      </w:r>
      <w:r>
        <w:rPr>
          <w:rFonts w:ascii="Arial" w:hAnsi="Arial" w:cs="Arial" w:eastAsia="Arial"/>
          <w:sz w:val="36"/>
          <w:szCs w:val="36"/>
          <w:color w:val="6B6E6E"/>
          <w:spacing w:val="-58"/>
          <w:w w:val="100"/>
          <w:b/>
          <w:bCs/>
          <w:position w:val="-6"/>
        </w:rPr>
        <w:t> </w:t>
      </w:r>
      <w:r>
        <w:rPr>
          <w:rFonts w:ascii="Arial" w:hAnsi="Arial" w:cs="Arial" w:eastAsia="Arial"/>
          <w:sz w:val="36"/>
          <w:szCs w:val="36"/>
          <w:color w:val="9C9C9E"/>
          <w:spacing w:val="0"/>
          <w:w w:val="45"/>
          <w:b/>
          <w:bCs/>
          <w:position w:val="-6"/>
        </w:rPr>
        <w:t>;</w:t>
      </w:r>
      <w:r>
        <w:rPr>
          <w:rFonts w:ascii="Arial" w:hAnsi="Arial" w:cs="Arial" w:eastAsia="Arial"/>
          <w:sz w:val="36"/>
          <w:szCs w:val="36"/>
          <w:color w:val="9C9C9E"/>
          <w:spacing w:val="0"/>
          <w:w w:val="45"/>
          <w:b/>
          <w:bCs/>
          <w:position w:val="-6"/>
        </w:rPr>
        <w:t>.</w:t>
      </w:r>
      <w:r>
        <w:rPr>
          <w:rFonts w:ascii="Arial" w:hAnsi="Arial" w:cs="Arial" w:eastAsia="Arial"/>
          <w:sz w:val="36"/>
          <w:szCs w:val="36"/>
          <w:color w:val="9C9C9E"/>
          <w:spacing w:val="0"/>
          <w:w w:val="45"/>
          <w:b/>
          <w:bCs/>
          <w:position w:val="-6"/>
        </w:rPr>
        <w:t>  </w:t>
      </w:r>
      <w:r>
        <w:rPr>
          <w:rFonts w:ascii="Arial" w:hAnsi="Arial" w:cs="Arial" w:eastAsia="Arial"/>
          <w:sz w:val="36"/>
          <w:szCs w:val="36"/>
          <w:color w:val="9C9C9E"/>
          <w:spacing w:val="26"/>
          <w:w w:val="45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7E7E80"/>
          <w:spacing w:val="0"/>
          <w:w w:val="100"/>
          <w:b/>
          <w:bCs/>
          <w:position w:val="-6"/>
        </w:rPr>
        <w:t>t</w:t>
      </w:r>
      <w:r>
        <w:rPr>
          <w:rFonts w:ascii="Times New Roman" w:hAnsi="Times New Roman" w:cs="Times New Roman" w:eastAsia="Times New Roman"/>
          <w:sz w:val="36"/>
          <w:szCs w:val="36"/>
          <w:color w:val="7E7E80"/>
          <w:spacing w:val="-86"/>
          <w:w w:val="100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7E7E80"/>
          <w:spacing w:val="0"/>
          <w:w w:val="100"/>
          <w:b/>
          <w:bCs/>
          <w:position w:val="-6"/>
        </w:rPr>
        <w:tab/>
      </w:r>
      <w:r>
        <w:rPr>
          <w:rFonts w:ascii="Times New Roman" w:hAnsi="Times New Roman" w:cs="Times New Roman" w:eastAsia="Times New Roman"/>
          <w:sz w:val="36"/>
          <w:szCs w:val="36"/>
          <w:color w:val="7E7E80"/>
          <w:spacing w:val="0"/>
          <w:w w:val="100"/>
          <w:b/>
          <w:bCs/>
          <w:position w:val="-6"/>
        </w:rPr>
      </w:r>
      <w:r>
        <w:rPr>
          <w:rFonts w:ascii="Arial" w:hAnsi="Arial" w:cs="Arial" w:eastAsia="Arial"/>
          <w:sz w:val="19"/>
          <w:szCs w:val="19"/>
          <w:color w:val="595B5B"/>
          <w:spacing w:val="0"/>
          <w:w w:val="74"/>
          <w:b/>
          <w:bCs/>
          <w:position w:val="-6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7" w:lineRule="exact"/>
        <w:ind w:left="147" w:right="-20"/>
        <w:jc w:val="left"/>
        <w:tabs>
          <w:tab w:pos="3380" w:val="left"/>
          <w:tab w:pos="426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96"/>
          <w:szCs w:val="96"/>
          <w:color w:val="23339C"/>
          <w:spacing w:val="0"/>
          <w:w w:val="74"/>
          <w:i/>
          <w:position w:val="-38"/>
        </w:rPr>
        <w:t>M</w:t>
      </w:r>
      <w:r>
        <w:rPr>
          <w:rFonts w:ascii="Times New Roman" w:hAnsi="Times New Roman" w:cs="Times New Roman" w:eastAsia="Times New Roman"/>
          <w:sz w:val="96"/>
          <w:szCs w:val="96"/>
          <w:color w:val="23339C"/>
          <w:spacing w:val="0"/>
          <w:w w:val="100"/>
          <w:i/>
          <w:position w:val="-38"/>
        </w:rPr>
        <w:tab/>
      </w:r>
      <w:r>
        <w:rPr>
          <w:rFonts w:ascii="Times New Roman" w:hAnsi="Times New Roman" w:cs="Times New Roman" w:eastAsia="Times New Roman"/>
          <w:sz w:val="96"/>
          <w:szCs w:val="96"/>
          <w:color w:val="23339C"/>
          <w:spacing w:val="0"/>
          <w:w w:val="100"/>
          <w:i/>
          <w:position w:val="-38"/>
        </w:rPr>
      </w:r>
      <w:r>
        <w:rPr>
          <w:rFonts w:ascii="Times New Roman" w:hAnsi="Times New Roman" w:cs="Times New Roman" w:eastAsia="Times New Roman"/>
          <w:sz w:val="29"/>
          <w:szCs w:val="29"/>
          <w:color w:val="6B6E6E"/>
          <w:spacing w:val="-22"/>
          <w:w w:val="100"/>
          <w:position w:val="0"/>
        </w:rPr>
        <w:t>B</w:t>
      </w:r>
      <w:r>
        <w:rPr>
          <w:rFonts w:ascii="Arial" w:hAnsi="Arial" w:cs="Arial" w:eastAsia="Arial"/>
          <w:sz w:val="18"/>
          <w:szCs w:val="18"/>
          <w:color w:val="595B5B"/>
          <w:spacing w:val="-11"/>
          <w:w w:val="100"/>
          <w:position w:val="-4"/>
        </w:rPr>
        <w:t>'</w:t>
      </w:r>
      <w:r>
        <w:rPr>
          <w:rFonts w:ascii="Times New Roman" w:hAnsi="Times New Roman" w:cs="Times New Roman" w:eastAsia="Times New Roman"/>
          <w:sz w:val="29"/>
          <w:szCs w:val="29"/>
          <w:color w:val="6B6E6E"/>
          <w:spacing w:val="-70"/>
          <w:w w:val="100"/>
          <w:position w:val="0"/>
        </w:rPr>
        <w:t>i</w:t>
      </w:r>
      <w:r>
        <w:rPr>
          <w:rFonts w:ascii="Arial" w:hAnsi="Arial" w:cs="Arial" w:eastAsia="Arial"/>
          <w:sz w:val="18"/>
          <w:szCs w:val="18"/>
          <w:color w:val="595B5B"/>
          <w:spacing w:val="0"/>
          <w:w w:val="100"/>
          <w:position w:val="-4"/>
        </w:rPr>
        <w:t>)</w:t>
      </w:r>
      <w:r>
        <w:rPr>
          <w:rFonts w:ascii="Arial" w:hAnsi="Arial" w:cs="Arial" w:eastAsia="Arial"/>
          <w:sz w:val="18"/>
          <w:szCs w:val="18"/>
          <w:color w:val="595B5B"/>
          <w:spacing w:val="-45"/>
          <w:w w:val="100"/>
          <w:position w:val="-4"/>
        </w:rPr>
        <w:t>{</w:t>
      </w:r>
      <w:r>
        <w:rPr>
          <w:rFonts w:ascii="Times New Roman" w:hAnsi="Times New Roman" w:cs="Times New Roman" w:eastAsia="Times New Roman"/>
          <w:sz w:val="29"/>
          <w:szCs w:val="29"/>
          <w:color w:val="6B6E6E"/>
          <w:spacing w:val="-37"/>
          <w:w w:val="100"/>
          <w:position w:val="0"/>
        </w:rPr>
        <w:t>l</w:t>
      </w:r>
      <w:r>
        <w:rPr>
          <w:rFonts w:ascii="Arial" w:hAnsi="Arial" w:cs="Arial" w:eastAsia="Arial"/>
          <w:sz w:val="18"/>
          <w:szCs w:val="18"/>
          <w:color w:val="595B5B"/>
          <w:spacing w:val="0"/>
          <w:w w:val="100"/>
          <w:position w:val="-4"/>
        </w:rPr>
        <w:t>'·</w:t>
      </w:r>
      <w:r>
        <w:rPr>
          <w:rFonts w:ascii="Arial" w:hAnsi="Arial" w:cs="Arial" w:eastAsia="Arial"/>
          <w:sz w:val="18"/>
          <w:szCs w:val="18"/>
          <w:color w:val="595B5B"/>
          <w:spacing w:val="-22"/>
          <w:w w:val="100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595B5B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8"/>
          <w:szCs w:val="18"/>
          <w:color w:val="595B5B"/>
          <w:spacing w:val="0"/>
          <w:w w:val="83"/>
          <w:position w:val="-4"/>
        </w:rPr>
        <w:t>&gt;n</w:t>
      </w:r>
      <w:r>
        <w:rPr>
          <w:rFonts w:ascii="Arial" w:hAnsi="Arial" w:cs="Arial" w:eastAsia="Arial"/>
          <w:sz w:val="18"/>
          <w:szCs w:val="18"/>
          <w:color w:val="595B5B"/>
          <w:spacing w:val="-9"/>
          <w:w w:val="83"/>
          <w:position w:val="-4"/>
        </w:rPr>
        <w:t>n</w:t>
      </w:r>
      <w:r>
        <w:rPr>
          <w:rFonts w:ascii="Arial" w:hAnsi="Arial" w:cs="Arial" w:eastAsia="Arial"/>
          <w:sz w:val="18"/>
          <w:szCs w:val="18"/>
          <w:color w:val="595B5B"/>
          <w:spacing w:val="0"/>
          <w:w w:val="83"/>
          <w:position w:val="-4"/>
        </w:rPr>
        <w:t>ı</w:t>
      </w:r>
      <w:r>
        <w:rPr>
          <w:rFonts w:ascii="Arial" w:hAnsi="Arial" w:cs="Arial" w:eastAsia="Arial"/>
          <w:sz w:val="18"/>
          <w:szCs w:val="18"/>
          <w:color w:val="595B5B"/>
          <w:spacing w:val="0"/>
          <w:w w:val="83"/>
          <w:position w:val="-4"/>
        </w:rPr>
        <w:t>n</w:t>
      </w:r>
      <w:r>
        <w:rPr>
          <w:rFonts w:ascii="Arial" w:hAnsi="Arial" w:cs="Arial" w:eastAsia="Arial"/>
          <w:sz w:val="18"/>
          <w:szCs w:val="18"/>
          <w:color w:val="595B5B"/>
          <w:spacing w:val="0"/>
          <w:w w:val="83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595B5B"/>
          <w:spacing w:val="25"/>
          <w:w w:val="83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6B6E6E"/>
          <w:spacing w:val="0"/>
          <w:w w:val="83"/>
          <w:position w:val="-4"/>
        </w:rPr>
        <w:t>e</w:t>
      </w:r>
      <w:r>
        <w:rPr>
          <w:rFonts w:ascii="Arial" w:hAnsi="Arial" w:cs="Arial" w:eastAsia="Arial"/>
          <w:sz w:val="20"/>
          <w:szCs w:val="20"/>
          <w:color w:val="6B6E6E"/>
          <w:spacing w:val="-7"/>
          <w:w w:val="83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595B5B"/>
          <w:spacing w:val="0"/>
          <w:w w:val="83"/>
          <w:position w:val="-4"/>
        </w:rPr>
        <w:t>Acil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80"/>
          <w:cols w:num="2" w:equalWidth="0">
            <w:col w:w="4166" w:space="754"/>
            <w:col w:w="6400"/>
          </w:cols>
        </w:sectPr>
      </w:pPr>
      <w:rPr/>
    </w:p>
    <w:p>
      <w:pPr>
        <w:spacing w:before="0" w:after="0" w:line="199" w:lineRule="exact"/>
        <w:ind w:left="224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20.234434pt;margin-top:27.534098pt;width:557.097745pt;height:778.267285pt;mso-position-horizontal-relative:page;mso-position-vertical-relative:page;z-index:-15312" coordorigin="405,551" coordsize="11142,15565">
            <v:group style="position:absolute;left:417;top:567;width:421;height:2" coordorigin="417,567" coordsize="421,2">
              <v:shape style="position:absolute;left:417;top:567;width:421;height:2" coordorigin="417,567" coordsize="421,0" path="m417,567l838,567e" filled="f" stroked="t" strokeweight=".94664pt" strokecolor="#707070">
                <v:path arrowok="t"/>
              </v:shape>
            </v:group>
            <v:group style="position:absolute;left:421;top:558;width:2;height:534" coordorigin="421,558" coordsize="2,534">
              <v:shape style="position:absolute;left:421;top:558;width:2;height:534" coordorigin="421,558" coordsize="0,534" path="m421,1092l421,558e" filled="f" stroked="t" strokeweight=".70998pt" strokecolor="#6B6B6B">
                <v:path arrowok="t"/>
              </v:shape>
            </v:group>
            <v:group style="position:absolute;left:677;top:572;width:8790;height:2" coordorigin="677,572" coordsize="8790,2">
              <v:shape style="position:absolute;left:677;top:572;width:8790;height:2" coordorigin="677,572" coordsize="8790,0" path="m677,572l9466,572e" filled="f" stroked="t" strokeweight=".94664pt" strokecolor="#545454">
                <v:path arrowok="t"/>
              </v:shape>
            </v:group>
            <v:group style="position:absolute;left:2139;top:563;width:2;height:1058" coordorigin="2139,563" coordsize="2,1058">
              <v:shape style="position:absolute;left:2139;top:563;width:2;height:1058" coordorigin="2139,563" coordsize="0,1058" path="m2139,1621l2139,563e" filled="f" stroked="t" strokeweight=".70998pt" strokecolor="#606060">
                <v:path arrowok="t"/>
              </v:shape>
            </v:group>
            <v:group style="position:absolute;left:2608;top:579;width:473;height:2" coordorigin="2608,579" coordsize="473,2">
              <v:shape style="position:absolute;left:2608;top:579;width:473;height:2" coordorigin="2608,579" coordsize="473,0" path="m2608,579l3081,579e" filled="f" stroked="t" strokeweight=".47332pt" strokecolor="#484848">
                <v:path arrowok="t"/>
              </v:shape>
            </v:group>
            <v:group style="position:absolute;left:3564;top:591;width:7928;height:2" coordorigin="3564,591" coordsize="7928,2">
              <v:shape style="position:absolute;left:3564;top:591;width:7928;height:2" coordorigin="3564,591" coordsize="7928,0" path="m3564,591l11492,591e" filled="f" stroked="t" strokeweight=".70998pt" strokecolor="#4B4B4B">
                <v:path arrowok="t"/>
              </v:shape>
            </v:group>
            <v:group style="position:absolute;left:8849;top:582;width:2;height:1468" coordorigin="8849,582" coordsize="2,1468">
              <v:shape style="position:absolute;left:8849;top:582;width:2;height:1468" coordorigin="8849,582" coordsize="0,1468" path="m8849,2050l8849,582e" filled="f" stroked="t" strokeweight=".70998pt" strokecolor="#5B5B5B">
                <v:path arrowok="t"/>
              </v:shape>
            </v:group>
            <v:group style="position:absolute;left:9324;top:598;width:2173;height:2" coordorigin="9324,598" coordsize="2173,2">
              <v:shape style="position:absolute;left:9324;top:598;width:2173;height:2" coordorigin="9324,598" coordsize="2173,0" path="m9324,598l11497,598e" filled="f" stroked="t" strokeweight=".70998pt" strokecolor="#484848">
                <v:path arrowok="t"/>
              </v:shape>
            </v:group>
            <v:group style="position:absolute;left:11502;top:591;width:2;height:7532" coordorigin="11502,591" coordsize="2,7532">
              <v:shape style="position:absolute;left:11502;top:591;width:2;height:7532" coordorigin="11502,591" coordsize="0,7532" path="m11502,8124l11502,591e" filled="f" stroked="t" strokeweight=".94664pt" strokecolor="#545454">
                <v:path arrowok="t"/>
              </v:shape>
            </v:group>
            <v:group style="position:absolute;left:11492;top:1035;width:2;height:305" coordorigin="11492,1035" coordsize="2,305">
              <v:shape style="position:absolute;left:11492;top:1035;width:2;height:305" coordorigin="11492,1035" coordsize="0,305" path="m11492,1340l11492,1035e" filled="f" stroked="t" strokeweight=".47332pt" strokecolor="#2F2F2F">
                <v:path arrowok="t"/>
              </v:shape>
            </v:group>
            <v:group style="position:absolute;left:421;top:2021;width:312;height:2" coordorigin="421,2021" coordsize="312,2">
              <v:shape style="position:absolute;left:421;top:2021;width:312;height:2" coordorigin="421,2021" coordsize="312,0" path="m421,2021l734,2021e" filled="f" stroked="t" strokeweight=".47332pt" strokecolor="#2B2B2B">
                <v:path arrowok="t"/>
              </v:shape>
            </v:group>
            <v:group style="position:absolute;left:677;top:2026;width:3460;height:2" coordorigin="677,2026" coordsize="3460,2">
              <v:shape style="position:absolute;left:677;top:2026;width:3460;height:2" coordorigin="677,2026" coordsize="3460,0" path="m677,2026l4137,2026e" filled="f" stroked="t" strokeweight=".94664pt" strokecolor="#545454">
                <v:path arrowok="t"/>
              </v:shape>
            </v:group>
            <v:group style="position:absolute;left:2139;top:1535;width:2;height:501" coordorigin="2139,1535" coordsize="2,501">
              <v:shape style="position:absolute;left:2139;top:1535;width:2;height:501" coordorigin="2139,1535" coordsize="0,501" path="m2139,2036l2139,1535e" filled="f" stroked="t" strokeweight=".70998pt" strokecolor="#4B4B4B">
                <v:path arrowok="t"/>
              </v:shape>
            </v:group>
            <v:group style="position:absolute;left:3929;top:2029;width:454;height:2" coordorigin="3929,2029" coordsize="454,2">
              <v:shape style="position:absolute;left:3929;top:2029;width:454;height:2" coordorigin="3929,2029" coordsize="454,0" path="m3929,2029l4383,2029e" filled="f" stroked="t" strokeweight=".47332pt" strokecolor="#3B3B3B">
                <v:path arrowok="t"/>
              </v:shape>
            </v:group>
            <v:group style="position:absolute;left:4326;top:2036;width:4648;height:2" coordorigin="4326,2036" coordsize="4648,2">
              <v:shape style="position:absolute;left:4326;top:2036;width:4648;height:2" coordorigin="4326,2036" coordsize="4648,0" path="m4326,2036l8974,2036e" filled="f" stroked="t" strokeweight=".94664pt" strokecolor="#545454">
                <v:path arrowok="t"/>
              </v:shape>
            </v:group>
            <v:group style="position:absolute;left:8799;top:2038;width:227;height:2" coordorigin="8799,2038" coordsize="227,2">
              <v:shape style="position:absolute;left:8799;top:2038;width:227;height:2" coordorigin="8799,2038" coordsize="227,0" path="m8799,2038l9026,2038e" filled="f" stroked="t" strokeweight=".70998pt" strokecolor="#444444">
                <v:path arrowok="t"/>
              </v:shape>
            </v:group>
            <v:group style="position:absolute;left:8969;top:2040;width:412;height:2" coordorigin="8969,2040" coordsize="412,2">
              <v:shape style="position:absolute;left:8969;top:2040;width:412;height:2" coordorigin="8969,2040" coordsize="412,0" path="m8969,2040l9381,2040e" filled="f" stroked="t" strokeweight=".47332pt" strokecolor="#282828">
                <v:path arrowok="t"/>
              </v:shape>
            </v:group>
            <v:group style="position:absolute;left:9324;top:2043;width:2173;height:2" coordorigin="9324,2043" coordsize="2173,2">
              <v:shape style="position:absolute;left:9324;top:2043;width:2173;height:2" coordorigin="9324,2043" coordsize="2173,0" path="m9324,2043l11497,2043e" filled="f" stroked="t" strokeweight=".70998pt" strokecolor="#4F4F4F">
                <v:path arrowok="t"/>
              </v:shape>
            </v:group>
            <v:group style="position:absolute;left:417;top:2269;width:7062;height:2" coordorigin="417,2269" coordsize="7062,2">
              <v:shape style="position:absolute;left:417;top:2269;width:7062;height:2" coordorigin="417,2269" coordsize="7062,0" path="m417,2269l7478,2269e" filled="f" stroked="t" strokeweight=".70998pt" strokecolor="#4B4B4B">
                <v:path arrowok="t"/>
              </v:shape>
            </v:group>
            <v:group style="position:absolute;left:7422;top:2279;width:644;height:2" coordorigin="7422,2279" coordsize="644,2">
              <v:shape style="position:absolute;left:7422;top:2279;width:644;height:2" coordorigin="7422,2279" coordsize="644,0" path="m7422,2279l8065,2279e" filled="f" stroked="t" strokeweight=".94664pt" strokecolor="#4F4F4F">
                <v:path arrowok="t"/>
              </v:shape>
            </v:group>
            <v:group style="position:absolute;left:8009;top:2279;width:473;height:2" coordorigin="8009,2279" coordsize="473,2">
              <v:shape style="position:absolute;left:8009;top:2279;width:473;height:2" coordorigin="8009,2279" coordsize="473,0" path="m8009,2279l8482,2279e" filled="f" stroked="t" strokeweight=".47332pt" strokecolor="#3B3B3B">
                <v:path arrowok="t"/>
              </v:shape>
            </v:group>
            <v:group style="position:absolute;left:8425;top:2281;width:3081;height:2" coordorigin="8425,2281" coordsize="3081,2">
              <v:shape style="position:absolute;left:8425;top:2281;width:3081;height:2" coordorigin="8425,2281" coordsize="3081,0" path="m8425,2281l11506,2281e" filled="f" stroked="t" strokeweight=".70998pt" strokecolor="#4F4F4F">
                <v:path arrowok="t"/>
              </v:shape>
            </v:group>
            <v:group style="position:absolute;left:417;top:2503;width:4781;height:2" coordorigin="417,2503" coordsize="4781,2">
              <v:shape style="position:absolute;left:417;top:2503;width:4781;height:2" coordorigin="417,2503" coordsize="4781,0" path="m417,2503l5197,2503e" filled="f" stroked="t" strokeweight=".70998pt" strokecolor="#545454">
                <v:path arrowok="t"/>
              </v:shape>
            </v:group>
            <v:group style="position:absolute;left:5140;top:2512;width:3720;height:2" coordorigin="5140,2512" coordsize="3720,2">
              <v:shape style="position:absolute;left:5140;top:2512;width:3720;height:2" coordorigin="5140,2512" coordsize="3720,0" path="m5140,2512l8861,2512e" filled="f" stroked="t" strokeweight=".47332pt" strokecolor="#545454">
                <v:path arrowok="t"/>
              </v:shape>
            </v:group>
            <v:group style="position:absolute;left:5547;top:2517;width:5954;height:2" coordorigin="5547,2517" coordsize="5954,2">
              <v:shape style="position:absolute;left:5547;top:2517;width:5954;height:2" coordorigin="5547,2517" coordsize="5954,0" path="m5547,2517l11502,2517e" filled="f" stroked="t" strokeweight=".70998pt" strokecolor="#575757">
                <v:path arrowok="t"/>
              </v:shape>
            </v:group>
            <v:group style="position:absolute;left:8969;top:2517;width:412;height:2" coordorigin="8969,2517" coordsize="412,2">
              <v:shape style="position:absolute;left:8969;top:2517;width:412;height:2" coordorigin="8969,2517" coordsize="412,0" path="m8969,2517l9381,2517e" filled="f" stroked="t" strokeweight=".47332pt" strokecolor="#383838">
                <v:path arrowok="t"/>
              </v:shape>
            </v:group>
            <v:group style="position:absolute;left:412;top:2751;width:7654;height:2" coordorigin="412,2751" coordsize="7654,2">
              <v:shape style="position:absolute;left:412;top:2751;width:7654;height:2" coordorigin="412,2751" coordsize="7654,0" path="m412,2751l8065,2751e" filled="f" stroked="t" strokeweight=".70998pt" strokecolor="#4B4B4B">
                <v:path arrowok="t"/>
              </v:shape>
            </v:group>
            <v:group style="position:absolute;left:7076;top:2756;width:402;height:2" coordorigin="7076,2756" coordsize="402,2">
              <v:shape style="position:absolute;left:7076;top:2756;width:402;height:2" coordorigin="7076,2756" coordsize="402,0" path="m7076,2756l7478,2756e" filled="f" stroked="t" strokeweight=".47332pt" strokecolor="#2B2B2B">
                <v:path arrowok="t"/>
              </v:shape>
            </v:group>
            <v:group style="position:absolute;left:8009;top:2756;width:473;height:2" coordorigin="8009,2756" coordsize="473,2">
              <v:shape style="position:absolute;left:8009;top:2756;width:473;height:2" coordorigin="8009,2756" coordsize="473,0" path="m8009,2756l8482,2756e" filled="f" stroked="t" strokeweight=".47332pt" strokecolor="#2F2F2F">
                <v:path arrowok="t"/>
              </v:shape>
            </v:group>
            <v:group style="position:absolute;left:8397;top:2758;width:3105;height:2" coordorigin="8397,2758" coordsize="3105,2">
              <v:shape style="position:absolute;left:8397;top:2758;width:3105;height:2" coordorigin="8397,2758" coordsize="3105,0" path="m8397,2758l11502,2758e" filled="f" stroked="t" strokeweight=".70998pt" strokecolor="#4F4F4F">
                <v:path arrowok="t"/>
              </v:shape>
            </v:group>
            <v:group style="position:absolute;left:11495;top:2465;width:2;height:324" coordorigin="11495,2465" coordsize="2,324">
              <v:shape style="position:absolute;left:11495;top:2465;width:2;height:324" coordorigin="11495,2465" coordsize="0,324" path="m11495,2789l11495,2465e" filled="f" stroked="t" strokeweight=".47332pt" strokecolor="#3F3F3F">
                <v:path arrowok="t"/>
              </v:shape>
            </v:group>
            <v:group style="position:absolute;left:412;top:2984;width:6721;height:2" coordorigin="412,2984" coordsize="6721,2">
              <v:shape style="position:absolute;left:412;top:2984;width:6721;height:2" coordorigin="412,2984" coordsize="6721,0" path="m412,2984l7133,2984e" filled="f" stroked="t" strokeweight=".70998pt" strokecolor="#4B4B4B">
                <v:path arrowok="t"/>
              </v:shape>
            </v:group>
            <v:group style="position:absolute;left:426;top:558;width:2;height:15542" coordorigin="426,558" coordsize="2,15542">
              <v:shape style="position:absolute;left:426;top:558;width:2;height:15542" coordorigin="426,558" coordsize="0,15542" path="m426,16099l426,558e" filled="f" stroked="t" strokeweight=".70998pt" strokecolor="#545454">
                <v:path arrowok="t"/>
              </v:shape>
            </v:group>
            <v:group style="position:absolute;left:7076;top:2994;width:402;height:2" coordorigin="7076,2994" coordsize="402,2">
              <v:shape style="position:absolute;left:7076;top:2994;width:402;height:2" coordorigin="7076,2994" coordsize="402,0" path="m7076,2994l7478,2994e" filled="f" stroked="t" strokeweight=".47332pt" strokecolor="#343434">
                <v:path arrowok="t"/>
              </v:shape>
            </v:group>
            <v:group style="position:absolute;left:1212;top:2996;width:10295;height:2" coordorigin="1212,2996" coordsize="10295,2">
              <v:shape style="position:absolute;left:1212;top:2996;width:10295;height:2" coordorigin="1212,2996" coordsize="10295,0" path="m1212,2996l11506,2996e" filled="f" stroked="t" strokeweight=".70998pt" strokecolor="#4B4B4B">
                <v:path arrowok="t"/>
              </v:shape>
            </v:group>
            <v:group style="position:absolute;left:417;top:3225;width:6570;height:2" coordorigin="417,3225" coordsize="6570,2">
              <v:shape style="position:absolute;left:417;top:3225;width:6570;height:2" coordorigin="417,3225" coordsize="6570,0" path="m417,3225l6986,3225e" filled="f" stroked="t" strokeweight=".94664pt" strokecolor="#4B4B4B">
                <v:path arrowok="t"/>
              </v:shape>
            </v:group>
            <v:group style="position:absolute;left:6650;top:3232;width:483;height:2" coordorigin="6650,3232" coordsize="483,2">
              <v:shape style="position:absolute;left:6650;top:3232;width:483;height:2" coordorigin="6650,3232" coordsize="483,0" path="m6650,3232l7133,3232e" filled="f" stroked="t" strokeweight=".94664pt" strokecolor="#4B4B4B">
                <v:path arrowok="t"/>
              </v:shape>
            </v:group>
            <v:group style="position:absolute;left:7076;top:3232;width:402;height:2" coordorigin="7076,3232" coordsize="402,2">
              <v:shape style="position:absolute;left:7076;top:3232;width:402;height:2" coordorigin="7076,3232" coordsize="402,0" path="m7076,3232l7478,3232e" filled="f" stroked="t" strokeweight=".47332pt" strokecolor="#1F1F1F">
                <v:path arrowok="t"/>
              </v:shape>
            </v:group>
            <v:group style="position:absolute;left:7422;top:3235;width:4085;height:2" coordorigin="7422,3235" coordsize="4085,2">
              <v:shape style="position:absolute;left:7422;top:3235;width:4085;height:2" coordorigin="7422,3235" coordsize="4085,0" path="m7422,3235l11506,3235e" filled="f" stroked="t" strokeweight=".94664pt" strokecolor="#545454">
                <v:path arrowok="t"/>
              </v:shape>
            </v:group>
            <v:group style="position:absolute;left:424;top:3151;width:2;height:334" coordorigin="424,3151" coordsize="2,334">
              <v:shape style="position:absolute;left:424;top:3151;width:2;height:334" coordorigin="424,3151" coordsize="0,334" path="m424,3485l424,3151e" filled="f" stroked="t" strokeweight=".47332pt" strokecolor="#3B3B3B">
                <v:path arrowok="t"/>
              </v:shape>
            </v:group>
            <v:group style="position:absolute;left:6674;top:3676;width:1363;height:2" coordorigin="6674,3676" coordsize="1363,2">
              <v:shape style="position:absolute;left:6674;top:3676;width:1363;height:2" coordorigin="6674,3676" coordsize="1363,0" path="m6674,3676l8037,3676e" filled="f" stroked="t" strokeweight=".23666pt" strokecolor="#747474">
                <v:path arrowok="t"/>
              </v:shape>
            </v:group>
            <v:group style="position:absolute;left:3588;top:3671;width:3114;height:2" coordorigin="3588,3671" coordsize="3114,2">
              <v:shape style="position:absolute;left:3588;top:3671;width:3114;height:2" coordorigin="3588,3671" coordsize="3114,0" path="m3588,3671l6702,3671e" filled="f" stroked="t" strokeweight=".70998pt" strokecolor="#676767">
                <v:path arrowok="t"/>
              </v:shape>
            </v:group>
            <v:group style="position:absolute;left:8037;top:3676;width:2864;height:2" coordorigin="8037,3676" coordsize="2864,2">
              <v:shape style="position:absolute;left:8037;top:3676;width:2864;height:2" coordorigin="8037,3676" coordsize="2864,0" path="m8037,3676l10901,3676e" filled="f" stroked="t" strokeweight=".23666pt" strokecolor="#000000">
                <v:path arrowok="t"/>
              </v:shape>
            </v:group>
            <v:group style="position:absolute;left:10901;top:3676;width:601;height:2" coordorigin="10901,3676" coordsize="601,2">
              <v:shape style="position:absolute;left:10901;top:3676;width:601;height:2" coordorigin="10901,3676" coordsize="601,0" path="m10901,3676l11502,3676e" filled="f" stroked="t" strokeweight=".23666pt" strokecolor="#444444">
                <v:path arrowok="t"/>
              </v:shape>
            </v:group>
            <v:group style="position:absolute;left:11499;top:2794;width:2;height:2203" coordorigin="11499,2794" coordsize="2,2203">
              <v:shape style="position:absolute;left:11499;top:2794;width:2;height:2203" coordorigin="11499,2794" coordsize="0,2203" path="m11499,4996l11499,2794e" filled="f" stroked="t" strokeweight=".70998pt" strokecolor="#575757">
                <v:path arrowok="t"/>
              </v:shape>
            </v:group>
            <v:group style="position:absolute;left:421;top:3981;width:11085;height:2" coordorigin="421,3981" coordsize="11085,2">
              <v:shape style="position:absolute;left:421;top:3981;width:11085;height:2" coordorigin="421,3981" coordsize="11085,0" path="m421,3981l11506,3981e" filled="f" stroked="t" strokeweight=".94664pt" strokecolor="#4B4B4B">
                <v:path arrowok="t"/>
              </v:shape>
            </v:group>
            <v:group style="position:absolute;left:3006;top:3978;width:180;height:2" coordorigin="3006,3978" coordsize="180,2">
              <v:shape style="position:absolute;left:3006;top:3978;width:180;height:2" coordorigin="3006,3978" coordsize="180,0" path="m3006,3978l3185,3978e" filled="f" stroked="t" strokeweight="1.1833pt" strokecolor="#606060">
                <v:path arrowok="t"/>
              </v:shape>
            </v:group>
            <v:group style="position:absolute;left:3595;top:3218;width:2;height:772" coordorigin="3595,3218" coordsize="2,772">
              <v:shape style="position:absolute;left:3595;top:3218;width:2;height:772" coordorigin="3595,3218" coordsize="0,772" path="m3595,3990l3595,3218e" filled="f" stroked="t" strokeweight=".94664pt" strokecolor="#4F4F4F">
                <v:path arrowok="t"/>
              </v:shape>
            </v:group>
            <v:group style="position:absolute;left:3929;top:3978;width:454;height:2" coordorigin="3929,3978" coordsize="454,2">
              <v:shape style="position:absolute;left:3929;top:3978;width:454;height:2" coordorigin="3929,3978" coordsize="454,0" path="m3929,3978l4383,3978e" filled="f" stroked="t" strokeweight=".94664pt" strokecolor="#2F2F2F">
                <v:path arrowok="t"/>
              </v:shape>
            </v:group>
            <v:group style="position:absolute;left:6690;top:3223;width:2;height:772" coordorigin="6690,3223" coordsize="2,772">
              <v:shape style="position:absolute;left:6690;top:3223;width:2;height:772" coordorigin="6690,3223" coordsize="0,772" path="m6690,3995l6690,3223e" filled="f" stroked="t" strokeweight=".94664pt" strokecolor="#4F4F4F">
                <v:path arrowok="t"/>
              </v:shape>
            </v:group>
            <v:group style="position:absolute;left:417;top:4257;width:9059;height:2" coordorigin="417,4257" coordsize="9059,2">
              <v:shape style="position:absolute;left:417;top:4257;width:9059;height:2" coordorigin="417,4257" coordsize="9059,0" path="m417,4257l9476,4257e" filled="f" stroked="t" strokeweight=".70998pt" strokecolor="#4B4B4B">
                <v:path arrowok="t"/>
              </v:shape>
            </v:group>
            <v:group style="position:absolute;left:2139;top:3966;width:2;height:734" coordorigin="2139,3966" coordsize="2,734">
              <v:shape style="position:absolute;left:2139;top:3966;width:2;height:734" coordorigin="2139,3966" coordsize="0,734" path="m2139,4701l2139,3966e" filled="f" stroked="t" strokeweight=".70998pt" strokecolor="#4F4F4F">
                <v:path arrowok="t"/>
              </v:shape>
            </v:group>
            <v:group style="position:absolute;left:8614;top:4267;width:2892;height:2" coordorigin="8614,4267" coordsize="2892,2">
              <v:shape style="position:absolute;left:8614;top:4267;width:2892;height:2" coordorigin="8614,4267" coordsize="2892,0" path="m8614,4267l11506,4267e" filled="f" stroked="t" strokeweight=".70998pt" strokecolor="#4F4F4F">
                <v:path arrowok="t"/>
              </v:shape>
            </v:group>
            <v:group style="position:absolute;left:2139;top:4119;width:2;height:644" coordorigin="2139,4119" coordsize="2,644">
              <v:shape style="position:absolute;left:2139;top:4119;width:2;height:644" coordorigin="2139,4119" coordsize="0,644" path="m2139,4763l2139,4119e" filled="f" stroked="t" strokeweight=".94664pt" strokecolor="#545454">
                <v:path arrowok="t"/>
              </v:shape>
            </v:group>
            <v:group style="position:absolute;left:2130;top:4500;width:2253;height:2" coordorigin="2130,4500" coordsize="2253,2">
              <v:shape style="position:absolute;left:2130;top:4500;width:2253;height:2" coordorigin="2130,4500" coordsize="2253,0" path="m2130,4500l4383,4500e" filled="f" stroked="t" strokeweight=".70998pt" strokecolor="#484848">
                <v:path arrowok="t"/>
              </v:shape>
            </v:group>
            <v:group style="position:absolute;left:4326;top:4500;width:369;height:2" coordorigin="4326,4500" coordsize="369,2">
              <v:shape style="position:absolute;left:4326;top:4500;width:369;height:2" coordorigin="4326,4500" coordsize="369,0" path="m4326,4500l4695,4500e" filled="f" stroked="t" strokeweight=".47332pt" strokecolor="#343434">
                <v:path arrowok="t"/>
              </v:shape>
            </v:group>
            <v:group style="position:absolute;left:4601;top:4503;width:2106;height:2" coordorigin="4601,4503" coordsize="2106,2">
              <v:shape style="position:absolute;left:4601;top:4503;width:2106;height:2" coordorigin="4601,4503" coordsize="2106,0" path="m4601,4503l6707,4503e" filled="f" stroked="t" strokeweight=".94664pt" strokecolor="#545454">
                <v:path arrowok="t"/>
              </v:shape>
            </v:group>
            <v:group style="position:absolute;left:6650;top:4505;width:483;height:2" coordorigin="6650,4505" coordsize="483,2">
              <v:shape style="position:absolute;left:6650;top:4505;width:483;height:2" coordorigin="6650,4505" coordsize="483,0" path="m6650,4505l7133,4505e" filled="f" stroked="t" strokeweight=".47332pt" strokecolor="#3B3B3B">
                <v:path arrowok="t"/>
              </v:shape>
            </v:group>
            <v:group style="position:absolute;left:7005;top:4505;width:540;height:2" coordorigin="7005,4505" coordsize="540,2">
              <v:shape style="position:absolute;left:7005;top:4505;width:540;height:2" coordorigin="7005,4505" coordsize="540,0" path="m7005,4505l7545,4505e" filled="f" stroked="t" strokeweight=".94664pt" strokecolor="#545454">
                <v:path arrowok="t"/>
              </v:shape>
            </v:group>
            <v:group style="position:absolute;left:7422;top:4505;width:644;height:2" coordorigin="7422,4505" coordsize="644,2">
              <v:shape style="position:absolute;left:7422;top:4505;width:644;height:2" coordorigin="7422,4505" coordsize="644,0" path="m7422,4505l8065,4505e" filled="f" stroked="t" strokeweight=".47332pt" strokecolor="#3F3F3F">
                <v:path arrowok="t"/>
              </v:shape>
            </v:group>
            <v:group style="position:absolute;left:7990;top:4508;width:3517;height:2" coordorigin="7990,4508" coordsize="3517,2">
              <v:shape style="position:absolute;left:7990;top:4508;width:3517;height:2" coordorigin="7990,4508" coordsize="3517,0" path="m7990,4508l11506,4508e" filled="f" stroked="t" strokeweight=".94664pt" strokecolor="#545454">
                <v:path arrowok="t"/>
              </v:shape>
            </v:group>
            <v:group style="position:absolute;left:4662;top:4496;width:2;height:267" coordorigin="4662,4496" coordsize="2,267">
              <v:shape style="position:absolute;left:4662;top:4496;width:2;height:267" coordorigin="4662,4496" coordsize="0,267" path="m4662,4763l4662,4496e" filled="f" stroked="t" strokeweight=".47332pt" strokecolor="#3F3F3F">
                <v:path arrowok="t"/>
              </v:shape>
            </v:group>
            <v:group style="position:absolute;left:7450;top:4486;width:2;height:248" coordorigin="7450,4486" coordsize="2,248">
              <v:shape style="position:absolute;left:7450;top:4486;width:2;height:248" coordorigin="7450,4486" coordsize="0,248" path="m7450,4734l7450,4486e" filled="f" stroked="t" strokeweight=".23666pt" strokecolor="#575757">
                <v:path arrowok="t"/>
              </v:shape>
            </v:group>
            <v:group style="position:absolute;left:2139;top:4705;width:2;height:300" coordorigin="2139,4705" coordsize="2,300">
              <v:shape style="position:absolute;left:2139;top:4705;width:2;height:300" coordorigin="2139,4705" coordsize="0,300" path="m2139,5006l2139,4705e" filled="f" stroked="t" strokeweight=".47332pt" strokecolor="#232323">
                <v:path arrowok="t"/>
              </v:shape>
            </v:group>
            <v:group style="position:absolute;left:4653;top:4987;width:2480;height:2" coordorigin="4653,4987" coordsize="2480,2">
              <v:shape style="position:absolute;left:4653;top:4987;width:2480;height:2" coordorigin="4653,4987" coordsize="2480,0" path="m4653,4987l7133,4987e" filled="f" stroked="t" strokeweight=".70998pt" strokecolor="#484848">
                <v:path arrowok="t"/>
              </v:shape>
            </v:group>
            <v:group style="position:absolute;left:4662;top:4686;width:2;height:558" coordorigin="4662,4686" coordsize="2,558">
              <v:shape style="position:absolute;left:4662;top:4686;width:2;height:558" coordorigin="4662,4686" coordsize="0,558" path="m4662,5244l4662,4686e" filled="f" stroked="t" strokeweight=".94664pt" strokecolor="#545454">
                <v:path arrowok="t"/>
              </v:shape>
            </v:group>
            <v:group style="position:absolute;left:7076;top:4987;width:407;height:2" coordorigin="7076,4987" coordsize="407,2">
              <v:shape style="position:absolute;left:7076;top:4987;width:407;height:2" coordorigin="7076,4987" coordsize="407,0" path="m7076,4987l7483,4987e" filled="f" stroked="t" strokeweight=".47332pt" strokecolor="#1C1C1C">
                <v:path arrowok="t"/>
              </v:shape>
            </v:group>
            <v:group style="position:absolute;left:7450;top:4734;width:2;height:253" coordorigin="7450,4734" coordsize="2,253">
              <v:shape style="position:absolute;left:7450;top:4734;width:2;height:253" coordorigin="7450,4734" coordsize="0,253" path="m7450,4987l7450,4734e" filled="f" stroked="t" strokeweight=".23666pt" strokecolor="#1F1F1F">
                <v:path arrowok="t"/>
              </v:shape>
            </v:group>
            <v:group style="position:absolute;left:7422;top:4989;width:4085;height:2" coordorigin="7422,4989" coordsize="4085,2">
              <v:shape style="position:absolute;left:7422;top:4989;width:4085;height:2" coordorigin="7422,4989" coordsize="4085,0" path="m7422,4989l11506,4989e" filled="f" stroked="t" strokeweight=".94664pt" strokecolor="#4F4F4F">
                <v:path arrowok="t"/>
              </v:shape>
            </v:group>
            <v:group style="position:absolute;left:2139;top:4949;width:2;height:796" coordorigin="2139,4949" coordsize="2,796">
              <v:shape style="position:absolute;left:2139;top:4949;width:2;height:796" coordorigin="2139,4949" coordsize="0,796" path="m2139,5745l2139,4949e" filled="f" stroked="t" strokeweight=".94664pt" strokecolor="#545454">
                <v:path arrowok="t"/>
              </v:shape>
            </v:group>
            <v:group style="position:absolute;left:4653;top:5227;width:2883;height:2" coordorigin="4653,5227" coordsize="2883,2">
              <v:shape style="position:absolute;left:4653;top:5227;width:2883;height:2" coordorigin="4653,5227" coordsize="2883,0" path="m4653,5227l7535,5227e" filled="f" stroked="t" strokeweight=".94664pt" strokecolor="#545454">
                <v:path arrowok="t"/>
              </v:shape>
            </v:group>
            <v:group style="position:absolute;left:7422;top:5230;width:644;height:2" coordorigin="7422,5230" coordsize="644,2">
              <v:shape style="position:absolute;left:7422;top:5230;width:644;height:2" coordorigin="7422,5230" coordsize="644,0" path="m7422,5230l8065,5230e" filled="f" stroked="t" strokeweight=".47332pt" strokecolor="#383838">
                <v:path arrowok="t"/>
              </v:shape>
            </v:group>
            <v:group style="position:absolute;left:7980;top:5230;width:549;height:2" coordorigin="7980,5230" coordsize="549,2">
              <v:shape style="position:absolute;left:7980;top:5230;width:549;height:2" coordorigin="7980,5230" coordsize="549,0" path="m7980,5230l8529,5230e" filled="f" stroked="t" strokeweight=".94664pt" strokecolor="#545454">
                <v:path arrowok="t"/>
              </v:shape>
            </v:group>
            <v:group style="position:absolute;left:8425;top:5232;width:601;height:2" coordorigin="8425,5232" coordsize="601,2">
              <v:shape style="position:absolute;left:8425;top:5232;width:601;height:2" coordorigin="8425,5232" coordsize="601,0" path="m8425,5232l9026,5232e" filled="f" stroked="t" strokeweight=".47332pt" strokecolor="#3B3B3B">
                <v:path arrowok="t"/>
              </v:shape>
            </v:group>
            <v:group style="position:absolute;left:8932;top:5232;width:2580;height:2" coordorigin="8932,5232" coordsize="2580,2">
              <v:shape style="position:absolute;left:8932;top:5232;width:2580;height:2" coordorigin="8932,5232" coordsize="2580,0" path="m8932,5232l11511,5232e" filled="f" stroked="t" strokeweight=".94664pt" strokecolor="#545454">
                <v:path arrowok="t"/>
              </v:shape>
            </v:group>
            <v:group style="position:absolute;left:11502;top:4944;width:2;height:310" coordorigin="11502,4944" coordsize="2,310">
              <v:shape style="position:absolute;left:11502;top:4944;width:2;height:310" coordorigin="11502,4944" coordsize="0,310" path="m11502,5254l11502,4944e" filled="f" stroked="t" strokeweight=".47332pt" strokecolor="#383838">
                <v:path arrowok="t"/>
              </v:shape>
            </v:group>
            <v:group style="position:absolute;left:421;top:5187;width:2;height:300" coordorigin="421,5187" coordsize="2,300">
              <v:shape style="position:absolute;left:421;top:5187;width:2;height:300" coordorigin="421,5187" coordsize="0,300" path="m421,5487l421,5187e" filled="f" stroked="t" strokeweight=".47332pt" strokecolor="#2B2B2B">
                <v:path arrowok="t"/>
              </v:shape>
            </v:group>
            <v:group style="position:absolute;left:4662;top:5187;width:2;height:567" coordorigin="4662,5187" coordsize="2,567">
              <v:shape style="position:absolute;left:4662;top:5187;width:2;height:567" coordorigin="4662,5187" coordsize="0,567" path="m4662,5754l4662,5187e" filled="f" stroked="t" strokeweight=".47332pt" strokecolor="#3B3B3B">
                <v:path arrowok="t"/>
              </v:shape>
            </v:group>
            <v:group style="position:absolute;left:4657;top:5468;width:6854;height:2" coordorigin="4657,5468" coordsize="6854,2">
              <v:shape style="position:absolute;left:4657;top:5468;width:6854;height:2" coordorigin="4657,5468" coordsize="6854,0" path="m4657,5468l11511,5468e" filled="f" stroked="t" strokeweight=".70998pt" strokecolor="#4F4F4F">
                <v:path arrowok="t"/>
              </v:shape>
            </v:group>
            <v:group style="position:absolute;left:2135;top:5709;width:5931;height:2" coordorigin="2135,5709" coordsize="5931,2">
              <v:shape style="position:absolute;left:2135;top:5709;width:5931;height:2" coordorigin="2135,5709" coordsize="5931,0" path="m2135,5709l8065,5709e" filled="f" stroked="t" strokeweight=".70998pt" strokecolor="#4F4F4F">
                <v:path arrowok="t"/>
              </v:shape>
            </v:group>
            <v:group style="position:absolute;left:8009;top:5711;width:473;height:2" coordorigin="8009,5711" coordsize="473,2">
              <v:shape style="position:absolute;left:8009;top:5711;width:473;height:2" coordorigin="8009,5711" coordsize="473,0" path="m8009,5711l8482,5711e" filled="f" stroked="t" strokeweight=".47332pt" strokecolor="#3B3B3B">
                <v:path arrowok="t"/>
              </v:shape>
            </v:group>
            <v:group style="position:absolute;left:8364;top:5711;width:686;height:2" coordorigin="8364,5711" coordsize="686,2">
              <v:shape style="position:absolute;left:8364;top:5711;width:686;height:2" coordorigin="8364,5711" coordsize="686,0" path="m8364,5711l9050,5711e" filled="f" stroked="t" strokeweight=".94664pt" strokecolor="#5B5B5B">
                <v:path arrowok="t"/>
              </v:shape>
            </v:group>
            <v:group style="position:absolute;left:8969;top:5711;width:412;height:2" coordorigin="8969,5711" coordsize="412,2">
              <v:shape style="position:absolute;left:8969;top:5711;width:412;height:2" coordorigin="8969,5711" coordsize="412,0" path="m8969,5711l9381,5711e" filled="f" stroked="t" strokeweight=".47332pt" strokecolor="#3B3B3B">
                <v:path arrowok="t"/>
              </v:shape>
            </v:group>
            <v:group style="position:absolute;left:9324;top:5711;width:1628;height:2" coordorigin="9324,5711" coordsize="1628,2">
              <v:shape style="position:absolute;left:9324;top:5711;width:1628;height:2" coordorigin="9324,5711" coordsize="1628,0" path="m9324,5711l10953,5711e" filled="f" stroked="t" strokeweight=".70998pt" strokecolor="#545454">
                <v:path arrowok="t"/>
              </v:shape>
            </v:group>
            <v:group style="position:absolute;left:10872;top:5711;width:639;height:2" coordorigin="10872,5711" coordsize="639,2">
              <v:shape style="position:absolute;left:10872;top:5711;width:639;height:2" coordorigin="10872,5711" coordsize="639,0" path="m10872,5711l11511,5711e" filled="f" stroked="t" strokeweight=".47332pt" strokecolor="#383838">
                <v:path arrowok="t"/>
              </v:shape>
            </v:group>
            <v:group style="position:absolute;left:715;top:5943;width:6418;height:2" coordorigin="715,5943" coordsize="6418,2">
              <v:shape style="position:absolute;left:715;top:5943;width:6418;height:2" coordorigin="715,5943" coordsize="6418,0" path="m715,5943l7133,5943e" filled="f" stroked="t" strokeweight=".70998pt" strokecolor="#4F4F4F">
                <v:path arrowok="t"/>
              </v:shape>
            </v:group>
            <v:group style="position:absolute;left:2139;top:5687;width:2;height:286" coordorigin="2139,5687" coordsize="2,286">
              <v:shape style="position:absolute;left:2139;top:5687;width:2;height:286" coordorigin="2139,5687" coordsize="0,286" path="m2139,5974l2139,5687e" filled="f" stroked="t" strokeweight=".70998pt" strokecolor="#282828">
                <v:path arrowok="t"/>
              </v:shape>
            </v:group>
            <v:group style="position:absolute;left:4665;top:5640;width:2;height:1025" coordorigin="4665,5640" coordsize="2,1025">
              <v:shape style="position:absolute;left:4665;top:5640;width:2;height:1025" coordorigin="4665,5640" coordsize="0,1025" path="m4665,6665l4665,5640e" filled="f" stroked="t" strokeweight=".94664pt" strokecolor="#545454">
                <v:path arrowok="t"/>
              </v:shape>
            </v:group>
            <v:group style="position:absolute;left:7076;top:5950;width:402;height:2" coordorigin="7076,5950" coordsize="402,2">
              <v:shape style="position:absolute;left:7076;top:5950;width:402;height:2" coordorigin="7076,5950" coordsize="402,0" path="m7076,5950l7478,5950e" filled="f" stroked="t" strokeweight=".47332pt" strokecolor="#3F3F3F">
                <v:path arrowok="t"/>
              </v:shape>
            </v:group>
            <v:group style="position:absolute;left:7422;top:5950;width:4071;height:2" coordorigin="7422,5950" coordsize="4071,2">
              <v:shape style="position:absolute;left:7422;top:5950;width:4071;height:2" coordorigin="7422,5950" coordsize="4071,0" path="m7422,5950l11492,5950e" filled="f" stroked="t" strokeweight=".70998pt" strokecolor="#4F4F4F">
                <v:path arrowok="t"/>
              </v:shape>
            </v:group>
            <v:group style="position:absolute;left:8009;top:5950;width:473;height:2" coordorigin="8009,5950" coordsize="473,2">
              <v:shape style="position:absolute;left:8009;top:5950;width:473;height:2" coordorigin="8009,5950" coordsize="473,0" path="m8009,5950l8482,5950e" filled="f" stroked="t" strokeweight=".47332pt" strokecolor="#2B2B2B">
                <v:path arrowok="t"/>
              </v:shape>
            </v:group>
            <v:group style="position:absolute;left:8969;top:5950;width:412;height:2" coordorigin="8969,5950" coordsize="412,2">
              <v:shape style="position:absolute;left:8969;top:5950;width:412;height:2" coordorigin="8969,5950" coordsize="412,0" path="m8969,5950l9381,5950e" filled="f" stroked="t" strokeweight=".47332pt" strokecolor="#343434">
                <v:path arrowok="t"/>
              </v:shape>
            </v:group>
            <v:group style="position:absolute;left:10872;top:5950;width:639;height:2" coordorigin="10872,5950" coordsize="639,2">
              <v:shape style="position:absolute;left:10872;top:5950;width:639;height:2" coordorigin="10872,5950" coordsize="639,0" path="m10872,5950l11511,5950e" filled="f" stroked="t" strokeweight=".47332pt" strokecolor="#3B3B3B">
                <v:path arrowok="t"/>
              </v:shape>
            </v:group>
            <v:group style="position:absolute;left:7450;top:5931;width:2;height:257" coordorigin="7450,5931" coordsize="2,257">
              <v:shape style="position:absolute;left:7450;top:5931;width:2;height:257" coordorigin="7450,5931" coordsize="0,257" path="m7450,6188l7450,5931e" filled="f" stroked="t" strokeweight=".23666pt" strokecolor="#707070">
                <v:path arrowok="t"/>
              </v:shape>
            </v:group>
            <v:group style="position:absolute;left:421;top:6159;width:2;height:277" coordorigin="421,6159" coordsize="2,277">
              <v:shape style="position:absolute;left:421;top:6159;width:2;height:277" coordorigin="421,6159" coordsize="0,277" path="m421,6436l421,6159e" filled="f" stroked="t" strokeweight=".47332pt" strokecolor="#343434">
                <v:path arrowok="t"/>
              </v:shape>
            </v:group>
            <v:group style="position:absolute;left:2139;top:5902;width:2;height:768" coordorigin="2139,5902" coordsize="2,768">
              <v:shape style="position:absolute;left:2139;top:5902;width:2;height:768" coordorigin="2139,5902" coordsize="0,768" path="m2139,6670l2139,5902e" filled="f" stroked="t" strokeweight=".94664pt" strokecolor="#4B4B4B">
                <v:path arrowok="t"/>
              </v:shape>
            </v:group>
            <v:group style="position:absolute;left:2130;top:6417;width:2253;height:2" coordorigin="2130,6417" coordsize="2253,2">
              <v:shape style="position:absolute;left:2130;top:6417;width:2253;height:2" coordorigin="2130,6417" coordsize="2253,0" path="m2130,6417l4383,6417e" filled="f" stroked="t" strokeweight=".70998pt" strokecolor="#4B4B4B">
                <v:path arrowok="t"/>
              </v:shape>
            </v:group>
            <v:group style="position:absolute;left:4326;top:6417;width:379;height:2" coordorigin="4326,6417" coordsize="379,2">
              <v:shape style="position:absolute;left:4326;top:6417;width:379;height:2" coordorigin="4326,6417" coordsize="379,0" path="m4326,6417l4705,6417e" filled="f" stroked="t" strokeweight=".47332pt" strokecolor="#343434">
                <v:path arrowok="t"/>
              </v:shape>
            </v:group>
            <v:group style="position:absolute;left:4605;top:6419;width:4814;height:2" coordorigin="4605,6419" coordsize="4814,2">
              <v:shape style="position:absolute;left:4605;top:6419;width:4814;height:2" coordorigin="4605,6419" coordsize="4814,0" path="m4605,6419l9419,6419e" filled="f" stroked="t" strokeweight=".70998pt" strokecolor="#545454">
                <v:path arrowok="t"/>
              </v:shape>
            </v:group>
            <v:group style="position:absolute;left:7450;top:6188;width:2;height:462" coordorigin="7450,6188" coordsize="2,462">
              <v:shape style="position:absolute;left:7450;top:6188;width:2;height:462" coordorigin="7450,6188" coordsize="0,462" path="m7450,6650l7450,6188e" filled="f" stroked="t" strokeweight=".23666pt" strokecolor="#4F4F4F">
                <v:path arrowok="t"/>
              </v:shape>
            </v:group>
            <v:group style="position:absolute;left:9324;top:6422;width:525;height:2" coordorigin="9324,6422" coordsize="525,2">
              <v:shape style="position:absolute;left:9324;top:6422;width:525;height:2" coordorigin="9324,6422" coordsize="525,0" path="m9324,6422l9850,6422e" filled="f" stroked="t" strokeweight=".47332pt" strokecolor="#3F3F3F">
                <v:path arrowok="t"/>
              </v:shape>
            </v:group>
            <v:group style="position:absolute;left:9793;top:6422;width:1718;height:2" coordorigin="9793,6422" coordsize="1718,2">
              <v:shape style="position:absolute;left:9793;top:6422;width:1718;height:2" coordorigin="9793,6422" coordsize="1718,0" path="m9793,6422l11511,6422e" filled="f" stroked="t" strokeweight=".70998pt" strokecolor="#545454">
                <v:path arrowok="t"/>
              </v:shape>
            </v:group>
            <v:group style="position:absolute;left:2135;top:6655;width:9376;height:2" coordorigin="2135,6655" coordsize="9376,2">
              <v:shape style="position:absolute;left:2135;top:6655;width:9376;height:2" coordorigin="2135,6655" coordsize="9376,0" path="m2135,6655l11511,6655e" filled="f" stroked="t" strokeweight=".70998pt" strokecolor="#545454">
                <v:path arrowok="t"/>
              </v:shape>
            </v:group>
            <v:group style="position:absolute;left:11506;top:6374;width:2;height:305" coordorigin="11506,6374" coordsize="2,305">
              <v:shape style="position:absolute;left:11506;top:6374;width:2;height:305" coordorigin="11506,6374" coordsize="0,305" path="m11506,6679l11506,6374e" filled="f" stroked="t" strokeweight=".47332pt" strokecolor="#343434">
                <v:path arrowok="t"/>
              </v:shape>
            </v:group>
            <v:group style="position:absolute;left:412;top:6894;width:11104;height:2" coordorigin="412,6894" coordsize="11104,2">
              <v:shape style="position:absolute;left:412;top:6894;width:11104;height:2" coordorigin="412,6894" coordsize="11104,0" path="m412,6894l11516,6894e" filled="f" stroked="t" strokeweight=".70998pt" strokecolor="#4F4F4F">
                <v:path arrowok="t"/>
              </v:shape>
            </v:group>
            <v:group style="position:absolute;left:2139;top:6612;width:2;height:310" coordorigin="2139,6612" coordsize="2,310">
              <v:shape style="position:absolute;left:2139;top:6612;width:2;height:310" coordorigin="2139,6612" coordsize="0,310" path="m2139,6922l2139,6612e" filled="f" stroked="t" strokeweight=".70998pt" strokecolor="#343434">
                <v:path arrowok="t"/>
              </v:shape>
            </v:group>
            <v:group style="position:absolute;left:2139;top:6851;width:2;height:791" coordorigin="2139,6851" coordsize="2,791">
              <v:shape style="position:absolute;left:2139;top:6851;width:2;height:791" coordorigin="2139,6851" coordsize="0,791" path="m2139,7642l2139,6851e" filled="f" stroked="t" strokeweight=".94664pt" strokecolor="#4F4F4F">
                <v:path arrowok="t"/>
              </v:shape>
            </v:group>
            <v:group style="position:absolute;left:417;top:7358;width:1808;height:2" coordorigin="417,7358" coordsize="1808,2">
              <v:shape style="position:absolute;left:417;top:7358;width:1808;height:2" coordorigin="417,7358" coordsize="1808,0" path="m417,7358l2225,7358e" filled="f" stroked="t" strokeweight=".94664pt" strokecolor="#545454">
                <v:path arrowok="t"/>
              </v:shape>
            </v:group>
            <v:group style="position:absolute;left:421;top:7118;width:2;height:267" coordorigin="421,7118" coordsize="2,267">
              <v:shape style="position:absolute;left:421;top:7118;width:2;height:267" coordorigin="421,7118" coordsize="0,267" path="m421,7385l421,7118e" filled="f" stroked="t" strokeweight=".47332pt" strokecolor="#282828">
                <v:path arrowok="t"/>
              </v:shape>
            </v:group>
            <v:group style="position:absolute;left:2097;top:7361;width:985;height:2" coordorigin="2097,7361" coordsize="985,2">
              <v:shape style="position:absolute;left:2097;top:7361;width:985;height:2" coordorigin="2097,7361" coordsize="985,0" path="m2097,7361l3081,7361e" filled="f" stroked="t" strokeweight=".47332pt" strokecolor="#484848">
                <v:path arrowok="t"/>
              </v:shape>
            </v:group>
            <v:group style="position:absolute;left:3025;top:7361;width:161;height:2" coordorigin="3025,7361" coordsize="161,2">
              <v:shape style="position:absolute;left:3025;top:7361;width:161;height:2" coordorigin="3025,7361" coordsize="161,0" path="m3025,7361l3185,7361e" filled="f" stroked="t" strokeweight=".70998pt" strokecolor="#4F4F4F">
                <v:path arrowok="t"/>
              </v:shape>
            </v:group>
            <v:group style="position:absolute;left:3129;top:7361;width:492;height:2" coordorigin="3129,7361" coordsize="492,2">
              <v:shape style="position:absolute;left:3129;top:7361;width:492;height:2" coordorigin="3129,7361" coordsize="492,0" path="m3129,7361l3621,7361e" filled="f" stroked="t" strokeweight=".47332pt" strokecolor="#343434">
                <v:path arrowok="t"/>
              </v:shape>
            </v:group>
            <v:group style="position:absolute;left:3564;top:7361;width:819;height:2" coordorigin="3564,7361" coordsize="819,2">
              <v:shape style="position:absolute;left:3564;top:7361;width:819;height:2" coordorigin="3564,7361" coordsize="819,0" path="m3564,7361l4383,7361e" filled="f" stroked="t" strokeweight=".94664pt" strokecolor="#575757">
                <v:path arrowok="t"/>
              </v:shape>
            </v:group>
            <v:group style="position:absolute;left:4326;top:7363;width:369;height:2" coordorigin="4326,7363" coordsize="369,2">
              <v:shape style="position:absolute;left:4326;top:7363;width:369;height:2" coordorigin="4326,7363" coordsize="369,0" path="m4326,7363l4695,7363e" filled="f" stroked="t" strokeweight=".47332pt" strokecolor="#343434">
                <v:path arrowok="t"/>
              </v:shape>
            </v:group>
            <v:group style="position:absolute;left:4605;top:7363;width:3929;height:2" coordorigin="4605,7363" coordsize="3929,2">
              <v:shape style="position:absolute;left:4605;top:7363;width:3929;height:2" coordorigin="4605,7363" coordsize="3929,0" path="m4605,7363l8534,7363e" filled="f" stroked="t" strokeweight=".94664pt" strokecolor="#4F4F4F">
                <v:path arrowok="t"/>
              </v:shape>
            </v:group>
            <v:group style="position:absolute;left:8425;top:7363;width:435;height:2" coordorigin="8425,7363" coordsize="435,2">
              <v:shape style="position:absolute;left:8425;top:7363;width:435;height:2" coordorigin="8425,7363" coordsize="435,0" path="m8425,7363l8861,7363e" filled="f" stroked="t" strokeweight=".47332pt" strokecolor="#2B2B2B">
                <v:path arrowok="t"/>
              </v:shape>
            </v:group>
            <v:group style="position:absolute;left:8804;top:7363;width:682;height:2" coordorigin="8804,7363" coordsize="682,2">
              <v:shape style="position:absolute;left:8804;top:7363;width:682;height:2" coordorigin="8804,7363" coordsize="682,0" path="m8804,7363l9485,7363e" filled="f" stroked="t" strokeweight=".94664pt" strokecolor="#545454">
                <v:path arrowok="t"/>
              </v:shape>
            </v:group>
            <v:group style="position:absolute;left:9324;top:7363;width:525;height:2" coordorigin="9324,7363" coordsize="525,2">
              <v:shape style="position:absolute;left:9324;top:7363;width:525;height:2" coordorigin="9324,7363" coordsize="525,0" path="m9324,7363l9850,7363e" filled="f" stroked="t" strokeweight=".47332pt" strokecolor="#3F3F3F">
                <v:path arrowok="t"/>
              </v:shape>
            </v:group>
            <v:group style="position:absolute;left:9793;top:7363;width:1723;height:2" coordorigin="9793,7363" coordsize="1723,2">
              <v:shape style="position:absolute;left:9793;top:7363;width:1723;height:2" coordorigin="9793,7363" coordsize="1723,0" path="m9793,7363l11516,7363e" filled="f" stroked="t" strokeweight=".94664pt" strokecolor="#545454">
                <v:path arrowok="t"/>
              </v:shape>
            </v:group>
            <v:group style="position:absolute;left:4667;top:7356;width:2;height:267" coordorigin="4667,7356" coordsize="2,267">
              <v:shape style="position:absolute;left:4667;top:7356;width:2;height:267" coordorigin="4667,7356" coordsize="0,267" path="m4667,7623l4667,7356e" filled="f" stroked="t" strokeweight=".94664pt" strokecolor="#545454">
                <v:path arrowok="t"/>
              </v:shape>
            </v:group>
            <v:group style="position:absolute;left:4662;top:7606;width:6858;height:2" coordorigin="4662,7606" coordsize="6858,2">
              <v:shape style="position:absolute;left:4662;top:7606;width:6858;height:2" coordorigin="4662,7606" coordsize="6858,0" path="m4662,7606l11521,7606e" filled="f" stroked="t" strokeweight=".70998pt" strokecolor="#4F4F4F">
                <v:path arrowok="t"/>
              </v:shape>
            </v:group>
            <v:group style="position:absolute;left:2139;top:7566;width:2;height:315" coordorigin="2139,7566" coordsize="2,315">
              <v:shape style="position:absolute;left:2139;top:7566;width:2;height:315" coordorigin="2139,7566" coordsize="0,315" path="m2139,7880l2139,7566e" filled="f" stroked="t" strokeweight=".47332pt" strokecolor="#343434">
                <v:path arrowok="t"/>
              </v:shape>
            </v:group>
            <v:group style="position:absolute;left:4667;top:7356;width:2;height:739" coordorigin="4667,7356" coordsize="2,739">
              <v:shape style="position:absolute;left:4667;top:7356;width:2;height:739" coordorigin="4667,7356" coordsize="0,739" path="m4667,8095l4667,7356e" filled="f" stroked="t" strokeweight=".94664pt" strokecolor="#444444">
                <v:path arrowok="t"/>
              </v:shape>
            </v:group>
            <v:group style="position:absolute;left:4662;top:7845;width:6854;height:2" coordorigin="4662,7845" coordsize="6854,2">
              <v:shape style="position:absolute;left:4662;top:7845;width:6854;height:2" coordorigin="4662,7845" coordsize="6854,0" path="m4662,7845l11516,7845e" filled="f" stroked="t" strokeweight=".94664pt" strokecolor="#545454">
                <v:path arrowok="t"/>
              </v:shape>
            </v:group>
            <v:group style="position:absolute;left:11511;top:7418;width:2;height:6712" coordorigin="11511,7418" coordsize="2,6712">
              <v:shape style="position:absolute;left:11511;top:7418;width:2;height:6712" coordorigin="11511,7418" coordsize="0,6712" path="m11511,14130l11511,7418e" filled="f" stroked="t" strokeweight=".70998pt" strokecolor="#575757">
                <v:path arrowok="t"/>
              </v:shape>
            </v:group>
            <v:group style="position:absolute;left:417;top:8083;width:6716;height:2" coordorigin="417,8083" coordsize="6716,2">
              <v:shape style="position:absolute;left:417;top:8083;width:6716;height:2" coordorigin="417,8083" coordsize="6716,0" path="m417,8083l7133,8083e" filled="f" stroked="t" strokeweight=".70998pt" strokecolor="#4F4F4F">
                <v:path arrowok="t"/>
              </v:shape>
            </v:group>
            <v:group style="position:absolute;left:7076;top:8085;width:402;height:2" coordorigin="7076,8085" coordsize="402,2">
              <v:shape style="position:absolute;left:7076;top:8085;width:402;height:2" coordorigin="7076,8085" coordsize="402,0" path="m7076,8085l7478,8085e" filled="f" stroked="t" strokeweight=".47332pt" strokecolor="#343434">
                <v:path arrowok="t"/>
              </v:shape>
            </v:group>
            <v:group style="position:absolute;left:7422;top:8085;width:1609;height:2" coordorigin="7422,8085" coordsize="1609,2">
              <v:shape style="position:absolute;left:7422;top:8085;width:1609;height:2" coordorigin="7422,8085" coordsize="1609,0" path="m7422,8085l9031,8085e" filled="f" stroked="t" strokeweight=".70998pt" strokecolor="#545454">
                <v:path arrowok="t"/>
              </v:shape>
            </v:group>
            <v:group style="position:absolute;left:8969;top:8085;width:412;height:2" coordorigin="8969,8085" coordsize="412,2">
              <v:shape style="position:absolute;left:8969;top:8085;width:412;height:2" coordorigin="8969,8085" coordsize="412,0" path="m8969,8085l9381,8085e" filled="f" stroked="t" strokeweight=".47332pt" strokecolor="#343434">
                <v:path arrowok="t"/>
              </v:shape>
            </v:group>
            <v:group style="position:absolute;left:9324;top:8085;width:1605;height:2" coordorigin="9324,8085" coordsize="1605,2">
              <v:shape style="position:absolute;left:9324;top:8085;width:1605;height:2" coordorigin="9324,8085" coordsize="1605,0" path="m9324,8085l10929,8085e" filled="f" stroked="t" strokeweight=".70998pt" strokecolor="#575757">
                <v:path arrowok="t"/>
              </v:shape>
            </v:group>
            <v:group style="position:absolute;left:10872;top:8085;width:644;height:2" coordorigin="10872,8085" coordsize="644,2">
              <v:shape style="position:absolute;left:10872;top:8085;width:644;height:2" coordorigin="10872,8085" coordsize="644,0" path="m10872,8085l11516,8085e" filled="f" stroked="t" strokeweight=".47332pt" strokecolor="#383838">
                <v:path arrowok="t"/>
              </v:shape>
            </v:group>
            <v:group style="position:absolute;left:421;top:8038;width:2;height:315" coordorigin="421,8038" coordsize="2,315">
              <v:shape style="position:absolute;left:421;top:8038;width:2;height:315" coordorigin="421,8038" coordsize="0,315" path="m421,8352l421,8038e" filled="f" stroked="t" strokeweight=".47332pt" strokecolor="#343434">
                <v:path arrowok="t"/>
              </v:shape>
            </v:group>
            <v:group style="position:absolute;left:2142;top:7823;width:2;height:529" coordorigin="2142,7823" coordsize="2,529">
              <v:shape style="position:absolute;left:2142;top:7823;width:2;height:529" coordorigin="2142,7823" coordsize="0,529" path="m2142,8352l2142,7823e" filled="f" stroked="t" strokeweight=".94664pt" strokecolor="#4B4B4B">
                <v:path arrowok="t"/>
              </v:shape>
            </v:group>
            <v:group style="position:absolute;left:2144;top:8295;width:2;height:300" coordorigin="2144,8295" coordsize="2,300">
              <v:shape style="position:absolute;left:2144;top:8295;width:2;height:300" coordorigin="2144,8295" coordsize="0,300" path="m2144,8596l2144,8295e" filled="f" stroked="t" strokeweight=".47332pt" strokecolor="#3B3B3B">
                <v:path arrowok="t"/>
              </v:shape>
            </v:group>
            <v:group style="position:absolute;left:417;top:8889;width:4279;height:2" coordorigin="417,8889" coordsize="4279,2">
              <v:shape style="position:absolute;left:417;top:8889;width:4279;height:2" coordorigin="417,8889" coordsize="4279,0" path="m417,8889l4695,8889e" filled="f" stroked="t" strokeweight=".70998pt" strokecolor="#545454">
                <v:path arrowok="t"/>
              </v:shape>
            </v:group>
            <v:group style="position:absolute;left:4639;top:8891;width:559;height:2" coordorigin="4639,8891" coordsize="559,2">
              <v:shape style="position:absolute;left:4639;top:8891;width:559;height:2" coordorigin="4639,8891" coordsize="559,0" path="m4639,8891l5197,8891e" filled="f" stroked="t" strokeweight=".47332pt" strokecolor="#3F3F3F">
                <v:path arrowok="t"/>
              </v:shape>
            </v:group>
            <v:group style="position:absolute;left:5140;top:8894;width:2371;height:2" coordorigin="5140,8894" coordsize="2371,2">
              <v:shape style="position:absolute;left:5140;top:8894;width:2371;height:2" coordorigin="5140,8894" coordsize="2371,0" path="m5140,8894l7512,8894e" filled="f" stroked="t" strokeweight=".94664pt" strokecolor="#575757">
                <v:path arrowok="t"/>
              </v:shape>
            </v:group>
            <v:group style="position:absolute;left:7422;top:8891;width:644;height:2" coordorigin="7422,8891" coordsize="644,2">
              <v:shape style="position:absolute;left:7422;top:8891;width:644;height:2" coordorigin="7422,8891" coordsize="644,0" path="m7422,8891l8065,8891e" filled="f" stroked="t" strokeweight=".47332pt" strokecolor="#3B3B3B">
                <v:path arrowok="t"/>
              </v:shape>
            </v:group>
            <v:group style="position:absolute;left:8009;top:8891;width:563;height:2" coordorigin="8009,8891" coordsize="563,2">
              <v:shape style="position:absolute;left:8009;top:8891;width:563;height:2" coordorigin="8009,8891" coordsize="563,0" path="m8009,8891l8572,8891e" filled="f" stroked="t" strokeweight=".94664pt" strokecolor="#5B5B5B">
                <v:path arrowok="t"/>
              </v:shape>
            </v:group>
            <v:group style="position:absolute;left:8425;top:8891;width:601;height:2" coordorigin="8425,8891" coordsize="601,2">
              <v:shape style="position:absolute;left:8425;top:8891;width:601;height:2" coordorigin="8425,8891" coordsize="601,0" path="m8425,8891l9026,8891e" filled="f" stroked="t" strokeweight=".47332pt" strokecolor="#3F3F3F">
                <v:path arrowok="t"/>
              </v:shape>
            </v:group>
            <v:group style="position:absolute;left:8969;top:8894;width:2546;height:2" coordorigin="8969,8894" coordsize="2546,2">
              <v:shape style="position:absolute;left:8969;top:8894;width:2546;height:2" coordorigin="8969,8894" coordsize="2546,0" path="m8969,8894l11516,8894e" filled="f" stroked="t" strokeweight=".94664pt" strokecolor="#545454">
                <v:path arrowok="t"/>
              </v:shape>
            </v:group>
            <v:group style="position:absolute;left:2142;top:8510;width:2;height:1592" coordorigin="2142,8510" coordsize="2,1592">
              <v:shape style="position:absolute;left:2142;top:8510;width:2;height:1592" coordorigin="2142,8510" coordsize="0,1592" path="m2142,10102l2142,8510e" filled="f" stroked="t" strokeweight=".94664pt" strokecolor="#545454">
                <v:path arrowok="t"/>
              </v:shape>
            </v:group>
            <v:group style="position:absolute;left:11511;top:8843;width:2;height:324" coordorigin="11511,8843" coordsize="2,324">
              <v:shape style="position:absolute;left:11511;top:8843;width:2;height:324" coordorigin="11511,8843" coordsize="0,324" path="m11511,9168l11511,8843e" filled="f" stroked="t" strokeweight=".47332pt" strokecolor="#3B3B3B">
                <v:path arrowok="t"/>
              </v:shape>
            </v:group>
            <v:group style="position:absolute;left:421;top:9110;width:2;height:296" coordorigin="421,9110" coordsize="2,296">
              <v:shape style="position:absolute;left:421;top:9110;width:2;height:296" coordorigin="421,9110" coordsize="0,296" path="m421,9406l421,9110e" filled="f" stroked="t" strokeweight=".47332pt" strokecolor="#2F2F2F">
                <v:path arrowok="t"/>
              </v:shape>
            </v:group>
            <v:group style="position:absolute;left:421;top:9818;width:11095;height:2" coordorigin="421,9818" coordsize="11095,2">
              <v:shape style="position:absolute;left:421;top:9818;width:11095;height:2" coordorigin="421,9818" coordsize="11095,0" path="m421,9818l11516,9818e" filled="f" stroked="t" strokeweight=".70998pt" strokecolor="#4F4F4F">
                <v:path arrowok="t"/>
              </v:shape>
            </v:group>
            <v:group style="position:absolute;left:857;top:9818;width:639;height:2" coordorigin="857,9818" coordsize="639,2">
              <v:shape style="position:absolute;left:857;top:9818;width:639;height:2" coordorigin="857,9818" coordsize="639,0" path="m857,9818l1496,9818e" filled="f" stroked="t" strokeweight=".47332pt" strokecolor="#343434">
                <v:path arrowok="t"/>
              </v:shape>
            </v:group>
            <v:group style="position:absolute;left:417;top:10062;width:3966;height:2" coordorigin="417,10062" coordsize="3966,2">
              <v:shape style="position:absolute;left:417;top:10062;width:3966;height:2" coordorigin="417,10062" coordsize="3966,0" path="m417,10062l4383,10062e" filled="f" stroked="t" strokeweight=".70998pt" strokecolor="#4F4F4F">
                <v:path arrowok="t"/>
              </v:shape>
            </v:group>
            <v:group style="position:absolute;left:4326;top:10062;width:369;height:2" coordorigin="4326,10062" coordsize="369,2">
              <v:shape style="position:absolute;left:4326;top:10062;width:369;height:2" coordorigin="4326,10062" coordsize="369,0" path="m4326,10062l4695,10062e" filled="f" stroked="t" strokeweight=".47332pt" strokecolor="#3B3B3B">
                <v:path arrowok="t"/>
              </v:shape>
            </v:group>
            <v:group style="position:absolute;left:4553;top:10057;width:6972;height:2" coordorigin="4553,10057" coordsize="6972,2">
              <v:shape style="position:absolute;left:4553;top:10057;width:6972;height:2" coordorigin="4553,10057" coordsize="6972,0" path="m4553,10057l11525,10057e" filled="f" stroked="t" strokeweight=".70998pt" strokecolor="#545454">
                <v:path arrowok="t"/>
              </v:shape>
            </v:group>
            <v:group style="position:absolute;left:2144;top:10031;width:2;height:543" coordorigin="2144,10031" coordsize="2,543">
              <v:shape style="position:absolute;left:2144;top:10031;width:2;height:543" coordorigin="2144,10031" coordsize="0,543" path="m2144,10574l2144,10031e" filled="f" stroked="t" strokeweight=".47332pt" strokecolor="#343434">
                <v:path arrowok="t"/>
              </v:shape>
            </v:group>
            <v:group style="position:absolute;left:417;top:10300;width:8610;height:2" coordorigin="417,10300" coordsize="8610,2">
              <v:shape style="position:absolute;left:417;top:10300;width:8610;height:2" coordorigin="417,10300" coordsize="8610,0" path="m417,10300l9026,10300e" filled="f" stroked="t" strokeweight=".70998pt" strokecolor="#4F4F4F">
                <v:path arrowok="t"/>
              </v:shape>
            </v:group>
            <v:group style="position:absolute;left:8969;top:10298;width:412;height:2" coordorigin="8969,10298" coordsize="412,2">
              <v:shape style="position:absolute;left:8969;top:10298;width:412;height:2" coordorigin="8969,10298" coordsize="412,0" path="m8969,10298l9381,10298e" filled="f" stroked="t" strokeweight=".47332pt" strokecolor="#343434">
                <v:path arrowok="t"/>
              </v:shape>
            </v:group>
            <v:group style="position:absolute;left:9315;top:10298;width:2206;height:2" coordorigin="9315,10298" coordsize="2206,2">
              <v:shape style="position:absolute;left:9315;top:10298;width:2206;height:2" coordorigin="9315,10298" coordsize="2206,0" path="m9315,10298l11521,10298e" filled="f" stroked="t" strokeweight=".70998pt" strokecolor="#545454">
                <v:path arrowok="t"/>
              </v:shape>
            </v:group>
            <v:group style="position:absolute;left:421;top:10777;width:8605;height:2" coordorigin="421,10777" coordsize="8605,2">
              <v:shape style="position:absolute;left:421;top:10777;width:8605;height:2" coordorigin="421,10777" coordsize="8605,0" path="m421,10777l9026,10777e" filled="f" stroked="t" strokeweight=".70998pt" strokecolor="#575757">
                <v:path arrowok="t"/>
              </v:shape>
            </v:group>
            <v:group style="position:absolute;left:2144;top:10517;width:2;height:529" coordorigin="2144,10517" coordsize="2,529">
              <v:shape style="position:absolute;left:2144;top:10517;width:2;height:529" coordorigin="2144,10517" coordsize="0,529" path="m2144,11046l2144,10517e" filled="f" stroked="t" strokeweight=".94664pt" strokecolor="#4F4F4F">
                <v:path arrowok="t"/>
              </v:shape>
            </v:group>
            <v:group style="position:absolute;left:8969;top:10774;width:412;height:2" coordorigin="8969,10774" coordsize="412,2">
              <v:shape style="position:absolute;left:8969;top:10774;width:412;height:2" coordorigin="8969,10774" coordsize="412,0" path="m8969,10774l9381,10774e" filled="f" stroked="t" strokeweight=".47332pt" strokecolor="#383838">
                <v:path arrowok="t"/>
              </v:shape>
            </v:group>
            <v:group style="position:absolute;left:9305;top:10772;width:2220;height:2" coordorigin="9305,10772" coordsize="2220,2">
              <v:shape style="position:absolute;left:9305;top:10772;width:2220;height:2" coordorigin="9305,10772" coordsize="2220,0" path="m9305,10772l11525,10772e" filled="f" stroked="t" strokeweight=".94664pt" strokecolor="#575757">
                <v:path arrowok="t"/>
              </v:shape>
            </v:group>
            <v:group style="position:absolute;left:417;top:11015;width:11109;height:2" coordorigin="417,11015" coordsize="11109,2">
              <v:shape style="position:absolute;left:417;top:11015;width:11109;height:2" coordorigin="417,11015" coordsize="11109,0" path="m417,11015l11525,11015e" filled="f" stroked="t" strokeweight=".70998pt" strokecolor="#545454">
                <v:path arrowok="t"/>
              </v:shape>
            </v:group>
            <v:group style="position:absolute;left:895;top:11003;width:2;height:2679" coordorigin="895,11003" coordsize="2,2679">
              <v:shape style="position:absolute;left:895;top:11003;width:2;height:2679" coordorigin="895,11003" coordsize="0,2679" path="m895,13682l895,11003e" filled="f" stroked="t" strokeweight=".70998pt" strokecolor="#4F4F4F">
                <v:path arrowok="t"/>
              </v:shape>
            </v:group>
            <v:group style="position:absolute;left:2147;top:10974;width:2;height:348" coordorigin="2147,10974" coordsize="2,348">
              <v:shape style="position:absolute;left:2147;top:10974;width:2;height:348" coordorigin="2147,10974" coordsize="0,348" path="m2147,11322l2147,10974e" filled="f" stroked="t" strokeweight=".70998pt" strokecolor="#343434">
                <v:path arrowok="t"/>
              </v:shape>
            </v:group>
            <v:group style="position:absolute;left:7109;top:11008;width:2;height:1616" coordorigin="7109,11008" coordsize="2,1616">
              <v:shape style="position:absolute;left:7109;top:11008;width:2;height:1616" coordorigin="7109,11008" coordsize="0,1616" path="m7109,12624l7109,11008e" filled="f" stroked="t" strokeweight=".70998pt" strokecolor="#5B5B5B">
                <v:path arrowok="t"/>
              </v:shape>
            </v:group>
            <v:group style="position:absolute;left:412;top:11527;width:3678;height:2" coordorigin="412,11527" coordsize="3678,2">
              <v:shape style="position:absolute;left:412;top:11527;width:3678;height:2" coordorigin="412,11527" coordsize="3678,0" path="m412,11527l4089,11527e" filled="f" stroked="t" strokeweight=".70998pt" strokecolor="#545454">
                <v:path arrowok="t"/>
              </v:shape>
            </v:group>
            <v:group style="position:absolute;left:895;top:11265;width:2;height:286" coordorigin="895,11265" coordsize="2,286">
              <v:shape style="position:absolute;left:895;top:11265;width:2;height:286" coordorigin="895,11265" coordsize="0,286" path="m895,11551l895,11265e" filled="f" stroked="t" strokeweight=".47332pt" strokecolor="#3F3F3F">
                <v:path arrowok="t"/>
              </v:shape>
            </v:group>
            <v:group style="position:absolute;left:3929;top:11527;width:454;height:2" coordorigin="3929,11527" coordsize="454,2">
              <v:shape style="position:absolute;left:3929;top:11527;width:454;height:2" coordorigin="3929,11527" coordsize="454,0" path="m3929,11527l4383,11527e" filled="f" stroked="t" strokeweight=".70998pt" strokecolor="#3F3F3F">
                <v:path arrowok="t"/>
              </v:shape>
            </v:group>
            <v:group style="position:absolute;left:4326;top:11527;width:369;height:2" coordorigin="4326,11527" coordsize="369,2">
              <v:shape style="position:absolute;left:4326;top:11527;width:369;height:2" coordorigin="4326,11527" coordsize="369,0" path="m4326,11527l4695,11527e" filled="f" stroked="t" strokeweight=".47332pt" strokecolor="#383838">
                <v:path arrowok="t"/>
              </v:shape>
            </v:group>
            <v:group style="position:absolute;left:4639;top:11527;width:559;height:2" coordorigin="4639,11527" coordsize="559,2">
              <v:shape style="position:absolute;left:4639;top:11527;width:559;height:2" coordorigin="4639,11527" coordsize="559,0" path="m4639,11527l5197,11527e" filled="f" stroked="t" strokeweight=".94664pt" strokecolor="#545454">
                <v:path arrowok="t"/>
              </v:shape>
            </v:group>
            <v:group style="position:absolute;left:5140;top:11527;width:805;height:2" coordorigin="5140,11527" coordsize="805,2">
              <v:shape style="position:absolute;left:5140;top:11527;width:805;height:2" coordorigin="5140,11527" coordsize="805,0" path="m5140,11527l5945,11527e" filled="f" stroked="t" strokeweight=".70998pt" strokecolor="#3F3F3F">
                <v:path arrowok="t"/>
              </v:shape>
            </v:group>
            <v:group style="position:absolute;left:5623;top:11525;width:5902;height:2" coordorigin="5623,11525" coordsize="5902,2">
              <v:shape style="position:absolute;left:5623;top:11525;width:5902;height:2" coordorigin="5623,11525" coordsize="5902,0" path="m5623,11525l11525,11525e" filled="f" stroked="t" strokeweight=".70998pt" strokecolor="#575757">
                <v:path arrowok="t"/>
              </v:shape>
            </v:group>
            <v:group style="position:absolute;left:1474;top:10974;width:2;height:1497" coordorigin="1474,10974" coordsize="2,1497">
              <v:shape style="position:absolute;left:1474;top:10974;width:2;height:1497" coordorigin="1474,10974" coordsize="0,1497" path="m1474,12471l1474,10974e" filled="f" stroked="t" strokeweight=".70998pt" strokecolor="#4F4F4F">
                <v:path arrowok="t"/>
              </v:shape>
            </v:group>
            <v:group style="position:absolute;left:2147;top:11265;width:2;height:1421" coordorigin="2147,11265" coordsize="2,1421">
              <v:shape style="position:absolute;left:2147;top:11265;width:2;height:1421" coordorigin="2147,11265" coordsize="0,1421" path="m2147,12686l2147,11265e" filled="f" stroked="t" strokeweight=".94664pt" strokecolor="#545454">
                <v:path arrowok="t"/>
              </v:shape>
            </v:group>
            <v:group style="position:absolute;left:895;top:11985;width:2;height:334" coordorigin="895,11985" coordsize="2,334">
              <v:shape style="position:absolute;left:895;top:11985;width:2;height:334" coordorigin="895,11985" coordsize="0,334" path="m895,12319l895,11985e" filled="f" stroked="t" strokeweight=".47332pt" strokecolor="#2F2F2F">
                <v:path arrowok="t"/>
              </v:shape>
            </v:group>
            <v:group style="position:absolute;left:1477;top:12414;width:2;height:458" coordorigin="1477,12414" coordsize="2,458">
              <v:shape style="position:absolute;left:1477;top:12414;width:2;height:458" coordorigin="1477,12414" coordsize="0,458" path="m1477,12872l1477,12414e" filled="f" stroked="t" strokeweight=".47332pt" strokecolor="#343434">
                <v:path arrowok="t"/>
              </v:shape>
            </v:group>
            <v:group style="position:absolute;left:426;top:12567;width:2;height:119" coordorigin="426,12567" coordsize="2,119">
              <v:shape style="position:absolute;left:426;top:12567;width:2;height:119" coordorigin="426,12567" coordsize="0,119" path="m426,12686l426,12567e" filled="f" stroked="t" strokeweight=".47332pt" strokecolor="#2B2B2B">
                <v:path arrowok="t"/>
              </v:shape>
            </v:group>
            <v:group style="position:absolute;left:2149;top:12629;width:2;height:343" coordorigin="2149,12629" coordsize="2,343">
              <v:shape style="position:absolute;left:2149;top:12629;width:2;height:343" coordorigin="2149,12629" coordsize="0,343" path="m2149,12972l2149,12629e" filled="f" stroked="t" strokeweight=".47332pt" strokecolor="#343434">
                <v:path arrowok="t"/>
              </v:shape>
            </v:group>
            <v:group style="position:absolute;left:11521;top:12629;width:2;height:343" coordorigin="11521,12629" coordsize="2,343">
              <v:shape style="position:absolute;left:11521;top:12629;width:2;height:343" coordorigin="11521,12629" coordsize="0,343" path="m11521,12972l11521,12629e" filled="f" stroked="t" strokeweight=".47332pt" strokecolor="#3B3B3B">
                <v:path arrowok="t"/>
              </v:shape>
            </v:group>
            <v:group style="position:absolute;left:897;top:12815;width:2;height:157" coordorigin="897,12815" coordsize="2,157">
              <v:shape style="position:absolute;left:897;top:12815;width:2;height:157" coordorigin="897,12815" coordsize="0,157" path="m897,12972l897,12815e" filled="f" stroked="t" strokeweight=".70998pt" strokecolor="#4F4F4F">
                <v:path arrowok="t"/>
              </v:shape>
            </v:group>
            <v:group style="position:absolute;left:895;top:12915;width:2;height:219" coordorigin="895,12915" coordsize="2,219">
              <v:shape style="position:absolute;left:895;top:12915;width:2;height:219" coordorigin="895,12915" coordsize="0,219" path="m895,13134l895,12915e" filled="f" stroked="t" strokeweight=".47332pt" strokecolor="#383838">
                <v:path arrowok="t"/>
              </v:shape>
            </v:group>
            <v:group style="position:absolute;left:1479;top:12815;width:2;height:1259" coordorigin="1479,12815" coordsize="2,1259">
              <v:shape style="position:absolute;left:1479;top:12815;width:2;height:1259" coordorigin="1479,12815" coordsize="0,1259" path="m1479,14073l1479,12815e" filled="f" stroked="t" strokeweight=".94664pt" strokecolor="#575757">
                <v:path arrowok="t"/>
              </v:shape>
            </v:group>
            <v:group style="position:absolute;left:2149;top:12915;width:2;height:682" coordorigin="2149,12915" coordsize="2,682">
              <v:shape style="position:absolute;left:2149;top:12915;width:2;height:682" coordorigin="2149,12915" coordsize="0,682" path="m2149,13597l2149,12915e" filled="f" stroked="t" strokeweight=".70998pt" strokecolor="#545454">
                <v:path arrowok="t"/>
              </v:shape>
            </v:group>
            <v:group style="position:absolute;left:7116;top:12567;width:2;height:3523" coordorigin="7116,12567" coordsize="2,3523">
              <v:shape style="position:absolute;left:7116;top:12567;width:2;height:3523" coordorigin="7116,12567" coordsize="0,3523" path="m7116,16090l7116,12567e" filled="f" stroked="t" strokeweight=".70998pt" strokecolor="#606060">
                <v:path arrowok="t"/>
              </v:shape>
            </v:group>
            <v:group style="position:absolute;left:7109;top:13077;width:2;height:229" coordorigin="7109,13077" coordsize="2,229">
              <v:shape style="position:absolute;left:7109;top:13077;width:2;height:229" coordorigin="7109,13077" coordsize="0,229" path="m7109,13306l7109,13077e" filled="f" stroked="t" strokeweight=".70998pt" strokecolor="#575757">
                <v:path arrowok="t"/>
              </v:shape>
            </v:group>
            <v:group style="position:absolute;left:431;top:13249;width:2;height:162" coordorigin="431,13249" coordsize="2,162">
              <v:shape style="position:absolute;left:431;top:13249;width:2;height:162" coordorigin="431,13249" coordsize="0,162" path="m431,13411l431,13249e" filled="f" stroked="t" strokeweight=".47332pt" strokecolor="#383838">
                <v:path arrowok="t"/>
              </v:shape>
            </v:group>
            <v:group style="position:absolute;left:7114;top:13249;width:2;height:162" coordorigin="7114,13249" coordsize="2,162">
              <v:shape style="position:absolute;left:7114;top:13249;width:2;height:162" coordorigin="7114,13249" coordsize="0,162" path="m7114,13411l7114,13249e" filled="f" stroked="t" strokeweight=".47332pt" strokecolor="#383838">
                <v:path arrowok="t"/>
              </v:shape>
            </v:group>
            <v:group style="position:absolute;left:417;top:13563;width:478;height:2" coordorigin="417,13563" coordsize="478,2">
              <v:shape style="position:absolute;left:417;top:13563;width:478;height:2" coordorigin="417,13563" coordsize="478,0" path="m417,13563l895,13563e" filled="f" stroked="t" strokeweight=".23666pt" strokecolor="#606060">
                <v:path arrowok="t"/>
              </v:shape>
            </v:group>
            <v:group style="position:absolute;left:880;top:13563;width:596;height:2" coordorigin="880,13563" coordsize="596,2">
              <v:shape style="position:absolute;left:880;top:13563;width:596;height:2" coordorigin="880,13563" coordsize="596,0" path="m880,13563l1477,13563e" filled="f" stroked="t" strokeweight=".23666pt" strokecolor="#484848">
                <v:path arrowok="t"/>
              </v:shape>
            </v:group>
            <v:group style="position:absolute;left:1463;top:13563;width:677;height:2" coordorigin="1463,13563" coordsize="677,2">
              <v:shape style="position:absolute;left:1463;top:13563;width:677;height:2" coordorigin="1463,13563" coordsize="677,0" path="m1463,13563l2139,13563e" filled="f" stroked="t" strokeweight=".23666pt" strokecolor="#282828">
                <v:path arrowok="t"/>
              </v:shape>
            </v:group>
            <v:group style="position:absolute;left:1479;top:13515;width:2;height:167" coordorigin="1479,13515" coordsize="2,167">
              <v:shape style="position:absolute;left:1479;top:13515;width:2;height:167" coordorigin="1479,13515" coordsize="0,167" path="m1479,13682l1479,13515e" filled="f" stroked="t" strokeweight=".47332pt" strokecolor="#3B3B3B">
                <v:path arrowok="t"/>
              </v:shape>
            </v:group>
            <v:group style="position:absolute;left:2149;top:13535;width:2;height:148" coordorigin="2149,13535" coordsize="2,148">
              <v:shape style="position:absolute;left:2149;top:13535;width:2;height:148" coordorigin="2149,13535" coordsize="0,148" path="m2149,13682l2149,13535e" filled="f" stroked="t" strokeweight=".47332pt" strokecolor="#282828">
                <v:path arrowok="t"/>
              </v:shape>
            </v:group>
            <v:group style="position:absolute;left:899;top:13625;width:2;height:372" coordorigin="899,13625" coordsize="2,372">
              <v:shape style="position:absolute;left:899;top:13625;width:2;height:372" coordorigin="899,13625" coordsize="0,372" path="m899,13997l899,13625e" filled="f" stroked="t" strokeweight=".47332pt" strokecolor="#383838">
                <v:path arrowok="t"/>
              </v:shape>
            </v:group>
            <v:group style="position:absolute;left:899;top:13911;width:2;height:501" coordorigin="899,13911" coordsize="2,501">
              <v:shape style="position:absolute;left:899;top:13911;width:2;height:501" coordorigin="899,13911" coordsize="0,501" path="m899,14412l899,13911e" filled="f" stroked="t" strokeweight=".94664pt" strokecolor="#545454">
                <v:path arrowok="t"/>
              </v:shape>
            </v:group>
            <v:group style="position:absolute;left:2151;top:13625;width:2;height:1812" coordorigin="2151,13625" coordsize="2,1812">
              <v:shape style="position:absolute;left:2151;top:13625;width:2;height:1812" coordorigin="2151,13625" coordsize="0,1812" path="m2151,15437l2151,13625e" filled="f" stroked="t" strokeweight=".70998pt" strokecolor="#575757">
                <v:path arrowok="t"/>
              </v:shape>
            </v:group>
            <v:group style="position:absolute;left:7114;top:13940;width:2;height:133" coordorigin="7114,13940" coordsize="2,133">
              <v:shape style="position:absolute;left:7114;top:13940;width:2;height:133" coordorigin="7114,13940" coordsize="0,133" path="m7114,14073l7114,13940e" filled="f" stroked="t" strokeweight=".47332pt" strokecolor="#545454">
                <v:path arrowok="t"/>
              </v:shape>
            </v:group>
            <v:group style="position:absolute;left:1481;top:14016;width:2;height:367" coordorigin="1481,14016" coordsize="2,367">
              <v:shape style="position:absolute;left:1481;top:14016;width:2;height:367" coordorigin="1481,14016" coordsize="0,367" path="m1481,14383l1481,14016e" filled="f" stroked="t" strokeweight=".47332pt" strokecolor="#343434">
                <v:path arrowok="t"/>
              </v:shape>
            </v:group>
            <v:group style="position:absolute;left:899;top:14326;width:2;height:400" coordorigin="899,14326" coordsize="2,400">
              <v:shape style="position:absolute;left:899;top:14326;width:2;height:400" coordorigin="899,14326" coordsize="0,400" path="m899,14726l899,14326e" filled="f" stroked="t" strokeweight=".47332pt" strokecolor="#3B3B3B">
                <v:path arrowok="t"/>
              </v:shape>
            </v:group>
            <v:group style="position:absolute;left:1484;top:14283;width:2;height:768" coordorigin="1484,14283" coordsize="2,768">
              <v:shape style="position:absolute;left:1484;top:14283;width:2;height:768" coordorigin="1484,14283" coordsize="0,768" path="m1484,15051l1484,14283e" filled="f" stroked="t" strokeweight=".94664pt" strokecolor="#606060">
                <v:path arrowok="t"/>
              </v:shape>
            </v:group>
            <v:group style="position:absolute;left:7119;top:14512;width:2;height:386" coordorigin="7119,14512" coordsize="2,386">
              <v:shape style="position:absolute;left:7119;top:14512;width:2;height:386" coordorigin="7119,14512" coordsize="0,386" path="m7119,14898l7119,14512e" filled="f" stroked="t" strokeweight=".47332pt" strokecolor="#3F3F3F">
                <v:path arrowok="t"/>
              </v:shape>
            </v:group>
            <v:group style="position:absolute;left:11521;top:9878;width:2;height:6198" coordorigin="11521,9878" coordsize="2,6198">
              <v:shape style="position:absolute;left:11521;top:9878;width:2;height:6198" coordorigin="11521,9878" coordsize="0,6198" path="m11521,16076l11521,9878e" filled="f" stroked="t" strokeweight=".70998pt" strokecolor="#545454">
                <v:path arrowok="t"/>
              </v:shape>
            </v:group>
            <v:group style="position:absolute;left:902;top:14669;width:2;height:1435" coordorigin="902,14669" coordsize="2,1435">
              <v:shape style="position:absolute;left:902;top:14669;width:2;height:1435" coordorigin="902,14669" coordsize="0,1435" path="m902,16104l902,14669e" filled="f" stroked="t" strokeweight=".70998pt" strokecolor="#575757">
                <v:path arrowok="t"/>
              </v:shape>
            </v:group>
            <v:group style="position:absolute;left:7121;top:14841;width:2;height:210" coordorigin="7121,14841" coordsize="2,210">
              <v:shape style="position:absolute;left:7121;top:14841;width:2;height:210" coordorigin="7121,14841" coordsize="0,210" path="m7121,15051l7121,14841e" filled="f" stroked="t" strokeweight=".94664pt" strokecolor="#747474">
                <v:path arrowok="t"/>
              </v:shape>
            </v:group>
            <v:group style="position:absolute;left:431;top:14993;width:2;height:181" coordorigin="431,14993" coordsize="2,181">
              <v:shape style="position:absolute;left:431;top:14993;width:2;height:181" coordorigin="431,14993" coordsize="0,181" path="m431,15175l431,14993e" filled="f" stroked="t" strokeweight=".47332pt" strokecolor="#232323">
                <v:path arrowok="t"/>
              </v:shape>
            </v:group>
            <v:group style="position:absolute;left:1481;top:14993;width:2;height:181" coordorigin="1481,14993" coordsize="2,181">
              <v:shape style="position:absolute;left:1481;top:14993;width:2;height:181" coordorigin="1481,14993" coordsize="0,181" path="m1481,15175l1481,14993e" filled="f" stroked="t" strokeweight=".47332pt" strokecolor="#2B2B2B">
                <v:path arrowok="t"/>
              </v:shape>
            </v:group>
            <v:group style="position:absolute;left:426;top:16095;width:308;height:2" coordorigin="426,16095" coordsize="308,2">
              <v:shape style="position:absolute;left:426;top:16095;width:308;height:2" coordorigin="426,16095" coordsize="308,0" path="m426,16095l734,16095e" filled="f" stroked="t" strokeweight=".47332pt" strokecolor="#3B3B3B">
                <v:path arrowok="t"/>
              </v:shape>
            </v:group>
            <v:group style="position:absolute;left:435;top:558;width:2;height:15546" coordorigin="435,558" coordsize="2,15546">
              <v:shape style="position:absolute;left:435;top:558;width:2;height:15546" coordorigin="435,558" coordsize="0,15546" path="m435,16104l435,558e" filled="f" stroked="t" strokeweight=".47332pt" strokecolor="#4B4B4B">
                <v:path arrowok="t"/>
              </v:shape>
            </v:group>
            <v:group style="position:absolute;left:1484;top:15117;width:2;height:992" coordorigin="1484,15117" coordsize="2,992">
              <v:shape style="position:absolute;left:1484;top:15117;width:2;height:992" coordorigin="1484,15117" coordsize="0,992" path="m1484,16109l1484,15117e" filled="f" stroked="t" strokeweight=".70998pt" strokecolor="#545454">
                <v:path arrowok="t"/>
              </v:shape>
            </v:group>
            <v:group style="position:absolute;left:2154;top:15484;width:2;height:620" coordorigin="2154,15484" coordsize="2,620">
              <v:shape style="position:absolute;left:2154;top:15484;width:2;height:620" coordorigin="2154,15484" coordsize="0,620" path="m2154,16104l2154,15484e" filled="f" stroked="t" strokeweight=".94664pt" strokecolor="#5B5B5B">
                <v:path arrowok="t"/>
              </v:shape>
            </v:group>
            <v:group style="position:absolute;left:3564;top:16090;width:421;height:2" coordorigin="3564,16090" coordsize="421,2">
              <v:shape style="position:absolute;left:3564;top:16090;width:421;height:2" coordorigin="3564,16090" coordsize="421,0" path="m3564,16090l3985,16090e" filled="f" stroked="t" strokeweight=".47332pt" strokecolor="#3B3B3B">
                <v:path arrowok="t"/>
              </v:shape>
            </v:group>
            <v:group style="position:absolute;left:426;top:16090;width:7999;height:2" coordorigin="426,16090" coordsize="7999,2">
              <v:shape style="position:absolute;left:426;top:16090;width:7999;height:2" coordorigin="426,16090" coordsize="7999,0" path="m426,16090l8425,16090e" filled="f" stroked="t" strokeweight=".70998pt" strokecolor="#575757">
                <v:path arrowok="t"/>
              </v:shape>
            </v:group>
            <v:group style="position:absolute;left:8969;top:16076;width:412;height:2" coordorigin="8969,16076" coordsize="412,2">
              <v:shape style="position:absolute;left:8969;top:16076;width:412;height:2" coordorigin="8969,16076" coordsize="412,0" path="m8969,16076l9381,16076e" filled="f" stroked="t" strokeweight=".47332pt" strokecolor="#3B3B3B">
                <v:path arrowok="t"/>
              </v:shape>
            </v:group>
            <v:group style="position:absolute;left:3929;top:16080;width:7611;height:2" coordorigin="3929,16080" coordsize="7611,2">
              <v:shape style="position:absolute;left:3929;top:16080;width:7611;height:2" coordorigin="3929,16080" coordsize="7611,0" path="m3929,16080l11540,16080e" filled="f" stroked="t" strokeweight=".70998pt" strokecolor="#5B5B5B">
                <v:path arrowok="t"/>
              </v:shape>
            </v:group>
            <v:group style="position:absolute;left:11492;top:15408;width:2;height:672" coordorigin="11492,15408" coordsize="2,672">
              <v:shape style="position:absolute;left:11492;top:15408;width:2;height:672" coordorigin="11492,15408" coordsize="0,672" path="m11492,16080l11492,15408e" filled="f" stroked="t" strokeweight=".23666pt" strokecolor="#5B5B5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50"/>
          <w:position w:val="-3"/>
        </w:rPr>
        <w:t>::ı::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2297" w:right="-58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484849"/>
          <w:spacing w:val="0"/>
          <w:w w:val="75"/>
        </w:rPr>
        <w:t>Itfaiy</w:t>
      </w:r>
      <w:r>
        <w:rPr>
          <w:rFonts w:ascii="Arial" w:hAnsi="Arial" w:cs="Arial" w:eastAsia="Arial"/>
          <w:sz w:val="24"/>
          <w:szCs w:val="24"/>
          <w:color w:val="484849"/>
          <w:spacing w:val="0"/>
          <w:w w:val="75"/>
        </w:rPr>
        <w:t>e</w:t>
      </w:r>
      <w:r>
        <w:rPr>
          <w:rFonts w:ascii="Arial" w:hAnsi="Arial" w:cs="Arial" w:eastAsia="Arial"/>
          <w:sz w:val="24"/>
          <w:szCs w:val="24"/>
          <w:color w:val="484849"/>
          <w:spacing w:val="10"/>
          <w:w w:val="75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75"/>
        </w:rPr>
        <w:t>Güne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75"/>
        </w:rPr>
        <w:t>y</w:t>
      </w:r>
      <w:r>
        <w:rPr>
          <w:rFonts w:ascii="Arial" w:hAnsi="Arial" w:cs="Arial" w:eastAsia="Arial"/>
          <w:sz w:val="23"/>
          <w:szCs w:val="23"/>
          <w:color w:val="313131"/>
          <w:spacing w:val="6"/>
          <w:w w:val="75"/>
        </w:rPr>
        <w:t> 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75"/>
        </w:rPr>
        <w:t>Bölg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75"/>
        </w:rPr>
        <w:t>e</w:t>
      </w:r>
      <w:r>
        <w:rPr>
          <w:rFonts w:ascii="Arial" w:hAnsi="Arial" w:cs="Arial" w:eastAsia="Arial"/>
          <w:sz w:val="24"/>
          <w:szCs w:val="24"/>
          <w:color w:val="313131"/>
          <w:spacing w:val="-7"/>
          <w:w w:val="75"/>
        </w:rPr>
        <w:t> </w:t>
      </w:r>
      <w:r>
        <w:rPr>
          <w:rFonts w:ascii="Arial" w:hAnsi="Arial" w:cs="Arial" w:eastAsia="Arial"/>
          <w:sz w:val="24"/>
          <w:szCs w:val="24"/>
          <w:color w:val="484849"/>
          <w:spacing w:val="0"/>
          <w:w w:val="76"/>
        </w:rPr>
        <w:t>Amin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0" w:after="0" w:line="715" w:lineRule="exact"/>
        <w:ind w:right="818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71"/>
          <w:szCs w:val="71"/>
          <w:color w:val="31347E"/>
          <w:spacing w:val="-215"/>
          <w:w w:val="91"/>
          <w:position w:val="1"/>
        </w:rPr>
        <w:t>%</w:t>
      </w:r>
      <w:r>
        <w:rPr>
          <w:rFonts w:ascii="Times New Roman" w:hAnsi="Times New Roman" w:cs="Times New Roman" w:eastAsia="Times New Roman"/>
          <w:sz w:val="22"/>
          <w:szCs w:val="22"/>
          <w:color w:val="31347E"/>
          <w:spacing w:val="0"/>
          <w:w w:val="196"/>
          <w:i/>
          <w:position w:val="11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YİÖİTOÖLU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Şoförü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6" w:after="0" w:line="240" w:lineRule="auto"/>
        <w:ind w:right="-20"/>
        <w:jc w:val="left"/>
        <w:tabs>
          <w:tab w:pos="760" w:val="left"/>
          <w:tab w:pos="150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484849"/>
          <w:spacing w:val="0"/>
          <w:w w:val="100"/>
        </w:rPr>
        <w:t>M</w:t>
      </w:r>
      <w:r>
        <w:rPr>
          <w:rFonts w:ascii="Arial" w:hAnsi="Arial" w:cs="Arial" w:eastAsia="Arial"/>
          <w:sz w:val="18"/>
          <w:szCs w:val="18"/>
          <w:color w:val="484849"/>
          <w:spacing w:val="-2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84849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484849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7E7E80"/>
          <w:spacing w:val="-6"/>
          <w:w w:val="100"/>
        </w:rPr>
        <w:t>Ş</w:t>
      </w:r>
      <w:r>
        <w:rPr>
          <w:rFonts w:ascii="Arial" w:hAnsi="Arial" w:cs="Arial" w:eastAsia="Arial"/>
          <w:sz w:val="18"/>
          <w:szCs w:val="18"/>
          <w:color w:val="595B5B"/>
          <w:spacing w:val="-10"/>
          <w:w w:val="100"/>
        </w:rPr>
        <w:t>u</w:t>
      </w:r>
      <w:r>
        <w:rPr>
          <w:rFonts w:ascii="Arial" w:hAnsi="Arial" w:cs="Arial" w:eastAsia="Arial"/>
          <w:sz w:val="18"/>
          <w:szCs w:val="18"/>
          <w:color w:val="7E7E80"/>
          <w:spacing w:val="0"/>
          <w:w w:val="100"/>
        </w:rPr>
        <w:t>be</w:t>
      </w:r>
      <w:r>
        <w:rPr>
          <w:rFonts w:ascii="Arial" w:hAnsi="Arial" w:cs="Arial" w:eastAsia="Arial"/>
          <w:sz w:val="18"/>
          <w:szCs w:val="18"/>
          <w:color w:val="7E7E80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7E7E8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595B5B"/>
          <w:spacing w:val="0"/>
          <w:w w:val="100"/>
        </w:rPr>
        <w:t>ürü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80"/>
          <w:cols w:num="3" w:equalWidth="0">
            <w:col w:w="4377" w:space="533"/>
            <w:col w:w="1644" w:space="1802"/>
            <w:col w:w="2964"/>
          </w:cols>
        </w:sectPr>
      </w:pPr>
      <w:rPr/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12" w:right="427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180" w:lineRule="exact"/>
        <w:ind w:left="3724" w:right="442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5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5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2"/>
          <w:position w:val="-5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27" w:lineRule="exact"/>
        <w:ind w:left="861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62626"/>
          <w:spacing w:val="0"/>
          <w:w w:val="115"/>
          <w:position w:val="-2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584" w:right="-20"/>
        <w:jc w:val="left"/>
        <w:tabs>
          <w:tab w:pos="32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822144pt;margin-top:-41.345375pt;width:504.949762pt;height:84.637837pt;mso-position-horizontal-relative:page;mso-position-vertical-relative:paragraph;z-index:-15298" type="#_x0000_t202" filled="f" stroked="f">
            <v:textbox inset="0,0,0,0">
              <w:txbxContent>
                <w:p>
                  <w:pPr>
                    <w:spacing w:before="0" w:after="0" w:line="1693" w:lineRule="exact"/>
                    <w:ind w:right="-294"/>
                    <w:jc w:val="left"/>
                    <w:tabs>
                      <w:tab w:pos="872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262626"/>
                      <w:spacing w:val="0"/>
                      <w:w w:val="270"/>
                      <w:i/>
                      <w:position w:val="66"/>
                    </w:rPr>
                    <w:t>l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262626"/>
                      <w:spacing w:val="0"/>
                      <w:w w:val="100"/>
                      <w:i/>
                      <w:position w:val="66"/>
                    </w:rPr>
                    <w:tab/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262626"/>
                      <w:spacing w:val="0"/>
                      <w:w w:val="100"/>
                      <w:i/>
                      <w:position w:val="66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D3D3D"/>
                      <w:spacing w:val="0"/>
                      <w:w w:val="270"/>
                      <w:position w:val="-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62626"/>
          <w:spacing w:val="0"/>
          <w:w w:val="100"/>
        </w:rPr>
        <w:t>BÜYÜKŞEHIR</w:t>
      </w:r>
      <w:r>
        <w:rPr>
          <w:rFonts w:ascii="Arial" w:hAnsi="Arial" w:cs="Arial" w:eastAsia="Arial"/>
          <w:sz w:val="16"/>
          <w:szCs w:val="16"/>
          <w:color w:val="262626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58" w:lineRule="exact"/>
        <w:ind w:left="632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62626"/>
          <w:spacing w:val="0"/>
          <w:w w:val="109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2" w:right="-20"/>
        <w:jc w:val="left"/>
        <w:tabs>
          <w:tab w:pos="1480" w:val="left"/>
          <w:tab w:pos="3120" w:val="left"/>
          <w:tab w:pos="5500" w:val="left"/>
          <w:tab w:pos="75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2"/>
          <w:position w:val="1"/>
        </w:rPr>
        <w:t>Ola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2"/>
          <w:position w:val="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7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06/03/ı017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89"/>
          <w:position w:val="0"/>
        </w:rPr>
        <w:t>!Bildirim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2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8"/>
          <w:position w:val="0"/>
        </w:rPr>
        <w:t>!Bildirim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7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ı6:37</w:t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86"/>
          <w:position w:val="0"/>
        </w:rPr>
        <w:t>!Tel: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5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0232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2938800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121" w:right="-20"/>
        <w:jc w:val="left"/>
        <w:tabs>
          <w:tab w:pos="1500" w:val="left"/>
          <w:tab w:pos="3120" w:val="left"/>
          <w:tab w:pos="4480" w:val="left"/>
          <w:tab w:pos="55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  <w:position w:val="1"/>
        </w:rPr>
        <w:t>Kayıt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6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6"/>
          <w:position w:val="0"/>
        </w:rPr>
        <w:t>06/03/20ı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IKayıtNo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ı522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1"/>
          <w:szCs w:val="21"/>
          <w:color w:val="111111"/>
          <w:spacing w:val="0"/>
          <w:w w:val="90"/>
          <w:position w:val="0"/>
        </w:rPr>
        <w:t>!Bildirim</w:t>
      </w:r>
      <w:r>
        <w:rPr>
          <w:rFonts w:ascii="Times New Roman" w:hAnsi="Times New Roman" w:cs="Times New Roman" w:eastAsia="Times New Roman"/>
          <w:sz w:val="21"/>
          <w:szCs w:val="21"/>
          <w:color w:val="111111"/>
          <w:spacing w:val="-7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  <w:position w:val="0"/>
        </w:rPr>
        <w:t>Ala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5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112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3"/>
        </w:rPr>
        <w:t>Bildirile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:Kona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Al!a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1"/>
        </w:rPr>
        <w:t>Malı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1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ıoo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9"/>
        </w:rPr>
        <w:t>N0:2ı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" w:after="0" w:line="240" w:lineRule="auto"/>
        <w:ind w:left="121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Alta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0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6"/>
        </w:rPr>
        <w:t>Soka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N0: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11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9" w:lineRule="exact"/>
        <w:ind w:left="121" w:right="-20"/>
        <w:jc w:val="left"/>
        <w:tabs>
          <w:tab w:pos="1480" w:val="left"/>
          <w:tab w:pos="4220" w:val="left"/>
          <w:tab w:pos="74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1"/>
          <w:position w:val="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9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  <w:position w:val="0"/>
        </w:rPr>
        <w:t>Metnı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  <w:position w:val="0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8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  <w:position w:val="0"/>
        </w:rPr>
        <w:t>bina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5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  <w:position w:val="0"/>
        </w:rPr>
        <w:t>yan_gını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  <w:position w:val="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1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  <w:position w:val="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2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  <w:position w:val="0"/>
        </w:rPr>
        <w:t>Sebebi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3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  <w:position w:val="0"/>
        </w:rPr>
        <w:t>:Dikatsizli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  <w:position w:val="0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2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  <w:position w:val="0"/>
        </w:rPr>
        <w:t>(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  <w:position w:val="0"/>
        </w:rPr>
        <w:t>Açı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  <w:position w:val="0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5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Ateş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5" w:after="0" w:line="264" w:lineRule="exact"/>
        <w:ind w:left="172" w:right="-20"/>
        <w:jc w:val="left"/>
        <w:tabs>
          <w:tab w:pos="3600" w:val="left"/>
          <w:tab w:pos="67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15"/>
          <w:position w:val="2"/>
        </w:rPr>
        <w:t>angı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15"/>
          <w:position w:val="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6"/>
          <w:w w:val="115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  <w:position w:val="2"/>
        </w:rPr>
        <w:t>Binad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50"/>
          <w:w w:val="94"/>
          <w:position w:val="2"/>
        </w:rPr>
        <w:t>a</w:t>
      </w:r>
      <w:r>
        <w:rPr>
          <w:rFonts w:ascii="Arial" w:hAnsi="Arial" w:cs="Arial" w:eastAsia="Arial"/>
          <w:sz w:val="19"/>
          <w:szCs w:val="19"/>
          <w:color w:val="262626"/>
          <w:spacing w:val="-4"/>
          <w:w w:val="298"/>
          <w:position w:val="2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6"/>
          <w:position w:val="2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5"/>
          <w:position w:val="2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4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1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4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1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2"/>
          <w:position w:val="-5"/>
        </w:rPr>
        <w:t>Kullanım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3"/>
          <w:w w:val="92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  <w:position w:val="-5"/>
        </w:rPr>
        <w:t>Şekli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5"/>
          <w:w w:val="92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5"/>
        </w:rPr>
        <w:t>Bo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5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2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5"/>
        </w:rPr>
        <w:t>Bina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41" w:lineRule="exact"/>
        <w:ind w:left="3612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  <w:position w:val="-2"/>
        </w:rPr>
        <w:t>Betonarme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3"/>
          <w:position w:val="-2"/>
        </w:rPr>
        <w:t>Kagi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3"/>
          <w:position w:val="-2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9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2"/>
        </w:rPr>
        <w:t>Ahşa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2"/>
        </w:rPr>
        <w:t>Çelik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3"/>
        </w:rPr>
        <w:t>Di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2"/>
          <w:position w:val="-3"/>
        </w:rPr>
        <w:t>er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400" w:lineRule="exact"/>
        <w:ind w:left="3932" w:right="-20"/>
        <w:jc w:val="left"/>
        <w:tabs>
          <w:tab w:pos="4420" w:val="left"/>
          <w:tab w:pos="5020" w:val="left"/>
          <w:tab w:pos="5520" w:val="left"/>
          <w:tab w:pos="5980" w:val="left"/>
          <w:tab w:pos="67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4"/>
          <w:szCs w:val="24"/>
          <w:color w:val="262626"/>
          <w:spacing w:val="0"/>
          <w:w w:val="100"/>
          <w:position w:val="4"/>
        </w:rPr>
        <w:t>X</w:t>
      </w:r>
      <w:r>
        <w:rPr>
          <w:rFonts w:ascii="Arial" w:hAnsi="Arial" w:cs="Arial" w:eastAsia="Arial"/>
          <w:sz w:val="24"/>
          <w:szCs w:val="24"/>
          <w:color w:val="262626"/>
          <w:spacing w:val="-54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color w:val="262626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color w:val="262626"/>
          <w:spacing w:val="0"/>
          <w:w w:val="100"/>
          <w:position w:val="4"/>
        </w:rPr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262626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26262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262626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7B7C7C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7B7C7C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7B7C7C"/>
          <w:spacing w:val="0"/>
          <w:w w:val="100"/>
          <w:position w:val="-1"/>
        </w:rPr>
      </w:r>
      <w:r>
        <w:rPr>
          <w:rFonts w:ascii="Arial" w:hAnsi="Arial" w:cs="Arial" w:eastAsia="Arial"/>
          <w:sz w:val="41"/>
          <w:szCs w:val="41"/>
          <w:color w:val="262626"/>
          <w:spacing w:val="0"/>
          <w:w w:val="54"/>
          <w:position w:val="3"/>
        </w:rPr>
        <w:t>ı</w:t>
      </w:r>
      <w:r>
        <w:rPr>
          <w:rFonts w:ascii="Arial" w:hAnsi="Arial" w:cs="Arial" w:eastAsia="Arial"/>
          <w:sz w:val="41"/>
          <w:szCs w:val="41"/>
          <w:color w:val="262626"/>
          <w:spacing w:val="-49"/>
          <w:w w:val="54"/>
          <w:position w:val="3"/>
        </w:rPr>
        <w:t> </w:t>
      </w:r>
      <w:r>
        <w:rPr>
          <w:rFonts w:ascii="Arial" w:hAnsi="Arial" w:cs="Arial" w:eastAsia="Arial"/>
          <w:sz w:val="41"/>
          <w:szCs w:val="41"/>
          <w:color w:val="262626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41"/>
          <w:szCs w:val="41"/>
          <w:color w:val="26262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  <w:position w:val="9"/>
        </w:rPr>
        <w:t>!Yangını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1"/>
          <w:w w:val="90"/>
          <w:position w:val="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  <w:position w:val="9"/>
        </w:rPr>
        <w:t>Kontrol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6"/>
          <w:w w:val="90"/>
          <w:position w:val="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  <w:position w:val="9"/>
        </w:rPr>
        <w:t>Altına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3"/>
          <w:w w:val="90"/>
          <w:position w:val="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  <w:position w:val="9"/>
        </w:rPr>
        <w:t>Alma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7"/>
          <w:w w:val="90"/>
          <w:position w:val="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  <w:position w:val="9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5"/>
          <w:w w:val="90"/>
          <w:position w:val="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1"/>
          <w:position w:val="9"/>
        </w:rPr>
        <w:t>:ı6:45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175" w:right="-20"/>
        <w:jc w:val="left"/>
        <w:tabs>
          <w:tab w:pos="2160" w:val="left"/>
          <w:tab w:pos="56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20"/>
          <w:position w:val="1"/>
        </w:rPr>
        <w:t>ana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20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9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ahibi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1"/>
        </w:rPr>
        <w:t>:ögrenilemedi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7"/>
          <w:position w:val="1"/>
        </w:rPr>
        <w:t>IKiracı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0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7"/>
          <w:position w:val="1"/>
        </w:rPr>
        <w:t>veya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6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ögrenilemedi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2117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69"/>
        </w:rPr>
        <w:t>1-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69"/>
        </w:rPr>
        <w:t>\_miri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6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2"/>
          <w:w w:val="6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0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60626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2"/>
        </w:rPr>
        <w:t>Eyü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2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ÖZDEMiR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" w:after="0" w:line="247" w:lineRule="exact"/>
        <w:ind w:left="2117" w:right="-20"/>
        <w:jc w:val="left"/>
        <w:tabs>
          <w:tab w:pos="4720" w:val="left"/>
          <w:tab w:pos="75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2"/>
        </w:rPr>
        <w:t>Araç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:ı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27"/>
          <w:position w:val="-1"/>
        </w:rPr>
        <w:t>ıkı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27"/>
          <w:position w:val="-1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9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"/>
        </w:rPr>
        <w:t>16:38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  <w:position w:val="0"/>
        </w:rPr>
        <w:t>Varı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  <w:position w:val="0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6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  <w:position w:val="0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16:40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60" w:bottom="280" w:left="280" w:right="240"/>
        </w:sectPr>
      </w:pPr>
      <w:rPr/>
    </w:p>
    <w:p>
      <w:pPr>
        <w:spacing w:before="0" w:after="0" w:line="215" w:lineRule="exact"/>
        <w:ind w:left="112" w:right="-72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20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3"/>
        </w:rPr>
        <w:t>Araç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Pıakası:3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5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CFE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31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240"/>
          <w:cols w:num="2" w:equalWidth="0">
            <w:col w:w="599" w:space="1518"/>
            <w:col w:w="9283"/>
          </w:cols>
        </w:sectPr>
      </w:pPr>
      <w:rPr/>
    </w:p>
    <w:p>
      <w:pPr>
        <w:spacing w:before="0" w:after="0" w:line="258" w:lineRule="exact"/>
        <w:ind w:left="121" w:right="-20"/>
        <w:jc w:val="left"/>
        <w:tabs>
          <w:tab w:pos="4680" w:val="left"/>
          <w:tab w:pos="71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  <w:position w:val="-1"/>
        </w:rPr>
        <w:t>Elektri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  <w:position w:val="-1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2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  <w:position w:val="-1"/>
        </w:rPr>
        <w:t>Arıza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6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  <w:position w:val="-1"/>
        </w:rPr>
        <w:t>Geli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  <w:position w:val="-1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8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"/>
        </w:rPr>
        <w:t>:Gelmedi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4691" w:right="-20"/>
        <w:jc w:val="left"/>
        <w:tabs>
          <w:tab w:pos="71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7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Servi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Geli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:Gelmedi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9" w:lineRule="exact"/>
        <w:ind w:left="4686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3"/>
        </w:rPr>
        <w:t>Emniyet-Jandarma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14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Geli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:Gelmedi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" w:after="0" w:line="240" w:lineRule="auto"/>
        <w:ind w:left="2131" w:right="-20"/>
        <w:jc w:val="left"/>
        <w:tabs>
          <w:tab w:pos="4680" w:val="left"/>
          <w:tab w:pos="71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1"/>
        </w:rPr>
        <w:t>Personel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Ekibi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4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Geli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:Gelmedi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" w:after="0" w:line="240" w:lineRule="auto"/>
        <w:ind w:left="126" w:right="-20"/>
        <w:jc w:val="left"/>
        <w:tabs>
          <w:tab w:pos="400" w:val="left"/>
          <w:tab w:pos="4660" w:val="left"/>
          <w:tab w:pos="75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61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7"/>
        </w:rPr>
        <w:t>..ıimcı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9"/>
          <w:w w:val="8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7"/>
        </w:rPr>
        <w:t>Eki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7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2"/>
          <w:w w:val="8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23"/>
        </w:rPr>
        <w:t>ıkı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23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13"/>
          <w:w w:val="12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ı6:38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4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Araç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8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Sayısı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:2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Personel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0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Sayısı: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1"/>
        </w:rPr>
        <w:t>8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25" w:lineRule="exact"/>
        <w:ind w:left="2131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</w:rPr>
        <w:t>Dönüş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2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Saati:17:10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" w:after="0" w:line="240" w:lineRule="auto"/>
        <w:ind w:left="2117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</w:rPr>
        <w:t>ardıma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</w:rPr>
        <w:t>Gele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</w:rPr>
        <w:t>A.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3"/>
          <w:w w:val="9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CFE1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6262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9" w:lineRule="exact"/>
        <w:ind w:left="2131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</w:rPr>
        <w:t>Eki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</w:rPr>
        <w:t>Amirini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3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TİPOGLU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9" w:lineRule="exact"/>
        <w:ind w:left="112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Görüldügü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</w:rPr>
        <w:t>yerine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</w:rPr>
        <w:t>varıldıgında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</w:rPr>
        <w:t>alevii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</w:rPr>
        <w:t>dumanlı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</w:rPr>
        <w:t>şekilde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4"/>
          <w:w w:val="9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</w:rPr>
        <w:t>yanmakta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</w:rPr>
        <w:t>oldug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görüldü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25" w:lineRule="exact"/>
        <w:ind w:left="131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40" w:lineRule="auto"/>
        <w:ind w:left="4641" w:right="388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4"/>
        </w:rPr>
        <w:t>Söndürmede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1"/>
          <w:w w:val="9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</w:rPr>
        <w:t>Kullanıla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1"/>
          <w:w w:val="9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</w:rPr>
        <w:t>söndürücü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01" w:lineRule="exact"/>
        <w:ind w:left="167" w:right="-20"/>
        <w:jc w:val="left"/>
        <w:tabs>
          <w:tab w:pos="2100" w:val="left"/>
          <w:tab w:pos="4660" w:val="left"/>
          <w:tab w:pos="6580" w:val="left"/>
          <w:tab w:pos="81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3"/>
        </w:rPr>
        <w:t>öndürme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43"/>
          <w:position w:val="-3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15"/>
          <w:w w:val="143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3"/>
        </w:rPr>
        <w:t>ile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3"/>
        </w:rPr>
        <w:t>söndürüldü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5"/>
        </w:rPr>
        <w:t>Sum3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2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6"/>
          <w:position w:val="-3"/>
        </w:rPr>
        <w:t>IKöpük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9"/>
          <w:w w:val="86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87"/>
          <w:position w:val="-4"/>
        </w:rPr>
        <w:t>IK.K.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6"/>
          <w:w w:val="86"/>
          <w:position w:val="-4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4B4F56"/>
          <w:spacing w:val="0"/>
          <w:w w:val="126"/>
          <w:position w:val="-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4B4F56"/>
          <w:spacing w:val="-2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42" w:lineRule="exact"/>
        <w:ind w:left="4739" w:right="-20"/>
        <w:jc w:val="left"/>
        <w:tabs>
          <w:tab w:pos="6580" w:val="left"/>
          <w:tab w:pos="814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25"/>
          <w:position w:val="2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2"/>
        </w:rPr>
      </w:r>
      <w:r>
        <w:rPr>
          <w:rFonts w:ascii="Arial" w:hAnsi="Arial" w:cs="Arial" w:eastAsia="Arial"/>
          <w:sz w:val="41"/>
          <w:szCs w:val="41"/>
          <w:color w:val="111111"/>
          <w:spacing w:val="0"/>
          <w:w w:val="39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11111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111111"/>
          <w:spacing w:val="0"/>
          <w:w w:val="100"/>
          <w:position w:val="-1"/>
        </w:rPr>
      </w:r>
      <w:r>
        <w:rPr>
          <w:rFonts w:ascii="Arial" w:hAnsi="Arial" w:cs="Arial" w:eastAsia="Arial"/>
          <w:sz w:val="41"/>
          <w:szCs w:val="41"/>
          <w:color w:val="4B4F56"/>
          <w:spacing w:val="0"/>
          <w:w w:val="78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2189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  <w:position w:val="1"/>
        </w:rPr>
        <w:t>kullanılmaya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5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  <w:position w:val="1"/>
        </w:rPr>
        <w:t>çekyat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yanmıştır.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5" w:after="0" w:line="224" w:lineRule="exact"/>
        <w:ind w:left="135" w:right="6818" w:firstLine="32"/>
        <w:jc w:val="left"/>
        <w:tabs>
          <w:tab w:pos="21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fahmini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</w:rPr>
        <w:t>maddi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2"/>
          <w:w w:val="9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</w:rPr>
        <w:t>zara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:100.TL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Hasa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6" w:lineRule="auto"/>
        <w:ind w:left="88" w:right="81" w:firstLine="2068"/>
        <w:jc w:val="right"/>
        <w:tabs>
          <w:tab w:pos="2120" w:val="left"/>
          <w:tab w:pos="39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5"/>
        </w:rPr>
        <w:t>tetkikte;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başlangıcını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9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iki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</w:rPr>
        <w:t>binanı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9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katındaki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9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girişe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6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göre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  <w:position w:val="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5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  <w:position w:val="1"/>
        </w:rPr>
        <w:t>Çıkı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  <w:position w:val="1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5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agdaki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boş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odada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  <w:position w:val="1"/>
        </w:rPr>
        <w:t>görülmü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  <w:position w:val="1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8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olu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  <w:position w:val="1"/>
        </w:rPr>
        <w:t>soruşturmada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5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kapısı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  <w:position w:val="1"/>
        </w:rPr>
        <w:t>pencereleri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7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  <w:position w:val="1"/>
        </w:rPr>
        <w:t>olmayan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inanı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içerisinde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kimliği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belirsiz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yada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kişilerce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yakıla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ateşi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atı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çöpleri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  <w:position w:val="0"/>
        </w:rPr>
        <w:t>tutuşturup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2136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3"/>
        </w:rPr>
        <w:t>çekyatlara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sirayet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sonuc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1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çıktığı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kanaatine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" w:after="0" w:line="240" w:lineRule="auto"/>
        <w:ind w:left="131" w:right="-20"/>
        <w:jc w:val="left"/>
        <w:tabs>
          <w:tab w:pos="2120" w:val="left"/>
          <w:tab w:pos="67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Sigortalı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</w:rPr>
        <w:t>Şirketi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Adı:Yok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IBedeli:Yok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9" w:lineRule="exact"/>
        <w:ind w:left="131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Araç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8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Gereç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0" w:after="0" w:line="230" w:lineRule="exact"/>
        <w:ind w:left="131" w:right="972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2"/>
          <w:w w:val="88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7B7C7C"/>
          <w:spacing w:val="0"/>
          <w:w w:val="132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7B7C7C"/>
          <w:spacing w:val="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06262"/>
          <w:spacing w:val="-19"/>
          <w:w w:val="136"/>
        </w:rPr>
        <w:t>·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36"/>
        </w:rPr>
        <w:t>;ı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36"/>
        </w:rPr>
        <w:t>n</w:t>
      </w:r>
      <w:r>
        <w:rPr>
          <w:rFonts w:ascii="Arial" w:hAnsi="Arial" w:cs="Arial" w:eastAsia="Arial"/>
          <w:sz w:val="18"/>
          <w:szCs w:val="18"/>
          <w:color w:val="3D3D3D"/>
          <w:spacing w:val="-30"/>
          <w:w w:val="13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5"/>
        </w:rPr>
        <w:t>Yer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5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7"/>
        </w:rPr>
        <w:t>l._vt!m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2"/>
          <w:w w:val="8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40" w:lineRule="auto"/>
        <w:ind w:left="140" w:right="-20"/>
        <w:jc w:val="left"/>
        <w:tabs>
          <w:tab w:pos="2120" w:val="left"/>
          <w:tab w:pos="60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1"/>
        </w:rPr>
        <w:t>Ekibi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82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4"/>
          <w:w w:val="8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7"/>
        </w:rPr>
        <w:t>06/03/20ı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aati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2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2"/>
          <w:w w:val="8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17:12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5" w:lineRule="exact"/>
        <w:ind w:left="226" w:right="-20"/>
        <w:jc w:val="left"/>
        <w:tabs>
          <w:tab w:pos="980" w:val="left"/>
          <w:tab w:pos="1500" w:val="left"/>
          <w:tab w:pos="86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  <w:position w:val="-1"/>
        </w:rPr>
        <w:t>GiDE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0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  <w:position w:val="-1"/>
        </w:rPr>
        <w:t>EKİP: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  <w:position w:val="-1"/>
        </w:rPr>
        <w:t>kadifekale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1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"/>
        </w:rPr>
        <w:t>1.Posta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5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240"/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0" w:right="-72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İtfaiyec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37" w:after="0" w:line="240" w:lineRule="auto"/>
        <w:ind w:right="-76"/>
        <w:jc w:val="left"/>
        <w:tabs>
          <w:tab w:pos="25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</w:rPr>
        <w:t>Gitmişse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Yangına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0" w:lineRule="exact"/>
        <w:ind w:right="332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9"/>
        </w:rPr>
        <w:t>EkipAmiri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504" w:lineRule="exact"/>
        <w:ind w:left="520" w:right="-20"/>
        <w:jc w:val="left"/>
        <w:tabs>
          <w:tab w:pos="960" w:val="left"/>
        </w:tabs>
        <w:rPr>
          <w:rFonts w:ascii="Arial" w:hAnsi="Arial" w:cs="Arial" w:eastAsia="Arial"/>
          <w:sz w:val="69"/>
          <w:szCs w:val="69"/>
        </w:rPr>
      </w:pPr>
      <w:rPr/>
      <w:r>
        <w:rPr/>
        <w:pict>
          <v:group style="position:absolute;margin-left:149.695313pt;margin-top:11.250478pt;width:.954994pt;height:24.76793pt;mso-position-horizontal-relative:page;mso-position-vertical-relative:paragraph;z-index:-15303" coordorigin="2994,225" coordsize="19,495">
            <v:group style="position:absolute;left:3003;top:227;width:2;height:278" coordorigin="3003,227" coordsize="2,278">
              <v:shape style="position:absolute;left:3003;top:227;width:2;height:278" coordorigin="3003,227" coordsize="0,278" path="m3003,505l3003,227e" filled="f" stroked="t" strokeweight=".238749pt" strokecolor="#000000">
                <v:path arrowok="t"/>
              </v:shape>
            </v:group>
            <v:group style="position:absolute;left:3003;top:505;width:2;height:206" coordorigin="3003,505" coordsize="2,206">
              <v:shape style="position:absolute;left:3003;top:505;width:2;height:206" coordorigin="3003,505" coordsize="0,206" path="m3003,711l3003,505e" filled="f" stroked="t" strokeweight=".954994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69"/>
          <w:szCs w:val="69"/>
          <w:color w:val="464DB3"/>
          <w:spacing w:val="0"/>
          <w:w w:val="100"/>
          <w:position w:val="-19"/>
        </w:rPr>
        <w:t>l</w:t>
      </w:r>
      <w:r>
        <w:rPr>
          <w:rFonts w:ascii="Arial" w:hAnsi="Arial" w:cs="Arial" w:eastAsia="Arial"/>
          <w:sz w:val="69"/>
          <w:szCs w:val="69"/>
          <w:color w:val="464DB3"/>
          <w:spacing w:val="0"/>
          <w:w w:val="100"/>
          <w:position w:val="-19"/>
        </w:rPr>
        <w:tab/>
      </w:r>
      <w:r>
        <w:rPr>
          <w:rFonts w:ascii="Arial" w:hAnsi="Arial" w:cs="Arial" w:eastAsia="Arial"/>
          <w:sz w:val="69"/>
          <w:szCs w:val="69"/>
          <w:color w:val="464DB3"/>
          <w:spacing w:val="0"/>
          <w:w w:val="100"/>
          <w:position w:val="-19"/>
        </w:rPr>
      </w:r>
      <w:r>
        <w:rPr>
          <w:rFonts w:ascii="Arial" w:hAnsi="Arial" w:cs="Arial" w:eastAsia="Arial"/>
          <w:sz w:val="69"/>
          <w:szCs w:val="69"/>
          <w:color w:val="343A93"/>
          <w:spacing w:val="0"/>
          <w:w w:val="134"/>
          <w:position w:val="-19"/>
        </w:rPr>
        <w:t>l)</w:t>
      </w:r>
      <w:r>
        <w:rPr>
          <w:rFonts w:ascii="Arial" w:hAnsi="Arial" w:cs="Arial" w:eastAsia="Arial"/>
          <w:sz w:val="69"/>
          <w:szCs w:val="69"/>
          <w:color w:val="000000"/>
          <w:spacing w:val="0"/>
          <w:w w:val="100"/>
          <w:position w:val="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left="81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4B4F56"/>
          <w:w w:val="75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4B4F56"/>
          <w:spacing w:val="-48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4B4F56"/>
          <w:spacing w:val="0"/>
          <w:w w:val="61"/>
          <w:i/>
        </w:rPr>
        <w:t>D</w:t>
      </w:r>
      <w:r>
        <w:rPr>
          <w:rFonts w:ascii="Arial" w:hAnsi="Arial" w:cs="Arial" w:eastAsia="Arial"/>
          <w:sz w:val="23"/>
          <w:szCs w:val="23"/>
          <w:color w:val="4B4F56"/>
          <w:spacing w:val="0"/>
          <w:w w:val="61"/>
          <w:i/>
        </w:rPr>
        <w:t> </w:t>
      </w:r>
      <w:r>
        <w:rPr>
          <w:rFonts w:ascii="Arial" w:hAnsi="Arial" w:cs="Arial" w:eastAsia="Arial"/>
          <w:sz w:val="23"/>
          <w:szCs w:val="23"/>
          <w:color w:val="4B4F56"/>
          <w:spacing w:val="22"/>
          <w:w w:val="61"/>
          <w:i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B4F56"/>
          <w:spacing w:val="0"/>
          <w:w w:val="61"/>
        </w:rPr>
        <w:t>Mart</w:t>
      </w:r>
      <w:r>
        <w:rPr>
          <w:rFonts w:ascii="Times New Roman" w:hAnsi="Times New Roman" w:cs="Times New Roman" w:eastAsia="Times New Roman"/>
          <w:sz w:val="29"/>
          <w:szCs w:val="29"/>
          <w:color w:val="4B4F56"/>
          <w:spacing w:val="19"/>
          <w:w w:val="6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B4F56"/>
          <w:spacing w:val="0"/>
          <w:w w:val="61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0" w:after="0" w:line="231" w:lineRule="exact"/>
        <w:ind w:left="293" w:right="164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4B4F56"/>
          <w:spacing w:val="0"/>
          <w:w w:val="82"/>
          <w:i/>
        </w:rPr>
        <w:t>1</w:t>
      </w:r>
      <w:r>
        <w:rPr>
          <w:rFonts w:ascii="Arial" w:hAnsi="Arial" w:cs="Arial" w:eastAsia="Arial"/>
          <w:sz w:val="21"/>
          <w:szCs w:val="21"/>
          <w:color w:val="4B4F56"/>
          <w:spacing w:val="0"/>
          <w:w w:val="82"/>
          <w:i/>
        </w:rPr>
        <w:t>  </w:t>
      </w:r>
      <w:r>
        <w:rPr>
          <w:rFonts w:ascii="Arial" w:hAnsi="Arial" w:cs="Arial" w:eastAsia="Arial"/>
          <w:sz w:val="21"/>
          <w:szCs w:val="21"/>
          <w:color w:val="4B4F56"/>
          <w:spacing w:val="19"/>
          <w:w w:val="82"/>
          <w:i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B4F56"/>
          <w:spacing w:val="0"/>
          <w:w w:val="100"/>
          <w:position w:val="1"/>
        </w:rPr>
        <w:t>12017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6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  <w:position w:val="-15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0"/>
          <w:w w:val="93"/>
          <w:position w:val="-1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  <w:position w:val="-15"/>
        </w:rPr>
        <w:t>Birim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"/>
          <w:w w:val="93"/>
          <w:position w:val="-1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5"/>
        </w:rPr>
        <w:t>Amiri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240"/>
          <w:cols w:num="3" w:equalWidth="0">
            <w:col w:w="746" w:space="1538"/>
            <w:col w:w="4010" w:space="2279"/>
            <w:col w:w="2827"/>
          </w:cols>
        </w:sectPr>
      </w:pPr>
      <w:rPr/>
    </w:p>
    <w:p>
      <w:pPr>
        <w:spacing w:before="0" w:after="0" w:line="244" w:lineRule="exact"/>
        <w:ind w:left="427" w:right="-20"/>
        <w:jc w:val="left"/>
        <w:tabs>
          <w:tab w:pos="6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10.611786pt;margin-top:10.363611pt;width:27.933575pt;height:.1pt;mso-position-horizontal-relative:page;mso-position-vertical-relative:paragraph;z-index:-15302" coordorigin="6212,207" coordsize="559,2">
            <v:shape style="position:absolute;left:6212;top:207;width:559;height:2" coordorigin="6212,207" coordsize="559,0" path="m6212,207l6771,207e" filled="f" stroked="t" strokeweight=".238749pt" strokecolor="#3B3F83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7.206268pt;margin-top:7.692762pt;width:4.335pt;height:17pt;mso-position-horizontal-relative:page;mso-position-vertical-relative:paragraph;z-index:-15297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right="-91"/>
                    <w:jc w:val="left"/>
                    <w:rPr>
                      <w:rFonts w:ascii="Times New Roman" w:hAnsi="Times New Roman" w:cs="Times New Roman" w:eastAsia="Times New Roman"/>
                      <w:sz w:val="34"/>
                      <w:szCs w:val="3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1A1F8C"/>
                      <w:spacing w:val="0"/>
                      <w:w w:val="51"/>
                      <w:i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0"/>
          <w:position w:val="3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A2F72"/>
          <w:spacing w:val="0"/>
          <w:w w:val="127"/>
          <w:i/>
          <w:position w:val="-8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4" w:lineRule="exact"/>
        <w:ind w:left="2189" w:right="-20"/>
        <w:jc w:val="left"/>
        <w:tabs>
          <w:tab w:pos="2940" w:val="left"/>
        </w:tabs>
        <w:rPr>
          <w:rFonts w:ascii="Arial" w:hAnsi="Arial" w:cs="Arial" w:eastAsia="Arial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7B7C7C"/>
          <w:spacing w:val="0"/>
          <w:w w:val="100"/>
          <w:position w:val="-12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7B7C7C"/>
          <w:spacing w:val="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7B7C7C"/>
          <w:spacing w:val="42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B4F56"/>
          <w:spacing w:val="0"/>
          <w:w w:val="100"/>
          <w:position w:val="-12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4B4F56"/>
          <w:spacing w:val="-24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B4F56"/>
          <w:spacing w:val="-2"/>
          <w:w w:val="62"/>
          <w:i/>
          <w:position w:val="-12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2A2F72"/>
          <w:spacing w:val="0"/>
          <w:w w:val="62"/>
          <w:i/>
          <w:position w:val="-12"/>
        </w:rPr>
        <w:t>(</w:t>
      </w:r>
      <w:r>
        <w:rPr>
          <w:rFonts w:ascii="Times New Roman" w:hAnsi="Times New Roman" w:cs="Times New Roman" w:eastAsia="Times New Roman"/>
          <w:sz w:val="25"/>
          <w:szCs w:val="25"/>
          <w:color w:val="2A2F72"/>
          <w:spacing w:val="-38"/>
          <w:w w:val="62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2A2F72"/>
          <w:spacing w:val="0"/>
          <w:w w:val="100"/>
          <w:i/>
          <w:position w:val="-12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2A2F72"/>
          <w:spacing w:val="0"/>
          <w:w w:val="100"/>
          <w:i/>
          <w:position w:val="-12"/>
        </w:rPr>
      </w:r>
      <w:r>
        <w:rPr>
          <w:rFonts w:ascii="Times New Roman" w:hAnsi="Times New Roman" w:cs="Times New Roman" w:eastAsia="Times New Roman"/>
          <w:sz w:val="25"/>
          <w:szCs w:val="25"/>
          <w:color w:val="1A1F8C"/>
          <w:spacing w:val="-1"/>
          <w:w w:val="24"/>
          <w:position w:val="-12"/>
        </w:rPr>
        <w:t>1</w:t>
      </w:r>
      <w:r>
        <w:rPr>
          <w:rFonts w:ascii="Times New Roman" w:hAnsi="Times New Roman" w:cs="Times New Roman" w:eastAsia="Times New Roman"/>
          <w:sz w:val="25"/>
          <w:szCs w:val="25"/>
          <w:color w:val="343A93"/>
          <w:spacing w:val="0"/>
          <w:w w:val="24"/>
          <w:position w:val="-12"/>
        </w:rPr>
        <w:t>1</w:t>
      </w:r>
      <w:r>
        <w:rPr>
          <w:rFonts w:ascii="Times New Roman" w:hAnsi="Times New Roman" w:cs="Times New Roman" w:eastAsia="Times New Roman"/>
          <w:sz w:val="25"/>
          <w:szCs w:val="25"/>
          <w:color w:val="343A93"/>
          <w:spacing w:val="0"/>
          <w:w w:val="24"/>
          <w:position w:val="-12"/>
        </w:rPr>
        <w:t>      </w:t>
      </w:r>
      <w:r>
        <w:rPr>
          <w:rFonts w:ascii="Times New Roman" w:hAnsi="Times New Roman" w:cs="Times New Roman" w:eastAsia="Times New Roman"/>
          <w:sz w:val="25"/>
          <w:szCs w:val="25"/>
          <w:color w:val="343A93"/>
          <w:spacing w:val="3"/>
          <w:w w:val="24"/>
          <w:position w:val="-12"/>
        </w:rPr>
        <w:t> </w:t>
      </w:r>
      <w:r>
        <w:rPr>
          <w:rFonts w:ascii="Arial" w:hAnsi="Arial" w:cs="Arial" w:eastAsia="Arial"/>
          <w:sz w:val="32"/>
          <w:szCs w:val="32"/>
          <w:color w:val="2A2F72"/>
          <w:spacing w:val="0"/>
          <w:w w:val="78"/>
          <w:i/>
          <w:position w:val="-12"/>
        </w:rPr>
        <w:t>L</w:t>
      </w:r>
      <w:r>
        <w:rPr>
          <w:rFonts w:ascii="Arial" w:hAnsi="Arial" w:cs="Arial" w:eastAsia="Arial"/>
          <w:sz w:val="32"/>
          <w:szCs w:val="32"/>
          <w:color w:val="2A2F72"/>
          <w:spacing w:val="7"/>
          <w:w w:val="78"/>
          <w:i/>
          <w:position w:val="-12"/>
        </w:rPr>
        <w:t> </w:t>
      </w:r>
      <w:r>
        <w:rPr>
          <w:rFonts w:ascii="Arial" w:hAnsi="Arial" w:cs="Arial" w:eastAsia="Arial"/>
          <w:sz w:val="25"/>
          <w:szCs w:val="25"/>
          <w:color w:val="3D3D3D"/>
          <w:spacing w:val="3"/>
          <w:w w:val="100"/>
          <w:i/>
          <w:position w:val="-12"/>
        </w:rPr>
        <w:t>l</w:t>
      </w:r>
      <w:r>
        <w:rPr>
          <w:rFonts w:ascii="Arial" w:hAnsi="Arial" w:cs="Arial" w:eastAsia="Arial"/>
          <w:sz w:val="25"/>
          <w:szCs w:val="25"/>
          <w:color w:val="4B4F56"/>
          <w:spacing w:val="0"/>
          <w:w w:val="100"/>
          <w:i/>
          <w:position w:val="-12"/>
        </w:rPr>
        <w:t>T</w:t>
      </w:r>
      <w:r>
        <w:rPr>
          <w:rFonts w:ascii="Arial" w:hAnsi="Arial" w:cs="Arial" w:eastAsia="Arial"/>
          <w:sz w:val="25"/>
          <w:szCs w:val="25"/>
          <w:color w:val="4B4F56"/>
          <w:spacing w:val="0"/>
          <w:w w:val="100"/>
          <w:i/>
          <w:position w:val="-12"/>
        </w:rPr>
        <w:t> </w:t>
      </w:r>
      <w:r>
        <w:rPr>
          <w:rFonts w:ascii="Arial" w:hAnsi="Arial" w:cs="Arial" w:eastAsia="Arial"/>
          <w:sz w:val="25"/>
          <w:szCs w:val="25"/>
          <w:color w:val="4B4F56"/>
          <w:spacing w:val="69"/>
          <w:w w:val="100"/>
          <w:i/>
          <w:position w:val="-12"/>
        </w:rPr>
        <w:t> </w:t>
      </w:r>
      <w:r>
        <w:rPr>
          <w:rFonts w:ascii="Arial" w:hAnsi="Arial" w:cs="Arial" w:eastAsia="Arial"/>
          <w:sz w:val="32"/>
          <w:szCs w:val="32"/>
          <w:color w:val="262626"/>
          <w:spacing w:val="0"/>
          <w:w w:val="139"/>
          <w:position w:val="-12"/>
        </w:rPr>
        <w:t>u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240"/>
        </w:sectPr>
      </w:pPr>
      <w:rPr/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174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</w:rPr>
        <w:t>tf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62626"/>
          <w:spacing w:val="-1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606262"/>
          <w:spacing w:val="9"/>
          <w:w w:val="96"/>
        </w:rPr>
        <w:t>i</w:t>
      </w:r>
      <w:r>
        <w:rPr>
          <w:rFonts w:ascii="Arial" w:hAnsi="Arial" w:cs="Arial" w:eastAsia="Arial"/>
          <w:sz w:val="19"/>
          <w:szCs w:val="19"/>
          <w:color w:val="3D3D3D"/>
          <w:spacing w:val="-44"/>
          <w:w w:val="96"/>
        </w:rPr>
        <w:t>y</w:t>
      </w:r>
      <w:r>
        <w:rPr>
          <w:rFonts w:ascii="Arial" w:hAnsi="Arial" w:cs="Arial" w:eastAsia="Arial"/>
          <w:sz w:val="19"/>
          <w:szCs w:val="19"/>
          <w:color w:val="4B4F56"/>
          <w:spacing w:val="0"/>
          <w:w w:val="96"/>
        </w:rPr>
        <w:t>'Ef'\1ı</w:t>
      </w:r>
      <w:r>
        <w:rPr>
          <w:rFonts w:ascii="Arial" w:hAnsi="Arial" w:cs="Arial" w:eastAsia="Arial"/>
          <w:sz w:val="19"/>
          <w:szCs w:val="19"/>
          <w:color w:val="4B4F56"/>
          <w:spacing w:val="3"/>
          <w:w w:val="96"/>
        </w:rPr>
        <w:t>e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96"/>
        </w:rPr>
        <w:t>rk</w:t>
      </w:r>
      <w:r>
        <w:rPr>
          <w:rFonts w:ascii="Arial" w:hAnsi="Arial" w:cs="Arial" w:eastAsia="Arial"/>
          <w:sz w:val="19"/>
          <w:szCs w:val="19"/>
          <w:color w:val="3D3D3D"/>
          <w:spacing w:val="-3"/>
          <w:w w:val="96"/>
        </w:rPr>
        <w:t>e</w:t>
      </w:r>
      <w:r>
        <w:rPr>
          <w:rFonts w:ascii="Arial" w:hAnsi="Arial" w:cs="Arial" w:eastAsia="Arial"/>
          <w:sz w:val="19"/>
          <w:szCs w:val="19"/>
          <w:color w:val="4B4F56"/>
          <w:spacing w:val="0"/>
          <w:w w:val="96"/>
        </w:rPr>
        <w:t>z</w:t>
      </w:r>
      <w:r>
        <w:rPr>
          <w:rFonts w:ascii="Arial" w:hAnsi="Arial" w:cs="Arial" w:eastAsia="Arial"/>
          <w:sz w:val="19"/>
          <w:szCs w:val="19"/>
          <w:color w:val="4B4F56"/>
          <w:spacing w:val="19"/>
          <w:w w:val="96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1"/>
        </w:rPr>
        <w:t>B</w:t>
      </w:r>
      <w:r>
        <w:rPr>
          <w:rFonts w:ascii="Arial" w:hAnsi="Arial" w:cs="Arial" w:eastAsia="Arial"/>
          <w:sz w:val="19"/>
          <w:szCs w:val="19"/>
          <w:color w:val="262626"/>
          <w:spacing w:val="-3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</w:rPr>
        <w:t>l,ge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7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  <w:position w:val="-2"/>
        </w:rPr>
        <w:t>Eyü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  <w:position w:val="-2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2"/>
        </w:rPr>
        <w:t>ÖZDEMIR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F72"/>
          <w:spacing w:val="0"/>
          <w:w w:val="432"/>
          <w:i/>
          <w:position w:val="-2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515" w:lineRule="exact"/>
        <w:ind w:right="-20"/>
        <w:jc w:val="left"/>
        <w:tabs>
          <w:tab w:pos="118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66"/>
          <w:szCs w:val="66"/>
          <w:color w:val="606262"/>
          <w:w w:val="71"/>
          <w:i/>
          <w:position w:val="-12"/>
        </w:rPr>
        <w:t>(</w:t>
      </w:r>
      <w:r>
        <w:rPr>
          <w:rFonts w:ascii="Arial" w:hAnsi="Arial" w:cs="Arial" w:eastAsia="Arial"/>
          <w:sz w:val="66"/>
          <w:szCs w:val="66"/>
          <w:color w:val="606262"/>
          <w:w w:val="70"/>
          <w:i/>
          <w:position w:val="-12"/>
        </w:rPr>
        <w:t>.</w:t>
      </w:r>
      <w:r>
        <w:rPr>
          <w:rFonts w:ascii="Arial" w:hAnsi="Arial" w:cs="Arial" w:eastAsia="Arial"/>
          <w:sz w:val="66"/>
          <w:szCs w:val="66"/>
          <w:color w:val="606262"/>
          <w:spacing w:val="-37"/>
          <w:w w:val="70"/>
          <w:i/>
          <w:position w:val="-12"/>
        </w:rPr>
        <w:t>:</w:t>
      </w:r>
      <w:r>
        <w:rPr>
          <w:rFonts w:ascii="Times New Roman" w:hAnsi="Times New Roman" w:cs="Times New Roman" w:eastAsia="Times New Roman"/>
          <w:sz w:val="48"/>
          <w:szCs w:val="48"/>
          <w:color w:val="606262"/>
          <w:spacing w:val="0"/>
          <w:w w:val="169"/>
          <w:i/>
          <w:position w:val="0"/>
        </w:rPr>
        <w:t>f</w:t>
      </w:r>
      <w:r>
        <w:rPr>
          <w:rFonts w:ascii="Times New Roman" w:hAnsi="Times New Roman" w:cs="Times New Roman" w:eastAsia="Times New Roman"/>
          <w:sz w:val="48"/>
          <w:szCs w:val="48"/>
          <w:color w:val="606262"/>
          <w:spacing w:val="-65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7B7C7C"/>
          <w:spacing w:val="0"/>
          <w:w w:val="37"/>
          <w:i/>
          <w:position w:val="0"/>
        </w:rPr>
        <w:t>'</w:t>
      </w:r>
      <w:r>
        <w:rPr>
          <w:rFonts w:ascii="Times New Roman" w:hAnsi="Times New Roman" w:cs="Times New Roman" w:eastAsia="Times New Roman"/>
          <w:sz w:val="48"/>
          <w:szCs w:val="48"/>
          <w:color w:val="7B7C7C"/>
          <w:spacing w:val="0"/>
          <w:w w:val="100"/>
          <w:i/>
          <w:position w:val="0"/>
        </w:rPr>
        <w:tab/>
      </w:r>
      <w:r>
        <w:rPr>
          <w:rFonts w:ascii="Times New Roman" w:hAnsi="Times New Roman" w:cs="Times New Roman" w:eastAsia="Times New Roman"/>
          <w:sz w:val="48"/>
          <w:szCs w:val="48"/>
          <w:color w:val="7B7C7C"/>
          <w:spacing w:val="0"/>
          <w:w w:val="100"/>
          <w:i/>
          <w:position w:val="0"/>
        </w:rPr>
      </w:r>
      <w:r>
        <w:rPr>
          <w:rFonts w:ascii="Arial" w:hAnsi="Arial" w:cs="Arial" w:eastAsia="Arial"/>
          <w:sz w:val="18"/>
          <w:szCs w:val="18"/>
          <w:color w:val="7B7C7C"/>
          <w:spacing w:val="0"/>
          <w:w w:val="105"/>
          <w:position w:val="-12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240"/>
          <w:cols w:num="3" w:equalWidth="0">
            <w:col w:w="3898" w:space="750"/>
            <w:col w:w="1795" w:space="2102"/>
            <w:col w:w="2855"/>
          </w:cols>
        </w:sectPr>
      </w:pPr>
      <w:rPr/>
    </w:p>
    <w:p>
      <w:pPr>
        <w:spacing w:before="0" w:after="0" w:line="71" w:lineRule="exact"/>
        <w:ind w:left="2179" w:right="-20"/>
        <w:jc w:val="left"/>
        <w:tabs>
          <w:tab w:pos="5100" w:val="left"/>
          <w:tab w:pos="8360" w:val="left"/>
        </w:tabs>
        <w:rPr>
          <w:rFonts w:ascii="Arial" w:hAnsi="Arial" w:cs="Arial" w:eastAsia="Arial"/>
          <w:sz w:val="36"/>
          <w:szCs w:val="36"/>
        </w:rPr>
      </w:pPr>
      <w:rPr/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position w:val="-10"/>
        </w:rPr>
        <w:t>.Post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position w:val="-10"/>
        </w:rPr>
        <w:t>a</w:t>
      </w:r>
      <w:r>
        <w:rPr>
          <w:rFonts w:ascii="Arial" w:hAnsi="Arial" w:cs="Arial" w:eastAsia="Arial"/>
          <w:sz w:val="19"/>
          <w:szCs w:val="19"/>
          <w:color w:val="262626"/>
          <w:spacing w:val="28"/>
          <w:w w:val="100"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position w:val="-10"/>
        </w:rPr>
        <w:t>Grupla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position w:val="-10"/>
        </w:rPr>
        <w:t>r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7"/>
          <w:w w:val="100"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363A59"/>
          <w:spacing w:val="0"/>
          <w:w w:val="70"/>
          <w:position w:val="-10"/>
        </w:rPr>
        <w:t>A</w:t>
      </w:r>
      <w:r>
        <w:rPr>
          <w:rFonts w:ascii="Arial" w:hAnsi="Arial" w:cs="Arial" w:eastAsia="Arial"/>
          <w:sz w:val="19"/>
          <w:szCs w:val="19"/>
          <w:color w:val="363A59"/>
          <w:spacing w:val="18"/>
          <w:w w:val="70"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23"/>
          <w:position w:val="-10"/>
        </w:rPr>
        <w:t>miri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20"/>
        </w:rPr>
        <w:t>ltf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2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9"/>
          <w:w w:val="100"/>
          <w:position w:val="-2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20"/>
        </w:rPr>
        <w:t>Çvş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2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20"/>
        </w:rPr>
      </w:r>
      <w:r>
        <w:rPr>
          <w:rFonts w:ascii="Arial" w:hAnsi="Arial" w:cs="Arial" w:eastAsia="Arial"/>
          <w:sz w:val="36"/>
          <w:szCs w:val="36"/>
          <w:color w:val="7B7C7C"/>
          <w:spacing w:val="-127"/>
          <w:w w:val="114"/>
          <w:position w:val="-24"/>
        </w:rPr>
        <w:t>u</w:t>
      </w:r>
      <w:r>
        <w:rPr>
          <w:rFonts w:ascii="Arial" w:hAnsi="Arial" w:cs="Arial" w:eastAsia="Arial"/>
          <w:sz w:val="36"/>
          <w:szCs w:val="36"/>
          <w:color w:val="606262"/>
          <w:spacing w:val="0"/>
          <w:w w:val="322"/>
          <w:i/>
          <w:position w:val="-24"/>
        </w:rPr>
        <w:t>:</w:t>
      </w:r>
      <w:r>
        <w:rPr>
          <w:rFonts w:ascii="Arial" w:hAnsi="Arial" w:cs="Arial" w:eastAsia="Arial"/>
          <w:sz w:val="36"/>
          <w:szCs w:val="36"/>
          <w:color w:val="7B7C7C"/>
          <w:spacing w:val="0"/>
          <w:w w:val="51"/>
          <w:i/>
          <w:position w:val="-24"/>
        </w:rPr>
        <w:t>-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240"/>
        </w:sectPr>
      </w:pPr>
      <w:rPr/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/>
        <w:pict>
          <v:group style="position:absolute;margin-left:18.144886pt;margin-top:32.548306pt;width:562.730216pt;height:780.411788pt;mso-position-horizontal-relative:page;mso-position-vertical-relative:page;z-index:-15304" coordorigin="363,651" coordsize="11255,15608">
            <v:group style="position:absolute;left:372;top:672;width:1767;height:2" coordorigin="372,672" coordsize="1767,2">
              <v:shape style="position:absolute;left:372;top:672;width:1767;height:2" coordorigin="372,672" coordsize="1767,0" path="m372,672l2139,672e" filled="f" stroked="t" strokeweight=".954994pt" strokecolor="#606060">
                <v:path arrowok="t"/>
              </v:shape>
            </v:group>
            <v:group style="position:absolute;left:384;top:661;width:2;height:6911" coordorigin="384,661" coordsize="2,6911">
              <v:shape style="position:absolute;left:384;top:661;width:2;height:6911" coordorigin="384,661" coordsize="0,6911" path="m384,7572l384,661e" filled="f" stroked="t" strokeweight=".954994pt" strokecolor="#4F4F4F">
                <v:path arrowok="t"/>
              </v:shape>
            </v:group>
            <v:group style="position:absolute;left:1943;top:675;width:9617;height:2" coordorigin="1943,675" coordsize="9617,2">
              <v:shape style="position:absolute;left:1943;top:675;width:9617;height:2" coordorigin="1943,675" coordsize="9617,0" path="m1943,675l11560,675e" filled="f" stroked="t" strokeweight=".716246pt" strokecolor="#484848">
                <v:path arrowok="t"/>
              </v:shape>
            </v:group>
            <v:group style="position:absolute;left:2387;top:670;width:2;height:550" coordorigin="2387,670" coordsize="2,550">
              <v:shape style="position:absolute;left:2387;top:670;width:2;height:550" coordorigin="2387,670" coordsize="0,550" path="m2387,1221l2387,670e" filled="f" stroked="t" strokeweight=".477497pt" strokecolor="#3B3B3B">
                <v:path arrowok="t"/>
              </v:shape>
            </v:group>
            <v:group style="position:absolute;left:3510;top:677;width:544;height:2" coordorigin="3510,677" coordsize="544,2">
              <v:shape style="position:absolute;left:3510;top:677;width:544;height:2" coordorigin="3510,677" coordsize="544,0" path="m3510,677l4054,677e" filled="f" stroked="t" strokeweight=".716246pt" strokecolor="#343434">
                <v:path arrowok="t"/>
              </v:shape>
            </v:group>
            <v:group style="position:absolute;left:7764;top:687;width:3796;height:2" coordorigin="7764,687" coordsize="3796,2">
              <v:shape style="position:absolute;left:7764;top:687;width:3796;height:2" coordorigin="7764,687" coordsize="3796,0" path="m7764,687l11560,687e" filled="f" stroked="t" strokeweight=".954994pt" strokecolor="#4B4B4B">
                <v:path arrowok="t"/>
              </v:shape>
            </v:group>
            <v:group style="position:absolute;left:9154;top:680;width:2;height:847" coordorigin="9154,680" coordsize="2,847">
              <v:shape style="position:absolute;left:9154;top:680;width:2;height:847" coordorigin="9154,680" coordsize="0,847" path="m9154,1527l9154,680e" filled="f" stroked="t" strokeweight=".954994pt" strokecolor="#545454">
                <v:path arrowok="t"/>
              </v:shape>
            </v:group>
            <v:group style="position:absolute;left:11551;top:680;width:2;height:1546" coordorigin="11551,680" coordsize="2,1546">
              <v:shape style="position:absolute;left:11551;top:680;width:2;height:1546" coordorigin="11551,680" coordsize="0,1546" path="m11551,2226l11551,680e" filled="f" stroked="t" strokeweight=".716246pt" strokecolor="#4B4B4B">
                <v:path arrowok="t"/>
              </v:shape>
            </v:group>
            <v:group style="position:absolute;left:2387;top:1163;width:2;height:364" coordorigin="2387,1163" coordsize="2,364">
              <v:shape style="position:absolute;left:2387;top:1163;width:2;height:364" coordorigin="2387,1163" coordsize="0,364" path="m2387,1527l2387,1163e" filled="f" stroked="t" strokeweight=".477497pt" strokecolor="#1C1C1C">
                <v:path arrowok="t"/>
              </v:shape>
            </v:group>
            <v:group style="position:absolute;left:2387;top:1469;width:2;height:278" coordorigin="2387,1469" coordsize="2,278">
              <v:shape style="position:absolute;left:2387;top:1469;width:2;height:278" coordorigin="2387,1469" coordsize="0,278" path="m2387,1747l2387,1469e" filled="f" stroked="t" strokeweight=".477497pt" strokecolor="#343434">
                <v:path arrowok="t"/>
              </v:shape>
            </v:group>
            <v:group style="position:absolute;left:9156;top:1469;width:2;height:737" coordorigin="9156,1469" coordsize="2,737">
              <v:shape style="position:absolute;left:9156;top:1469;width:2;height:737" coordorigin="9156,1469" coordsize="0,737" path="m9156,2207l9156,1469e" filled="f" stroked="t" strokeweight=".954994pt" strokecolor="#676767">
                <v:path arrowok="t"/>
              </v:shape>
            </v:group>
            <v:group style="position:absolute;left:372;top:2197;width:8117;height:2" coordorigin="372,2197" coordsize="8117,2">
              <v:shape style="position:absolute;left:372;top:2197;width:8117;height:2" coordorigin="372,2197" coordsize="8117,0" path="m372,2197l8490,2197e" filled="f" stroked="t" strokeweight=".954994pt" strokecolor="#484848">
                <v:path arrowok="t"/>
              </v:shape>
            </v:group>
            <v:group style="position:absolute;left:2378;top:2192;width:19;height:2" coordorigin="2378,2192" coordsize="19,2">
              <v:shape style="position:absolute;left:2378;top:2192;width:19;height:2" coordorigin="2378,2192" coordsize="19,0" path="m2378,2192l2397,2192e" filled="f" stroked="t" strokeweight=".957269pt" strokecolor="#282828">
                <v:path arrowok="t"/>
              </v:shape>
            </v:group>
            <v:group style="position:absolute;left:8232;top:2197;width:945;height:2" coordorigin="8232,2197" coordsize="945,2">
              <v:shape style="position:absolute;left:8232;top:2197;width:945;height:2" coordorigin="8232,2197" coordsize="945,0" path="m8232,2197l9177,2197e" filled="f" stroked="t" strokeweight=".716246pt" strokecolor="#343434">
                <v:path arrowok="t"/>
              </v:shape>
            </v:group>
            <v:group style="position:absolute;left:8958;top:2202;width:2598;height:2" coordorigin="8958,2202" coordsize="2598,2">
              <v:shape style="position:absolute;left:8958;top:2202;width:2598;height:2" coordorigin="8958,2202" coordsize="2598,0" path="m8958,2202l11555,2202e" filled="f" stroked="t" strokeweight=".716246pt" strokecolor="#4B4B4B">
                <v:path arrowok="t"/>
              </v:shape>
            </v:group>
            <v:group style="position:absolute;left:372;top:2439;width:11183;height:2" coordorigin="372,2439" coordsize="11183,2">
              <v:shape style="position:absolute;left:372;top:2439;width:11183;height:2" coordorigin="372,2439" coordsize="11183,0" path="m372,2439l11555,2439e" filled="f" stroked="t" strokeweight=".954994pt" strokecolor="#484848">
                <v:path arrowok="t"/>
              </v:shape>
            </v:group>
            <v:group style="position:absolute;left:11551;top:2149;width:2;height:555" coordorigin="11551,2149" coordsize="2,555">
              <v:shape style="position:absolute;left:11551;top:2149;width:2;height:555" coordorigin="11551,2149" coordsize="0,555" path="m11551,2704l11551,2149e" filled="f" stroked="t" strokeweight=".477497pt" strokecolor="#232323">
                <v:path arrowok="t"/>
              </v:shape>
            </v:group>
            <v:group style="position:absolute;left:372;top:2680;width:9096;height:2" coordorigin="372,2680" coordsize="9096,2">
              <v:shape style="position:absolute;left:372;top:2680;width:9096;height:2" coordorigin="372,2680" coordsize="9096,0" path="m372,2680l9469,2680e" filled="f" stroked="t" strokeweight=".954994pt" strokecolor="#444444">
                <v:path arrowok="t"/>
              </v:shape>
            </v:group>
            <v:group style="position:absolute;left:9411;top:2685;width:621;height:2" coordorigin="9411,2685" coordsize="621,2">
              <v:shape style="position:absolute;left:9411;top:2685;width:621;height:2" coordorigin="9411,2685" coordsize="621,0" path="m9411,2685l10032,2685e" filled="f" stroked="t" strokeweight=".477497pt" strokecolor="#181818">
                <v:path arrowok="t"/>
              </v:shape>
            </v:group>
            <v:group style="position:absolute;left:9975;top:2685;width:1585;height:2" coordorigin="9975,2685" coordsize="1585,2">
              <v:shape style="position:absolute;left:9975;top:2685;width:1585;height:2" coordorigin="9975,2685" coordsize="1585,0" path="m9975,2685l11560,2685e" filled="f" stroked="t" strokeweight=".954994pt" strokecolor="#4B4B4B">
                <v:path arrowok="t"/>
              </v:shape>
            </v:group>
            <v:group style="position:absolute;left:372;top:2917;width:7917;height:2" coordorigin="372,2917" coordsize="7917,2">
              <v:shape style="position:absolute;left:372;top:2917;width:7917;height:2" coordorigin="372,2917" coordsize="7917,0" path="m372,2917l8289,2917e" filled="f" stroked="t" strokeweight=".954994pt" strokecolor="#444444">
                <v:path arrowok="t"/>
              </v:shape>
            </v:group>
            <v:group style="position:absolute;left:8232;top:2920;width:540;height:2" coordorigin="8232,2920" coordsize="540,2">
              <v:shape style="position:absolute;left:8232;top:2920;width:540;height:2" coordorigin="8232,2920" coordsize="540,0" path="m8232,2920l8772,2920e" filled="f" stroked="t" strokeweight=".477497pt" strokecolor="#131313">
                <v:path arrowok="t"/>
              </v:shape>
            </v:group>
            <v:group style="position:absolute;left:8714;top:2922;width:2846;height:2" coordorigin="8714,2922" coordsize="2846,2">
              <v:shape style="position:absolute;left:8714;top:2922;width:2846;height:2" coordorigin="8714,2922" coordsize="2846,0" path="m8714,2922l11560,2922e" filled="f" stroked="t" strokeweight=".954994pt" strokecolor="#4B4B4B">
                <v:path arrowok="t"/>
              </v:shape>
            </v:group>
            <v:group style="position:absolute;left:11553;top:2628;width:2;height:1015" coordorigin="11553,2628" coordsize="2,1015">
              <v:shape style="position:absolute;left:11553;top:2628;width:2;height:1015" coordorigin="11553,2628" coordsize="0,1015" path="m11553,3642l11553,2628e" filled="f" stroked="t" strokeweight=".477497pt" strokecolor="#383838">
                <v:path arrowok="t"/>
              </v:shape>
            </v:group>
            <v:group style="position:absolute;left:372;top:3157;width:5868;height:2" coordorigin="372,3157" coordsize="5868,2">
              <v:shape style="position:absolute;left:372;top:3157;width:5868;height:2" coordorigin="372,3157" coordsize="5868,0" path="m372,3157l6241,3157e" filled="f" stroked="t" strokeweight=".954994pt" strokecolor="#484848">
                <v:path arrowok="t"/>
              </v:shape>
            </v:group>
            <v:group style="position:absolute;left:6184;top:3157;width:344;height:2" coordorigin="6184,3157" coordsize="344,2">
              <v:shape style="position:absolute;left:6184;top:3157;width:344;height:2" coordorigin="6184,3157" coordsize="344,0" path="m6184,3157l6527,3157e" filled="f" stroked="t" strokeweight=".477497pt" strokecolor="#2F2F2F">
                <v:path arrowok="t"/>
              </v:shape>
            </v:group>
            <v:group style="position:absolute;left:6437;top:3159;width:1896;height:2" coordorigin="6437,3159" coordsize="1896,2">
              <v:shape style="position:absolute;left:6437;top:3159;width:1896;height:2" coordorigin="6437,3159" coordsize="1896,0" path="m6437,3159l8332,3159e" filled="f" stroked="t" strokeweight=".954994pt" strokecolor="#545454">
                <v:path arrowok="t"/>
              </v:shape>
            </v:group>
            <v:group style="position:absolute;left:8232;top:3159;width:540;height:2" coordorigin="8232,3159" coordsize="540,2">
              <v:shape style="position:absolute;left:8232;top:3159;width:540;height:2" coordorigin="8232,3159" coordsize="540,0" path="m8232,3159l8772,3159e" filled="f" stroked="t" strokeweight=".477497pt" strokecolor="#282828">
                <v:path arrowok="t"/>
              </v:shape>
            </v:group>
            <v:group style="position:absolute;left:8714;top:3161;width:2846;height:2" coordorigin="8714,3161" coordsize="2846,2">
              <v:shape style="position:absolute;left:8714;top:3161;width:2846;height:2" coordorigin="8714,3161" coordsize="2846,0" path="m8714,3161l11560,3161e" filled="f" stroked="t" strokeweight=".954994pt" strokecolor="#484848">
                <v:path arrowok="t"/>
              </v:shape>
            </v:group>
            <v:group style="position:absolute;left:377;top:3396;width:5864;height:2" coordorigin="377,3396" coordsize="5864,2">
              <v:shape style="position:absolute;left:377;top:3396;width:5864;height:2" coordorigin="377,3396" coordsize="5864,0" path="m377,3396l6241,3396e" filled="f" stroked="t" strokeweight=".954994pt" strokecolor="#444444">
                <v:path arrowok="t"/>
              </v:shape>
            </v:group>
            <v:group style="position:absolute;left:6184;top:3398;width:344;height:2" coordorigin="6184,3398" coordsize="344,2">
              <v:shape style="position:absolute;left:6184;top:3398;width:344;height:2" coordorigin="6184,3398" coordsize="344,0" path="m6184,3398l6527,3398e" filled="f" stroked="t" strokeweight=".477497pt" strokecolor="#181818">
                <v:path arrowok="t"/>
              </v:shape>
            </v:group>
            <v:group style="position:absolute;left:6470;top:3401;width:5090;height:2" coordorigin="6470,3401" coordsize="5090,2">
              <v:shape style="position:absolute;left:6470;top:3401;width:5090;height:2" coordorigin="6470,3401" coordsize="5090,0" path="m6470,3401l11560,3401e" filled="f" stroked="t" strokeweight=".954994pt" strokecolor="#484848">
                <v:path arrowok="t"/>
              </v:shape>
            </v:group>
            <v:group style="position:absolute;left:3873;top:3389;width:2;height:780" coordorigin="3873,3389" coordsize="2,780">
              <v:shape style="position:absolute;left:3873;top:3389;width:2;height:780" coordorigin="3873,3389" coordsize="0,780" path="m3873,4169l3873,3389e" filled="f" stroked="t" strokeweight=".954994pt" strokecolor="#444444">
                <v:path arrowok="t"/>
              </v:shape>
            </v:group>
            <v:group style="position:absolute;left:6981;top:3389;width:2;height:254" coordorigin="6981,3389" coordsize="2,254">
              <v:shape style="position:absolute;left:6981;top:3389;width:2;height:254" coordorigin="6981,3389" coordsize="0,254" path="m6981,3642l6981,3389e" filled="f" stroked="t" strokeweight=".477497pt" strokecolor="#2F2F2F">
                <v:path arrowok="t"/>
              </v:shape>
            </v:group>
            <v:group style="position:absolute;left:3863;top:3846;width:2727;height:2" coordorigin="3863,3846" coordsize="2727,2">
              <v:shape style="position:absolute;left:3863;top:3846;width:2727;height:2" coordorigin="3863,3846" coordsize="2727,0" path="m3863,3846l6589,3846e" filled="f" stroked="t" strokeweight=".954994pt" strokecolor="#5B5B5B">
                <v:path arrowok="t"/>
              </v:shape>
            </v:group>
            <v:group style="position:absolute;left:6967;top:3843;width:2173;height:2" coordorigin="6967,3843" coordsize="2173,2">
              <v:shape style="position:absolute;left:6967;top:3843;width:2173;height:2" coordorigin="6967,3843" coordsize="2173,0" path="m6967,3843l9139,3843e" filled="f" stroked="t" strokeweight=".238749pt" strokecolor="#5B5B5B">
                <v:path arrowok="t"/>
              </v:shape>
            </v:group>
            <v:group style="position:absolute;left:6470;top:3843;width:525;height:2" coordorigin="6470,3843" coordsize="525,2">
              <v:shape style="position:absolute;left:6470;top:3843;width:525;height:2" coordorigin="6470,3843" coordsize="525,0" path="m6470,3843l6995,3843e" filled="f" stroked="t" strokeweight=".716246pt" strokecolor="#8C8C8C">
                <v:path arrowok="t"/>
              </v:shape>
            </v:group>
            <v:group style="position:absolute;left:6986;top:3585;width:2;height:589" coordorigin="6986,3585" coordsize="2,589">
              <v:shape style="position:absolute;left:6986;top:3585;width:2;height:589" coordorigin="6986,3585" coordsize="0,589" path="m6986,4174l6986,3585e" filled="f" stroked="t" strokeweight=".954994pt" strokecolor="#484848">
                <v:path arrowok="t"/>
              </v:shape>
            </v:group>
            <v:group style="position:absolute;left:9139;top:3843;width:864;height:2" coordorigin="9139,3843" coordsize="864,2">
              <v:shape style="position:absolute;left:9139;top:3843;width:864;height:2" coordorigin="9139,3843" coordsize="864,0" path="m9139,3843l10004,3843e" filled="f" stroked="t" strokeweight=".238749pt" strokecolor="#000000">
                <v:path arrowok="t"/>
              </v:shape>
            </v:group>
            <v:group style="position:absolute;left:10004;top:3843;width:1561;height:2" coordorigin="10004,3843" coordsize="1561,2">
              <v:shape style="position:absolute;left:10004;top:3843;width:1561;height:2" coordorigin="10004,3843" coordsize="1561,0" path="m10004,3843l11565,3843e" filled="f" stroked="t" strokeweight=".238749pt" strokecolor="#575757">
                <v:path arrowok="t"/>
              </v:shape>
            </v:group>
            <v:group style="position:absolute;left:11553;top:3585;width:2;height:1240" coordorigin="11553,3585" coordsize="2,1240">
              <v:shape style="position:absolute;left:11553;top:3585;width:2;height:1240" coordorigin="11553,3585" coordsize="0,1240" path="m11553,4825l11553,3585e" filled="f" stroked="t" strokeweight=".954994pt" strokecolor="#545454">
                <v:path arrowok="t"/>
              </v:shape>
            </v:group>
            <v:group style="position:absolute;left:377;top:4157;width:148;height:2" coordorigin="377,4157" coordsize="148,2">
              <v:shape style="position:absolute;left:377;top:4157;width:148;height:2" coordorigin="377,4157" coordsize="148,0" path="m377,4157l525,4157e" filled="f" stroked="t" strokeweight=".716246pt" strokecolor="#383838">
                <v:path arrowok="t"/>
              </v:shape>
            </v:group>
            <v:group style="position:absolute;left:2373;top:4159;width:1538;height:2" coordorigin="2373,4159" coordsize="1538,2">
              <v:shape style="position:absolute;left:2373;top:4159;width:1538;height:2" coordorigin="2373,4159" coordsize="1538,0" path="m2373,4159l3911,4159e" filled="f" stroked="t" strokeweight=".954994pt" strokecolor="#484848">
                <v:path arrowok="t"/>
              </v:shape>
            </v:group>
            <v:group style="position:absolute;left:468;top:4155;width:5362;height:2" coordorigin="468,4155" coordsize="5362,2">
              <v:shape style="position:absolute;left:468;top:4155;width:5362;height:2" coordorigin="468,4155" coordsize="5362,0" path="m468,4155l5830,4155e" filled="f" stroked="t" strokeweight="1.193743pt" strokecolor="#444444">
                <v:path arrowok="t"/>
              </v:shape>
            </v:group>
            <v:group style="position:absolute;left:5644;top:4162;width:5921;height:2" coordorigin="5644,4162" coordsize="5921,2">
              <v:shape style="position:absolute;left:5644;top:4162;width:5921;height:2" coordorigin="5644,4162" coordsize="5921,0" path="m5644,4162l11565,4162e" filled="f" stroked="t" strokeweight=".954994pt" strokecolor="#484848">
                <v:path arrowok="t"/>
              </v:shape>
            </v:group>
            <v:group style="position:absolute;left:377;top:4435;width:4259;height:2" coordorigin="377,4435" coordsize="4259,2">
              <v:shape style="position:absolute;left:377;top:4435;width:4259;height:2" coordorigin="377,4435" coordsize="4259,0" path="m377,4435l4636,4435e" filled="f" stroked="t" strokeweight=".954994pt" strokecolor="#484848">
                <v:path arrowok="t"/>
              </v:shape>
            </v:group>
            <v:group style="position:absolute;left:2395;top:4155;width:2;height:560" coordorigin="2395,4155" coordsize="2,560">
              <v:shape style="position:absolute;left:2395;top:4155;width:2;height:560" coordorigin="2395,4155" coordsize="0,560" path="m2395,4715l2395,4155e" filled="f" stroked="t" strokeweight=".716246pt" strokecolor="#383838">
                <v:path arrowok="t"/>
              </v:shape>
            </v:group>
            <v:group style="position:absolute;left:4579;top:4437;width:392;height:2" coordorigin="4579,4437" coordsize="392,2">
              <v:shape style="position:absolute;left:4579;top:4437;width:392;height:2" coordorigin="4579,4437" coordsize="392,0" path="m4579,4437l4971,4437e" filled="f" stroked="t" strokeweight=".477497pt" strokecolor="#181818">
                <v:path arrowok="t"/>
              </v:shape>
            </v:group>
            <v:group style="position:absolute;left:4913;top:4439;width:6652;height:2" coordorigin="4913,4439" coordsize="6652,2">
              <v:shape style="position:absolute;left:4913;top:4439;width:6652;height:2" coordorigin="4913,4439" coordsize="6652,0" path="m4913,4439l11565,4439e" filled="f" stroked="t" strokeweight=".954994pt" strokecolor="#484848">
                <v:path arrowok="t"/>
              </v:shape>
            </v:group>
            <v:group style="position:absolute;left:2387;top:4679;width:5902;height:2" coordorigin="2387,4679" coordsize="5902,2">
              <v:shape style="position:absolute;left:2387;top:4679;width:5902;height:2" coordorigin="2387,4679" coordsize="5902,0" path="m2387,4679l8289,4679e" filled="f" stroked="t" strokeweight=".954994pt" strokecolor="#484848">
                <v:path arrowok="t"/>
              </v:shape>
            </v:group>
            <v:group style="position:absolute;left:8232;top:4681;width:540;height:2" coordorigin="8232,4681" coordsize="540,2">
              <v:shape style="position:absolute;left:8232;top:4681;width:540;height:2" coordorigin="8232,4681" coordsize="540,0" path="m8232,4681l8772,4681e" filled="f" stroked="t" strokeweight=".477497pt" strokecolor="#1F1F1F">
                <v:path arrowok="t"/>
              </v:shape>
            </v:group>
            <v:group style="position:absolute;left:8714;top:4683;width:2851;height:2" coordorigin="8714,4683" coordsize="2851,2">
              <v:shape style="position:absolute;left:8714;top:4683;width:2851;height:2" coordorigin="8714,4683" coordsize="2851,0" path="m8714,4683l11565,4683e" filled="f" stroked="t" strokeweight=".716246pt" strokecolor="#4B4B4B">
                <v:path arrowok="t"/>
              </v:shape>
            </v:group>
            <v:group style="position:absolute;left:2392;top:4657;width:2;height:297" coordorigin="2392,4657" coordsize="2,297">
              <v:shape style="position:absolute;left:2392;top:4657;width:2;height:297" coordorigin="2392,4657" coordsize="0,297" path="m2392,4954l2392,4657e" filled="f" stroked="t" strokeweight=".477497pt" strokecolor="#1F1F1F">
                <v:path arrowok="t"/>
              </v:shape>
            </v:group>
            <v:group style="position:absolute;left:4944;top:4671;width:2;height:2173" coordorigin="4944,4671" coordsize="2,2173">
              <v:shape style="position:absolute;left:4944;top:4671;width:2;height:2173" coordorigin="4944,4671" coordsize="0,2173" path="m4944,6844l4944,4671e" filled="f" stroked="t" strokeweight=".716246pt" strokecolor="#2F2F2F">
                <v:path arrowok="t"/>
              </v:shape>
            </v:group>
            <v:group style="position:absolute;left:4937;top:5162;width:6632;height:2" coordorigin="4937,5162" coordsize="6632,2">
              <v:shape style="position:absolute;left:4937;top:5162;width:6632;height:2" coordorigin="4937,5162" coordsize="6632,0" path="m4937,5162l11570,5162e" filled="f" stroked="t" strokeweight=".954994pt" strokecolor="#4B4B4B">
                <v:path arrowok="t"/>
              </v:shape>
            </v:group>
            <v:group style="position:absolute;left:7841;top:4671;width:2;height:498" coordorigin="7841,4671" coordsize="2,498">
              <v:shape style="position:absolute;left:7841;top:4671;width:2;height:498" coordorigin="7841,4671" coordsize="0,498" path="m7841,5169l7841,4671e" filled="f" stroked="t" strokeweight=".954994pt" strokecolor="#484848">
                <v:path arrowok="t"/>
              </v:shape>
            </v:group>
            <v:group style="position:absolute;left:11565;top:684;width:2;height:8424" coordorigin="11565,684" coordsize="2,8424">
              <v:shape style="position:absolute;left:11565;top:684;width:2;height:8424" coordorigin="11565,684" coordsize="0,8424" path="m11565,9108l11565,684e" filled="f" stroked="t" strokeweight=".716246pt" strokecolor="#4B4B4B">
                <v:path arrowok="t"/>
              </v:shape>
            </v:group>
            <v:group style="position:absolute;left:2395;top:4896;width:2;height:3370" coordorigin="2395,4896" coordsize="2,3370">
              <v:shape style="position:absolute;left:2395;top:4896;width:2;height:3370" coordorigin="2395,4896" coordsize="0,3370" path="m2395,8266l2395,4896e" filled="f" stroked="t" strokeweight=".954994pt" strokecolor="#4B4B4B">
                <v:path arrowok="t"/>
              </v:shape>
            </v:group>
            <v:group style="position:absolute;left:4937;top:5401;width:6632;height:2" coordorigin="4937,5401" coordsize="6632,2">
              <v:shape style="position:absolute;left:4937;top:5401;width:6632;height:2" coordorigin="4937,5401" coordsize="6632,0" path="m4937,5401l11570,5401e" filled="f" stroked="t" strokeweight=".954994pt" strokecolor="#484848">
                <v:path arrowok="t"/>
              </v:shape>
            </v:group>
            <v:group style="position:absolute;left:4937;top:5641;width:4531;height:2" coordorigin="4937,5641" coordsize="4531,2">
              <v:shape style="position:absolute;left:4937;top:5641;width:4531;height:2" coordorigin="4937,5641" coordsize="4531,0" path="m4937,5641l9469,5641e" filled="f" stroked="t" strokeweight=".954994pt" strokecolor="#444444">
                <v:path arrowok="t"/>
              </v:shape>
            </v:group>
            <v:group style="position:absolute;left:9411;top:5643;width:621;height:2" coordorigin="9411,5643" coordsize="621,2">
              <v:shape style="position:absolute;left:9411;top:5643;width:621;height:2" coordorigin="9411,5643" coordsize="621,0" path="m9411,5643l10032,5643e" filled="f" stroked="t" strokeweight=".477497pt" strokecolor="#0F0F0F">
                <v:path arrowok="t"/>
              </v:shape>
            </v:group>
            <v:group style="position:absolute;left:9975;top:5643;width:1595;height:2" coordorigin="9975,5643" coordsize="1595,2">
              <v:shape style="position:absolute;left:9975;top:5643;width:1595;height:2" coordorigin="9975,5643" coordsize="1595,0" path="m9975,5643l11570,5643e" filled="f" stroked="t" strokeweight=".716246pt" strokecolor="#444444">
                <v:path arrowok="t"/>
              </v:shape>
            </v:group>
            <v:group style="position:absolute;left:2383;top:5885;width:1781;height:2" coordorigin="2383,5885" coordsize="1781,2">
              <v:shape style="position:absolute;left:2383;top:5885;width:1781;height:2" coordorigin="2383,5885" coordsize="1781,0" path="m2383,5885l4164,5885e" filled="f" stroked="t" strokeweight=".954994pt" strokecolor="#4B4B4B">
                <v:path arrowok="t"/>
              </v:shape>
            </v:group>
            <v:group style="position:absolute;left:4001;top:5885;width:635;height:2" coordorigin="4001,5885" coordsize="635,2">
              <v:shape style="position:absolute;left:4001;top:5885;width:635;height:2" coordorigin="4001,5885" coordsize="635,0" path="m4001,5885l4636,5885e" filled="f" stroked="t" strokeweight=".716246pt" strokecolor="#383838">
                <v:path arrowok="t"/>
              </v:shape>
            </v:group>
            <v:group style="position:absolute;left:4579;top:5882;width:401;height:2" coordorigin="4579,5882" coordsize="401,2">
              <v:shape style="position:absolute;left:4579;top:5882;width:401;height:2" coordorigin="4579,5882" coordsize="401,0" path="m4579,5882l4980,5882e" filled="f" stroked="t" strokeweight=".477497pt" strokecolor="#131313">
                <v:path arrowok="t"/>
              </v:shape>
            </v:group>
            <v:group style="position:absolute;left:4904;top:5885;width:6666;height:2" coordorigin="4904,5885" coordsize="6666,2">
              <v:shape style="position:absolute;left:4904;top:5885;width:6666;height:2" coordorigin="4904,5885" coordsize="6666,0" path="m4904,5885l11570,5885e" filled="f" stroked="t" strokeweight=".954994pt" strokecolor="#484848">
                <v:path arrowok="t"/>
              </v:shape>
            </v:group>
            <v:group style="position:absolute;left:788;top:6124;width:10782;height:2" coordorigin="788,6124" coordsize="10782,2">
              <v:shape style="position:absolute;left:788;top:6124;width:10782;height:2" coordorigin="788,6124" coordsize="10782,0" path="m788,6124l11570,6124e" filled="f" stroked="t" strokeweight=".716246pt" strokecolor="#484848">
                <v:path arrowok="t"/>
              </v:shape>
            </v:group>
            <v:group style="position:absolute;left:4947;top:5863;width:2;height:565" coordorigin="4947,5863" coordsize="2,565">
              <v:shape style="position:absolute;left:4947;top:5863;width:2;height:565" coordorigin="4947,5863" coordsize="0,565" path="m4947,6428l4947,5863e" filled="f" stroked="t" strokeweight=".477497pt" strokecolor="#1C1C1C">
                <v:path arrowok="t"/>
              </v:shape>
            </v:group>
            <v:group style="position:absolute;left:7843;top:6117;width:2;height:728" coordorigin="7843,6117" coordsize="2,728">
              <v:shape style="position:absolute;left:7843;top:6117;width:2;height:728" coordorigin="7843,6117" coordsize="0,728" path="m7843,6844l7843,6117e" filled="f" stroked="t" strokeweight=".716246pt" strokecolor="#3B3B3B">
                <v:path arrowok="t"/>
              </v:shape>
            </v:group>
            <v:group style="position:absolute;left:2383;top:6596;width:5907;height:2" coordorigin="2383,6596" coordsize="5907,2">
              <v:shape style="position:absolute;left:2383;top:6596;width:5907;height:2" coordorigin="2383,6596" coordsize="5907,0" path="m2383,6596l8289,6596e" filled="f" stroked="t" strokeweight=".954994pt" strokecolor="#4F4F4F">
                <v:path arrowok="t"/>
              </v:shape>
            </v:group>
            <v:group style="position:absolute;left:8232;top:6596;width:540;height:2" coordorigin="8232,6596" coordsize="540,2">
              <v:shape style="position:absolute;left:8232;top:6596;width:540;height:2" coordorigin="8232,6596" coordsize="540,0" path="m8232,6596l8772,6596e" filled="f" stroked="t" strokeweight=".477497pt" strokecolor="#1F1F1F">
                <v:path arrowok="t"/>
              </v:shape>
            </v:group>
            <v:group style="position:absolute;left:8714;top:6598;width:2855;height:2" coordorigin="8714,6598" coordsize="2855,2">
              <v:shape style="position:absolute;left:8714;top:6598;width:2855;height:2" coordorigin="8714,6598" coordsize="2855,0" path="m8714,6598l11570,6598e" filled="f" stroked="t" strokeweight=".954994pt" strokecolor="#4F4F4F">
                <v:path arrowok="t"/>
              </v:shape>
            </v:group>
            <v:group style="position:absolute;left:4944;top:6562;width:2;height:282" coordorigin="4944,6562" coordsize="2,282">
              <v:shape style="position:absolute;left:4944;top:6562;width:2;height:282" coordorigin="4944,6562" coordsize="0,282" path="m4944,6844l4944,6562e" filled="f" stroked="t" strokeweight="1.193743pt" strokecolor="#4B4B4B">
                <v:path arrowok="t"/>
              </v:shape>
            </v:group>
            <v:group style="position:absolute;left:2387;top:6833;width:5902;height:2" coordorigin="2387,6833" coordsize="5902,2">
              <v:shape style="position:absolute;left:2387;top:6833;width:5902;height:2" coordorigin="2387,6833" coordsize="5902,0" path="m2387,6833l8289,6833e" filled="f" stroked="t" strokeweight=".954994pt" strokecolor="#4B4B4B">
                <v:path arrowok="t"/>
              </v:shape>
            </v:group>
            <v:group style="position:absolute;left:8232;top:6835;width:540;height:2" coordorigin="8232,6835" coordsize="540,2">
              <v:shape style="position:absolute;left:8232;top:6835;width:540;height:2" coordorigin="8232,6835" coordsize="540,0" path="m8232,6835l8772,6835e" filled="f" stroked="t" strokeweight=".477497pt" strokecolor="#1F1F1F">
                <v:path arrowok="t"/>
              </v:shape>
            </v:group>
            <v:group style="position:absolute;left:8714;top:6837;width:2860;height:2" coordorigin="8714,6837" coordsize="2860,2">
              <v:shape style="position:absolute;left:8714;top:6837;width:2860;height:2" coordorigin="8714,6837" coordsize="2860,0" path="m8714,6837l11575,6837e" filled="f" stroked="t" strokeweight=".954994pt" strokecolor="#4F4F4F">
                <v:path arrowok="t"/>
              </v:shape>
            </v:group>
            <v:group style="position:absolute;left:382;top:7077;width:9115;height:2" coordorigin="382,7077" coordsize="9115,2">
              <v:shape style="position:absolute;left:382;top:7077;width:9115;height:2" coordorigin="382,7077" coordsize="9115,0" path="m382,7077l9497,7077e" filled="f" stroked="t" strokeweight=".954994pt" strokecolor="#4B4B4B">
                <v:path arrowok="t"/>
              </v:shape>
            </v:group>
            <v:group style="position:absolute;left:9411;top:7079;width:621;height:2" coordorigin="9411,7079" coordsize="621,2">
              <v:shape style="position:absolute;left:9411;top:7079;width:621;height:2" coordorigin="9411,7079" coordsize="621,0" path="m9411,7079l10032,7079e" filled="f" stroked="t" strokeweight=".477497pt" strokecolor="#1C1C1C">
                <v:path arrowok="t"/>
              </v:shape>
            </v:group>
            <v:group style="position:absolute;left:9975;top:7079;width:1600;height:2" coordorigin="9975,7079" coordsize="1600,2">
              <v:shape style="position:absolute;left:9975;top:7079;width:1600;height:2" coordorigin="9975,7079" coordsize="1600,0" path="m9975,7079l11575,7079e" filled="f" stroked="t" strokeweight=".954994pt" strokecolor="#4F4F4F">
                <v:path arrowok="t"/>
              </v:shape>
            </v:group>
            <v:group style="position:absolute;left:382;top:7550;width:8881;height:2" coordorigin="382,7550" coordsize="8881,2">
              <v:shape style="position:absolute;left:382;top:7550;width:8881;height:2" coordorigin="382,7550" coordsize="8881,0" path="m382,7550l9263,7550e" filled="f" stroked="t" strokeweight=".954994pt" strokecolor="#4B4B4B">
                <v:path arrowok="t"/>
              </v:shape>
            </v:group>
            <v:group style="position:absolute;left:6742;top:7550;width:263;height:2" coordorigin="6742,7550" coordsize="263,2">
              <v:shape style="position:absolute;left:6742;top:7550;width:263;height:2" coordorigin="6742,7550" coordsize="263,0" path="m6742,7550l7005,7550e" filled="f" stroked="t" strokeweight=".716246pt" strokecolor="#343434">
                <v:path arrowok="t"/>
              </v:shape>
            </v:group>
            <v:group style="position:absolute;left:9111;top:7550;width:358;height:2" coordorigin="9111,7550" coordsize="358,2">
              <v:shape style="position:absolute;left:9111;top:7550;width:358;height:2" coordorigin="9111,7550" coordsize="358,0" path="m9111,7550l9469,7550e" filled="f" stroked="t" strokeweight=".477497pt" strokecolor="#2B2B2B">
                <v:path arrowok="t"/>
              </v:shape>
            </v:group>
            <v:group style="position:absolute;left:9411;top:7548;width:621;height:2" coordorigin="9411,7548" coordsize="621,2">
              <v:shape style="position:absolute;left:9411;top:7548;width:621;height:2" coordorigin="9411,7548" coordsize="621,0" path="m9411,7548l10032,7548e" filled="f" stroked="t" strokeweight=".477497pt" strokecolor="#0C0C0C">
                <v:path arrowok="t"/>
              </v:shape>
            </v:group>
            <v:group style="position:absolute;left:9975;top:7548;width:1600;height:2" coordorigin="9975,7548" coordsize="1600,2">
              <v:shape style="position:absolute;left:9975;top:7548;width:1600;height:2" coordorigin="9975,7548" coordsize="1600,0" path="m9975,7548l11575,7548e" filled="f" stroked="t" strokeweight=".954994pt" strokecolor="#484848">
                <v:path arrowok="t"/>
              </v:shape>
            </v:group>
            <v:group style="position:absolute;left:396;top:704;width:2;height:15546" coordorigin="396,704" coordsize="2,15546">
              <v:shape style="position:absolute;left:396;top:704;width:2;height:15546" coordorigin="396,704" coordsize="0,15546" path="m396,16250l396,704e" filled="f" stroked="t" strokeweight=".716246pt" strokecolor="#484848">
                <v:path arrowok="t"/>
              </v:shape>
            </v:group>
            <v:group style="position:absolute;left:4949;top:7543;width:2;height:747" coordorigin="4949,7543" coordsize="2,747">
              <v:shape style="position:absolute;left:4949;top:7543;width:2;height:747" coordorigin="4949,7543" coordsize="0,747" path="m4949,8290l4949,7543e" filled="f" stroked="t" strokeweight=".954994pt" strokecolor="#4F4F4F">
                <v:path arrowok="t"/>
              </v:shape>
            </v:group>
            <v:group style="position:absolute;left:4937;top:7790;width:4603;height:2" coordorigin="4937,7790" coordsize="4603,2">
              <v:shape style="position:absolute;left:4937;top:7790;width:4603;height:2" coordorigin="4937,7790" coordsize="4603,0" path="m4937,7790l9540,7790e" filled="f" stroked="t" strokeweight=".954994pt" strokecolor="#444444">
                <v:path arrowok="t"/>
              </v:shape>
            </v:group>
            <v:group style="position:absolute;left:9411;top:7790;width:401;height:2" coordorigin="9411,7790" coordsize="401,2">
              <v:shape style="position:absolute;left:9411;top:7790;width:401;height:2" coordorigin="9411,7790" coordsize="401,0" path="m9411,7790l9813,7790e" filled="f" stroked="t" strokeweight=".716246pt" strokecolor="#2B2B2B">
                <v:path arrowok="t"/>
              </v:shape>
            </v:group>
            <v:group style="position:absolute;left:9755;top:7787;width:277;height:2" coordorigin="9755,7787" coordsize="277,2">
              <v:shape style="position:absolute;left:9755;top:7787;width:277;height:2" coordorigin="9755,7787" coordsize="277,0" path="m9755,7787l10032,7787e" filled="f" stroked="t" strokeweight=".477497pt" strokecolor="#181818">
                <v:path arrowok="t"/>
              </v:shape>
            </v:group>
            <v:group style="position:absolute;left:9961;top:7787;width:1614;height:2" coordorigin="9961,7787" coordsize="1614,2">
              <v:shape style="position:absolute;left:9961;top:7787;width:1614;height:2" coordorigin="9961,7787" coordsize="1614,0" path="m9961,7787l11575,7787e" filled="f" stroked="t" strokeweight=".954994pt" strokecolor="#4F4F4F">
                <v:path arrowok="t"/>
              </v:shape>
            </v:group>
            <v:group style="position:absolute;left:4937;top:8034;width:1304;height:2" coordorigin="4937,8034" coordsize="1304,2">
              <v:shape style="position:absolute;left:4937;top:8034;width:1304;height:2" coordorigin="4937,8034" coordsize="1304,0" path="m4937,8034l6241,8034e" filled="f" stroked="t" strokeweight=".716246pt" strokecolor="#383838">
                <v:path arrowok="t"/>
              </v:shape>
            </v:group>
            <v:group style="position:absolute;left:6184;top:8034;width:5396;height:2" coordorigin="6184,8034" coordsize="5396,2">
              <v:shape style="position:absolute;left:6184;top:8034;width:5396;height:2" coordorigin="6184,8034" coordsize="5396,0" path="m6184,8034l11579,8034e" filled="f" stroked="t" strokeweight=".954994pt" strokecolor="#4F4F4F">
                <v:path arrowok="t"/>
              </v:shape>
            </v:group>
            <v:group style="position:absolute;left:387;top:8280;width:181;height:2" coordorigin="387,8280" coordsize="181,2">
              <v:shape style="position:absolute;left:387;top:8280;width:181;height:2" coordorigin="387,8280" coordsize="181,0" path="m387,8280l568,8280e" filled="f" stroked="t" strokeweight=".954994pt" strokecolor="#4F4F4F">
                <v:path arrowok="t"/>
              </v:shape>
            </v:group>
            <v:group style="position:absolute;left:468;top:8283;width:640;height:2" coordorigin="468,8283" coordsize="640,2">
              <v:shape style="position:absolute;left:468;top:8283;width:640;height:2" coordorigin="468,8283" coordsize="640,0" path="m468,8283l1108,8283e" filled="f" stroked="t" strokeweight=".477497pt" strokecolor="#2F2F2F">
                <v:path arrowok="t"/>
              </v:shape>
            </v:group>
            <v:group style="position:absolute;left:1050;top:8280;width:707;height:2" coordorigin="1050,8280" coordsize="707,2">
              <v:shape style="position:absolute;left:1050;top:8280;width:707;height:2" coordorigin="1050,8280" coordsize="707,0" path="m1050,8280l1757,8280e" filled="f" stroked="t" strokeweight=".477497pt" strokecolor="#1C1C1C">
                <v:path arrowok="t"/>
              </v:shape>
            </v:group>
            <v:group style="position:absolute;left:2402;top:8008;width:2;height:1359" coordorigin="2402,8008" coordsize="2,1359">
              <v:shape style="position:absolute;left:2402;top:8008;width:2;height:1359" coordorigin="2402,8008" coordsize="0,1359" path="m2402,9367l2402,8008e" filled="f" stroked="t" strokeweight=".954994pt" strokecolor="#484848">
                <v:path arrowok="t"/>
              </v:shape>
            </v:group>
            <v:group style="position:absolute;left:1700;top:8280;width:1867;height:2" coordorigin="1700,8280" coordsize="1867,2">
              <v:shape style="position:absolute;left:1700;top:8280;width:1867;height:2" coordorigin="1700,8280" coordsize="1867,0" path="m1700,8280l3567,8280e" filled="f" stroked="t" strokeweight=".954994pt" strokecolor="#545454">
                <v:path arrowok="t"/>
              </v:shape>
            </v:group>
            <v:group style="position:absolute;left:3510;top:8280;width:549;height:2" coordorigin="3510,8280" coordsize="549,2">
              <v:shape style="position:absolute;left:3510;top:8280;width:549;height:2" coordorigin="3510,8280" coordsize="549,0" path="m3510,8280l4059,8280e" filled="f" stroked="t" strokeweight=".477497pt" strokecolor="#181818">
                <v:path arrowok="t"/>
              </v:shape>
            </v:group>
            <v:group style="position:absolute;left:6298;top:8283;width:563;height:2" coordorigin="6298,8283" coordsize="563,2">
              <v:shape style="position:absolute;left:6298;top:8283;width:563;height:2" coordorigin="6298,8283" coordsize="563,0" path="m6298,8283l6862,8283e" filled="f" stroked="t" strokeweight="1.193743pt" strokecolor="#646464">
                <v:path arrowok="t"/>
              </v:shape>
            </v:group>
            <v:group style="position:absolute;left:4001;top:8280;width:7578;height:2" coordorigin="4001,8280" coordsize="7578,2">
              <v:shape style="position:absolute;left:4001;top:8280;width:7578;height:2" coordorigin="4001,8280" coordsize="7578,0" path="m4001,8280l11579,8280e" filled="f" stroked="t" strokeweight=".954994pt" strokecolor="#4B4B4B">
                <v:path arrowok="t"/>
              </v:shape>
            </v:group>
            <v:group style="position:absolute;left:8714;top:8278;width:454;height:2" coordorigin="8714,8278" coordsize="454,2">
              <v:shape style="position:absolute;left:8714;top:8278;width:454;height:2" coordorigin="8714,8278" coordsize="454,0" path="m8714,8278l9168,8278e" filled="f" stroked="t" strokeweight=".716246pt" strokecolor="#3B3B3B">
                <v:path arrowok="t"/>
              </v:shape>
            </v:group>
            <v:group style="position:absolute;left:387;top:9082;width:5854;height:2" coordorigin="387,9082" coordsize="5854,2">
              <v:shape style="position:absolute;left:387;top:9082;width:5854;height:2" coordorigin="387,9082" coordsize="5854,0" path="m387,9082l6241,9082e" filled="f" stroked="t" strokeweight=".954994pt" strokecolor="#4F4F4F">
                <v:path arrowok="t"/>
              </v:shape>
            </v:group>
            <v:group style="position:absolute;left:6184;top:9084;width:344;height:2" coordorigin="6184,9084" coordsize="344,2">
              <v:shape style="position:absolute;left:6184;top:9084;width:344;height:2" coordorigin="6184,9084" coordsize="344,0" path="m6184,9084l6527,9084e" filled="f" stroked="t" strokeweight=".477497pt" strokecolor="#2B2B2B">
                <v:path arrowok="t"/>
              </v:shape>
            </v:group>
            <v:group style="position:absolute;left:6470;top:9082;width:5109;height:2" coordorigin="6470,9082" coordsize="5109,2">
              <v:shape style="position:absolute;left:6470;top:9082;width:5109;height:2" coordorigin="6470,9082" coordsize="5109,0" path="m6470,9082l11579,9082e" filled="f" stroked="t" strokeweight=".716246pt" strokecolor="#484848">
                <v:path arrowok="t"/>
              </v:shape>
            </v:group>
            <v:group style="position:absolute;left:11575;top:5030;width:2;height:4384" coordorigin="11575,5030" coordsize="2,4384">
              <v:shape style="position:absolute;left:11575;top:5030;width:2;height:4384" coordorigin="11575,5030" coordsize="0,4384" path="m11575,9415l11575,5030e" filled="f" stroked="t" strokeweight=".954994pt" strokecolor="#4F4F4F">
                <v:path arrowok="t"/>
              </v:shape>
            </v:group>
            <v:group style="position:absolute;left:2399;top:9309;width:2;height:507" coordorigin="2399,9309" coordsize="2,507">
              <v:shape style="position:absolute;left:2399;top:9309;width:2;height:507" coordorigin="2399,9309" coordsize="0,507" path="m2399,9817l2399,9309e" filled="f" stroked="t" strokeweight=".477497pt" strokecolor="#2F2F2F">
                <v:path arrowok="t"/>
              </v:shape>
            </v:group>
            <v:group style="position:absolute;left:11577;top:9309;width:2;height:507" coordorigin="11577,9309" coordsize="2,507">
              <v:shape style="position:absolute;left:11577;top:9309;width:2;height:507" coordorigin="11577,9309" coordsize="0,507" path="m11577,9817l11577,9309e" filled="f" stroked="t" strokeweight=".477497pt" strokecolor="#383838">
                <v:path arrowok="t"/>
              </v:shape>
            </v:group>
            <v:group style="position:absolute;left:382;top:10013;width:2034;height:2" coordorigin="382,10013" coordsize="2034,2">
              <v:shape style="position:absolute;left:382;top:10013;width:2034;height:2" coordorigin="382,10013" coordsize="2034,0" path="m382,10013l2416,10013e" filled="f" stroked="t" strokeweight=".954994pt" strokecolor="#575757">
                <v:path arrowok="t"/>
              </v:shape>
            </v:group>
            <v:group style="position:absolute;left:2402;top:9759;width:2;height:278" coordorigin="2402,9759" coordsize="2,278">
              <v:shape style="position:absolute;left:2402;top:9759;width:2;height:278" coordorigin="2402,9759" coordsize="0,278" path="m2402,10037l2402,9759e" filled="f" stroked="t" strokeweight=".477497pt" strokecolor="#131313">
                <v:path arrowok="t"/>
              </v:shape>
            </v:group>
            <v:group style="position:absolute;left:2340;top:10008;width:7129;height:2" coordorigin="2340,10008" coordsize="7129,2">
              <v:shape style="position:absolute;left:2340;top:10008;width:7129;height:2" coordorigin="2340,10008" coordsize="7129,0" path="m2340,10008l9469,10008e" filled="f" stroked="t" strokeweight=".716246pt" strokecolor="#444444">
                <v:path arrowok="t"/>
              </v:shape>
            </v:group>
            <v:group style="position:absolute;left:9411;top:10008;width:621;height:2" coordorigin="9411,10008" coordsize="621,2">
              <v:shape style="position:absolute;left:9411;top:10008;width:621;height:2" coordorigin="9411,10008" coordsize="621,0" path="m9411,10008l10032,10008e" filled="f" stroked="t" strokeweight=".477497pt" strokecolor="#1C1C1C">
                <v:path arrowok="t"/>
              </v:shape>
            </v:group>
            <v:group style="position:absolute;left:9975;top:10008;width:1609;height:2" coordorigin="9975,10008" coordsize="1609,2">
              <v:shape style="position:absolute;left:9975;top:10008;width:1609;height:2" coordorigin="9975,10008" coordsize="1609,0" path="m9975,10008l11584,10008e" filled="f" stroked="t" strokeweight=".954994pt" strokecolor="#4F4F4F">
                <v:path arrowok="t"/>
              </v:shape>
            </v:group>
            <v:group style="position:absolute;left:11577;top:9759;width:2;height:4207" coordorigin="11577,9759" coordsize="2,4207">
              <v:shape style="position:absolute;left:11577;top:9759;width:2;height:4207" coordorigin="11577,9759" coordsize="0,4207" path="m11577,13967l11577,9759e" filled="f" stroked="t" strokeweight=".716246pt" strokecolor="#545454">
                <v:path arrowok="t"/>
              </v:shape>
            </v:group>
            <v:group style="position:absolute;left:392;top:10257;width:1609;height:2" coordorigin="392,10257" coordsize="1609,2">
              <v:shape style="position:absolute;left:392;top:10257;width:1609;height:2" coordorigin="392,10257" coordsize="1609,0" path="m392,10257l2001,10257e" filled="f" stroked="t" strokeweight=".954994pt" strokecolor="#484848">
                <v:path arrowok="t"/>
              </v:shape>
            </v:group>
            <v:group style="position:absolute;left:1943;top:10257;width:473;height:2" coordorigin="1943,10257" coordsize="473,2">
              <v:shape style="position:absolute;left:1943;top:10257;width:473;height:2" coordorigin="1943,10257" coordsize="473,0" path="m1943,10257l2416,10257e" filled="f" stroked="t" strokeweight=".477497pt" strokecolor="#1F1F1F">
                <v:path arrowok="t"/>
              </v:shape>
            </v:group>
            <v:group style="position:absolute;left:2404;top:9960;width:2;height:799" coordorigin="2404,9960" coordsize="2,799">
              <v:shape style="position:absolute;left:2404;top:9960;width:2;height:799" coordorigin="2404,9960" coordsize="0,799" path="m2404,10760l2404,9960e" filled="f" stroked="t" strokeweight=".716246pt" strokecolor="#2F2F2F">
                <v:path arrowok="t"/>
              </v:shape>
            </v:group>
            <v:group style="position:absolute;left:2340;top:10255;width:1561;height:2" coordorigin="2340,10255" coordsize="1561,2">
              <v:shape style="position:absolute;left:2340;top:10255;width:1561;height:2" coordorigin="2340,10255" coordsize="1561,0" path="m2340,10255l3901,10255e" filled="f" stroked="t" strokeweight=".716246pt" strokecolor="#3B3B3B">
                <v:path arrowok="t"/>
              </v:shape>
            </v:group>
            <v:group style="position:absolute;left:2884;top:10255;width:1752;height:2" coordorigin="2884,10255" coordsize="1752,2">
              <v:shape style="position:absolute;left:2884;top:10255;width:1752;height:2" coordorigin="2884,10255" coordsize="1752,0" path="m2884,10255l4636,10255e" filled="f" stroked="t" strokeweight=".954994pt" strokecolor="#4F4F4F">
                <v:path arrowok="t"/>
              </v:shape>
            </v:group>
            <v:group style="position:absolute;left:4579;top:10257;width:392;height:2" coordorigin="4579,10257" coordsize="392,2">
              <v:shape style="position:absolute;left:4579;top:10257;width:392;height:2" coordorigin="4579,10257" coordsize="392,0" path="m4579,10257l4971,10257e" filled="f" stroked="t" strokeweight=".477497pt" strokecolor="#181818">
                <v:path arrowok="t"/>
              </v:shape>
            </v:group>
            <v:group style="position:absolute;left:4913;top:10255;width:788;height:2" coordorigin="4913,10255" coordsize="788,2">
              <v:shape style="position:absolute;left:4913;top:10255;width:788;height:2" coordorigin="4913,10255" coordsize="788,0" path="m4913,10255l5701,10255e" filled="f" stroked="t" strokeweight=".477497pt" strokecolor="#2B2B2B">
                <v:path arrowok="t"/>
              </v:shape>
            </v:group>
            <v:group style="position:absolute;left:5315;top:10255;width:3013;height:2" coordorigin="5315,10255" coordsize="3013,2">
              <v:shape style="position:absolute;left:5315;top:10255;width:3013;height:2" coordorigin="5315,10255" coordsize="3013,0" path="m5315,10255l8328,10255e" filled="f" stroked="t" strokeweight=".954994pt" strokecolor="#4B4B4B">
                <v:path arrowok="t"/>
              </v:shape>
            </v:group>
            <v:group style="position:absolute;left:8232;top:10252;width:540;height:2" coordorigin="8232,10252" coordsize="540,2">
              <v:shape style="position:absolute;left:8232;top:10252;width:540;height:2" coordorigin="8232,10252" coordsize="540,0" path="m8232,10252l8772,10252e" filled="f" stroked="t" strokeweight=".477497pt" strokecolor="#1F1F1F">
                <v:path arrowok="t"/>
              </v:shape>
            </v:group>
            <v:group style="position:absolute;left:8714;top:10252;width:2870;height:2" coordorigin="8714,10252" coordsize="2870,2">
              <v:shape style="position:absolute;left:8714;top:10252;width:2870;height:2" coordorigin="8714,10252" coordsize="2870,0" path="m8714,10252l11584,10252e" filled="f" stroked="t" strokeweight=".954994pt" strokecolor="#545454">
                <v:path arrowok="t"/>
              </v:shape>
            </v:group>
            <v:group style="position:absolute;left:392;top:10496;width:1609;height:2" coordorigin="392,10496" coordsize="1609,2">
              <v:shape style="position:absolute;left:392;top:10496;width:1609;height:2" coordorigin="392,10496" coordsize="1609,0" path="m392,10496l2001,10496e" filled="f" stroked="t" strokeweight=".954994pt" strokecolor="#4B4B4B">
                <v:path arrowok="t"/>
              </v:shape>
            </v:group>
            <v:group style="position:absolute;left:1943;top:10496;width:1089;height:2" coordorigin="1943,10496" coordsize="1089,2">
              <v:shape style="position:absolute;left:1943;top:10496;width:1089;height:2" coordorigin="1943,10496" coordsize="1089,0" path="m1943,10496l3032,10496e" filled="f" stroked="t" strokeweight=".477497pt" strokecolor="#1C1C1C">
                <v:path arrowok="t"/>
              </v:shape>
            </v:group>
            <v:group style="position:absolute;left:2956;top:10494;width:306;height:2" coordorigin="2956,10494" coordsize="306,2">
              <v:shape style="position:absolute;left:2956;top:10494;width:306;height:2" coordorigin="2956,10494" coordsize="306,0" path="m2956,10494l3261,10494e" filled="f" stroked="t" strokeweight=".716246pt" strokecolor="#3F3F3F">
                <v:path arrowok="t"/>
              </v:shape>
            </v:group>
            <v:group style="position:absolute;left:2956;top:10492;width:8633;height:2" coordorigin="2956,10492" coordsize="8633,2">
              <v:shape style="position:absolute;left:2956;top:10492;width:8633;height:2" coordorigin="2956,10492" coordsize="8633,0" path="m2956,10492l11589,10492e" filled="f" stroked="t" strokeweight=".954994pt" strokecolor="#4B4B4B">
                <v:path arrowok="t"/>
              </v:shape>
            </v:group>
            <v:group style="position:absolute;left:387;top:10977;width:4250;height:2" coordorigin="387,10977" coordsize="4250,2">
              <v:shape style="position:absolute;left:387;top:10977;width:4250;height:2" coordorigin="387,10977" coordsize="4250,0" path="m387,10977l4636,10977e" filled="f" stroked="t" strokeweight=".954994pt" strokecolor="#4F4F4F">
                <v:path arrowok="t"/>
              </v:shape>
            </v:group>
            <v:group style="position:absolute;left:2407;top:10702;width:2;height:541" coordorigin="2407,10702" coordsize="2,541">
              <v:shape style="position:absolute;left:2407;top:10702;width:2;height:541" coordorigin="2407,10702" coordsize="0,541" path="m2407,11243l2407,10702e" filled="f" stroked="t" strokeweight=".477497pt" strokecolor="#1C1C1C">
                <v:path arrowok="t"/>
              </v:shape>
            </v:group>
            <v:group style="position:absolute;left:4579;top:10975;width:392;height:2" coordorigin="4579,10975" coordsize="392,2">
              <v:shape style="position:absolute;left:4579;top:10975;width:392;height:2" coordorigin="4579,10975" coordsize="392,0" path="m4579,10975l4971,10975e" filled="f" stroked="t" strokeweight=".477497pt" strokecolor="#1F1F1F">
                <v:path arrowok="t"/>
              </v:shape>
            </v:group>
            <v:group style="position:absolute;left:4913;top:10975;width:2478;height:2" coordorigin="4913,10975" coordsize="2478,2">
              <v:shape style="position:absolute;left:4913;top:10975;width:2478;height:2" coordorigin="4913,10975" coordsize="2478,0" path="m4913,10975l7392,10975e" filled="f" stroked="t" strokeweight=".954994pt" strokecolor="#545454">
                <v:path arrowok="t"/>
              </v:shape>
            </v:group>
            <v:group style="position:absolute;left:7334;top:10975;width:525;height:2" coordorigin="7334,10975" coordsize="525,2">
              <v:shape style="position:absolute;left:7334;top:10975;width:525;height:2" coordorigin="7334,10975" coordsize="525,0" path="m7334,10975l7860,10975e" filled="f" stroked="t" strokeweight=".477497pt" strokecolor="#282828">
                <v:path arrowok="t"/>
              </v:shape>
            </v:group>
            <v:group style="position:absolute;left:7769;top:10973;width:3820;height:2" coordorigin="7769,10973" coordsize="3820,2">
              <v:shape style="position:absolute;left:7769;top:10973;width:3820;height:2" coordorigin="7769,10973" coordsize="3820,0" path="m7769,10973l11589,10973e" filled="f" stroked="t" strokeweight=".954994pt" strokecolor="#4F4F4F">
                <v:path arrowok="t"/>
              </v:shape>
            </v:group>
            <v:group style="position:absolute;left:387;top:11217;width:4336;height:2" coordorigin="387,11217" coordsize="4336,2">
              <v:shape style="position:absolute;left:387;top:11217;width:4336;height:2" coordorigin="387,11217" coordsize="4336,0" path="m387,11217l4722,11217e" filled="f" stroked="t" strokeweight=".954994pt" strokecolor="#4B4B4B">
                <v:path arrowok="t"/>
              </v:shape>
            </v:group>
            <v:group style="position:absolute;left:4579;top:11214;width:392;height:2" coordorigin="4579,11214" coordsize="392,2">
              <v:shape style="position:absolute;left:4579;top:11214;width:392;height:2" coordorigin="4579,11214" coordsize="392,0" path="m4579,11214l4971,11214e" filled="f" stroked="t" strokeweight=".477497pt" strokecolor="#282828">
                <v:path arrowok="t"/>
              </v:shape>
            </v:group>
            <v:group style="position:absolute;left:4913;top:11214;width:6675;height:2" coordorigin="4913,11214" coordsize="6675,2">
              <v:shape style="position:absolute;left:4913;top:11214;width:6675;height:2" coordorigin="4913,11214" coordsize="6675,0" path="m4913,11214l11589,11214e" filled="f" stroked="t" strokeweight=".954994pt" strokecolor="#4F4F4F">
                <v:path arrowok="t"/>
              </v:shape>
            </v:group>
            <v:group style="position:absolute;left:377;top:11578;width:119;height:2" coordorigin="377,11578" coordsize="119,2">
              <v:shape style="position:absolute;left:377;top:11578;width:119;height:2" coordorigin="377,11578" coordsize="119,0" path="m377,11578l497,11578e" filled="f" stroked="t" strokeweight=".238749pt" strokecolor="#646464">
                <v:path arrowok="t"/>
              </v:shape>
            </v:group>
            <v:group style="position:absolute;left:497;top:11578;width:587;height:2" coordorigin="497,11578" coordsize="587,2">
              <v:shape style="position:absolute;left:497;top:11578;width:587;height:2" coordorigin="497,11578" coordsize="587,0" path="m497,11578l1084,11578e" filled="f" stroked="t" strokeweight=".238749pt" strokecolor="#000000">
                <v:path arrowok="t"/>
              </v:shape>
            </v:group>
            <v:group style="position:absolute;left:1079;top:11195;width:2;height:388" coordorigin="1079,11195" coordsize="2,388">
              <v:shape style="position:absolute;left:1079;top:11195;width:2;height:388" coordorigin="1079,11195" coordsize="0,388" path="m1079,11583l1079,11195e" filled="f" stroked="t" strokeweight=".238749pt" strokecolor="#3F3F3F">
                <v:path arrowok="t"/>
              </v:shape>
            </v:group>
            <v:group style="position:absolute;left:1079;top:11578;width:1304;height:2" coordorigin="1079,11578" coordsize="1304,2">
              <v:shape style="position:absolute;left:1079;top:11578;width:1304;height:2" coordorigin="1079,11578" coordsize="1304,0" path="m1079,11578l2383,11578e" filled="f" stroked="t" strokeweight=".238749pt" strokecolor="#545454">
                <v:path arrowok="t"/>
              </v:shape>
            </v:group>
            <v:group style="position:absolute;left:1736;top:11210;width:2;height:1019" coordorigin="1736,11210" coordsize="2,1019">
              <v:shape style="position:absolute;left:1736;top:11210;width:2;height:1019" coordorigin="1736,11210" coordsize="0,1019" path="m1736,12229l1736,11210e" filled="f" stroked="t" strokeweight=".954994pt" strokecolor="#484848">
                <v:path arrowok="t"/>
              </v:shape>
            </v:group>
            <v:group style="position:absolute;left:2407;top:11167;width:2;height:809" coordorigin="2407,11167" coordsize="2,809">
              <v:shape style="position:absolute;left:2407;top:11167;width:2;height:809" coordorigin="2407,11167" coordsize="0,809" path="m2407,11975l2407,11167e" filled="f" stroked="t" strokeweight=".477497pt" strokecolor="#343434">
                <v:path arrowok="t"/>
              </v:shape>
            </v:group>
            <v:group style="position:absolute;left:2378;top:11578;width:3295;height:2" coordorigin="2378,11578" coordsize="3295,2">
              <v:shape style="position:absolute;left:2378;top:11578;width:3295;height:2" coordorigin="2378,11578" coordsize="3295,0" path="m2378,11578l5673,11578e" filled="f" stroked="t" strokeweight=".238749pt" strokecolor="#3F3F3F">
                <v:path arrowok="t"/>
              </v:shape>
            </v:group>
            <v:group style="position:absolute;left:5673;top:11578;width:1695;height:2" coordorigin="5673,11578" coordsize="1695,2">
              <v:shape style="position:absolute;left:5673;top:11578;width:1695;height:2" coordorigin="5673,11578" coordsize="1695,0" path="m5673,11578l7368,11578e" filled="f" stroked="t" strokeweight=".238749pt" strokecolor="#000000">
                <v:path arrowok="t"/>
              </v:shape>
            </v:group>
            <v:group style="position:absolute;left:7363;top:11195;width:2;height:388" coordorigin="7363,11195" coordsize="2,388">
              <v:shape style="position:absolute;left:7363;top:11195;width:2;height:388" coordorigin="7363,11195" coordsize="0,388" path="m7363,11583l7363,11195e" filled="f" stroked="t" strokeweight=".238749pt" strokecolor="#3F3F3F">
                <v:path arrowok="t"/>
              </v:shape>
            </v:group>
            <v:group style="position:absolute;left:7363;top:11578;width:468;height:2" coordorigin="7363,11578" coordsize="468,2">
              <v:shape style="position:absolute;left:7363;top:11578;width:468;height:2" coordorigin="7363,11578" coordsize="468,0" path="m7363,11578l7831,11578e" filled="f" stroked="t" strokeweight=".238749pt" strokecolor="#3F3F3F">
                <v:path arrowok="t"/>
              </v:shape>
            </v:group>
            <v:group style="position:absolute;left:7831;top:11578;width:3729;height:2" coordorigin="7831,11578" coordsize="3729,2">
              <v:shape style="position:absolute;left:7831;top:11578;width:3729;height:2" coordorigin="7831,11578" coordsize="3729,0" path="m7831,11578l11560,11578e" filled="f" stroked="t" strokeweight=".238749pt" strokecolor="#000000">
                <v:path arrowok="t"/>
              </v:shape>
            </v:group>
            <v:group style="position:absolute;left:1079;top:11578;width:2;height:1919" coordorigin="1079,11578" coordsize="2,1919">
              <v:shape style="position:absolute;left:1079;top:11578;width:2;height:1919" coordorigin="1079,11578" coordsize="0,1919" path="m1079,13498l1079,11578e" filled="f" stroked="t" strokeweight=".238749pt" strokecolor="#000000">
                <v:path arrowok="t"/>
              </v:shape>
            </v:group>
            <v:group style="position:absolute;left:7363;top:11578;width:2;height:3599" coordorigin="7363,11578" coordsize="2,3599">
              <v:shape style="position:absolute;left:7363;top:11578;width:2;height:3599" coordorigin="7363,11578" coordsize="0,3599" path="m7363,15178l7363,11578e" filled="f" stroked="t" strokeweight=".238749pt" strokecolor="#000000">
                <v:path arrowok="t"/>
              </v:shape>
            </v:group>
            <v:group style="position:absolute;left:11584;top:11549;width:2;height:1781" coordorigin="11584,11549" coordsize="2,1781">
              <v:shape style="position:absolute;left:11584;top:11549;width:2;height:1781" coordorigin="11584,11549" coordsize="0,1781" path="m11584,13330l11584,11549e" filled="f" stroked="t" strokeweight=".716246pt" strokecolor="#4F4F4F">
                <v:path arrowok="t"/>
              </v:shape>
            </v:group>
            <v:group style="position:absolute;left:2409;top:11918;width:2;height:775" coordorigin="2409,11918" coordsize="2,775">
              <v:shape style="position:absolute;left:2409;top:11918;width:2;height:775" coordorigin="2409,11918" coordsize="0,775" path="m2409,12693l2409,11918e" filled="f" stroked="t" strokeweight=".238749pt" strokecolor="#0F0F0F">
                <v:path arrowok="t"/>
              </v:shape>
            </v:group>
            <v:group style="position:absolute;left:1740;top:12148;width:2;height:751" coordorigin="1740,12148" coordsize="2,751">
              <v:shape style="position:absolute;left:1740;top:12148;width:2;height:751" coordorigin="1740,12148" coordsize="0,751" path="m1740,12899l1740,12148e" filled="f" stroked="t" strokeweight=".477497pt" strokecolor="#1C1C1C">
                <v:path arrowok="t"/>
              </v:shape>
            </v:group>
            <v:group style="position:absolute;left:406;top:12358;width:2;height:541" coordorigin="406,12358" coordsize="2,541">
              <v:shape style="position:absolute;left:406;top:12358;width:2;height:541" coordorigin="406,12358" coordsize="0,541" path="m406,12899l406,12358e" filled="f" stroked="t" strokeweight=".477497pt" strokecolor="#131313">
                <v:path arrowok="t"/>
              </v:shape>
            </v:group>
            <v:group style="position:absolute;left:2409;top:12636;width:2;height:474" coordorigin="2409,12636" coordsize="2,474">
              <v:shape style="position:absolute;left:2409;top:12636;width:2;height:474" coordorigin="2409,12636" coordsize="0,474" path="m2409,13110l2409,12636e" filled="f" stroked="t" strokeweight=".238749pt" strokecolor="#383838">
                <v:path arrowok="t"/>
              </v:shape>
            </v:group>
            <v:group style="position:absolute;left:411;top:12842;width:2;height:3408" coordorigin="411,12842" coordsize="2,3408">
              <v:shape style="position:absolute;left:411;top:12842;width:2;height:3408" coordorigin="411,12842" coordsize="0,3408" path="m411,16250l411,12842e" filled="f" stroked="t" strokeweight=".954994pt" strokecolor="#545454">
                <v:path arrowok="t"/>
              </v:shape>
            </v:group>
            <v:group style="position:absolute;left:1745;top:12842;width:2;height:2542" coordorigin="1745,12842" coordsize="2,2542">
              <v:shape style="position:absolute;left:1745;top:12842;width:2;height:2542" coordorigin="1745,12842" coordsize="0,2542" path="m1745,15383l1745,12842e" filled="f" stroked="t" strokeweight=".954994pt" strokecolor="#484848">
                <v:path arrowok="t"/>
              </v:shape>
            </v:group>
            <v:group style="position:absolute;left:377;top:13493;width:119;height:2" coordorigin="377,13493" coordsize="119,2">
              <v:shape style="position:absolute;left:377;top:13493;width:119;height:2" coordorigin="377,13493" coordsize="119,0" path="m377,13493l497,13493e" filled="f" stroked="t" strokeweight=".238749pt" strokecolor="#4B4B4B">
                <v:path arrowok="t"/>
              </v:shape>
            </v:group>
            <v:group style="position:absolute;left:497;top:13493;width:587;height:2" coordorigin="497,13493" coordsize="587,2">
              <v:shape style="position:absolute;left:497;top:13493;width:587;height:2" coordorigin="497,13493" coordsize="587,0" path="m497,13493l1084,13493e" filled="f" stroked="t" strokeweight=".238749pt" strokecolor="#000000">
                <v:path arrowok="t"/>
              </v:shape>
            </v:group>
            <v:group style="position:absolute;left:1079;top:13493;width:659;height:2" coordorigin="1079,13493" coordsize="659,2">
              <v:shape style="position:absolute;left:1079;top:13493;width:659;height:2" coordorigin="1079,13493" coordsize="659,0" path="m1079,13493l1738,13493e" filled="f" stroked="t" strokeweight=".238749pt" strokecolor="#282828">
                <v:path arrowok="t"/>
              </v:shape>
            </v:group>
            <v:group style="position:absolute;left:1719;top:13493;width:253;height:2" coordorigin="1719,13493" coordsize="253,2">
              <v:shape style="position:absolute;left:1719;top:13493;width:253;height:2" coordorigin="1719,13493" coordsize="253,0" path="m1719,13493l1972,13493e" filled="f" stroked="t" strokeweight=".238749pt" strokecolor="#3F3F3F">
                <v:path arrowok="t"/>
              </v:shape>
            </v:group>
            <v:group style="position:absolute;left:1972;top:13493;width:415;height:2" coordorigin="1972,13493" coordsize="415,2">
              <v:shape style="position:absolute;left:1972;top:13493;width:415;height:2" coordorigin="1972,13493" coordsize="415,0" path="m1972,13493l2387,13493e" filled="f" stroked="t" strokeweight=".238749pt" strokecolor="#676767">
                <v:path arrowok="t"/>
              </v:shape>
            </v:group>
            <v:group style="position:absolute;left:2414;top:10286;width:2;height:5954" coordorigin="2414,10286" coordsize="2,5954">
              <v:shape style="position:absolute;left:2414;top:10286;width:2;height:5954" coordorigin="2414,10286" coordsize="0,5954" path="m2414,16240l2414,10286e" filled="f" stroked="t" strokeweight=".716246pt" strokecolor="#343434">
                <v:path arrowok="t"/>
              </v:shape>
            </v:group>
            <v:group style="position:absolute;left:11555;top:13253;width:2;height:1053" coordorigin="11555,13253" coordsize="2,1053">
              <v:shape style="position:absolute;left:11555;top:13253;width:2;height:1053" coordorigin="11555,13253" coordsize="0,1053" path="m11555,14306l11555,13253e" filled="f" stroked="t" strokeweight=".238749pt" strokecolor="#000000">
                <v:path arrowok="t"/>
              </v:shape>
            </v:group>
            <v:group style="position:absolute;left:1079;top:13493;width:2;height:359" coordorigin="1079,13493" coordsize="2,359">
              <v:shape style="position:absolute;left:1079;top:13493;width:2;height:359" coordorigin="1079,13493" coordsize="0,359" path="m1079,13852l1079,13493e" filled="f" stroked="t" strokeweight=".238749pt" strokecolor="#545454">
                <v:path arrowok="t"/>
              </v:shape>
            </v:group>
            <v:group style="position:absolute;left:2378;top:13493;width:2;height:359" coordorigin="2378,13493" coordsize="2,359">
              <v:shape style="position:absolute;left:2378;top:13493;width:2;height:359" coordorigin="2378,13493" coordsize="0,359" path="m2378,13852l2378,13493e" filled="f" stroked="t" strokeweight=".238749pt" strokecolor="#606060">
                <v:path arrowok="t"/>
              </v:shape>
            </v:group>
            <v:group style="position:absolute;left:1079;top:13852;width:2;height:1326" coordorigin="1079,13852" coordsize="2,1326">
              <v:shape style="position:absolute;left:1079;top:13852;width:2;height:1326" coordorigin="1079,13852" coordsize="0,1326" path="m1079,15178l1079,13852e" filled="f" stroked="t" strokeweight=".238749pt" strokecolor="#000000">
                <v:path arrowok="t"/>
              </v:shape>
            </v:group>
            <v:group style="position:absolute;left:2378;top:13852;width:2;height:723" coordorigin="2378,13852" coordsize="2,723">
              <v:shape style="position:absolute;left:2378;top:13852;width:2;height:723" coordorigin="2378,13852" coordsize="0,723" path="m2378,14574l2378,13852e" filled="f" stroked="t" strokeweight=".238749pt" strokecolor="#000000">
                <v:path arrowok="t"/>
              </v:shape>
            </v:group>
            <v:group style="position:absolute;left:2378;top:14574;width:2;height:340" coordorigin="2378,14574" coordsize="2,340">
              <v:shape style="position:absolute;left:2378;top:14574;width:2;height:340" coordorigin="2378,14574" coordsize="0,340" path="m2378,14914l2378,14574e" filled="f" stroked="t" strokeweight=".238749pt" strokecolor="#444F5B">
                <v:path arrowok="t"/>
              </v:shape>
            </v:group>
            <v:group style="position:absolute;left:2235;top:15017;width:1375;height:2" coordorigin="2235,15017" coordsize="1375,2">
              <v:shape style="position:absolute;left:2235;top:15017;width:1375;height:2" coordorigin="2235,15017" coordsize="1375,0" path="m2235,15017l3610,15017e" filled="f" stroked="t" strokeweight=".716246pt" strokecolor="#5B6483">
                <v:path arrowok="t"/>
              </v:shape>
            </v:group>
            <v:group style="position:absolute;left:11586;top:14249;width:2;height:1445" coordorigin="11586,14249" coordsize="2,1445">
              <v:shape style="position:absolute;left:11586;top:14249;width:2;height:1445" coordorigin="11586,14249" coordsize="0,1445" path="m11586,15694l11586,14249e" filled="f" stroked="t" strokeweight=".954994pt" strokecolor="#808080">
                <v:path arrowok="t"/>
              </v:shape>
            </v:group>
            <v:group style="position:absolute;left:2378;top:14914;width:2;height:91" coordorigin="2378,14914" coordsize="2,91">
              <v:shape style="position:absolute;left:2378;top:14914;width:2;height:91" coordorigin="2378,14914" coordsize="0,91" path="m2378,15005l2378,14914e" filled="f" stroked="t" strokeweight=".238749pt" strokecolor="#000000">
                <v:path arrowok="t"/>
              </v:shape>
            </v:group>
            <v:group style="position:absolute;left:1719;top:16216;width:664;height:2" coordorigin="1719,16216" coordsize="664,2">
              <v:shape style="position:absolute;left:1719;top:16216;width:664;height:2" coordorigin="1719,16216" coordsize="664,0" path="m1719,16216l2383,16216e" filled="f" stroked="t" strokeweight=".954994pt" strokecolor="#B3B3B3">
                <v:path arrowok="t"/>
              </v:shape>
            </v:group>
            <v:group style="position:absolute;left:2378;top:14991;width:2;height:1235" coordorigin="2378,14991" coordsize="2,1235">
              <v:shape style="position:absolute;left:2378;top:14991;width:2;height:1235" coordorigin="2378,14991" coordsize="0,1235" path="m2378,16226l2378,14991e" filled="f" stroked="t" strokeweight=".238749pt" strokecolor="#606477">
                <v:path arrowok="t"/>
              </v:shape>
            </v:group>
            <v:group style="position:absolute;left:406;top:16235;width:1356;height:2" coordorigin="406,16235" coordsize="1356,2">
              <v:shape style="position:absolute;left:406;top:16235;width:1356;height:2" coordorigin="406,16235" coordsize="1356,0" path="m406,16235l1762,16235e" filled="f" stroked="t" strokeweight="1.193743pt" strokecolor="#5B5B5B">
                <v:path arrowok="t"/>
              </v:shape>
            </v:group>
            <v:group style="position:absolute;left:1079;top:15178;width:2;height:1048" coordorigin="1079,15178" coordsize="2,1048">
              <v:shape style="position:absolute;left:1079;top:15178;width:2;height:1048" coordorigin="1079,15178" coordsize="0,1048" path="m1079,16226l1079,15178e" filled="f" stroked="t" strokeweight=".238749pt" strokecolor="#676767">
                <v:path arrowok="t"/>
              </v:shape>
            </v:group>
            <v:group style="position:absolute;left:1748;top:15149;width:2;height:1096" coordorigin="1748,15149" coordsize="2,1096">
              <v:shape style="position:absolute;left:1748;top:15149;width:2;height:1096" coordorigin="1748,15149" coordsize="0,1096" path="m1748,16245l1748,15149e" filled="f" stroked="t" strokeweight=".477497pt" strokecolor="#232323">
                <v:path arrowok="t"/>
              </v:shape>
            </v:group>
            <v:group style="position:absolute;left:2349;top:16228;width:4551;height:2" coordorigin="2349,16228" coordsize="4551,2">
              <v:shape style="position:absolute;left:2349;top:16228;width:4551;height:2" coordorigin="2349,16228" coordsize="4551,0" path="m2349,16228l6900,16228e" filled="f" stroked="t" strokeweight=".954994pt" strokecolor="#676767">
                <v:path arrowok="t"/>
              </v:shape>
            </v:group>
            <v:group style="position:absolute;left:6742;top:16228;width:654;height:2" coordorigin="6742,16228" coordsize="654,2">
              <v:shape style="position:absolute;left:6742;top:16228;width:654;height:2" coordorigin="6742,16228" coordsize="654,0" path="m6742,16228l7396,16228e" filled="f" stroked="t" strokeweight=".477497pt" strokecolor="#4F4F4F">
                <v:path arrowok="t"/>
              </v:shape>
            </v:group>
            <v:group style="position:absolute;left:7363;top:15178;width:2;height:1048" coordorigin="7363,15178" coordsize="2,1048">
              <v:shape style="position:absolute;left:7363;top:15178;width:2;height:1048" coordorigin="7363,15178" coordsize="0,1048" path="m7363,16226l7363,15178e" filled="f" stroked="t" strokeweight=".238749pt" strokecolor="#2B2B2B">
                <v:path arrowok="t"/>
              </v:shape>
            </v:group>
            <v:group style="position:absolute;left:7334;top:16226;width:4274;height:2" coordorigin="7334,16226" coordsize="4274,2">
              <v:shape style="position:absolute;left:7334;top:16226;width:4274;height:2" coordorigin="7334,16226" coordsize="4274,0" path="m7334,16226l11608,16226e" filled="f" stroked="t" strokeweight=".954994pt" strokecolor="#676767">
                <v:path arrowok="t"/>
              </v:shape>
            </v:group>
            <v:group style="position:absolute;left:11555;top:15178;width:2;height:1048" coordorigin="11555,15178" coordsize="2,1048">
              <v:shape style="position:absolute;left:11555;top:15178;width:2;height:1048" coordorigin="11555,15178" coordsize="0,1048" path="m11555,16226l11555,15178e" filled="f" stroked="t" strokeweight=".238749pt" strokecolor="#545454">
                <v:path arrowok="t"/>
              </v:shape>
            </v:group>
            <w10:wrap type="none"/>
          </v:group>
        </w:pict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0" w:right="-72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21" w:right="865"/>
        <w:jc w:val="center"/>
        <w:rPr>
          <w:rFonts w:ascii="Arial" w:hAnsi="Arial" w:cs="Arial" w:eastAsia="Arial"/>
          <w:sz w:val="50"/>
          <w:szCs w:val="50"/>
        </w:rPr>
      </w:pPr>
      <w:rPr/>
      <w:r>
        <w:rPr/>
        <w:pict>
          <v:group style="position:absolute;margin-left:148.262817pt;margin-top:23.091587pt;width:28.291698pt;height:1.79289pt;mso-position-horizontal-relative:page;mso-position-vertical-relative:paragraph;z-index:-15301" coordorigin="2965,462" coordsize="566,36">
            <v:group style="position:absolute;left:2975;top:488;width:406;height:2" coordorigin="2975,488" coordsize="406,2">
              <v:shape style="position:absolute;left:2975;top:488;width:406;height:2" coordorigin="2975,488" coordsize="406,0" path="m2975,488l3381,488e" filled="f" stroked="t" strokeweight=".954994pt" strokecolor="#5760AF">
                <v:path arrowok="t"/>
              </v:shape>
            </v:group>
            <v:group style="position:absolute;left:3204;top:479;width:158;height:2" coordorigin="3204,479" coordsize="158,2">
              <v:shape style="position:absolute;left:3204;top:479;width:158;height:2" coordorigin="3204,479" coordsize="158,0" path="m3204,479l3362,479e" filled="f" stroked="t" strokeweight=".716246pt" strokecolor="#5B64BC">
                <v:path arrowok="t"/>
              </v:shape>
            </v:group>
            <v:group style="position:absolute;left:3113;top:469;width:411;height:2" coordorigin="3113,469" coordsize="411,2">
              <v:shape style="position:absolute;left:3113;top:469;width:411;height:2" coordorigin="3113,469" coordsize="411,0" path="m3113,469l3524,469e" filled="f" stroked="t" strokeweight=".716246pt" strokecolor="#646BB3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50"/>
          <w:szCs w:val="50"/>
          <w:color w:val="343A93"/>
          <w:spacing w:val="0"/>
          <w:w w:val="202"/>
        </w:rPr>
        <w:t>\</w:t>
      </w:r>
      <w:r>
        <w:rPr>
          <w:rFonts w:ascii="Arial" w:hAnsi="Arial" w:cs="Arial" w:eastAsia="Arial"/>
          <w:sz w:val="50"/>
          <w:szCs w:val="50"/>
          <w:color w:val="000000"/>
          <w:spacing w:val="0"/>
          <w:w w:val="100"/>
        </w:rPr>
      </w:r>
    </w:p>
    <w:p>
      <w:pPr>
        <w:spacing w:before="0" w:after="0" w:line="312" w:lineRule="exact"/>
        <w:ind w:left="-43" w:right="-63"/>
        <w:jc w:val="center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Courier New" w:hAnsi="Courier New" w:cs="Courier New" w:eastAsia="Courier New"/>
          <w:sz w:val="29"/>
          <w:szCs w:val="29"/>
          <w:color w:val="4B4F56"/>
          <w:w w:val="73"/>
          <w:position w:val="2"/>
        </w:rPr>
        <w:t>Abd</w:t>
      </w:r>
      <w:r>
        <w:rPr>
          <w:rFonts w:ascii="Courier New" w:hAnsi="Courier New" w:cs="Courier New" w:eastAsia="Courier New"/>
          <w:sz w:val="29"/>
          <w:szCs w:val="29"/>
          <w:color w:val="4B4F56"/>
          <w:spacing w:val="-1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06262"/>
          <w:spacing w:val="1"/>
          <w:w w:val="181"/>
          <w:position w:val="1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7B7C7C"/>
          <w:spacing w:val="0"/>
          <w:w w:val="85"/>
          <w:position w:val="1"/>
        </w:rPr>
        <w:t>at</w:t>
      </w:r>
      <w:r>
        <w:rPr>
          <w:rFonts w:ascii="Times New Roman" w:hAnsi="Times New Roman" w:cs="Times New Roman" w:eastAsia="Times New Roman"/>
          <w:sz w:val="29"/>
          <w:szCs w:val="29"/>
          <w:color w:val="7B7C7C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B4F56"/>
          <w:spacing w:val="0"/>
          <w:w w:val="164"/>
          <w:position w:val="1"/>
        </w:rPr>
        <w:t>?PÇU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-37" w:right="304"/>
        <w:jc w:val="center"/>
        <w:tabs>
          <w:tab w:pos="72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1"/>
          <w:szCs w:val="21"/>
          <w:color w:val="606262"/>
          <w:w w:val="89"/>
          <w:position w:val="1"/>
        </w:rPr>
        <w:t>:t</w:t>
      </w:r>
      <w:r>
        <w:rPr>
          <w:rFonts w:ascii="Arial" w:hAnsi="Arial" w:cs="Arial" w:eastAsia="Arial"/>
          <w:sz w:val="21"/>
          <w:szCs w:val="21"/>
          <w:color w:val="606262"/>
          <w:spacing w:val="-4"/>
          <w:w w:val="89"/>
          <w:position w:val="1"/>
        </w:rPr>
        <w:t>t</w:t>
      </w:r>
      <w:r>
        <w:rPr>
          <w:rFonts w:ascii="Arial" w:hAnsi="Arial" w:cs="Arial" w:eastAsia="Arial"/>
          <w:sz w:val="21"/>
          <w:szCs w:val="21"/>
          <w:color w:val="7B7C7C"/>
          <w:spacing w:val="-19"/>
          <w:w w:val="95"/>
          <w:position w:val="1"/>
        </w:rPr>
        <w:t>a</w:t>
      </w:r>
      <w:r>
        <w:rPr>
          <w:rFonts w:ascii="Arial" w:hAnsi="Arial" w:cs="Arial" w:eastAsia="Arial"/>
          <w:sz w:val="21"/>
          <w:szCs w:val="21"/>
          <w:color w:val="3D3D3D"/>
          <w:spacing w:val="-14"/>
          <w:w w:val="154"/>
          <w:position w:val="1"/>
        </w:rPr>
        <w:t>ı</w:t>
      </w:r>
      <w:r>
        <w:rPr>
          <w:rFonts w:ascii="Arial" w:hAnsi="Arial" w:cs="Arial" w:eastAsia="Arial"/>
          <w:sz w:val="21"/>
          <w:szCs w:val="21"/>
          <w:color w:val="606262"/>
          <w:spacing w:val="-8"/>
          <w:w w:val="81"/>
          <w:position w:val="1"/>
        </w:rPr>
        <w:t>y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42"/>
          <w:position w:val="1"/>
        </w:rPr>
        <w:t>,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  <w:position w:val="1"/>
        </w:rPr>
      </w:r>
      <w:r>
        <w:rPr>
          <w:rFonts w:ascii="Arial" w:hAnsi="Arial" w:cs="Arial" w:eastAsia="Arial"/>
          <w:sz w:val="22"/>
          <w:szCs w:val="22"/>
          <w:color w:val="4B4F56"/>
          <w:spacing w:val="0"/>
          <w:w w:val="376"/>
          <w:position w:val="0"/>
        </w:rPr>
        <w:t>;.</w:t>
      </w:r>
      <w:r>
        <w:rPr>
          <w:rFonts w:ascii="Arial" w:hAnsi="Arial" w:cs="Arial" w:eastAsia="Arial"/>
          <w:sz w:val="22"/>
          <w:szCs w:val="22"/>
          <w:color w:val="262626"/>
          <w:spacing w:val="0"/>
          <w:w w:val="82"/>
          <w:position w:val="0"/>
        </w:rPr>
        <w:t>Amiri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80" w:lineRule="exact"/>
        <w:ind w:left="-66" w:right="-86"/>
        <w:jc w:val="center"/>
        <w:rPr>
          <w:rFonts w:ascii="Arial" w:hAnsi="Arial" w:cs="Arial" w:eastAsia="Arial"/>
          <w:sz w:val="62"/>
          <w:szCs w:val="62"/>
        </w:rPr>
      </w:pPr>
      <w:rPr/>
      <w:r>
        <w:rPr>
          <w:rFonts w:ascii="Arial" w:hAnsi="Arial" w:cs="Arial" w:eastAsia="Arial"/>
          <w:sz w:val="62"/>
          <w:szCs w:val="62"/>
          <w:color w:val="262626"/>
          <w:spacing w:val="-17"/>
          <w:w w:val="44"/>
          <w:position w:val="-4"/>
        </w:rPr>
        <w:t>z</w:t>
      </w:r>
      <w:r>
        <w:rPr>
          <w:rFonts w:ascii="Arial" w:hAnsi="Arial" w:cs="Arial" w:eastAsia="Arial"/>
          <w:sz w:val="62"/>
          <w:szCs w:val="62"/>
          <w:color w:val="363A59"/>
          <w:spacing w:val="0"/>
          <w:w w:val="133"/>
          <w:position w:val="-4"/>
        </w:rPr>
        <w:t>J</w:t>
      </w:r>
      <w:r>
        <w:rPr>
          <w:rFonts w:ascii="Arial" w:hAnsi="Arial" w:cs="Arial" w:eastAsia="Arial"/>
          <w:sz w:val="62"/>
          <w:szCs w:val="62"/>
          <w:color w:val="363A59"/>
          <w:spacing w:val="-58"/>
          <w:w w:val="133"/>
          <w:position w:val="-4"/>
        </w:rPr>
        <w:t>L</w:t>
      </w:r>
      <w:r>
        <w:rPr>
          <w:rFonts w:ascii="Arial" w:hAnsi="Arial" w:cs="Arial" w:eastAsia="Arial"/>
          <w:sz w:val="62"/>
          <w:szCs w:val="62"/>
          <w:color w:val="262626"/>
          <w:spacing w:val="0"/>
          <w:w w:val="33"/>
          <w:position w:val="-4"/>
        </w:rPr>
        <w:t>K</w:t>
      </w:r>
      <w:r>
        <w:rPr>
          <w:rFonts w:ascii="Arial" w:hAnsi="Arial" w:cs="Arial" w:eastAsia="Arial"/>
          <w:sz w:val="62"/>
          <w:szCs w:val="62"/>
          <w:color w:val="262626"/>
          <w:spacing w:val="-152"/>
          <w:w w:val="33"/>
          <w:position w:val="-4"/>
        </w:rPr>
        <w:t>K</w:t>
      </w:r>
      <w:r>
        <w:rPr>
          <w:rFonts w:ascii="Arial" w:hAnsi="Arial" w:cs="Arial" w:eastAsia="Arial"/>
          <w:sz w:val="62"/>
          <w:szCs w:val="62"/>
          <w:color w:val="363A59"/>
          <w:spacing w:val="-310"/>
          <w:w w:val="64"/>
          <w:position w:val="-4"/>
        </w:rPr>
        <w:t>P</w:t>
      </w:r>
      <w:r>
        <w:rPr>
          <w:rFonts w:ascii="Arial" w:hAnsi="Arial" w:cs="Arial" w:eastAsia="Arial"/>
          <w:sz w:val="62"/>
          <w:szCs w:val="62"/>
          <w:color w:val="262626"/>
          <w:spacing w:val="0"/>
          <w:w w:val="33"/>
          <w:position w:val="-4"/>
        </w:rPr>
        <w:t>A</w:t>
      </w:r>
      <w:r>
        <w:rPr>
          <w:rFonts w:ascii="Arial" w:hAnsi="Arial" w:cs="Arial" w:eastAsia="Arial"/>
          <w:sz w:val="62"/>
          <w:szCs w:val="62"/>
          <w:color w:val="262626"/>
          <w:spacing w:val="-108"/>
          <w:w w:val="100"/>
          <w:position w:val="-4"/>
        </w:rPr>
        <w:t> </w:t>
      </w:r>
      <w:r>
        <w:rPr>
          <w:rFonts w:ascii="Arial" w:hAnsi="Arial" w:cs="Arial" w:eastAsia="Arial"/>
          <w:sz w:val="62"/>
          <w:szCs w:val="62"/>
          <w:color w:val="363A59"/>
          <w:spacing w:val="0"/>
          <w:w w:val="65"/>
          <w:position w:val="-4"/>
        </w:rPr>
        <w:t>i</w:t>
      </w:r>
      <w:r>
        <w:rPr>
          <w:rFonts w:ascii="Arial" w:hAnsi="Arial" w:cs="Arial" w:eastAsia="Arial"/>
          <w:sz w:val="62"/>
          <w:szCs w:val="62"/>
          <w:color w:val="363A59"/>
          <w:spacing w:val="-92"/>
          <w:w w:val="64"/>
          <w:position w:val="-4"/>
        </w:rPr>
        <w:t>A</w:t>
      </w:r>
      <w:r>
        <w:rPr>
          <w:rFonts w:ascii="Arial" w:hAnsi="Arial" w:cs="Arial" w:eastAsia="Arial"/>
          <w:sz w:val="62"/>
          <w:szCs w:val="62"/>
          <w:color w:val="262626"/>
          <w:spacing w:val="0"/>
          <w:w w:val="38"/>
          <w:position w:val="-4"/>
        </w:rPr>
        <w:t>N</w:t>
      </w:r>
      <w:r>
        <w:rPr>
          <w:rFonts w:ascii="Arial" w:hAnsi="Arial" w:cs="Arial" w:eastAsia="Arial"/>
          <w:sz w:val="62"/>
          <w:szCs w:val="62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628" w:right="60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  <w:position w:val="1"/>
        </w:rPr>
        <w:t>İtf..Eri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038" w:lineRule="exact"/>
        <w:ind w:left="-102" w:right="1000"/>
        <w:jc w:val="center"/>
        <w:tabs>
          <w:tab w:pos="1020" w:val="left"/>
        </w:tabs>
        <w:rPr>
          <w:rFonts w:ascii="Times New Roman" w:hAnsi="Times New Roman" w:cs="Times New Roman" w:eastAsia="Times New Roman"/>
          <w:sz w:val="109"/>
          <w:szCs w:val="10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0"/>
          <w:szCs w:val="50"/>
          <w:color w:val="9A9A9A"/>
          <w:spacing w:val="-38"/>
          <w:w w:val="77"/>
          <w:position w:val="-15"/>
        </w:rPr>
        <w:t>'</w:t>
      </w:r>
      <w:r>
        <w:rPr>
          <w:rFonts w:ascii="Times New Roman" w:hAnsi="Times New Roman" w:cs="Times New Roman" w:eastAsia="Times New Roman"/>
          <w:sz w:val="50"/>
          <w:szCs w:val="50"/>
          <w:color w:val="606262"/>
          <w:spacing w:val="0"/>
          <w:w w:val="171"/>
          <w:position w:val="-15"/>
        </w:rPr>
        <w:t>'</w:t>
      </w:r>
      <w:r>
        <w:rPr>
          <w:rFonts w:ascii="Times New Roman" w:hAnsi="Times New Roman" w:cs="Times New Roman" w:eastAsia="Times New Roman"/>
          <w:sz w:val="50"/>
          <w:szCs w:val="50"/>
          <w:color w:val="606262"/>
          <w:spacing w:val="-16"/>
          <w:w w:val="171"/>
          <w:position w:val="-15"/>
        </w:rPr>
        <w:t>"</w:t>
      </w:r>
      <w:r>
        <w:rPr>
          <w:rFonts w:ascii="Arial" w:hAnsi="Arial" w:cs="Arial" w:eastAsia="Arial"/>
          <w:sz w:val="46"/>
          <w:szCs w:val="46"/>
          <w:color w:val="262626"/>
          <w:spacing w:val="0"/>
          <w:w w:val="104"/>
          <w:position w:val="-5"/>
        </w:rPr>
        <w:t>·</w:t>
      </w:r>
      <w:r>
        <w:rPr>
          <w:rFonts w:ascii="Arial" w:hAnsi="Arial" w:cs="Arial" w:eastAsia="Arial"/>
          <w:sz w:val="46"/>
          <w:szCs w:val="46"/>
          <w:color w:val="262626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46"/>
          <w:szCs w:val="46"/>
          <w:color w:val="262626"/>
          <w:spacing w:val="0"/>
          <w:w w:val="100"/>
          <w:position w:val="-5"/>
        </w:rPr>
      </w:r>
      <w:r>
        <w:rPr>
          <w:rFonts w:ascii="Arial" w:hAnsi="Arial" w:cs="Arial" w:eastAsia="Arial"/>
          <w:sz w:val="31"/>
          <w:szCs w:val="31"/>
          <w:color w:val="4B4F56"/>
          <w:spacing w:val="-5"/>
          <w:w w:val="188"/>
          <w:position w:val="-5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-5"/>
        </w:rPr>
        <w:t>';'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2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09"/>
          <w:szCs w:val="109"/>
          <w:color w:val="262626"/>
          <w:spacing w:val="0"/>
          <w:w w:val="60"/>
          <w:position w:val="-5"/>
        </w:rPr>
        <w:t>...</w:t>
      </w:r>
      <w:r>
        <w:rPr>
          <w:rFonts w:ascii="Times New Roman" w:hAnsi="Times New Roman" w:cs="Times New Roman" w:eastAsia="Times New Roman"/>
          <w:sz w:val="109"/>
          <w:szCs w:val="109"/>
          <w:color w:val="000000"/>
          <w:spacing w:val="0"/>
          <w:w w:val="100"/>
          <w:position w:val="0"/>
        </w:rPr>
      </w:r>
    </w:p>
    <w:p>
      <w:pPr>
        <w:spacing w:before="0" w:after="0" w:line="774" w:lineRule="exact"/>
        <w:ind w:left="424" w:right="1564"/>
        <w:jc w:val="center"/>
        <w:rPr>
          <w:rFonts w:ascii="Times New Roman" w:hAnsi="Times New Roman" w:cs="Times New Roman" w:eastAsia="Times New Roman"/>
          <w:sz w:val="53"/>
          <w:szCs w:val="53"/>
        </w:rPr>
      </w:pPr>
      <w:rPr/>
      <w:r>
        <w:rPr/>
        <w:pict>
          <v:group style="position:absolute;margin-left:437.148499pt;margin-top:-15.454803pt;width:.1pt;height:13.401775pt;mso-position-horizontal-relative:page;mso-position-vertical-relative:paragraph;z-index:-15300" coordorigin="8743,-309" coordsize="2,268">
            <v:shape style="position:absolute;left:8743;top:-309;width:2;height:268" coordorigin="8743,-309" coordsize="0,268" path="m8743,-41l8743,-309e" filled="f" stroked="t" strokeweight=".238749pt" strokecolor="#000000">
              <v:path arrowok="t"/>
            </v:shape>
          </v:group>
          <w10:wrap type="none"/>
        </w:pict>
      </w:r>
      <w:r>
        <w:rPr/>
        <w:pict>
          <v:group style="position:absolute;margin-left:471.52829pt;margin-top:18.052195pt;width:28.530446pt;height:2.388908pt;mso-position-horizontal-relative:page;mso-position-vertical-relative:paragraph;z-index:-15299" coordorigin="9431,361" coordsize="571,48">
            <v:group style="position:absolute;left:9445;top:394;width:368;height:2" coordorigin="9445,394" coordsize="368,2">
              <v:shape style="position:absolute;left:9445;top:394;width:368;height:2" coordorigin="9445,394" coordsize="368,0" path="m9445,394l9813,394e" filled="f" stroked="t" strokeweight="1.432491pt" strokecolor="#575757">
                <v:path arrowok="t"/>
              </v:shape>
            </v:group>
            <v:group style="position:absolute;left:9760;top:383;width:220;height:2" coordorigin="9760,383" coordsize="220,2">
              <v:shape style="position:absolute;left:9760;top:383;width:220;height:2" coordorigin="9760,383" coordsize="220,0" path="m9760,383l9980,383e" filled="f" stroked="t" strokeweight="2.148737pt" strokecolor="#444444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2.639709pt;margin-top:-7.880034pt;width:79.763282pt;height:12pt;mso-position-horizontal-relative:page;mso-position-vertical-relative:paragraph;z-index:-15296" type="#_x0000_t202" filled="f" stroked="f">
            <v:textbox inset="0,0,0,0">
              <w:txbxContent>
                <w:p>
                  <w:pPr>
                    <w:spacing w:before="0" w:after="0" w:line="240" w:lineRule="exact"/>
                    <w:ind w:right="-76"/>
                    <w:jc w:val="left"/>
                    <w:tabs>
                      <w:tab w:pos="740" w:val="left"/>
                    </w:tabs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7B7C7C"/>
                      <w:w w:val="171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7B7C7C"/>
                      <w:spacing w:val="-4"/>
                      <w:w w:val="170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606262"/>
                      <w:spacing w:val="0"/>
                      <w:w w:val="67"/>
                    </w:rPr>
                    <w:t>.1-j.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606262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606262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3D3D3D"/>
                      <w:spacing w:val="0"/>
                      <w:w w:val="100"/>
                      <w:i/>
                    </w:rPr>
                    <w:t>tt,'l"'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3D3D3D"/>
                      <w:spacing w:val="29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262626"/>
                      <w:spacing w:val="0"/>
                      <w:w w:val="164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53"/>
          <w:szCs w:val="53"/>
          <w:color w:val="606262"/>
          <w:spacing w:val="-14"/>
          <w:w w:val="104"/>
          <w:position w:val="27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7B7C7C"/>
          <w:spacing w:val="-23"/>
          <w:w w:val="53"/>
          <w:position w:val="30"/>
        </w:rPr>
        <w:t>.</w:t>
      </w:r>
      <w:r>
        <w:rPr>
          <w:rFonts w:ascii="Times New Roman" w:hAnsi="Times New Roman" w:cs="Times New Roman" w:eastAsia="Times New Roman"/>
          <w:sz w:val="53"/>
          <w:szCs w:val="53"/>
          <w:color w:val="3D3D3D"/>
          <w:spacing w:val="-113"/>
          <w:w w:val="59"/>
          <w:i/>
          <w:position w:val="27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7B7C7C"/>
          <w:spacing w:val="0"/>
          <w:w w:val="53"/>
          <w:position w:val="30"/>
        </w:rPr>
        <w:t>..</w:t>
      </w:r>
      <w:r>
        <w:rPr>
          <w:rFonts w:ascii="Times New Roman" w:hAnsi="Times New Roman" w:cs="Times New Roman" w:eastAsia="Times New Roman"/>
          <w:sz w:val="22"/>
          <w:szCs w:val="22"/>
          <w:color w:val="7B7C7C"/>
          <w:spacing w:val="-22"/>
          <w:w w:val="53"/>
          <w:position w:val="30"/>
        </w:rPr>
        <w:t>.</w:t>
      </w:r>
      <w:r>
        <w:rPr>
          <w:rFonts w:ascii="Times New Roman" w:hAnsi="Times New Roman" w:cs="Times New Roman" w:eastAsia="Times New Roman"/>
          <w:sz w:val="53"/>
          <w:szCs w:val="53"/>
          <w:color w:val="3D3D3D"/>
          <w:spacing w:val="-82"/>
          <w:w w:val="59"/>
          <w:i/>
          <w:position w:val="27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7B7C7C"/>
          <w:spacing w:val="-8"/>
          <w:w w:val="53"/>
          <w:position w:val="30"/>
        </w:rPr>
        <w:t>_</w:t>
      </w:r>
      <w:r>
        <w:rPr>
          <w:rFonts w:ascii="Times New Roman" w:hAnsi="Times New Roman" w:cs="Times New Roman" w:eastAsia="Times New Roman"/>
          <w:sz w:val="53"/>
          <w:szCs w:val="53"/>
          <w:color w:val="3D3D3D"/>
          <w:spacing w:val="-171"/>
          <w:w w:val="59"/>
          <w:i/>
          <w:position w:val="27"/>
        </w:rPr>
        <w:t>J</w:t>
      </w:r>
      <w:r>
        <w:rPr>
          <w:rFonts w:ascii="Times New Roman" w:hAnsi="Times New Roman" w:cs="Times New Roman" w:eastAsia="Times New Roman"/>
          <w:sz w:val="80"/>
          <w:szCs w:val="80"/>
          <w:color w:val="4B4F56"/>
          <w:spacing w:val="-24"/>
          <w:w w:val="47"/>
          <w:position w:val="2"/>
        </w:rPr>
        <w:t>-</w:t>
      </w:r>
      <w:r>
        <w:rPr>
          <w:rFonts w:ascii="Times New Roman" w:hAnsi="Times New Roman" w:cs="Times New Roman" w:eastAsia="Times New Roman"/>
          <w:sz w:val="53"/>
          <w:szCs w:val="53"/>
          <w:color w:val="3D3D3D"/>
          <w:spacing w:val="0"/>
          <w:w w:val="59"/>
          <w:i/>
          <w:position w:val="27"/>
        </w:rPr>
        <w:t>tt</w:t>
      </w:r>
      <w:r>
        <w:rPr>
          <w:rFonts w:ascii="Times New Roman" w:hAnsi="Times New Roman" w:cs="Times New Roman" w:eastAsia="Times New Roman"/>
          <w:sz w:val="53"/>
          <w:szCs w:val="53"/>
          <w:color w:val="3D3D3D"/>
          <w:spacing w:val="-53"/>
          <w:w w:val="100"/>
          <w:i/>
          <w:position w:val="27"/>
        </w:rPr>
        <w:t> </w:t>
      </w:r>
      <w:r>
        <w:rPr>
          <w:rFonts w:ascii="Times New Roman" w:hAnsi="Times New Roman" w:cs="Times New Roman" w:eastAsia="Times New Roman"/>
          <w:sz w:val="53"/>
          <w:szCs w:val="53"/>
          <w:color w:val="3D3D3D"/>
          <w:spacing w:val="0"/>
          <w:w w:val="60"/>
          <w:i/>
          <w:position w:val="27"/>
        </w:rPr>
        <w:t>··</w:t>
      </w:r>
      <w:r>
        <w:rPr>
          <w:rFonts w:ascii="Times New Roman" w:hAnsi="Times New Roman" w:cs="Times New Roman" w:eastAsia="Times New Roman"/>
          <w:sz w:val="53"/>
          <w:szCs w:val="53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80" w:right="240"/>
          <w:cols w:num="4" w:equalWidth="0">
            <w:col w:w="521" w:space="1185"/>
            <w:col w:w="2002" w:space="834"/>
            <w:col w:w="1855" w:space="1965"/>
            <w:col w:w="303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83" w:right="443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76" w:lineRule="exact"/>
        <w:ind w:left="3804" w:right="4476"/>
        <w:jc w:val="center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7"/>
          <w:position w:val="-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17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7"/>
          <w:position w:val="-6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17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-6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"/>
          <w:w w:val="115"/>
          <w:position w:val="-6"/>
        </w:rPr>
        <w:t>G</w:t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308"/>
          <w:position w:val="-6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37" w:lineRule="exact"/>
        <w:ind w:left="902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329922pt;margin-top:-35.145817pt;width:506.779704pt;height:84.513697pt;mso-position-horizontal-relative:page;mso-position-vertical-relative:paragraph;z-index:-15284" type="#_x0000_t202" filled="f" stroked="f">
            <v:textbox inset="0,0,0,0">
              <w:txbxContent>
                <w:p>
                  <w:pPr>
                    <w:spacing w:before="0" w:after="0" w:line="1690" w:lineRule="exact"/>
                    <w:ind w:right="-294"/>
                    <w:jc w:val="left"/>
                    <w:tabs>
                      <w:tab w:pos="878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A2A2A"/>
                      <w:spacing w:val="0"/>
                      <w:w w:val="160"/>
                      <w:b/>
                      <w:bCs/>
                      <w:position w:val="65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A2A2A"/>
                      <w:spacing w:val="0"/>
                      <w:w w:val="100"/>
                      <w:b/>
                      <w:bCs/>
                      <w:position w:val="65"/>
                    </w:rPr>
                    <w:tab/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A2A2A"/>
                      <w:spacing w:val="0"/>
                      <w:w w:val="100"/>
                      <w:b/>
                      <w:bCs/>
                      <w:position w:val="65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2A2A2A"/>
                      <w:spacing w:val="0"/>
                      <w:w w:val="267"/>
                      <w:position w:val="-6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13"/>
          <w:position w:val="-1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626" w:right="-20"/>
        <w:jc w:val="left"/>
        <w:tabs>
          <w:tab w:pos="3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2A2A2A"/>
          <w:spacing w:val="-1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8" w:lineRule="exact"/>
        <w:ind w:left="669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14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-1"/>
        </w:rPr>
        <w:t>YANGIN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4.265623" w:type="dxa"/>
      </w:tblPr>
      <w:tblGrid/>
      <w:tr>
        <w:trPr>
          <w:trHeight w:val="234" w:hRule="exact"/>
        </w:trPr>
        <w:tc>
          <w:tcPr>
            <w:tcW w:w="1332" w:type="dxa"/>
            <w:tcBorders>
              <w:top w:val="single" w:sz="5.71392" w:space="0" w:color="4F4F4F"/>
              <w:bottom w:val="single" w:sz="5.71392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6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7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00" w:type="dxa"/>
            <w:tcBorders>
              <w:top w:val="single" w:sz="5.71392" w:space="0" w:color="4F4F4F"/>
              <w:bottom w:val="single" w:sz="5.71392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32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w w:val="108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1"/>
                <w:w w:val="108"/>
              </w:rPr>
              <w:t>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6"/>
                <w:w w:val="107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4"/>
              </w:rPr>
              <w:t>03/2017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93" w:type="dxa"/>
            <w:tcBorders>
              <w:top w:val="nil" w:sz="6" w:space="0" w:color="auto"/>
              <w:bottom w:val="single" w:sz="5.71392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16" w:lineRule="exact"/>
              <w:ind w:left="26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w w:val="97"/>
              </w:rPr>
              <w:t>!Bil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-6"/>
                <w:w w:val="98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14"/>
                <w:w w:val="133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10"/>
                <w:w w:val="98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6"/>
              </w:rPr>
              <w:t>06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015" w:type="dxa"/>
            <w:tcBorders>
              <w:top w:val="single" w:sz="7.61856" w:space="0" w:color="4B4B4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14" w:lineRule="exact"/>
              <w:ind w:left="258" w:right="-20"/>
              <w:jc w:val="left"/>
              <w:tabs>
                <w:tab w:pos="22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2"/>
              </w:rPr>
              <w:t>16: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5"/>
                <w:w w:val="103"/>
              </w:rPr>
              <w:t>1</w:t>
            </w:r>
            <w:r>
              <w:rPr>
                <w:rFonts w:ascii="Arial" w:hAnsi="Arial" w:cs="Arial" w:eastAsia="Arial"/>
                <w:sz w:val="19"/>
                <w:szCs w:val="19"/>
                <w:color w:val="2A2A2A"/>
                <w:spacing w:val="0"/>
                <w:w w:val="288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color w:val="2A2A2A"/>
                <w:spacing w:val="0"/>
                <w:w w:val="100"/>
              </w:rPr>
              <w:tab/>
            </w:r>
            <w:r>
              <w:rPr>
                <w:rFonts w:ascii="Arial" w:hAnsi="Arial" w:cs="Arial" w:eastAsia="Arial"/>
                <w:sz w:val="19"/>
                <w:szCs w:val="19"/>
                <w:color w:val="2A2A2A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  <w:position w:val="-1"/>
              </w:rPr>
              <w:t>tfel: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2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3"/>
                <w:position w:val="-1"/>
              </w:rPr>
              <w:t>155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46" w:hRule="exact"/>
        </w:trPr>
        <w:tc>
          <w:tcPr>
            <w:tcW w:w="1332" w:type="dxa"/>
            <w:tcBorders>
              <w:top w:val="single" w:sz="5.71392" w:space="0" w:color="4B4B4B"/>
              <w:bottom w:val="single" w:sz="5.7139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-5"/>
                <w:w w:val="98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99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5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00" w:type="dxa"/>
            <w:tcBorders>
              <w:top w:val="single" w:sz="5.71392" w:space="0" w:color="4B4B4B"/>
              <w:bottom w:val="single" w:sz="5.7139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33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4"/>
              </w:rPr>
              <w:t>06/03/2017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93" w:type="dxa"/>
            <w:tcBorders>
              <w:top w:val="single" w:sz="5.71392" w:space="0" w:color="4B4B4B"/>
              <w:bottom w:val="single" w:sz="5.7139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18" w:lineRule="exact"/>
              <w:ind w:left="260" w:right="-20"/>
              <w:jc w:val="left"/>
              <w:tabs>
                <w:tab w:pos="16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8"/>
                <w:w w:val="35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98"/>
              </w:rPr>
              <w:t>Kayı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2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-13"/>
                <w:w w:val="12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20"/>
              </w:rPr>
              <w:t>1521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015" w:type="dxa"/>
            <w:tcBorders>
              <w:top w:val="nil" w:sz="6" w:space="0" w:color="auto"/>
              <w:bottom w:val="single" w:sz="5.7139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25" w:after="0" w:line="213" w:lineRule="exact"/>
              <w:ind w:left="25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11"/>
                <w:w w:val="100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1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  <w:position w:val="-1"/>
              </w:rPr>
              <w:t>Ahmet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1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2"/>
                <w:position w:val="-1"/>
              </w:rPr>
              <w:t>SA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-2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3"/>
                <w:position w:val="-1"/>
              </w:rPr>
              <w:t>HİN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</w:tbl>
    <w:p>
      <w:pPr>
        <w:spacing w:before="0" w:after="0" w:line="206" w:lineRule="exact"/>
        <w:ind w:left="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53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Dikili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salihleraltı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kavşağı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  <w:position w:val="0"/>
        </w:rPr>
        <w:t>DİK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4"/>
          <w:w w:val="107"/>
          <w:position w:val="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6"/>
          <w:position w:val="0"/>
        </w:rPr>
        <w:t>Lİ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64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"/>
          <w:w w:val="100"/>
          <w:position w:val="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Dikili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salihleraltı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kavş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0"/>
        </w:rPr>
        <w:t>DiKİLİ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17" w:lineRule="exact"/>
        <w:ind w:left="164" w:right="-20"/>
        <w:jc w:val="left"/>
        <w:tabs>
          <w:tab w:pos="1760" w:val="left"/>
          <w:tab w:pos="456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angm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1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8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91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7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6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3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14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ig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-1"/>
        </w:rPr>
        <w:t>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186" w:lineRule="auto"/>
        <w:ind w:left="3697" w:right="3421" w:firstLine="-3543"/>
        <w:jc w:val="left"/>
        <w:tabs>
          <w:tab w:pos="366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2.59906pt;margin-top:15.114697pt;width:3.743655pt;height:25.5pt;mso-position-horizontal-relative:page;mso-position-vertical-relative:paragraph;z-index:-15283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1"/>
                      <w:szCs w:val="51"/>
                      <w:color w:val="2A2A2A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25"/>
          <w:szCs w:val="25"/>
          <w:color w:val="2A2A2A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2A2A2A"/>
          <w:spacing w:val="8"/>
          <w:w w:val="5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9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-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  <w:position w:val="-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7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7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Beto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09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1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6"/>
          <w:position w:val="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77" w:lineRule="exact"/>
        <w:ind w:left="3702" w:right="-20"/>
        <w:jc w:val="left"/>
        <w:tabs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w w:val="94"/>
          <w:position w:val="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93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62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  <w:position w:val="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5"/>
          <w:w w:val="100"/>
          <w:position w:val="-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-8"/>
        </w:rPr>
        <w:t>:1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07"/>
          <w:position w:val="-8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"/>
          <w:w w:val="114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-8"/>
        </w:rPr>
        <w:t>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8" w:lineRule="exact"/>
        <w:ind w:left="4464" w:right="5887"/>
        <w:jc w:val="center"/>
        <w:tabs>
          <w:tab w:pos="5020" w:val="left"/>
          <w:tab w:pos="5560" w:val="left"/>
        </w:tabs>
        <w:rPr>
          <w:rFonts w:ascii="Arial" w:hAnsi="Arial" w:cs="Arial" w:eastAsia="Arial"/>
          <w:sz w:val="36"/>
          <w:szCs w:val="36"/>
        </w:rPr>
      </w:pPr>
      <w:rPr/>
      <w:r>
        <w:rPr>
          <w:rFonts w:ascii="Arial" w:hAnsi="Arial" w:cs="Arial" w:eastAsia="Arial"/>
          <w:sz w:val="36"/>
          <w:szCs w:val="36"/>
          <w:color w:val="444444"/>
          <w:spacing w:val="0"/>
          <w:w w:val="59"/>
        </w:rPr>
        <w:t>ı</w:t>
      </w:r>
      <w:r>
        <w:rPr>
          <w:rFonts w:ascii="Arial" w:hAnsi="Arial" w:cs="Arial" w:eastAsia="Arial"/>
          <w:sz w:val="36"/>
          <w:szCs w:val="36"/>
          <w:color w:val="444444"/>
          <w:spacing w:val="41"/>
          <w:w w:val="59"/>
        </w:rPr>
        <w:t> </w:t>
      </w:r>
      <w:r>
        <w:rPr>
          <w:rFonts w:ascii="Arial" w:hAnsi="Arial" w:cs="Arial" w:eastAsia="Arial"/>
          <w:sz w:val="36"/>
          <w:szCs w:val="36"/>
          <w:color w:val="444444"/>
          <w:spacing w:val="40"/>
          <w:w w:val="59"/>
          <w:u w:val="single" w:color="282828"/>
        </w:rPr>
        <w:t> </w:t>
      </w:r>
      <w:r>
        <w:rPr>
          <w:rFonts w:ascii="Arial" w:hAnsi="Arial" w:cs="Arial" w:eastAsia="Arial"/>
          <w:sz w:val="36"/>
          <w:szCs w:val="36"/>
          <w:color w:val="444444"/>
          <w:spacing w:val="0"/>
          <w:w w:val="100"/>
          <w:u w:val="single" w:color="282828"/>
        </w:rPr>
        <w:tab/>
      </w:r>
      <w:r>
        <w:rPr>
          <w:rFonts w:ascii="Arial" w:hAnsi="Arial" w:cs="Arial" w:eastAsia="Arial"/>
          <w:sz w:val="36"/>
          <w:szCs w:val="36"/>
          <w:color w:val="444444"/>
          <w:spacing w:val="0"/>
          <w:w w:val="100"/>
          <w:u w:val="single" w:color="282828"/>
        </w:rPr>
      </w:r>
      <w:r>
        <w:rPr>
          <w:rFonts w:ascii="Arial" w:hAnsi="Arial" w:cs="Arial" w:eastAsia="Arial"/>
          <w:sz w:val="36"/>
          <w:szCs w:val="36"/>
          <w:color w:val="444444"/>
          <w:spacing w:val="0"/>
          <w:w w:val="100"/>
        </w:rPr>
      </w:r>
      <w:r>
        <w:rPr>
          <w:rFonts w:ascii="Arial" w:hAnsi="Arial" w:cs="Arial" w:eastAsia="Arial"/>
          <w:sz w:val="36"/>
          <w:szCs w:val="36"/>
          <w:color w:val="444444"/>
          <w:spacing w:val="0"/>
          <w:w w:val="59"/>
        </w:rPr>
        <w:t>ı</w:t>
      </w:r>
      <w:r>
        <w:rPr>
          <w:rFonts w:ascii="Arial" w:hAnsi="Arial" w:cs="Arial" w:eastAsia="Arial"/>
          <w:sz w:val="36"/>
          <w:szCs w:val="36"/>
          <w:color w:val="444444"/>
          <w:spacing w:val="0"/>
          <w:w w:val="100"/>
        </w:rPr>
        <w:tab/>
      </w:r>
      <w:r>
        <w:rPr>
          <w:rFonts w:ascii="Arial" w:hAnsi="Arial" w:cs="Arial" w:eastAsia="Arial"/>
          <w:sz w:val="36"/>
          <w:szCs w:val="36"/>
          <w:color w:val="444444"/>
          <w:spacing w:val="0"/>
          <w:w w:val="100"/>
        </w:rPr>
      </w:r>
      <w:r>
        <w:rPr>
          <w:rFonts w:ascii="Arial" w:hAnsi="Arial" w:cs="Arial" w:eastAsia="Arial"/>
          <w:sz w:val="36"/>
          <w:szCs w:val="36"/>
          <w:color w:val="7B7C7C"/>
          <w:spacing w:val="0"/>
          <w:w w:val="44"/>
        </w:rPr>
        <w:t>ı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520" w:bottom="280" w:left="160" w:right="120"/>
        </w:sectPr>
      </w:pPr>
      <w:rPr/>
    </w:p>
    <w:p>
      <w:pPr>
        <w:spacing w:before="0" w:after="0" w:line="194" w:lineRule="exact"/>
        <w:ind w:left="15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8" w:lineRule="exact"/>
        <w:ind w:right="-20"/>
        <w:jc w:val="left"/>
        <w:tabs>
          <w:tab w:pos="3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w w:val="81"/>
        </w:rPr>
        <w:t>fS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8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</w:rPr>
        <w:t>lıi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99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Ufuk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BAYDAR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9" w:right="-20"/>
        <w:jc w:val="left"/>
        <w:tabs>
          <w:tab w:pos="2620" w:val="left"/>
          <w:tab w:pos="5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263"/>
          <w:position w:val="1"/>
        </w:rPr>
        <w:t>I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7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7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16:12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0"/>
          <w:position w:val="0"/>
        </w:rPr>
        <w:t>16:20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14" w:lineRule="exact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-1"/>
        </w:rPr>
        <w:t>ıo2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20"/>
          <w:cols w:num="2" w:equalWidth="0">
            <w:col w:w="1226" w:space="947"/>
            <w:col w:w="9467"/>
          </w:cols>
        </w:sectPr>
      </w:pPr>
      <w:rPr/>
    </w:p>
    <w:p>
      <w:pPr>
        <w:spacing w:before="35" w:after="0" w:line="238" w:lineRule="exact"/>
        <w:ind w:left="4768" w:right="3609" w:firstLine="-4609"/>
        <w:jc w:val="left"/>
        <w:tabs>
          <w:tab w:pos="4740" w:val="left"/>
          <w:tab w:pos="7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5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4763" w:right="-20"/>
        <w:jc w:val="left"/>
        <w:tabs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202" w:right="-20"/>
        <w:jc w:val="left"/>
        <w:tabs>
          <w:tab w:pos="474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20"/>
        </w:sectPr>
      </w:pPr>
      <w:rPr/>
    </w:p>
    <w:p>
      <w:pPr>
        <w:spacing w:before="19" w:after="0" w:line="240" w:lineRule="auto"/>
        <w:ind w:left="15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6" w:lineRule="auto"/>
        <w:ind w:left="10" w:right="2633" w:firstLine="-10"/>
        <w:jc w:val="left"/>
        <w:tabs>
          <w:tab w:pos="254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f'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20"/>
          <w:cols w:num="2" w:equalWidth="0">
            <w:col w:w="2081" w:space="111"/>
            <w:col w:w="9448"/>
          </w:cols>
        </w:sectPr>
      </w:pPr>
      <w:rPr/>
    </w:p>
    <w:p>
      <w:pPr>
        <w:spacing w:before="24" w:after="0" w:line="241" w:lineRule="auto"/>
        <w:ind w:left="164" w:right="796" w:firstLine="-1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4710" w:right="404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</w:rPr>
        <w:t>IŞ_öndürmede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54" w:right="-20"/>
        <w:jc w:val="left"/>
        <w:tabs>
          <w:tab w:pos="3100" w:val="left"/>
          <w:tab w:pos="4800" w:val="left"/>
          <w:tab w:pos="6660" w:val="left"/>
          <w:tab w:pos="8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2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2"/>
        </w:rPr>
        <w:t>ile</w:t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43"/>
          <w:position w:val="-4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IKöpükK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95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"/>
          <w:w w:val="11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  <w:position w:val="-3"/>
        </w:rPr>
        <w:t>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1" w:lineRule="exact"/>
        <w:ind w:left="4744" w:right="-20"/>
        <w:jc w:val="left"/>
        <w:tabs>
          <w:tab w:pos="6660" w:val="left"/>
          <w:tab w:pos="82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>P.5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70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70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21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4"/>
          <w:position w:val="2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2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4"/>
          <w:position w:val="2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2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4"/>
          <w:position w:val="2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1"/>
          <w:w w:val="12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4"/>
          <w:position w:val="2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2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4"/>
          <w:position w:val="2"/>
        </w:rPr>
        <w:t>sonucunda</w:t>
      </w:r>
      <w:r>
        <w:rPr>
          <w:rFonts w:ascii="Times New Roman" w:hAnsi="Times New Roman" w:cs="Times New Roman" w:eastAsia="Times New Roman"/>
          <w:sz w:val="13"/>
          <w:szCs w:val="13"/>
          <w:color w:val="444444"/>
          <w:spacing w:val="-27"/>
          <w:w w:val="124"/>
          <w:position w:val="-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4"/>
          <w:position w:val="2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2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4"/>
          <w:position w:val="2"/>
        </w:rPr>
        <w:t>kenanndaki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4"/>
          <w:position w:val="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2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4"/>
          <w:position w:val="2"/>
        </w:rPr>
        <w:t>otlar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2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4"/>
          <w:position w:val="2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2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4"/>
          <w:position w:val="2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2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4"/>
          <w:position w:val="2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181" w:lineRule="auto"/>
        <w:ind w:left="159" w:right="6410" w:firstLine="-5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9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9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5"/>
          <w:position w:val="0"/>
        </w:rPr>
        <w:t>görmüştür.Maddi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5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2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5"/>
          <w:position w:val="0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24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başladığı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olup,yapılan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2" w:lineRule="auto"/>
        <w:ind w:left="2202" w:right="57" w:firstLine="-2038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soruşturmada;kimliği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etrafındaki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kanatine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6" w:lineRule="auto"/>
        <w:ind w:left="159" w:right="4106" w:firstLine="-5"/>
        <w:jc w:val="left"/>
        <w:tabs>
          <w:tab w:pos="218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2"/>
          <w:w w:val="228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"/>
          <w:w w:val="92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5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1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87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69" w:right="-20"/>
        <w:jc w:val="left"/>
        <w:tabs>
          <w:tab w:pos="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2A2A2A"/>
          <w:spacing w:val="-4"/>
          <w:w w:val="18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17" w:lineRule="exact"/>
        <w:ind w:left="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Teslım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9" w:lineRule="exact"/>
        <w:ind w:left="169" w:right="-20"/>
        <w:jc w:val="left"/>
        <w:tabs>
          <w:tab w:pos="2180" w:val="left"/>
          <w:tab w:pos="610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ih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1"/>
        </w:rPr>
        <w:t>06/0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7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7"/>
          <w:position w:val="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0"/>
          <w:w w:val="106"/>
          <w:position w:val="1"/>
        </w:rPr>
        <w:t>0</w:t>
      </w:r>
      <w:r>
        <w:rPr>
          <w:rFonts w:ascii="Arial" w:hAnsi="Arial" w:cs="Arial" w:eastAsia="Arial"/>
          <w:sz w:val="26"/>
          <w:szCs w:val="26"/>
          <w:color w:val="2A2A2A"/>
          <w:spacing w:val="6"/>
          <w:w w:val="228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8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9"/>
          <w:position w:val="0"/>
        </w:rPr>
        <w:t>aa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3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6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Arial" w:hAnsi="Arial" w:cs="Arial" w:eastAsia="Arial"/>
          <w:sz w:val="25"/>
          <w:szCs w:val="25"/>
          <w:color w:val="2A2A2A"/>
          <w:spacing w:val="-12"/>
          <w:w w:val="172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0"/>
        </w:rPr>
        <w:t>6:45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14" w:lineRule="exact"/>
        <w:ind w:left="249" w:right="-20"/>
        <w:jc w:val="left"/>
        <w:tabs>
          <w:tab w:pos="1060" w:val="left"/>
          <w:tab w:pos="1560" w:val="left"/>
          <w:tab w:pos="8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DİKİL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4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4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1"/>
          <w:w w:val="14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20"/>
        </w:sectPr>
      </w:pPr>
      <w:rPr/>
    </w:p>
    <w:p>
      <w:pPr>
        <w:spacing w:before="35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335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9" w:after="0" w:line="240" w:lineRule="auto"/>
        <w:ind w:left="2308" w:right="375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w w:val="10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w w:val="100"/>
        </w:rPr>
      </w:r>
    </w:p>
    <w:p>
      <w:pPr>
        <w:spacing w:before="0" w:after="0" w:line="162" w:lineRule="exact"/>
        <w:ind w:left="7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3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2A2A2A"/>
          <w:spacing w:val="0"/>
          <w:w w:val="67"/>
          <w:b/>
          <w:bCs/>
          <w:i/>
        </w:rPr>
        <w:t>1</w:t>
      </w:r>
      <w:r>
        <w:rPr>
          <w:rFonts w:ascii="Arial" w:hAnsi="Arial" w:cs="Arial" w:eastAsia="Arial"/>
          <w:sz w:val="26"/>
          <w:szCs w:val="26"/>
          <w:color w:val="2A2A2A"/>
          <w:spacing w:val="12"/>
          <w:w w:val="67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-44"/>
          <w:w w:val="67"/>
          <w:i/>
        </w:rPr>
        <w:t>?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67"/>
          <w:i/>
          <w:position w:val="-6"/>
        </w:rPr>
        <w:t>1</w:t>
      </w:r>
      <w:r>
        <w:rPr>
          <w:rFonts w:ascii="Arial" w:hAnsi="Arial" w:cs="Arial" w:eastAsia="Arial"/>
          <w:sz w:val="19"/>
          <w:szCs w:val="19"/>
          <w:color w:val="2A2A2A"/>
          <w:spacing w:val="16"/>
          <w:w w:val="67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oi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  <w:position w:val="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20"/>
          <w:cols w:num="2" w:equalWidth="0">
            <w:col w:w="6354" w:space="2490"/>
            <w:col w:w="2796"/>
          </w:cols>
        </w:sectPr>
      </w:pPr>
      <w:rPr/>
    </w:p>
    <w:p>
      <w:pPr>
        <w:spacing w:before="0" w:after="0" w:line="255" w:lineRule="exact"/>
        <w:ind w:left="192" w:right="-20"/>
        <w:jc w:val="left"/>
        <w:tabs>
          <w:tab w:pos="2400" w:val="left"/>
          <w:tab w:pos="3720" w:val="left"/>
          <w:tab w:pos="8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tfaiyeci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0"/>
          <w:w w:val="125"/>
          <w:b/>
          <w:bCs/>
          <w:position w:val="0"/>
        </w:rPr>
        <w:t>Na</w:t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0"/>
          <w:w w:val="100"/>
          <w:b/>
          <w:bCs/>
          <w:position w:val="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0"/>
          <w:w w:val="100"/>
          <w:b/>
          <w:bCs/>
          <w:position w:val="0"/>
        </w:rPr>
        <w:t>SEK</w:t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13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0"/>
          <w:w w:val="100"/>
          <w:b/>
          <w:bCs/>
          <w:position w:val="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0"/>
          <w:w w:val="100"/>
          <w:b/>
          <w:bCs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20"/>
        </w:sectPr>
      </w:pPr>
      <w:rPr/>
    </w:p>
    <w:p>
      <w:pPr>
        <w:spacing w:before="0" w:after="0" w:line="136" w:lineRule="exact"/>
        <w:ind w:left="2392" w:right="-83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4"/>
          <w:szCs w:val="24"/>
          <w:color w:val="2A2A2A"/>
          <w:spacing w:val="0"/>
          <w:w w:val="100"/>
          <w:position w:val="-9"/>
        </w:rPr>
        <w:t>itf</w:t>
      </w:r>
      <w:r>
        <w:rPr>
          <w:rFonts w:ascii="Arial" w:hAnsi="Arial" w:cs="Arial" w:eastAsia="Arial"/>
          <w:sz w:val="24"/>
          <w:szCs w:val="24"/>
          <w:color w:val="2A2A2A"/>
          <w:spacing w:val="0"/>
          <w:w w:val="100"/>
          <w:position w:val="-9"/>
        </w:rPr>
        <w:t> </w:t>
      </w:r>
      <w:r>
        <w:rPr>
          <w:rFonts w:ascii="Arial" w:hAnsi="Arial" w:cs="Arial" w:eastAsia="Arial"/>
          <w:sz w:val="24"/>
          <w:szCs w:val="24"/>
          <w:color w:val="2A2A2A"/>
          <w:spacing w:val="29"/>
          <w:w w:val="100"/>
          <w:position w:val="-9"/>
        </w:rPr>
        <w:t> </w:t>
      </w:r>
      <w:r>
        <w:rPr>
          <w:rFonts w:ascii="Arial" w:hAnsi="Arial" w:cs="Arial" w:eastAsia="Arial"/>
          <w:sz w:val="21"/>
          <w:szCs w:val="21"/>
          <w:color w:val="8E908E"/>
          <w:spacing w:val="-14"/>
          <w:w w:val="135"/>
          <w:position w:val="-9"/>
        </w:rPr>
        <w:t>:</w:t>
      </w:r>
      <w:r>
        <w:rPr>
          <w:rFonts w:ascii="Arial" w:hAnsi="Arial" w:cs="Arial" w:eastAsia="Arial"/>
          <w:sz w:val="21"/>
          <w:szCs w:val="21"/>
          <w:color w:val="444444"/>
          <w:spacing w:val="-64"/>
          <w:w w:val="93"/>
          <w:position w:val="-9"/>
        </w:rPr>
        <w:t>•</w:t>
      </w:r>
      <w:r>
        <w:rPr>
          <w:rFonts w:ascii="Arial" w:hAnsi="Arial" w:cs="Arial" w:eastAsia="Arial"/>
          <w:sz w:val="19"/>
          <w:szCs w:val="19"/>
          <w:color w:val="A8A8A8"/>
          <w:spacing w:val="7"/>
          <w:w w:val="212"/>
          <w:position w:val="-14"/>
        </w:rPr>
        <w:t>,</w:t>
      </w:r>
      <w:r>
        <w:rPr>
          <w:rFonts w:ascii="Arial" w:hAnsi="Arial" w:cs="Arial" w:eastAsia="Arial"/>
          <w:sz w:val="21"/>
          <w:szCs w:val="21"/>
          <w:color w:val="444444"/>
          <w:spacing w:val="-46"/>
          <w:w w:val="92"/>
          <w:position w:val="-9"/>
        </w:rPr>
        <w:t>;</w:t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90"/>
          <w:position w:val="-9"/>
        </w:rPr>
        <w:t>e</w:t>
      </w:r>
      <w:r>
        <w:rPr>
          <w:rFonts w:ascii="Arial" w:hAnsi="Arial" w:cs="Arial" w:eastAsia="Arial"/>
          <w:sz w:val="21"/>
          <w:szCs w:val="21"/>
          <w:color w:val="2A2A2A"/>
          <w:spacing w:val="15"/>
          <w:w w:val="100"/>
          <w:position w:val="-9"/>
        </w:rPr>
        <w:t> </w:t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101"/>
          <w:position w:val="-9"/>
        </w:rPr>
        <w:t>Ku</w:t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102"/>
          <w:position w:val="-9"/>
        </w:rPr>
        <w:t>z</w:t>
      </w:r>
      <w:r>
        <w:rPr>
          <w:rFonts w:ascii="Arial" w:hAnsi="Arial" w:cs="Arial" w:eastAsia="Arial"/>
          <w:sz w:val="21"/>
          <w:szCs w:val="21"/>
          <w:color w:val="2A2A2A"/>
          <w:spacing w:val="-41"/>
          <w:w w:val="100"/>
          <w:position w:val="-9"/>
        </w:rPr>
        <w:t> </w:t>
      </w:r>
      <w:r>
        <w:rPr>
          <w:rFonts w:ascii="Arial" w:hAnsi="Arial" w:cs="Arial" w:eastAsia="Arial"/>
          <w:sz w:val="21"/>
          <w:szCs w:val="21"/>
          <w:color w:val="444444"/>
          <w:spacing w:val="14"/>
          <w:w w:val="100"/>
          <w:position w:val="-9"/>
        </w:rPr>
        <w:t>e</w:t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100"/>
          <w:position w:val="-9"/>
        </w:rPr>
        <w:t>v</w:t>
      </w:r>
      <w:r>
        <w:rPr>
          <w:rFonts w:ascii="Arial" w:hAnsi="Arial" w:cs="Arial" w:eastAsia="Arial"/>
          <w:sz w:val="21"/>
          <w:szCs w:val="21"/>
          <w:color w:val="2A2A2A"/>
          <w:spacing w:val="-2"/>
          <w:w w:val="100"/>
          <w:position w:val="-9"/>
        </w:rPr>
        <w:t> </w:t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104"/>
          <w:position w:val="-9"/>
        </w:rPr>
        <w:t>Bö</w:t>
      </w:r>
      <w:r>
        <w:rPr>
          <w:rFonts w:ascii="Arial" w:hAnsi="Arial" w:cs="Arial" w:eastAsia="Arial"/>
          <w:sz w:val="21"/>
          <w:szCs w:val="21"/>
          <w:color w:val="2A2A2A"/>
          <w:spacing w:val="3"/>
          <w:w w:val="105"/>
          <w:position w:val="-9"/>
        </w:rPr>
        <w:t>l</w:t>
      </w:r>
      <w:r>
        <w:rPr>
          <w:rFonts w:ascii="Arial" w:hAnsi="Arial" w:cs="Arial" w:eastAsia="Arial"/>
          <w:sz w:val="21"/>
          <w:szCs w:val="21"/>
          <w:color w:val="444444"/>
          <w:spacing w:val="0"/>
          <w:w w:val="105"/>
          <w:position w:val="-9"/>
        </w:rPr>
        <w:t>qe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3" w:after="0" w:line="103" w:lineRule="exact"/>
        <w:ind w:right="-20"/>
        <w:jc w:val="left"/>
        <w:tabs>
          <w:tab w:pos="4400" w:val="left"/>
          <w:tab w:pos="5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100"/>
          <w:position w:val="-14"/>
        </w:rPr>
        <w:t>.</w:t>
      </w:r>
      <w:r>
        <w:rPr>
          <w:rFonts w:ascii="Arial" w:hAnsi="Arial" w:cs="Arial" w:eastAsia="Arial"/>
          <w:sz w:val="23"/>
          <w:szCs w:val="23"/>
          <w:color w:val="2A2A2A"/>
          <w:spacing w:val="-62"/>
          <w:w w:val="100"/>
          <w:position w:val="-14"/>
        </w:rPr>
        <w:t> 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100"/>
          <w:position w:val="-14"/>
        </w:rPr>
        <w:tab/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20"/>
          <w:szCs w:val="20"/>
          <w:color w:val="A8A8A8"/>
          <w:spacing w:val="-13"/>
          <w:w w:val="61"/>
          <w:position w:val="-19"/>
        </w:rPr>
        <w:t>#</w:t>
      </w:r>
      <w:r>
        <w:rPr>
          <w:rFonts w:ascii="Times New Roman" w:hAnsi="Times New Roman" w:cs="Times New Roman" w:eastAsia="Times New Roman"/>
          <w:sz w:val="20"/>
          <w:szCs w:val="20"/>
          <w:color w:val="8E908E"/>
          <w:spacing w:val="0"/>
          <w:w w:val="71"/>
          <w:position w:val="-19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8E908E"/>
          <w:spacing w:val="0"/>
          <w:w w:val="70"/>
          <w:position w:val="-19"/>
        </w:rPr>
        <w:t>.{</w:t>
      </w:r>
      <w:r>
        <w:rPr>
          <w:rFonts w:ascii="Times New Roman" w:hAnsi="Times New Roman" w:cs="Times New Roman" w:eastAsia="Times New Roman"/>
          <w:sz w:val="20"/>
          <w:szCs w:val="20"/>
          <w:color w:val="8E908E"/>
          <w:spacing w:val="-12"/>
          <w:w w:val="70"/>
          <w:position w:val="-19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A8A8A8"/>
          <w:spacing w:val="0"/>
          <w:w w:val="49"/>
          <w:position w:val="-19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A8A8A8"/>
          <w:spacing w:val="0"/>
          <w:w w:val="100"/>
          <w:position w:val="-19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A8A8A8"/>
          <w:spacing w:val="0"/>
          <w:w w:val="100"/>
          <w:position w:val="-19"/>
        </w:rPr>
        <w:t>-.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20"/>
          <w:cols w:num="2" w:equalWidth="0">
            <w:col w:w="4311" w:space="124"/>
            <w:col w:w="7205"/>
          </w:cols>
        </w:sectPr>
      </w:pPr>
      <w:rPr/>
    </w:p>
    <w:p>
      <w:pPr>
        <w:spacing w:before="0" w:after="0" w:line="357" w:lineRule="exact"/>
        <w:ind w:left="2273" w:right="-20"/>
        <w:jc w:val="left"/>
        <w:tabs>
          <w:tab w:pos="4920" w:val="left"/>
          <w:tab w:pos="8960" w:val="left"/>
          <w:tab w:pos="976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v:group style="position:absolute;margin-left:450.455444pt;margin-top:-5.19041pt;width:26.040026pt;height:34.368528pt;mso-position-horizontal-relative:page;mso-position-vertical-relative:paragraph;z-index:-15293" coordorigin="9009,-104" coordsize="521,687">
            <v:group style="position:absolute;left:9058;top:24;width:472;height:559" coordorigin="9058,24" coordsize="472,559">
              <v:shape style="position:absolute;left:9058;top:24;width:472;height:559" coordorigin="9058,24" coordsize="472,559" path="m9058,24l9530,24,9530,584,9058,584,9058,24e" filled="t" fillcolor="#EBEBEB" stroked="f">
                <v:path arrowok="t"/>
                <v:fill/>
              </v:shape>
            </v:group>
            <v:group style="position:absolute;left:9041;top:-35;width:2;height:269" coordorigin="9041,-35" coordsize="2,269">
              <v:shape style="position:absolute;left:9041;top:-35;width:2;height:269" coordorigin="9041,-35" coordsize="0,269" path="m9041,235l9041,-35e" filled="f" stroked="t" strokeweight="3.15pt" strokecolor="#EBEBEB">
                <v:path arrowok="t"/>
              </v:shape>
            </v:group>
            <v:group style="position:absolute;left:9301;top:-35;width:2;height:269" coordorigin="9301,-35" coordsize="2,269">
              <v:shape style="position:absolute;left:9301;top:-35;width:2;height:269" coordorigin="9301,-35" coordsize="0,269" path="m9301,235l9301,-35e" filled="f" stroked="t" strokeweight="1.815pt" strokecolor="#EBEBEB">
                <v:path arrowok="t"/>
              </v:shape>
            </v:group>
            <v:group style="position:absolute;left:9293;top:-80;width:2;height:458" coordorigin="9293,-80" coordsize="2,458">
              <v:shape style="position:absolute;left:9293;top:-80;width:2;height:458" coordorigin="9293,-80" coordsize="0,458" path="m9293,378l9293,-80e" filled="f" stroked="t" strokeweight="2.395pt" strokecolor="#EBEBEB">
                <v:path arrowok="t"/>
              </v:shape>
            </v:group>
            <v:group style="position:absolute;left:9360;top:170;width:2;height:135" coordorigin="9360,170" coordsize="2,135">
              <v:shape style="position:absolute;left:9360;top:170;width:2;height:135" coordorigin="9360,170" coordsize="0,135" path="m9360,304l9360,170e" filled="f" stroked="t" strokeweight="4.146pt" strokecolor="#EBEB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06.462341pt;margin-top:-1.734583pt;width:8.514621pt;height:18.872512pt;mso-position-horizontal-relative:page;mso-position-vertical-relative:paragraph;z-index:-15292" coordorigin="10129,-35" coordsize="170,377">
            <v:group style="position:absolute;left:10129;top:-35;width:122;height:269" coordorigin="10129,-35" coordsize="122,269">
              <v:shape style="position:absolute;left:10129;top:-35;width:122;height:269" coordorigin="10129,-35" coordsize="122,269" path="m10129,-35l10251,-35,10251,235,10129,235,10129,-35e" filled="t" fillcolor="#EBEBEB" stroked="f">
                <v:path arrowok="t"/>
                <v:fill/>
              </v:shape>
            </v:group>
            <v:group style="position:absolute;left:10270;top:138;width:2;height:175" coordorigin="10270,138" coordsize="2,175">
              <v:shape style="position:absolute;left:10270;top:138;width:2;height:175" coordorigin="10270,138" coordsize="0,175" path="m10270,313l10270,138e" filled="f" stroked="t" strokeweight="2.93062pt" strokecolor="#EBEBE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b/>
          <w:bCs/>
          <w:position w:val="-1"/>
        </w:rPr>
        <w:t>1.</w:t>
      </w:r>
      <w:r>
        <w:rPr>
          <w:rFonts w:ascii="Arial" w:hAnsi="Arial" w:cs="Arial" w:eastAsia="Arial"/>
          <w:sz w:val="20"/>
          <w:szCs w:val="20"/>
          <w:color w:val="2A2A2A"/>
          <w:spacing w:val="19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2A2A2A"/>
          <w:spacing w:val="-32"/>
          <w:w w:val="112"/>
          <w:position w:val="-1"/>
        </w:rPr>
        <w:t>ı</w:t>
      </w:r>
      <w:r>
        <w:rPr>
          <w:rFonts w:ascii="Arial" w:hAnsi="Arial" w:cs="Arial" w:eastAsia="Arial"/>
          <w:sz w:val="24"/>
          <w:szCs w:val="24"/>
          <w:color w:val="7B7C7C"/>
          <w:spacing w:val="3"/>
          <w:w w:val="150"/>
          <w:position w:val="-1"/>
        </w:rPr>
        <w:t>&gt;</w:t>
      </w:r>
      <w:r>
        <w:rPr>
          <w:rFonts w:ascii="Arial" w:hAnsi="Arial" w:cs="Arial" w:eastAsia="Arial"/>
          <w:sz w:val="16"/>
          <w:szCs w:val="16"/>
          <w:color w:val="8E908E"/>
          <w:spacing w:val="0"/>
          <w:w w:val="124"/>
          <w:position w:val="-1"/>
        </w:rPr>
        <w:t>·:</w:t>
      </w:r>
      <w:r>
        <w:rPr>
          <w:rFonts w:ascii="Arial" w:hAnsi="Arial" w:cs="Arial" w:eastAsia="Arial"/>
          <w:sz w:val="16"/>
          <w:szCs w:val="16"/>
          <w:color w:val="8E908E"/>
          <w:spacing w:val="7"/>
          <w:w w:val="124"/>
          <w:position w:val="-1"/>
        </w:rPr>
        <w:t>t</w:t>
      </w:r>
      <w:r>
        <w:rPr>
          <w:rFonts w:ascii="Arial" w:hAnsi="Arial" w:cs="Arial" w:eastAsia="Arial"/>
          <w:sz w:val="16"/>
          <w:szCs w:val="16"/>
          <w:color w:val="6B6D6E"/>
          <w:spacing w:val="0"/>
          <w:w w:val="56"/>
          <w:position w:val="-1"/>
        </w:rPr>
        <w:t>&lt;:ı</w:t>
      </w:r>
      <w:r>
        <w:rPr>
          <w:rFonts w:ascii="Arial" w:hAnsi="Arial" w:cs="Arial" w:eastAsia="Arial"/>
          <w:sz w:val="16"/>
          <w:szCs w:val="16"/>
          <w:color w:val="6B6D6E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6B6D6E"/>
          <w:spacing w:val="-3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5D5D5D"/>
          <w:spacing w:val="0"/>
          <w:w w:val="113"/>
          <w:position w:val="-1"/>
        </w:rPr>
        <w:t>\:</w:t>
      </w:r>
      <w:r>
        <w:rPr>
          <w:rFonts w:ascii="Arial" w:hAnsi="Arial" w:cs="Arial" w:eastAsia="Arial"/>
          <w:sz w:val="16"/>
          <w:szCs w:val="16"/>
          <w:color w:val="5D5D5D"/>
          <w:spacing w:val="-6"/>
          <w:w w:val="113"/>
          <w:position w:val="-1"/>
        </w:rPr>
        <w:t>ı</w:t>
      </w:r>
      <w:r>
        <w:rPr>
          <w:rFonts w:ascii="Arial" w:hAnsi="Arial" w:cs="Arial" w:eastAsia="Arial"/>
          <w:sz w:val="20"/>
          <w:szCs w:val="20"/>
          <w:color w:val="5D5D5D"/>
          <w:spacing w:val="0"/>
          <w:w w:val="113"/>
          <w:position w:val="-1"/>
        </w:rPr>
        <w:t>ruplar</w:t>
      </w:r>
      <w:r>
        <w:rPr>
          <w:rFonts w:ascii="Arial" w:hAnsi="Arial" w:cs="Arial" w:eastAsia="Arial"/>
          <w:sz w:val="20"/>
          <w:szCs w:val="20"/>
          <w:color w:val="5D5D5D"/>
          <w:spacing w:val="15"/>
          <w:w w:val="113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5D5D5D"/>
          <w:spacing w:val="0"/>
          <w:w w:val="113"/>
          <w:position w:val="-1"/>
        </w:rPr>
        <w:t>Am</w:t>
      </w:r>
      <w:r>
        <w:rPr>
          <w:rFonts w:ascii="Arial" w:hAnsi="Arial" w:cs="Arial" w:eastAsia="Arial"/>
          <w:sz w:val="20"/>
          <w:szCs w:val="20"/>
          <w:color w:val="5D5D5D"/>
          <w:spacing w:val="-12"/>
          <w:w w:val="113"/>
          <w:position w:val="-1"/>
        </w:rPr>
        <w:t>ı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13"/>
          <w:position w:val="-1"/>
        </w:rPr>
        <w:t>n</w:t>
      </w:r>
      <w:r>
        <w:rPr>
          <w:rFonts w:ascii="Arial" w:hAnsi="Arial" w:cs="Arial" w:eastAsia="Arial"/>
          <w:sz w:val="20"/>
          <w:szCs w:val="20"/>
          <w:color w:val="2A2A2A"/>
          <w:spacing w:val="-35"/>
          <w:w w:val="113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-4"/>
        </w:rPr>
        <w:t>UfukBAYDAR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34"/>
          <w:szCs w:val="34"/>
          <w:color w:val="8E908E"/>
          <w:spacing w:val="0"/>
          <w:w w:val="100"/>
          <w:b/>
          <w:bCs/>
          <w:i/>
          <w:position w:val="1"/>
        </w:rPr>
        <w:t>ı</w:t>
      </w:r>
      <w:r>
        <w:rPr>
          <w:rFonts w:ascii="Times New Roman" w:hAnsi="Times New Roman" w:cs="Times New Roman" w:eastAsia="Times New Roman"/>
          <w:sz w:val="34"/>
          <w:szCs w:val="34"/>
          <w:color w:val="8E908E"/>
          <w:spacing w:val="-29"/>
          <w:w w:val="100"/>
          <w:b/>
          <w:bCs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A8A8A8"/>
          <w:spacing w:val="0"/>
          <w:w w:val="27"/>
          <w:position w:val="1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A8A8A8"/>
          <w:spacing w:val="-1"/>
          <w:w w:val="27"/>
          <w:position w:val="1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A8A8A8"/>
          <w:spacing w:val="0"/>
          <w:w w:val="119"/>
          <w:position w:val="1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A8A8A8"/>
          <w:spacing w:val="-8"/>
          <w:w w:val="119"/>
          <w:position w:val="1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8E908E"/>
          <w:spacing w:val="0"/>
          <w:w w:val="106"/>
          <w:position w:val="1"/>
        </w:rPr>
        <w:t>..</w:t>
      </w:r>
      <w:r>
        <w:rPr>
          <w:rFonts w:ascii="Times New Roman" w:hAnsi="Times New Roman" w:cs="Times New Roman" w:eastAsia="Times New Roman"/>
          <w:sz w:val="10"/>
          <w:szCs w:val="10"/>
          <w:color w:val="8E908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8E908E"/>
          <w:spacing w:val="0"/>
          <w:w w:val="100"/>
          <w:position w:val="1"/>
        </w:rPr>
      </w:r>
      <w:r>
        <w:rPr>
          <w:rFonts w:ascii="Arial" w:hAnsi="Arial" w:cs="Arial" w:eastAsia="Arial"/>
          <w:sz w:val="14"/>
          <w:szCs w:val="14"/>
          <w:color w:val="AFCC83"/>
          <w:spacing w:val="-5"/>
          <w:w w:val="61"/>
          <w:b/>
          <w:bCs/>
          <w:i/>
          <w:position w:val="1"/>
        </w:rPr>
        <w:t>·</w:t>
      </w:r>
      <w:r>
        <w:rPr>
          <w:rFonts w:ascii="Arial" w:hAnsi="Arial" w:cs="Arial" w:eastAsia="Arial"/>
          <w:sz w:val="14"/>
          <w:szCs w:val="14"/>
          <w:color w:val="8E908E"/>
          <w:spacing w:val="0"/>
          <w:w w:val="94"/>
          <w:b/>
          <w:bCs/>
          <w:i/>
          <w:position w:val="1"/>
        </w:rPr>
        <w:t>-'i</w:t>
      </w:r>
      <w:r>
        <w:rPr>
          <w:rFonts w:ascii="Arial" w:hAnsi="Arial" w:cs="Arial" w:eastAsia="Arial"/>
          <w:sz w:val="14"/>
          <w:szCs w:val="14"/>
          <w:color w:val="8E908E"/>
          <w:spacing w:val="0"/>
          <w:w w:val="95"/>
          <w:b/>
          <w:bCs/>
          <w:i/>
          <w:position w:val="1"/>
        </w:rPr>
        <w:t>1</w:t>
      </w:r>
      <w:r>
        <w:rPr>
          <w:rFonts w:ascii="Arial" w:hAnsi="Arial" w:cs="Arial" w:eastAsia="Arial"/>
          <w:sz w:val="14"/>
          <w:szCs w:val="14"/>
          <w:color w:val="8E908E"/>
          <w:spacing w:val="-6"/>
          <w:w w:val="100"/>
          <w:b/>
          <w:bCs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D5D5D"/>
          <w:spacing w:val="0"/>
          <w:w w:val="83"/>
          <w:position w:val="1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5D5D5D"/>
          <w:spacing w:val="-11"/>
          <w:w w:val="82"/>
          <w:position w:val="1"/>
        </w:rPr>
        <w:t>&lt;</w:t>
      </w:r>
      <w:r>
        <w:rPr>
          <w:rFonts w:ascii="Times New Roman" w:hAnsi="Times New Roman" w:cs="Times New Roman" w:eastAsia="Times New Roman"/>
          <w:sz w:val="13"/>
          <w:szCs w:val="13"/>
          <w:color w:val="A8A8A8"/>
          <w:spacing w:val="0"/>
          <w:w w:val="37"/>
          <w:position w:val="1"/>
        </w:rPr>
        <w:t>!&gt;.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right="1885"/>
        <w:jc w:val="right"/>
        <w:tabs>
          <w:tab w:pos="1020" w:val="left"/>
        </w:tabs>
        <w:rPr>
          <w:rFonts w:ascii="Times New Roman" w:hAnsi="Times New Roman" w:cs="Times New Roman" w:eastAsia="Times New Roman"/>
          <w:sz w:val="35"/>
          <w:szCs w:val="3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4.746246pt;margin-top:12.067764pt;width:35.17096pt;height:29.5pt;mso-position-horizontal-relative:page;mso-position-vertical-relative:paragraph;z-index:-15282" type="#_x0000_t202" filled="f" stroked="f">
            <v:textbox inset="0,0,0,0">
              <w:txbxContent>
                <w:p>
                  <w:pPr>
                    <w:spacing w:before="0" w:after="0" w:line="590" w:lineRule="exact"/>
                    <w:ind w:right="-129"/>
                    <w:jc w:val="left"/>
                    <w:rPr>
                      <w:rFonts w:ascii="Arial" w:hAnsi="Arial" w:cs="Arial" w:eastAsia="Arial"/>
                      <w:sz w:val="59"/>
                      <w:szCs w:val="59"/>
                    </w:rPr>
                  </w:pPr>
                  <w:rPr/>
                  <w:r>
                    <w:rPr>
                      <w:rFonts w:ascii="Arial" w:hAnsi="Arial" w:cs="Arial" w:eastAsia="Arial"/>
                      <w:sz w:val="59"/>
                      <w:szCs w:val="59"/>
                      <w:color w:val="2F3167"/>
                      <w:w w:val="99"/>
                      <w:b/>
                      <w:bCs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9"/>
                      <w:szCs w:val="59"/>
                      <w:color w:val="2F3167"/>
                      <w:w w:val="99"/>
                      <w:b/>
                      <w:bCs/>
                      <w:u w:val="single" w:color="0000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9"/>
                      <w:szCs w:val="59"/>
                      <w:color w:val="2F3167"/>
                      <w:spacing w:val="-18"/>
                      <w:w w:val="100"/>
                      <w:b/>
                      <w:bCs/>
                      <w:u w:val="single" w:color="0000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9"/>
                      <w:szCs w:val="59"/>
                      <w:color w:val="2F3167"/>
                      <w:spacing w:val="-18"/>
                      <w:w w:val="100"/>
                      <w:b/>
                      <w:bCs/>
                      <w:u w:val="single" w:color="0000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9"/>
                      <w:szCs w:val="59"/>
                      <w:color w:val="2F3167"/>
                      <w:spacing w:val="-18"/>
                      <w:w w:val="100"/>
                      <w:b/>
                      <w:bCs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9"/>
                      <w:szCs w:val="59"/>
                      <w:color w:val="2F3167"/>
                      <w:spacing w:val="-26"/>
                      <w:w w:val="100"/>
                      <w:b/>
                      <w:bCs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9"/>
                      <w:szCs w:val="59"/>
                      <w:color w:val="2F3167"/>
                      <w:spacing w:val="-26"/>
                      <w:w w:val="99"/>
                      <w:b/>
                      <w:bCs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9"/>
                      <w:szCs w:val="59"/>
                      <w:color w:val="2F3167"/>
                      <w:spacing w:val="-54"/>
                      <w:w w:val="99"/>
                      <w:b/>
                      <w:bCs/>
                      <w:u w:val="single" w:color="445797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9"/>
                      <w:szCs w:val="59"/>
                      <w:color w:val="2F3167"/>
                      <w:spacing w:val="-54"/>
                      <w:w w:val="99"/>
                      <w:b/>
                      <w:bCs/>
                      <w:u w:val="single" w:color="445797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9"/>
                      <w:szCs w:val="59"/>
                      <w:color w:val="2F3167"/>
                      <w:spacing w:val="-54"/>
                      <w:w w:val="99"/>
                      <w:b/>
                      <w:bCs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9"/>
                      <w:szCs w:val="59"/>
                      <w:color w:val="2F3167"/>
                      <w:spacing w:val="-47"/>
                      <w:w w:val="51"/>
                      <w:b/>
                      <w:bCs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59"/>
                      <w:szCs w:val="59"/>
                      <w:color w:val="2F3167"/>
                      <w:spacing w:val="-210"/>
                      <w:w w:val="52"/>
                      <w:b/>
                      <w:bCs/>
                      <w:position w:val="-1"/>
                    </w:rPr>
                    <w:t>s</w:t>
                  </w:r>
                  <w:r>
                    <w:rPr>
                      <w:rFonts w:ascii="Arial" w:hAnsi="Arial" w:cs="Arial" w:eastAsia="Arial"/>
                      <w:sz w:val="59"/>
                      <w:szCs w:val="5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5"/>
          <w:szCs w:val="35"/>
          <w:color w:val="8E908E"/>
          <w:spacing w:val="-24"/>
          <w:w w:val="150"/>
          <w:position w:val="-8"/>
        </w:rPr>
        <w:t>/</w:t>
      </w:r>
      <w:r>
        <w:rPr>
          <w:rFonts w:ascii="Times New Roman" w:hAnsi="Times New Roman" w:cs="Times New Roman" w:eastAsia="Times New Roman"/>
          <w:sz w:val="35"/>
          <w:szCs w:val="35"/>
          <w:color w:val="A8A8A8"/>
          <w:spacing w:val="-18"/>
          <w:w w:val="53"/>
          <w:position w:val="-8"/>
        </w:rPr>
        <w:t>·</w:t>
      </w:r>
      <w:r>
        <w:rPr>
          <w:rFonts w:ascii="Times New Roman" w:hAnsi="Times New Roman" w:cs="Times New Roman" w:eastAsia="Times New Roman"/>
          <w:sz w:val="35"/>
          <w:szCs w:val="35"/>
          <w:color w:val="8E908E"/>
          <w:spacing w:val="-1"/>
          <w:w w:val="39"/>
          <w:position w:val="-8"/>
        </w:rPr>
        <w:t>:</w:t>
      </w:r>
      <w:r>
        <w:rPr>
          <w:rFonts w:ascii="Times New Roman" w:hAnsi="Times New Roman" w:cs="Times New Roman" w:eastAsia="Times New Roman"/>
          <w:sz w:val="35"/>
          <w:szCs w:val="35"/>
          <w:color w:val="A8A8A8"/>
          <w:spacing w:val="-109"/>
          <w:w w:val="78"/>
          <w:position w:val="-8"/>
        </w:rPr>
        <w:t>·</w:t>
      </w:r>
      <w:r>
        <w:rPr>
          <w:rFonts w:ascii="Times New Roman" w:hAnsi="Times New Roman" w:cs="Times New Roman" w:eastAsia="Times New Roman"/>
          <w:sz w:val="35"/>
          <w:szCs w:val="35"/>
          <w:color w:val="8E908E"/>
          <w:spacing w:val="0"/>
          <w:w w:val="40"/>
          <w:position w:val="-8"/>
        </w:rPr>
        <w:t>.</w:t>
      </w:r>
      <w:r>
        <w:rPr>
          <w:rFonts w:ascii="Times New Roman" w:hAnsi="Times New Roman" w:cs="Times New Roman" w:eastAsia="Times New Roman"/>
          <w:sz w:val="35"/>
          <w:szCs w:val="35"/>
          <w:color w:val="8E908E"/>
          <w:spacing w:val="-3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6B6D6E"/>
          <w:spacing w:val="0"/>
          <w:w w:val="33"/>
          <w:position w:val="-8"/>
        </w:rPr>
        <w:t>\</w:t>
      </w:r>
      <w:r>
        <w:rPr>
          <w:rFonts w:ascii="Times New Roman" w:hAnsi="Times New Roman" w:cs="Times New Roman" w:eastAsia="Times New Roman"/>
          <w:sz w:val="35"/>
          <w:szCs w:val="35"/>
          <w:color w:val="6B6D6E"/>
          <w:spacing w:val="0"/>
          <w:w w:val="33"/>
          <w:position w:val="-8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6B6D6E"/>
          <w:spacing w:val="4"/>
          <w:w w:val="33"/>
          <w:position w:val="-8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7B7C7C"/>
          <w:spacing w:val="0"/>
          <w:w w:val="100"/>
          <w:position w:val="-8"/>
        </w:rPr>
        <w:t>.v</w:t>
      </w:r>
      <w:r>
        <w:rPr>
          <w:rFonts w:ascii="Times New Roman" w:hAnsi="Times New Roman" w:cs="Times New Roman" w:eastAsia="Times New Roman"/>
          <w:sz w:val="35"/>
          <w:szCs w:val="35"/>
          <w:color w:val="7B7C7C"/>
          <w:spacing w:val="-3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7B7C7C"/>
          <w:spacing w:val="0"/>
          <w:w w:val="91"/>
          <w:position w:val="-8"/>
        </w:rPr>
        <w:t>-</w:t>
      </w:r>
      <w:r>
        <w:rPr>
          <w:rFonts w:ascii="Times New Roman" w:hAnsi="Times New Roman" w:cs="Times New Roman" w:eastAsia="Times New Roman"/>
          <w:sz w:val="35"/>
          <w:szCs w:val="35"/>
          <w:color w:val="7B7C7C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35"/>
          <w:szCs w:val="35"/>
          <w:color w:val="7B7C7C"/>
          <w:spacing w:val="0"/>
          <w:w w:val="90"/>
          <w:position w:val="-8"/>
        </w:rPr>
        <w:t>l·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160" w:right="120"/>
        </w:sectPr>
      </w:pPr>
      <w:rPr/>
    </w:p>
    <w:p>
      <w:pPr>
        <w:spacing w:before="9" w:after="0" w:line="240" w:lineRule="auto"/>
        <w:ind w:right="25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w w:val="10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</w:rPr>
        <w:t>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00" w:lineRule="exact"/>
        <w:ind w:right="-20"/>
        <w:jc w:val="right"/>
        <w:tabs>
          <w:tab w:pos="88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pict>
          <v:group style="position:absolute;margin-left:297.004791pt;margin-top:12.882511pt;width:37.378561pt;height:.71424pt;mso-position-horizontal-relative:page;mso-position-vertical-relative:paragraph;z-index:-15294" coordorigin="5940,258" coordsize="748,14">
            <v:group style="position:absolute;left:5947;top:265;width:262;height:2" coordorigin="5947,265" coordsize="262,2">
              <v:shape style="position:absolute;left:5947;top:265;width:262;height:2" coordorigin="5947,265" coordsize="262,0" path="m5947,265l6209,265e" filled="f" stroked="t" strokeweight=".71424pt" strokecolor="#879CB8">
                <v:path arrowok="t"/>
              </v:shape>
            </v:group>
            <v:group style="position:absolute;left:6209;top:265;width:476;height:2" coordorigin="6209,265" coordsize="476,2">
              <v:shape style="position:absolute;left:6209;top:265;width:476;height:2" coordorigin="6209,265" coordsize="476,0" path="m6209,265l6685,265e" filled="f" stroked="t" strokeweight=".23808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62"/>
          <w:szCs w:val="62"/>
          <w:color w:val="363F80"/>
          <w:w w:val="88"/>
          <w:position w:val="-28"/>
        </w:rPr>
        <w:t>-</w:t>
      </w:r>
      <w:r>
        <w:rPr>
          <w:rFonts w:ascii="Arial" w:hAnsi="Arial" w:cs="Arial" w:eastAsia="Arial"/>
          <w:sz w:val="62"/>
          <w:szCs w:val="62"/>
          <w:color w:val="363F80"/>
          <w:w w:val="100"/>
          <w:position w:val="-28"/>
        </w:rPr>
        <w:tab/>
      </w:r>
      <w:r>
        <w:rPr>
          <w:rFonts w:ascii="Arial" w:hAnsi="Arial" w:cs="Arial" w:eastAsia="Arial"/>
          <w:sz w:val="62"/>
          <w:szCs w:val="62"/>
          <w:color w:val="363F80"/>
          <w:w w:val="100"/>
          <w:position w:val="-28"/>
        </w:rPr>
      </w:r>
      <w:r>
        <w:rPr>
          <w:rFonts w:ascii="Times New Roman" w:hAnsi="Times New Roman" w:cs="Times New Roman" w:eastAsia="Times New Roman"/>
          <w:sz w:val="32"/>
          <w:szCs w:val="32"/>
          <w:color w:val="444F95"/>
          <w:spacing w:val="0"/>
          <w:w w:val="95"/>
          <w:position w:val="-18"/>
        </w:rPr>
        <w:t>-=-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6" w:after="0" w:line="334" w:lineRule="exact"/>
        <w:ind w:right="-20"/>
        <w:jc w:val="left"/>
        <w:tabs>
          <w:tab w:pos="460" w:val="left"/>
          <w:tab w:pos="1440" w:val="left"/>
          <w:tab w:pos="24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34"/>
          <w:szCs w:val="34"/>
          <w:color w:val="A8A8A8"/>
          <w:spacing w:val="0"/>
          <w:w w:val="84"/>
          <w:i/>
          <w:position w:val="-5"/>
        </w:rPr>
        <w:t>i</w:t>
      </w:r>
      <w:r>
        <w:rPr>
          <w:rFonts w:ascii="Arial" w:hAnsi="Arial" w:cs="Arial" w:eastAsia="Arial"/>
          <w:sz w:val="34"/>
          <w:szCs w:val="34"/>
          <w:color w:val="A8A8A8"/>
          <w:spacing w:val="0"/>
          <w:w w:val="100"/>
          <w:i/>
          <w:position w:val="-5"/>
        </w:rPr>
        <w:tab/>
      </w:r>
      <w:r>
        <w:rPr>
          <w:rFonts w:ascii="Arial" w:hAnsi="Arial" w:cs="Arial" w:eastAsia="Arial"/>
          <w:sz w:val="34"/>
          <w:szCs w:val="34"/>
          <w:color w:val="A8A8A8"/>
          <w:spacing w:val="0"/>
          <w:w w:val="100"/>
          <w:i/>
          <w:position w:val="-5"/>
        </w:rPr>
      </w:r>
      <w:r>
        <w:rPr>
          <w:rFonts w:ascii="Times New Roman" w:hAnsi="Times New Roman" w:cs="Times New Roman" w:eastAsia="Times New Roman"/>
          <w:sz w:val="24"/>
          <w:szCs w:val="24"/>
          <w:color w:val="5D5D5D"/>
          <w:spacing w:val="0"/>
          <w:w w:val="84"/>
          <w:position w:val="-5"/>
        </w:rPr>
        <w:t>lı{</w:t>
      </w:r>
      <w:r>
        <w:rPr>
          <w:rFonts w:ascii="Times New Roman" w:hAnsi="Times New Roman" w:cs="Times New Roman" w:eastAsia="Times New Roman"/>
          <w:sz w:val="24"/>
          <w:szCs w:val="24"/>
          <w:color w:val="5D5D5D"/>
          <w:spacing w:val="-8"/>
          <w:w w:val="84"/>
          <w:position w:val="-5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7B7C7C"/>
          <w:spacing w:val="0"/>
          <w:w w:val="84"/>
          <w:position w:val="-5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B7C7C"/>
          <w:spacing w:val="22"/>
          <w:w w:val="84"/>
          <w:position w:val="-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D5D5D"/>
          <w:spacing w:val="0"/>
          <w:w w:val="100"/>
          <w:position w:val="-5"/>
        </w:rPr>
        <w:t>Y··</w:t>
      </w:r>
      <w:r>
        <w:rPr>
          <w:rFonts w:ascii="Times New Roman" w:hAnsi="Times New Roman" w:cs="Times New Roman" w:eastAsia="Times New Roman"/>
          <w:sz w:val="24"/>
          <w:szCs w:val="24"/>
          <w:color w:val="5D5D5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5D5D5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4"/>
          <w:szCs w:val="24"/>
          <w:color w:val="6B6D6E"/>
          <w:spacing w:val="0"/>
          <w:w w:val="197"/>
          <w:position w:val="-5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6B6D6E"/>
          <w:spacing w:val="30"/>
          <w:w w:val="197"/>
          <w:position w:val="-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8E908E"/>
          <w:spacing w:val="0"/>
          <w:w w:val="197"/>
          <w:position w:val="-5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8E908E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8E908E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4"/>
          <w:szCs w:val="24"/>
          <w:color w:val="212389"/>
          <w:spacing w:val="0"/>
          <w:w w:val="197"/>
          <w:i/>
          <w:position w:val="-5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5" w:right="-20"/>
        <w:jc w:val="left"/>
        <w:rPr>
          <w:rFonts w:ascii="Arial" w:hAnsi="Arial" w:cs="Arial" w:eastAsia="Arial"/>
          <w:sz w:val="33"/>
          <w:szCs w:val="33"/>
        </w:rPr>
      </w:pPr>
      <w:rPr/>
      <w:r>
        <w:rPr/>
        <w:pict>
          <v:group style="position:absolute;margin-left:458.664368pt;margin-top:6.92549pt;width:5.837855pt;height:28.194841pt;mso-position-horizontal-relative:page;mso-position-vertical-relative:paragraph;z-index:-15291" coordorigin="9173,139" coordsize="117,564">
            <v:group style="position:absolute;left:9222;top:154;width:2;height:286" coordorigin="9222,154" coordsize="2,286">
              <v:shape style="position:absolute;left:9222;top:154;width:2;height:286" coordorigin="9222,154" coordsize="0,286" path="m9222,441l9222,154e" filled="f" stroked="t" strokeweight="1.56853pt" strokecolor="#EBEBEB">
                <v:path arrowok="t"/>
              </v:shape>
            </v:group>
            <v:group style="position:absolute;left:9173;top:440;width:117;height:263" coordorigin="9173,440" coordsize="117,263">
              <v:shape style="position:absolute;left:9173;top:440;width:117;height:263" coordorigin="9173,440" coordsize="117,263" path="m9173,440l9290,440,9290,702,9173,702,9173,440e" filled="t" fillcolor="#EBEBEB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76.502136pt;margin-top:8.22953pt;width:.1pt;height:13.642579pt;mso-position-horizontal-relative:page;mso-position-vertical-relative:paragraph;z-index:-15290" coordorigin="9530,165" coordsize="2,273">
            <v:shape style="position:absolute;left:9530;top:165;width:2;height:273" coordorigin="9530,165" coordsize="0,273" path="m9530,165l9530,437,9530,165xe" filled="t" fillcolor="#EBEBEB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33"/>
          <w:szCs w:val="33"/>
          <w:color w:val="8E908E"/>
          <w:spacing w:val="0"/>
          <w:w w:val="62"/>
          <w:position w:val="-6"/>
        </w:rPr>
        <w:t>)</w:t>
      </w:r>
      <w:r>
        <w:rPr>
          <w:rFonts w:ascii="Arial" w:hAnsi="Arial" w:cs="Arial" w:eastAsia="Arial"/>
          <w:sz w:val="33"/>
          <w:szCs w:val="33"/>
          <w:color w:val="8E908E"/>
          <w:spacing w:val="31"/>
          <w:w w:val="62"/>
          <w:position w:val="-6"/>
        </w:rPr>
        <w:t> </w:t>
      </w:r>
      <w:r>
        <w:rPr>
          <w:rFonts w:ascii="Arial" w:hAnsi="Arial" w:cs="Arial" w:eastAsia="Arial"/>
          <w:sz w:val="33"/>
          <w:szCs w:val="33"/>
          <w:color w:val="444444"/>
          <w:spacing w:val="-91"/>
          <w:w w:val="62"/>
          <w:position w:val="-6"/>
        </w:rPr>
        <w:t>ü</w:t>
      </w:r>
      <w:r>
        <w:rPr>
          <w:rFonts w:ascii="Arial" w:hAnsi="Arial" w:cs="Arial" w:eastAsia="Arial"/>
          <w:sz w:val="33"/>
          <w:szCs w:val="33"/>
          <w:color w:val="5D5D5D"/>
          <w:spacing w:val="0"/>
          <w:w w:val="62"/>
          <w:position w:val="-6"/>
        </w:rPr>
        <w:t>i</w:t>
      </w:r>
      <w:r>
        <w:rPr>
          <w:rFonts w:ascii="Arial" w:hAnsi="Arial" w:cs="Arial" w:eastAsia="Arial"/>
          <w:sz w:val="33"/>
          <w:szCs w:val="33"/>
          <w:color w:val="5D5D5D"/>
          <w:spacing w:val="0"/>
          <w:w w:val="62"/>
          <w:position w:val="-6"/>
        </w:rPr>
        <w:t>f</w:t>
      </w:r>
      <w:r>
        <w:rPr>
          <w:rFonts w:ascii="Arial" w:hAnsi="Arial" w:cs="Arial" w:eastAsia="Arial"/>
          <w:sz w:val="33"/>
          <w:szCs w:val="33"/>
          <w:color w:val="5D5D5D"/>
          <w:spacing w:val="0"/>
          <w:w w:val="62"/>
          <w:position w:val="-6"/>
        </w:rPr>
        <w:t> </w:t>
      </w:r>
      <w:r>
        <w:rPr>
          <w:rFonts w:ascii="Arial" w:hAnsi="Arial" w:cs="Arial" w:eastAsia="Arial"/>
          <w:sz w:val="33"/>
          <w:szCs w:val="33"/>
          <w:color w:val="5D5D5D"/>
          <w:spacing w:val="47"/>
          <w:w w:val="62"/>
          <w:position w:val="-6"/>
        </w:rPr>
        <w:t> </w:t>
      </w:r>
      <w:r>
        <w:rPr>
          <w:rFonts w:ascii="Arial" w:hAnsi="Arial" w:cs="Arial" w:eastAsia="Arial"/>
          <w:sz w:val="33"/>
          <w:szCs w:val="33"/>
          <w:color w:val="7B7C7C"/>
          <w:spacing w:val="0"/>
          <w:w w:val="130"/>
          <w:position w:val="-6"/>
        </w:rPr>
        <w:t>\7ı</w:t>
      </w:r>
      <w:r>
        <w:rPr>
          <w:rFonts w:ascii="Arial" w:hAnsi="Arial" w:cs="Arial" w:eastAsia="Arial"/>
          <w:sz w:val="33"/>
          <w:szCs w:val="33"/>
          <w:color w:val="7B7C7C"/>
          <w:spacing w:val="-14"/>
          <w:w w:val="131"/>
          <w:position w:val="-6"/>
        </w:rPr>
        <w:t>i</w:t>
      </w:r>
      <w:r>
        <w:rPr>
          <w:rFonts w:ascii="Arial" w:hAnsi="Arial" w:cs="Arial" w:eastAsia="Arial"/>
          <w:sz w:val="33"/>
          <w:szCs w:val="33"/>
          <w:color w:val="2A2A2A"/>
          <w:spacing w:val="0"/>
          <w:w w:val="56"/>
          <w:position w:val="-6"/>
        </w:rPr>
        <w:t>,,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20"/>
          <w:cols w:num="2" w:equalWidth="0">
            <w:col w:w="6065" w:space="2403"/>
            <w:col w:w="3172"/>
          </w:cols>
        </w:sectPr>
      </w:pPr>
      <w:rPr/>
    </w:p>
    <w:p>
      <w:pPr>
        <w:spacing w:before="0" w:after="0" w:line="15" w:lineRule="exact"/>
        <w:ind w:right="1431"/>
        <w:jc w:val="right"/>
        <w:tabs>
          <w:tab w:pos="1100" w:val="left"/>
        </w:tabs>
        <w:rPr>
          <w:rFonts w:ascii="Arial" w:hAnsi="Arial" w:cs="Arial" w:eastAsia="Arial"/>
          <w:sz w:val="47"/>
          <w:szCs w:val="47"/>
        </w:rPr>
      </w:pPr>
      <w:rPr/>
      <w:r>
        <w:rPr/>
        <w:pict>
          <v:group style="position:absolute;margin-left:507.020569pt;margin-top:.92791pt;width:3.12312pt;height:15.960084pt;mso-position-horizontal-relative:page;mso-position-vertical-relative:paragraph;z-index:-15289" coordorigin="10140,19" coordsize="62,319">
            <v:group style="position:absolute;left:10203;top:19;width:2;height:215" coordorigin="10203,19" coordsize="2,215">
              <v:shape style="position:absolute;left:10203;top:19;width:2;height:215" coordorigin="10203,19" coordsize="0,215" path="m10203,19l10203,234,10203,19xe" filled="t" fillcolor="#EBEBEB" stroked="f">
                <v:path arrowok="t"/>
                <v:fill/>
              </v:shape>
            </v:group>
            <v:group style="position:absolute;left:10166;top:151;width:2;height:162" coordorigin="10166,151" coordsize="2,162">
              <v:shape style="position:absolute;left:10166;top:151;width:2;height:162" coordorigin="10166,151" coordsize="0,162" path="m10166,312l10166,151e" filled="f" stroked="t" strokeweight="2.52652pt" strokecolor="#EBEBE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0.684814pt;margin-top:.736011pt;width:1.46853pt;height:10.5pt;mso-position-horizontal-relative:page;mso-position-vertical-relative:paragraph;z-index:-15281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1"/>
                    <w:jc w:val="left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21"/>
                      <w:szCs w:val="21"/>
                      <w:color w:val="A8A8A8"/>
                      <w:spacing w:val="0"/>
                      <w:w w:val="42"/>
                    </w:rPr>
                    <w:t>-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6B6D6E"/>
          <w:spacing w:val="0"/>
          <w:w w:val="38"/>
          <w:i/>
          <w:position w:val="-44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6B6D6E"/>
          <w:spacing w:val="0"/>
          <w:w w:val="38"/>
          <w:i/>
          <w:position w:val="-44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6B6D6E"/>
          <w:spacing w:val="8"/>
          <w:w w:val="38"/>
          <w:i/>
          <w:position w:val="-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2"/>
          <w:w w:val="56"/>
          <w:b/>
          <w:bCs/>
          <w:position w:val="-4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A8A8A8"/>
          <w:spacing w:val="0"/>
          <w:w w:val="36"/>
          <w:b/>
          <w:bCs/>
          <w:position w:val="-44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A8A8A8"/>
          <w:spacing w:val="18"/>
          <w:w w:val="100"/>
          <w:b/>
          <w:bCs/>
          <w:position w:val="-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8A8A8"/>
          <w:spacing w:val="0"/>
          <w:w w:val="51"/>
          <w:b/>
          <w:bCs/>
          <w:position w:val="-44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A8A8A8"/>
          <w:spacing w:val="0"/>
          <w:w w:val="100"/>
          <w:b/>
          <w:bCs/>
          <w:position w:val="-4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8A8A8"/>
          <w:spacing w:val="0"/>
          <w:w w:val="100"/>
          <w:b/>
          <w:bCs/>
          <w:position w:val="-44"/>
        </w:rPr>
      </w:r>
      <w:r>
        <w:rPr>
          <w:rFonts w:ascii="Arial" w:hAnsi="Arial" w:cs="Arial" w:eastAsia="Arial"/>
          <w:sz w:val="47"/>
          <w:szCs w:val="47"/>
          <w:color w:val="7B7C7C"/>
          <w:spacing w:val="0"/>
          <w:w w:val="146"/>
          <w:i/>
          <w:position w:val="-37"/>
        </w:rPr>
        <w:t>y</w:t>
      </w:r>
      <w:r>
        <w:rPr>
          <w:rFonts w:ascii="Arial" w:hAnsi="Arial" w:cs="Arial" w:eastAsia="Arial"/>
          <w:sz w:val="47"/>
          <w:szCs w:val="4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160" w:right="120"/>
        </w:sectPr>
      </w:pPr>
      <w:rPr/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/>
        <w:pict>
          <v:group style="position:absolute;margin-left:14.04672pt;margin-top:31.545937pt;width:571.511052pt;height:785.277582pt;mso-position-horizontal-relative:page;mso-position-vertical-relative:page;z-index:-15295" coordorigin="281,631" coordsize="11430,15706">
            <v:group style="position:absolute;left:290;top:650;width:1405;height:2" coordorigin="290,650" coordsize="1405,2">
              <v:shape style="position:absolute;left:290;top:650;width:1405;height:2" coordorigin="290,650" coordsize="1405,0" path="m290,650l1695,650e" filled="f" stroked="t" strokeweight=".71424pt" strokecolor="#606060">
                <v:path arrowok="t"/>
              </v:shape>
            </v:group>
            <v:group style="position:absolute;left:298;top:636;width:2;height:860" coordorigin="298,636" coordsize="2,860">
              <v:shape style="position:absolute;left:298;top:636;width:2;height:860" coordorigin="298,636" coordsize="0,860" path="m298,1496l298,636e" filled="f" stroked="t" strokeweight=".47616pt" strokecolor="#575757">
                <v:path arrowok="t"/>
              </v:shape>
            </v:group>
            <v:group style="position:absolute;left:1638;top:650;width:290;height:2" coordorigin="1638,650" coordsize="290,2">
              <v:shape style="position:absolute;left:1638;top:650;width:290;height:2" coordorigin="1638,650" coordsize="290,0" path="m1638,650l1928,650e" filled="f" stroked="t" strokeweight=".47616pt" strokecolor="#484848">
                <v:path arrowok="t"/>
              </v:shape>
            </v:group>
            <v:group style="position:absolute;left:1833;top:652;width:533;height:2" coordorigin="1833,652" coordsize="533,2">
              <v:shape style="position:absolute;left:1833;top:652;width:533;height:2" coordorigin="1833,652" coordsize="533,0" path="m1833,652l2367,652e" filled="f" stroked="t" strokeweight=".95232pt" strokecolor="#6B6B6B">
                <v:path arrowok="t"/>
              </v:shape>
            </v:group>
            <v:group style="position:absolute;left:2338;top:640;width:2;height:726" coordorigin="2338,640" coordsize="2,726">
              <v:shape style="position:absolute;left:2338;top:640;width:2;height:726" coordorigin="2338,640" coordsize="0,726" path="m2338,1367l2338,640e" filled="f" stroked="t" strokeweight=".95232pt" strokecolor="#484848">
                <v:path arrowok="t"/>
              </v:shape>
            </v:group>
            <v:group style="position:absolute;left:1833;top:660;width:6809;height:2" coordorigin="1833,660" coordsize="6809,2">
              <v:shape style="position:absolute;left:1833;top:660;width:6809;height:2" coordorigin="1833,660" coordsize="6809,0" path="m1833,660l8642,660e" filled="f" stroked="t" strokeweight=".95232pt" strokecolor="#4F4F4F">
                <v:path arrowok="t"/>
              </v:shape>
            </v:group>
            <v:group style="position:absolute;left:8585;top:664;width:567;height:2" coordorigin="8585,664" coordsize="567,2">
              <v:shape style="position:absolute;left:8585;top:664;width:567;height:2" coordorigin="8585,664" coordsize="567,0" path="m8585,664l9152,664e" filled="f" stroked="t" strokeweight=".47616pt" strokecolor="#1F1F1F">
                <v:path arrowok="t"/>
              </v:shape>
            </v:group>
            <v:group style="position:absolute;left:9126;top:660;width:2;height:836" coordorigin="9126,660" coordsize="2,836">
              <v:shape style="position:absolute;left:9126;top:660;width:2;height:836" coordorigin="9126,660" coordsize="0,836" path="m9126,1496l9126,660e" filled="f" stroked="t" strokeweight=".71424pt" strokecolor="#2F2F2F">
                <v:path arrowok="t"/>
              </v:shape>
            </v:group>
            <v:group style="position:absolute;left:9080;top:664;width:2581;height:2" coordorigin="9080,664" coordsize="2581,2">
              <v:shape style="position:absolute;left:9080;top:664;width:2581;height:2" coordorigin="9080,664" coordsize="2581,0" path="m9080,664l11661,664e" filled="f" stroked="t" strokeweight=".71424pt" strokecolor="#484848">
                <v:path arrowok="t"/>
              </v:shape>
            </v:group>
            <v:group style="position:absolute;left:11664;top:655;width:2;height:1529" coordorigin="11664,655" coordsize="2,1529">
              <v:shape style="position:absolute;left:11664;top:655;width:2;height:1529" coordorigin="11664,655" coordsize="0,1529" path="m11664,2184l11664,655e" filled="f" stroked="t" strokeweight=".95232pt" strokecolor="#777777">
                <v:path arrowok="t"/>
              </v:shape>
            </v:group>
            <v:group style="position:absolute;left:2338;top:1310;width:2;height:401" coordorigin="2338,1310" coordsize="2,401">
              <v:shape style="position:absolute;left:2338;top:1310;width:2;height:401" coordorigin="2338,1310" coordsize="0,401" path="m2338,1711l2338,1310e" filled="f" stroked="t" strokeweight=".47616pt" strokecolor="#1C1C1C">
                <v:path arrowok="t"/>
              </v:shape>
            </v:group>
            <v:group style="position:absolute;left:302;top:1300;width:2;height:15027" coordorigin="302,1300" coordsize="2,15027">
              <v:shape style="position:absolute;left:302;top:1300;width:2;height:15027" coordorigin="302,1300" coordsize="0,15027" path="m302,16327l302,1300e" filled="f" stroked="t" strokeweight=".71424pt" strokecolor="#4F4F4F">
                <v:path arrowok="t"/>
              </v:shape>
            </v:group>
            <v:group style="position:absolute;left:9126;top:1439;width:2;height:731" coordorigin="9126,1439" coordsize="2,731">
              <v:shape style="position:absolute;left:9126;top:1439;width:2;height:731" coordorigin="9126,1439" coordsize="0,731" path="m9126,2170l9126,1439e" filled="f" stroked="t" strokeweight=".95232pt" strokecolor="#4F4F4F">
                <v:path arrowok="t"/>
              </v:shape>
            </v:group>
            <v:group style="position:absolute;left:2338;top:640;width:2;height:1520" coordorigin="2338,640" coordsize="2,1520">
              <v:shape style="position:absolute;left:2338;top:640;width:2;height:1520" coordorigin="2338,640" coordsize="0,1520" path="m2338,2160l2338,640e" filled="f" stroked="t" strokeweight=".47616pt" strokecolor="#3B3B3B">
                <v:path arrowok="t"/>
              </v:shape>
            </v:group>
            <v:group style="position:absolute;left:3971;top:2160;width:7700;height:2" coordorigin="3971,2160" coordsize="7700,2">
              <v:shape style="position:absolute;left:3971;top:2160;width:7700;height:2" coordorigin="3971,2160" coordsize="7700,0" path="m3971,2160l11671,2160e" filled="f" stroked="t" strokeweight=".95232pt" strokecolor="#4B4B4B">
                <v:path arrowok="t"/>
              </v:shape>
            </v:group>
            <v:group style="position:absolute;left:7680;top:2407;width:3476;height:2" coordorigin="7680,2407" coordsize="3476,2">
              <v:shape style="position:absolute;left:7680;top:2407;width:3476;height:2" coordorigin="7680,2407" coordsize="3476,0" path="m7680,2407l11156,2407e" filled="f" stroked="t" strokeweight=".95232pt" strokecolor="#4B4B4B">
                <v:path arrowok="t"/>
              </v:shape>
            </v:group>
            <v:group style="position:absolute;left:11099;top:2409;width:571;height:2" coordorigin="11099,2409" coordsize="571,2">
              <v:shape style="position:absolute;left:11099;top:2409;width:571;height:2" coordorigin="11099,2409" coordsize="571,0" path="m11099,2409l11671,2409e" filled="f" stroked="t" strokeweight=".47616pt" strokecolor="#1C1C1C">
                <v:path arrowok="t"/>
              </v:shape>
            </v:group>
            <v:group style="position:absolute;left:11668;top:2113;width:2;height:1601" coordorigin="11668,2113" coordsize="2,1601">
              <v:shape style="position:absolute;left:11668;top:2113;width:2;height:1601" coordorigin="11668,2113" coordsize="0,1601" path="m11668,3714l11668,2113e" filled="f" stroked="t" strokeweight=".47616pt" strokecolor="#606060">
                <v:path arrowok="t"/>
              </v:shape>
            </v:group>
            <v:group style="position:absolute;left:590;top:2643;width:8052;height:2" coordorigin="590,2643" coordsize="8052,2">
              <v:shape style="position:absolute;left:590;top:2643;width:8052;height:2" coordorigin="590,2643" coordsize="8052,0" path="m590,2643l8642,2643e" filled="f" stroked="t" strokeweight=".71424pt" strokecolor="#545454">
                <v:path arrowok="t"/>
              </v:shape>
            </v:group>
            <v:group style="position:absolute;left:8585;top:2643;width:557;height:2" coordorigin="8585,2643" coordsize="557,2">
              <v:shape style="position:absolute;left:8585;top:2643;width:557;height:2" coordorigin="8585,2643" coordsize="557,0" path="m8585,2643l9142,2643e" filled="f" stroked="t" strokeweight=".47616pt" strokecolor="#343434">
                <v:path arrowok="t"/>
              </v:shape>
            </v:group>
            <v:group style="position:absolute;left:9009;top:2645;width:2666;height:2" coordorigin="9009,2645" coordsize="2666,2">
              <v:shape style="position:absolute;left:9009;top:2645;width:2666;height:2" coordorigin="9009,2645" coordsize="2666,0" path="m9009,2645l11675,2645e" filled="f" stroked="t" strokeweight=".71424pt" strokecolor="#575757">
                <v:path arrowok="t"/>
              </v:shape>
            </v:group>
            <v:group style="position:absolute;left:290;top:2880;width:6423;height:2" coordorigin="290,2880" coordsize="6423,2">
              <v:shape style="position:absolute;left:290;top:2880;width:6423;height:2" coordorigin="290,2880" coordsize="6423,0" path="m290,2880l6714,2880e" filled="f" stroked="t" strokeweight=".95232pt" strokecolor="#4B4B4B">
                <v:path arrowok="t"/>
              </v:shape>
            </v:group>
            <v:group style="position:absolute;left:4347;top:2887;width:2147;height:2" coordorigin="4347,2887" coordsize="2147,2">
              <v:shape style="position:absolute;left:4347;top:2887;width:2147;height:2" coordorigin="4347,2887" coordsize="2147,0" path="m4347,2887l6495,2887e" filled="f" stroked="t" strokeweight=".95232pt" strokecolor="#4B4B4B">
                <v:path arrowok="t"/>
              </v:shape>
            </v:group>
            <v:group style="position:absolute;left:6633;top:2889;width:1233;height:2" coordorigin="6633,2889" coordsize="1233,2">
              <v:shape style="position:absolute;left:6633;top:2889;width:1233;height:2" coordorigin="6633,2889" coordsize="1233,0" path="m6633,2889l7866,2889e" filled="f" stroked="t" strokeweight=".95232pt" strokecolor="#4F4F4F">
                <v:path arrowok="t"/>
              </v:shape>
            </v:group>
            <v:group style="position:absolute;left:7700;top:2887;width:643;height:2" coordorigin="7700,2887" coordsize="643,2">
              <v:shape style="position:absolute;left:7700;top:2887;width:643;height:2" coordorigin="7700,2887" coordsize="643,0" path="m7700,2887l8342,2887e" filled="f" stroked="t" strokeweight=".47616pt" strokecolor="#282828">
                <v:path arrowok="t"/>
              </v:shape>
            </v:group>
            <v:group style="position:absolute;left:8285;top:2889;width:3390;height:2" coordorigin="8285,2889" coordsize="3390,2">
              <v:shape style="position:absolute;left:8285;top:2889;width:3390;height:2" coordorigin="8285,2889" coordsize="3390,0" path="m8285,2889l11675,2889e" filled="f" stroked="t" strokeweight=".95232pt" strokecolor="#484848">
                <v:path arrowok="t"/>
              </v:shape>
            </v:group>
            <v:group style="position:absolute;left:295;top:3119;width:8047;height:2" coordorigin="295,3119" coordsize="8047,2">
              <v:shape style="position:absolute;left:295;top:3119;width:8047;height:2" coordorigin="295,3119" coordsize="8047,0" path="m295,3119l8342,3119e" filled="f" stroked="t" strokeweight=".95232pt" strokecolor="#484848">
                <v:path arrowok="t"/>
              </v:shape>
            </v:group>
            <v:group style="position:absolute;left:4328;top:3126;width:2095;height:2" coordorigin="4328,3126" coordsize="2095,2">
              <v:shape style="position:absolute;left:4328;top:3126;width:2095;height:2" coordorigin="4328,3126" coordsize="2095,0" path="m4328,3126l6423,3126e" filled="f" stroked="t" strokeweight=".71424pt" strokecolor="#4B4B4B">
                <v:path arrowok="t"/>
              </v:shape>
            </v:group>
            <v:group style="position:absolute;left:6657;top:3126;width:1286;height:2" coordorigin="6657,3126" coordsize="1286,2">
              <v:shape style="position:absolute;left:6657;top:3126;width:1286;height:2" coordorigin="6657,3126" coordsize="1286,0" path="m6657,3126l7942,3126e" filled="f" stroked="t" strokeweight=".95232pt" strokecolor="#4B4B4B">
                <v:path arrowok="t"/>
              </v:shape>
            </v:group>
            <v:group style="position:absolute;left:8285;top:3123;width:357;height:2" coordorigin="8285,3123" coordsize="357,2">
              <v:shape style="position:absolute;left:8285;top:3123;width:357;height:2" coordorigin="8285,3123" coordsize="357,0" path="m8285,3123l8642,3123e" filled="f" stroked="t" strokeweight=".47616pt" strokecolor="#343434">
                <v:path arrowok="t"/>
              </v:shape>
            </v:group>
            <v:group style="position:absolute;left:8509;top:3128;width:3166;height:2" coordorigin="8509,3128" coordsize="3166,2">
              <v:shape style="position:absolute;left:8509;top:3128;width:3166;height:2" coordorigin="8509,3128" coordsize="3166,0" path="m8509,3128l11675,3128e" filled="f" stroked="t" strokeweight=".95232pt" strokecolor="#4B4B4B">
                <v:path arrowok="t"/>
              </v:shape>
            </v:group>
            <v:group style="position:absolute;left:295;top:3360;width:5942;height:2" coordorigin="295,3360" coordsize="5942,2">
              <v:shape style="position:absolute;left:295;top:3360;width:5942;height:2" coordorigin="295,3360" coordsize="5942,0" path="m295,3360l6238,3360e" filled="f" stroked="t" strokeweight=".95232pt" strokecolor="#4B4B4B">
                <v:path arrowok="t"/>
              </v:shape>
            </v:group>
            <v:group style="position:absolute;left:6181;top:3365;width:533;height:2" coordorigin="6181,3365" coordsize="533,2">
              <v:shape style="position:absolute;left:6181;top:3365;width:533;height:2" coordorigin="6181,3365" coordsize="533,0" path="m6181,3365l6714,3365e" filled="f" stroked="t" strokeweight=".47616pt" strokecolor="#181818">
                <v:path arrowok="t"/>
              </v:shape>
            </v:group>
            <v:group style="position:absolute;left:6657;top:3362;width:310;height:2" coordorigin="6657,3362" coordsize="310,2">
              <v:shape style="position:absolute;left:6657;top:3362;width:310;height:2" coordorigin="6657,3362" coordsize="310,0" path="m6657,3362l6966,3362e" filled="f" stroked="t" strokeweight=".47616pt" strokecolor="#343434">
                <v:path arrowok="t"/>
              </v:shape>
            </v:group>
            <v:group style="position:absolute;left:6909;top:3367;width:4766;height:2" coordorigin="6909,3367" coordsize="4766,2">
              <v:shape style="position:absolute;left:6909;top:3367;width:4766;height:2" coordorigin="6909,3367" coordsize="4766,0" path="m6909,3367l11675,3367e" filled="f" stroked="t" strokeweight=".95232pt" strokecolor="#4B4B4B">
                <v:path arrowok="t"/>
              </v:shape>
            </v:group>
            <v:group style="position:absolute;left:300;top:3317;width:2;height:315" coordorigin="300,3317" coordsize="2,315">
              <v:shape style="position:absolute;left:300;top:3317;width:2;height:315" coordorigin="300,3317" coordsize="0,315" path="m300,3632l300,3317e" filled="f" stroked="t" strokeweight=".47616pt" strokecolor="#2B2B2B">
                <v:path arrowok="t"/>
              </v:shape>
            </v:group>
            <v:group style="position:absolute;left:3714;top:3346;width:2;height:258" coordorigin="3714,3346" coordsize="2,258">
              <v:shape style="position:absolute;left:3714;top:3346;width:2;height:258" coordorigin="3714,3346" coordsize="0,258" path="m3714,3604l3714,3346e" filled="f" stroked="t" strokeweight=".23808pt" strokecolor="#646464">
                <v:path arrowok="t"/>
              </v:shape>
            </v:group>
            <v:group style="position:absolute;left:6952;top:3355;width:2;height:492" coordorigin="6952,3355" coordsize="2,492">
              <v:shape style="position:absolute;left:6952;top:3355;width:2;height:492" coordorigin="6952,3355" coordsize="0,492" path="m6952,3848l6952,3355e" filled="f" stroked="t" strokeweight=".95232pt" strokecolor="#484848">
                <v:path arrowok="t"/>
              </v:shape>
            </v:group>
            <v:group style="position:absolute;left:6933;top:3819;width:1381;height:2" coordorigin="6933,3819" coordsize="1381,2">
              <v:shape style="position:absolute;left:6933;top:3819;width:1381;height:2" coordorigin="6933,3819" coordsize="1381,0" path="m6933,3819l8314,3819e" filled="f" stroked="t" strokeweight=".23808pt" strokecolor="#232323">
                <v:path arrowok="t"/>
              </v:shape>
            </v:group>
            <v:group style="position:absolute;left:302;top:3575;width:2;height:272" coordorigin="302,3575" coordsize="2,272">
              <v:shape style="position:absolute;left:302;top:3575;width:2;height:272" coordorigin="302,3575" coordsize="0,272" path="m302,3848l302,3575e" filled="f" stroked="t" strokeweight=".71424pt" strokecolor="#3F3F3F">
                <v:path arrowok="t"/>
              </v:shape>
            </v:group>
            <v:group style="position:absolute;left:3714;top:3604;width:2;height:459" coordorigin="3714,3604" coordsize="2,459">
              <v:shape style="position:absolute;left:3714;top:3604;width:2;height:459" coordorigin="3714,3604" coordsize="0,459" path="m3714,4063l3714,3604e" filled="f" stroked="t" strokeweight=".23808pt" strokecolor="#000000">
                <v:path arrowok="t"/>
              </v:shape>
            </v:group>
            <v:group style="position:absolute;left:8314;top:3819;width:2814;height:2" coordorigin="8314,3819" coordsize="2814,2">
              <v:shape style="position:absolute;left:8314;top:3819;width:2814;height:2" coordorigin="8314,3819" coordsize="2814,0" path="m8314,3819l11128,3819e" filled="f" stroked="t" strokeweight=".23808pt" strokecolor="#000000">
                <v:path arrowok="t"/>
              </v:shape>
            </v:group>
            <v:group style="position:absolute;left:11128;top:3819;width:548;height:2" coordorigin="11128,3819" coordsize="548,2">
              <v:shape style="position:absolute;left:11128;top:3819;width:548;height:2" coordorigin="11128,3819" coordsize="548,0" path="m11128,3819l11675,3819e" filled="f" stroked="t" strokeweight=".23808pt" strokecolor="#838383">
                <v:path arrowok="t"/>
              </v:shape>
            </v:group>
            <v:group style="position:absolute;left:3833;top:4036;width:1624;height:2" coordorigin="3833,4036" coordsize="1624,2">
              <v:shape style="position:absolute;left:3833;top:4036;width:1624;height:2" coordorigin="3833,4036" coordsize="1624,0" path="m3833,4036l5457,4036e" filled="f" stroked="t" strokeweight=".95232pt" strokecolor="#4B4B4B">
                <v:path arrowok="t"/>
              </v:shape>
            </v:group>
            <v:group style="position:absolute;left:5309;top:4034;width:729;height:2" coordorigin="5309,4034" coordsize="729,2">
              <v:shape style="position:absolute;left:5309;top:4034;width:729;height:2" coordorigin="5309,4034" coordsize="729,0" path="m5309,4034l6038,4034e" filled="f" stroked="t" strokeweight=".71424pt" strokecolor="#6B6B6B">
                <v:path arrowok="t"/>
              </v:shape>
            </v:group>
            <v:group style="position:absolute;left:5919;top:4036;width:1038;height:2" coordorigin="5919,4036" coordsize="1038,2">
              <v:shape style="position:absolute;left:5919;top:4036;width:1038;height:2" coordorigin="5919,4036" coordsize="1038,0" path="m5919,4036l6957,4036e" filled="f" stroked="t" strokeweight=".71424pt" strokecolor="#A3A3A3">
                <v:path arrowok="t"/>
              </v:shape>
            </v:group>
            <v:group style="position:absolute;left:6952;top:3790;width:2;height:569" coordorigin="6952,3790" coordsize="2,569">
              <v:shape style="position:absolute;left:6952;top:3790;width:2;height:569" coordorigin="6952,3790" coordsize="0,569" path="m6952,4359l6952,3790e" filled="f" stroked="t" strokeweight=".47616pt" strokecolor="#232323">
                <v:path arrowok="t"/>
              </v:shape>
            </v:group>
            <v:group style="position:absolute;left:6904;top:4352;width:4776;height:2" coordorigin="6904,4352" coordsize="4776,2">
              <v:shape style="position:absolute;left:6904;top:4352;width:4776;height:2" coordorigin="6904,4352" coordsize="4776,0" path="m6904,4352l11680,4352e" filled="f" stroked="t" strokeweight=".95232pt" strokecolor="#4B4B4B">
                <v:path arrowok="t"/>
              </v:shape>
            </v:group>
            <v:group style="position:absolute;left:11673;top:3542;width:2;height:1835" coordorigin="11673,3542" coordsize="2,1835">
              <v:shape style="position:absolute;left:11673;top:3542;width:2;height:1835" coordorigin="11673,3542" coordsize="0,1835" path="m11673,5377l11673,3542e" filled="f" stroked="t" strokeweight=".95232pt" strokecolor="#838383">
                <v:path arrowok="t"/>
              </v:shape>
            </v:group>
            <v:group style="position:absolute;left:290;top:4342;width:2624;height:2" coordorigin="290,4342" coordsize="2624,2">
              <v:shape style="position:absolute;left:290;top:4342;width:2624;height:2" coordorigin="290,4342" coordsize="2624,0" path="m290,4342l2914,4342e" filled="f" stroked="t" strokeweight=".71424pt" strokecolor="#4F4F4F">
                <v:path arrowok="t"/>
              </v:shape>
            </v:group>
            <v:group style="position:absolute;left:3714;top:4063;width:2;height:282" coordorigin="3714,4063" coordsize="2,282">
              <v:shape style="position:absolute;left:3714;top:4063;width:2;height:282" coordorigin="3714,4063" coordsize="0,282" path="m3714,4345l3714,4063e" filled="f" stroked="t" strokeweight=".23808pt" strokecolor="#6B6B6B">
                <v:path arrowok="t"/>
              </v:shape>
            </v:group>
            <v:group style="position:absolute;left:2766;top:4345;width:4966;height:2" coordorigin="2766,4345" coordsize="4966,2">
              <v:shape style="position:absolute;left:2766;top:4345;width:4966;height:2" coordorigin="2766,4345" coordsize="4966,0" path="m2766,4345l7733,4345e" filled="f" stroked="t" strokeweight="1.190400pt" strokecolor="#484848">
                <v:path arrowok="t"/>
              </v:shape>
            </v:group>
            <v:group style="position:absolute;left:295;top:4617;width:1400;height:2" coordorigin="295,4617" coordsize="1400,2">
              <v:shape style="position:absolute;left:295;top:4617;width:1400;height:2" coordorigin="295,4617" coordsize="1400,0" path="m295,4617l1695,4617e" filled="f" stroked="t" strokeweight=".71424pt" strokecolor="#4F4F4F">
                <v:path arrowok="t"/>
              </v:shape>
            </v:group>
            <v:group style="position:absolute;left:1638;top:4617;width:290;height:2" coordorigin="1638,4617" coordsize="290,2">
              <v:shape style="position:absolute;left:1638;top:4617;width:290;height:2" coordorigin="1638,4617" coordsize="290,0" path="m1638,4617l1928,4617e" filled="f" stroked="t" strokeweight=".47616pt" strokecolor="#232323">
                <v:path arrowok="t"/>
              </v:shape>
            </v:group>
            <v:group style="position:absolute;left:1871;top:4622;width:9285;height:2" coordorigin="1871,4622" coordsize="9285,2">
              <v:shape style="position:absolute;left:1871;top:4622;width:9285;height:2" coordorigin="1871,4622" coordsize="9285,0" path="m1871,4622l11156,4622e" filled="f" stroked="t" strokeweight=".95232pt" strokecolor="#4B4B4B">
                <v:path arrowok="t"/>
              </v:shape>
            </v:group>
            <v:group style="position:absolute;left:2340;top:4330;width:2;height:545" coordorigin="2340,4330" coordsize="2,545">
              <v:shape style="position:absolute;left:2340;top:4330;width:2;height:545" coordorigin="2340,4330" coordsize="0,545" path="m2340,4875l2340,4330e" filled="f" stroked="t" strokeweight=".95232pt" strokecolor="#545454">
                <v:path arrowok="t"/>
              </v:shape>
            </v:group>
            <v:group style="position:absolute;left:5176;top:4624;width:305;height:2" coordorigin="5176,4624" coordsize="305,2">
              <v:shape style="position:absolute;left:5176;top:4624;width:305;height:2" coordorigin="5176,4624" coordsize="305,0" path="m5176,4624l5481,4624e" filled="f" stroked="t" strokeweight=".71424pt" strokecolor="#444444">
                <v:path arrowok="t"/>
              </v:shape>
            </v:group>
            <v:group style="position:absolute;left:11099;top:4627;width:586;height:2" coordorigin="11099,4627" coordsize="586,2">
              <v:shape style="position:absolute;left:11099;top:4627;width:586;height:2" coordorigin="11099,4627" coordsize="586,0" path="m11099,4627l11685,4627e" filled="f" stroked="t" strokeweight=".47616pt" strokecolor="#232323">
                <v:path arrowok="t"/>
              </v:shape>
            </v:group>
            <v:group style="position:absolute;left:300;top:4579;width:2;height:789" coordorigin="300,4579" coordsize="2,789">
              <v:shape style="position:absolute;left:300;top:4579;width:2;height:789" coordorigin="300,4579" coordsize="0,789" path="m300,5367l300,4579e" filled="f" stroked="t" strokeweight=".47616pt" strokecolor="#2B2B2B">
                <v:path arrowok="t"/>
              </v:shape>
            </v:group>
            <v:group style="position:absolute;left:2333;top:4863;width:7000;height:2" coordorigin="2333,4863" coordsize="7000,2">
              <v:shape style="position:absolute;left:2333;top:4863;width:7000;height:2" coordorigin="2333,4863" coordsize="7000,0" path="m2333,4863l9333,4863e" filled="f" stroked="t" strokeweight=".71424pt" strokecolor="#575757">
                <v:path arrowok="t"/>
              </v:shape>
            </v:group>
            <v:group style="position:absolute;left:9266;top:4866;width:933;height:2" coordorigin="9266,4866" coordsize="933,2">
              <v:shape style="position:absolute;left:9266;top:4866;width:933;height:2" coordorigin="9266,4866" coordsize="933,0" path="m9266,4866l10199,4866e" filled="f" stroked="t" strokeweight=".47616pt" strokecolor="#3B3B3B">
                <v:path arrowok="t"/>
              </v:shape>
            </v:group>
            <v:group style="position:absolute;left:10142;top:4866;width:1014;height:2" coordorigin="10142,4866" coordsize="1014,2">
              <v:shape style="position:absolute;left:10142;top:4866;width:1014;height:2" coordorigin="10142,4866" coordsize="1014,0" path="m10142,4866l11156,4866e" filled="f" stroked="t" strokeweight=".71424pt" strokecolor="#5B5B5B">
                <v:path arrowok="t"/>
              </v:shape>
            </v:group>
            <v:group style="position:absolute;left:11099;top:4866;width:586;height:2" coordorigin="11099,4866" coordsize="586,2">
              <v:shape style="position:absolute;left:11099;top:4866;width:586;height:2" coordorigin="11099,4866" coordsize="586,0" path="m11099,4866l11685,4866e" filled="f" stroked="t" strokeweight=".47616pt" strokecolor="#383838">
                <v:path arrowok="t"/>
              </v:shape>
            </v:group>
            <v:group style="position:absolute;left:2338;top:4330;width:2;height:927" coordorigin="2338,4330" coordsize="2,927">
              <v:shape style="position:absolute;left:2338;top:4330;width:2;height:927" coordorigin="2338,4330" coordsize="0,927" path="m2338,5258l2338,4330e" filled="f" stroked="t" strokeweight=".71424pt" strokecolor="#3F3F3F">
                <v:path arrowok="t"/>
              </v:shape>
            </v:group>
            <v:group style="position:absolute;left:4902;top:4851;width:2;height:1252" coordorigin="4902,4851" coordsize="2,1252">
              <v:shape style="position:absolute;left:4902;top:4851;width:2;height:1252" coordorigin="4902,4851" coordsize="0,1252" path="m4902,6103l4902,4851e" filled="f" stroked="t" strokeweight=".71424pt" strokecolor="#383838">
                <v:path arrowok="t"/>
              </v:shape>
            </v:group>
            <v:group style="position:absolute;left:4895;top:5348;width:2105;height:2" coordorigin="4895,5348" coordsize="2105,2">
              <v:shape style="position:absolute;left:4895;top:5348;width:2105;height:2" coordorigin="4895,5348" coordsize="2105,0" path="m4895,5348l7000,5348e" filled="f" stroked="t" strokeweight=".71424pt" strokecolor="#444444">
                <v:path arrowok="t"/>
              </v:shape>
            </v:group>
            <v:group style="position:absolute;left:7728;top:4842;width:2;height:268" coordorigin="7728,4842" coordsize="2,268">
              <v:shape style="position:absolute;left:7728;top:4842;width:2;height:268" coordorigin="7728,4842" coordsize="0,268" path="m7728,5109l7728,4842e" filled="f" stroked="t" strokeweight=".23808pt" strokecolor="#676767">
                <v:path arrowok="t"/>
              </v:shape>
            </v:group>
            <v:group style="position:absolute;left:6909;top:5348;width:481;height:2" coordorigin="6909,5348" coordsize="481,2">
              <v:shape style="position:absolute;left:6909;top:5348;width:481;height:2" coordorigin="6909,5348" coordsize="481,0" path="m6909,5348l7390,5348e" filled="f" stroked="t" strokeweight=".47616pt" strokecolor="#232323">
                <v:path arrowok="t"/>
              </v:shape>
            </v:group>
            <v:group style="position:absolute;left:7728;top:5109;width:2;height:239" coordorigin="7728,5109" coordsize="2,239">
              <v:shape style="position:absolute;left:7728;top:5109;width:2;height:239" coordorigin="7728,5109" coordsize="0,239" path="m7728,5348l7728,5109e" filled="f" stroked="t" strokeweight=".23808pt" strokecolor="#4F4F4F">
                <v:path arrowok="t"/>
              </v:shape>
            </v:group>
            <v:group style="position:absolute;left:7333;top:5351;width:4347;height:2" coordorigin="7333,5351" coordsize="4347,2">
              <v:shape style="position:absolute;left:7333;top:5351;width:4347;height:2" coordorigin="7333,5351" coordsize="4347,0" path="m7333,5351l11680,5351e" filled="f" stroked="t" strokeweight=".95232pt" strokecolor="#4B4B4B">
                <v:path arrowok="t"/>
              </v:shape>
            </v:group>
            <v:group style="position:absolute;left:302;top:5310;width:2;height:292" coordorigin="302,5310" coordsize="2,292">
              <v:shape style="position:absolute;left:302;top:5310;width:2;height:292" coordorigin="302,5310" coordsize="0,292" path="m302,5602l302,5310e" filled="f" stroked="t" strokeweight=".71424pt" strokecolor="#4B4B4B">
                <v:path arrowok="t"/>
              </v:shape>
            </v:group>
            <v:group style="position:absolute;left:4900;top:5590;width:6781;height:2" coordorigin="4900,5590" coordsize="6781,2">
              <v:shape style="position:absolute;left:4900;top:5590;width:6781;height:2" coordorigin="4900,5590" coordsize="6781,0" path="m4900,5590l11680,5590e" filled="f" stroked="t" strokeweight=".95232pt" strokecolor="#4B4B4B">
                <v:path arrowok="t"/>
              </v:shape>
            </v:group>
            <v:group style="position:absolute;left:11675;top:4617;width:2;height:1486" coordorigin="11675,4617" coordsize="2,1486">
              <v:shape style="position:absolute;left:11675;top:4617;width:2;height:1486" coordorigin="11675,4617" coordsize="0,1486" path="m11675,6103l11675,4617e" filled="f" stroked="t" strokeweight=".47616pt" strokecolor="#7C7C7C">
                <v:path arrowok="t"/>
              </v:shape>
            </v:group>
            <v:group style="position:absolute;left:2345;top:5081;width:2;height:10902" coordorigin="2345,5081" coordsize="2,10902">
              <v:shape style="position:absolute;left:2345;top:5081;width:2;height:10902" coordorigin="2345,5081" coordsize="0,10902" path="m2345,15983l2345,5081e" filled="f" stroked="t" strokeweight=".71424pt" strokecolor="#4B4B4B">
                <v:path arrowok="t"/>
              </v:shape>
            </v:group>
            <v:group style="position:absolute;left:4900;top:5833;width:6781;height:2" coordorigin="4900,5833" coordsize="6781,2">
              <v:shape style="position:absolute;left:4900;top:5833;width:6781;height:2" coordorigin="4900,5833" coordsize="6781,0" path="m4900,5833l11680,5833e" filled="f" stroked="t" strokeweight=".95232pt" strokecolor="#4F4F4F">
                <v:path arrowok="t"/>
              </v:shape>
            </v:group>
            <v:group style="position:absolute;left:11675;top:5539;width:2;height:315" coordorigin="11675,5539" coordsize="2,315">
              <v:shape style="position:absolute;left:11675;top:5539;width:2;height:315" coordorigin="11675,5539" coordsize="0,315" path="m11675,5855l11675,5539e" filled="f" stroked="t" strokeweight=".47616pt" strokecolor="#606060">
                <v:path arrowok="t"/>
              </v:shape>
            </v:group>
            <v:group style="position:absolute;left:2328;top:6072;width:8828;height:2" coordorigin="2328,6072" coordsize="8828,2">
              <v:shape style="position:absolute;left:2328;top:6072;width:8828;height:2" coordorigin="2328,6072" coordsize="8828,0" path="m2328,6072l11156,6072e" filled="f" stroked="t" strokeweight=".95232pt" strokecolor="#4B4B4B">
                <v:path arrowok="t"/>
              </v:shape>
            </v:group>
            <v:group style="position:absolute;left:11099;top:6075;width:586;height:2" coordorigin="11099,6075" coordsize="586,2">
              <v:shape style="position:absolute;left:11099;top:6075;width:586;height:2" coordorigin="11099,6075" coordsize="586,0" path="m11099,6075l11685,6075e" filled="f" stroked="t" strokeweight=".95232pt" strokecolor="#484848">
                <v:path arrowok="t"/>
              </v:shape>
            </v:group>
            <v:group style="position:absolute;left:302;top:6037;width:2;height:574" coordorigin="302,6037" coordsize="2,574">
              <v:shape style="position:absolute;left:302;top:6037;width:2;height:574" coordorigin="302,6037" coordsize="0,574" path="m302,6610l302,6037e" filled="f" stroked="t" strokeweight=".47616pt" strokecolor="#383838">
                <v:path arrowok="t"/>
              </v:shape>
            </v:group>
            <v:group style="position:absolute;left:1867;top:6314;width:7638;height:2" coordorigin="1867,6314" coordsize="7638,2">
              <v:shape style="position:absolute;left:1867;top:6314;width:7638;height:2" coordorigin="1867,6314" coordsize="7638,0" path="m1867,6314l9504,6314e" filled="f" stroked="t" strokeweight=".95232pt" strokecolor="#4B4B4B">
                <v:path arrowok="t"/>
              </v:shape>
            </v:group>
            <v:group style="position:absolute;left:4904;top:5908;width:2;height:1123" coordorigin="4904,5908" coordsize="2,1123">
              <v:shape style="position:absolute;left:4904;top:5908;width:2;height:1123" coordorigin="4904,5908" coordsize="0,1123" path="m4904,7031l4904,5908e" filled="f" stroked="t" strokeweight=".95232pt" strokecolor="#4F4F4F">
                <v:path arrowok="t"/>
              </v:shape>
            </v:group>
            <v:group style="position:absolute;left:8285;top:6316;width:357;height:2" coordorigin="8285,6316" coordsize="357,2">
              <v:shape style="position:absolute;left:8285;top:6316;width:357;height:2" coordorigin="8285,6316" coordsize="357,0" path="m8285,6316l8642,6316e" filled="f" stroked="t" strokeweight=".71424pt" strokecolor="#3F3F3F">
                <v:path arrowok="t"/>
              </v:shape>
            </v:group>
            <v:group style="position:absolute;left:9266;top:6316;width:933;height:2" coordorigin="9266,6316" coordsize="933,2">
              <v:shape style="position:absolute;left:9266;top:6316;width:933;height:2" coordorigin="9266,6316" coordsize="933,0" path="m9266,6316l10199,6316e" filled="f" stroked="t" strokeweight=".47616pt" strokecolor="#383838">
                <v:path arrowok="t"/>
              </v:shape>
            </v:group>
            <v:group style="position:absolute;left:10066;top:6319;width:1171;height:2" coordorigin="10066,6319" coordsize="1171,2">
              <v:shape style="position:absolute;left:10066;top:6319;width:1171;height:2" coordorigin="10066,6319" coordsize="1171,0" path="m10066,6319l11237,6319e" filled="f" stroked="t" strokeweight=".95232pt" strokecolor="#4F4F4F">
                <v:path arrowok="t"/>
              </v:shape>
            </v:group>
            <v:group style="position:absolute;left:11099;top:6316;width:586;height:2" coordorigin="11099,6316" coordsize="586,2">
              <v:shape style="position:absolute;left:11099;top:6316;width:586;height:2" coordorigin="11099,6316" coordsize="586,0" path="m11099,6316l11685,6316e" filled="f" stroked="t" strokeweight=".47616pt" strokecolor="#383838">
                <v:path arrowok="t"/>
              </v:shape>
            </v:group>
            <v:group style="position:absolute;left:11678;top:5994;width:2;height:1773" coordorigin="11678,5994" coordsize="2,1773">
              <v:shape style="position:absolute;left:11678;top:5994;width:2;height:1773" coordorigin="11678,5994" coordsize="0,1773" path="m11678,7767l11678,5994e" filled="f" stroked="t" strokeweight=".95232pt" strokecolor="#838383">
                <v:path arrowok="t"/>
              </v:shape>
            </v:group>
            <v:group style="position:absolute;left:7728;top:6319;width:2;height:731" coordorigin="7728,6319" coordsize="2,731">
              <v:shape style="position:absolute;left:7728;top:6319;width:2;height:731" coordorigin="7728,6319" coordsize="0,731" path="m7728,7050l7728,6319e" filled="f" stroked="t" strokeweight=".23808pt" strokecolor="#3B3B3B">
                <v:path arrowok="t"/>
              </v:shape>
            </v:group>
            <v:group style="position:absolute;left:300;top:6553;width:2;height:249" coordorigin="300,6553" coordsize="2,249">
              <v:shape style="position:absolute;left:300;top:6553;width:2;height:249" coordorigin="300,6553" coordsize="0,249" path="m300,6801l300,6553e" filled="f" stroked="t" strokeweight=".47616pt" strokecolor="#1F1F1F">
                <v:path arrowok="t"/>
              </v:shape>
            </v:group>
            <v:group style="position:absolute;left:2333;top:6782;width:1433;height:2" coordorigin="2333,6782" coordsize="1433,2">
              <v:shape style="position:absolute;left:2333;top:6782;width:1433;height:2" coordorigin="2333,6782" coordsize="1433,0" path="m2333,6782l3766,6782e" filled="f" stroked="t" strokeweight=".71424pt" strokecolor="#4F4F4F">
                <v:path arrowok="t"/>
              </v:shape>
            </v:group>
            <v:group style="position:absolute;left:3685;top:6782;width:343;height:2" coordorigin="3685,6782" coordsize="343,2">
              <v:shape style="position:absolute;left:3685;top:6782;width:343;height:2" coordorigin="3685,6782" coordsize="343,0" path="m3685,6782l4028,6782e" filled="f" stroked="t" strokeweight=".47616pt" strokecolor="#3B3B3B">
                <v:path arrowok="t"/>
              </v:shape>
            </v:group>
            <v:group style="position:absolute;left:3971;top:6785;width:2314;height:2" coordorigin="3971,6785" coordsize="2314,2">
              <v:shape style="position:absolute;left:3971;top:6785;width:2314;height:2" coordorigin="3971,6785" coordsize="2314,0" path="m3971,6785l6285,6785e" filled="f" stroked="t" strokeweight=".95232pt" strokecolor="#4F4F4F">
                <v:path arrowok="t"/>
              </v:shape>
            </v:group>
            <v:group style="position:absolute;left:6181;top:6787;width:533;height:2" coordorigin="6181,6787" coordsize="533,2">
              <v:shape style="position:absolute;left:6181;top:6787;width:533;height:2" coordorigin="6181,6787" coordsize="533,0" path="m6181,6787l6714,6787e" filled="f" stroked="t" strokeweight=".47616pt" strokecolor="#282828">
                <v:path arrowok="t"/>
              </v:shape>
            </v:group>
            <v:group style="position:absolute;left:6657;top:6789;width:1105;height:2" coordorigin="6657,6789" coordsize="1105,2">
              <v:shape style="position:absolute;left:6657;top:6789;width:1105;height:2" coordorigin="6657,6789" coordsize="1105,0" path="m6657,6789l7761,6789e" filled="f" stroked="t" strokeweight=".95232pt" strokecolor="#4F4F4F">
                <v:path arrowok="t"/>
              </v:shape>
            </v:group>
            <v:group style="position:absolute;left:7700;top:6787;width:643;height:2" coordorigin="7700,6787" coordsize="643,2">
              <v:shape style="position:absolute;left:7700;top:6787;width:643;height:2" coordorigin="7700,6787" coordsize="643,0" path="m7700,6787l8342,6787e" filled="f" stroked="t" strokeweight=".47616pt" strokecolor="#232323">
                <v:path arrowok="t"/>
              </v:shape>
            </v:group>
            <v:group style="position:absolute;left:8266;top:6789;width:3419;height:2" coordorigin="8266,6789" coordsize="3419,2">
              <v:shape style="position:absolute;left:8266;top:6789;width:3419;height:2" coordorigin="8266,6789" coordsize="3419,0" path="m8266,6789l11685,6789e" filled="f" stroked="t" strokeweight=".95232pt" strokecolor="#4B4B4B">
                <v:path arrowok="t"/>
              </v:shape>
            </v:group>
            <v:group style="position:absolute;left:302;top:6744;width:2;height:813" coordorigin="302,6744" coordsize="2,813">
              <v:shape style="position:absolute;left:302;top:6744;width:2;height:813" coordorigin="302,6744" coordsize="0,813" path="m302,7556l302,6744e" filled="f" stroked="t" strokeweight=".71424pt" strokecolor="#3F3F3F">
                <v:path arrowok="t"/>
              </v:shape>
            </v:group>
            <v:group style="position:absolute;left:2333;top:7026;width:3905;height:2" coordorigin="2333,7026" coordsize="3905,2">
              <v:shape style="position:absolute;left:2333;top:7026;width:3905;height:2" coordorigin="2333,7026" coordsize="3905,0" path="m2333,7026l6238,7026e" filled="f" stroked="t" strokeweight=".95232pt" strokecolor="#4B4B4B">
                <v:path arrowok="t"/>
              </v:shape>
            </v:group>
            <v:group style="position:absolute;left:6181;top:7026;width:533;height:2" coordorigin="6181,7026" coordsize="533,2">
              <v:shape style="position:absolute;left:6181;top:7026;width:533;height:2" coordorigin="6181,7026" coordsize="533,0" path="m6181,7026l6714,7026e" filled="f" stroked="t" strokeweight=".47616pt" strokecolor="#181818">
                <v:path arrowok="t"/>
              </v:shape>
            </v:group>
            <v:group style="position:absolute;left:6657;top:7026;width:310;height:2" coordorigin="6657,7026" coordsize="310,2">
              <v:shape style="position:absolute;left:6657;top:7026;width:310;height:2" coordorigin="6657,7026" coordsize="310,0" path="m6657,7026l6966,7026e" filled="f" stroked="t" strokeweight=".47616pt" strokecolor="#3B3B3B">
                <v:path arrowok="t"/>
              </v:shape>
            </v:group>
            <v:group style="position:absolute;left:6876;top:7026;width:909;height:2" coordorigin="6876,7026" coordsize="909,2">
              <v:shape style="position:absolute;left:6876;top:7026;width:909;height:2" coordorigin="6876,7026" coordsize="909,0" path="m6876,7026l7785,7026e" filled="f" stroked="t" strokeweight=".95232pt" strokecolor="#4F4F4F">
                <v:path arrowok="t"/>
              </v:shape>
            </v:group>
            <v:group style="position:absolute;left:7700;top:7026;width:643;height:2" coordorigin="7700,7026" coordsize="643,2">
              <v:shape style="position:absolute;left:7700;top:7026;width:643;height:2" coordorigin="7700,7026" coordsize="643,0" path="m7700,7026l8342,7026e" filled="f" stroked="t" strokeweight=".47616pt" strokecolor="#232323">
                <v:path arrowok="t"/>
              </v:shape>
            </v:group>
            <v:group style="position:absolute;left:8266;top:7028;width:3424;height:2" coordorigin="8266,7028" coordsize="3424,2">
              <v:shape style="position:absolute;left:8266;top:7028;width:3424;height:2" coordorigin="8266,7028" coordsize="3424,0" path="m8266,7028l11690,7028e" filled="f" stroked="t" strokeweight=".95232pt" strokecolor="#545454">
                <v:path arrowok="t"/>
              </v:shape>
            </v:group>
            <v:group style="position:absolute;left:295;top:7258;width:519;height:2" coordorigin="295,7258" coordsize="519,2">
              <v:shape style="position:absolute;left:295;top:7258;width:519;height:2" coordorigin="295,7258" coordsize="519,0" path="m295,7258l814,7258e" filled="f" stroked="t" strokeweight=".71424pt" strokecolor="#545454">
                <v:path arrowok="t"/>
              </v:shape>
            </v:group>
            <v:group style="position:absolute;left:757;top:7260;width:290;height:2" coordorigin="757,7260" coordsize="290,2">
              <v:shape style="position:absolute;left:757;top:7260;width:290;height:2" coordorigin="757,7260" coordsize="290,0" path="m757,7260l1048,7260e" filled="f" stroked="t" strokeweight=".47616pt" strokecolor="#282828">
                <v:path arrowok="t"/>
              </v:shape>
            </v:group>
            <v:group style="position:absolute;left:990;top:7265;width:6400;height:2" coordorigin="990,7265" coordsize="6400,2">
              <v:shape style="position:absolute;left:990;top:7265;width:6400;height:2" coordorigin="990,7265" coordsize="6400,0" path="m990,7265l7390,7265e" filled="f" stroked="t" strokeweight=".95232pt" strokecolor="#4B4B4B">
                <v:path arrowok="t"/>
              </v:shape>
            </v:group>
            <v:group style="position:absolute;left:2343;top:7012;width:2;height:755" coordorigin="2343,7012" coordsize="2,755">
              <v:shape style="position:absolute;left:2343;top:7012;width:2;height:755" coordorigin="2343,7012" coordsize="0,755" path="m2343,7767l2343,7012e" filled="f" stroked="t" strokeweight=".47616pt" strokecolor="#282828">
                <v:path arrowok="t"/>
              </v:shape>
            </v:group>
            <v:group style="position:absolute;left:7333;top:7270;width:424;height:2" coordorigin="7333,7270" coordsize="424,2">
              <v:shape style="position:absolute;left:7333;top:7270;width:424;height:2" coordorigin="7333,7270" coordsize="424,0" path="m7333,7270l7757,7270e" filled="f" stroked="t" strokeweight=".47616pt" strokecolor="#383838">
                <v:path arrowok="t"/>
              </v:shape>
            </v:group>
            <v:group style="position:absolute;left:7666;top:7272;width:4024;height:2" coordorigin="7666,7272" coordsize="4024,2">
              <v:shape style="position:absolute;left:7666;top:7272;width:4024;height:2" coordorigin="7666,7272" coordsize="4024,0" path="m7666,7272l11690,7272e" filled="f" stroked="t" strokeweight=".95232pt" strokecolor="#4F4F4F">
                <v:path arrowok="t"/>
              </v:shape>
            </v:group>
            <v:group style="position:absolute;left:290;top:7731;width:1405;height:2" coordorigin="290,7731" coordsize="1405,2">
              <v:shape style="position:absolute;left:290;top:7731;width:1405;height:2" coordorigin="290,7731" coordsize="1405,0" path="m290,7731l1695,7731e" filled="f" stroked="t" strokeweight=".71424pt" strokecolor="#575757">
                <v:path arrowok="t"/>
              </v:shape>
            </v:group>
            <v:group style="position:absolute;left:1638;top:7733;width:290;height:2" coordorigin="1638,7733" coordsize="290,2">
              <v:shape style="position:absolute;left:1638;top:7733;width:290;height:2" coordorigin="1638,7733" coordsize="290,0" path="m1638,7733l1928,7733e" filled="f" stroked="t" strokeweight=".47616pt" strokecolor="#2B2B2B">
                <v:path arrowok="t"/>
              </v:shape>
            </v:group>
            <v:group style="position:absolute;left:1871;top:7733;width:1043;height:2" coordorigin="1871,7733" coordsize="1043,2">
              <v:shape style="position:absolute;left:1871;top:7733;width:1043;height:2" coordorigin="1871,7733" coordsize="1043,0" path="m1871,7733l2914,7733e" filled="f" stroked="t" strokeweight=".95232pt" strokecolor="#4F4F4F">
                <v:path arrowok="t"/>
              </v:shape>
            </v:group>
            <v:group style="position:absolute;left:2857;top:7733;width:290;height:2" coordorigin="2857,7733" coordsize="290,2">
              <v:shape style="position:absolute;left:2857;top:7733;width:290;height:2" coordorigin="2857,7733" coordsize="290,0" path="m2857,7733l3147,7733e" filled="f" stroked="t" strokeweight=".47616pt" strokecolor="#282828">
                <v:path arrowok="t"/>
              </v:shape>
            </v:group>
            <v:group style="position:absolute;left:3090;top:7736;width:652;height:2" coordorigin="3090,7736" coordsize="652,2">
              <v:shape style="position:absolute;left:3090;top:7736;width:652;height:2" coordorigin="3090,7736" coordsize="652,0" path="m3090,7736l3743,7736e" filled="f" stroked="t" strokeweight=".47616pt" strokecolor="#444444">
                <v:path arrowok="t"/>
              </v:shape>
            </v:group>
            <v:group style="position:absolute;left:3447;top:7738;width:8238;height:2" coordorigin="3447,7738" coordsize="8238,2">
              <v:shape style="position:absolute;left:3447;top:7738;width:8238;height:2" coordorigin="3447,7738" coordsize="8238,0" path="m3447,7738l11685,7738e" filled="f" stroked="t" strokeweight=".95232pt" strokecolor="#4F4F4F">
                <v:path arrowok="t"/>
              </v:shape>
            </v:group>
            <v:group style="position:absolute;left:4895;top:7979;width:6795;height:2" coordorigin="4895,7979" coordsize="6795,2">
              <v:shape style="position:absolute;left:4895;top:7979;width:6795;height:2" coordorigin="4895,7979" coordsize="6795,0" path="m4895,7979l11690,7979e" filled="f" stroked="t" strokeweight=".95232pt" strokecolor="#4F4F4F">
                <v:path arrowok="t"/>
              </v:shape>
            </v:group>
            <v:group style="position:absolute;left:11683;top:7695;width:2;height:1257" coordorigin="11683,7695" coordsize="2,1257">
              <v:shape style="position:absolute;left:11683;top:7695;width:2;height:1257" coordorigin="11683,7695" coordsize="0,1257" path="m11683,8952l11683,7695e" filled="f" stroked="t" strokeweight=".47616pt" strokecolor="#676767">
                <v:path arrowok="t"/>
              </v:shape>
            </v:group>
            <v:group style="position:absolute;left:4904;top:7729;width:2;height:507" coordorigin="4904,7729" coordsize="2,507">
              <v:shape style="position:absolute;left:4904;top:7729;width:2;height:507" coordorigin="4904,7729" coordsize="0,507" path="m4904,8235l4904,7729e" filled="f" stroked="t" strokeweight=".95232pt" strokecolor="#4F4F4F">
                <v:path arrowok="t"/>
              </v:shape>
            </v:group>
            <v:group style="position:absolute;left:4895;top:8218;width:6795;height:2" coordorigin="4895,8218" coordsize="6795,2">
              <v:shape style="position:absolute;left:4895;top:8218;width:6795;height:2" coordorigin="4895,8218" coordsize="6795,0" path="m4895,8218l11690,8218e" filled="f" stroked="t" strokeweight=".95232pt" strokecolor="#4B4B4B">
                <v:path arrowok="t"/>
              </v:shape>
            </v:group>
            <v:group style="position:absolute;left:295;top:8453;width:519;height:2" coordorigin="295,8453" coordsize="519,2">
              <v:shape style="position:absolute;left:295;top:8453;width:519;height:2" coordorigin="295,8453" coordsize="519,0" path="m295,8453l814,8453e" filled="f" stroked="t" strokeweight=".95232pt" strokecolor="#575757">
                <v:path arrowok="t"/>
              </v:shape>
            </v:group>
            <v:group style="position:absolute;left:757;top:8455;width:290;height:2" coordorigin="757,8455" coordsize="290,2">
              <v:shape style="position:absolute;left:757;top:8455;width:290;height:2" coordorigin="757,8455" coordsize="290,0" path="m757,8455l1048,8455e" filled="f" stroked="t" strokeweight=".47616pt" strokecolor="#1F1F1F">
                <v:path arrowok="t"/>
              </v:shape>
            </v:group>
            <v:group style="position:absolute;left:990;top:8457;width:3947;height:2" coordorigin="990,8457" coordsize="3947,2">
              <v:shape style="position:absolute;left:990;top:8457;width:3947;height:2" coordorigin="990,8457" coordsize="3947,0" path="m990,8457l4938,8457e" filled="f" stroked="t" strokeweight=".95232pt" strokecolor="#4F4F4F">
                <v:path arrowok="t"/>
              </v:shape>
            </v:group>
            <v:group style="position:absolute;left:4914;top:8178;width:2;height:287" coordorigin="4914,8178" coordsize="2,287">
              <v:shape style="position:absolute;left:4914;top:8178;width:2;height:287" coordorigin="4914,8178" coordsize="0,287" path="m4914,8465l4914,8178e" filled="f" stroked="t" strokeweight="1.42848pt" strokecolor="#484848">
                <v:path arrowok="t"/>
              </v:shape>
            </v:group>
            <v:group style="position:absolute;left:4857;top:8460;width:376;height:2" coordorigin="4857,8460" coordsize="376,2">
              <v:shape style="position:absolute;left:4857;top:8460;width:376;height:2" coordorigin="4857,8460" coordsize="376,0" path="m4857,8460l5233,8460e" filled="f" stroked="t" strokeweight=".47616pt" strokecolor="#2F2F2F">
                <v:path arrowok="t"/>
              </v:shape>
            </v:group>
            <v:group style="position:absolute;left:5176;top:8460;width:1124;height:2" coordorigin="5176,8460" coordsize="1124,2">
              <v:shape style="position:absolute;left:5176;top:8460;width:1124;height:2" coordorigin="5176,8460" coordsize="1124,0" path="m5176,8460l6300,8460e" filled="f" stroked="t" strokeweight=".95232pt" strokecolor="#4F4F4F">
                <v:path arrowok="t"/>
              </v:shape>
            </v:group>
            <v:group style="position:absolute;left:6181;top:8460;width:533;height:2" coordorigin="6181,8460" coordsize="533,2">
              <v:shape style="position:absolute;left:6181;top:8460;width:533;height:2" coordorigin="6181,8460" coordsize="533,0" path="m6181,8460l6714,8460e" filled="f" stroked="t" strokeweight=".47616pt" strokecolor="#2F2F2F">
                <v:path arrowok="t"/>
              </v:shape>
            </v:group>
            <v:group style="position:absolute;left:6657;top:8462;width:4500;height:2" coordorigin="6657,8462" coordsize="4500,2">
              <v:shape style="position:absolute;left:6657;top:8462;width:4500;height:2" coordorigin="6657,8462" coordsize="4500,0" path="m6657,8462l11156,8462e" filled="f" stroked="t" strokeweight=".95232pt" strokecolor="#4B4B4B">
                <v:path arrowok="t"/>
              </v:shape>
            </v:group>
            <v:group style="position:absolute;left:11099;top:8460;width:590;height:2" coordorigin="11099,8460" coordsize="590,2">
              <v:shape style="position:absolute;left:11099;top:8460;width:590;height:2" coordorigin="11099,8460" coordsize="590,0" path="m11099,8460l11690,8460e" filled="f" stroked="t" strokeweight=".47616pt" strokecolor="#1F1F1F">
                <v:path arrowok="t"/>
              </v:shape>
            </v:group>
            <v:group style="position:absolute;left:302;top:8431;width:2;height:521" coordorigin="302,8431" coordsize="2,521">
              <v:shape style="position:absolute;left:302;top:8431;width:2;height:521" coordorigin="302,8431" coordsize="0,521" path="m302,8952l302,8431e" filled="f" stroked="t" strokeweight=".71424pt" strokecolor="#4B4B4B">
                <v:path arrowok="t"/>
              </v:shape>
            </v:group>
            <v:group style="position:absolute;left:2343;top:8737;width:2;height:545" coordorigin="2343,8737" coordsize="2,545">
              <v:shape style="position:absolute;left:2343;top:8737;width:2;height:545" coordorigin="2343,8737" coordsize="0,545" path="m2343,9282l2343,8737e" filled="f" stroked="t" strokeweight=".47616pt" strokecolor="#282828">
                <v:path arrowok="t"/>
              </v:shape>
            </v:group>
            <v:group style="position:absolute;left:290;top:9260;width:6423;height:2" coordorigin="290,9260" coordsize="6423,2">
              <v:shape style="position:absolute;left:290;top:9260;width:6423;height:2" coordorigin="290,9260" coordsize="6423,0" path="m290,9260l6714,9260e" filled="f" stroked="t" strokeweight=".71424pt" strokecolor="#4F4F4F">
                <v:path arrowok="t"/>
              </v:shape>
            </v:group>
            <v:group style="position:absolute;left:6657;top:9260;width:310;height:2" coordorigin="6657,9260" coordsize="310,2">
              <v:shape style="position:absolute;left:6657;top:9260;width:310;height:2" coordorigin="6657,9260" coordsize="310,0" path="m6657,9260l6966,9260e" filled="f" stroked="t" strokeweight=".47616pt" strokecolor="#3B3B3B">
                <v:path arrowok="t"/>
              </v:shape>
            </v:group>
            <v:group style="position:absolute;left:6823;top:9260;width:4871;height:2" coordorigin="6823,9260" coordsize="4871,2">
              <v:shape style="position:absolute;left:6823;top:9260;width:4871;height:2" coordorigin="6823,9260" coordsize="4871,0" path="m6823,9260l11694,9260e" filled="f" stroked="t" strokeweight=".95232pt" strokecolor="#545454">
                <v:path arrowok="t"/>
              </v:shape>
            </v:group>
            <v:group style="position:absolute;left:11687;top:8173;width:2;height:5195" coordorigin="11687,8173" coordsize="2,5195">
              <v:shape style="position:absolute;left:11687;top:8173;width:2;height:5195" coordorigin="11687,8173" coordsize="0,5195" path="m11687,13368l11687,8173e" filled="f" stroked="t" strokeweight=".71424pt" strokecolor="#7C7C7C">
                <v:path arrowok="t"/>
              </v:shape>
            </v:group>
            <v:group style="position:absolute;left:2345;top:9210;width:2;height:339" coordorigin="2345,9210" coordsize="2,339">
              <v:shape style="position:absolute;left:2345;top:9210;width:2;height:339" coordorigin="2345,9210" coordsize="0,339" path="m2345,9550l2345,9210e" filled="f" stroked="t" strokeweight=".47616pt" strokecolor="#3B3B3B">
                <v:path arrowok="t"/>
              </v:shape>
            </v:group>
            <v:group style="position:absolute;left:11685;top:9105;width:2;height:1032" coordorigin="11685,9105" coordsize="2,1032">
              <v:shape style="position:absolute;left:11685;top:9105;width:2;height:1032" coordorigin="11685,9105" coordsize="0,1032" path="m11685,10137l11685,9105e" filled="f" stroked="t" strokeweight=".95232pt" strokecolor="#8C8C8C">
                <v:path arrowok="t"/>
              </v:shape>
            </v:group>
            <v:group style="position:absolute;left:295;top:10106;width:11395;height:2" coordorigin="295,10106" coordsize="11395,2">
              <v:shape style="position:absolute;left:295;top:10106;width:11395;height:2" coordorigin="295,10106" coordsize="11395,0" path="m295,10106l11690,10106e" filled="f" stroked="t" strokeweight=".95232pt" strokecolor="#545454">
                <v:path arrowok="t"/>
              </v:shape>
            </v:group>
            <v:group style="position:absolute;left:295;top:10348;width:8380;height:2" coordorigin="295,10348" coordsize="8380,2">
              <v:shape style="position:absolute;left:295;top:10348;width:8380;height:2" coordorigin="295,10348" coordsize="8380,0" path="m295,10348l8676,10348e" filled="f" stroked="t" strokeweight=".71424pt" strokecolor="#4F4F4F">
                <v:path arrowok="t"/>
              </v:shape>
            </v:group>
            <v:group style="position:absolute;left:8585;top:10348;width:738;height:2" coordorigin="8585,10348" coordsize="738,2">
              <v:shape style="position:absolute;left:8585;top:10348;width:738;height:2" coordorigin="8585,10348" coordsize="738,0" path="m8585,10348l9323,10348e" filled="f" stroked="t" strokeweight=".47616pt" strokecolor="#343434">
                <v:path arrowok="t"/>
              </v:shape>
            </v:group>
            <v:group style="position:absolute;left:9266;top:10345;width:2424;height:2" coordorigin="9266,10345" coordsize="2424,2">
              <v:shape style="position:absolute;left:9266;top:10345;width:2424;height:2" coordorigin="9266,10345" coordsize="2424,0" path="m9266,10345l11690,10345e" filled="f" stroked="t" strokeweight=".95232pt" strokecolor="#575757">
                <v:path arrowok="t"/>
              </v:shape>
            </v:group>
            <v:group style="position:absolute;left:11687;top:10066;width:2;height:1506" coordorigin="11687,10066" coordsize="2,1506">
              <v:shape style="position:absolute;left:11687;top:10066;width:2;height:1506" coordorigin="11687,10066" coordsize="0,1506" path="m11687,11571l11687,10066e" filled="f" stroked="t" strokeweight=".47616pt" strokecolor="#646464">
                <v:path arrowok="t"/>
              </v:shape>
            </v:group>
            <v:group style="position:absolute;left:300;top:10589;width:3505;height:2" coordorigin="300,10589" coordsize="3505,2">
              <v:shape style="position:absolute;left:300;top:10589;width:3505;height:2" coordorigin="300,10589" coordsize="3505,0" path="m300,10589l3805,10589e" filled="f" stroked="t" strokeweight=".71424pt" strokecolor="#4F4F4F">
                <v:path arrowok="t"/>
              </v:shape>
            </v:group>
            <v:group style="position:absolute;left:305;top:10333;width:2;height:282" coordorigin="305,10333" coordsize="2,282">
              <v:shape style="position:absolute;left:305;top:10333;width:2;height:282" coordorigin="305,10333" coordsize="0,282" path="m305,10615l305,10333e" filled="f" stroked="t" strokeweight=".47616pt" strokecolor="#2F2F2F">
                <v:path arrowok="t"/>
              </v:shape>
            </v:group>
            <v:group style="position:absolute;left:3685;top:10589;width:343;height:2" coordorigin="3685,10589" coordsize="343,2">
              <v:shape style="position:absolute;left:3685;top:10589;width:343;height:2" coordorigin="3685,10589" coordsize="343,0" path="m3685,10589l4028,10589e" filled="f" stroked="t" strokeweight=".47616pt" strokecolor="#383838">
                <v:path arrowok="t"/>
              </v:shape>
            </v:group>
            <v:group style="position:absolute;left:3971;top:10589;width:3119;height:2" coordorigin="3971,10589" coordsize="3119,2">
              <v:shape style="position:absolute;left:3971;top:10589;width:3119;height:2" coordorigin="3971,10589" coordsize="3119,0" path="m3971,10589l7090,10589e" filled="f" stroked="t" strokeweight=".95232pt" strokecolor="#4F4F4F">
                <v:path arrowok="t"/>
              </v:shape>
            </v:group>
            <v:group style="position:absolute;left:6909;top:10589;width:481;height:2" coordorigin="6909,10589" coordsize="481,2">
              <v:shape style="position:absolute;left:6909;top:10589;width:481;height:2" coordorigin="6909,10589" coordsize="481,0" path="m6909,10589l7390,10589e" filled="f" stroked="t" strokeweight=".47616pt" strokecolor="#383838">
                <v:path arrowok="t"/>
              </v:shape>
            </v:group>
            <v:group style="position:absolute;left:7333;top:10589;width:4357;height:2" coordorigin="7333,10589" coordsize="4357,2">
              <v:shape style="position:absolute;left:7333;top:10589;width:4357;height:2" coordorigin="7333,10589" coordsize="4357,0" path="m7333,10589l11690,10589e" filled="f" stroked="t" strokeweight=".95232pt" strokecolor="#4F4F4F">
                <v:path arrowok="t"/>
              </v:shape>
            </v:group>
            <v:group style="position:absolute;left:305;top:10544;width:2;height:292" coordorigin="305,10544" coordsize="2,292">
              <v:shape style="position:absolute;left:305;top:10544;width:2;height:292" coordorigin="305,10544" coordsize="0,292" path="m305,10835l305,10544e" filled="f" stroked="t" strokeweight=".47616pt" strokecolor="#181818">
                <v:path arrowok="t"/>
              </v:shape>
            </v:group>
            <v:group style="position:absolute;left:290;top:11065;width:1405;height:2" coordorigin="290,11065" coordsize="1405,2">
              <v:shape style="position:absolute;left:290;top:11065;width:1405;height:2" coordorigin="290,11065" coordsize="1405,0" path="m290,11065l1695,11065e" filled="f" stroked="t" strokeweight=".71424pt" strokecolor="#575757">
                <v:path arrowok="t"/>
              </v:shape>
            </v:group>
            <v:group style="position:absolute;left:1638;top:11067;width:290;height:2" coordorigin="1638,11067" coordsize="290,2">
              <v:shape style="position:absolute;left:1638;top:11067;width:290;height:2" coordorigin="1638,11067" coordsize="290,0" path="m1638,11067l1928,11067e" filled="f" stroked="t" strokeweight=".71424pt" strokecolor="#3F3F3F">
                <v:path arrowok="t"/>
              </v:shape>
            </v:group>
            <v:group style="position:absolute;left:2345;top:10778;width:2;height:574" coordorigin="2345,10778" coordsize="2,574">
              <v:shape style="position:absolute;left:2345;top:10778;width:2;height:574" coordorigin="2345,10778" coordsize="0,574" path="m2345,11351l2345,10778e" filled="f" stroked="t" strokeweight=".71424pt" strokecolor="#3F3F3F">
                <v:path arrowok="t"/>
              </v:shape>
            </v:group>
            <v:group style="position:absolute;left:1871;top:11067;width:3066;height:2" coordorigin="1871,11067" coordsize="3066,2">
              <v:shape style="position:absolute;left:1871;top:11067;width:3066;height:2" coordorigin="1871,11067" coordsize="3066,0" path="m1871,11067l4938,11067e" filled="f" stroked="t" strokeweight=".95232pt" strokecolor="#545454">
                <v:path arrowok="t"/>
              </v:shape>
            </v:group>
            <v:group style="position:absolute;left:4866;top:11069;width:367;height:2" coordorigin="4866,11069" coordsize="367,2">
              <v:shape style="position:absolute;left:4866;top:11069;width:367;height:2" coordorigin="4866,11069" coordsize="367,0" path="m4866,11069l5233,11069e" filled="f" stroked="t" strokeweight=".47616pt" strokecolor="#444444">
                <v:path arrowok="t"/>
              </v:shape>
            </v:group>
            <v:group style="position:absolute;left:5176;top:11067;width:1090;height:2" coordorigin="5176,11067" coordsize="1090,2">
              <v:shape style="position:absolute;left:5176;top:11067;width:1090;height:2" coordorigin="5176,11067" coordsize="1090,0" path="m5176,11067l6266,11067e" filled="f" stroked="t" strokeweight=".95232pt" strokecolor="#5B5B5B">
                <v:path arrowok="t"/>
              </v:shape>
            </v:group>
            <v:group style="position:absolute;left:6181;top:11069;width:533;height:2" coordorigin="6181,11069" coordsize="533,2">
              <v:shape style="position:absolute;left:6181;top:11069;width:533;height:2" coordorigin="6181,11069" coordsize="533,0" path="m6181,11069l6714,11069e" filled="f" stroked="t" strokeweight=".47616pt" strokecolor="#343434">
                <v:path arrowok="t"/>
              </v:shape>
            </v:group>
            <v:group style="position:absolute;left:6657;top:11067;width:5038;height:2" coordorigin="6657,11067" coordsize="5038,2">
              <v:shape style="position:absolute;left:6657;top:11067;width:5038;height:2" coordorigin="6657,11067" coordsize="5038,0" path="m6657,11067l11694,11067e" filled="f" stroked="t" strokeweight=".71424pt" strokecolor="#4B4B4B">
                <v:path arrowok="t"/>
              </v:shape>
            </v:group>
            <v:group style="position:absolute;left:295;top:11306;width:4628;height:2" coordorigin="295,11306" coordsize="4628,2">
              <v:shape style="position:absolute;left:295;top:11306;width:4628;height:2" coordorigin="295,11306" coordsize="4628,0" path="m295,11306l4923,11306e" filled="f" stroked="t" strokeweight=".95232pt" strokecolor="#545454">
                <v:path arrowok="t"/>
              </v:shape>
            </v:group>
            <v:group style="position:absolute;left:4866;top:11306;width:367;height:2" coordorigin="4866,11306" coordsize="367,2">
              <v:shape style="position:absolute;left:4866;top:11306;width:367;height:2" coordorigin="4866,11306" coordsize="367,0" path="m4866,11306l5233,11306e" filled="f" stroked="t" strokeweight=".47616pt" strokecolor="#3B3B3B">
                <v:path arrowok="t"/>
              </v:shape>
            </v:group>
            <v:group style="position:absolute;left:5171;top:11308;width:6523;height:2" coordorigin="5171,11308" coordsize="6523,2">
              <v:shape style="position:absolute;left:5171;top:11308;width:6523;height:2" coordorigin="5171,11308" coordsize="6523,0" path="m5171,11308l11694,11308e" filled="f" stroked="t" strokeweight=".95232pt" strokecolor="#4B4B4B">
                <v:path arrowok="t"/>
              </v:shape>
            </v:group>
            <v:group style="position:absolute;left:1019;top:11308;width:2;height:722" coordorigin="1019,11308" coordsize="2,722">
              <v:shape style="position:absolute;left:1019;top:11308;width:2;height:722" coordorigin="1019,11308" coordsize="0,722" path="m1019,12030l1019,11308e" filled="f" stroked="t" strokeweight=".23808pt" strokecolor="#676767">
                <v:path arrowok="t"/>
              </v:shape>
            </v:group>
            <v:group style="position:absolute;left:295;top:11547;width:5890;height:2" coordorigin="295,11547" coordsize="5890,2">
              <v:shape style="position:absolute;left:295;top:11547;width:5890;height:2" coordorigin="295,11547" coordsize="5890,0" path="m295,11547l6185,11547e" filled="f" stroked="t" strokeweight=".95232pt" strokecolor="#4F4F4F">
                <v:path arrowok="t"/>
              </v:shape>
            </v:group>
            <v:group style="position:absolute;left:1676;top:11294;width:2;height:765" coordorigin="1676,11294" coordsize="2,765">
              <v:shape style="position:absolute;left:1676;top:11294;width:2;height:765" coordorigin="1676,11294" coordsize="0,765" path="m1676,12059l1676,11294e" filled="f" stroked="t" strokeweight=".71424pt" strokecolor="#4B4B4B">
                <v:path arrowok="t"/>
              </v:shape>
            </v:group>
            <v:group style="position:absolute;left:2347;top:11280;width:2;height:292" coordorigin="2347,11280" coordsize="2,292">
              <v:shape style="position:absolute;left:2347;top:11280;width:2;height:292" coordorigin="2347,11280" coordsize="0,292" path="m2347,11571l2347,11280e" filled="f" stroked="t" strokeweight=".47616pt" strokecolor="#232323">
                <v:path arrowok="t"/>
              </v:shape>
            </v:group>
            <v:group style="position:absolute;left:5919;top:11550;width:319;height:2" coordorigin="5919,11550" coordsize="319,2">
              <v:shape style="position:absolute;left:5919;top:11550;width:319;height:2" coordorigin="5919,11550" coordsize="319,0" path="m5919,11550l6238,11550e" filled="f" stroked="t" strokeweight=".71424pt" strokecolor="#3B3B3B">
                <v:path arrowok="t"/>
              </v:shape>
            </v:group>
            <v:group style="position:absolute;left:6181;top:11547;width:533;height:2" coordorigin="6181,11547" coordsize="533,2">
              <v:shape style="position:absolute;left:6181;top:11547;width:533;height:2" coordorigin="6181,11547" coordsize="533,0" path="m6181,11547l6714,11547e" filled="f" stroked="t" strokeweight=".47616pt" strokecolor="#1C1C1C">
                <v:path arrowok="t"/>
              </v:shape>
            </v:group>
            <v:group style="position:absolute;left:7366;top:11299;width:2;height:4020" coordorigin="7366,11299" coordsize="2,4020">
              <v:shape style="position:absolute;left:7366;top:11299;width:2;height:4020" coordorigin="7366,11299" coordsize="0,4020" path="m7366,15318l7366,11299e" filled="f" stroked="t" strokeweight=".71424pt" strokecolor="#4F4F4F">
                <v:path arrowok="t"/>
              </v:shape>
            </v:group>
            <v:group style="position:absolute;left:6657;top:11547;width:1686;height:2" coordorigin="6657,11547" coordsize="1686,2">
              <v:shape style="position:absolute;left:6657;top:11547;width:1686;height:2" coordorigin="6657,11547" coordsize="1686,0" path="m6657,11547l8342,11547e" filled="f" stroked="t" strokeweight=".95232pt" strokecolor="#4F4F4F">
                <v:path arrowok="t"/>
              </v:shape>
            </v:group>
            <v:group style="position:absolute;left:8285;top:11545;width:357;height:2" coordorigin="8285,11545" coordsize="357,2">
              <v:shape style="position:absolute;left:8285;top:11545;width:357;height:2" coordorigin="8285,11545" coordsize="357,0" path="m8285,11545l8642,11545e" filled="f" stroked="t" strokeweight=".71424pt" strokecolor="#3F3F3F">
                <v:path arrowok="t"/>
              </v:shape>
            </v:group>
            <v:group style="position:absolute;left:8523;top:11545;width:3171;height:2" coordorigin="8523,11545" coordsize="3171,2">
              <v:shape style="position:absolute;left:8523;top:11545;width:3171;height:2" coordorigin="8523,11545" coordsize="3171,0" path="m8523,11545l11694,11545e" filled="f" stroked="t" strokeweight=".95232pt" strokecolor="#545454">
                <v:path arrowok="t"/>
              </v:shape>
            </v:group>
            <v:group style="position:absolute;left:2347;top:11500;width:2;height:559" coordorigin="2347,11500" coordsize="2,559">
              <v:shape style="position:absolute;left:2347;top:11500;width:2;height:559" coordorigin="2347,11500" coordsize="0,559" path="m2347,12059l2347,11500e" filled="f" stroked="t" strokeweight=".47616pt" strokecolor="#383838">
                <v:path arrowok="t"/>
              </v:shape>
            </v:group>
            <v:group style="position:absolute;left:312;top:8565;width:2;height:7762" coordorigin="312,8565" coordsize="2,7762">
              <v:shape style="position:absolute;left:312;top:8565;width:2;height:7762" coordorigin="312,8565" coordsize="0,7762" path="m312,16327l312,8565e" filled="f" stroked="t" strokeweight=".71424pt" strokecolor="#4F4F4F">
                <v:path arrowok="t"/>
              </v:shape>
            </v:group>
            <v:group style="position:absolute;left:1019;top:12030;width:2;height:1310" coordorigin="1019,12030" coordsize="2,1310">
              <v:shape style="position:absolute;left:1019;top:12030;width:2;height:1310" coordorigin="1019,12030" coordsize="0,1310" path="m1019,13340l1019,12030e" filled="f" stroked="t" strokeweight=".23808pt" strokecolor="#000000">
                <v:path arrowok="t"/>
              </v:shape>
            </v:group>
            <v:group style="position:absolute;left:1676;top:12001;width:2;height:712" coordorigin="1676,12001" coordsize="2,712">
              <v:shape style="position:absolute;left:1676;top:12001;width:2;height:712" coordorigin="1676,12001" coordsize="0,712" path="m1676,12714l1676,12001e" filled="f" stroked="t" strokeweight=".47616pt" strokecolor="#2B2B2B">
                <v:path arrowok="t"/>
              </v:shape>
            </v:group>
            <v:group style="position:absolute;left:2347;top:11949;width:2;height:899" coordorigin="2347,11949" coordsize="2,899">
              <v:shape style="position:absolute;left:2347;top:11949;width:2;height:899" coordorigin="2347,11949" coordsize="0,899" path="m2347,12847l2347,11949e" filled="f" stroked="t" strokeweight=".95232pt" strokecolor="#5B5B5B">
                <v:path arrowok="t"/>
              </v:shape>
            </v:group>
            <v:group style="position:absolute;left:7373;top:11299;width:2;height:5014" coordorigin="7373,11299" coordsize="2,5014">
              <v:shape style="position:absolute;left:7373;top:11299;width:2;height:5014" coordorigin="7373,11299" coordsize="0,5014" path="m7373,16313l7373,11299e" filled="f" stroked="t" strokeweight=".71424pt" strokecolor="#575757">
                <v:path arrowok="t"/>
              </v:shape>
            </v:group>
            <v:group style="position:absolute;left:305;top:12326;width:2;height:387" coordorigin="305,12326" coordsize="2,387">
              <v:shape style="position:absolute;left:305;top:12326;width:2;height:387" coordorigin="305,12326" coordsize="0,387" path="m305,12714l305,12326e" filled="f" stroked="t" strokeweight=".47616pt" strokecolor="#383838">
                <v:path arrowok="t"/>
              </v:shape>
            </v:group>
            <v:group style="position:absolute;left:1678;top:12656;width:2;height:1759" coordorigin="1678,12656" coordsize="2,1759">
              <v:shape style="position:absolute;left:1678;top:12656;width:2;height:1759" coordorigin="1678,12656" coordsize="0,1759" path="m1678,14415l1678,12656e" filled="f" stroked="t" strokeweight=".95232pt" strokecolor="#545454">
                <v:path arrowok="t"/>
              </v:shape>
            </v:group>
            <v:group style="position:absolute;left:2347;top:12914;width:2;height:454" coordorigin="2347,12914" coordsize="2,454">
              <v:shape style="position:absolute;left:2347;top:12914;width:2;height:454" coordorigin="2347,12914" coordsize="0,454" path="m2347,13368l2347,12914e" filled="f" stroked="t" strokeweight=".47616pt" strokecolor="#181818">
                <v:path arrowok="t"/>
              </v:shape>
            </v:group>
            <v:group style="position:absolute;left:300;top:13631;width:752;height:2" coordorigin="300,13631" coordsize="752,2">
              <v:shape style="position:absolute;left:300;top:13631;width:752;height:2" coordorigin="300,13631" coordsize="752,0" path="m300,13631l1052,13631e" filled="f" stroked="t" strokeweight=".95232pt" strokecolor="#646464">
                <v:path arrowok="t"/>
              </v:shape>
            </v:group>
            <v:group style="position:absolute;left:1019;top:13340;width:2;height:531" coordorigin="1019,13340" coordsize="2,531">
              <v:shape style="position:absolute;left:1019;top:13340;width:2;height:531" coordorigin="1019,13340" coordsize="0,531" path="m1019,13870l1019,13340e" filled="f" stroked="t" strokeweight=".23808pt" strokecolor="#5B5B5B">
                <v:path arrowok="t"/>
              </v:shape>
            </v:group>
            <v:group style="position:absolute;left:990;top:13629;width:714;height:2" coordorigin="990,13629" coordsize="714,2">
              <v:shape style="position:absolute;left:990;top:13629;width:714;height:2" coordorigin="990,13629" coordsize="714,0" path="m990,13629l1705,13629e" filled="f" stroked="t" strokeweight=".47616pt" strokecolor="#4B4B4B">
                <v:path arrowok="t"/>
              </v:shape>
            </v:group>
            <v:group style="position:absolute;left:1633;top:13631;width:295;height:2" coordorigin="1633,13631" coordsize="295,2">
              <v:shape style="position:absolute;left:1633;top:13631;width:295;height:2" coordorigin="1633,13631" coordsize="295,0" path="m1633,13631l1928,13631e" filled="f" stroked="t" strokeweight=".47616pt" strokecolor="#2F2F2F">
                <v:path arrowok="t"/>
              </v:shape>
            </v:group>
            <v:group style="position:absolute;left:1871;top:13629;width:486;height:2" coordorigin="1871,13629" coordsize="486,2">
              <v:shape style="position:absolute;left:1871;top:13629;width:486;height:2" coordorigin="1871,13629" coordsize="486,0" path="m1871,13629l2357,13629e" filled="f" stroked="t" strokeweight=".71424pt" strokecolor="#484848">
                <v:path arrowok="t"/>
              </v:shape>
            </v:group>
            <v:group style="position:absolute;left:2350;top:13311;width:2;height:879" coordorigin="2350,13311" coordsize="2,879">
              <v:shape style="position:absolute;left:2350;top:13311;width:2;height:879" coordorigin="2350,13311" coordsize="0,879" path="m2350,14190l2350,13311e" filled="f" stroked="t" strokeweight=".47616pt" strokecolor="#3F3F3F">
                <v:path arrowok="t"/>
              </v:shape>
            </v:group>
            <v:group style="position:absolute;left:8614;top:13870;width:3057;height:2" coordorigin="8614,13870" coordsize="3057,2">
              <v:shape style="position:absolute;left:8614;top:13870;width:3057;height:2" coordorigin="8614,13870" coordsize="3057,0" path="m8614,13870l11671,13870e" filled="f" stroked="t" strokeweight="1.190400pt" strokecolor="#606787">
                <v:path arrowok="t"/>
              </v:shape>
            </v:group>
            <v:group style="position:absolute;left:11694;top:13311;width:2;height:879" coordorigin="11694,13311" coordsize="2,879">
              <v:shape style="position:absolute;left:11694;top:13311;width:2;height:879" coordorigin="11694,13311" coordsize="0,879" path="m11694,14190l11694,13311e" filled="f" stroked="t" strokeweight=".47616pt" strokecolor="#6B6B6B">
                <v:path arrowok="t"/>
              </v:shape>
            </v:group>
            <v:group style="position:absolute;left:1019;top:13870;width:2;height:2438" coordorigin="1019,13870" coordsize="2,2438">
              <v:shape style="position:absolute;left:1019;top:13870;width:2;height:2438" coordorigin="1019,13870" coordsize="0,2438" path="m1019,16308l1019,13870e" filled="f" stroked="t" strokeweight=".23808pt" strokecolor="#000000">
                <v:path arrowok="t"/>
              </v:shape>
            </v:group>
            <v:group style="position:absolute;left:7373;top:14133;width:2;height:282" coordorigin="7373,14133" coordsize="2,282">
              <v:shape style="position:absolute;left:7373;top:14133;width:2;height:282" coordorigin="7373,14133" coordsize="0,282" path="m7373,14415l7373,14133e" filled="f" stroked="t" strokeweight=".71424pt" strokecolor="#545454">
                <v:path arrowok="t"/>
              </v:shape>
            </v:group>
            <v:group style="position:absolute;left:1681;top:14358;width:2;height:693" coordorigin="1681,14358" coordsize="2,693">
              <v:shape style="position:absolute;left:1681;top:14358;width:2;height:693" coordorigin="1681,14358" coordsize="0,693" path="m1681,15051l1681,14358e" filled="f" stroked="t" strokeweight=".47616pt" strokecolor="#2B2B2B">
                <v:path arrowok="t"/>
              </v:shape>
            </v:group>
            <v:group style="position:absolute;left:2355;top:14128;width:2;height:2194" coordorigin="2355,14128" coordsize="2,2194">
              <v:shape style="position:absolute;left:2355;top:14128;width:2;height:2194" coordorigin="2355,14128" coordsize="0,2194" path="m2355,16322l2355,14128e" filled="f" stroked="t" strokeweight=".95232pt" strokecolor="#575757">
                <v:path arrowok="t"/>
              </v:shape>
            </v:group>
            <v:group style="position:absolute;left:7376;top:14358;width:2;height:693" coordorigin="7376,14358" coordsize="2,693">
              <v:shape style="position:absolute;left:7376;top:14358;width:2;height:693" coordorigin="7376,14358" coordsize="0,693" path="m7376,15051l7376,14358e" filled="f" stroked="t" strokeweight=".47616pt" strokecolor="#2F2F2F">
                <v:path arrowok="t"/>
              </v:shape>
            </v:group>
            <v:group style="position:absolute;left:11692;top:14133;width:2;height:2179" coordorigin="11692,14133" coordsize="2,2179">
              <v:shape style="position:absolute;left:11692;top:14133;width:2;height:2179" coordorigin="11692,14133" coordsize="0,2179" path="m11692,16313l11692,14133e" filled="f" stroked="t" strokeweight=".47616pt" strokecolor="#838383">
                <v:path arrowok="t"/>
              </v:shape>
            </v:group>
            <v:group style="position:absolute;left:314;top:14501;width:2;height:1826" coordorigin="314,14501" coordsize="2,1826">
              <v:shape style="position:absolute;left:314;top:14501;width:2;height:1826" coordorigin="314,14501" coordsize="0,1826" path="m314,16327l314,14501e" filled="f" stroked="t" strokeweight=".47616pt" strokecolor="#3B3B3B">
                <v:path arrowok="t"/>
              </v:shape>
            </v:group>
            <v:group style="position:absolute;left:310;top:14640;width:2;height:1687" coordorigin="310,14640" coordsize="2,1687">
              <v:shape style="position:absolute;left:310;top:14640;width:2;height:1687" coordorigin="310,14640" coordsize="0,1687" path="m310,16327l310,14640e" filled="f" stroked="t" strokeweight=".47616pt" strokecolor="#383838">
                <v:path arrowok="t"/>
              </v:shape>
            </v:group>
            <v:group style="position:absolute;left:7378;top:14993;width:2;height:401" coordorigin="7378,14993" coordsize="2,401">
              <v:shape style="position:absolute;left:7378;top:14993;width:2;height:401" coordorigin="7378,14993" coordsize="0,401" path="m7378,15395l7378,14993e" filled="f" stroked="t" strokeweight=".71424pt" strokecolor="#4B4B4B">
                <v:path arrowok="t"/>
              </v:shape>
            </v:group>
            <v:group style="position:absolute;left:314;top:16322;width:738;height:2" coordorigin="314,16322" coordsize="738,2">
              <v:shape style="position:absolute;left:314;top:16322;width:738;height:2" coordorigin="314,16322" coordsize="738,0" path="m314,16322l1052,16322e" filled="f" stroked="t" strokeweight=".95232pt" strokecolor="#6B6B6B">
                <v:path arrowok="t"/>
              </v:shape>
            </v:group>
            <v:group style="position:absolute;left:990;top:16320;width:714;height:2" coordorigin="990,16320" coordsize="714,2">
              <v:shape style="position:absolute;left:990;top:16320;width:714;height:2" coordorigin="990,16320" coordsize="714,0" path="m990,16320l1705,16320e" filled="f" stroked="t" strokeweight=".47616pt" strokecolor="#575757">
                <v:path arrowok="t"/>
              </v:shape>
            </v:group>
            <v:group style="position:absolute;left:1683;top:14993;width:2;height:1333" coordorigin="1683,14993" coordsize="2,1333">
              <v:shape style="position:absolute;left:1683;top:14993;width:2;height:1333" coordorigin="1683,14993" coordsize="0,1333" path="m1683,16327l1683,14993e" filled="f" stroked="t" strokeweight=".95232pt" strokecolor="#575757">
                <v:path arrowok="t"/>
              </v:shape>
            </v:group>
            <v:group style="position:absolute;left:1633;top:16322;width:295;height:2" coordorigin="1633,16322" coordsize="295,2">
              <v:shape style="position:absolute;left:1633;top:16322;width:295;height:2" coordorigin="1633,16322" coordsize="295,0" path="m1633,16322l1928,16322e" filled="f" stroked="t" strokeweight=".47616pt" strokecolor="#3B3B3B">
                <v:path arrowok="t"/>
              </v:shape>
            </v:group>
            <v:group style="position:absolute;left:1871;top:16317;width:9833;height:2" coordorigin="1871,16317" coordsize="9833,2">
              <v:shape style="position:absolute;left:1871;top:16317;width:9833;height:2" coordorigin="1871,16317" coordsize="9833,0" path="m1871,16317l11704,16317e" filled="f" stroked="t" strokeweight=".47616pt" strokecolor="#5B5B5B">
                <v:path arrowok="t"/>
              </v:shape>
            </v:group>
            <v:group style="position:absolute;left:6657;top:16310;width:310;height:2" coordorigin="6657,16310" coordsize="310,2">
              <v:shape style="position:absolute;left:6657;top:16310;width:310;height:2" coordorigin="6657,16310" coordsize="310,0" path="m6657,16310l6966,16310e" filled="f" stroked="t" strokeweight=".47616pt" strokecolor="#575757">
                <v:path arrowok="t"/>
              </v:shape>
            </v:group>
            <v:group style="position:absolute;left:6909;top:16308;width:490;height:2" coordorigin="6909,16308" coordsize="490,2">
              <v:shape style="position:absolute;left:6909;top:16308;width:490;height:2" coordorigin="6909,16308" coordsize="490,0" path="m6909,16308l7400,16308e" filled="f" stroked="t" strokeweight=".47616pt" strokecolor="#444444">
                <v:path arrowok="t"/>
              </v:shape>
            </v:group>
            <v:group style="position:absolute;left:8585;top:16308;width:557;height:2" coordorigin="8585,16308" coordsize="557,2">
              <v:shape style="position:absolute;left:8585;top:16308;width:557;height:2" coordorigin="8585,16308" coordsize="557,0" path="m8585,16308l9142,16308e" filled="f" stroked="t" strokeweight=".47616pt" strokecolor="#383838">
                <v:path arrowok="t"/>
              </v:shape>
            </v:group>
            <v:group style="position:absolute;left:9085;top:16308;width:238;height:2" coordorigin="9085,16308" coordsize="238,2">
              <v:shape style="position:absolute;left:9085;top:16308;width:238;height:2" coordorigin="9085,16308" coordsize="238,0" path="m9085,16308l9323,16308e" filled="f" stroked="t" strokeweight=".47616pt" strokecolor="#4B4B4B">
                <v:path arrowok="t"/>
              </v:shape>
            </v:group>
            <v:group style="position:absolute;left:4866;top:16308;width:6838;height:2" coordorigin="4866,16308" coordsize="6838,2">
              <v:shape style="position:absolute;left:4866;top:16308;width:6838;height:2" coordorigin="4866,16308" coordsize="6838,0" path="m4866,16308l11704,16308e" filled="f" stroked="t" strokeweight=".71424pt" strokecolor="#646464">
                <v:path arrowok="t"/>
              </v:shape>
            </v:group>
            <v:group style="position:absolute;left:11099;top:16303;width:600;height:2" coordorigin="11099,16303" coordsize="600,2">
              <v:shape style="position:absolute;left:11099;top:16303;width:600;height:2" coordorigin="11099,16303" coordsize="600,0" path="m11099,16303l11699,16303e" filled="f" stroked="t" strokeweight=".47616pt" strokecolor="#4B4B4B">
                <v:path arrowok="t"/>
              </v:shape>
            </v:group>
            <v:group style="position:absolute;left:8785;top:13339;width:2;height:471" coordorigin="8785,13339" coordsize="2,471">
              <v:shape style="position:absolute;left:8785;top:13339;width:2;height:471" coordorigin="8785,13339" coordsize="0,471" path="m8785,13810l8785,13339e" filled="f" stroked="t" strokeweight="3.188575pt" strokecolor="#EBEBEB">
                <v:path arrowok="t"/>
              </v:shape>
            </v:group>
            <v:group style="position:absolute;left:8874;top:13339;width:2;height:471" coordorigin="8874,13339" coordsize="2,471">
              <v:shape style="position:absolute;left:8874;top:13339;width:2;height:471" coordorigin="8874,13339" coordsize="0,471" path="m8874,13810l8874,13339e" filled="f" stroked="t" strokeweight="3.94615pt" strokecolor="#EBEBEB">
                <v:path arrowok="t"/>
              </v:shape>
            </v:group>
            <v:group style="position:absolute;left:8644;top:13655;width:2;height:450" coordorigin="8644,13655" coordsize="2,450">
              <v:shape style="position:absolute;left:8644;top:13655;width:2;height:450" coordorigin="8644,13655" coordsize="0,450" path="m8644,14105l8644,13655e" filled="f" stroked="t" strokeweight="2.77954pt" strokecolor="#EBEBEB">
                <v:path arrowok="t"/>
              </v:shape>
            </v:group>
            <w10:wrap type="none"/>
          </v:group>
        </w:pict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497" w:lineRule="exact"/>
        <w:ind w:right="-20"/>
        <w:jc w:val="left"/>
        <w:rPr>
          <w:rFonts w:ascii="Arial" w:hAnsi="Arial" w:cs="Arial" w:eastAsia="Arial"/>
          <w:sz w:val="47"/>
          <w:szCs w:val="47"/>
        </w:rPr>
      </w:pPr>
      <w:rPr/>
      <w:r>
        <w:rPr>
          <w:rFonts w:ascii="Arial" w:hAnsi="Arial" w:cs="Arial" w:eastAsia="Arial"/>
          <w:sz w:val="47"/>
          <w:szCs w:val="47"/>
          <w:color w:val="8E908E"/>
          <w:spacing w:val="-52"/>
          <w:w w:val="56"/>
          <w:position w:val="-4"/>
        </w:rPr>
        <w:t>,</w:t>
      </w:r>
      <w:r>
        <w:rPr>
          <w:rFonts w:ascii="Arial" w:hAnsi="Arial" w:cs="Arial" w:eastAsia="Arial"/>
          <w:sz w:val="47"/>
          <w:szCs w:val="47"/>
          <w:color w:val="6B6D6E"/>
          <w:spacing w:val="17"/>
          <w:w w:val="114"/>
          <w:position w:val="-4"/>
        </w:rPr>
        <w:t>,</w:t>
      </w:r>
      <w:r>
        <w:rPr>
          <w:rFonts w:ascii="Arial" w:hAnsi="Arial" w:cs="Arial" w:eastAsia="Arial"/>
          <w:sz w:val="47"/>
          <w:szCs w:val="47"/>
          <w:color w:val="444444"/>
          <w:spacing w:val="0"/>
          <w:w w:val="74"/>
          <w:position w:val="-4"/>
        </w:rPr>
        <w:t>K</w:t>
      </w:r>
      <w:r>
        <w:rPr>
          <w:rFonts w:ascii="Arial" w:hAnsi="Arial" w:cs="Arial" w:eastAsia="Arial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95" w:right="-81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444444"/>
          <w:spacing w:val="5"/>
          <w:w w:val="73"/>
          <w:i/>
          <w:position w:val="1"/>
        </w:rPr>
        <w:t>f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82"/>
          <w:i/>
          <w:position w:val="1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6"/>
          <w:w w:val="54"/>
          <w:i/>
          <w:position w:val="1"/>
        </w:rPr>
        <w:t>ı</w:t>
      </w:r>
      <w:r>
        <w:rPr>
          <w:rFonts w:ascii="Arial" w:hAnsi="Arial" w:cs="Arial" w:eastAsia="Arial"/>
          <w:sz w:val="22"/>
          <w:szCs w:val="22"/>
          <w:color w:val="444444"/>
          <w:spacing w:val="0"/>
          <w:w w:val="62"/>
          <w:i/>
          <w:position w:val="1"/>
        </w:rPr>
        <w:t>y</w:t>
      </w:r>
      <w:r>
        <w:rPr>
          <w:rFonts w:ascii="Arial" w:hAnsi="Arial" w:cs="Arial" w:eastAsia="Arial"/>
          <w:sz w:val="22"/>
          <w:szCs w:val="22"/>
          <w:color w:val="444444"/>
          <w:spacing w:val="-46"/>
          <w:w w:val="100"/>
          <w:i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5D5D5D"/>
          <w:spacing w:val="0"/>
          <w:w w:val="81"/>
          <w:i/>
          <w:position w:val="1"/>
        </w:rPr>
        <w:t>e</w:t>
      </w:r>
      <w:r>
        <w:rPr>
          <w:rFonts w:ascii="Arial" w:hAnsi="Arial" w:cs="Arial" w:eastAsia="Arial"/>
          <w:sz w:val="22"/>
          <w:szCs w:val="22"/>
          <w:color w:val="5D5D5D"/>
          <w:spacing w:val="5"/>
          <w:w w:val="81"/>
          <w:i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77"/>
          <w:i/>
          <w:position w:val="1"/>
        </w:rPr>
        <w:t>Ku</w:t>
      </w:r>
      <w:r>
        <w:rPr>
          <w:rFonts w:ascii="Arial" w:hAnsi="Arial" w:cs="Arial" w:eastAsia="Arial"/>
          <w:sz w:val="23"/>
          <w:szCs w:val="23"/>
          <w:color w:val="444444"/>
          <w:spacing w:val="1"/>
          <w:w w:val="78"/>
          <w:i/>
          <w:position w:val="1"/>
        </w:rPr>
        <w:t>z</w:t>
      </w:r>
      <w:r>
        <w:rPr>
          <w:rFonts w:ascii="Arial" w:hAnsi="Arial" w:cs="Arial" w:eastAsia="Arial"/>
          <w:sz w:val="23"/>
          <w:szCs w:val="23"/>
          <w:color w:val="5D5D5D"/>
          <w:spacing w:val="-11"/>
          <w:w w:val="82"/>
          <w:i/>
          <w:position w:val="1"/>
        </w:rPr>
        <w:t>e</w:t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47"/>
          <w:i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48"/>
          <w:i/>
          <w:position w:val="1"/>
        </w:rPr>
        <w:t>v</w:t>
      </w:r>
      <w:r>
        <w:rPr>
          <w:rFonts w:ascii="Arial" w:hAnsi="Arial" w:cs="Arial" w:eastAsia="Arial"/>
          <w:sz w:val="23"/>
          <w:szCs w:val="23"/>
          <w:color w:val="444444"/>
          <w:spacing w:val="-1"/>
          <w:w w:val="100"/>
          <w:i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75"/>
          <w:position w:val="1"/>
        </w:rPr>
        <w:t>Böto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75"/>
          <w:position w:val="1"/>
        </w:rPr>
        <w:t>e</w:t>
      </w:r>
      <w:r>
        <w:rPr>
          <w:rFonts w:ascii="Arial" w:hAnsi="Arial" w:cs="Arial" w:eastAsia="Arial"/>
          <w:sz w:val="23"/>
          <w:szCs w:val="23"/>
          <w:color w:val="2A2A2A"/>
          <w:spacing w:val="17"/>
          <w:w w:val="75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75"/>
          <w:b/>
          <w:bCs/>
          <w:i/>
          <w:position w:val="1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504" w:lineRule="auto"/>
        <w:ind w:left="300" w:right="-53" w:firstLine="-30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36.638885pt;margin-top:-2.105326pt;width:5.38648pt;height:16.251085pt;mso-position-horizontal-relative:page;mso-position-vertical-relative:paragraph;z-index:-15288" coordorigin="8733,-42" coordsize="108,325">
            <v:group style="position:absolute;left:8756;top:-19;width:2;height:162" coordorigin="8756,-19" coordsize="2,162">
              <v:shape style="position:absolute;left:8756;top:-19;width:2;height:162" coordorigin="8756,-19" coordsize="0,162" path="m8756,142l8756,-19e" filled="f" stroked="t" strokeweight="2.305pt" strokecolor="#EBEBEB">
                <v:path arrowok="t"/>
              </v:shape>
            </v:group>
            <v:group style="position:absolute;left:8802;top:96;width:2;height:148" coordorigin="8802,96" coordsize="2,148">
              <v:shape style="position:absolute;left:8802;top:96;width:2;height:148" coordorigin="8802,96" coordsize="0,148" path="m8802,245l8802,96e" filled="f" stroked="t" strokeweight="3.8345pt" strokecolor="#EBEB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43.647095pt;margin-top:4.403993pt;width:.624751pt;height:17.988256pt;mso-position-horizontal-relative:page;mso-position-vertical-relative:paragraph;z-index:-15287" coordorigin="8873,88" coordsize="12,360">
            <v:group style="position:absolute;left:8885;top:88;width:2;height:253" coordorigin="8885,88" coordsize="2,253">
              <v:shape style="position:absolute;left:8885;top:88;width:2;height:253" coordorigin="8885,88" coordsize="0,253" path="m8885,88l8885,341,8885,88xe" filled="t" fillcolor="#EBEBEB" stroked="f">
                <v:path arrowok="t"/>
                <v:fill/>
              </v:shape>
            </v:group>
            <v:group style="position:absolute;left:8873;top:175;width:2;height:273" coordorigin="8873,175" coordsize="2,273">
              <v:shape style="position:absolute;left:8873;top:175;width:2;height:273" coordorigin="8873,175" coordsize="0,273" path="m8873,175l8873,448,8873,175xe" filled="t" fillcolor="#EBEBEB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69.732941pt;margin-top:10.959657pt;width:2.535360pt;height:4.296387pt;mso-position-horizontal-relative:page;mso-position-vertical-relative:paragraph;z-index:-15286" coordorigin="9395,219" coordsize="51,86">
            <v:shape style="position:absolute;left:9395;top:219;width:51;height:86" coordorigin="9395,219" coordsize="51,86" path="m9420,305l9420,219e" filled="f" stroked="t" strokeweight="2.63536pt" strokecolor="#EBEBEB">
              <v:path arrowok="t"/>
            </v:shape>
          </v:group>
          <w10:wrap type="none"/>
        </w:pict>
      </w:r>
      <w:r>
        <w:rPr/>
        <w:pict>
          <v:group style="position:absolute;margin-left:493.163757pt;margin-top:11.007998pt;width:2.25144pt;height:4.092774pt;mso-position-horizontal-relative:page;mso-position-vertical-relative:paragraph;z-index:-15285" coordorigin="9863,220" coordsize="45,82">
            <v:shape style="position:absolute;left:9863;top:220;width:45;height:82" coordorigin="9863,220" coordsize="45,82" path="m9886,302l9886,220e" filled="f" stroked="t" strokeweight="2.351440pt" strokecolor="#EBEBE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4.732178pt;margin-top:7.055225pt;width:25.925922pt;height:33.5pt;mso-position-horizontal-relative:page;mso-position-vertical-relative:paragraph;z-index:-15280" type="#_x0000_t202" filled="f" stroked="f">
            <v:textbox inset="0,0,0,0">
              <w:txbxContent>
                <w:p>
                  <w:pPr>
                    <w:spacing w:before="0" w:after="0" w:line="670" w:lineRule="exact"/>
                    <w:ind w:right="-140"/>
                    <w:jc w:val="left"/>
                    <w:rPr>
                      <w:rFonts w:ascii="Arial" w:hAnsi="Arial" w:cs="Arial" w:eastAsia="Arial"/>
                      <w:sz w:val="67"/>
                      <w:szCs w:val="67"/>
                    </w:rPr>
                  </w:pPr>
                  <w:rPr/>
                  <w:r>
                    <w:rPr>
                      <w:rFonts w:ascii="Arial" w:hAnsi="Arial" w:cs="Arial" w:eastAsia="Arial"/>
                      <w:sz w:val="67"/>
                      <w:szCs w:val="67"/>
                      <w:color w:val="5D5D5D"/>
                      <w:spacing w:val="-14"/>
                      <w:w w:val="66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67"/>
                      <w:szCs w:val="67"/>
                      <w:color w:val="5D5D5D"/>
                      <w:spacing w:val="0"/>
                      <w:w w:val="66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67"/>
                      <w:szCs w:val="67"/>
                      <w:color w:val="5D5D5D"/>
                      <w:spacing w:val="-96"/>
                      <w:w w:val="66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67"/>
                      <w:szCs w:val="67"/>
                      <w:color w:val="444444"/>
                      <w:spacing w:val="0"/>
                      <w:w w:val="64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67"/>
                      <w:szCs w:val="6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REİS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143" w:lineRule="exact"/>
        <w:ind w:left="1239" w:right="1229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7B7C7C"/>
          <w:spacing w:val="0"/>
          <w:w w:val="138"/>
          <w:position w:val="-3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7B7C7C"/>
          <w:spacing w:val="0"/>
          <w:w w:val="138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B7C7C"/>
          <w:spacing w:val="40"/>
          <w:w w:val="138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B7C7C"/>
          <w:spacing w:val="0"/>
          <w:w w:val="337"/>
          <w:position w:val="-3"/>
        </w:rPr>
        <w:t>,/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23" w:lineRule="exact"/>
        <w:ind w:right="-20"/>
        <w:jc w:val="left"/>
        <w:tabs>
          <w:tab w:pos="480" w:val="left"/>
          <w:tab w:pos="1000" w:val="left"/>
          <w:tab w:pos="140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A8A8A8"/>
          <w:spacing w:val="0"/>
          <w:w w:val="147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A8A8A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A8A8A8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7B7C7C"/>
          <w:spacing w:val="0"/>
          <w:w w:val="85"/>
        </w:rPr>
        <w:t>".//1</w:t>
      </w:r>
      <w:r>
        <w:rPr>
          <w:rFonts w:ascii="Times New Roman" w:hAnsi="Times New Roman" w:cs="Times New Roman" w:eastAsia="Times New Roman"/>
          <w:sz w:val="12"/>
          <w:szCs w:val="12"/>
          <w:color w:val="7B7C7C"/>
          <w:spacing w:val="0"/>
          <w:w w:val="85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7B7C7C"/>
          <w:spacing w:val="15"/>
          <w:w w:val="85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8A8A8"/>
          <w:spacing w:val="0"/>
          <w:w w:val="184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A8A8A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A8A8A8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7B7C7C"/>
          <w:spacing w:val="0"/>
          <w:w w:val="401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7B7C7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7B7C7C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A8A8A8"/>
          <w:spacing w:val="-16"/>
          <w:w w:val="145"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color w:val="7B7C7C"/>
          <w:spacing w:val="0"/>
          <w:w w:val="217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7B7C7C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2"/>
          <w:szCs w:val="12"/>
          <w:color w:val="7B7C7C"/>
          <w:spacing w:val="-5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8E908E"/>
          <w:spacing w:val="0"/>
          <w:w w:val="107"/>
          <w:i/>
        </w:rPr>
        <w:t>f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02" w:lineRule="exact"/>
        <w:ind w:left="29" w:right="-20"/>
        <w:jc w:val="left"/>
        <w:tabs>
          <w:tab w:pos="600" w:val="left"/>
          <w:tab w:pos="100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A8A8A8"/>
          <w:spacing w:val="0"/>
          <w:w w:val="193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A8A8A8"/>
          <w:spacing w:val="-53"/>
          <w:w w:val="19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8A8A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A8A8A8"/>
          <w:spacing w:val="0"/>
          <w:w w:val="100"/>
        </w:rPr>
      </w:r>
      <w:r>
        <w:rPr>
          <w:rFonts w:ascii="Times New Roman" w:hAnsi="Times New Roman" w:cs="Times New Roman" w:eastAsia="Times New Roman"/>
          <w:sz w:val="11"/>
          <w:szCs w:val="11"/>
          <w:color w:val="8E908E"/>
          <w:spacing w:val="0"/>
          <w:w w:val="193"/>
          <w:i/>
        </w:rPr>
        <w:t>•i'</w:t>
      </w:r>
      <w:r>
        <w:rPr>
          <w:rFonts w:ascii="Times New Roman" w:hAnsi="Times New Roman" w:cs="Times New Roman" w:eastAsia="Times New Roman"/>
          <w:sz w:val="11"/>
          <w:szCs w:val="11"/>
          <w:color w:val="8E908E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8E908E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1"/>
          <w:szCs w:val="11"/>
          <w:color w:val="8E908E"/>
          <w:spacing w:val="0"/>
          <w:w w:val="274"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0" w:after="0" w:line="61" w:lineRule="exact"/>
        <w:ind w:left="633" w:right="1828"/>
        <w:jc w:val="center"/>
        <w:tabs>
          <w:tab w:pos="108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color w:val="A8A8A8"/>
          <w:spacing w:val="0"/>
          <w:w w:val="152"/>
          <w:b/>
          <w:bCs/>
        </w:rPr>
        <w:t>1</w:t>
      </w:r>
      <w:r>
        <w:rPr>
          <w:rFonts w:ascii="Arial" w:hAnsi="Arial" w:cs="Arial" w:eastAsia="Arial"/>
          <w:sz w:val="6"/>
          <w:szCs w:val="6"/>
          <w:color w:val="A8A8A8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6"/>
          <w:szCs w:val="6"/>
          <w:color w:val="A8A8A8"/>
          <w:spacing w:val="0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color w:val="A8A8A8"/>
          <w:spacing w:val="0"/>
          <w:w w:val="211"/>
        </w:rPr>
        <w:t>"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160" w:right="120"/>
          <w:cols w:num="4" w:equalWidth="0">
            <w:col w:w="539" w:space="1863"/>
            <w:col w:w="2040" w:space="575"/>
            <w:col w:w="1014" w:space="2552"/>
            <w:col w:w="3057"/>
          </w:cols>
        </w:sectPr>
      </w:pPr>
      <w:rPr/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2" w:lineRule="exact"/>
        <w:ind w:left="3271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.386425pt;margin-top:-11.524926pt;width:56.081423pt;height:53pt;mso-position-horizontal-relative:page;mso-position-vertical-relative:paragraph;z-index:-15272" type="#_x0000_t202" filled="f" stroked="f">
            <v:textbox inset="0,0,0,0">
              <w:txbxContent>
                <w:p>
                  <w:pPr>
                    <w:spacing w:before="0" w:after="0" w:line="1060" w:lineRule="exact"/>
                    <w:ind w:right="-199"/>
                    <w:jc w:val="left"/>
                    <w:rPr>
                      <w:rFonts w:ascii="Arial" w:hAnsi="Arial" w:cs="Arial" w:eastAsia="Arial"/>
                      <w:sz w:val="106"/>
                      <w:szCs w:val="106"/>
                    </w:rPr>
                  </w:pPr>
                  <w:rPr/>
                  <w:r>
                    <w:rPr>
                      <w:rFonts w:ascii="Arial" w:hAnsi="Arial" w:cs="Arial" w:eastAsia="Arial"/>
                      <w:sz w:val="106"/>
                      <w:szCs w:val="106"/>
                      <w:color w:val="383838"/>
                      <w:spacing w:val="0"/>
                      <w:w w:val="380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3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3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3"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3"/>
        </w:rPr>
        <w:t>LEDİYE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4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81" w:lineRule="exact"/>
        <w:ind w:left="3374" w:right="-20"/>
        <w:jc w:val="left"/>
        <w:tabs>
          <w:tab w:pos="934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0"/>
          <w:szCs w:val="30"/>
          <w:color w:val="4F4F4F"/>
          <w:spacing w:val="0"/>
          <w:w w:val="52"/>
          <w:position w:val="2"/>
        </w:rPr>
        <w:t>..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10" w:after="0" w:line="302" w:lineRule="exact"/>
        <w:ind w:left="565" w:right="-20"/>
        <w:jc w:val="left"/>
        <w:tabs>
          <w:tab w:pos="27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w w:val="81"/>
          <w:position w:val="-4"/>
        </w:rPr>
        <w:t>BÜVÜKT,E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w w:val="82"/>
          <w:position w:val="-4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46"/>
          <w:position w:val="-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82"/>
          <w:position w:val="-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5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5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5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5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5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5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  <w:position w:val="5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607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4F4F4F"/>
          <w:spacing w:val="0"/>
          <w:w w:val="100"/>
          <w:position w:val="4"/>
        </w:rPr>
        <w:t>BELE</w:t>
      </w:r>
      <w:r>
        <w:rPr>
          <w:rFonts w:ascii="Arial" w:hAnsi="Arial" w:cs="Arial" w:eastAsia="Arial"/>
          <w:sz w:val="15"/>
          <w:szCs w:val="15"/>
          <w:color w:val="4F4F4F"/>
          <w:spacing w:val="0"/>
          <w:w w:val="100"/>
          <w:position w:val="4"/>
        </w:rPr>
        <w:t>D</w:t>
      </w:r>
      <w:r>
        <w:rPr>
          <w:rFonts w:ascii="Arial" w:hAnsi="Arial" w:cs="Arial" w:eastAsia="Arial"/>
          <w:sz w:val="15"/>
          <w:szCs w:val="15"/>
          <w:color w:val="4F4F4F"/>
          <w:spacing w:val="0"/>
          <w:w w:val="100"/>
          <w:position w:val="4"/>
        </w:rPr>
        <w:t> </w:t>
      </w:r>
      <w:r>
        <w:rPr>
          <w:rFonts w:ascii="Arial" w:hAnsi="Arial" w:cs="Arial" w:eastAsia="Arial"/>
          <w:sz w:val="15"/>
          <w:szCs w:val="15"/>
          <w:color w:val="4F4F4F"/>
          <w:spacing w:val="4"/>
          <w:w w:val="100"/>
          <w:position w:val="4"/>
        </w:rPr>
        <w:t> </w:t>
      </w:r>
      <w:r>
        <w:rPr>
          <w:rFonts w:ascii="Arial" w:hAnsi="Arial" w:cs="Arial" w:eastAsia="Arial"/>
          <w:sz w:val="15"/>
          <w:szCs w:val="15"/>
          <w:color w:val="4F4F4F"/>
          <w:spacing w:val="0"/>
          <w:w w:val="100"/>
          <w:position w:val="4"/>
        </w:rPr>
        <w:t>YESI</w:t>
      </w:r>
      <w:r>
        <w:rPr>
          <w:rFonts w:ascii="Arial" w:hAnsi="Arial" w:cs="Arial" w:eastAsia="Arial"/>
          <w:sz w:val="15"/>
          <w:szCs w:val="15"/>
          <w:color w:val="4F4F4F"/>
          <w:spacing w:val="-28"/>
          <w:w w:val="100"/>
          <w:position w:val="4"/>
        </w:rPr>
        <w:t> </w:t>
      </w:r>
      <w:r>
        <w:rPr>
          <w:rFonts w:ascii="Arial" w:hAnsi="Arial" w:cs="Arial" w:eastAsia="Arial"/>
          <w:sz w:val="15"/>
          <w:szCs w:val="15"/>
          <w:color w:val="4F4F4F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5"/>
          <w:szCs w:val="15"/>
          <w:color w:val="4F4F4F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1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97" w:after="0" w:line="235" w:lineRule="auto"/>
        <w:ind w:left="109" w:right="4457" w:firstLine="-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w w:val="176"/>
          <w:position w:val="1"/>
        </w:rPr>
        <w:t>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102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100"/>
          <w:position w:val="1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06.0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2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3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05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8"/>
          <w:position w:val="0"/>
        </w:rPr>
        <w:t>!Bi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ldi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14:50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F4F4F"/>
          <w:spacing w:val="0"/>
          <w:w w:val="70"/>
          <w:position w:val="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4F4F4F"/>
          <w:spacing w:val="1"/>
          <w:w w:val="7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06.03.2017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1520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jBildirir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Seyha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EKE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Atatür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Mah.Hıdırtepe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Mevki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Alan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A8A8A"/>
          <w:spacing w:val="0"/>
          <w:w w:val="215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8A8A8A"/>
          <w:spacing w:val="-74"/>
          <w:w w:val="2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09" w:right="550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Atatür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0"/>
        </w:rPr>
        <w:t>Malülıdırtepe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Mevki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Alan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  <w:position w:val="0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09" w:right="274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169" w:lineRule="auto"/>
        <w:ind w:left="2989" w:right="4339" w:firstLine="-2880"/>
        <w:jc w:val="left"/>
        <w:tabs>
          <w:tab w:pos="2980" w:val="left"/>
          <w:tab w:pos="6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5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25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8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5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5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0"/>
          <w:position w:val="0"/>
        </w:rPr>
        <w:t>Betcınarınc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0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0"/>
          <w:position w:val="0"/>
        </w:rPr>
        <w:t>Ka.e.i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77"/>
          <w:position w:val="0"/>
        </w:rPr>
        <w:t>ÇelL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7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7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2"/>
          <w:w w:val="7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77"/>
          <w:u w:val="single" w:color="4E4E4E"/>
          <w:position w:val="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9"/>
          <w:w w:val="77"/>
          <w:u w:val="single" w:color="4E4E4E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9"/>
          <w:w w:val="77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34"/>
          <w:position w:val="0"/>
        </w:rPr>
        <w:t>Qi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68" w:lineRule="exact"/>
        <w:ind w:left="3797" w:right="-20"/>
        <w:jc w:val="left"/>
        <w:tabs>
          <w:tab w:pos="4380" w:val="left"/>
          <w:tab w:pos="6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4"/>
          <w:szCs w:val="44"/>
          <w:color w:val="4F4F4F"/>
          <w:spacing w:val="0"/>
          <w:w w:val="54"/>
        </w:rPr>
        <w:t>ı</w:t>
      </w:r>
      <w:r>
        <w:rPr>
          <w:rFonts w:ascii="Arial" w:hAnsi="Arial" w:cs="Arial" w:eastAsia="Arial"/>
          <w:sz w:val="44"/>
          <w:szCs w:val="44"/>
          <w:color w:val="4F4F4F"/>
          <w:spacing w:val="0"/>
          <w:w w:val="100"/>
        </w:rPr>
        <w:tab/>
      </w:r>
      <w:r>
        <w:rPr>
          <w:rFonts w:ascii="Arial" w:hAnsi="Arial" w:cs="Arial" w:eastAsia="Arial"/>
          <w:sz w:val="44"/>
          <w:szCs w:val="44"/>
          <w:color w:val="4F4F4F"/>
          <w:spacing w:val="0"/>
          <w:w w:val="100"/>
        </w:rPr>
      </w:r>
      <w:r>
        <w:rPr>
          <w:rFonts w:ascii="Arial" w:hAnsi="Arial" w:cs="Arial" w:eastAsia="Arial"/>
          <w:sz w:val="44"/>
          <w:szCs w:val="44"/>
          <w:color w:val="383838"/>
          <w:spacing w:val="0"/>
          <w:w w:val="54"/>
        </w:rPr>
        <w:t>ı</w:t>
      </w:r>
      <w:r>
        <w:rPr>
          <w:rFonts w:ascii="Arial" w:hAnsi="Arial" w:cs="Arial" w:eastAsia="Arial"/>
          <w:sz w:val="44"/>
          <w:szCs w:val="44"/>
          <w:color w:val="383838"/>
          <w:spacing w:val="-59"/>
          <w:w w:val="54"/>
        </w:rPr>
        <w:t> </w:t>
      </w:r>
      <w:r>
        <w:rPr>
          <w:rFonts w:ascii="Arial" w:hAnsi="Arial" w:cs="Arial" w:eastAsia="Arial"/>
          <w:sz w:val="44"/>
          <w:szCs w:val="44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44"/>
          <w:szCs w:val="44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  <w:position w:val="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7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  <w:position w:val="8"/>
        </w:rPr>
        <w:t>16:00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109" w:right="497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2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pa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1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5"/>
          <w:position w:val="1"/>
        </w:rPr>
        <w:t>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43"/>
          <w:w w:val="13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7" w:after="0" w:line="240" w:lineRule="auto"/>
        <w:ind w:left="17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Öme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left="1748" w:right="-20"/>
        <w:jc w:val="left"/>
        <w:tabs>
          <w:tab w:pos="4020" w:val="left"/>
          <w:tab w:pos="6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14:51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14:56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3" w:lineRule="exact"/>
        <w:ind w:left="109" w:right="800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109" w:right="567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4016" w:right="555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65" w:lineRule="auto"/>
        <w:ind w:left="1763" w:right="5208" w:firstLine="2264"/>
        <w:jc w:val="left"/>
        <w:tabs>
          <w:tab w:pos="4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w w:val="97"/>
        </w:rPr>
        <w:t>Em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t-Jandarma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Doğalg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23" w:lineRule="auto"/>
        <w:ind w:left="109" w:right="3556"/>
        <w:jc w:val="left"/>
        <w:tabs>
          <w:tab w:pos="580" w:val="left"/>
          <w:tab w:pos="1760" w:val="left"/>
          <w:tab w:pos="1800" w:val="left"/>
          <w:tab w:pos="4020" w:val="left"/>
          <w:tab w:pos="6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5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5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7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6"/>
          <w:position w:val="2"/>
        </w:rPr>
        <w:t>;tmişse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  <w:position w:val="0"/>
        </w:rPr>
        <w:t>Dönfi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17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6" w:after="0" w:line="240" w:lineRule="auto"/>
        <w:ind w:left="17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50" w:lineRule="auto"/>
        <w:ind w:left="109" w:right="4737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Olayın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8"/>
        </w:rPr>
        <w:t>Görüldü_ğ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8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Duıum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3993" w:right="495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Söndilnnede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left="109" w:right="-20"/>
        <w:jc w:val="left"/>
        <w:tabs>
          <w:tab w:pos="1900" w:val="left"/>
          <w:tab w:pos="4020" w:val="left"/>
          <w:tab w:pos="590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52"/>
          <w:position w:val="-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8"/>
          <w:w w:val="152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4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-4"/>
        </w:rPr>
        <w:t>jK..K.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84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4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9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8" w:lineRule="exact"/>
        <w:ind w:left="3974" w:right="4194"/>
        <w:jc w:val="center"/>
        <w:tabs>
          <w:tab w:pos="5860" w:val="left"/>
          <w:tab w:pos="6200" w:val="left"/>
          <w:tab w:pos="73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626262"/>
          <w:spacing w:val="0"/>
          <w:w w:val="55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62626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62626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Bidon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282828"/>
          <w:spacing w:val="0"/>
          <w:w w:val="55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55" w:lineRule="auto"/>
        <w:ind w:left="109" w:right="5908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Duıumu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55" w:lineRule="auto"/>
        <w:ind w:left="114" w:right="270" w:firstLine="170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2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8"/>
        </w:rPr>
        <w:t>oıuşturmada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8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utuşturması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60" w:lineRule="auto"/>
        <w:ind w:left="109" w:right="5024" w:firstLine="-5"/>
        <w:jc w:val="left"/>
        <w:tabs>
          <w:tab w:pos="1800" w:val="left"/>
          <w:tab w:pos="6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7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2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9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2"/>
          <w:w w:val="9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99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3"/>
        </w:rPr>
        <w:t>edeli: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2"/>
        </w:rPr>
        <w:t>Arııç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2.68382pt;margin-top:11.929348pt;width:14.32802pt;height:.1pt;mso-position-horizontal-relative:page;mso-position-vertical-relative:paragraph;z-index:-15274" coordorigin="254,239" coordsize="287,2">
            <v:shape style="position:absolute;left:254;top:239;width:287;height:2" coordorigin="254,239" coordsize="287,0" path="m254,239l540,239e" filled="f" stroked="t" strokeweight=".939542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Teslinı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33" w:lineRule="exact"/>
        <w:ind w:left="114" w:right="-20"/>
        <w:jc w:val="left"/>
        <w:tabs>
          <w:tab w:pos="680" w:val="left"/>
          <w:tab w:pos="1740" w:val="left"/>
          <w:tab w:pos="2580" w:val="left"/>
          <w:tab w:pos="5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83"/>
        </w:rPr>
        <w:t>Ekit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Dönüsü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-2"/>
        </w:rPr>
        <w:t>rrarih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06.03.2017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  <w:position w:val="-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0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6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-12"/>
          <w:w w:val="191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6:30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left="203" w:right="-20"/>
        <w:jc w:val="left"/>
        <w:tabs>
          <w:tab w:pos="920" w:val="left"/>
          <w:tab w:pos="3140" w:val="left"/>
          <w:tab w:pos="8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Varsa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50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3"/>
          <w:w w:val="5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  <w:position w:val="1"/>
        </w:rPr>
        <w:t>aral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8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Gıub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2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7" w:lineRule="exact"/>
        <w:ind w:left="1908" w:right="-20"/>
        <w:jc w:val="left"/>
        <w:tabs>
          <w:tab w:pos="4380" w:val="left"/>
          <w:tab w:pos="832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  <w:position w:val="-7"/>
        </w:rPr>
        <w:t>Aqıir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98"/>
          <w:position w:val="-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5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Koyan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</w:r>
      <w:r>
        <w:rPr>
          <w:rFonts w:ascii="Arial" w:hAnsi="Arial" w:cs="Arial" w:eastAsia="Arial"/>
          <w:sz w:val="28"/>
          <w:szCs w:val="28"/>
          <w:color w:val="383838"/>
          <w:spacing w:val="-5"/>
          <w:w w:val="102"/>
          <w:position w:val="-4"/>
        </w:rPr>
        <w:t>1</w:t>
      </w:r>
      <w:r>
        <w:rPr>
          <w:rFonts w:ascii="Arial" w:hAnsi="Arial" w:cs="Arial" w:eastAsia="Arial"/>
          <w:sz w:val="28"/>
          <w:szCs w:val="28"/>
          <w:color w:val="282828"/>
          <w:spacing w:val="-16"/>
          <w:w w:val="400"/>
          <w:position w:val="-4"/>
        </w:rPr>
        <w:t>'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61"/>
          <w:position w:val="-4"/>
        </w:rPr>
        <w:t>Mar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60"/>
          <w:position w:val="-4"/>
        </w:rPr>
        <w:t>t</w:t>
      </w:r>
      <w:r>
        <w:rPr>
          <w:rFonts w:ascii="Arial" w:hAnsi="Arial" w:cs="Arial" w:eastAsia="Arial"/>
          <w:sz w:val="28"/>
          <w:szCs w:val="28"/>
          <w:color w:val="383838"/>
          <w:spacing w:val="-2"/>
          <w:w w:val="100"/>
          <w:position w:val="-4"/>
        </w:rPr>
        <w:t> </w:t>
      </w:r>
      <w:r>
        <w:rPr>
          <w:rFonts w:ascii="Arial" w:hAnsi="Arial" w:cs="Arial" w:eastAsia="Arial"/>
          <w:sz w:val="28"/>
          <w:szCs w:val="28"/>
          <w:color w:val="282828"/>
          <w:spacing w:val="0"/>
          <w:w w:val="55"/>
          <w:position w:val="-4"/>
        </w:rPr>
        <w:t>2ft47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1" w:lineRule="exact"/>
        <w:ind w:left="4619" w:right="-20"/>
        <w:jc w:val="left"/>
        <w:tabs>
          <w:tab w:pos="8260" w:val="left"/>
          <w:tab w:pos="8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38.465042pt;margin-top:.570629pt;width:31.944436pt;height:28.338426pt;mso-position-horizontal-relative:page;mso-position-vertical-relative:paragraph;z-index:-15278" coordorigin="2769,11" coordsize="639,567">
            <v:group style="position:absolute;left:3338;top:30;width:2;height:242" coordorigin="3338,30" coordsize="2,242">
              <v:shape style="position:absolute;left:3338;top:30;width:2;height:242" coordorigin="3338,30" coordsize="0,242" path="m3338,272l3338,30e" filled="f" stroked="t" strokeweight="1.879084pt" strokecolor="#343F87">
                <v:path arrowok="t"/>
              </v:shape>
            </v:group>
            <v:group style="position:absolute;left:2830;top:201;width:2;height:308" coordorigin="2830,201" coordsize="2,308">
              <v:shape style="position:absolute;left:2830;top:201;width:2;height:308" coordorigin="2830,201" coordsize="0,308" path="m2830,510l2830,201e" filled="f" stroked="t" strokeweight="1.879084pt" strokecolor="#343874">
                <v:path arrowok="t"/>
              </v:shape>
            </v:group>
            <v:group style="position:absolute;left:2805;top:481;width:568;height:2" coordorigin="2805,481" coordsize="568,2">
              <v:shape style="position:absolute;left:2805;top:481;width:568;height:2" coordorigin="2805,481" coordsize="568,0" path="m2805,481l3373,481e" filled="f" stroked="t" strokeweight="3.523283pt" strokecolor="#3F4B93">
                <v:path arrowok="t"/>
              </v:shape>
            </v:group>
            <v:group style="position:absolute;left:3354;top:78;width:2;height:484" coordorigin="3354,78" coordsize="2,484">
              <v:shape style="position:absolute;left:3354;top:78;width:2;height:484" coordorigin="3354,78" coordsize="0,484" path="m3354,562l3354,78e" filled="f" stroked="t" strokeweight="1.644199pt" strokecolor="#3F489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4"/>
        </w:rPr>
      </w:r>
      <w:r>
        <w:rPr>
          <w:rFonts w:ascii="Times New Roman" w:hAnsi="Times New Roman" w:cs="Times New Roman" w:eastAsia="Times New Roman"/>
          <w:sz w:val="25"/>
          <w:szCs w:val="25"/>
          <w:color w:val="B3B3B3"/>
          <w:spacing w:val="0"/>
          <w:w w:val="74"/>
          <w:position w:val="-14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B3B3B3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B3B3B3"/>
          <w:spacing w:val="0"/>
          <w:w w:val="100"/>
          <w:position w:val="-14"/>
        </w:rPr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i/>
          <w:position w:val="-23"/>
        </w:rPr>
        <w:t>1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i/>
          <w:position w:val="-23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37"/>
          <w:w w:val="100"/>
          <w:i/>
          <w:position w:val="-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9"/>
          <w:position w:val="-23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40" w:bottom="280" w:left="140" w:right="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83" w:lineRule="exact"/>
        <w:ind w:left="1024"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62"/>
          <w:szCs w:val="6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62B77"/>
          <w:spacing w:val="0"/>
          <w:w w:val="100"/>
        </w:rPr>
        <w:t>IA</w:t>
      </w:r>
      <w:r>
        <w:rPr>
          <w:rFonts w:ascii="Times New Roman" w:hAnsi="Times New Roman" w:cs="Times New Roman" w:eastAsia="Times New Roman"/>
          <w:sz w:val="17"/>
          <w:szCs w:val="17"/>
          <w:color w:val="262B77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B77"/>
          <w:spacing w:val="0"/>
          <w:w w:val="84"/>
          <w:position w:val="8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62B77"/>
          <w:spacing w:val="-8"/>
          <w:w w:val="84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B77"/>
          <w:spacing w:val="0"/>
          <w:w w:val="100"/>
          <w:position w:val="0"/>
        </w:rPr>
        <w:t>"''</w:t>
      </w:r>
      <w:r>
        <w:rPr>
          <w:rFonts w:ascii="Times New Roman" w:hAnsi="Times New Roman" w:cs="Times New Roman" w:eastAsia="Times New Roman"/>
          <w:sz w:val="17"/>
          <w:szCs w:val="17"/>
          <w:color w:val="262B7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62B7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62"/>
          <w:szCs w:val="62"/>
          <w:color w:val="575BAC"/>
          <w:spacing w:val="0"/>
          <w:w w:val="75"/>
          <w:position w:val="-3"/>
        </w:rPr>
        <w:t>-</w:t>
      </w:r>
      <w:r>
        <w:rPr>
          <w:rFonts w:ascii="Times New Roman" w:hAnsi="Times New Roman" w:cs="Times New Roman" w:eastAsia="Times New Roman"/>
          <w:sz w:val="62"/>
          <w:szCs w:val="62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left="122" w:right="-20"/>
        <w:jc w:val="left"/>
        <w:tabs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-7"/>
          <w:w w:val="20"/>
          <w:position w:val="-2"/>
        </w:rPr>
        <w:t>_</w:t>
      </w:r>
      <w:r>
        <w:rPr>
          <w:rFonts w:ascii="Times New Roman" w:hAnsi="Times New Roman" w:cs="Times New Roman" w:eastAsia="Times New Roman"/>
          <w:sz w:val="27"/>
          <w:szCs w:val="27"/>
          <w:color w:val="626262"/>
          <w:spacing w:val="0"/>
          <w:w w:val="107"/>
          <w:position w:val="-2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626262"/>
          <w:spacing w:val="-7"/>
          <w:w w:val="107"/>
          <w:position w:val="-2"/>
        </w:rPr>
        <w:t>u</w:t>
      </w:r>
      <w:r>
        <w:rPr>
          <w:rFonts w:ascii="Times New Roman" w:hAnsi="Times New Roman" w:cs="Times New Roman" w:eastAsia="Times New Roman"/>
          <w:sz w:val="27"/>
          <w:szCs w:val="27"/>
          <w:color w:val="5E6480"/>
          <w:spacing w:val="0"/>
          <w:w w:val="125"/>
          <w:position w:val="-2"/>
        </w:rPr>
        <w:t>rı;;1</w:t>
      </w:r>
      <w:r>
        <w:rPr>
          <w:rFonts w:ascii="Times New Roman" w:hAnsi="Times New Roman" w:cs="Times New Roman" w:eastAsia="Times New Roman"/>
          <w:sz w:val="27"/>
          <w:szCs w:val="27"/>
          <w:color w:val="5E6480"/>
          <w:spacing w:val="-87"/>
          <w:w w:val="126"/>
          <w:position w:val="-2"/>
        </w:rPr>
        <w:t>1</w:t>
      </w:r>
      <w:r>
        <w:rPr>
          <w:rFonts w:ascii="Times New Roman" w:hAnsi="Times New Roman" w:cs="Times New Roman" w:eastAsia="Times New Roman"/>
          <w:sz w:val="27"/>
          <w:szCs w:val="27"/>
          <w:color w:val="777977"/>
          <w:spacing w:val="-103"/>
          <w:w w:val="104"/>
          <w:position w:val="-2"/>
        </w:rPr>
        <w:t>M</w:t>
      </w:r>
      <w:r>
        <w:rPr>
          <w:rFonts w:ascii="Times New Roman" w:hAnsi="Times New Roman" w:cs="Times New Roman" w:eastAsia="Times New Roman"/>
          <w:sz w:val="27"/>
          <w:szCs w:val="27"/>
          <w:color w:val="777977"/>
          <w:spacing w:val="0"/>
          <w:w w:val="114"/>
          <w:position w:val="-2"/>
        </w:rPr>
        <w:t>EK</w:t>
      </w:r>
      <w:r>
        <w:rPr>
          <w:rFonts w:ascii="Times New Roman" w:hAnsi="Times New Roman" w:cs="Times New Roman" w:eastAsia="Times New Roman"/>
          <w:sz w:val="27"/>
          <w:szCs w:val="27"/>
          <w:color w:val="777977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777977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2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122" w:right="-20"/>
        <w:jc w:val="left"/>
        <w:tabs>
          <w:tab w:pos="450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v:group style="position:absolute;margin-left:206.581848pt;margin-top:10.039034pt;width:79.391319pt;height:3.662391pt;mso-position-horizontal-relative:page;mso-position-vertical-relative:paragraph;z-index:-15277" coordorigin="4132,201" coordsize="1588,73">
            <v:group style="position:absolute;left:4143;top:251;width:507;height:2" coordorigin="4143,251" coordsize="507,2">
              <v:shape style="position:absolute;left:4143;top:251;width:507;height:2" coordorigin="4143,251" coordsize="507,0" path="m4143,251l4651,251e" filled="f" stroked="t" strokeweight="1.174428pt" strokecolor="#8083BC">
                <v:path arrowok="t"/>
              </v:shape>
            </v:group>
            <v:group style="position:absolute;left:4651;top:251;width:531;height:2" coordorigin="4651,251" coordsize="531,2">
              <v:shape style="position:absolute;left:4651;top:251;width:531;height:2" coordorigin="4651,251" coordsize="531,0" path="m4651,251l5182,251e" filled="f" stroked="t" strokeweight="2.348856pt" strokecolor="#6B7CB8">
                <v:path arrowok="t"/>
              </v:shape>
            </v:group>
            <v:group style="position:absolute;left:4994;top:232;width:545;height:2" coordorigin="4994,232" coordsize="545,2">
              <v:shape style="position:absolute;left:4994;top:232;width:545;height:2" coordorigin="4994,232" coordsize="545,0" path="m4994,232l5539,232e" filled="f" stroked="t" strokeweight="1.409313pt" strokecolor="#7080CC">
                <v:path arrowok="t"/>
              </v:shape>
            </v:group>
            <v:group style="position:absolute;left:5163;top:208;width:550;height:2" coordorigin="5163,208" coordsize="550,2">
              <v:shape style="position:absolute;left:5163;top:208;width:550;height:2" coordorigin="5163,208" coordsize="550,0" path="m5163,208l5712,208e" filled="f" stroked="t" strokeweight=".704657pt" strokecolor="#6777B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13"/>
          <w:position w:val="-2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3"/>
          <w:w w:val="113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-2"/>
        </w:rPr>
        <w:t>Kuze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-2"/>
        </w:rPr>
        <w:t>y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2"/>
        </w:rPr>
        <w:t>Bölge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5"/>
          <w:szCs w:val="25"/>
          <w:color w:val="8293C1"/>
          <w:spacing w:val="0"/>
          <w:w w:val="67"/>
          <w:position w:val="-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right="-20"/>
        <w:jc w:val="left"/>
        <w:tabs>
          <w:tab w:pos="2540" w:val="left"/>
          <w:tab w:pos="7020" w:val="left"/>
          <w:tab w:pos="758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15"/>
          <w:w w:val="123"/>
          <w:position w:val="-3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0"/>
          <w:w w:val="123"/>
          <w:position w:val="-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3"/>
          <w:w w:val="123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23"/>
          <w:position w:val="-3"/>
        </w:rPr>
        <w:t>Posta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28"/>
          <w:w w:val="123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23"/>
          <w:position w:val="-3"/>
        </w:rPr>
        <w:t>Gnn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12"/>
          <w:w w:val="123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3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3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5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3"/>
        </w:rPr>
        <w:t>Afflll'!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2"/>
          <w:szCs w:val="22"/>
          <w:color w:val="AFB8DD"/>
          <w:spacing w:val="0"/>
          <w:w w:val="100"/>
          <w:position w:val="3"/>
        </w:rPr>
        <w:t>.-</w:t>
      </w:r>
      <w:r>
        <w:rPr>
          <w:rFonts w:ascii="Times New Roman" w:hAnsi="Times New Roman" w:cs="Times New Roman" w:eastAsia="Times New Roman"/>
          <w:sz w:val="22"/>
          <w:szCs w:val="22"/>
          <w:color w:val="AFB8DD"/>
          <w:spacing w:val="-5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FB8D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AFB8D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5"/>
          <w:szCs w:val="15"/>
          <w:color w:val="8A8A8A"/>
          <w:spacing w:val="0"/>
          <w:w w:val="50"/>
          <w:i/>
          <w:position w:val="0"/>
        </w:rPr>
        <w:t>,_,.4111•</w:t>
      </w:r>
      <w:r>
        <w:rPr>
          <w:rFonts w:ascii="Times New Roman" w:hAnsi="Times New Roman" w:cs="Times New Roman" w:eastAsia="Times New Roman"/>
          <w:sz w:val="15"/>
          <w:szCs w:val="15"/>
          <w:color w:val="8A8A8A"/>
          <w:spacing w:val="0"/>
          <w:w w:val="100"/>
          <w:i/>
          <w:position w:val="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8A8A8A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0"/>
          <w:w w:val="51"/>
          <w:position w:val="0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77977"/>
          <w:spacing w:val="2"/>
          <w:w w:val="51"/>
          <w:position w:val="0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A0A1A0"/>
          <w:spacing w:val="0"/>
          <w:w w:val="86"/>
          <w:position w:val="0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left="2856" w:right="-20"/>
        <w:jc w:val="left"/>
        <w:tabs>
          <w:tab w:pos="6880" w:val="left"/>
          <w:tab w:pos="796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ÖmerOKTAY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68"/>
        </w:rPr>
        <w:t>·'"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3"/>
          <w:w w:val="68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A0A1A0"/>
          <w:spacing w:val="0"/>
          <w:w w:val="68"/>
        </w:rPr>
        <w:t>'"ft:ii</w:t>
      </w:r>
      <w:r>
        <w:rPr>
          <w:rFonts w:ascii="Times New Roman" w:hAnsi="Times New Roman" w:cs="Times New Roman" w:eastAsia="Times New Roman"/>
          <w:sz w:val="19"/>
          <w:szCs w:val="19"/>
          <w:color w:val="A0A1A0"/>
          <w:spacing w:val="0"/>
          <w:w w:val="68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A0A1A0"/>
          <w:spacing w:val="7"/>
          <w:w w:val="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0A1A0"/>
          <w:spacing w:val="0"/>
          <w:w w:val="100"/>
        </w:rPr>
        <w:t>t.'\l</w:t>
      </w:r>
      <w:r>
        <w:rPr>
          <w:rFonts w:ascii="Times New Roman" w:hAnsi="Times New Roman" w:cs="Times New Roman" w:eastAsia="Times New Roman"/>
          <w:sz w:val="19"/>
          <w:szCs w:val="19"/>
          <w:color w:val="A0A1A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0A1A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0A1A0"/>
          <w:spacing w:val="0"/>
          <w:w w:val="100"/>
        </w:rPr>
      </w:r>
      <w:r>
        <w:rPr>
          <w:rFonts w:ascii="Arial" w:hAnsi="Arial" w:cs="Arial" w:eastAsia="Arial"/>
          <w:sz w:val="11"/>
          <w:szCs w:val="11"/>
          <w:color w:val="8A8A8A"/>
          <w:spacing w:val="-8"/>
          <w:w w:val="212"/>
          <w:position w:val="-1"/>
        </w:rPr>
        <w:t>'</w:t>
      </w:r>
      <w:r>
        <w:rPr>
          <w:rFonts w:ascii="Arial" w:hAnsi="Arial" w:cs="Arial" w:eastAsia="Arial"/>
          <w:sz w:val="11"/>
          <w:szCs w:val="11"/>
          <w:color w:val="B3B3B3"/>
          <w:spacing w:val="0"/>
          <w:w w:val="86"/>
          <w:position w:val="-1"/>
        </w:rPr>
        <w:t>•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44" w:lineRule="exact"/>
        <w:ind w:left="6619" w:right="-20"/>
        <w:jc w:val="lef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11"/>
          <w:szCs w:val="11"/>
          <w:color w:val="A0A1A0"/>
          <w:spacing w:val="-15"/>
          <w:w w:val="155"/>
          <w:i/>
          <w:position w:val="-10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A0A1A0"/>
          <w:spacing w:val="0"/>
          <w:w w:val="108"/>
          <w:i/>
          <w:position w:val="-4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A0A1A0"/>
          <w:spacing w:val="-1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626262"/>
          <w:spacing w:val="0"/>
          <w:w w:val="100"/>
          <w:position w:val="-4"/>
        </w:rPr>
        <w:t>tl</w:t>
      </w:r>
      <w:r>
        <w:rPr>
          <w:rFonts w:ascii="Times New Roman" w:hAnsi="Times New Roman" w:cs="Times New Roman" w:eastAsia="Times New Roman"/>
          <w:sz w:val="11"/>
          <w:szCs w:val="11"/>
          <w:color w:val="626262"/>
          <w:spacing w:val="0"/>
          <w:w w:val="100"/>
          <w:position w:val="-4"/>
        </w:rPr>
        <w:t>    </w:t>
      </w:r>
      <w:r>
        <w:rPr>
          <w:rFonts w:ascii="Times New Roman" w:hAnsi="Times New Roman" w:cs="Times New Roman" w:eastAsia="Times New Roman"/>
          <w:sz w:val="11"/>
          <w:szCs w:val="11"/>
          <w:color w:val="626262"/>
          <w:spacing w:val="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0"/>
          <w:w w:val="100"/>
          <w:position w:val="-4"/>
        </w:rPr>
        <w:t>•'.p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0"/>
          <w:w w:val="100"/>
          <w:position w:val="-4"/>
        </w:rPr>
        <w:t>   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0A1A0"/>
          <w:spacing w:val="0"/>
          <w:w w:val="188"/>
          <w:position w:val="-4"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A0A1A0"/>
          <w:spacing w:val="0"/>
          <w:w w:val="187"/>
          <w:position w:val="-4"/>
        </w:rPr>
        <w:t>\</w:t>
      </w:r>
      <w:r>
        <w:rPr>
          <w:rFonts w:ascii="Times New Roman" w:hAnsi="Times New Roman" w:cs="Times New Roman" w:eastAsia="Times New Roman"/>
          <w:sz w:val="8"/>
          <w:szCs w:val="8"/>
          <w:color w:val="A0A1A0"/>
          <w:spacing w:val="-2"/>
          <w:w w:val="187"/>
          <w:position w:val="-4"/>
        </w:rPr>
        <w:t>\</w:t>
      </w:r>
      <w:r>
        <w:rPr>
          <w:rFonts w:ascii="Times New Roman" w:hAnsi="Times New Roman" w:cs="Times New Roman" w:eastAsia="Times New Roman"/>
          <w:sz w:val="8"/>
          <w:szCs w:val="8"/>
          <w:color w:val="A0A1A0"/>
          <w:spacing w:val="-24"/>
          <w:w w:val="188"/>
          <w:position w:val="-4"/>
        </w:rPr>
        <w:t>.</w:t>
      </w:r>
      <w:r>
        <w:rPr>
          <w:rFonts w:ascii="Arial" w:hAnsi="Arial" w:cs="Arial" w:eastAsia="Arial"/>
          <w:sz w:val="11"/>
          <w:szCs w:val="11"/>
          <w:color w:val="A0A1A0"/>
          <w:spacing w:val="-8"/>
          <w:w w:val="214"/>
          <w:i/>
          <w:position w:val="-10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8A8A8A"/>
          <w:spacing w:val="0"/>
          <w:w w:val="185"/>
          <w:i/>
          <w:position w:val="-4"/>
        </w:rPr>
        <w:t>4</w:t>
      </w:r>
      <w:r>
        <w:rPr>
          <w:rFonts w:ascii="Times New Roman" w:hAnsi="Times New Roman" w:cs="Times New Roman" w:eastAsia="Times New Roman"/>
          <w:sz w:val="8"/>
          <w:szCs w:val="8"/>
          <w:color w:val="8A8A8A"/>
          <w:spacing w:val="-3"/>
          <w:w w:val="184"/>
          <w:i/>
          <w:position w:val="-4"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B3B3B3"/>
          <w:spacing w:val="0"/>
          <w:w w:val="415"/>
          <w:i/>
          <w:position w:val="-4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B3B3B3"/>
          <w:spacing w:val="0"/>
          <w:w w:val="100"/>
          <w:i/>
          <w:position w:val="-4"/>
        </w:rPr>
        <w:t>     </w:t>
      </w:r>
      <w:r>
        <w:rPr>
          <w:rFonts w:ascii="Times New Roman" w:hAnsi="Times New Roman" w:cs="Times New Roman" w:eastAsia="Times New Roman"/>
          <w:sz w:val="8"/>
          <w:szCs w:val="8"/>
          <w:color w:val="B3B3B3"/>
          <w:spacing w:val="-6"/>
          <w:w w:val="100"/>
          <w:i/>
          <w:position w:val="-4"/>
        </w:rPr>
        <w:t> </w:t>
      </w:r>
      <w:r>
        <w:rPr>
          <w:rFonts w:ascii="Arial" w:hAnsi="Arial" w:cs="Arial" w:eastAsia="Arial"/>
          <w:sz w:val="8"/>
          <w:szCs w:val="8"/>
          <w:color w:val="A0A1A0"/>
          <w:spacing w:val="0"/>
          <w:w w:val="100"/>
          <w:position w:val="-4"/>
        </w:rPr>
        <w:t>1</w:t>
      </w:r>
      <w:r>
        <w:rPr>
          <w:rFonts w:ascii="Arial" w:hAnsi="Arial" w:cs="Arial" w:eastAsia="Arial"/>
          <w:sz w:val="8"/>
          <w:szCs w:val="8"/>
          <w:color w:val="A0A1A0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8"/>
          <w:szCs w:val="8"/>
          <w:color w:val="A0A1A0"/>
          <w:spacing w:val="5"/>
          <w:w w:val="100"/>
          <w:position w:val="-4"/>
        </w:rPr>
        <w:t> </w:t>
      </w:r>
      <w:r>
        <w:rPr>
          <w:rFonts w:ascii="Arial" w:hAnsi="Arial" w:cs="Arial" w:eastAsia="Arial"/>
          <w:sz w:val="8"/>
          <w:szCs w:val="8"/>
          <w:color w:val="626262"/>
          <w:spacing w:val="0"/>
          <w:w w:val="179"/>
          <w:i/>
          <w:position w:val="-4"/>
        </w:rPr>
        <w:t>·</w:t>
      </w:r>
      <w:r>
        <w:rPr>
          <w:rFonts w:ascii="Arial" w:hAnsi="Arial" w:cs="Arial" w:eastAsia="Arial"/>
          <w:sz w:val="8"/>
          <w:szCs w:val="8"/>
          <w:color w:val="626262"/>
          <w:spacing w:val="0"/>
          <w:w w:val="179"/>
          <w:i/>
          <w:position w:val="-4"/>
        </w:rPr>
        <w:t> </w:t>
      </w:r>
      <w:r>
        <w:rPr>
          <w:rFonts w:ascii="Arial" w:hAnsi="Arial" w:cs="Arial" w:eastAsia="Arial"/>
          <w:sz w:val="8"/>
          <w:szCs w:val="8"/>
          <w:color w:val="626262"/>
          <w:spacing w:val="0"/>
          <w:w w:val="179"/>
          <w:i/>
          <w:position w:val="-4"/>
        </w:rPr>
        <w:t>,.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0"/>
          <w:cols w:num="2" w:equalWidth="0">
            <w:col w:w="768" w:space="896"/>
            <w:col w:w="10116"/>
          </w:cols>
        </w:sectPr>
      </w:pPr>
      <w:rPr/>
    </w:p>
    <w:p>
      <w:pPr>
        <w:spacing w:before="0" w:after="0" w:line="158" w:lineRule="exact"/>
        <w:ind w:right="70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3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75" w:lineRule="exact"/>
        <w:ind w:left="2688" w:right="-151"/>
        <w:jc w:val="left"/>
        <w:tabs>
          <w:tab w:pos="5620" w:val="left"/>
        </w:tabs>
        <w:rPr>
          <w:rFonts w:ascii="Times New Roman" w:hAnsi="Times New Roman" w:cs="Times New Roman" w:eastAsia="Times New Roman"/>
          <w:sz w:val="74"/>
          <w:szCs w:val="74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F89"/>
          <w:spacing w:val="0"/>
          <w:w w:val="100"/>
          <w:i/>
          <w:position w:val="-17"/>
        </w:rPr>
        <w:t>1</w:t>
        <w:tab/>
      </w:r>
      <w:r>
        <w:rPr>
          <w:rFonts w:ascii="Times New Roman" w:hAnsi="Times New Roman" w:cs="Times New Roman" w:eastAsia="Times New Roman"/>
          <w:sz w:val="21"/>
          <w:szCs w:val="21"/>
          <w:color w:val="343F89"/>
          <w:spacing w:val="0"/>
          <w:w w:val="100"/>
          <w:i/>
          <w:position w:val="-17"/>
        </w:rPr>
      </w:r>
      <w:r>
        <w:rPr>
          <w:rFonts w:ascii="Times New Roman" w:hAnsi="Times New Roman" w:cs="Times New Roman" w:eastAsia="Times New Roman"/>
          <w:sz w:val="74"/>
          <w:szCs w:val="74"/>
          <w:color w:val="465291"/>
          <w:spacing w:val="0"/>
          <w:w w:val="100"/>
          <w:position w:val="-18"/>
        </w:rPr>
      </w:r>
      <w:r>
        <w:rPr>
          <w:rFonts w:ascii="Times New Roman" w:hAnsi="Times New Roman" w:cs="Times New Roman" w:eastAsia="Times New Roman"/>
          <w:sz w:val="74"/>
          <w:szCs w:val="74"/>
          <w:color w:val="465291"/>
          <w:spacing w:val="31"/>
          <w:w w:val="100"/>
          <w:strike/>
          <w:position w:val="-18"/>
        </w:rPr>
        <w:t> </w:t>
      </w:r>
      <w:r>
        <w:rPr>
          <w:rFonts w:ascii="Times New Roman" w:hAnsi="Times New Roman" w:cs="Times New Roman" w:eastAsia="Times New Roman"/>
          <w:sz w:val="74"/>
          <w:szCs w:val="74"/>
          <w:color w:val="465291"/>
          <w:spacing w:val="31"/>
          <w:w w:val="100"/>
          <w:strike/>
          <w:position w:val="-18"/>
        </w:rPr>
      </w:r>
      <w:r>
        <w:rPr>
          <w:rFonts w:ascii="Times New Roman" w:hAnsi="Times New Roman" w:cs="Times New Roman" w:eastAsia="Times New Roman"/>
          <w:sz w:val="74"/>
          <w:szCs w:val="74"/>
          <w:color w:val="465291"/>
          <w:spacing w:val="0"/>
          <w:w w:val="65"/>
          <w:strike/>
          <w:position w:val="-18"/>
        </w:rPr>
        <w:t>-</w:t>
      </w:r>
      <w:r>
        <w:rPr>
          <w:rFonts w:ascii="Times New Roman" w:hAnsi="Times New Roman" w:cs="Times New Roman" w:eastAsia="Times New Roman"/>
          <w:sz w:val="74"/>
          <w:szCs w:val="74"/>
          <w:color w:val="465291"/>
          <w:spacing w:val="0"/>
          <w:w w:val="65"/>
          <w:position w:val="-18"/>
        </w:rPr>
      </w:r>
      <w:r>
        <w:rPr>
          <w:rFonts w:ascii="Times New Roman" w:hAnsi="Times New Roman" w:cs="Times New Roman" w:eastAsia="Times New Roman"/>
          <w:sz w:val="74"/>
          <w:szCs w:val="74"/>
          <w:color w:val="000000"/>
          <w:spacing w:val="0"/>
          <w:w w:val="100"/>
          <w:position w:val="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78" w:lineRule="exact"/>
        <w:ind w:left="80" w:right="-20"/>
        <w:jc w:val="left"/>
        <w:tabs>
          <w:tab w:pos="660" w:val="left"/>
          <w:tab w:pos="156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5.747437pt;margin-top:.928891pt;width:11.007244pt;height:10.5pt;mso-position-horizontal-relative:page;mso-position-vertical-relative:paragraph;z-index:-15271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1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21"/>
                      <w:szCs w:val="21"/>
                      <w:color w:val="A0A1A0"/>
                      <w:spacing w:val="0"/>
                      <w:w w:val="59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A0A1A0"/>
                      <w:spacing w:val="0"/>
                      <w:w w:val="59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A0A1A0"/>
                      <w:spacing w:val="21"/>
                      <w:w w:val="59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626262"/>
                      <w:spacing w:val="0"/>
                      <w:w w:val="59"/>
                      <w:i/>
                    </w:rPr>
                    <w:t>rt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7"/>
          <w:szCs w:val="7"/>
          <w:color w:val="A0A1A0"/>
          <w:spacing w:val="0"/>
          <w:w w:val="137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A0A1A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A0A1A0"/>
          <w:spacing w:val="0"/>
          <w:w w:val="100"/>
        </w:rPr>
      </w:r>
      <w:r>
        <w:rPr>
          <w:rFonts w:ascii="Times New Roman" w:hAnsi="Times New Roman" w:cs="Times New Roman" w:eastAsia="Times New Roman"/>
          <w:sz w:val="7"/>
          <w:szCs w:val="7"/>
          <w:color w:val="8A8A8A"/>
          <w:spacing w:val="0"/>
          <w:w w:val="206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8A8A8A"/>
          <w:spacing w:val="-15"/>
          <w:w w:val="206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A0A1A0"/>
          <w:spacing w:val="-2"/>
          <w:w w:val="137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B3B3B3"/>
          <w:spacing w:val="0"/>
          <w:w w:val="134"/>
        </w:rPr>
        <w:t>.....,.</w:t>
      </w:r>
      <w:r>
        <w:rPr>
          <w:rFonts w:ascii="Times New Roman" w:hAnsi="Times New Roman" w:cs="Times New Roman" w:eastAsia="Times New Roman"/>
          <w:sz w:val="7"/>
          <w:szCs w:val="7"/>
          <w:color w:val="B3B3B3"/>
          <w:spacing w:val="1"/>
          <w:w w:val="134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B3B3B3"/>
          <w:spacing w:val="0"/>
          <w:w w:val="169"/>
        </w:rPr>
        <w:t>••</w:t>
      </w:r>
      <w:r>
        <w:rPr>
          <w:rFonts w:ascii="Times New Roman" w:hAnsi="Times New Roman" w:cs="Times New Roman" w:eastAsia="Times New Roman"/>
          <w:sz w:val="7"/>
          <w:szCs w:val="7"/>
          <w:color w:val="A0A1A0"/>
          <w:spacing w:val="0"/>
          <w:w w:val="125"/>
        </w:rPr>
        <w:t>&gt;b</w:t>
      </w:r>
      <w:r>
        <w:rPr>
          <w:rFonts w:ascii="Times New Roman" w:hAnsi="Times New Roman" w:cs="Times New Roman" w:eastAsia="Times New Roman"/>
          <w:sz w:val="7"/>
          <w:szCs w:val="7"/>
          <w:color w:val="A0A1A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A0A1A0"/>
          <w:spacing w:val="0"/>
          <w:w w:val="100"/>
        </w:rPr>
      </w:r>
      <w:r>
        <w:rPr>
          <w:rFonts w:ascii="Times New Roman" w:hAnsi="Times New Roman" w:cs="Times New Roman" w:eastAsia="Times New Roman"/>
          <w:sz w:val="7"/>
          <w:szCs w:val="7"/>
          <w:color w:val="4F4F4F"/>
          <w:spacing w:val="0"/>
          <w:w w:val="100"/>
        </w:rPr>
        <w:t>....</w:t>
      </w:r>
      <w:r>
        <w:rPr>
          <w:rFonts w:ascii="Times New Roman" w:hAnsi="Times New Roman" w:cs="Times New Roman" w:eastAsia="Times New Roman"/>
          <w:sz w:val="7"/>
          <w:szCs w:val="7"/>
          <w:color w:val="4F4F4F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7"/>
          <w:szCs w:val="7"/>
          <w:color w:val="4F4F4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626262"/>
          <w:spacing w:val="0"/>
          <w:w w:val="264"/>
        </w:rPr>
        <w:t>\</w:t>
      </w:r>
      <w:r>
        <w:rPr>
          <w:rFonts w:ascii="Times New Roman" w:hAnsi="Times New Roman" w:cs="Times New Roman" w:eastAsia="Times New Roman"/>
          <w:sz w:val="7"/>
          <w:szCs w:val="7"/>
          <w:color w:val="62626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0A1A0"/>
          <w:spacing w:val="0"/>
          <w:w w:val="124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0" w:after="0" w:line="141" w:lineRule="exact"/>
        <w:ind w:left="611" w:right="-20"/>
        <w:jc w:val="left"/>
        <w:tabs>
          <w:tab w:pos="1020" w:val="left"/>
          <w:tab w:pos="156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4.338135pt;margin-top:6.425197pt;width:97.827093pt;height:6.5pt;mso-position-horizontal-relative:page;mso-position-vertical-relative:paragraph;z-index:-15270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tabs>
                      <w:tab w:pos="780" w:val="left"/>
                      <w:tab w:pos="1480" w:val="left"/>
                    </w:tabs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Pr/>
                  <w:r>
                    <w:rPr>
                      <w:rFonts w:ascii="Arial" w:hAnsi="Arial" w:cs="Arial" w:eastAsia="Arial"/>
                      <w:sz w:val="13"/>
                      <w:szCs w:val="13"/>
                      <w:color w:val="A0A1A0"/>
                      <w:w w:val="370"/>
                    </w:rPr>
                    <w:t>.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8A8A8A"/>
                      <w:w w:val="216"/>
                    </w:rPr>
                    <w:t>.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8A8A8A"/>
                      <w:w w:val="100"/>
                    </w:rPr>
                    <w:t>    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8A8A8A"/>
                      <w:spacing w:val="-12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B3B3B3"/>
                      <w:spacing w:val="0"/>
                      <w:w w:val="85"/>
                    </w:rPr>
                    <w:t>.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B3B3B3"/>
                      <w:spacing w:val="-1"/>
                      <w:w w:val="85"/>
                    </w:rPr>
                    <w:t>.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777977"/>
                      <w:spacing w:val="0"/>
                      <w:w w:val="252"/>
                    </w:rPr>
                    <w:t>.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777977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777977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B3B3B3"/>
                      <w:spacing w:val="0"/>
                      <w:w w:val="391"/>
                    </w:rPr>
                    <w:t>\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B3B3B3"/>
                      <w:spacing w:val="26"/>
                      <w:w w:val="391"/>
                    </w:rPr>
                    <w:t> 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A0A1A0"/>
                      <w:spacing w:val="0"/>
                      <w:w w:val="100"/>
                    </w:rPr>
                    <w:t>fV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A0A1A0"/>
                      <w:spacing w:val="-16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A0A1A0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A0A1A0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4F4F4F"/>
                      <w:spacing w:val="0"/>
                      <w:w w:val="210"/>
                    </w:rPr>
                    <w:t>:;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4F4F4F"/>
                      <w:spacing w:val="0"/>
                      <w:w w:val="210"/>
                    </w:rPr>
                    <w:t> 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4F4F4F"/>
                      <w:spacing w:val="0"/>
                      <w:w w:val="211"/>
                    </w:rPr>
                    <w:t>)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4F4F4F"/>
                      <w:spacing w:val="0"/>
                      <w:w w:val="210"/>
                    </w:rPr>
                    <w:t>ı.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4"/>
          <w:szCs w:val="14"/>
          <w:color w:val="A0A1A0"/>
          <w:spacing w:val="0"/>
          <w:w w:val="100"/>
          <w:i/>
        </w:rPr>
        <w:t>•'l'</w:t>
      </w:r>
      <w:r>
        <w:rPr>
          <w:rFonts w:ascii="Times New Roman" w:hAnsi="Times New Roman" w:cs="Times New Roman" w:eastAsia="Times New Roman"/>
          <w:sz w:val="14"/>
          <w:szCs w:val="14"/>
          <w:color w:val="A0A1A0"/>
          <w:spacing w:val="-2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0A1A0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A0A1A0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4"/>
          <w:szCs w:val="14"/>
          <w:color w:val="8A8A8A"/>
          <w:spacing w:val="0"/>
          <w:w w:val="44"/>
        </w:rPr>
        <w:t>...</w:t>
      </w:r>
      <w:r>
        <w:rPr>
          <w:rFonts w:ascii="Times New Roman" w:hAnsi="Times New Roman" w:cs="Times New Roman" w:eastAsia="Times New Roman"/>
          <w:sz w:val="14"/>
          <w:szCs w:val="14"/>
          <w:color w:val="8A8A8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8A8A8A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49"/>
        </w:rPr>
        <w:t>ıv</w:t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-2"/>
          <w:w w:val="49"/>
        </w:rPr>
        <w:t>ı</w:t>
      </w:r>
      <w:r>
        <w:rPr>
          <w:rFonts w:ascii="Times New Roman" w:hAnsi="Times New Roman" w:cs="Times New Roman" w:eastAsia="Times New Roman"/>
          <w:sz w:val="14"/>
          <w:szCs w:val="14"/>
          <w:color w:val="626262"/>
          <w:spacing w:val="0"/>
          <w:w w:val="207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62626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62626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26262"/>
          <w:spacing w:val="0"/>
          <w:w w:val="68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12" w:after="0" w:line="158" w:lineRule="exact"/>
        <w:ind w:left="5" w:right="-20"/>
        <w:jc w:val="left"/>
        <w:tabs>
          <w:tab w:pos="162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A0A1A0"/>
          <w:spacing w:val="0"/>
          <w:w w:val="70"/>
          <w:position w:val="-13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A0A1A0"/>
          <w:spacing w:val="0"/>
          <w:w w:val="70"/>
          <w:position w:val="-1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A0A1A0"/>
          <w:spacing w:val="34"/>
          <w:w w:val="70"/>
          <w:position w:val="-1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F4F4F"/>
          <w:spacing w:val="-1"/>
          <w:w w:val="13"/>
          <w:position w:val="-13"/>
        </w:rPr>
        <w:t>_</w:t>
      </w:r>
      <w:r>
        <w:rPr>
          <w:rFonts w:ascii="Times New Roman" w:hAnsi="Times New Roman" w:cs="Times New Roman" w:eastAsia="Times New Roman"/>
          <w:sz w:val="27"/>
          <w:szCs w:val="27"/>
          <w:color w:val="A0A1A0"/>
          <w:spacing w:val="0"/>
          <w:w w:val="42"/>
          <w:position w:val="-13"/>
        </w:rPr>
        <w:t>,.</w:t>
      </w:r>
      <w:r>
        <w:rPr>
          <w:rFonts w:ascii="Times New Roman" w:hAnsi="Times New Roman" w:cs="Times New Roman" w:eastAsia="Times New Roman"/>
          <w:sz w:val="27"/>
          <w:szCs w:val="27"/>
          <w:color w:val="A0A1A0"/>
          <w:spacing w:val="32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B3B3B3"/>
          <w:spacing w:val="0"/>
          <w:w w:val="70"/>
          <w:position w:val="-13"/>
        </w:rPr>
        <w:t>::</w:t>
      </w:r>
      <w:r>
        <w:rPr>
          <w:rFonts w:ascii="Times New Roman" w:hAnsi="Times New Roman" w:cs="Times New Roman" w:eastAsia="Times New Roman"/>
          <w:sz w:val="27"/>
          <w:szCs w:val="27"/>
          <w:color w:val="B3B3B3"/>
          <w:spacing w:val="0"/>
          <w:w w:val="28"/>
          <w:position w:val="-13"/>
        </w:rPr>
        <w:t>·-..</w:t>
      </w:r>
      <w:r>
        <w:rPr>
          <w:rFonts w:ascii="Times New Roman" w:hAnsi="Times New Roman" w:cs="Times New Roman" w:eastAsia="Times New Roman"/>
          <w:sz w:val="27"/>
          <w:szCs w:val="27"/>
          <w:color w:val="B3B3B3"/>
          <w:spacing w:val="-33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B3B3B3"/>
          <w:spacing w:val="0"/>
          <w:w w:val="204"/>
          <w:position w:val="-13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A0A1A0"/>
          <w:spacing w:val="0"/>
          <w:w w:val="44"/>
          <w:position w:val="-13"/>
        </w:rPr>
        <w:t>..</w:t>
      </w:r>
      <w:r>
        <w:rPr>
          <w:rFonts w:ascii="Times New Roman" w:hAnsi="Times New Roman" w:cs="Times New Roman" w:eastAsia="Times New Roman"/>
          <w:sz w:val="27"/>
          <w:szCs w:val="27"/>
          <w:color w:val="A0A1A0"/>
          <w:spacing w:val="-47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A0A1A0"/>
          <w:spacing w:val="0"/>
          <w:w w:val="57"/>
          <w:i/>
          <w:position w:val="-13"/>
        </w:rPr>
        <w:t>J</w:t>
      </w:r>
      <w:r>
        <w:rPr>
          <w:rFonts w:ascii="Times New Roman" w:hAnsi="Times New Roman" w:cs="Times New Roman" w:eastAsia="Times New Roman"/>
          <w:sz w:val="27"/>
          <w:szCs w:val="27"/>
          <w:color w:val="A0A1A0"/>
          <w:spacing w:val="24"/>
          <w:w w:val="57"/>
          <w:i/>
          <w:position w:val="-1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F4F4F"/>
          <w:spacing w:val="0"/>
          <w:w w:val="57"/>
          <w:position w:val="-13"/>
        </w:rPr>
        <w:t>;;;</w:t>
      </w:r>
      <w:r>
        <w:rPr>
          <w:rFonts w:ascii="Times New Roman" w:hAnsi="Times New Roman" w:cs="Times New Roman" w:eastAsia="Times New Roman"/>
          <w:sz w:val="27"/>
          <w:szCs w:val="27"/>
          <w:color w:val="4F4F4F"/>
          <w:spacing w:val="-23"/>
          <w:w w:val="57"/>
          <w:position w:val="-1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F4F4F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4F4F4F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0"/>
          <w:w w:val="152"/>
          <w:position w:val="-13"/>
        </w:rPr>
        <w:t>n·</w:t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33"/>
          <w:w w:val="152"/>
          <w:position w:val="-13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0A1A0"/>
          <w:spacing w:val="0"/>
          <w:w w:val="224"/>
          <w:position w:val="-13"/>
        </w:rPr>
        <w:t>;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0"/>
          <w:cols w:num="2" w:equalWidth="0">
            <w:col w:w="6006" w:space="2141"/>
            <w:col w:w="3633"/>
          </w:cols>
        </w:sectPr>
      </w:pPr>
      <w:rPr/>
    </w:p>
    <w:p>
      <w:pPr>
        <w:spacing w:before="0" w:after="0" w:line="312" w:lineRule="exact"/>
        <w:ind w:left="2613" w:right="-119"/>
        <w:jc w:val="left"/>
        <w:tabs>
          <w:tab w:pos="3360" w:val="left"/>
          <w:tab w:pos="46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141.87088pt;margin-top:2.322054pt;width:.1pt;height:9.254417pt;mso-position-horizontal-relative:page;mso-position-vertical-relative:paragraph;z-index:-15276" coordorigin="2837,46" coordsize="2,185">
            <v:shape style="position:absolute;left:2837;top:46;width:2;height:185" coordorigin="2837,46" coordsize="0,185" path="m2837,232l2837,46e" filled="f" stroked="t" strokeweight="1.174428pt" strokecolor="#343897">
              <v:path arrowok="t"/>
            </v:shape>
          </v:group>
          <w10:wrap type="none"/>
        </w:pict>
      </w:r>
      <w:r>
        <w:rPr/>
        <w:pict>
          <v:group style="position:absolute;margin-left:229.888184pt;margin-top:14.085149pt;width:.1pt;height:12.115723pt;mso-position-horizontal-relative:page;mso-position-vertical-relative:paragraph;z-index:-15273" coordorigin="4598,282" coordsize="2,242">
            <v:shape style="position:absolute;left:4598;top:282;width:2;height:242" coordorigin="4598,282" coordsize="0,242" path="m4598,524l4598,282e" filled="f" stroked="t" strokeweight="2.58751pt" strokecolor="#CFD8F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6"/>
          <w:szCs w:val="36"/>
          <w:color w:val="262B77"/>
          <w:spacing w:val="0"/>
          <w:w w:val="51"/>
          <w:i/>
          <w:position w:val="-21"/>
        </w:rPr>
        <w:t>'1</w:t>
      </w:r>
      <w:r>
        <w:rPr>
          <w:rFonts w:ascii="Times New Roman" w:hAnsi="Times New Roman" w:cs="Times New Roman" w:eastAsia="Times New Roman"/>
          <w:sz w:val="36"/>
          <w:szCs w:val="36"/>
          <w:color w:val="262B77"/>
          <w:spacing w:val="0"/>
          <w:w w:val="100"/>
          <w:i/>
          <w:position w:val="-21"/>
        </w:rPr>
        <w:tab/>
      </w:r>
      <w:r>
        <w:rPr>
          <w:rFonts w:ascii="Times New Roman" w:hAnsi="Times New Roman" w:cs="Times New Roman" w:eastAsia="Times New Roman"/>
          <w:sz w:val="36"/>
          <w:szCs w:val="36"/>
          <w:color w:val="262B77"/>
          <w:spacing w:val="0"/>
          <w:w w:val="100"/>
          <w:i/>
          <w:position w:val="-21"/>
        </w:rPr>
      </w:r>
      <w:r>
        <w:rPr>
          <w:rFonts w:ascii="Arial" w:hAnsi="Arial" w:cs="Arial" w:eastAsia="Arial"/>
          <w:sz w:val="52"/>
          <w:szCs w:val="52"/>
          <w:color w:val="343F89"/>
          <w:spacing w:val="0"/>
          <w:w w:val="169"/>
          <w:i/>
          <w:position w:val="-17"/>
        </w:rPr>
        <w:t>1</w:t>
      </w:r>
      <w:r>
        <w:rPr>
          <w:rFonts w:ascii="Arial" w:hAnsi="Arial" w:cs="Arial" w:eastAsia="Arial"/>
          <w:sz w:val="52"/>
          <w:szCs w:val="52"/>
          <w:color w:val="343F89"/>
          <w:spacing w:val="0"/>
          <w:w w:val="100"/>
          <w:i/>
          <w:position w:val="-17"/>
        </w:rPr>
        <w:tab/>
      </w:r>
      <w:r>
        <w:rPr>
          <w:rFonts w:ascii="Arial" w:hAnsi="Arial" w:cs="Arial" w:eastAsia="Arial"/>
          <w:sz w:val="52"/>
          <w:szCs w:val="52"/>
          <w:color w:val="343F89"/>
          <w:spacing w:val="0"/>
          <w:w w:val="100"/>
          <w:i/>
          <w:position w:val="-17"/>
        </w:rPr>
      </w:r>
      <w:r>
        <w:rPr>
          <w:rFonts w:ascii="Times New Roman" w:hAnsi="Times New Roman" w:cs="Times New Roman" w:eastAsia="Times New Roman"/>
          <w:sz w:val="28"/>
          <w:szCs w:val="28"/>
          <w:color w:val="343F89"/>
          <w:spacing w:val="0"/>
          <w:w w:val="62"/>
          <w:position w:val="-4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343F89"/>
          <w:spacing w:val="-5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43F89"/>
          <w:spacing w:val="0"/>
          <w:w w:val="600"/>
          <w:position w:val="-4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187" w:lineRule="exact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6.217224pt;margin-top:9.346934pt;width:55.38201pt;height:17pt;mso-position-horizontal-relative:page;mso-position-vertical-relative:paragraph;z-index:-15269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right="-91"/>
                    <w:jc w:val="left"/>
                    <w:tabs>
                      <w:tab w:pos="460" w:val="left"/>
                    </w:tabs>
                    <w:rPr>
                      <w:rFonts w:ascii="Arial" w:hAnsi="Arial" w:cs="Arial" w:eastAsia="Arial"/>
                      <w:sz w:val="26"/>
                      <w:szCs w:val="26"/>
                    </w:rPr>
                  </w:pPr>
                  <w:rPr/>
                  <w:r>
                    <w:rPr>
                      <w:rFonts w:ascii="Arial" w:hAnsi="Arial" w:cs="Arial" w:eastAsia="Arial"/>
                      <w:sz w:val="34"/>
                      <w:szCs w:val="34"/>
                      <w:color w:val="A0A1A0"/>
                      <w:spacing w:val="0"/>
                      <w:w w:val="50"/>
                    </w:rPr>
                    <w:t>..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A0A1A0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A0A1A0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A0A1A0"/>
                      <w:spacing w:val="0"/>
                      <w:w w:val="473"/>
                    </w:rPr>
                    <w:t>'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A0A1A0"/>
                      <w:spacing w:val="0"/>
                      <w:w w:val="476"/>
                    </w:rPr>
                    <w:t>-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2"/>
          <w:szCs w:val="12"/>
          <w:color w:val="B3B3B3"/>
          <w:spacing w:val="0"/>
          <w:w w:val="66"/>
          <w:position w:val="-1"/>
        </w:rPr>
        <w:t>.•.</w:t>
      </w:r>
      <w:r>
        <w:rPr>
          <w:rFonts w:ascii="Times New Roman" w:hAnsi="Times New Roman" w:cs="Times New Roman" w:eastAsia="Times New Roman"/>
          <w:sz w:val="12"/>
          <w:szCs w:val="12"/>
          <w:color w:val="B3B3B3"/>
          <w:spacing w:val="0"/>
          <w:w w:val="66"/>
          <w:position w:val="-1"/>
        </w:rPr>
        <w:t>    </w:t>
      </w:r>
      <w:r>
        <w:rPr>
          <w:rFonts w:ascii="Times New Roman" w:hAnsi="Times New Roman" w:cs="Times New Roman" w:eastAsia="Times New Roman"/>
          <w:sz w:val="12"/>
          <w:szCs w:val="12"/>
          <w:color w:val="B3B3B3"/>
          <w:spacing w:val="1"/>
          <w:w w:val="66"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0A1A0"/>
          <w:spacing w:val="0"/>
          <w:w w:val="163"/>
          <w:i/>
          <w:position w:val="-1"/>
        </w:rPr>
        <w:t>ı·</w:t>
      </w:r>
      <w:r>
        <w:rPr>
          <w:rFonts w:ascii="Times New Roman" w:hAnsi="Times New Roman" w:cs="Times New Roman" w:eastAsia="Times New Roman"/>
          <w:sz w:val="12"/>
          <w:szCs w:val="12"/>
          <w:color w:val="A0A1A0"/>
          <w:spacing w:val="0"/>
          <w:w w:val="163"/>
          <w:i/>
          <w:position w:val="-1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A0A1A0"/>
          <w:spacing w:val="37"/>
          <w:w w:val="163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0A1A0"/>
          <w:spacing w:val="0"/>
          <w:w w:val="109"/>
          <w:position w:val="-1"/>
        </w:rPr>
        <w:t>,Jı.rJ</w:t>
      </w:r>
      <w:r>
        <w:rPr>
          <w:rFonts w:ascii="Times New Roman" w:hAnsi="Times New Roman" w:cs="Times New Roman" w:eastAsia="Times New Roman"/>
          <w:sz w:val="17"/>
          <w:szCs w:val="17"/>
          <w:color w:val="A0A1A0"/>
          <w:spacing w:val="5"/>
          <w:w w:val="109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77977"/>
          <w:spacing w:val="5"/>
          <w:w w:val="63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777977"/>
          <w:spacing w:val="0"/>
          <w:w w:val="63"/>
          <w:emboss/>
          <w:position w:val="-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777977"/>
          <w:spacing w:val="0"/>
          <w:w w:val="63"/>
          <w:emboss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777977"/>
          <w:spacing w:val="0"/>
          <w:w w:val="63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777977"/>
          <w:spacing w:val="0"/>
          <w:w w:val="63"/>
          <w:position w:val="-1"/>
        </w:rPr>
        <w:t>J'</w:t>
      </w:r>
      <w:r>
        <w:rPr>
          <w:rFonts w:ascii="Times New Roman" w:hAnsi="Times New Roman" w:cs="Times New Roman" w:eastAsia="Times New Roman"/>
          <w:sz w:val="17"/>
          <w:szCs w:val="17"/>
          <w:color w:val="777977"/>
          <w:spacing w:val="-7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626262"/>
          <w:spacing w:val="0"/>
          <w:w w:val="67"/>
          <w:position w:val="-1"/>
        </w:rPr>
        <w:t>.r::ıı</w:t>
      </w:r>
      <w:r>
        <w:rPr>
          <w:rFonts w:ascii="Arial" w:hAnsi="Arial" w:cs="Arial" w:eastAsia="Arial"/>
          <w:sz w:val="14"/>
          <w:szCs w:val="14"/>
          <w:color w:val="626262"/>
          <w:spacing w:val="0"/>
          <w:w w:val="67"/>
          <w:position w:val="-1"/>
        </w:rPr>
        <w:t>  </w:t>
      </w:r>
      <w:r>
        <w:rPr>
          <w:rFonts w:ascii="Arial" w:hAnsi="Arial" w:cs="Arial" w:eastAsia="Arial"/>
          <w:sz w:val="14"/>
          <w:szCs w:val="14"/>
          <w:color w:val="626262"/>
          <w:spacing w:val="14"/>
          <w:w w:val="67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A8A8A"/>
          <w:spacing w:val="-34"/>
          <w:w w:val="114"/>
          <w:position w:val="-1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626262"/>
          <w:spacing w:val="0"/>
          <w:w w:val="165"/>
          <w:position w:val="-1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62626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26262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3B3B3"/>
          <w:spacing w:val="0"/>
          <w:w w:val="136"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0"/>
          <w:cols w:num="2" w:equalWidth="0">
            <w:col w:w="5522" w:space="2869"/>
            <w:col w:w="3389"/>
          </w:cols>
        </w:sectPr>
      </w:pPr>
      <w:rPr/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8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1" w:lineRule="exact"/>
        <w:ind w:right="-84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4F4F4F"/>
          <w:spacing w:val="5"/>
          <w:w w:val="119"/>
          <w:position w:val="-9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626262"/>
          <w:spacing w:val="0"/>
          <w:w w:val="126"/>
          <w:position w:val="-9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626262"/>
          <w:spacing w:val="6"/>
          <w:w w:val="125"/>
          <w:position w:val="-9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626262"/>
          <w:spacing w:val="0"/>
          <w:w w:val="105"/>
          <w:position w:val="-9"/>
        </w:rPr>
        <w:t>m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116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AFB8DD"/>
          <w:spacing w:val="0"/>
          <w:w w:val="83"/>
          <w:position w:val="-1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1292" w:right="-20"/>
        <w:jc w:val="left"/>
        <w:tabs>
          <w:tab w:pos="5020" w:val="left"/>
          <w:tab w:pos="654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v:group style="position:absolute;margin-left:134.119659pt;margin-top:-2.875607pt;width:73.636623pt;height:2.348856pt;mso-position-horizontal-relative:page;mso-position-vertical-relative:paragraph;z-index:-15275" coordorigin="2682,-58" coordsize="1473,47">
            <v:group style="position:absolute;left:3331;top:-34;width:813;height:2" coordorigin="3331,-34" coordsize="813,2">
              <v:shape style="position:absolute;left:3331;top:-34;width:813;height:2" coordorigin="3331,-34" coordsize="813,0" path="m3331,-34l4143,-34e" filled="f" stroked="t" strokeweight="1.174428pt" strokecolor="#444BAC">
                <v:path arrowok="t"/>
              </v:shape>
            </v:group>
            <v:group style="position:absolute;left:2701;top:-34;width:442;height:2" coordorigin="2701,-34" coordsize="442,2">
              <v:shape style="position:absolute;left:2701;top:-34;width:442;height:2" coordorigin="2701,-34" coordsize="442,0" path="m2701,-34l3143,-34e" filled="f" stroked="t" strokeweight="1.879084pt" strokecolor="#484F9C">
                <v:path arrowok="t"/>
              </v:shape>
            </v:group>
            <v:group style="position:absolute;left:3115;top:-34;width:216;height:2" coordorigin="3115,-34" coordsize="216,2">
              <v:shape style="position:absolute;left:3115;top:-34;width:216;height:2" coordorigin="3115,-34" coordsize="216,0" path="m3115,-34l3331,-34e" filled="f" stroked="t" strokeweight="2.348856pt" strokecolor="#4857A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4"/>
        </w:rPr>
        <w:t>Cengiz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A8A8A"/>
          <w:spacing w:val="0"/>
          <w:w w:val="100"/>
          <w:position w:val="4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8A8A8A"/>
          <w:spacing w:val="-4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A8A8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A8A8A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30"/>
          <w:szCs w:val="30"/>
          <w:color w:val="626262"/>
          <w:spacing w:val="0"/>
          <w:w w:val="100"/>
          <w:position w:val="-4"/>
        </w:rPr>
        <w:t>(</w:t>
      </w:r>
      <w:r>
        <w:rPr>
          <w:rFonts w:ascii="Times New Roman" w:hAnsi="Times New Roman" w:cs="Times New Roman" w:eastAsia="Times New Roman"/>
          <w:sz w:val="30"/>
          <w:szCs w:val="30"/>
          <w:color w:val="626262"/>
          <w:spacing w:val="0"/>
          <w:w w:val="100"/>
          <w:position w:val="-4"/>
        </w:rPr>
        <w:t>tile'ı'it"'</w:t>
        <w:tab/>
      </w:r>
      <w:r>
        <w:rPr>
          <w:rFonts w:ascii="Times New Roman" w:hAnsi="Times New Roman" w:cs="Times New Roman" w:eastAsia="Times New Roman"/>
          <w:sz w:val="30"/>
          <w:szCs w:val="30"/>
          <w:color w:val="626262"/>
          <w:spacing w:val="-7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626262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7"/>
          <w:szCs w:val="27"/>
          <w:color w:val="626262"/>
          <w:spacing w:val="0"/>
          <w:w w:val="108"/>
          <w:position w:val="-4"/>
        </w:rPr>
        <w:t>Ul\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right="-20"/>
        <w:jc w:val="left"/>
        <w:tabs>
          <w:tab w:pos="1600" w:val="left"/>
          <w:tab w:pos="5200" w:val="left"/>
          <w:tab w:pos="62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Courier New" w:hAnsi="Courier New" w:cs="Courier New" w:eastAsia="Courier New"/>
          <w:sz w:val="32"/>
          <w:szCs w:val="32"/>
          <w:color w:val="4F4F4F"/>
          <w:spacing w:val="0"/>
          <w:w w:val="100"/>
          <w:position w:val="-8"/>
        </w:rPr>
        <w:t>ÖSE</w:t>
      </w:r>
      <w:r>
        <w:rPr>
          <w:rFonts w:ascii="Courier New" w:hAnsi="Courier New" w:cs="Courier New" w:eastAsia="Courier New"/>
          <w:sz w:val="32"/>
          <w:szCs w:val="32"/>
          <w:color w:val="4F4F4F"/>
          <w:spacing w:val="-169"/>
          <w:w w:val="100"/>
          <w:position w:val="-8"/>
        </w:rPr>
        <w:t> </w:t>
      </w:r>
      <w:r>
        <w:rPr>
          <w:rFonts w:ascii="Courier New" w:hAnsi="Courier New" w:cs="Courier New" w:eastAsia="Courier New"/>
          <w:sz w:val="32"/>
          <w:szCs w:val="32"/>
          <w:color w:val="4F4F4F"/>
          <w:spacing w:val="0"/>
          <w:w w:val="100"/>
          <w:position w:val="-8"/>
        </w:rPr>
        <w:tab/>
      </w:r>
      <w:r>
        <w:rPr>
          <w:rFonts w:ascii="Courier New" w:hAnsi="Courier New" w:cs="Courier New" w:eastAsia="Courier New"/>
          <w:sz w:val="32"/>
          <w:szCs w:val="32"/>
          <w:color w:val="4F4F4F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82"/>
          <w:position w:val="0"/>
        </w:rPr>
        <w:t>it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-10"/>
          <w:w w:val="83"/>
          <w:position w:val="0"/>
        </w:rPr>
        <w:t>f</w:t>
      </w:r>
      <w:r>
        <w:rPr>
          <w:rFonts w:ascii="Times New Roman" w:hAnsi="Times New Roman" w:cs="Times New Roman" w:eastAsia="Times New Roman"/>
          <w:sz w:val="23"/>
          <w:szCs w:val="23"/>
          <w:color w:val="777977"/>
          <w:spacing w:val="0"/>
          <w:w w:val="113"/>
          <w:position w:val="0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777977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77977"/>
          <w:spacing w:val="0"/>
          <w:w w:val="92"/>
          <w:position w:val="0"/>
        </w:rPr>
        <w:t>•</w:t>
      </w:r>
      <w:r>
        <w:rPr>
          <w:rFonts w:ascii="Times New Roman" w:hAnsi="Times New Roman" w:cs="Times New Roman" w:eastAsia="Times New Roman"/>
          <w:sz w:val="23"/>
          <w:szCs w:val="23"/>
          <w:color w:val="777977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247"/>
          <w:position w:val="-2"/>
        </w:rPr>
        <w:t>Itfa!</w:t>
      </w:r>
      <w:r>
        <w:rPr>
          <w:rFonts w:ascii="Arial" w:hAnsi="Arial" w:cs="Arial" w:eastAsia="Arial"/>
          <w:sz w:val="20"/>
          <w:szCs w:val="20"/>
          <w:color w:val="A0A1A0"/>
          <w:spacing w:val="-37"/>
          <w:w w:val="141"/>
          <w:position w:val="-2"/>
        </w:rPr>
        <w:t>·</w:t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56"/>
          <w:position w:val="-2"/>
        </w:rPr>
        <w:t>ı.</w:t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100"/>
          <w:position w:val="-2"/>
        </w:rPr>
      </w:r>
      <w:r>
        <w:rPr>
          <w:rFonts w:ascii="Arial" w:hAnsi="Arial" w:cs="Arial" w:eastAsia="Arial"/>
          <w:sz w:val="18"/>
          <w:szCs w:val="18"/>
          <w:color w:val="383838"/>
          <w:spacing w:val="9"/>
          <w:w w:val="81"/>
          <w:position w:val="-2"/>
        </w:rPr>
        <w:t>v</w:t>
      </w:r>
      <w:r>
        <w:rPr>
          <w:rFonts w:ascii="Arial" w:hAnsi="Arial" w:cs="Arial" w:eastAsia="Arial"/>
          <w:sz w:val="18"/>
          <w:szCs w:val="18"/>
          <w:color w:val="626262"/>
          <w:spacing w:val="0"/>
          <w:w w:val="81"/>
          <w:position w:val="-2"/>
        </w:rPr>
        <w:t>e</w:t>
      </w:r>
      <w:r>
        <w:rPr>
          <w:rFonts w:ascii="Arial" w:hAnsi="Arial" w:cs="Arial" w:eastAsia="Arial"/>
          <w:sz w:val="18"/>
          <w:szCs w:val="18"/>
          <w:color w:val="626262"/>
          <w:spacing w:val="0"/>
          <w:w w:val="81"/>
          <w:position w:val="-2"/>
        </w:rPr>
        <w:t>  </w:t>
      </w:r>
      <w:r>
        <w:rPr>
          <w:rFonts w:ascii="Arial" w:hAnsi="Arial" w:cs="Arial" w:eastAsia="Arial"/>
          <w:sz w:val="18"/>
          <w:szCs w:val="18"/>
          <w:color w:val="626262"/>
          <w:spacing w:val="25"/>
          <w:w w:val="81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4F4F4F"/>
          <w:spacing w:val="1"/>
          <w:w w:val="100"/>
          <w:position w:val="-2"/>
        </w:rPr>
        <w:t>c</w:t>
      </w:r>
      <w:r>
        <w:rPr>
          <w:rFonts w:ascii="Arial" w:hAnsi="Arial" w:cs="Arial" w:eastAsia="Arial"/>
          <w:sz w:val="18"/>
          <w:szCs w:val="18"/>
          <w:color w:val="626262"/>
          <w:spacing w:val="0"/>
          <w:w w:val="100"/>
          <w:position w:val="-2"/>
        </w:rPr>
        <w:t>it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0"/>
          <w:cols w:num="3" w:equalWidth="0">
            <w:col w:w="484" w:space="1889"/>
            <w:col w:w="627" w:space="275"/>
            <w:col w:w="8505"/>
          </w:cols>
        </w:sectPr>
      </w:pPr>
      <w:rPr/>
    </w:p>
    <w:p>
      <w:pPr>
        <w:spacing w:before="0" w:after="0" w:line="340" w:lineRule="exact"/>
        <w:ind w:left="1988" w:right="-20"/>
        <w:jc w:val="left"/>
        <w:tabs>
          <w:tab w:pos="828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v:group style="position:absolute;margin-left:11.626836pt;margin-top:28.597383pt;width:568.423058pt;height:779.973966pt;mso-position-horizontal-relative:page;mso-position-vertical-relative:page;z-index:-15279" coordorigin="233,572" coordsize="11368,15599">
            <v:group style="position:absolute;left:240;top:588;width:8047;height:2" coordorigin="240,588" coordsize="8047,2">
              <v:shape style="position:absolute;left:240;top:588;width:8047;height:2" coordorigin="240,588" coordsize="8047,0" path="m240,588l8287,588e" filled="f" stroked="t" strokeweight=".704657pt" strokecolor="#646464">
                <v:path arrowok="t"/>
              </v:shape>
            </v:group>
            <v:group style="position:absolute;left:2786;top:591;width:357;height:2" coordorigin="2786,591" coordsize="357,2">
              <v:shape style="position:absolute;left:2786;top:591;width:357;height:2" coordorigin="2786,591" coordsize="357,0" path="m2786,591l3143,591e" filled="f" stroked="t" strokeweight=".469771pt" strokecolor="#5B5B5B">
                <v:path arrowok="t"/>
              </v:shape>
            </v:group>
            <v:group style="position:absolute;left:3157;top:603;width:8418;height:2" coordorigin="3157,603" coordsize="8418,2">
              <v:shape style="position:absolute;left:3157;top:603;width:8418;height:2" coordorigin="3157,603" coordsize="8418,0" path="m3157,603l11575,603e" filled="f" stroked="t" strokeweight=".704657pt" strokecolor="#606060">
                <v:path arrowok="t"/>
              </v:shape>
            </v:group>
            <v:group style="position:absolute;left:1886;top:579;width:2;height:1277" coordorigin="1886,579" coordsize="2,1277">
              <v:shape style="position:absolute;left:1886;top:579;width:2;height:1277" coordorigin="1886,579" coordsize="0,1277" path="m1886,1856l1886,579e" filled="f" stroked="t" strokeweight=".704657pt" strokecolor="#8C8C8C">
                <v:path arrowok="t"/>
              </v:shape>
            </v:group>
            <v:group style="position:absolute;left:8303;top:598;width:2;height:1357" coordorigin="8303,598" coordsize="2,1357">
              <v:shape style="position:absolute;left:8303;top:598;width:2;height:1357" coordorigin="8303,598" coordsize="0,1357" path="m8303,1955l8303,598e" filled="f" stroked="t" strokeweight=".704657pt" strokecolor="#575757">
                <v:path arrowok="t"/>
              </v:shape>
            </v:group>
            <v:group style="position:absolute;left:11568;top:603;width:2;height:4755" coordorigin="11568,603" coordsize="2,4755">
              <v:shape style="position:absolute;left:11568;top:603;width:2;height:4755" coordorigin="11568,603" coordsize="0,4755" path="m11568,5358l11568,603e" filled="f" stroked="t" strokeweight=".704657pt" strokecolor="#6B6B6B">
                <v:path arrowok="t"/>
              </v:shape>
            </v:group>
            <v:group style="position:absolute;left:254;top:1936;width:7667;height:2" coordorigin="254,1936" coordsize="7667,2">
              <v:shape style="position:absolute;left:254;top:1936;width:7667;height:2" coordorigin="254,1936" coordsize="7667,0" path="m254,1936l7920,1936e" filled="f" stroked="t" strokeweight=".704657pt" strokecolor="#5B5B5B">
                <v:path arrowok="t"/>
              </v:shape>
            </v:group>
            <v:group style="position:absolute;left:1884;top:1533;width:2;height:413" coordorigin="1884,1533" coordsize="2,413">
              <v:shape style="position:absolute;left:1884;top:1533;width:2;height:413" coordorigin="1884,1533" coordsize="0,413" path="m1884,1946l1884,1533e" filled="f" stroked="t" strokeweight=".704657pt" strokecolor="#747474">
                <v:path arrowok="t"/>
              </v:shape>
            </v:group>
            <v:group style="position:absolute;left:2466;top:1936;width:376;height:2" coordorigin="2466,1936" coordsize="376,2">
              <v:shape style="position:absolute;left:2466;top:1936;width:376;height:2" coordorigin="2466,1936" coordsize="376,0" path="m2466,1936l2842,1936e" filled="f" stroked="t" strokeweight=".469771pt" strokecolor="#4B4B4B">
                <v:path arrowok="t"/>
              </v:shape>
            </v:group>
            <v:group style="position:absolute;left:5863;top:1946;width:334;height:2" coordorigin="5863,1946" coordsize="334,2">
              <v:shape style="position:absolute;left:5863;top:1946;width:334;height:2" coordorigin="5863,1946" coordsize="334,0" path="m5863,1946l6196,1946e" filled="f" stroked="t" strokeweight=".939542pt" strokecolor="#606060">
                <v:path arrowok="t"/>
              </v:shape>
            </v:group>
            <v:group style="position:absolute;left:6140;top:1946;width:249;height:2" coordorigin="6140,1946" coordsize="249,2">
              <v:shape style="position:absolute;left:6140;top:1946;width:249;height:2" coordorigin="6140,1946" coordsize="249,0" path="m6140,1946l6389,1946e" filled="f" stroked="t" strokeweight=".469771pt" strokecolor="#484848">
                <v:path arrowok="t"/>
              </v:shape>
            </v:group>
            <v:group style="position:absolute;left:6333;top:1948;width:2011;height:2" coordorigin="6333,1948" coordsize="2011,2">
              <v:shape style="position:absolute;left:6333;top:1948;width:2011;height:2" coordorigin="6333,1948" coordsize="2011,0" path="m6333,1948l8343,1948e" filled="f" stroked="t" strokeweight=".704657pt" strokecolor="#5B5B5B">
                <v:path arrowok="t"/>
              </v:shape>
            </v:group>
            <v:group style="position:absolute;left:8259;top:1951;width:291;height:2" coordorigin="8259,1951" coordsize="291,2">
              <v:shape style="position:absolute;left:8259;top:1951;width:291;height:2" coordorigin="8259,1951" coordsize="291,0" path="m8259,1951l8550,1951e" filled="f" stroked="t" strokeweight=".469771pt" strokecolor="#4B4B4B">
                <v:path arrowok="t"/>
              </v:shape>
            </v:group>
            <v:group style="position:absolute;left:8493;top:1951;width:3086;height:2" coordorigin="8493,1951" coordsize="3086,2">
              <v:shape style="position:absolute;left:8493;top:1951;width:3086;height:2" coordorigin="8493,1951" coordsize="3086,0" path="m8493,1951l11580,1951e" filled="f" stroked="t" strokeweight=".704657pt" strokecolor="#606060">
                <v:path arrowok="t"/>
              </v:shape>
            </v:group>
            <v:group style="position:absolute;left:254;top:2174;width:4439;height:2" coordorigin="254,2174" coordsize="4439,2">
              <v:shape style="position:absolute;left:254;top:2174;width:4439;height:2" coordorigin="254,2174" coordsize="4439,0" path="m254,2174l4693,2174e" filled="f" stroked="t" strokeweight=".704657pt" strokecolor="#5B5B5B">
                <v:path arrowok="t"/>
              </v:shape>
            </v:group>
            <v:group style="position:absolute;left:4623;top:2185;width:4909;height:2" coordorigin="4623,2185" coordsize="4909,2">
              <v:shape style="position:absolute;left:4623;top:2185;width:4909;height:2" coordorigin="4623,2185" coordsize="4909,0" path="m4623,2185l9532,2185e" filled="f" stroked="t" strokeweight=".704657pt" strokecolor="#606060">
                <v:path arrowok="t"/>
              </v:shape>
            </v:group>
            <v:group style="position:absolute;left:9419;top:2188;width:348;height:2" coordorigin="9419,2188" coordsize="348,2">
              <v:shape style="position:absolute;left:9419;top:2188;width:348;height:2" coordorigin="9419,2188" coordsize="348,0" path="m9419,2188l9767,2188e" filled="f" stroked="t" strokeweight=".469771pt" strokecolor="#545454">
                <v:path arrowok="t"/>
              </v:shape>
            </v:group>
            <v:group style="position:absolute;left:9710;top:2188;width:1865;height:2" coordorigin="9710,2188" coordsize="1865,2">
              <v:shape style="position:absolute;left:9710;top:2188;width:1865;height:2" coordorigin="9710,2188" coordsize="1865,0" path="m9710,2188l11575,2188e" filled="f" stroked="t" strokeweight=".704657pt" strokecolor="#606060">
                <v:path arrowok="t"/>
              </v:shape>
            </v:group>
            <v:group style="position:absolute;left:249;top:2411;width:6140;height:2" coordorigin="249,2411" coordsize="6140,2">
              <v:shape style="position:absolute;left:249;top:2411;width:6140;height:2" coordorigin="249,2411" coordsize="6140,0" path="m249,2411l6389,2411e" filled="f" stroked="t" strokeweight=".704657pt" strokecolor="#5B5B5B">
                <v:path arrowok="t"/>
              </v:shape>
            </v:group>
            <v:group style="position:absolute;left:249;top:2423;width:11326;height:2" coordorigin="249,2423" coordsize="11326,2">
              <v:shape style="position:absolute;left:249;top:2423;width:11326;height:2" coordorigin="249,2423" coordsize="11326,0" path="m249,2423l11575,2423e" filled="f" stroked="t" strokeweight=".704657pt" strokecolor="#5B5B5B">
                <v:path arrowok="t"/>
              </v:shape>
            </v:group>
            <v:group style="position:absolute;left:9419;top:2425;width:348;height:2" coordorigin="9419,2425" coordsize="348,2">
              <v:shape style="position:absolute;left:9419;top:2425;width:348;height:2" coordorigin="9419,2425" coordsize="348,0" path="m9419,2425l9767,2425e" filled="f" stroked="t" strokeweight=".469771pt" strokecolor="#4B4B4B">
                <v:path arrowok="t"/>
              </v:shape>
            </v:group>
            <v:group style="position:absolute;left:244;top:2646;width:1654;height:2" coordorigin="244,2646" coordsize="1654,2">
              <v:shape style="position:absolute;left:244;top:2646;width:1654;height:2" coordorigin="244,2646" coordsize="1654,0" path="m244,2646l1898,2646e" filled="f" stroked="t" strokeweight=".704657pt" strokecolor="#5B5B5B">
                <v:path arrowok="t"/>
              </v:shape>
            </v:group>
            <v:group style="position:absolute;left:244;top:2658;width:11336;height:2" coordorigin="244,2658" coordsize="11336,2">
              <v:shape style="position:absolute;left:244;top:2658;width:11336;height:2" coordorigin="244,2658" coordsize="11336,0" path="m244,2658l11580,2658e" filled="f" stroked="t" strokeweight=".704657pt" strokecolor="#5B5B5B">
                <v:path arrowok="t"/>
              </v:shape>
            </v:group>
            <v:group style="position:absolute;left:7465;top:2660;width:601;height:2" coordorigin="7465,2660" coordsize="601,2">
              <v:shape style="position:absolute;left:7465;top:2660;width:601;height:2" coordorigin="7465,2660" coordsize="601,0" path="m7465,2660l8066,2660e" filled="f" stroked="t" strokeweight=".704657pt" strokecolor="#606060">
                <v:path arrowok="t"/>
              </v:shape>
            </v:group>
            <v:group style="position:absolute;left:9419;top:2662;width:348;height:2" coordorigin="9419,2662" coordsize="348,2">
              <v:shape style="position:absolute;left:9419;top:2662;width:348;height:2" coordorigin="9419,2662" coordsize="348,0" path="m9419,2662l9767,2662e" filled="f" stroked="t" strokeweight=".469771pt" strokecolor="#444444">
                <v:path arrowok="t"/>
              </v:shape>
            </v:group>
            <v:group style="position:absolute;left:249;top:2890;width:7272;height:2" coordorigin="249,2890" coordsize="7272,2">
              <v:shape style="position:absolute;left:249;top:2890;width:7272;height:2" coordorigin="249,2890" coordsize="7272,0" path="m249,2890l7521,2890e" filled="f" stroked="t" strokeweight=".704657pt" strokecolor="#5B5B5B">
                <v:path arrowok="t"/>
              </v:shape>
            </v:group>
            <v:group style="position:absolute;left:639;top:2900;width:10936;height:2" coordorigin="639,2900" coordsize="10936,2">
              <v:shape style="position:absolute;left:639;top:2900;width:10936;height:2" coordorigin="639,2900" coordsize="10936,0" path="m639,2900l11575,2900e" filled="f" stroked="t" strokeweight=".939542pt" strokecolor="#5B5B5B">
                <v:path arrowok="t"/>
              </v:shape>
            </v:group>
            <v:group style="position:absolute;left:8263;top:2900;width:287;height:2" coordorigin="8263,2900" coordsize="287,2">
              <v:shape style="position:absolute;left:8263;top:2900;width:287;height:2" coordorigin="8263,2900" coordsize="287,0" path="m8263,2900l8550,2900e" filled="f" stroked="t" strokeweight=".469771pt" strokecolor="#444444">
                <v:path arrowok="t"/>
              </v:shape>
            </v:group>
            <v:group style="position:absolute;left:9419;top:2900;width:348;height:2" coordorigin="9419,2900" coordsize="348,2">
              <v:shape style="position:absolute;left:9419;top:2900;width:348;height:2" coordorigin="9419,2900" coordsize="348,0" path="m9419,2900l9767,2900e" filled="f" stroked="t" strokeweight=".469771pt" strokecolor="#4F4F4F">
                <v:path arrowok="t"/>
              </v:shape>
            </v:group>
            <v:group style="position:absolute;left:249;top:3130;width:6342;height:2" coordorigin="249,3130" coordsize="6342,2">
              <v:shape style="position:absolute;left:249;top:3130;width:6342;height:2" coordorigin="249,3130" coordsize="6342,0" path="m249,3130l6591,3130e" filled="f" stroked="t" strokeweight=".704657pt" strokecolor="#5B5B5B">
                <v:path arrowok="t"/>
              </v:shape>
            </v:group>
            <v:group style="position:absolute;left:6140;top:3139;width:5435;height:2" coordorigin="6140,3139" coordsize="5435,2">
              <v:shape style="position:absolute;left:6140;top:3139;width:5435;height:2" coordorigin="6140,3139" coordsize="5435,0" path="m6140,3139l11575,3139e" filled="f" stroked="t" strokeweight=".704657pt" strokecolor="#5B5B5B">
                <v:path arrowok="t"/>
              </v:shape>
            </v:group>
            <v:group style="position:absolute;left:3119;top:3123;width:2;height:289" coordorigin="3119,3123" coordsize="2,289">
              <v:shape style="position:absolute;left:3119;top:3123;width:2;height:289" coordorigin="3119,3123" coordsize="0,289" path="m3119,3412l3119,3123e" filled="f" stroked="t" strokeweight=".939542pt" strokecolor="#5B5B5B">
                <v:path arrowok="t"/>
              </v:shape>
            </v:group>
            <v:group style="position:absolute;left:6177;top:3128;width:2;height:745" coordorigin="6177,3128" coordsize="2,745">
              <v:shape style="position:absolute;left:6177;top:3128;width:2;height:745" coordorigin="6177,3128" coordsize="0,745" path="m6177,3873l6177,3128e" filled="f" stroked="t" strokeweight=".704657pt" strokecolor="#484848">
                <v:path arrowok="t"/>
              </v:shape>
            </v:group>
            <v:group style="position:absolute;left:6163;top:3564;width:1329;height:2" coordorigin="6163,3564" coordsize="1329,2">
              <v:shape style="position:absolute;left:6163;top:3564;width:1329;height:2" coordorigin="6163,3564" coordsize="1329,0" path="m6163,3564l7493,3564e" filled="f" stroked="t" strokeweight=".234886pt" strokecolor="#4F4F4F">
                <v:path arrowok="t"/>
              </v:shape>
            </v:group>
            <v:group style="position:absolute;left:3119;top:3317;width:2;height:275" coordorigin="3119,3317" coordsize="2,275">
              <v:shape style="position:absolute;left:3119;top:3317;width:2;height:275" coordorigin="3119,3317" coordsize="0,275" path="m3119,3593l3119,3317e" filled="f" stroked="t" strokeweight=".469771pt" strokecolor="#3F3F3F">
                <v:path arrowok="t"/>
              </v:shape>
            </v:group>
            <v:group style="position:absolute;left:3115;top:3548;width:2020;height:2" coordorigin="3115,3548" coordsize="2020,2">
              <v:shape style="position:absolute;left:3115;top:3548;width:2020;height:2" coordorigin="3115,3548" coordsize="2020,0" path="m3115,3548l5135,3548e" filled="f" stroked="t" strokeweight=".704657pt" strokecolor="#707070">
                <v:path arrowok="t"/>
              </v:shape>
            </v:group>
            <v:group style="position:absolute;left:6177;top:3128;width:2;height:745" coordorigin="6177,3128" coordsize="2,745">
              <v:shape style="position:absolute;left:6177;top:3128;width:2;height:745" coordorigin="6177,3128" coordsize="0,745" path="m6177,3873l6177,3128e" filled="f" stroked="t" strokeweight=".939542pt" strokecolor="#4B4B4B">
                <v:path arrowok="t"/>
              </v:shape>
            </v:group>
            <v:group style="position:absolute;left:7493;top:3564;width:2246;height:2" coordorigin="7493,3564" coordsize="2246,2">
              <v:shape style="position:absolute;left:7493;top:3564;width:2246;height:2" coordorigin="7493,3564" coordsize="2246,0" path="m7493,3564l9738,3564e" filled="f" stroked="t" strokeweight=".234886pt" strokecolor="#000000">
                <v:path arrowok="t"/>
              </v:shape>
            </v:group>
            <v:group style="position:absolute;left:9738;top:3564;width:1832;height:2" coordorigin="9738,3564" coordsize="1832,2">
              <v:shape style="position:absolute;left:9738;top:3564;width:1832;height:2" coordorigin="9738,3564" coordsize="1832,0" path="m9738,3564l11570,3564e" filled="f" stroked="t" strokeweight=".234886pt" strokecolor="#4B4B4B">
                <v:path arrowok="t"/>
              </v:shape>
            </v:group>
            <v:group style="position:absolute;left:244;top:3856;width:3115;height:2" coordorigin="244,3856" coordsize="3115,2">
              <v:shape style="position:absolute;left:244;top:3856;width:3115;height:2" coordorigin="244,3856" coordsize="3115,0" path="m244,3856l3359,3856e" filled="f" stroked="t" strokeweight=".704657pt" strokecolor="#707070">
                <v:path arrowok="t"/>
              </v:shape>
            </v:group>
            <v:group style="position:absolute;left:3119;top:3536;width:2;height:327" coordorigin="3119,3536" coordsize="2,327">
              <v:shape style="position:absolute;left:3119;top:3536;width:2;height:327" coordorigin="3119,3536" coordsize="0,327" path="m3119,3863l3119,3536e" filled="f" stroked="t" strokeweight=".704657pt" strokecolor="#4F4F4F">
                <v:path arrowok="t"/>
              </v:shape>
            </v:group>
            <v:group style="position:absolute;left:3110;top:3858;width:2344;height:2" coordorigin="3110,3858" coordsize="2344,2">
              <v:shape style="position:absolute;left:3110;top:3858;width:2344;height:2" coordorigin="3110,3858" coordsize="2344,0" path="m3110,3858l5454,3858e" filled="f" stroked="t" strokeweight=".939542pt" strokecolor="#444444">
                <v:path arrowok="t"/>
              </v:shape>
            </v:group>
            <v:group style="position:absolute;left:5261;top:3863;width:4505;height:2" coordorigin="5261,3863" coordsize="4505,2">
              <v:shape style="position:absolute;left:5261;top:3863;width:4505;height:2" coordorigin="5261,3863" coordsize="4505,0" path="m5261,3863l9767,3863e" filled="f" stroked="t" strokeweight=".704657pt" strokecolor="#747474">
                <v:path arrowok="t"/>
              </v:shape>
            </v:group>
            <v:group style="position:absolute;left:9710;top:3870;width:1870;height:2" coordorigin="9710,3870" coordsize="1870,2">
              <v:shape style="position:absolute;left:9710;top:3870;width:1870;height:2" coordorigin="9710,3870" coordsize="1870,0" path="m9710,3870l11580,3870e" filled="f" stroked="t" strokeweight=".704657pt" strokecolor="#777777">
                <v:path arrowok="t"/>
              </v:shape>
            </v:group>
            <v:group style="position:absolute;left:249;top:4136;width:11326;height:2" coordorigin="249,4136" coordsize="11326,2">
              <v:shape style="position:absolute;left:249;top:4136;width:11326;height:2" coordorigin="249,4136" coordsize="11326,0" path="m249,4136l11575,4136e" filled="f" stroked="t" strokeweight=".704657pt" strokecolor="#747474">
                <v:path arrowok="t"/>
              </v:shape>
            </v:group>
            <v:group style="position:absolute;left:1879;top:4378;width:4129;height:2" coordorigin="1879,4378" coordsize="4129,2">
              <v:shape style="position:absolute;left:1879;top:4378;width:4129;height:2" coordorigin="1879,4378" coordsize="4129,0" path="m1879,4378l6008,4378e" filled="f" stroked="t" strokeweight=".704657pt" strokecolor="#5B5B5B">
                <v:path arrowok="t"/>
              </v:shape>
            </v:group>
            <v:group style="position:absolute;left:5952;top:4380;width:244;height:2" coordorigin="5952,4380" coordsize="244,2">
              <v:shape style="position:absolute;left:5952;top:4380;width:244;height:2" coordorigin="5952,4380" coordsize="244,0" path="m5952,4380l6196,4380e" filled="f" stroked="t" strokeweight=".469771pt" strokecolor="#3F3F3F">
                <v:path arrowok="t"/>
              </v:shape>
            </v:group>
            <v:group style="position:absolute;left:6140;top:4380;width:2180;height:2" coordorigin="6140,4380" coordsize="2180,2">
              <v:shape style="position:absolute;left:6140;top:4380;width:2180;height:2" coordorigin="6140,4380" coordsize="2180,0" path="m6140,4380l8320,4380e" filled="f" stroked="t" strokeweight=".704657pt" strokecolor="#5B5B5B">
                <v:path arrowok="t"/>
              </v:shape>
            </v:group>
            <v:group style="position:absolute;left:8263;top:4380;width:287;height:2" coordorigin="8263,4380" coordsize="287,2">
              <v:shape style="position:absolute;left:8263;top:4380;width:287;height:2" coordorigin="8263,4380" coordsize="287,0" path="m8263,4380l8550,4380e" filled="f" stroked="t" strokeweight=".469771pt" strokecolor="#4B4B4B">
                <v:path arrowok="t"/>
              </v:shape>
            </v:group>
            <v:group style="position:absolute;left:8493;top:4383;width:3082;height:2" coordorigin="8493,4383" coordsize="3082,2">
              <v:shape style="position:absolute;left:8493;top:4383;width:3082;height:2" coordorigin="8493,4383" coordsize="3082,0" path="m8493,4383l11575,4383e" filled="f" stroked="t" strokeweight=".704657pt" strokecolor="#606060">
                <v:path arrowok="t"/>
              </v:shape>
            </v:group>
            <v:group style="position:absolute;left:1881;top:3854;width:2;height:2254" coordorigin="1881,3854" coordsize="2,2254">
              <v:shape style="position:absolute;left:1881;top:3854;width:2;height:2254" coordorigin="1881,3854" coordsize="0,2254" path="m1881,6108l1881,3854e" filled="f" stroked="t" strokeweight=".704657pt" strokecolor="#545454">
                <v:path arrowok="t"/>
              </v:shape>
            </v:group>
            <v:group style="position:absolute;left:4153;top:4366;width:2;height:289" coordorigin="4153,4366" coordsize="2,289">
              <v:shape style="position:absolute;left:4153;top:4366;width:2;height:289" coordorigin="4153,4366" coordsize="0,289" path="m4153,4656l4153,4366e" filled="f" stroked="t" strokeweight=".704657pt" strokecolor="#484848">
                <v:path arrowok="t"/>
              </v:shape>
            </v:group>
            <v:group style="position:absolute;left:6934;top:4366;width:2;height:261" coordorigin="6934,4366" coordsize="2,261">
              <v:shape style="position:absolute;left:6934;top:4366;width:2;height:261" coordorigin="6934,4366" coordsize="0,261" path="m6934,4627l6934,4366e" filled="f" stroked="t" strokeweight=".234886pt" strokecolor="#646464">
                <v:path arrowok="t"/>
              </v:shape>
            </v:group>
            <v:group style="position:absolute;left:4155;top:4366;width:2;height:2212" coordorigin="4155,4366" coordsize="2,2212">
              <v:shape style="position:absolute;left:4155;top:4366;width:2;height:2212" coordorigin="4155,4366" coordsize="0,2212" path="m4155,6578l4155,4366e" filled="f" stroked="t" strokeweight=".704657pt" strokecolor="#545454">
                <v:path arrowok="t"/>
              </v:shape>
            </v:group>
            <v:group style="position:absolute;left:4143;top:4857;width:7432;height:2" coordorigin="4143,4857" coordsize="7432,2">
              <v:shape style="position:absolute;left:4143;top:4857;width:7432;height:2" coordorigin="4143,4857" coordsize="7432,0" path="m4143,4857l11575,4857e" filled="f" stroked="t" strokeweight=".704657pt" strokecolor="#5B5B5B">
                <v:path arrowok="t"/>
              </v:shape>
            </v:group>
            <v:group style="position:absolute;left:6934;top:4627;width:2;height:228" coordorigin="6934,4627" coordsize="2,228">
              <v:shape style="position:absolute;left:6934;top:4627;width:2;height:228" coordorigin="6934,4627" coordsize="0,228" path="m6934,4855l6934,4627e" filled="f" stroked="t" strokeweight=".234886pt" strokecolor="#2B2B2B">
                <v:path arrowok="t"/>
              </v:shape>
            </v:group>
            <v:group style="position:absolute;left:8010;top:4860;width:310;height:2" coordorigin="8010,4860" coordsize="310,2">
              <v:shape style="position:absolute;left:8010;top:4860;width:310;height:2" coordorigin="8010,4860" coordsize="310,0" path="m8010,4860l8320,4860e" filled="f" stroked="t" strokeweight=".469771pt" strokecolor="#4B4B4B">
                <v:path arrowok="t"/>
              </v:shape>
            </v:group>
            <v:group style="position:absolute;left:4143;top:5097;width:2053;height:2" coordorigin="4143,5097" coordsize="2053,2">
              <v:shape style="position:absolute;left:4143;top:5097;width:2053;height:2" coordorigin="4143,5097" coordsize="2053,0" path="m4143,5097l6196,5097e" filled="f" stroked="t" strokeweight=".704657pt" strokecolor="#676767">
                <v:path arrowok="t"/>
              </v:shape>
            </v:group>
            <v:group style="position:absolute;left:6140;top:5097;width:249;height:2" coordorigin="6140,5097" coordsize="249,2">
              <v:shape style="position:absolute;left:6140;top:5097;width:249;height:2" coordorigin="6140,5097" coordsize="249,0" path="m6140,5097l6389,5097e" filled="f" stroked="t" strokeweight=".469771pt" strokecolor="#4F4F4F">
                <v:path arrowok="t"/>
              </v:shape>
            </v:group>
            <v:group style="position:absolute;left:6333;top:5099;width:5247;height:2" coordorigin="6333,5099" coordsize="5247,2">
              <v:shape style="position:absolute;left:6333;top:5099;width:5247;height:2" coordorigin="6333,5099" coordsize="5247,0" path="m6333,5099l11580,5099e" filled="f" stroked="t" strokeweight=".704657pt" strokecolor="#646464">
                <v:path arrowok="t"/>
              </v:shape>
            </v:group>
            <v:group style="position:absolute;left:4153;top:5059;width:2;height:546" coordorigin="4153,5059" coordsize="2,546">
              <v:shape style="position:absolute;left:4153;top:5059;width:2;height:546" coordorigin="4153,5059" coordsize="0,546" path="m4153,5605l4153,5059e" filled="f" stroked="t" strokeweight=".704657pt" strokecolor="#4B4B4B">
                <v:path arrowok="t"/>
              </v:shape>
            </v:group>
            <v:group style="position:absolute;left:4148;top:5337;width:7432;height:2" coordorigin="4148,5337" coordsize="7432,2">
              <v:shape style="position:absolute;left:4148;top:5337;width:7432;height:2" coordorigin="4148,5337" coordsize="7432,0" path="m4148,5337l11580,5337e" filled="f" stroked="t" strokeweight=".704657pt" strokecolor="#606060">
                <v:path arrowok="t"/>
              </v:shape>
            </v:group>
            <v:group style="position:absolute;left:1879;top:5572;width:695;height:2" coordorigin="1879,5572" coordsize="695,2">
              <v:shape style="position:absolute;left:1879;top:5572;width:695;height:2" coordorigin="1879,5572" coordsize="695,0" path="m1879,5572l2574,5572e" filled="f" stroked="t" strokeweight=".704657pt" strokecolor="#606060">
                <v:path arrowok="t"/>
              </v:shape>
            </v:group>
            <v:group style="position:absolute;left:2466;top:5572;width:376;height:2" coordorigin="2466,5572" coordsize="376,2">
              <v:shape style="position:absolute;left:2466;top:5572;width:376;height:2" coordorigin="2466,5572" coordsize="376,0" path="m2466,5572l2842,5572e" filled="f" stroked="t" strokeweight=".469771pt" strokecolor="#4F4F4F">
                <v:path arrowok="t"/>
              </v:shape>
            </v:group>
            <v:group style="position:absolute;left:2786;top:5572;width:357;height:2" coordorigin="2786,5572" coordsize="357,2">
              <v:shape style="position:absolute;left:2786;top:5572;width:357;height:2" coordorigin="2786,5572" coordsize="357,0" path="m2786,5572l3143,5572e" filled="f" stroked="t" strokeweight=".704657pt" strokecolor="#606060">
                <v:path arrowok="t"/>
              </v:shape>
            </v:group>
            <v:group style="position:absolute;left:3086;top:5572;width:272;height:2" coordorigin="3086,5572" coordsize="272,2">
              <v:shape style="position:absolute;left:3086;top:5572;width:272;height:2" coordorigin="3086,5572" coordsize="272,0" path="m3086,5572l3359,5572e" filled="f" stroked="t" strokeweight=".469771pt" strokecolor="#4F4F4F">
                <v:path arrowok="t"/>
              </v:shape>
            </v:group>
            <v:group style="position:absolute;left:3302;top:5574;width:5050;height:2" coordorigin="3302,5574" coordsize="5050,2">
              <v:shape style="position:absolute;left:3302;top:5574;width:5050;height:2" coordorigin="3302,5574" coordsize="5050,0" path="m3302,5574l8353,5574e" filled="f" stroked="t" strokeweight=".704657pt" strokecolor="#606060">
                <v:path arrowok="t"/>
              </v:shape>
            </v:group>
            <v:group style="position:absolute;left:8263;top:5576;width:287;height:2" coordorigin="8263,5576" coordsize="287,2">
              <v:shape style="position:absolute;left:8263;top:5576;width:287;height:2" coordorigin="8263,5576" coordsize="287,0" path="m8263,5576l8550,5576e" filled="f" stroked="t" strokeweight=".469771pt" strokecolor="#4B4B4B">
                <v:path arrowok="t"/>
              </v:shape>
            </v:group>
            <v:group style="position:absolute;left:8493;top:5576;width:982;height:2" coordorigin="8493,5576" coordsize="982,2">
              <v:shape style="position:absolute;left:8493;top:5576;width:982;height:2" coordorigin="8493,5576" coordsize="982,0" path="m8493,5576l9475,5576e" filled="f" stroked="t" strokeweight=".704657pt" strokecolor="#606060">
                <v:path arrowok="t"/>
              </v:shape>
            </v:group>
            <v:group style="position:absolute;left:9419;top:5576;width:348;height:2" coordorigin="9419,5576" coordsize="348,2">
              <v:shape style="position:absolute;left:9419;top:5576;width:348;height:2" coordorigin="9419,5576" coordsize="348,0" path="m9419,5576l9767,5576e" filled="f" stroked="t" strokeweight=".469771pt" strokecolor="#4F4F4F">
                <v:path arrowok="t"/>
              </v:shape>
            </v:group>
            <v:group style="position:absolute;left:9710;top:5576;width:1870;height:2" coordorigin="9710,5576" coordsize="1870,2">
              <v:shape style="position:absolute;left:9710;top:5576;width:1870;height:2" coordorigin="9710,5576" coordsize="1870,0" path="m9710,5576l11580,5576e" filled="f" stroked="t" strokeweight=".704657pt" strokecolor="#646464">
                <v:path arrowok="t"/>
              </v:shape>
            </v:group>
            <v:group style="position:absolute;left:11570;top:5287;width:2;height:318" coordorigin="11570,5287" coordsize="2,318">
              <v:shape style="position:absolute;left:11570;top:5287;width:2;height:318" coordorigin="11570,5287" coordsize="0,318" path="m11570,5605l11570,5287e" filled="f" stroked="t" strokeweight=".469771pt" strokecolor="#575757">
                <v:path arrowok="t"/>
              </v:shape>
            </v:group>
            <v:group style="position:absolute;left:240;top:5811;width:8080;height:2" coordorigin="240,5811" coordsize="8080,2">
              <v:shape style="position:absolute;left:240;top:5811;width:8080;height:2" coordorigin="240,5811" coordsize="8080,0" path="m240,5811l8320,5811e" filled="f" stroked="t" strokeweight=".704657pt" strokecolor="#5B5B5B">
                <v:path arrowok="t"/>
              </v:shape>
            </v:group>
            <v:group style="position:absolute;left:8263;top:5814;width:287;height:2" coordorigin="8263,5814" coordsize="287,2">
              <v:shape style="position:absolute;left:8263;top:5814;width:287;height:2" coordorigin="8263,5814" coordsize="287,0" path="m8263,5814l8550,5814e" filled="f" stroked="t" strokeweight=".469771pt" strokecolor="#484848">
                <v:path arrowok="t"/>
              </v:shape>
            </v:group>
            <v:group style="position:absolute;left:8493;top:5816;width:3086;height:2" coordorigin="8493,5816" coordsize="3086,2">
              <v:shape style="position:absolute;left:8493;top:5816;width:3086;height:2" coordorigin="8493,5816" coordsize="3086,0" path="m8493,5816l11580,5816e" filled="f" stroked="t" strokeweight=".704657pt" strokecolor="#646464">
                <v:path arrowok="t"/>
              </v:shape>
            </v:group>
            <v:group style="position:absolute;left:11570;top:5534;width:2;height:574" coordorigin="11570,5534" coordsize="2,574">
              <v:shape style="position:absolute;left:11570;top:5534;width:2;height:574" coordorigin="11570,5534" coordsize="0,574" path="m11570,6108l11570,5534e" filled="f" stroked="t" strokeweight=".704657pt" strokecolor="#747474">
                <v:path arrowok="t"/>
              </v:shape>
            </v:group>
            <v:group style="position:absolute;left:6934;top:5818;width:2;height:261" coordorigin="6934,5818" coordsize="2,261">
              <v:shape style="position:absolute;left:6934;top:5818;width:2;height:261" coordorigin="6934,5818" coordsize="0,261" path="m6934,6079l6934,5818e" filled="f" stroked="t" strokeweight=".234886pt" strokecolor="#646464">
                <v:path arrowok="t"/>
              </v:shape>
            </v:group>
            <v:group style="position:absolute;left:1884;top:6051;width:2;height:252" coordorigin="1884,6051" coordsize="2,252">
              <v:shape style="position:absolute;left:1884;top:6051;width:2;height:252" coordorigin="1884,6051" coordsize="0,252" path="m1884,6302l1884,6051e" filled="f" stroked="t" strokeweight=".469771pt" strokecolor="#383838">
                <v:path arrowok="t"/>
              </v:shape>
            </v:group>
            <v:group style="position:absolute;left:1879;top:6284;width:4317;height:2" coordorigin="1879,6284" coordsize="4317,2">
              <v:shape style="position:absolute;left:1879;top:6284;width:4317;height:2" coordorigin="1879,6284" coordsize="4317,0" path="m1879,6284l6196,6284e" filled="f" stroked="t" strokeweight=".704657pt" strokecolor="#5B5B5B">
                <v:path arrowok="t"/>
              </v:shape>
            </v:group>
            <v:group style="position:absolute;left:3086;top:6284;width:272;height:2" coordorigin="3086,6284" coordsize="272,2">
              <v:shape style="position:absolute;left:3086;top:6284;width:272;height:2" coordorigin="3086,6284" coordsize="272,0" path="m3086,6284l3359,6284e" filled="f" stroked="t" strokeweight=".469771pt" strokecolor="#545454">
                <v:path arrowok="t"/>
              </v:shape>
            </v:group>
            <v:group style="position:absolute;left:6140;top:6284;width:249;height:2" coordorigin="6140,6284" coordsize="249,2">
              <v:shape style="position:absolute;left:6140;top:6284;width:249;height:2" coordorigin="6140,6284" coordsize="249,0" path="m6140,6284l6389,6284e" filled="f" stroked="t" strokeweight=".469771pt" strokecolor="#444444">
                <v:path arrowok="t"/>
              </v:shape>
            </v:group>
            <v:group style="position:absolute;left:6333;top:6286;width:5247;height:2" coordorigin="6333,6286" coordsize="5247,2">
              <v:shape style="position:absolute;left:6333;top:6286;width:5247;height:2" coordorigin="6333,6286" coordsize="5247,0" path="m6333,6286l11580,6286e" filled="f" stroked="t" strokeweight=".704657pt" strokecolor="#606060">
                <v:path arrowok="t"/>
              </v:shape>
            </v:group>
            <v:group style="position:absolute;left:6934;top:6079;width:2;height:489" coordorigin="6934,6079" coordsize="2,489">
              <v:shape style="position:absolute;left:6934;top:6079;width:2;height:489" coordorigin="6934,6079" coordsize="0,489" path="m6934,6568l6934,6079e" filled="f" stroked="t" strokeweight=".234886pt" strokecolor="#3B3B3B">
                <v:path arrowok="t"/>
              </v:shape>
            </v:group>
            <v:group style="position:absolute;left:11573;top:6051;width:2;height:261" coordorigin="11573,6051" coordsize="2,261">
              <v:shape style="position:absolute;left:11573;top:6051;width:2;height:261" coordorigin="11573,6051" coordsize="0,261" path="m11573,6312l11573,6051e" filled="f" stroked="t" strokeweight=".469771pt" strokecolor="#5B5B5B">
                <v:path arrowok="t"/>
              </v:shape>
            </v:group>
            <v:group style="position:absolute;left:1884;top:6246;width:2;height:1092" coordorigin="1884,6246" coordsize="2,1092">
              <v:shape style="position:absolute;left:1884;top:6246;width:2;height:1092" coordorigin="1884,6246" coordsize="0,1092" path="m1884,7337l1884,6246e" filled="f" stroked="t" strokeweight=".704657pt" strokecolor="#4F4F4F">
                <v:path arrowok="t"/>
              </v:shape>
            </v:group>
            <v:group style="position:absolute;left:1874;top:6571;width:7601;height:2" coordorigin="1874,6571" coordsize="7601,2">
              <v:shape style="position:absolute;left:1874;top:6571;width:7601;height:2" coordorigin="1874,6571" coordsize="7601,0" path="m1874,6571l9475,6571e" filled="f" stroked="t" strokeweight=".704657pt" strokecolor="#606060">
                <v:path arrowok="t"/>
              </v:shape>
            </v:group>
            <v:group style="position:absolute;left:9419;top:6573;width:348;height:2" coordorigin="9419,6573" coordsize="348,2">
              <v:shape style="position:absolute;left:9419;top:6573;width:348;height:2" coordorigin="9419,6573" coordsize="348,0" path="m9419,6573l9767,6573e" filled="f" stroked="t" strokeweight=".469771pt" strokecolor="#575757">
                <v:path arrowok="t"/>
              </v:shape>
            </v:group>
            <v:group style="position:absolute;left:9710;top:6573;width:1874;height:2" coordorigin="9710,6573" coordsize="1874,2">
              <v:shape style="position:absolute;left:9710;top:6573;width:1874;height:2" coordorigin="9710,6573" coordsize="1874,0" path="m9710,6573l11585,6573e" filled="f" stroked="t" strokeweight=".704657pt" strokecolor="#606060">
                <v:path arrowok="t"/>
              </v:shape>
            </v:group>
            <v:group style="position:absolute;left:11573;top:6241;width:2;height:2947" coordorigin="11573,6241" coordsize="2,2947">
              <v:shape style="position:absolute;left:11573;top:6241;width:2;height:2947" coordorigin="11573,6241" coordsize="0,2947" path="m11573,9188l11573,6241e" filled="f" stroked="t" strokeweight=".704657pt" strokecolor="#707070">
                <v:path arrowok="t"/>
              </v:shape>
            </v:group>
            <v:group style="position:absolute;left:254;top:6808;width:11326;height:2" coordorigin="254,6808" coordsize="11326,2">
              <v:shape style="position:absolute;left:254;top:6808;width:11326;height:2" coordorigin="254,6808" coordsize="11326,0" path="m254,6808l11580,6808e" filled="f" stroked="t" strokeweight=".704657pt" strokecolor="#606060">
                <v:path arrowok="t"/>
              </v:shape>
            </v:group>
            <v:group style="position:absolute;left:5952;top:6810;width:244;height:2" coordorigin="5952,6810" coordsize="244,2">
              <v:shape style="position:absolute;left:5952;top:6810;width:244;height:2" coordorigin="5952,6810" coordsize="244,0" path="m5952,6810l6196,6810e" filled="f" stroked="t" strokeweight=".469771pt" strokecolor="#3F3F3F">
                <v:path arrowok="t"/>
              </v:shape>
            </v:group>
            <v:group style="position:absolute;left:8263;top:6810;width:287;height:2" coordorigin="8263,6810" coordsize="287,2">
              <v:shape style="position:absolute;left:8263;top:6810;width:287;height:2" coordorigin="8263,6810" coordsize="287,0" path="m8263,6810l8550,6810e" filled="f" stroked="t" strokeweight=".469771pt" strokecolor="#484848">
                <v:path arrowok="t"/>
              </v:shape>
            </v:group>
            <v:group style="position:absolute;left:9419;top:6810;width:348;height:2" coordorigin="9419,6810" coordsize="348,2">
              <v:shape style="position:absolute;left:9419;top:6810;width:348;height:2" coordorigin="9419,6810" coordsize="348,0" path="m9419,6810l9767,6810e" filled="f" stroked="t" strokeweight=".469771pt" strokecolor="#575757">
                <v:path arrowok="t"/>
              </v:shape>
            </v:group>
            <v:group style="position:absolute;left:249;top:7275;width:4961;height:2" coordorigin="249,7275" coordsize="4961,2">
              <v:shape style="position:absolute;left:249;top:7275;width:4961;height:2" coordorigin="249,7275" coordsize="4961,0" path="m249,7275l5210,7275e" filled="f" stroked="t" strokeweight=".704657pt" strokecolor="#606060">
                <v:path arrowok="t"/>
              </v:shape>
            </v:group>
            <v:group style="position:absolute;left:5153;top:7278;width:301;height:2" coordorigin="5153,7278" coordsize="301,2">
              <v:shape style="position:absolute;left:5153;top:7278;width:301;height:2" coordorigin="5153,7278" coordsize="301,0" path="m5153,7278l5454,7278e" filled="f" stroked="t" strokeweight=".469771pt" strokecolor="#4B4B4B">
                <v:path arrowok="t"/>
              </v:shape>
            </v:group>
            <v:group style="position:absolute;left:5398;top:7278;width:6187;height:2" coordorigin="5398,7278" coordsize="6187,2">
              <v:shape style="position:absolute;left:5398;top:7278;width:6187;height:2" coordorigin="5398,7278" coordsize="6187,0" path="m5398,7278l11585,7278e" filled="f" stroked="t" strokeweight=".704657pt" strokecolor="#646464">
                <v:path arrowok="t"/>
              </v:shape>
            </v:group>
            <v:group style="position:absolute;left:1884;top:7266;width:2;height:271" coordorigin="1884,7266" coordsize="2,271">
              <v:shape style="position:absolute;left:1884;top:7266;width:2;height:271" coordorigin="1884,7266" coordsize="0,271" path="m1884,7536l1884,7266e" filled="f" stroked="t" strokeweight=".469771pt" strokecolor="#2F2F2F">
                <v:path arrowok="t"/>
              </v:shape>
            </v:group>
            <v:group style="position:absolute;left:4155;top:7271;width:2;height:731" coordorigin="4155,7271" coordsize="2,731">
              <v:shape style="position:absolute;left:4155;top:7271;width:2;height:731" coordorigin="4155,7271" coordsize="0,731" path="m4155,8002l4155,7271e" filled="f" stroked="t" strokeweight=".939542pt" strokecolor="#5B5B5B">
                <v:path arrowok="t"/>
              </v:shape>
            </v:group>
            <v:group style="position:absolute;left:4143;top:7517;width:7436;height:2" coordorigin="4143,7517" coordsize="7436,2">
              <v:shape style="position:absolute;left:4143;top:7517;width:7436;height:2" coordorigin="4143,7517" coordsize="7436,0" path="m4143,7517l11580,7517e" filled="f" stroked="t" strokeweight=".704657pt" strokecolor="#606060">
                <v:path arrowok="t"/>
              </v:shape>
            </v:group>
            <v:group style="position:absolute;left:1891;top:7479;width:2;height:8685" coordorigin="1891,7479" coordsize="2,8685">
              <v:shape style="position:absolute;left:1891;top:7479;width:2;height:8685" coordorigin="1891,7479" coordsize="0,8685" path="m1891,16164l1891,7479e" filled="f" stroked="t" strokeweight=".704657pt" strokecolor="#545454">
                <v:path arrowok="t"/>
              </v:shape>
            </v:group>
            <v:group style="position:absolute;left:4148;top:7755;width:7436;height:2" coordorigin="4148,7755" coordsize="7436,2">
              <v:shape style="position:absolute;left:4148;top:7755;width:7436;height:2" coordorigin="4148,7755" coordsize="7436,0" path="m4148,7755l11585,7755e" filled="f" stroked="t" strokeweight=".704657pt" strokecolor="#646464">
                <v:path arrowok="t"/>
              </v:shape>
            </v:group>
            <v:group style="position:absolute;left:249;top:7992;width:2908;height:2" coordorigin="249,7992" coordsize="2908,2">
              <v:shape style="position:absolute;left:249;top:7992;width:2908;height:2" coordorigin="249,7992" coordsize="2908,0" path="m249,7992l3157,7992e" filled="f" stroked="t" strokeweight=".704657pt" strokecolor="#606060">
                <v:path arrowok="t"/>
              </v:shape>
            </v:group>
            <v:group style="position:absolute;left:3086;top:7992;width:272;height:2" coordorigin="3086,7992" coordsize="272,2">
              <v:shape style="position:absolute;left:3086;top:7992;width:272;height:2" coordorigin="3086,7992" coordsize="272,0" path="m3086,7992l3359,7992e" filled="f" stroked="t" strokeweight=".469771pt" strokecolor="#444444">
                <v:path arrowok="t"/>
              </v:shape>
            </v:group>
            <v:group style="position:absolute;left:3302;top:7994;width:2894;height:2" coordorigin="3302,7994" coordsize="2894,2">
              <v:shape style="position:absolute;left:3302;top:7994;width:2894;height:2" coordorigin="3302,7994" coordsize="2894,0" path="m3302,7994l6196,7994e" filled="f" stroked="t" strokeweight=".704657pt" strokecolor="#606060">
                <v:path arrowok="t"/>
              </v:shape>
            </v:group>
            <v:group style="position:absolute;left:6140;top:7992;width:249;height:2" coordorigin="6140,7992" coordsize="249,2">
              <v:shape style="position:absolute;left:6140;top:7992;width:249;height:2" coordorigin="6140,7992" coordsize="249,0" path="m6140,7992l6389,7992e" filled="f" stroked="t" strokeweight=".469771pt" strokecolor="#4B4B4B">
                <v:path arrowok="t"/>
              </v:shape>
            </v:group>
            <v:group style="position:absolute;left:6333;top:7992;width:5247;height:2" coordorigin="6333,7992" coordsize="5247,2">
              <v:shape style="position:absolute;left:6333;top:7992;width:5247;height:2" coordorigin="6333,7992" coordsize="5247,0" path="m6333,7992l11580,7992e" filled="f" stroked="t" strokeweight=".704657pt" strokecolor="#606060">
                <v:path arrowok="t"/>
              </v:shape>
            </v:group>
            <v:group style="position:absolute;left:249;top:8920;width:6140;height:2" coordorigin="249,8920" coordsize="6140,2">
              <v:shape style="position:absolute;left:249;top:8920;width:6140;height:2" coordorigin="249,8920" coordsize="6140,0" path="m249,8920l6389,8920e" filled="f" stroked="t" strokeweight=".704657pt" strokecolor="#606060">
                <v:path arrowok="t"/>
              </v:shape>
            </v:group>
            <v:group style="position:absolute;left:6333;top:8920;width:258;height:2" coordorigin="6333,8920" coordsize="258,2">
              <v:shape style="position:absolute;left:6333;top:8920;width:258;height:2" coordorigin="6333,8920" coordsize="258,0" path="m6333,8920l6591,8920e" filled="f" stroked="t" strokeweight=".469771pt" strokecolor="#444444">
                <v:path arrowok="t"/>
              </v:shape>
            </v:group>
            <v:group style="position:absolute;left:6535;top:8920;width:1785;height:2" coordorigin="6535,8920" coordsize="1785,2">
              <v:shape style="position:absolute;left:6535;top:8920;width:1785;height:2" coordorigin="6535,8920" coordsize="1785,0" path="m6535,8920l8320,8920e" filled="f" stroked="t" strokeweight=".704657pt" strokecolor="#5B5B5B">
                <v:path arrowok="t"/>
              </v:shape>
            </v:group>
            <v:group style="position:absolute;left:8263;top:8917;width:287;height:2" coordorigin="8263,8917" coordsize="287,2">
              <v:shape style="position:absolute;left:8263;top:8917;width:287;height:2" coordorigin="8263,8917" coordsize="287,0" path="m8263,8917l8550,8917e" filled="f" stroked="t" strokeweight=".469771pt" strokecolor="#4B4B4B">
                <v:path arrowok="t"/>
              </v:shape>
            </v:group>
            <v:group style="position:absolute;left:8493;top:8917;width:3091;height:2" coordorigin="8493,8917" coordsize="3091,2">
              <v:shape style="position:absolute;left:8493;top:8917;width:3091;height:2" coordorigin="8493,8917" coordsize="3091,0" path="m8493,8917l11585,8917e" filled="f" stroked="t" strokeweight=".704657pt" strokecolor="#646464">
                <v:path arrowok="t"/>
              </v:shape>
            </v:group>
            <v:group style="position:absolute;left:11575;top:8661;width:2;height:285" coordorigin="11575,8661" coordsize="2,285">
              <v:shape style="position:absolute;left:11575;top:8661;width:2;height:285" coordorigin="11575,8661" coordsize="0,285" path="m11575,8946l11575,8661e" filled="f" stroked="t" strokeweight=".469771pt" strokecolor="#545454">
                <v:path arrowok="t"/>
              </v:shape>
            </v:group>
            <v:group style="position:absolute;left:11575;top:9131;width:2;height:308" coordorigin="11575,9131" coordsize="2,308">
              <v:shape style="position:absolute;left:11575;top:9131;width:2;height:308" coordorigin="11575,9131" coordsize="0,308" path="m11575,9440l11575,9131e" filled="f" stroked="t" strokeweight=".469771pt" strokecolor="#747474">
                <v:path arrowok="t"/>
              </v:shape>
            </v:group>
            <v:group style="position:absolute;left:249;top:9760;width:11336;height:2" coordorigin="249,9760" coordsize="11336,2">
              <v:shape style="position:absolute;left:249;top:9760;width:11336;height:2" coordorigin="249,9760" coordsize="11336,0" path="m249,9760l11585,9760e" filled="f" stroked="t" strokeweight=".704657pt" strokecolor="#606060">
                <v:path arrowok="t"/>
              </v:shape>
            </v:group>
            <v:group style="position:absolute;left:244;top:10000;width:8075;height:2" coordorigin="244,10000" coordsize="8075,2">
              <v:shape style="position:absolute;left:244;top:10000;width:8075;height:2" coordorigin="244,10000" coordsize="8075,0" path="m244,10000l8320,10000e" filled="f" stroked="t" strokeweight=".704657pt" strokecolor="#606060">
                <v:path arrowok="t"/>
              </v:shape>
            </v:group>
            <v:group style="position:absolute;left:8263;top:10000;width:287;height:2" coordorigin="8263,10000" coordsize="287,2">
              <v:shape style="position:absolute;left:8263;top:10000;width:287;height:2" coordorigin="8263,10000" coordsize="287,0" path="m8263,10000l8550,10000e" filled="f" stroked="t" strokeweight=".469771pt" strokecolor="#4B4B4B">
                <v:path arrowok="t"/>
              </v:shape>
            </v:group>
            <v:group style="position:absolute;left:8493;top:10000;width:982;height:2" coordorigin="8493,10000" coordsize="982,2">
              <v:shape style="position:absolute;left:8493;top:10000;width:982;height:2" coordorigin="8493,10000" coordsize="982,0" path="m8493,10000l9475,10000e" filled="f" stroked="t" strokeweight=".704657pt" strokecolor="#676767">
                <v:path arrowok="t"/>
              </v:shape>
            </v:group>
            <v:group style="position:absolute;left:9419;top:10000;width:348;height:2" coordorigin="9419,10000" coordsize="348,2">
              <v:shape style="position:absolute;left:9419;top:10000;width:348;height:2" coordorigin="9419,10000" coordsize="348,0" path="m9419,10000l9767,10000e" filled="f" stroked="t" strokeweight=".469771pt" strokecolor="#4F4F4F">
                <v:path arrowok="t"/>
              </v:shape>
            </v:group>
            <v:group style="position:absolute;left:9710;top:10000;width:1879;height:2" coordorigin="9710,10000" coordsize="1879,2">
              <v:shape style="position:absolute;left:9710;top:10000;width:1879;height:2" coordorigin="9710,10000" coordsize="1879,0" path="m9710,10000l11589,10000e" filled="f" stroked="t" strokeweight=".704657pt" strokecolor="#5B5B5B">
                <v:path arrowok="t"/>
              </v:shape>
            </v:group>
            <v:group style="position:absolute;left:11582;top:8016;width:2;height:8134" coordorigin="11582,8016" coordsize="2,8134">
              <v:shape style="position:absolute;left:11582;top:8016;width:2;height:8134" coordorigin="11582,8016" coordsize="0,8134" path="m11582,16150l11582,8016e" filled="f" stroked="t" strokeweight=".704657pt" strokecolor="#707070">
                <v:path arrowok="t"/>
              </v:shape>
            </v:group>
            <v:group style="position:absolute;left:249;top:10239;width:11336;height:2" coordorigin="249,10239" coordsize="11336,2">
              <v:shape style="position:absolute;left:249;top:10239;width:11336;height:2" coordorigin="249,10239" coordsize="11336,0" path="m249,10239l11585,10239e" filled="f" stroked="t" strokeweight=".704657pt" strokecolor="#606060">
                <v:path arrowok="t"/>
              </v:shape>
            </v:group>
            <v:group style="position:absolute;left:5153;top:10239;width:301;height:2" coordorigin="5153,10239" coordsize="301,2">
              <v:shape style="position:absolute;left:5153;top:10239;width:301;height:2" coordorigin="5153,10239" coordsize="301,0" path="m5153,10239l5454,10239e" filled="f" stroked="t" strokeweight=".469771pt" strokecolor="#484848">
                <v:path arrowok="t"/>
              </v:shape>
            </v:group>
            <v:group style="position:absolute;left:8263;top:10237;width:287;height:2" coordorigin="8263,10237" coordsize="287,2">
              <v:shape style="position:absolute;left:8263;top:10237;width:287;height:2" coordorigin="8263,10237" coordsize="287,0" path="m8263,10237l8550,10237e" filled="f" stroked="t" strokeweight=".469771pt" strokecolor="#484848">
                <v:path arrowok="t"/>
              </v:shape>
            </v:group>
            <v:group style="position:absolute;left:9419;top:10237;width:348;height:2" coordorigin="9419,10237" coordsize="348,2">
              <v:shape style="position:absolute;left:9419;top:10237;width:348;height:2" coordorigin="9419,10237" coordsize="348,0" path="m9419,10237l9767,10237e" filled="f" stroked="t" strokeweight=".469771pt" strokecolor="#4B4B4B">
                <v:path arrowok="t"/>
              </v:shape>
            </v:group>
            <v:group style="position:absolute;left:11580;top:10227;width:2;height:294" coordorigin="11580,10227" coordsize="2,294">
              <v:shape style="position:absolute;left:11580;top:10227;width:2;height:294" coordorigin="11580,10227" coordsize="0,294" path="m11580,10522l11580,10227e" filled="f" stroked="t" strokeweight=".469771pt" strokecolor="#646464">
                <v:path arrowok="t"/>
              </v:shape>
            </v:group>
            <v:group style="position:absolute;left:1367;top:10711;width:4641;height:2" coordorigin="1367,10711" coordsize="4641,2">
              <v:shape style="position:absolute;left:1367;top:10711;width:4641;height:2" coordorigin="1367,10711" coordsize="4641,0" path="m1367,10711l6008,10711e" filled="f" stroked="t" strokeweight=".704657pt" strokecolor="#606060">
                <v:path arrowok="t"/>
              </v:shape>
            </v:group>
            <v:group style="position:absolute;left:5952;top:10711;width:244;height:2" coordorigin="5952,10711" coordsize="244,2">
              <v:shape style="position:absolute;left:5952;top:10711;width:244;height:2" coordorigin="5952,10711" coordsize="244,0" path="m5952,10711l6196,10711e" filled="f" stroked="t" strokeweight=".469771pt" strokecolor="#4B4B4B">
                <v:path arrowok="t"/>
              </v:shape>
            </v:group>
            <v:group style="position:absolute;left:6140;top:10709;width:5449;height:2" coordorigin="6140,10709" coordsize="5449,2">
              <v:shape style="position:absolute;left:6140;top:10709;width:5449;height:2" coordorigin="6140,10709" coordsize="5449,0" path="m6140,10709l11589,10709e" filled="f" stroked="t" strokeweight=".704657pt" strokecolor="#676767">
                <v:path arrowok="t"/>
              </v:shape>
            </v:group>
            <v:group style="position:absolute;left:11580;top:10441;width:2;height:536" coordorigin="11580,10441" coordsize="2,536">
              <v:shape style="position:absolute;left:11580;top:10441;width:2;height:536" coordorigin="11580,10441" coordsize="0,536" path="m11580,10977l11580,10441e" filled="f" stroked="t" strokeweight=".704657pt" strokecolor="#707070">
                <v:path arrowok="t"/>
              </v:shape>
            </v:group>
            <v:group style="position:absolute;left:244;top:10949;width:11340;height:2" coordorigin="244,10949" coordsize="11340,2">
              <v:shape style="position:absolute;left:244;top:10949;width:11340;height:2" coordorigin="244,10949" coordsize="11340,0" path="m244,10949l11585,10949e" filled="f" stroked="t" strokeweight=".704657pt" strokecolor="#646464">
                <v:path arrowok="t"/>
              </v:shape>
            </v:group>
            <v:group style="position:absolute;left:963;top:10934;width:2;height:1201" coordorigin="963,10934" coordsize="2,1201">
              <v:shape style="position:absolute;left:963;top:10934;width:2;height:1201" coordorigin="963,10934" coordsize="0,1201" path="m963,12135l963,10934e" filled="f" stroked="t" strokeweight=".234886pt" strokecolor="#383838">
                <v:path arrowok="t"/>
              </v:shape>
            </v:group>
            <v:group style="position:absolute;left:1405;top:10939;width:2;height:5220" coordorigin="1405,10939" coordsize="2,5220">
              <v:shape style="position:absolute;left:1405;top:10939;width:2;height:5220" coordorigin="1405,10939" coordsize="0,5220" path="m1405,16160l1405,10939e" filled="f" stroked="t" strokeweight=".704657pt" strokecolor="#545454">
                <v:path arrowok="t"/>
              </v:shape>
            </v:group>
            <v:group style="position:absolute;left:249;top:11416;width:11345;height:2" coordorigin="249,11416" coordsize="11345,2">
              <v:shape style="position:absolute;left:249;top:11416;width:11345;height:2" coordorigin="249,11416" coordsize="11345,0" path="m249,11416l11594,11416e" filled="f" stroked="t" strokeweight=".704657pt" strokecolor="#606060">
                <v:path arrowok="t"/>
              </v:shape>
            </v:group>
            <v:group style="position:absolute;left:6572;top:10944;width:2;height:2705" coordorigin="6572,10944" coordsize="2,2705">
              <v:shape style="position:absolute;left:6572;top:10944;width:2;height:2705" coordorigin="6572,10944" coordsize="0,2705" path="m6572,13649l6572,10944e" filled="f" stroked="t" strokeweight=".704657pt" strokecolor="#676767">
                <v:path arrowok="t"/>
              </v:shape>
            </v:group>
            <v:group style="position:absolute;left:963;top:12135;width:2;height:1343" coordorigin="963,12135" coordsize="2,1343">
              <v:shape style="position:absolute;left:963;top:12135;width:2;height:1343" coordorigin="963,12135" coordsize="0,1343" path="m963,13478l963,12135e" filled="f" stroked="t" strokeweight=".234886pt" strokecolor="#000000">
                <v:path arrowok="t"/>
              </v:shape>
            </v:group>
            <v:group style="position:absolute;left:1893;top:12107;width:2;height:223" coordorigin="1893,12107" coordsize="2,223">
              <v:shape style="position:absolute;left:1893;top:12107;width:2;height:223" coordorigin="1893,12107" coordsize="0,223" path="m1893,12330l1893,12107e" filled="f" stroked="t" strokeweight=".469771pt" strokecolor="#3F3F3F">
                <v:path arrowok="t"/>
              </v:shape>
            </v:group>
            <v:group style="position:absolute;left:6572;top:12107;width:2;height:223" coordorigin="6572,12107" coordsize="2,223">
              <v:shape style="position:absolute;left:6572;top:12107;width:2;height:223" coordorigin="6572,12107" coordsize="0,223" path="m6572,12330l6572,12107e" filled="f" stroked="t" strokeweight=".469771pt" strokecolor="#484848">
                <v:path arrowok="t"/>
              </v:shape>
            </v:group>
            <v:group style="position:absolute;left:11585;top:12273;width:2;height:294" coordorigin="11585,12273" coordsize="2,294">
              <v:shape style="position:absolute;left:11585;top:12273;width:2;height:294" coordorigin="11585,12273" coordsize="0,294" path="m11585,12567l11585,12273e" filled="f" stroked="t" strokeweight=".469771pt" strokecolor="#5B5B5B">
                <v:path arrowok="t"/>
              </v:shape>
            </v:group>
            <v:group style="position:absolute;left:5980;top:13179;width:188;height:2" coordorigin="5980,13179" coordsize="188,2">
              <v:shape style="position:absolute;left:5980;top:13179;width:188;height:2" coordorigin="5980,13179" coordsize="188,0" path="m5980,13179l6168,13179e" filled="f" stroked="t" strokeweight=".234886pt" strokecolor="#000000">
                <v:path arrowok="t"/>
              </v:shape>
            </v:group>
            <v:group style="position:absolute;left:6168;top:13179;width:766;height:2" coordorigin="6168,13179" coordsize="766,2">
              <v:shape style="position:absolute;left:6168;top:13179;width:766;height:2" coordorigin="6168,13179" coordsize="766,0" path="m6168,13179l6934,13179e" filled="f" stroked="t" strokeweight=".234886pt" strokecolor="#777777">
                <v:path arrowok="t"/>
              </v:shape>
            </v:group>
            <v:group style="position:absolute;left:11585;top:12567;width:2;height:1139" coordorigin="11585,12567" coordsize="2,1139">
              <v:shape style="position:absolute;left:11585;top:12567;width:2;height:1139" coordorigin="11585,12567" coordsize="0,1139" path="m11585,13706l11585,12567e" filled="f" stroked="t" strokeweight=".939542pt" strokecolor="#747474">
                <v:path arrowok="t"/>
              </v:shape>
            </v:group>
            <v:group style="position:absolute;left:258;top:13492;width:1644;height:2" coordorigin="258,13492" coordsize="1644,2">
              <v:shape style="position:absolute;left:258;top:13492;width:1644;height:2" coordorigin="258,13492" coordsize="1644,0" path="m258,13492l1903,13492e" filled="f" stroked="t" strokeweight=".704657pt" strokecolor="#606060">
                <v:path arrowok="t"/>
              </v:shape>
            </v:group>
            <v:group style="position:absolute;left:963;top:13464;width:2;height:157" coordorigin="963,13464" coordsize="2,157">
              <v:shape style="position:absolute;left:963;top:13464;width:2;height:157" coordorigin="963,13464" coordsize="0,157" path="m963,13621l963,13464e" filled="f" stroked="t" strokeweight=".234886pt" strokecolor="#747474">
                <v:path arrowok="t"/>
              </v:shape>
            </v:group>
            <v:group style="position:absolute;left:1407;top:10939;width:2;height:5220" coordorigin="1407,10939" coordsize="2,5220">
              <v:shape style="position:absolute;left:1407;top:10939;width:2;height:5220" coordorigin="1407,10939" coordsize="0,5220" path="m1407,16160l1407,10939e" filled="f" stroked="t" strokeweight=".469771pt" strokecolor="#4F4F4F">
                <v:path arrowok="t"/>
              </v:shape>
            </v:group>
            <v:group style="position:absolute;left:1893;top:13193;width:2;height:498" coordorigin="1893,13193" coordsize="2,498">
              <v:shape style="position:absolute;left:1893;top:13193;width:2;height:498" coordorigin="1893,13193" coordsize="0,498" path="m1893,13692l1893,13193e" filled="f" stroked="t" strokeweight=".469771pt" strokecolor="#4B4B4B">
                <v:path arrowok="t"/>
              </v:shape>
            </v:group>
            <v:group style="position:absolute;left:963;top:13621;width:2;height:1523" coordorigin="963,13621" coordsize="2,1523">
              <v:shape style="position:absolute;left:963;top:13621;width:2;height:1523" coordorigin="963,13621" coordsize="0,1523" path="m963,15144l963,13621e" filled="f" stroked="t" strokeweight=".234886pt" strokecolor="#000000">
                <v:path arrowok="t"/>
              </v:shape>
            </v:group>
            <v:group style="position:absolute;left:6577;top:13592;width:2;height:185" coordorigin="6577,13592" coordsize="2,185">
              <v:shape style="position:absolute;left:6577;top:13592;width:2;height:185" coordorigin="6577,13592" coordsize="0,185" path="m6577,13777l6577,13592e" filled="f" stroked="t" strokeweight=".469771pt" strokecolor="#484848">
                <v:path arrowok="t"/>
              </v:shape>
            </v:group>
            <v:group style="position:absolute;left:1898;top:13720;width:2;height:204" coordorigin="1898,13720" coordsize="2,204">
              <v:shape style="position:absolute;left:1898;top:13720;width:2;height:204" coordorigin="1898,13720" coordsize="0,204" path="m1898,13924l1898,13720e" filled="f" stroked="t" strokeweight=".469771pt" strokecolor="#343434">
                <v:path arrowok="t"/>
              </v:shape>
            </v:group>
            <v:group style="position:absolute;left:6577;top:13720;width:2;height:607" coordorigin="6577,13720" coordsize="2,607">
              <v:shape style="position:absolute;left:6577;top:13720;width:2;height:607" coordorigin="6577,13720" coordsize="0,607" path="m6577,14328l6577,13720e" filled="f" stroked="t" strokeweight=".704657pt" strokecolor="#646464">
                <v:path arrowok="t"/>
              </v:shape>
            </v:group>
            <v:group style="position:absolute;left:11589;top:13867;width:2;height:166" coordorigin="11589,13867" coordsize="2,166">
              <v:shape style="position:absolute;left:11589;top:13867;width:2;height:166" coordorigin="11589,13867" coordsize="0,166" path="m11589,14033l11589,13867e" filled="f" stroked="t" strokeweight=".469771pt" strokecolor="#545454">
                <v:path arrowok="t"/>
              </v:shape>
            </v:group>
            <v:group style="position:absolute;left:1405;top:13977;width:2;height:351" coordorigin="1405,13977" coordsize="2,351">
              <v:shape style="position:absolute;left:1405;top:13977;width:2;height:351" coordorigin="1405,13977" coordsize="0,351" path="m1405,14328l1405,13977e" filled="f" stroked="t" strokeweight=".469771pt" strokecolor="#3B3B3B">
                <v:path arrowok="t"/>
              </v:shape>
            </v:group>
            <v:group style="position:absolute;left:1896;top:14119;width:2;height:271" coordorigin="1896,14119" coordsize="2,271">
              <v:shape style="position:absolute;left:1896;top:14119;width:2;height:271" coordorigin="1896,14119" coordsize="0,271" path="m1896,14389l1896,14119e" filled="f" stroked="t" strokeweight=".469771pt" strokecolor="#3B3B3B">
                <v:path arrowok="t"/>
              </v:shape>
            </v:group>
            <v:group style="position:absolute;left:6577;top:14271;width:2;height:261" coordorigin="6577,14271" coordsize="2,261">
              <v:shape style="position:absolute;left:6577;top:14271;width:2;height:261" coordorigin="6577,14271" coordsize="0,261" path="m6577,14532l6577,14271e" filled="f" stroked="t" strokeweight=".469771pt" strokecolor="#484848">
                <v:path arrowok="t"/>
              </v:shape>
            </v:group>
            <v:group style="position:absolute;left:6577;top:14475;width:2;height:446" coordorigin="6577,14475" coordsize="2,446">
              <v:shape style="position:absolute;left:6577;top:14475;width:2;height:446" coordorigin="6577,14475" coordsize="0,446" path="m6577,14921l6577,14475e" filled="f" stroked="t" strokeweight=".704657pt" strokecolor="#676767">
                <v:path arrowok="t"/>
              </v:shape>
            </v:group>
            <v:group style="position:absolute;left:11585;top:14475;width:2;height:214" coordorigin="11585,14475" coordsize="2,214">
              <v:shape style="position:absolute;left:11585;top:14475;width:2;height:214" coordorigin="11585,14475" coordsize="0,214" path="m11585,14688l11585,14475e" filled="f" stroked="t" strokeweight=".704657pt" strokecolor="#707070">
                <v:path arrowok="t"/>
              </v:shape>
            </v:group>
            <v:group style="position:absolute;left:1898;top:14864;width:2;height:308" coordorigin="1898,14864" coordsize="2,308">
              <v:shape style="position:absolute;left:1898;top:14864;width:2;height:308" coordorigin="1898,14864" coordsize="0,308" path="m1898,15172l1898,14864e" filled="f" stroked="t" strokeweight=".469771pt" strokecolor="#3B3B3B">
                <v:path arrowok="t"/>
              </v:shape>
            </v:group>
            <v:group style="position:absolute;left:6579;top:14864;width:2;height:308" coordorigin="6579,14864" coordsize="2,308">
              <v:shape style="position:absolute;left:6579;top:14864;width:2;height:308" coordorigin="6579,14864" coordsize="0,308" path="m6579,15172l6579,14864e" filled="f" stroked="t" strokeweight=".469771pt" strokecolor="#4F4F4F">
                <v:path arrowok="t"/>
              </v:shape>
            </v:group>
            <v:group style="position:absolute;left:963;top:15144;width:2;height:1006" coordorigin="963,15144" coordsize="2,1006">
              <v:shape style="position:absolute;left:963;top:15144;width:2;height:1006" coordorigin="963,15144" coordsize="0,1006" path="m963,16150l963,15144e" filled="f" stroked="t" strokeweight=".234886pt" strokecolor="#2F2F2F">
                <v:path arrowok="t"/>
              </v:shape>
            </v:group>
            <v:group style="position:absolute;left:258;top:16150;width:6004;height:2" coordorigin="258,16150" coordsize="6004,2">
              <v:shape style="position:absolute;left:258;top:16150;width:6004;height:2" coordorigin="258,16150" coordsize="6004,0" path="m258,16150l6262,16150e" filled="f" stroked="t" strokeweight=".704657pt" strokecolor="#6B6B6B">
                <v:path arrowok="t"/>
              </v:shape>
            </v:group>
            <v:group style="position:absolute;left:6140;top:16150;width:249;height:2" coordorigin="6140,16150" coordsize="249,2">
              <v:shape style="position:absolute;left:6140;top:16150;width:249;height:2" coordorigin="6140,16150" coordsize="249,0" path="m6140,16150l6389,16150e" filled="f" stroked="t" strokeweight=".469771pt" strokecolor="#545454">
                <v:path arrowok="t"/>
              </v:shape>
            </v:group>
            <v:group style="position:absolute;left:6579;top:15097;width:2;height:1063" coordorigin="6579,15097" coordsize="2,1063">
              <v:shape style="position:absolute;left:6579;top:15097;width:2;height:1063" coordorigin="6579,15097" coordsize="0,1063" path="m6579,16160l6579,15097e" filled="f" stroked="t" strokeweight=".704657pt" strokecolor="#676767">
                <v:path arrowok="t"/>
              </v:shape>
            </v:group>
            <v:group style="position:absolute;left:6333;top:16148;width:5261;height:2" coordorigin="6333,16148" coordsize="5261,2">
              <v:shape style="position:absolute;left:6333;top:16148;width:5261;height:2" coordorigin="6333,16148" coordsize="5261,0" path="m6333,16148l11594,16148e" filled="f" stroked="t" strokeweight=".704657pt" strokecolor="#6B6B6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9"/>
          <w:position w:val="-2"/>
        </w:rPr>
        <w:t>:tfaiy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9"/>
          <w:position w:val="-2"/>
        </w:rPr>
        <w:t>e</w:t>
      </w:r>
      <w:r>
        <w:rPr>
          <w:rFonts w:ascii="Arial" w:hAnsi="Arial" w:cs="Arial" w:eastAsia="Arial"/>
          <w:sz w:val="23"/>
          <w:szCs w:val="23"/>
          <w:color w:val="383838"/>
          <w:spacing w:val="6"/>
          <w:w w:val="79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9"/>
          <w:position w:val="-2"/>
        </w:rPr>
        <w:t>Kuze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9"/>
          <w:position w:val="-2"/>
        </w:rPr>
        <w:t>y</w:t>
      </w:r>
      <w:r>
        <w:rPr>
          <w:rFonts w:ascii="Arial" w:hAnsi="Arial" w:cs="Arial" w:eastAsia="Arial"/>
          <w:sz w:val="23"/>
          <w:szCs w:val="23"/>
          <w:color w:val="383838"/>
          <w:spacing w:val="-7"/>
          <w:w w:val="79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81"/>
          <w:position w:val="-2"/>
        </w:rPr>
        <w:t>Bölg</w:t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82"/>
          <w:position w:val="-2"/>
        </w:rPr>
        <w:t>e</w:t>
      </w:r>
      <w:r>
        <w:rPr>
          <w:rFonts w:ascii="Arial" w:hAnsi="Arial" w:cs="Arial" w:eastAsia="Arial"/>
          <w:sz w:val="23"/>
          <w:szCs w:val="23"/>
          <w:color w:val="282828"/>
          <w:spacing w:val="-27"/>
          <w:w w:val="100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85"/>
          <w:position w:val="-2"/>
        </w:rPr>
        <w:t>Amiri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-2"/>
        </w:rPr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85"/>
          <w:position w:val="7"/>
        </w:rPr>
        <w:t>MüdaliaT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85"/>
          <w:position w:val="7"/>
        </w:rPr>
        <w:t>a</w:t>
      </w:r>
      <w:r>
        <w:rPr>
          <w:rFonts w:ascii="Arial" w:hAnsi="Arial" w:cs="Arial" w:eastAsia="Arial"/>
          <w:sz w:val="18"/>
          <w:szCs w:val="18"/>
          <w:color w:val="4F4F4F"/>
          <w:spacing w:val="14"/>
          <w:w w:val="85"/>
          <w:position w:val="7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85"/>
          <w:position w:val="7"/>
        </w:rPr>
        <w:t>Şub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85"/>
          <w:position w:val="7"/>
        </w:rPr>
        <w:t>e</w:t>
      </w:r>
      <w:r>
        <w:rPr>
          <w:rFonts w:ascii="Arial" w:hAnsi="Arial" w:cs="Arial" w:eastAsia="Arial"/>
          <w:sz w:val="18"/>
          <w:szCs w:val="18"/>
          <w:color w:val="383838"/>
          <w:spacing w:val="13"/>
          <w:w w:val="85"/>
          <w:position w:val="7"/>
        </w:rPr>
        <w:t> 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70"/>
          <w:position w:val="7"/>
        </w:rPr>
        <w:t>M"'üd'Urü</w:t>
      </w:r>
      <w:r>
        <w:rPr>
          <w:rFonts w:ascii="Arial" w:hAnsi="Arial" w:cs="Arial" w:eastAsia="Arial"/>
          <w:sz w:val="18"/>
          <w:szCs w:val="18"/>
          <w:color w:val="4F4F4F"/>
          <w:spacing w:val="18"/>
          <w:w w:val="70"/>
          <w:position w:val="7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51"/>
          <w:position w:val="7"/>
        </w:rPr>
        <w:t>v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-39"/>
        <w:jc w:val="righ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CACACA"/>
          <w:spacing w:val="0"/>
          <w:w w:val="228"/>
        </w:rPr>
        <w:t>'i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140" w:right="0"/>
        </w:sectPr>
      </w:pPr>
      <w:rPr/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36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3707" w:right="469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240" w:lineRule="auto"/>
        <w:ind w:left="842" w:right="-20"/>
        <w:jc w:val="left"/>
        <w:tabs>
          <w:tab w:pos="3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18"/>
          <w:position w:val="-5"/>
        </w:rPr>
        <w:t>IZMIR</w:t>
      </w:r>
      <w:r>
        <w:rPr>
          <w:rFonts w:ascii="Arial" w:hAnsi="Arial" w:cs="Arial" w:eastAsia="Arial"/>
          <w:sz w:val="14"/>
          <w:szCs w:val="14"/>
          <w:color w:val="313131"/>
          <w:spacing w:val="-38"/>
          <w:w w:val="118"/>
          <w:position w:val="-5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572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135422pt;margin-top:-47.334358pt;width:513.739392pt;height:72pt;mso-position-horizontal-relative:page;mso-position-vertical-relative:paragraph;z-index:-15263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54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313131"/>
                      <w:spacing w:val="0"/>
                      <w:w w:val="180"/>
                      <w:position w:val="36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313131"/>
                      <w:spacing w:val="0"/>
                      <w:w w:val="100"/>
                      <w:position w:val="36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313131"/>
                      <w:spacing w:val="0"/>
                      <w:w w:val="100"/>
                      <w:position w:val="36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13131"/>
                      <w:spacing w:val="0"/>
                      <w:w w:val="341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2"/>
        </w:rPr>
        <w:t>BÜYÜKSEHIR</w:t>
      </w:r>
      <w:r>
        <w:rPr>
          <w:rFonts w:ascii="Arial" w:hAnsi="Arial" w:cs="Arial" w:eastAsia="Arial"/>
          <w:sz w:val="15"/>
          <w:szCs w:val="15"/>
          <w:color w:val="313131"/>
          <w:spacing w:val="-3"/>
          <w:w w:val="100"/>
          <w:position w:val="2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  <w:position w:val="-2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1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  <w:position w:val="-2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6" w:lineRule="exact"/>
        <w:ind w:left="62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13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7" w:lineRule="exact"/>
        <w:ind w:left="105" w:right="-20"/>
        <w:jc w:val="left"/>
        <w:tabs>
          <w:tab w:pos="1440" w:val="left"/>
          <w:tab w:pos="3100" w:val="left"/>
          <w:tab w:pos="546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4"/>
        </w:rPr>
        <w:t>Qll!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:06/03/2017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4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4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9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-1"/>
        </w:rPr>
        <w:t>14:47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7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0553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386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6417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110" w:right="-20"/>
        <w:jc w:val="left"/>
        <w:tabs>
          <w:tab w:pos="1440" w:val="left"/>
          <w:tab w:pos="3100" w:val="left"/>
          <w:tab w:pos="4460" w:val="left"/>
          <w:tab w:pos="5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97"/>
          <w:position w:val="1"/>
        </w:rPr>
        <w:t>Kayı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:06/03/2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2"/>
          <w:position w:val="0"/>
        </w:rPr>
        <w:t>0</w:t>
      </w:r>
      <w:r>
        <w:rPr>
          <w:rFonts w:ascii="Arial" w:hAnsi="Arial" w:cs="Arial" w:eastAsia="Arial"/>
          <w:sz w:val="26"/>
          <w:szCs w:val="26"/>
          <w:color w:val="313131"/>
          <w:spacing w:val="-3"/>
          <w:w w:val="22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IKayıtNo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:1519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  <w:position w:val="-1"/>
        </w:rPr>
        <w:t>IBil.dirim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2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VURAL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97"/>
        </w:rPr>
        <w:t>Bild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9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2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ilenAdre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:fstiklal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6"/>
        </w:rPr>
        <w:t>KOçU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No:1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-Tire/İzmir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05" w:right="-20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Powu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:İstiklal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KilçO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hmet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-Tire/İzmir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05" w:right="-20"/>
        <w:jc w:val="left"/>
        <w:tabs>
          <w:tab w:pos="1440" w:val="left"/>
          <w:tab w:pos="486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17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8"/>
          <w:w w:val="92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0"/>
        </w:rPr>
        <w:t>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14" w:right="-20"/>
        <w:jc w:val="left"/>
        <w:tabs>
          <w:tab w:pos="3580" w:val="left"/>
          <w:tab w:pos="7200" w:val="left"/>
          <w:tab w:pos="9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1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85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84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  <w:position w:val="2"/>
        </w:rPr>
        <w:t>pını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36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23" w:lineRule="exact"/>
        <w:ind w:left="3613" w:right="-20"/>
        <w:jc w:val="left"/>
        <w:tabs>
          <w:tab w:pos="5240" w:val="left"/>
          <w:tab w:pos="7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2.791443pt;margin-top:5.985492pt;width:76.2046pt;height:24pt;mso-position-horizontal-relative:page;mso-position-vertical-relative:paragraph;z-index:-15262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144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99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etonarme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Vangınm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Alınma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13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-6"/>
        </w:rPr>
        <w:t>15:08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5" w:lineRule="exact"/>
        <w:ind w:left="3878" w:right="6385"/>
        <w:jc w:val="center"/>
        <w:tabs>
          <w:tab w:pos="500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32"/>
          <w:szCs w:val="32"/>
          <w:color w:val="313131"/>
          <w:spacing w:val="0"/>
          <w:w w:val="82"/>
          <w:position w:val="-1"/>
        </w:rPr>
        <w:t>*</w:t>
      </w:r>
      <w:r>
        <w:rPr>
          <w:rFonts w:ascii="Arial" w:hAnsi="Arial" w:cs="Arial" w:eastAsia="Arial"/>
          <w:sz w:val="32"/>
          <w:szCs w:val="32"/>
          <w:color w:val="31313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2"/>
          <w:szCs w:val="32"/>
          <w:color w:val="313131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1C1C1C"/>
          <w:spacing w:val="0"/>
          <w:w w:val="50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05" w:right="-20"/>
        <w:jc w:val="left"/>
        <w:tabs>
          <w:tab w:pos="2160" w:val="left"/>
          <w:tab w:pos="5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  <w:position w:val="1"/>
        </w:rPr>
        <w:t>:Vana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2"/>
          <w:position w:val="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2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:Mustafa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İMRE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1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3"/>
          <w:w w:val="13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Sefa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1"/>
        </w:rPr>
        <w:t>BOZKURT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2" w:after="0" w:line="240" w:lineRule="auto"/>
        <w:ind w:left="2073" w:right="740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:HOseyi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2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34" w:lineRule="exact"/>
        <w:ind w:left="2178" w:right="-20"/>
        <w:jc w:val="left"/>
        <w:tabs>
          <w:tab w:pos="470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9"/>
          <w:position w:val="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4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8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8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:14:47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1"/>
          <w:position w:val="-1"/>
        </w:rPr>
        <w:t>rarı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1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4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:14:50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00" w:bottom="280" w:left="320" w:right="0"/>
        </w:sectPr>
      </w:pPr>
      <w:rPr/>
    </w:p>
    <w:p>
      <w:pPr>
        <w:spacing w:before="0" w:after="0" w:line="204" w:lineRule="exact"/>
        <w:ind w:left="10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1114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0"/>
          <w:cols w:num="2" w:equalWidth="0">
            <w:col w:w="583" w:space="1524"/>
            <w:col w:w="9493"/>
          </w:cols>
        </w:sectPr>
      </w:pPr>
      <w:rPr/>
    </w:p>
    <w:p>
      <w:pPr>
        <w:spacing w:before="0" w:after="0" w:line="256" w:lineRule="exact"/>
        <w:ind w:left="114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4632" w:right="477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623" w:right="389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14:51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172" w:lineRule="exact"/>
        <w:ind w:left="2131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Sayısı:3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5" w:lineRule="exact"/>
        <w:ind w:left="2131" w:right="-20"/>
        <w:jc w:val="left"/>
        <w:tabs>
          <w:tab w:pos="74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Yarduna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55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2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05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varıldığında;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Çatını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9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6" w:lineRule="exact"/>
        <w:ind w:left="12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627" w:right="413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99"/>
        </w:rPr>
        <w:t>Söndilrme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124" w:right="-20"/>
        <w:jc w:val="left"/>
        <w:tabs>
          <w:tab w:pos="2520" w:val="left"/>
          <w:tab w:pos="4640" w:val="left"/>
          <w:tab w:pos="6560" w:val="left"/>
          <w:tab w:pos="8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Söndilrıne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0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93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7"/>
          <w:w w:val="93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0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0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5520" w:right="588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0" w:lineRule="auto"/>
        <w:ind w:left="133" w:right="907" w:firstLine="-9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  <w:position w:val="1"/>
        </w:rPr>
        <w:t>Yangınd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97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97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5"/>
          <w:w w:val="9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İMRE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çatısı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görmüştür.Tahmini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1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9"/>
          <w:w w:val="113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4000-TL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5" w:lineRule="auto"/>
        <w:ind w:left="90" w:right="478" w:firstLine="2059"/>
        <w:jc w:val="right"/>
        <w:tabs>
          <w:tab w:pos="2080" w:val="left"/>
          <w:tab w:pos="3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adresteki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tamamer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))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etonar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çatı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kısmındaki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taşıyıcıda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olup;yapıla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4"/>
          <w:position w:val="1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rsoruşturınada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çatı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kısmına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döküle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sob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küllerini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rüzgarı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etkisiyle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çatıya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sıçraması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0"/>
        </w:rPr>
        <w:t>çıkt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99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3"/>
          <w:w w:val="116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2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ı&lt;anaati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9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8" w:after="0" w:line="240" w:lineRule="auto"/>
        <w:ind w:left="124" w:right="-20"/>
        <w:jc w:val="left"/>
        <w:tabs>
          <w:tab w:pos="212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Sigoıtalı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4"/>
          <w:w w:val="7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8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4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deli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80.115845pt;margin-top:11.010814pt;width:35.886712pt;height:.1pt;mso-position-horizontal-relative:page;mso-position-vertical-relative:paragraph;z-index:-15267" coordorigin="7602,220" coordsize="718,2">
            <v:shape style="position:absolute;left:7602;top:220;width:718;height:2" coordorigin="7602,220" coordsize="718,0" path="m7602,220l8320,220e" filled="f" stroked="t" strokeweight=".236097pt" strokecolor="#5B5B5B">
              <v:path arrowok="t"/>
            </v:shape>
          </v:group>
          <w10:wrap type="none"/>
        </w:pict>
      </w:r>
      <w:r>
        <w:rPr/>
        <w:pict>
          <v:group style="position:absolute;margin-left:433.001526pt;margin-top:10.891832pt;width:20.304324pt;height:.1pt;mso-position-horizontal-relative:page;mso-position-vertical-relative:paragraph;z-index:-15265" coordorigin="8660,218" coordsize="406,2">
            <v:shape style="position:absolute;left:8660;top:218;width:406;height:2" coordorigin="8660,218" coordsize="406,0" path="m8660,218l9066,218e" filled="f" stroked="t" strokeweight=".236097pt" strokecolor="#6B6B6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r'-raç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0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20.488373pt;margin-top:1.490403pt;width:10.388259pt;height:.1pt;mso-position-horizontal-relative:page;mso-position-vertical-relative:paragraph;z-index:-15266" coordorigin="8410,30" coordsize="208,2">
            <v:shape style="position:absolute;left:8410;top:30;width:208;height:2" coordorigin="8410,30" coordsize="208,0" path="m8410,30l8618,30e" filled="f" stroked="t" strokeweight=".2360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Poli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ekiplerine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38" w:right="-20"/>
        <w:jc w:val="left"/>
        <w:tabs>
          <w:tab w:pos="214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9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1"/>
          <w:w w:val="11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13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06/03/2017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9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-6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223" w:right="-20"/>
        <w:jc w:val="left"/>
        <w:tabs>
          <w:tab w:pos="1020" w:val="left"/>
          <w:tab w:pos="1520" w:val="left"/>
          <w:tab w:pos="8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TiRE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GRUB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49"/>
        </w:rPr>
        <w:t>l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49"/>
        </w:rPr>
        <w:t>.</w:t>
      </w:r>
      <w:r>
        <w:rPr>
          <w:rFonts w:ascii="Arial" w:hAnsi="Arial" w:cs="Arial" w:eastAsia="Arial"/>
          <w:sz w:val="19"/>
          <w:szCs w:val="19"/>
          <w:color w:val="313131"/>
          <w:spacing w:val="-41"/>
          <w:w w:val="14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99" w:lineRule="exact"/>
        <w:ind w:left="2291" w:right="-20"/>
        <w:jc w:val="left"/>
        <w:tabs>
          <w:tab w:pos="5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2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2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36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459" w:right="-20"/>
        <w:jc w:val="left"/>
        <w:tabs>
          <w:tab w:pos="5200" w:val="left"/>
          <w:tab w:pos="844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5"/>
          <w:szCs w:val="25"/>
          <w:color w:val="313131"/>
          <w:spacing w:val="0"/>
          <w:w w:val="78"/>
          <w:position w:val="2"/>
        </w:rPr>
        <w:t>·u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76"/>
          <w:position w:val="-3"/>
        </w:rPr>
        <w:t>1</w:t>
      </w:r>
      <w:r>
        <w:rPr>
          <w:rFonts w:ascii="Arial" w:hAnsi="Arial" w:cs="Arial" w:eastAsia="Arial"/>
          <w:sz w:val="26"/>
          <w:szCs w:val="26"/>
          <w:color w:val="313131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i/>
          <w:position w:val="-3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7"/>
          <w:w w:val="100"/>
          <w:i/>
          <w:position w:val="-3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62"/>
          <w:position w:val="-3"/>
        </w:rPr>
        <w:t>Mar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62"/>
          <w:position w:val="-3"/>
        </w:rPr>
        <w:t>t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62"/>
          <w:position w:val="-3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12"/>
          <w:w w:val="62"/>
          <w:position w:val="-3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62"/>
          <w:position w:val="-3"/>
        </w:rPr>
        <w:t>2017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08" w:lineRule="exact"/>
        <w:ind w:left="459" w:right="-20"/>
        <w:jc w:val="left"/>
        <w:tabs>
          <w:tab w:pos="8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.080841pt;margin-top:-12.131597pt;width:311.529195pt;height:72pt;mso-position-horizontal-relative:page;mso-position-vertical-relative:paragraph;z-index:-15261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450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313131"/>
                      <w:spacing w:val="0"/>
                      <w:w w:val="100"/>
                      <w:position w:val="89"/>
                    </w:rPr>
                    <w:t>Cl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313131"/>
                      <w:spacing w:val="0"/>
                      <w:w w:val="100"/>
                      <w:position w:val="89"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313131"/>
                      <w:spacing w:val="0"/>
                      <w:w w:val="100"/>
                      <w:position w:val="89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313131"/>
                      <w:spacing w:val="0"/>
                      <w:w w:val="100"/>
                      <w:position w:val="89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13131"/>
                      <w:spacing w:val="49"/>
                      <w:w w:val="15"/>
                      <w:position w:val="-1"/>
                    </w:rPr>
                    <w:t>H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D3F79"/>
                      <w:spacing w:val="0"/>
                      <w:w w:val="125"/>
                      <w:position w:val="-1"/>
                    </w:rPr>
                    <w:t>e: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6"/>
          <w:szCs w:val="26"/>
          <w:color w:val="313131"/>
          <w:spacing w:val="-2"/>
          <w:w w:val="100"/>
          <w:i/>
          <w:position w:val="-9"/>
        </w:rPr>
        <w:t>.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100"/>
          <w:i/>
          <w:position w:val="-9"/>
        </w:rPr>
        <w:t>o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100"/>
          <w:i/>
          <w:position w:val="-9"/>
        </w:rPr>
        <w:tab/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100"/>
          <w:i/>
          <w:position w:val="-9"/>
        </w:rPr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i/>
          <w:position w:val="-9"/>
        </w:rPr>
        <w:t>1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i/>
          <w:position w:val="-9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39"/>
          <w:w w:val="100"/>
          <w:i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4"/>
          <w:position w:val="-9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29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9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0"/>
        </w:sectPr>
      </w:pPr>
      <w:rPr/>
    </w:p>
    <w:p>
      <w:pPr>
        <w:spacing w:before="0" w:after="0" w:line="634" w:lineRule="exact"/>
        <w:ind w:right="-20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62"/>
          <w:szCs w:val="62"/>
          <w:color w:val="606262"/>
          <w:spacing w:val="-19"/>
          <w:w w:val="30"/>
          <w:position w:val="1"/>
        </w:rPr>
        <w:t>·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52"/>
          <w:position w:val="21"/>
        </w:rPr>
        <w:t>.</w:t>
      </w:r>
      <w:r>
        <w:rPr>
          <w:rFonts w:ascii="Arial" w:hAnsi="Arial" w:cs="Arial" w:eastAsia="Arial"/>
          <w:sz w:val="24"/>
          <w:szCs w:val="24"/>
          <w:color w:val="313131"/>
          <w:spacing w:val="-47"/>
          <w:w w:val="52"/>
          <w:position w:val="21"/>
        </w:rPr>
        <w:t>.</w:t>
      </w:r>
      <w:r>
        <w:rPr>
          <w:rFonts w:ascii="Arial" w:hAnsi="Arial" w:cs="Arial" w:eastAsia="Arial"/>
          <w:sz w:val="62"/>
          <w:szCs w:val="62"/>
          <w:color w:val="313131"/>
          <w:spacing w:val="-164"/>
          <w:w w:val="78"/>
          <w:position w:val="1"/>
        </w:rPr>
        <w:t>-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52"/>
          <w:position w:val="21"/>
        </w:rPr>
        <w:t>..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38" w:lineRule="exact"/>
        <w:ind w:left="242" w:right="7628"/>
        <w:jc w:val="center"/>
        <w:tabs>
          <w:tab w:pos="82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7C7E7E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21"/>
          <w:szCs w:val="21"/>
          <w:color w:val="606262"/>
          <w:spacing w:val="4"/>
          <w:w w:val="100"/>
          <w:position w:val="-1"/>
        </w:rPr>
        <w:t>r</w:t>
      </w:r>
      <w:r>
        <w:rPr>
          <w:rFonts w:ascii="Arial" w:hAnsi="Arial" w:cs="Arial" w:eastAsia="Arial"/>
          <w:sz w:val="21"/>
          <w:szCs w:val="21"/>
          <w:color w:val="7C7E7E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21"/>
          <w:szCs w:val="21"/>
          <w:color w:val="7C7E7E"/>
          <w:spacing w:val="-10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7C7E7E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1"/>
          <w:szCs w:val="21"/>
          <w:color w:val="7C7E7E"/>
          <w:spacing w:val="3"/>
          <w:w w:val="91"/>
          <w:position w:val="0"/>
        </w:rPr>
        <w:t>Y</w:t>
      </w:r>
      <w:r>
        <w:rPr>
          <w:rFonts w:ascii="Arial" w:hAnsi="Arial" w:cs="Arial" w:eastAsia="Arial"/>
          <w:sz w:val="21"/>
          <w:szCs w:val="21"/>
          <w:color w:val="606262"/>
          <w:spacing w:val="-12"/>
          <w:w w:val="165"/>
          <w:position w:val="0"/>
        </w:rPr>
        <w:t>I</w:t>
      </w:r>
      <w:r>
        <w:rPr>
          <w:rFonts w:ascii="Arial" w:hAnsi="Arial" w:cs="Arial" w:eastAsia="Arial"/>
          <w:sz w:val="21"/>
          <w:szCs w:val="21"/>
          <w:color w:val="7C7E7E"/>
          <w:spacing w:val="0"/>
          <w:w w:val="106"/>
          <w:position w:val="0"/>
        </w:rPr>
        <w:t>LO</w:t>
      </w:r>
      <w:r>
        <w:rPr>
          <w:rFonts w:ascii="Arial" w:hAnsi="Arial" w:cs="Arial" w:eastAsia="Arial"/>
          <w:sz w:val="21"/>
          <w:szCs w:val="21"/>
          <w:color w:val="7C7E7E"/>
          <w:spacing w:val="-11"/>
          <w:w w:val="106"/>
          <w:position w:val="0"/>
        </w:rPr>
        <w:t>!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5"/>
          <w:position w:val="0"/>
        </w:rPr>
        <w:t>RIM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90" w:lineRule="exact"/>
        <w:ind w:right="-20"/>
        <w:jc w:val="left"/>
        <w:tabs>
          <w:tab w:pos="660" w:val="left"/>
          <w:tab w:pos="6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606262"/>
          <w:spacing w:val="-3"/>
          <w:w w:val="115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7C7E7E"/>
          <w:spacing w:val="-17"/>
          <w:w w:val="115"/>
          <w:position w:val="-1"/>
        </w:rPr>
        <w:t>ü</w:t>
      </w:r>
      <w:r>
        <w:rPr>
          <w:rFonts w:ascii="Arial" w:hAnsi="Arial" w:cs="Arial" w:eastAsia="Arial"/>
          <w:sz w:val="19"/>
          <w:szCs w:val="19"/>
          <w:color w:val="606262"/>
          <w:spacing w:val="0"/>
          <w:w w:val="115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606262"/>
          <w:spacing w:val="-60"/>
          <w:w w:val="115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606262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60626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Böl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2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7C7E7E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7C7E7E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28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999999"/>
          <w:spacing w:val="0"/>
          <w:w w:val="128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99999"/>
          <w:spacing w:val="-14"/>
          <w:w w:val="128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0"/>
        </w:rPr>
        <w:t>Posta</w:t>
      </w:r>
      <w:r>
        <w:rPr>
          <w:rFonts w:ascii="Arial" w:hAnsi="Arial" w:cs="Arial" w:eastAsia="Arial"/>
          <w:sz w:val="20"/>
          <w:szCs w:val="20"/>
          <w:color w:val="313131"/>
          <w:spacing w:val="-25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8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8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8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8" w:after="0" w:line="103" w:lineRule="exact"/>
        <w:ind w:left="414" w:right="7805"/>
        <w:jc w:val="center"/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3.290131pt;margin-top:7.549489pt;width:5.392935pt;height:20.5pt;mso-position-horizontal-relative:page;mso-position-vertical-relative:paragraph;z-index:-15260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999999"/>
                      <w:spacing w:val="0"/>
                      <w:w w:val="79"/>
                    </w:rPr>
                    <w:t>-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7C7E7E"/>
          <w:w w:val="107"/>
          <w:position w:val="-10"/>
        </w:rPr>
        <w:t>:ıru</w:t>
      </w:r>
      <w:r>
        <w:rPr>
          <w:rFonts w:ascii="Arial" w:hAnsi="Arial" w:cs="Arial" w:eastAsia="Arial"/>
          <w:sz w:val="19"/>
          <w:szCs w:val="19"/>
          <w:color w:val="7C7E7E"/>
          <w:spacing w:val="-6"/>
          <w:w w:val="108"/>
          <w:position w:val="-10"/>
        </w:rPr>
        <w:t>p</w:t>
      </w:r>
      <w:r>
        <w:rPr>
          <w:rFonts w:ascii="Arial" w:hAnsi="Arial" w:cs="Arial" w:eastAsia="Arial"/>
          <w:sz w:val="19"/>
          <w:szCs w:val="19"/>
          <w:color w:val="606262"/>
          <w:spacing w:val="0"/>
          <w:w w:val="198"/>
          <w:position w:val="-10"/>
        </w:rPr>
        <w:t>l</w:t>
      </w:r>
      <w:r>
        <w:rPr>
          <w:rFonts w:ascii="Arial" w:hAnsi="Arial" w:cs="Arial" w:eastAsia="Arial"/>
          <w:sz w:val="19"/>
          <w:szCs w:val="19"/>
          <w:color w:val="606262"/>
          <w:spacing w:val="-28"/>
          <w:w w:val="100"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7C7E7E"/>
          <w:spacing w:val="0"/>
          <w:w w:val="100"/>
          <w:position w:val="-10"/>
        </w:rPr>
        <w:t>.</w:t>
      </w:r>
      <w:r>
        <w:rPr>
          <w:rFonts w:ascii="Arial" w:hAnsi="Arial" w:cs="Arial" w:eastAsia="Arial"/>
          <w:sz w:val="19"/>
          <w:szCs w:val="19"/>
          <w:color w:val="7C7E7E"/>
          <w:spacing w:val="0"/>
          <w:w w:val="100"/>
          <w:position w:val="-10"/>
        </w:rPr>
        <w:t>r</w:t>
      </w:r>
      <w:r>
        <w:rPr>
          <w:rFonts w:ascii="Arial" w:hAnsi="Arial" w:cs="Arial" w:eastAsia="Arial"/>
          <w:sz w:val="19"/>
          <w:szCs w:val="19"/>
          <w:color w:val="7C7E7E"/>
          <w:spacing w:val="18"/>
          <w:w w:val="100"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15"/>
          <w:position w:val="-10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20" w:right="0"/>
          <w:cols w:num="2" w:equalWidth="0">
            <w:col w:w="619" w:space="1455"/>
            <w:col w:w="9526"/>
          </w:cols>
        </w:sectPr>
      </w:pPr>
      <w:rPr/>
    </w:p>
    <w:p>
      <w:pPr>
        <w:spacing w:before="45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9.52829pt;margin-top:11.196992pt;width:3.91608pt;height:14pt;mso-position-horizontal-relative:page;mso-position-vertical-relative:paragraph;z-index:-15256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606262"/>
                      <w:spacing w:val="0"/>
                      <w:w w:val="100"/>
                    </w:rPr>
                    <w:t>·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27" w:lineRule="exact"/>
        <w:ind w:left="241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23"/>
          <w:szCs w:val="23"/>
          <w:color w:val="313131"/>
          <w:spacing w:val="0"/>
          <w:w w:val="164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313131"/>
          <w:spacing w:val="39"/>
          <w:w w:val="164"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606262"/>
          <w:spacing w:val="0"/>
          <w:w w:val="53"/>
          <w:position w:val="-3"/>
        </w:rPr>
        <w:t>....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2" w:lineRule="exact"/>
        <w:ind w:left="836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B4B4D"/>
          <w:spacing w:val="0"/>
          <w:w w:val="119"/>
          <w:position w:val="-10"/>
        </w:rPr>
        <w:t>.</w:t>
      </w:r>
      <w:r>
        <w:rPr>
          <w:rFonts w:ascii="Arial" w:hAnsi="Arial" w:cs="Arial" w:eastAsia="Arial"/>
          <w:sz w:val="18"/>
          <w:szCs w:val="18"/>
          <w:color w:val="4B4B4D"/>
          <w:spacing w:val="-12"/>
          <w:w w:val="119"/>
          <w:position w:val="-10"/>
        </w:rPr>
        <w:t> </w:t>
      </w:r>
      <w:r>
        <w:rPr>
          <w:rFonts w:ascii="Arial" w:hAnsi="Arial" w:cs="Arial" w:eastAsia="Arial"/>
          <w:sz w:val="18"/>
          <w:szCs w:val="18"/>
          <w:color w:val="7C7E7E"/>
          <w:spacing w:val="0"/>
          <w:w w:val="119"/>
          <w:position w:val="-10"/>
        </w:rPr>
        <w:t>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0"/>
          <w:cols w:num="2" w:equalWidth="0">
            <w:col w:w="5844" w:space="2826"/>
            <w:col w:w="293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right"/>
        <w:tabs>
          <w:tab w:pos="184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313131"/>
          <w:w w:val="82"/>
        </w:rPr>
        <w:t>L</w:t>
      </w:r>
      <w:r>
        <w:rPr>
          <w:rFonts w:ascii="Arial" w:hAnsi="Arial" w:cs="Arial" w:eastAsia="Arial"/>
          <w:sz w:val="24"/>
          <w:szCs w:val="24"/>
          <w:color w:val="313131"/>
          <w:w w:val="81"/>
        </w:rPr>
        <w:t>A</w:t>
      </w:r>
      <w:r>
        <w:rPr>
          <w:rFonts w:ascii="Arial" w:hAnsi="Arial" w:cs="Arial" w:eastAsia="Arial"/>
          <w:sz w:val="24"/>
          <w:szCs w:val="24"/>
          <w:color w:val="313131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313131"/>
          <w:w w:val="100"/>
        </w:rPr>
      </w:r>
      <w:r>
        <w:rPr>
          <w:rFonts w:ascii="Arial" w:hAnsi="Arial" w:cs="Arial" w:eastAsia="Arial"/>
          <w:sz w:val="24"/>
          <w:szCs w:val="24"/>
          <w:color w:val="3D3F79"/>
          <w:spacing w:val="0"/>
          <w:w w:val="600"/>
        </w:rPr>
        <w:t>'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0" w:after="0" w:line="1077" w:lineRule="exact"/>
        <w:ind w:right="-241"/>
        <w:jc w:val="left"/>
        <w:rPr>
          <w:rFonts w:ascii="Arial" w:hAnsi="Arial" w:cs="Arial" w:eastAsia="Arial"/>
          <w:sz w:val="134"/>
          <w:szCs w:val="13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0"/>
          <w:szCs w:val="40"/>
          <w:color w:val="7C7E7E"/>
          <w:spacing w:val="-15"/>
          <w:w w:val="45"/>
          <w:position w:val="-22"/>
        </w:rPr>
        <w:t>1</w:t>
      </w:r>
      <w:r>
        <w:rPr>
          <w:rFonts w:ascii="Times New Roman" w:hAnsi="Times New Roman" w:cs="Times New Roman" w:eastAsia="Times New Roman"/>
          <w:sz w:val="40"/>
          <w:szCs w:val="40"/>
          <w:color w:val="606262"/>
          <w:spacing w:val="-14"/>
          <w:w w:val="153"/>
          <w:position w:val="-22"/>
        </w:rPr>
        <w:t>.</w:t>
      </w:r>
      <w:r>
        <w:rPr>
          <w:rFonts w:ascii="Times New Roman" w:hAnsi="Times New Roman" w:cs="Times New Roman" w:eastAsia="Times New Roman"/>
          <w:sz w:val="67"/>
          <w:szCs w:val="67"/>
          <w:color w:val="313131"/>
          <w:spacing w:val="-66"/>
          <w:w w:val="90"/>
          <w:position w:val="-22"/>
        </w:rPr>
        <w:t>:</w:t>
      </w:r>
      <w:r>
        <w:rPr>
          <w:rFonts w:ascii="Times New Roman" w:hAnsi="Times New Roman" w:cs="Times New Roman" w:eastAsia="Times New Roman"/>
          <w:sz w:val="67"/>
          <w:szCs w:val="67"/>
          <w:color w:val="606262"/>
          <w:spacing w:val="-364"/>
          <w:w w:val="123"/>
          <w:position w:val="-22"/>
        </w:rPr>
        <w:t>m</w:t>
      </w:r>
      <w:r>
        <w:rPr>
          <w:rFonts w:ascii="Arial" w:hAnsi="Arial" w:cs="Arial" w:eastAsia="Arial"/>
          <w:sz w:val="70"/>
          <w:szCs w:val="70"/>
          <w:color w:val="606262"/>
          <w:spacing w:val="-6"/>
          <w:w w:val="220"/>
          <w:position w:val="6"/>
        </w:rPr>
        <w:t>-</w:t>
      </w:r>
      <w:r>
        <w:rPr>
          <w:rFonts w:ascii="Times New Roman" w:hAnsi="Times New Roman" w:cs="Times New Roman" w:eastAsia="Times New Roman"/>
          <w:sz w:val="67"/>
          <w:szCs w:val="67"/>
          <w:color w:val="606262"/>
          <w:spacing w:val="-161"/>
          <w:w w:val="123"/>
          <w:position w:val="-22"/>
        </w:rPr>
        <w:t>l</w:t>
      </w:r>
      <w:r>
        <w:rPr>
          <w:rFonts w:ascii="Arial" w:hAnsi="Arial" w:cs="Arial" w:eastAsia="Arial"/>
          <w:sz w:val="70"/>
          <w:szCs w:val="70"/>
          <w:color w:val="606262"/>
          <w:spacing w:val="0"/>
          <w:w w:val="220"/>
          <w:position w:val="6"/>
        </w:rPr>
        <w:t>-</w:t>
      </w:r>
      <w:r>
        <w:rPr>
          <w:rFonts w:ascii="Arial" w:hAnsi="Arial" w:cs="Arial" w:eastAsia="Arial"/>
          <w:sz w:val="70"/>
          <w:szCs w:val="70"/>
          <w:color w:val="606262"/>
          <w:spacing w:val="67"/>
          <w:w w:val="100"/>
          <w:position w:val="6"/>
        </w:rPr>
        <w:t> </w:t>
      </w:r>
      <w:r>
        <w:rPr>
          <w:rFonts w:ascii="Arial" w:hAnsi="Arial" w:cs="Arial" w:eastAsia="Arial"/>
          <w:sz w:val="25"/>
          <w:szCs w:val="25"/>
          <w:color w:val="7C7E7E"/>
          <w:spacing w:val="0"/>
          <w:w w:val="243"/>
          <w:position w:val="9"/>
        </w:rPr>
        <w:t>1</w:t>
      </w:r>
      <w:r>
        <w:rPr>
          <w:rFonts w:ascii="Arial" w:hAnsi="Arial" w:cs="Arial" w:eastAsia="Arial"/>
          <w:sz w:val="25"/>
          <w:szCs w:val="25"/>
          <w:color w:val="7C7E7E"/>
          <w:spacing w:val="-30"/>
          <w:w w:val="100"/>
          <w:position w:val="9"/>
        </w:rPr>
        <w:t> </w:t>
      </w:r>
      <w:r>
        <w:rPr>
          <w:rFonts w:ascii="Arial" w:hAnsi="Arial" w:cs="Arial" w:eastAsia="Arial"/>
          <w:sz w:val="134"/>
          <w:szCs w:val="134"/>
          <w:color w:val="ACAAD4"/>
          <w:spacing w:val="-202"/>
          <w:w w:val="42"/>
          <w:position w:val="-22"/>
        </w:rPr>
        <w:t>·</w:t>
      </w:r>
      <w:r>
        <w:rPr>
          <w:rFonts w:ascii="Arial" w:hAnsi="Arial" w:cs="Arial" w:eastAsia="Arial"/>
          <w:sz w:val="134"/>
          <w:szCs w:val="134"/>
          <w:color w:val="3B3F97"/>
          <w:spacing w:val="0"/>
          <w:w w:val="374"/>
          <w:position w:val="-22"/>
        </w:rPr>
        <w:t>ı</w:t>
      </w:r>
      <w:r>
        <w:rPr>
          <w:rFonts w:ascii="Arial" w:hAnsi="Arial" w:cs="Arial" w:eastAsia="Arial"/>
          <w:sz w:val="134"/>
          <w:szCs w:val="1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-140"/>
          <w:cols w:num="2" w:equalWidth="0">
            <w:col w:w="7108" w:space="1147"/>
            <w:col w:w="3485"/>
          </w:cols>
        </w:sectPr>
      </w:pPr>
      <w:rPr/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144" w:lineRule="atLeast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13131"/>
          <w:w w:val="50"/>
        </w:rPr>
        <w:t>:</w:t>
      </w:r>
      <w:r>
        <w:rPr>
          <w:rFonts w:ascii="Arial" w:hAnsi="Arial" w:cs="Arial" w:eastAsia="Arial"/>
          <w:sz w:val="23"/>
          <w:szCs w:val="23"/>
          <w:color w:val="313131"/>
          <w:spacing w:val="-11"/>
          <w:w w:val="50"/>
        </w:rPr>
        <w:t>:</w:t>
      </w:r>
      <w:r>
        <w:rPr>
          <w:rFonts w:ascii="Arial" w:hAnsi="Arial" w:cs="Arial" w:eastAsia="Arial"/>
          <w:sz w:val="23"/>
          <w:szCs w:val="23"/>
          <w:color w:val="313131"/>
          <w:spacing w:val="-14"/>
          <w:w w:val="50"/>
        </w:rPr>
        <w:t>ı</w:t>
      </w:r>
      <w:r>
        <w:rPr>
          <w:rFonts w:ascii="Arial" w:hAnsi="Arial" w:cs="Arial" w:eastAsia="Arial"/>
          <w:sz w:val="23"/>
          <w:szCs w:val="23"/>
          <w:color w:val="313131"/>
          <w:spacing w:val="-3"/>
          <w:w w:val="50"/>
        </w:rPr>
        <w:t>: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50"/>
        </w:rPr>
        <w:t>: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0" w:lineRule="exact"/>
        <w:ind w:right="-20"/>
        <w:jc w:val="left"/>
        <w:tabs>
          <w:tab w:pos="1060" w:val="left"/>
          <w:tab w:pos="142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AAACAC"/>
          <w:spacing w:val="0"/>
          <w:w w:val="100"/>
          <w:position w:val="-26"/>
        </w:rPr>
        <w:t>..</w:t>
      </w:r>
      <w:r>
        <w:rPr>
          <w:rFonts w:ascii="Arial" w:hAnsi="Arial" w:cs="Arial" w:eastAsia="Arial"/>
          <w:sz w:val="15"/>
          <w:szCs w:val="15"/>
          <w:color w:val="AAACAC"/>
          <w:spacing w:val="0"/>
          <w:w w:val="100"/>
          <w:position w:val="-26"/>
        </w:rPr>
        <w:t>   </w:t>
      </w:r>
      <w:r>
        <w:rPr>
          <w:rFonts w:ascii="Arial" w:hAnsi="Arial" w:cs="Arial" w:eastAsia="Arial"/>
          <w:sz w:val="15"/>
          <w:szCs w:val="15"/>
          <w:color w:val="AAACAC"/>
          <w:spacing w:val="14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color w:val="313131"/>
          <w:spacing w:val="0"/>
          <w:w w:val="214"/>
          <w:position w:val="-38"/>
        </w:rPr>
        <w:t>'</w:t>
      </w:r>
      <w:r>
        <w:rPr>
          <w:rFonts w:ascii="Times New Roman" w:hAnsi="Times New Roman" w:cs="Times New Roman" w:eastAsia="Times New Roman"/>
          <w:sz w:val="49"/>
          <w:szCs w:val="49"/>
          <w:color w:val="313131"/>
          <w:spacing w:val="-89"/>
          <w:w w:val="100"/>
          <w:position w:val="-38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65"/>
          <w:position w:val="-26"/>
        </w:rPr>
        <w:t>(</w:t>
      </w:r>
      <w:r>
        <w:rPr>
          <w:rFonts w:ascii="Arial" w:hAnsi="Arial" w:cs="Arial" w:eastAsia="Arial"/>
          <w:sz w:val="15"/>
          <w:szCs w:val="15"/>
          <w:color w:val="313131"/>
          <w:spacing w:val="-13"/>
          <w:w w:val="164"/>
          <w:position w:val="-26"/>
        </w:rPr>
        <w:t>ı</w:t>
      </w:r>
      <w:r>
        <w:rPr>
          <w:rFonts w:ascii="Arial" w:hAnsi="Arial" w:cs="Arial" w:eastAsia="Arial"/>
          <w:sz w:val="15"/>
          <w:szCs w:val="15"/>
          <w:color w:val="313131"/>
          <w:spacing w:val="-63"/>
          <w:w w:val="165"/>
          <w:position w:val="-26"/>
        </w:rPr>
        <w:t>r</w:t>
      </w:r>
      <w:r>
        <w:rPr>
          <w:rFonts w:ascii="Arial" w:hAnsi="Arial" w:cs="Arial" w:eastAsia="Arial"/>
          <w:sz w:val="32"/>
          <w:szCs w:val="32"/>
          <w:color w:val="313131"/>
          <w:spacing w:val="0"/>
          <w:w w:val="73"/>
          <w:position w:val="-38"/>
        </w:rPr>
        <w:t>.</w:t>
      </w:r>
      <w:r>
        <w:rPr>
          <w:rFonts w:ascii="Arial" w:hAnsi="Arial" w:cs="Arial" w:eastAsia="Arial"/>
          <w:sz w:val="32"/>
          <w:szCs w:val="32"/>
          <w:color w:val="313131"/>
          <w:spacing w:val="-55"/>
          <w:w w:val="100"/>
          <w:position w:val="-38"/>
        </w:rPr>
        <w:t> </w:t>
      </w:r>
      <w:r>
        <w:rPr>
          <w:rFonts w:ascii="Arial" w:hAnsi="Arial" w:cs="Arial" w:eastAsia="Arial"/>
          <w:sz w:val="32"/>
          <w:szCs w:val="32"/>
          <w:color w:val="AAACAC"/>
          <w:spacing w:val="0"/>
          <w:w w:val="58"/>
          <w:position w:val="-38"/>
        </w:rPr>
        <w:t>.</w:t>
      </w:r>
      <w:r>
        <w:rPr>
          <w:rFonts w:ascii="Arial" w:hAnsi="Arial" w:cs="Arial" w:eastAsia="Arial"/>
          <w:sz w:val="32"/>
          <w:szCs w:val="32"/>
          <w:color w:val="AAACAC"/>
          <w:spacing w:val="0"/>
          <w:w w:val="100"/>
          <w:position w:val="-38"/>
        </w:rPr>
        <w:tab/>
      </w:r>
      <w:r>
        <w:rPr>
          <w:rFonts w:ascii="Arial" w:hAnsi="Arial" w:cs="Arial" w:eastAsia="Arial"/>
          <w:sz w:val="32"/>
          <w:szCs w:val="32"/>
          <w:color w:val="AAACAC"/>
          <w:spacing w:val="0"/>
          <w:w w:val="100"/>
          <w:position w:val="-38"/>
        </w:rPr>
      </w:r>
      <w:r>
        <w:rPr>
          <w:rFonts w:ascii="Times New Roman" w:hAnsi="Times New Roman" w:cs="Times New Roman" w:eastAsia="Times New Roman"/>
          <w:sz w:val="15"/>
          <w:szCs w:val="15"/>
          <w:color w:val="606262"/>
          <w:spacing w:val="0"/>
          <w:w w:val="100"/>
          <w:position w:val="-15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606262"/>
          <w:spacing w:val="-37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06262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606262"/>
          <w:spacing w:val="0"/>
          <w:w w:val="100"/>
          <w:position w:val="-15"/>
        </w:rPr>
      </w:r>
      <w:r>
        <w:rPr>
          <w:rFonts w:ascii="Arial" w:hAnsi="Arial" w:cs="Arial" w:eastAsia="Arial"/>
          <w:sz w:val="15"/>
          <w:szCs w:val="15"/>
          <w:color w:val="AAACAC"/>
          <w:spacing w:val="0"/>
          <w:w w:val="251"/>
          <w:position w:val="-26"/>
        </w:rPr>
        <w:t>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0"/>
          <w:cols w:num="2" w:equalWidth="0">
            <w:col w:w="636" w:space="7760"/>
            <w:col w:w="3204"/>
          </w:cols>
        </w:sectPr>
      </w:pPr>
      <w:rPr/>
    </w:p>
    <w:p>
      <w:pPr>
        <w:spacing w:before="0" w:after="0" w:line="225" w:lineRule="atLeast"/>
        <w:ind w:right="1409"/>
        <w:jc w:val="right"/>
        <w:tabs>
          <w:tab w:pos="72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v:group style="position:absolute;margin-left:432.057129pt;margin-top:-.600728pt;width:.1pt;height:6.90095pt;mso-position-horizontal-relative:page;mso-position-vertical-relative:paragraph;z-index:-15264" coordorigin="8641,-12" coordsize="2,138">
            <v:shape style="position:absolute;left:8641;top:-12;width:2;height:138" coordorigin="8641,-12" coordsize="0,138" path="m8641,126l8641,-12e" filled="f" stroked="t" strokeweight=".944387pt" strokecolor="#5B606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.789131pt;margin-top:7.149465pt;width:4.532128pt;height:6pt;mso-position-horizontal-relative:page;mso-position-vertical-relative:paragraph;z-index:-15259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right="-58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Pr/>
                  <w:r>
                    <w:rPr>
                      <w:rFonts w:ascii="Arial" w:hAnsi="Arial" w:cs="Arial" w:eastAsia="Arial"/>
                      <w:sz w:val="12"/>
                      <w:szCs w:val="12"/>
                      <w:color w:val="313131"/>
                      <w:spacing w:val="-1"/>
                      <w:w w:val="78"/>
                    </w:rPr>
                    <w:t>t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313131"/>
                      <w:spacing w:val="-6"/>
                      <w:w w:val="78"/>
                    </w:rPr>
                    <w:t>&lt;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313131"/>
                      <w:spacing w:val="-15"/>
                      <w:w w:val="79"/>
                    </w:rPr>
                    <w:t>l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606262"/>
          <w:spacing w:val="0"/>
          <w:w w:val="273"/>
        </w:rPr>
        <w:t>a</w:t>
      </w:r>
      <w:r>
        <w:rPr>
          <w:rFonts w:ascii="Arial" w:hAnsi="Arial" w:cs="Arial" w:eastAsia="Arial"/>
          <w:sz w:val="18"/>
          <w:szCs w:val="18"/>
          <w:color w:val="606262"/>
          <w:spacing w:val="-27"/>
          <w:w w:val="273"/>
        </w:rPr>
        <w:t> </w:t>
      </w:r>
      <w:r>
        <w:rPr>
          <w:rFonts w:ascii="Arial" w:hAnsi="Arial" w:cs="Arial" w:eastAsia="Arial"/>
          <w:sz w:val="18"/>
          <w:szCs w:val="18"/>
          <w:color w:val="7C7E7E"/>
          <w:spacing w:val="0"/>
          <w:w w:val="78"/>
        </w:rPr>
        <w:t>.</w:t>
      </w:r>
      <w:r>
        <w:rPr>
          <w:rFonts w:ascii="Arial" w:hAnsi="Arial" w:cs="Arial" w:eastAsia="Arial"/>
          <w:sz w:val="18"/>
          <w:szCs w:val="18"/>
          <w:color w:val="7C7E7E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7C7E7E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4B5285"/>
          <w:spacing w:val="0"/>
          <w:w w:val="93"/>
        </w:rPr>
        <w:t>_....,</w:t>
      </w:r>
      <w:r>
        <w:rPr>
          <w:rFonts w:ascii="Arial" w:hAnsi="Arial" w:cs="Arial" w:eastAsia="Arial"/>
          <w:sz w:val="18"/>
          <w:szCs w:val="18"/>
          <w:color w:val="4B5285"/>
          <w:spacing w:val="-31"/>
          <w:w w:val="93"/>
        </w:rPr>
        <w:t>.</w:t>
      </w:r>
      <w:r>
        <w:rPr>
          <w:rFonts w:ascii="Arial" w:hAnsi="Arial" w:cs="Arial" w:eastAsia="Arial"/>
          <w:sz w:val="18"/>
          <w:szCs w:val="18"/>
          <w:color w:val="8C95B8"/>
          <w:spacing w:val="-39"/>
          <w:w w:val="48"/>
        </w:rPr>
        <w:t>-</w:t>
      </w:r>
      <w:r>
        <w:rPr>
          <w:rFonts w:ascii="Arial" w:hAnsi="Arial" w:cs="Arial" w:eastAsia="Arial"/>
          <w:sz w:val="18"/>
          <w:szCs w:val="18"/>
          <w:color w:val="AAACAC"/>
          <w:spacing w:val="-31"/>
          <w:w w:val="156"/>
        </w:rPr>
        <w:t>.</w:t>
      </w:r>
      <w:r>
        <w:rPr>
          <w:rFonts w:ascii="Arial" w:hAnsi="Arial" w:cs="Arial" w:eastAsia="Arial"/>
          <w:sz w:val="18"/>
          <w:szCs w:val="18"/>
          <w:color w:val="CDCDCD"/>
          <w:spacing w:val="0"/>
          <w:w w:val="104"/>
        </w:rPr>
        <w:t>.</w:t>
      </w:r>
      <w:r>
        <w:rPr>
          <w:rFonts w:ascii="Arial" w:hAnsi="Arial" w:cs="Arial" w:eastAsia="Arial"/>
          <w:sz w:val="18"/>
          <w:szCs w:val="18"/>
          <w:color w:val="CDCDC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06262"/>
          <w:spacing w:val="0"/>
          <w:w w:val="102"/>
        </w:rPr>
        <w:t>\</w:t>
      </w:r>
      <w:r>
        <w:rPr>
          <w:rFonts w:ascii="Times New Roman" w:hAnsi="Times New Roman" w:cs="Times New Roman" w:eastAsia="Times New Roman"/>
          <w:sz w:val="15"/>
          <w:szCs w:val="15"/>
          <w:color w:val="606262"/>
          <w:spacing w:val="0"/>
          <w:w w:val="103"/>
        </w:rPr>
        <w:t>'1</w:t>
      </w:r>
      <w:r>
        <w:rPr>
          <w:rFonts w:ascii="Times New Roman" w:hAnsi="Times New Roman" w:cs="Times New Roman" w:eastAsia="Times New Roman"/>
          <w:sz w:val="15"/>
          <w:szCs w:val="15"/>
          <w:color w:val="606262"/>
          <w:spacing w:val="-14"/>
          <w:w w:val="103"/>
        </w:rPr>
        <w:t>"</w:t>
      </w:r>
      <w:r>
        <w:rPr>
          <w:rFonts w:ascii="Times New Roman" w:hAnsi="Times New Roman" w:cs="Times New Roman" w:eastAsia="Times New Roman"/>
          <w:sz w:val="15"/>
          <w:szCs w:val="15"/>
          <w:color w:val="7C7E7E"/>
          <w:spacing w:val="0"/>
          <w:w w:val="132"/>
        </w:rPr>
        <w:t>"'</w:t>
      </w:r>
      <w:r>
        <w:rPr>
          <w:rFonts w:ascii="Times New Roman" w:hAnsi="Times New Roman" w:cs="Times New Roman" w:eastAsia="Times New Roman"/>
          <w:sz w:val="15"/>
          <w:szCs w:val="15"/>
          <w:color w:val="7C7E7E"/>
          <w:spacing w:val="-21"/>
          <w:w w:val="131"/>
        </w:rPr>
        <w:t>;</w:t>
      </w:r>
      <w:r>
        <w:rPr>
          <w:rFonts w:ascii="Times New Roman" w:hAnsi="Times New Roman" w:cs="Times New Roman" w:eastAsia="Times New Roman"/>
          <w:sz w:val="15"/>
          <w:szCs w:val="15"/>
          <w:color w:val="4B5285"/>
          <w:spacing w:val="0"/>
          <w:w w:val="93"/>
        </w:rPr>
        <w:t>-.:</w:t>
      </w:r>
      <w:r>
        <w:rPr>
          <w:rFonts w:ascii="Times New Roman" w:hAnsi="Times New Roman" w:cs="Times New Roman" w:eastAsia="Times New Roman"/>
          <w:sz w:val="15"/>
          <w:szCs w:val="15"/>
          <w:color w:val="4B5285"/>
          <w:spacing w:val="-3"/>
          <w:w w:val="93"/>
        </w:rPr>
        <w:t>l</w:t>
      </w:r>
      <w:r>
        <w:rPr>
          <w:rFonts w:ascii="Times New Roman" w:hAnsi="Times New Roman" w:cs="Times New Roman" w:eastAsia="Times New Roman"/>
          <w:sz w:val="15"/>
          <w:szCs w:val="15"/>
          <w:color w:val="606262"/>
          <w:spacing w:val="0"/>
          <w:w w:val="69"/>
        </w:rPr>
        <w:t>ı</w:t>
      </w:r>
      <w:r>
        <w:rPr>
          <w:rFonts w:ascii="Times New Roman" w:hAnsi="Times New Roman" w:cs="Times New Roman" w:eastAsia="Times New Roman"/>
          <w:sz w:val="15"/>
          <w:szCs w:val="15"/>
          <w:color w:val="60626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C7E7E"/>
          <w:spacing w:val="-18"/>
          <w:w w:val="129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0"/>
          <w:w w:val="81"/>
        </w:rPr>
        <w:t>lı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32" w:after="0" w:line="68" w:lineRule="exact"/>
        <w:ind w:left="2796" w:right="-20"/>
        <w:jc w:val="left"/>
        <w:tabs>
          <w:tab w:pos="8500" w:val="left"/>
          <w:tab w:pos="958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9.140045pt;margin-top:3.461577pt;width:2.97pt;height:7.5pt;mso-position-horizontal-relative:page;mso-position-vertical-relative:paragraph;z-index:-15258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BABABA"/>
                      <w:spacing w:val="0"/>
                      <w:w w:val="66"/>
                    </w:rPr>
                    <w:t>•.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120"/>
          <w:position w:val="-34"/>
        </w:rPr>
        <w:t>Ergü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120"/>
          <w:position w:val="-34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-8"/>
          <w:w w:val="120"/>
          <w:position w:val="-34"/>
        </w:rPr>
        <w:t> </w:t>
      </w:r>
      <w:r>
        <w:rPr>
          <w:rFonts w:ascii="Arial" w:hAnsi="Arial" w:cs="Arial" w:eastAsia="Arial"/>
          <w:sz w:val="25"/>
          <w:szCs w:val="25"/>
          <w:color w:val="7C7E7E"/>
          <w:spacing w:val="0"/>
          <w:w w:val="100"/>
          <w:i/>
          <w:position w:val="-34"/>
        </w:rPr>
        <w:t>K</w:t>
      </w:r>
      <w:r>
        <w:rPr>
          <w:rFonts w:ascii="Arial" w:hAnsi="Arial" w:cs="Arial" w:eastAsia="Arial"/>
          <w:sz w:val="25"/>
          <w:szCs w:val="25"/>
          <w:color w:val="7C7E7E"/>
          <w:spacing w:val="0"/>
          <w:w w:val="100"/>
          <w:i/>
          <w:position w:val="-34"/>
        </w:rPr>
        <w:t>L</w:t>
      </w:r>
      <w:r>
        <w:rPr>
          <w:rFonts w:ascii="Arial" w:hAnsi="Arial" w:cs="Arial" w:eastAsia="Arial"/>
          <w:sz w:val="25"/>
          <w:szCs w:val="25"/>
          <w:color w:val="7C7E7E"/>
          <w:spacing w:val="16"/>
          <w:w w:val="100"/>
          <w:i/>
          <w:position w:val="-34"/>
        </w:rPr>
        <w:t> </w:t>
      </w:r>
      <w:r>
        <w:rPr>
          <w:rFonts w:ascii="Arial" w:hAnsi="Arial" w:cs="Arial" w:eastAsia="Arial"/>
          <w:sz w:val="26"/>
          <w:szCs w:val="26"/>
          <w:color w:val="7C7E7E"/>
          <w:spacing w:val="0"/>
          <w:w w:val="100"/>
          <w:position w:val="-34"/>
        </w:rPr>
        <w:t>YA</w:t>
      </w:r>
      <w:r>
        <w:rPr>
          <w:rFonts w:ascii="Arial" w:hAnsi="Arial" w:cs="Arial" w:eastAsia="Arial"/>
          <w:sz w:val="26"/>
          <w:szCs w:val="26"/>
          <w:color w:val="7C7E7E"/>
          <w:spacing w:val="-34"/>
          <w:w w:val="100"/>
          <w:position w:val="-34"/>
        </w:rPr>
        <w:t> </w:t>
      </w:r>
      <w:r>
        <w:rPr>
          <w:rFonts w:ascii="Arial" w:hAnsi="Arial" w:cs="Arial" w:eastAsia="Arial"/>
          <w:sz w:val="26"/>
          <w:szCs w:val="26"/>
          <w:color w:val="7C7E7E"/>
          <w:spacing w:val="0"/>
          <w:w w:val="100"/>
          <w:position w:val="-34"/>
        </w:rPr>
        <w:tab/>
      </w:r>
      <w:r>
        <w:rPr>
          <w:rFonts w:ascii="Arial" w:hAnsi="Arial" w:cs="Arial" w:eastAsia="Arial"/>
          <w:sz w:val="26"/>
          <w:szCs w:val="26"/>
          <w:color w:val="7C7E7E"/>
          <w:spacing w:val="0"/>
          <w:w w:val="100"/>
          <w:position w:val="-34"/>
        </w:rPr>
      </w:r>
      <w:r>
        <w:rPr>
          <w:rFonts w:ascii="Arial" w:hAnsi="Arial" w:cs="Arial" w:eastAsia="Arial"/>
          <w:sz w:val="28"/>
          <w:szCs w:val="28"/>
          <w:color w:val="AAACAC"/>
          <w:spacing w:val="0"/>
          <w:w w:val="100"/>
          <w:position w:val="-21"/>
        </w:rPr>
        <w:t>.</w:t>
      </w:r>
      <w:r>
        <w:rPr>
          <w:rFonts w:ascii="Arial" w:hAnsi="Arial" w:cs="Arial" w:eastAsia="Arial"/>
          <w:sz w:val="28"/>
          <w:szCs w:val="28"/>
          <w:color w:val="AAACAC"/>
          <w:spacing w:val="73"/>
          <w:w w:val="100"/>
          <w:position w:val="-21"/>
        </w:rPr>
        <w:t> </w:t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212"/>
          <w:position w:val="-21"/>
        </w:rPr>
        <w:t>·</w:t>
      </w:r>
      <w:r>
        <w:rPr>
          <w:rFonts w:ascii="Arial" w:hAnsi="Arial" w:cs="Arial" w:eastAsia="Arial"/>
          <w:sz w:val="28"/>
          <w:szCs w:val="28"/>
          <w:color w:val="606262"/>
          <w:spacing w:val="0"/>
          <w:w w:val="98"/>
          <w:position w:val="-21"/>
        </w:rPr>
        <w:t>i!·</w:t>
      </w:r>
      <w:r>
        <w:rPr>
          <w:rFonts w:ascii="Arial" w:hAnsi="Arial" w:cs="Arial" w:eastAsia="Arial"/>
          <w:sz w:val="28"/>
          <w:szCs w:val="28"/>
          <w:color w:val="606262"/>
          <w:spacing w:val="-28"/>
          <w:w w:val="98"/>
          <w:position w:val="-21"/>
        </w:rPr>
        <w:t>.</w:t>
      </w:r>
      <w:r>
        <w:rPr>
          <w:rFonts w:ascii="Arial" w:hAnsi="Arial" w:cs="Arial" w:eastAsia="Arial"/>
          <w:sz w:val="28"/>
          <w:szCs w:val="28"/>
          <w:color w:val="7C7E7E"/>
          <w:spacing w:val="0"/>
          <w:w w:val="63"/>
          <w:position w:val="-21"/>
        </w:rPr>
        <w:t>,</w:t>
      </w:r>
      <w:r>
        <w:rPr>
          <w:rFonts w:ascii="Arial" w:hAnsi="Arial" w:cs="Arial" w:eastAsia="Arial"/>
          <w:sz w:val="28"/>
          <w:szCs w:val="28"/>
          <w:color w:val="7C7E7E"/>
          <w:spacing w:val="0"/>
          <w:w w:val="100"/>
          <w:position w:val="-21"/>
        </w:rPr>
        <w:tab/>
      </w:r>
      <w:r>
        <w:rPr>
          <w:rFonts w:ascii="Arial" w:hAnsi="Arial" w:cs="Arial" w:eastAsia="Arial"/>
          <w:sz w:val="28"/>
          <w:szCs w:val="28"/>
          <w:color w:val="7C7E7E"/>
          <w:spacing w:val="0"/>
          <w:w w:val="100"/>
          <w:position w:val="-21"/>
        </w:rPr>
      </w:r>
      <w:r>
        <w:rPr>
          <w:rFonts w:ascii="Arial" w:hAnsi="Arial" w:cs="Arial" w:eastAsia="Arial"/>
          <w:sz w:val="28"/>
          <w:szCs w:val="28"/>
          <w:color w:val="999999"/>
          <w:spacing w:val="-57"/>
          <w:w w:val="62"/>
          <w:position w:val="-21"/>
        </w:rPr>
        <w:t>-</w:t>
      </w:r>
      <w:r>
        <w:rPr>
          <w:rFonts w:ascii="Arial" w:hAnsi="Arial" w:cs="Arial" w:eastAsia="Arial"/>
          <w:sz w:val="28"/>
          <w:szCs w:val="28"/>
          <w:color w:val="AAACAC"/>
          <w:spacing w:val="0"/>
          <w:w w:val="134"/>
          <w:position w:val="-21"/>
        </w:rPr>
        <w:t>.</w:t>
      </w:r>
      <w:r>
        <w:rPr>
          <w:rFonts w:ascii="Arial" w:hAnsi="Arial" w:cs="Arial" w:eastAsia="Arial"/>
          <w:sz w:val="28"/>
          <w:szCs w:val="28"/>
          <w:color w:val="AAACAC"/>
          <w:spacing w:val="0"/>
          <w:w w:val="100"/>
          <w:position w:val="-21"/>
        </w:rPr>
        <w:t> </w:t>
      </w:r>
      <w:r>
        <w:rPr>
          <w:rFonts w:ascii="Arial" w:hAnsi="Arial" w:cs="Arial" w:eastAsia="Arial"/>
          <w:sz w:val="28"/>
          <w:szCs w:val="28"/>
          <w:color w:val="AAACAC"/>
          <w:spacing w:val="35"/>
          <w:w w:val="100"/>
          <w:position w:val="-21"/>
        </w:rPr>
        <w:t> </w:t>
      </w:r>
      <w:r>
        <w:rPr>
          <w:rFonts w:ascii="Arial" w:hAnsi="Arial" w:cs="Arial" w:eastAsia="Arial"/>
          <w:sz w:val="28"/>
          <w:szCs w:val="28"/>
          <w:color w:val="7C7E7E"/>
          <w:spacing w:val="0"/>
          <w:w w:val="100"/>
          <w:position w:val="-21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0"/>
        </w:sectPr>
      </w:pPr>
      <w:rPr/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/>
        <w:pict>
          <v:group style="position:absolute;margin-left:19.596033pt;margin-top:15.589431pt;width:552.820639pt;height:786.822642pt;mso-position-horizontal-relative:page;mso-position-vertical-relative:page;z-index:-15268" coordorigin="392,312" coordsize="11056,15736">
            <v:group style="position:absolute;left:401;top:340;width:10983;height:2" coordorigin="401,340" coordsize="10983,2">
              <v:shape style="position:absolute;left:401;top:340;width:10983;height:2" coordorigin="401,340" coordsize="10983,0" path="m401,340l11385,340e" filled="f" stroked="t" strokeweight=".944387pt" strokecolor="#484848">
                <v:path arrowok="t"/>
              </v:shape>
            </v:group>
            <v:group style="position:absolute;left:2418;top:333;width:2;height:990" coordorigin="2418,333" coordsize="2,990">
              <v:shape style="position:absolute;left:2418;top:333;width:2;height:990" coordorigin="2418,333" coordsize="0,990" path="m2418,1323l2418,333e" filled="f" stroked="t" strokeweight=".70829pt" strokecolor="#383838">
                <v:path arrowok="t"/>
              </v:shape>
            </v:group>
            <v:group style="position:absolute;left:7258;top:350;width:4132;height:2" coordorigin="7258,350" coordsize="4132,2">
              <v:shape style="position:absolute;left:7258;top:350;width:4132;height:2" coordorigin="7258,350" coordsize="4132,0" path="m7258,350l11389,350e" filled="f" stroked="t" strokeweight=".944387pt" strokecolor="#4B4B4B">
                <v:path arrowok="t"/>
              </v:shape>
            </v:group>
            <v:group style="position:absolute;left:9217;top:328;width:2;height:590" coordorigin="9217,328" coordsize="2,590">
              <v:shape style="position:absolute;left:9217;top:328;width:2;height:590" coordorigin="9217,328" coordsize="0,590" path="m9217,919l9217,328e" filled="f" stroked="t" strokeweight=".236097pt" strokecolor="#4B4B4B">
                <v:path arrowok="t"/>
              </v:shape>
            </v:group>
            <v:group style="position:absolute;left:411;top:319;width:2;height:6963" coordorigin="411,319" coordsize="2,6963">
              <v:shape style="position:absolute;left:411;top:319;width:2;height:6963" coordorigin="411,319" coordsize="0,6963" path="m411,7282l411,319e" filled="f" stroked="t" strokeweight=".70829pt" strokecolor="#3B3B3B">
                <v:path arrowok="t"/>
              </v:shape>
            </v:group>
            <v:group style="position:absolute;left:9217;top:919;width:2;height:676" coordorigin="9217,919" coordsize="2,676">
              <v:shape style="position:absolute;left:9217;top:919;width:2;height:676" coordorigin="9217,919" coordsize="0,676" path="m9217,1594l9217,919e" filled="f" stroked="t" strokeweight=".236097pt" strokecolor="#000000">
                <v:path arrowok="t"/>
              </v:shape>
            </v:group>
            <v:group style="position:absolute;left:411;top:895;width:2;height:728" coordorigin="411,895" coordsize="2,728">
              <v:shape style="position:absolute;left:411;top:895;width:2;height:728" coordorigin="411,895" coordsize="0,728" path="m411,1623l411,895e" filled="f" stroked="t" strokeweight=".70829pt" strokecolor="#606060">
                <v:path arrowok="t"/>
              </v:shape>
            </v:group>
            <v:group style="position:absolute;left:2418;top:1266;width:2;height:186" coordorigin="2418,1266" coordsize="2,186">
              <v:shape style="position:absolute;left:2418;top:1266;width:2;height:186" coordorigin="2418,1266" coordsize="0,186" path="m2418,1452l2418,1266e" filled="f" stroked="t" strokeweight=".472194pt" strokecolor="#1F1F1F">
                <v:path arrowok="t"/>
              </v:shape>
            </v:group>
            <v:group style="position:absolute;left:2415;top:1394;width:2;height:595" coordorigin="2415,1394" coordsize="2,595">
              <v:shape style="position:absolute;left:2415;top:1394;width:2;height:595" coordorigin="2415,1394" coordsize="0,595" path="m2415,1989l2415,1394e" filled="f" stroked="t" strokeweight=".944387pt" strokecolor="#444444">
                <v:path arrowok="t"/>
              </v:shape>
            </v:group>
            <v:group style="position:absolute;left:406;top:1982;width:8032;height:2" coordorigin="406,1982" coordsize="8032,2">
              <v:shape style="position:absolute;left:406;top:1982;width:8032;height:2" coordorigin="406,1982" coordsize="8032,0" path="m406,1982l8438,1982e" filled="f" stroked="t" strokeweight=".944387pt" strokecolor="#484848">
                <v:path arrowok="t"/>
              </v:shape>
            </v:group>
            <v:group style="position:absolute;left:8381;top:1989;width:264;height:2" coordorigin="8381,1989" coordsize="264,2">
              <v:shape style="position:absolute;left:8381;top:1989;width:264;height:2" coordorigin="8381,1989" coordsize="264,0" path="m8381,1989l8646,1989e" filled="f" stroked="t" strokeweight=".472194pt" strokecolor="#1C1C1C">
                <v:path arrowok="t"/>
              </v:shape>
            </v:group>
            <v:group style="position:absolute;left:8589;top:1989;width:2805;height:2" coordorigin="8589,1989" coordsize="2805,2">
              <v:shape style="position:absolute;left:8589;top:1989;width:2805;height:2" coordorigin="8589,1989" coordsize="2805,0" path="m8589,1989l11394,1989e" filled="f" stroked="t" strokeweight=".944387pt" strokecolor="#4B4B4B">
                <v:path arrowok="t"/>
              </v:shape>
            </v:group>
            <v:group style="position:absolute;left:9217;top:1594;width:2;height:386" coordorigin="9217,1594" coordsize="2,386">
              <v:shape style="position:absolute;left:9217;top:1594;width:2;height:386" coordorigin="9217,1594" coordsize="0,386" path="m9217,1980l9217,1594e" filled="f" stroked="t" strokeweight=".236097pt" strokecolor="#939393">
                <v:path arrowok="t"/>
              </v:shape>
            </v:group>
            <v:group style="position:absolute;left:11387;top:343;width:2;height:4355" coordorigin="11387,343" coordsize="2,4355">
              <v:shape style="position:absolute;left:11387;top:343;width:2;height:4355" coordorigin="11387,343" coordsize="0,4355" path="m11387,4697l11387,343e" filled="f" stroked="t" strokeweight=".70829pt" strokecolor="#575757">
                <v:path arrowok="t"/>
              </v:shape>
            </v:group>
            <v:group style="position:absolute;left:411;top:2218;width:4949;height:2" coordorigin="411,2218" coordsize="4949,2">
              <v:shape style="position:absolute;left:411;top:2218;width:4949;height:2" coordorigin="411,2218" coordsize="4949,0" path="m411,2218l5359,2218e" filled="f" stroked="t" strokeweight=".944387pt" strokecolor="#444444">
                <v:path arrowok="t"/>
              </v:shape>
            </v:group>
            <v:group style="position:absolute;left:413;top:1756;width:2;height:733" coordorigin="413,1756" coordsize="2,733">
              <v:shape style="position:absolute;left:413;top:1756;width:2;height:733" coordorigin="413,1756" coordsize="0,733" path="m413,2489l413,1756e" filled="f" stroked="t" strokeweight=".70829pt" strokecolor="#3B3B3B">
                <v:path arrowok="t"/>
              </v:shape>
            </v:group>
            <v:group style="position:absolute;left:4103;top:2230;width:7291;height:2" coordorigin="4103,2230" coordsize="7291,2">
              <v:shape style="position:absolute;left:4103;top:2230;width:7291;height:2" coordorigin="4103,2230" coordsize="7291,0" path="m4103,2230l11394,2230e" filled="f" stroked="t" strokeweight=".944387pt" strokecolor="#484848">
                <v:path arrowok="t"/>
              </v:shape>
            </v:group>
            <v:group style="position:absolute;left:406;top:2463;width:10983;height:2" coordorigin="406,2463" coordsize="10983,2">
              <v:shape style="position:absolute;left:406;top:2463;width:10983;height:2" coordorigin="406,2463" coordsize="10983,0" path="m406,2463l11389,2463e" filled="f" stroked="t" strokeweight=".944387pt" strokecolor="#484848">
                <v:path arrowok="t"/>
              </v:shape>
            </v:group>
            <v:group style="position:absolute;left:406;top:2703;width:10988;height:2" coordorigin="406,2703" coordsize="10988,2">
              <v:shape style="position:absolute;left:406;top:2703;width:10988;height:2" coordorigin="406,2703" coordsize="10988,0" path="m406,2703l11394,2703e" filled="f" stroked="t" strokeweight=".944387pt" strokecolor="#444444">
                <v:path arrowok="t"/>
              </v:shape>
            </v:group>
            <v:group style="position:absolute;left:11387;top:2418;width:2;height:309" coordorigin="11387,2418" coordsize="2,309">
              <v:shape style="position:absolute;left:11387;top:2418;width:2;height:309" coordorigin="11387,2418" coordsize="0,309" path="m11387,2727l11387,2418e" filled="f" stroked="t" strokeweight=".472194pt" strokecolor="#444444">
                <v:path arrowok="t"/>
              </v:shape>
            </v:group>
            <v:group style="position:absolute;left:411;top:2939;width:9217;height:2" coordorigin="411,2939" coordsize="9217,2">
              <v:shape style="position:absolute;left:411;top:2939;width:9217;height:2" coordorigin="411,2939" coordsize="9217,0" path="m411,2939l9628,2939e" filled="f" stroked="t" strokeweight=".944387pt" strokecolor="#484848">
                <v:path arrowok="t"/>
              </v:shape>
            </v:group>
            <v:group style="position:absolute;left:420;top:2656;width:2;height:1499" coordorigin="420,2656" coordsize="2,1499">
              <v:shape style="position:absolute;left:420;top:2656;width:2;height:1499" coordorigin="420,2656" coordsize="0,1499" path="m420,4155l420,2656e" filled="f" stroked="t" strokeweight=".70829pt" strokecolor="#3F3F3F">
                <v:path arrowok="t"/>
              </v:shape>
            </v:group>
            <v:group style="position:absolute;left:6077;top:2946;width:5322;height:2" coordorigin="6077,2946" coordsize="5322,2">
              <v:shape style="position:absolute;left:6077;top:2946;width:5322;height:2" coordorigin="6077,2946" coordsize="5322,0" path="m6077,2946l11399,2946e" filled="f" stroked="t" strokeweight=".70829pt" strokecolor="#484848">
                <v:path arrowok="t"/>
              </v:shape>
            </v:group>
            <v:group style="position:absolute;left:411;top:3177;width:10988;height:2" coordorigin="411,3177" coordsize="10988,2">
              <v:shape style="position:absolute;left:411;top:3177;width:10988;height:2" coordorigin="411,3177" coordsize="10988,0" path="m411,3177l11399,3177e" filled="f" stroked="t" strokeweight=".944387pt" strokecolor="#484848">
                <v:path arrowok="t"/>
              </v:shape>
            </v:group>
            <v:group style="position:absolute;left:3910;top:3170;width:2;height:971" coordorigin="3910,3170" coordsize="2,971">
              <v:shape style="position:absolute;left:3910;top:3170;width:2;height:971" coordorigin="3910,3170" coordsize="0,971" path="m3910,4141l3910,3170e" filled="f" stroked="t" strokeweight=".944387pt" strokecolor="#444444">
                <v:path arrowok="t"/>
              </v:shape>
            </v:group>
            <v:group style="position:absolute;left:7520;top:3174;width:2;height:971" coordorigin="7520,3174" coordsize="2,971">
              <v:shape style="position:absolute;left:7520;top:3174;width:2;height:971" coordorigin="7520,3174" coordsize="0,971" path="m7520,4145l7520,3174e" filled="f" stroked="t" strokeweight=".944387pt" strokecolor="#3F3F3F">
                <v:path arrowok="t"/>
              </v:shape>
            </v:group>
            <v:group style="position:absolute;left:7503;top:3508;width:1275;height:2" coordorigin="7503,3508" coordsize="1275,2">
              <v:shape style="position:absolute;left:7503;top:3508;width:1275;height:2" coordorigin="7503,3508" coordsize="1275,0" path="m7503,3508l8778,3508e" filled="f" stroked="t" strokeweight=".236097pt" strokecolor="#4B4B4B">
                <v:path arrowok="t"/>
              </v:shape>
            </v:group>
            <v:group style="position:absolute;left:8778;top:3508;width:1809;height:2" coordorigin="8778,3508" coordsize="1809,2">
              <v:shape style="position:absolute;left:8778;top:3508;width:1809;height:2" coordorigin="8778,3508" coordsize="1809,0" path="m8778,3508l10587,3508e" filled="f" stroked="t" strokeweight=".236097pt" strokecolor="#000000">
                <v:path arrowok="t"/>
              </v:shape>
            </v:group>
            <v:group style="position:absolute;left:10587;top:3508;width:817;height:2" coordorigin="10587,3508" coordsize="817,2">
              <v:shape style="position:absolute;left:10587;top:3508;width:817;height:2" coordorigin="10587,3508" coordsize="817,0" path="m10587,3508l11403,3508e" filled="f" stroked="t" strokeweight=".236097pt" strokecolor="#6B6B6B">
                <v:path arrowok="t"/>
              </v:shape>
            </v:group>
            <v:group style="position:absolute;left:3905;top:3829;width:3622;height:2" coordorigin="3905,3829" coordsize="3622,2">
              <v:shape style="position:absolute;left:3905;top:3829;width:3622;height:2" coordorigin="3905,3829" coordsize="3622,0" path="m3905,3829l7527,3829e" filled="f" stroked="t" strokeweight=".70829pt" strokecolor="#484848">
                <v:path arrowok="t"/>
              </v:shape>
            </v:group>
            <v:group style="position:absolute;left:416;top:4133;width:10983;height:2" coordorigin="416,4133" coordsize="10983,2">
              <v:shape style="position:absolute;left:416;top:4133;width:10983;height:2" coordorigin="416,4133" coordsize="10983,0" path="m416,4133l11399,4133e" filled="f" stroked="t" strokeweight=".944387pt" strokecolor="#3F3F3F">
                <v:path arrowok="t"/>
              </v:shape>
            </v:group>
            <v:group style="position:absolute;left:6837;top:3822;width:2;height:324" coordorigin="6837,3822" coordsize="2,324">
              <v:shape style="position:absolute;left:6837;top:3822;width:2;height:324" coordorigin="6837,3822" coordsize="0,324" path="m6837,4145l6837,3822e" filled="f" stroked="t" strokeweight=".944387pt" strokecolor="#3B3B3B">
                <v:path arrowok="t"/>
              </v:shape>
            </v:group>
            <v:group style="position:absolute;left:11394;top:3822;width:2;height:333" coordorigin="11394,3822" coordsize="2,333">
              <v:shape style="position:absolute;left:11394;top:3822;width:2;height:333" coordorigin="11394,3822" coordsize="0,333" path="m11394,4155l11394,3822e" filled="f" stroked="t" strokeweight=".472194pt" strokecolor="#343434">
                <v:path arrowok="t"/>
              </v:shape>
            </v:group>
            <v:group style="position:absolute;left:406;top:4407;width:10997;height:2" coordorigin="406,4407" coordsize="10997,2">
              <v:shape style="position:absolute;left:406;top:4407;width:10997;height:2" coordorigin="406,4407" coordsize="10997,0" path="m406,4407l11403,4407e" filled="f" stroked="t" strokeweight=".944387pt" strokecolor="#484848">
                <v:path arrowok="t"/>
              </v:shape>
            </v:group>
            <v:group style="position:absolute;left:420;top:4083;width:2;height:352" coordorigin="420,4083" coordsize="2,352">
              <v:shape style="position:absolute;left:420;top:4083;width:2;height:352" coordorigin="420,4083" coordsize="0,352" path="m420,4436l420,4083e" filled="f" stroked="t" strokeweight=".472194pt" strokecolor="#282828">
                <v:path arrowok="t"/>
              </v:shape>
            </v:group>
            <v:group style="position:absolute;left:2432;top:4122;width:2;height:7139" coordorigin="2432,4122" coordsize="2,7139">
              <v:shape style="position:absolute;left:2432;top:4122;width:2;height:7139" coordorigin="2432,4122" coordsize="0,7139" path="m2432,11260l2432,4122e" filled="f" stroked="t" strokeweight=".944387pt" strokecolor="#3F3F3F">
                <v:path arrowok="t"/>
              </v:shape>
            </v:group>
            <v:group style="position:absolute;left:420;top:4321;width:2;height:1537" coordorigin="420,4321" coordsize="2,1537">
              <v:shape style="position:absolute;left:420;top:4321;width:2;height:1537" coordorigin="420,4321" coordsize="0,1537" path="m420,5859l420,4321e" filled="f" stroked="t" strokeweight=".70829pt" strokecolor="#3F3F3F">
                <v:path arrowok="t"/>
              </v:shape>
            </v:group>
            <v:group style="position:absolute;left:2422;top:4652;width:6299;height:2" coordorigin="2422,4652" coordsize="6299,2">
              <v:shape style="position:absolute;left:2422;top:4652;width:6299;height:2" coordorigin="2422,4652" coordsize="6299,0" path="m2422,4652l8721,4652e" filled="f" stroked="t" strokeweight=".944387pt" strokecolor="#484848">
                <v:path arrowok="t"/>
              </v:shape>
            </v:group>
            <v:group style="position:absolute;left:8589;top:4652;width:217;height:2" coordorigin="8589,4652" coordsize="217,2">
              <v:shape style="position:absolute;left:8589;top:4652;width:217;height:2" coordorigin="8589,4652" coordsize="217,0" path="m8589,4652l8806,4652e" filled="f" stroked="t" strokeweight=".70829pt" strokecolor="#2F2F2F">
                <v:path arrowok="t"/>
              </v:shape>
            </v:group>
            <v:group style="position:absolute;left:8750;top:4650;width:2654;height:2" coordorigin="8750,4650" coordsize="2654,2">
              <v:shape style="position:absolute;left:8750;top:4650;width:2654;height:2" coordorigin="8750,4650" coordsize="2654,0" path="m8750,4650l11403,4650e" filled="f" stroked="t" strokeweight=".70829pt" strokecolor="#4B4B4B">
                <v:path arrowok="t"/>
              </v:shape>
            </v:group>
            <v:group style="position:absolute;left:11394;top:4626;width:2;height:300" coordorigin="11394,4626" coordsize="2,300">
              <v:shape style="position:absolute;left:11394;top:4626;width:2;height:300" coordorigin="11394,4626" coordsize="0,300" path="m11394,4926l11394,4626e" filled="f" stroked="t" strokeweight=".472194pt" strokecolor="#3B3B3B">
                <v:path arrowok="t"/>
              </v:shape>
            </v:group>
            <v:group style="position:absolute;left:4949;top:5128;width:6455;height:2" coordorigin="4949,5128" coordsize="6455,2">
              <v:shape style="position:absolute;left:4949;top:5128;width:6455;height:2" coordorigin="4949,5128" coordsize="6455,0" path="m4949,5128l11403,5128e" filled="f" stroked="t" strokeweight=".944387pt" strokecolor="#4B4B4B">
                <v:path arrowok="t"/>
              </v:shape>
            </v:group>
            <v:group style="position:absolute;left:4958;top:4645;width:2;height:543" coordorigin="4958,4645" coordsize="2,543">
              <v:shape style="position:absolute;left:4958;top:4645;width:2;height:543" coordorigin="4958,4645" coordsize="0,543" path="m4958,5188l4958,4645e" filled="f" stroked="t" strokeweight=".944387pt" strokecolor="#4B4B4B">
                <v:path arrowok="t"/>
              </v:shape>
            </v:group>
            <v:group style="position:absolute;left:4958;top:4745;width:2;height:638" coordorigin="4958,4745" coordsize="2,638">
              <v:shape style="position:absolute;left:4958;top:4745;width:2;height:638" coordorigin="4958,4745" coordsize="0,638" path="m4958,5383l4958,4745e" filled="f" stroked="t" strokeweight=".944387pt" strokecolor="#444444">
                <v:path arrowok="t"/>
              </v:shape>
            </v:group>
            <v:group style="position:absolute;left:4953;top:5366;width:3485;height:2" coordorigin="4953,5366" coordsize="3485,2">
              <v:shape style="position:absolute;left:4953;top:5366;width:3485;height:2" coordorigin="4953,5366" coordsize="3485,0" path="m4953,5366l8438,5366e" filled="f" stroked="t" strokeweight=".70829pt" strokecolor="#444444">
                <v:path arrowok="t"/>
              </v:shape>
            </v:group>
            <v:group style="position:absolute;left:8381;top:5368;width:264;height:2" coordorigin="8381,5368" coordsize="264,2">
              <v:shape style="position:absolute;left:8381;top:5368;width:264;height:2" coordorigin="8381,5368" coordsize="264,0" path="m8381,5368l8646,5368e" filled="f" stroked="t" strokeweight=".472194pt" strokecolor="#2F2F2F">
                <v:path arrowok="t"/>
              </v:shape>
            </v:group>
            <v:group style="position:absolute;left:8589;top:5366;width:2814;height:2" coordorigin="8589,5366" coordsize="2814,2">
              <v:shape style="position:absolute;left:8589;top:5366;width:2814;height:2" coordorigin="8589,5366" coordsize="2814,0" path="m8589,5366l11403,5366e" filled="f" stroked="t" strokeweight=".944387pt" strokecolor="#4F4F4F">
                <v:path arrowok="t"/>
              </v:shape>
            </v:group>
            <v:group style="position:absolute;left:11399;top:4869;width:2;height:2213" coordorigin="11399,4869" coordsize="2,2213">
              <v:shape style="position:absolute;left:11399;top:4869;width:2;height:2213" coordorigin="11399,4869" coordsize="0,2213" path="m11399,7082l11399,4869e" filled="f" stroked="t" strokeweight=".944387pt" strokecolor="#606060">
                <v:path arrowok="t"/>
              </v:shape>
            </v:group>
            <v:group style="position:absolute;left:4953;top:5606;width:2583;height:2" coordorigin="4953,5606" coordsize="2583,2">
              <v:shape style="position:absolute;left:4953;top:5606;width:2583;height:2" coordorigin="4953,5606" coordsize="2583,0" path="m4953,5606l7536,5606e" filled="f" stroked="t" strokeweight=".70829pt" strokecolor="#444444">
                <v:path arrowok="t"/>
              </v:shape>
            </v:group>
            <v:group style="position:absolute;left:7480;top:5606;width:283;height:2" coordorigin="7480,5606" coordsize="283,2">
              <v:shape style="position:absolute;left:7480;top:5606;width:283;height:2" coordorigin="7480,5606" coordsize="283,0" path="m7480,5606l7763,5606e" filled="f" stroked="t" strokeweight=".472194pt" strokecolor="#2B2B2B">
                <v:path arrowok="t"/>
              </v:shape>
            </v:group>
            <v:group style="position:absolute;left:7706;top:5604;width:3702;height:2" coordorigin="7706,5604" coordsize="3702,2">
              <v:shape style="position:absolute;left:7706;top:5604;width:3702;height:2" coordorigin="7706,5604" coordsize="3702,0" path="m7706,5604l11408,5604e" filled="f" stroked="t" strokeweight=".944387pt" strokecolor="#4B4B4B">
                <v:path arrowok="t"/>
              </v:shape>
            </v:group>
            <v:group style="position:absolute;left:2418;top:5849;width:8986;height:2" coordorigin="2418,5849" coordsize="8986,2">
              <v:shape style="position:absolute;left:2418;top:5849;width:8986;height:2" coordorigin="2418,5849" coordsize="8986,0" path="m2418,5849l11403,5849e" filled="f" stroked="t" strokeweight=".944387pt" strokecolor="#484848">
                <v:path arrowok="t"/>
              </v:shape>
            </v:group>
            <v:group style="position:absolute;left:4960;top:5326;width:2;height:1014" coordorigin="4960,5326" coordsize="2,1014">
              <v:shape style="position:absolute;left:4960;top:5326;width:2;height:1014" coordorigin="4960,5326" coordsize="0,1014" path="m4960,6339l4960,5326e" filled="f" stroked="t" strokeweight=".944387pt" strokecolor="#484848">
                <v:path arrowok="t"/>
              </v:shape>
            </v:group>
            <v:group style="position:absolute;left:423;top:5802;width:2;height:305" coordorigin="423,5802" coordsize="2,305">
              <v:shape style="position:absolute;left:423;top:5802;width:2;height:305" coordorigin="423,5802" coordsize="0,305" path="m423,6106l423,5802e" filled="f" stroked="t" strokeweight=".472194pt" strokecolor="#282828">
                <v:path arrowok="t"/>
              </v:shape>
            </v:group>
            <v:group style="position:absolute;left:2422;top:6087;width:8981;height:2" coordorigin="2422,6087" coordsize="8981,2">
              <v:shape style="position:absolute;left:2422;top:6087;width:8981;height:2" coordorigin="2422,6087" coordsize="8981,0" path="m2422,6087l11403,6087e" filled="f" stroked="t" strokeweight=".944387pt" strokecolor="#484848">
                <v:path arrowok="t"/>
              </v:shape>
            </v:group>
            <v:group style="position:absolute;left:430;top:1756;width:2;height:8605" coordorigin="430,1756" coordsize="2,8605">
              <v:shape style="position:absolute;left:430;top:1756;width:2;height:8605" coordorigin="430,1756" coordsize="0,8605" path="m430,10361l430,1756e" filled="f" stroked="t" strokeweight=".944387pt" strokecolor="#3F3F3F">
                <v:path arrowok="t"/>
              </v:shape>
            </v:group>
            <v:group style="position:absolute;left:2422;top:6327;width:6384;height:2" coordorigin="2422,6327" coordsize="6384,2">
              <v:shape style="position:absolute;left:2422;top:6327;width:6384;height:2" coordorigin="2422,6327" coordsize="6384,0" path="m2422,6327l8806,6327e" filled="f" stroked="t" strokeweight=".944387pt" strokecolor="#484848">
                <v:path arrowok="t"/>
              </v:shape>
            </v:group>
            <v:group style="position:absolute;left:8750;top:6323;width:496;height:2" coordorigin="8750,6323" coordsize="496,2">
              <v:shape style="position:absolute;left:8750;top:6323;width:496;height:2" coordorigin="8750,6323" coordsize="496,0" path="m8750,6323l9246,6323e" filled="f" stroked="t" strokeweight=".472194pt" strokecolor="#2F2F2F">
                <v:path arrowok="t"/>
              </v:shape>
            </v:group>
            <v:group style="position:absolute;left:9033;top:6323;width:2375;height:2" coordorigin="9033,6323" coordsize="2375,2">
              <v:shape style="position:absolute;left:9033;top:6323;width:2375;height:2" coordorigin="9033,6323" coordsize="2375,0" path="m9033,6323l11408,6323e" filled="f" stroked="t" strokeweight=".944387pt" strokecolor="#4F4F4F">
                <v:path arrowok="t"/>
              </v:shape>
            </v:group>
            <v:group style="position:absolute;left:416;top:6563;width:10993;height:2" coordorigin="416,6563" coordsize="10993,2">
              <v:shape style="position:absolute;left:416;top:6563;width:10993;height:2" coordorigin="416,6563" coordsize="10993,0" path="m416,6563l11408,6563e" filled="f" stroked="t" strokeweight=".944387pt" strokecolor="#4B4B4B">
                <v:path arrowok="t"/>
              </v:shape>
            </v:group>
            <v:group style="position:absolute;left:420;top:7037;width:4391;height:2" coordorigin="420,7037" coordsize="4391,2">
              <v:shape style="position:absolute;left:420;top:7037;width:4391;height:2" coordorigin="420,7037" coordsize="4391,0" path="m420,7037l4812,7037e" filled="f" stroked="t" strokeweight=".944387pt" strokecolor="#4B4B4B">
                <v:path arrowok="t"/>
              </v:shape>
            </v:group>
            <v:group style="position:absolute;left:4755;top:7039;width:227;height:2" coordorigin="4755,7039" coordsize="227,2">
              <v:shape style="position:absolute;left:4755;top:7039;width:227;height:2" coordorigin="4755,7039" coordsize="227,0" path="m4755,7039l4982,7039e" filled="f" stroked="t" strokeweight=".472194pt" strokecolor="#2B2B2B">
                <v:path arrowok="t"/>
              </v:shape>
            </v:group>
            <v:group style="position:absolute;left:4925;top:7034;width:6488;height:2" coordorigin="4925,7034" coordsize="6488,2">
              <v:shape style="position:absolute;left:4925;top:7034;width:6488;height:2" coordorigin="4925,7034" coordsize="6488,0" path="m4925,7034l11413,7034e" filled="f" stroked="t" strokeweight=".944387pt" strokecolor="#4B4B4B">
                <v:path arrowok="t"/>
              </v:shape>
            </v:group>
            <v:group style="position:absolute;left:2437;top:6977;width:2;height:314" coordorigin="2437,6977" coordsize="2,314">
              <v:shape style="position:absolute;left:2437;top:6977;width:2;height:314" coordorigin="2437,6977" coordsize="0,314" path="m2437,7291l2437,6977e" filled="f" stroked="t" strokeweight=".70829pt" strokecolor="#383838">
                <v:path arrowok="t"/>
              </v:shape>
            </v:group>
            <v:group style="position:absolute;left:4967;top:7029;width:2;height:747" coordorigin="4967,7029" coordsize="2,747">
              <v:shape style="position:absolute;left:4967;top:7029;width:2;height:747" coordorigin="4967,7029" coordsize="0,747" path="m4967,7777l4967,7029e" filled="f" stroked="t" strokeweight=".70829pt" strokecolor="#4F4F4F">
                <v:path arrowok="t"/>
              </v:shape>
            </v:group>
            <v:group style="position:absolute;left:4958;top:7272;width:6460;height:2" coordorigin="4958,7272" coordsize="6460,2">
              <v:shape style="position:absolute;left:4958;top:7272;width:6460;height:2" coordorigin="4958,7272" coordsize="6460,0" path="m4958,7272l11418,7272e" filled="f" stroked="t" strokeweight=".944387pt" strokecolor="#4B4B4B">
                <v:path arrowok="t"/>
              </v:shape>
            </v:group>
            <v:group style="position:absolute;left:430;top:7234;width:2;height:3127" coordorigin="430,7234" coordsize="2,3127">
              <v:shape style="position:absolute;left:430;top:7234;width:2;height:3127" coordorigin="430,7234" coordsize="0,3127" path="m430,10361l430,7234e" filled="f" stroked="t" strokeweight=".472194pt" strokecolor="#3B3B3B">
                <v:path arrowok="t"/>
              </v:shape>
            </v:group>
            <v:group style="position:absolute;left:4970;top:7234;width:2;height:757" coordorigin="4970,7234" coordsize="2,757">
              <v:shape style="position:absolute;left:4970;top:7234;width:2;height:757" coordorigin="4970,7234" coordsize="0,757" path="m4970,7991l4970,7234e" filled="f" stroked="t" strokeweight=".944387pt" strokecolor="#545454">
                <v:path arrowok="t"/>
              </v:shape>
            </v:group>
            <v:group style="position:absolute;left:5440;top:7513;width:1421;height:2" coordorigin="5440,7513" coordsize="1421,2">
              <v:shape style="position:absolute;left:5440;top:7513;width:1421;height:2" coordorigin="5440,7513" coordsize="1421,0" path="m5440,7513l6861,7513e" filled="f" stroked="t" strokeweight=".944387pt" strokecolor="#4B4B4B">
                <v:path arrowok="t"/>
              </v:shape>
            </v:group>
            <v:group style="position:absolute;left:6859;top:7267;width:2;height:409" coordorigin="6859,7267" coordsize="2,409">
              <v:shape style="position:absolute;left:6859;top:7267;width:2;height:409" coordorigin="6859,7267" coordsize="0,409" path="m6859,7677l6859,7267e" filled="f" stroked="t" strokeweight=".944387pt" strokecolor="#6B6B6B">
                <v:path arrowok="t"/>
              </v:shape>
            </v:group>
            <v:group style="position:absolute;left:7706;top:7510;width:741;height:2" coordorigin="7706,7510" coordsize="741,2">
              <v:shape style="position:absolute;left:7706;top:7510;width:741;height:2" coordorigin="7706,7510" coordsize="741,0" path="m7706,7510l8448,7510e" filled="f" stroked="t" strokeweight=".944387pt" strokecolor="#545454">
                <v:path arrowok="t"/>
              </v:shape>
            </v:group>
            <v:group style="position:absolute;left:8419;top:7267;width:2;height:267" coordorigin="8419,7267" coordsize="2,267">
              <v:shape style="position:absolute;left:8419;top:7267;width:2;height:267" coordorigin="8419,7267" coordsize="0,267" path="m8419,7534l8419,7267e" filled="f" stroked="t" strokeweight=".472194pt" strokecolor="#2B2B2B">
                <v:path arrowok="t"/>
              </v:shape>
            </v:group>
            <v:group style="position:absolute;left:9534;top:7508;width:1879;height:2" coordorigin="9534,7508" coordsize="1879,2">
              <v:shape style="position:absolute;left:9534;top:7508;width:1879;height:2" coordorigin="9534,7508" coordsize="1879,0" path="m9534,7508l11413,7508e" filled="f" stroked="t" strokeweight=".944387pt" strokecolor="#4F4F4F">
                <v:path arrowok="t"/>
              </v:shape>
            </v:group>
            <v:group style="position:absolute;left:11408;top:5859;width:2;height:1675" coordorigin="11408,5859" coordsize="2,1675">
              <v:shape style="position:absolute;left:11408;top:5859;width:2;height:1675" coordorigin="11408,5859" coordsize="0,1675" path="m11408,7534l11408,5859e" filled="f" stroked="t" strokeweight=".944387pt" strokecolor="#606060">
                <v:path arrowok="t"/>
              </v:shape>
            </v:group>
            <v:group style="position:absolute;left:430;top:7467;width:2;height:209" coordorigin="430,7467" coordsize="2,209">
              <v:shape style="position:absolute;left:430;top:7467;width:2;height:209" coordorigin="430,7467" coordsize="0,209" path="m430,7677l430,7467e" filled="f" stroked="t" strokeweight=".472194pt" strokecolor="#282828">
                <v:path arrowok="t"/>
              </v:shape>
            </v:group>
            <v:group style="position:absolute;left:8419;top:7448;width:2;height:533" coordorigin="8419,7448" coordsize="2,533">
              <v:shape style="position:absolute;left:8419;top:7448;width:2;height:533" coordorigin="8419,7448" coordsize="0,533" path="m8419,7981l8419,7448e" filled="f" stroked="t" strokeweight=".944387pt" strokecolor="#484848">
                <v:path arrowok="t"/>
              </v:shape>
            </v:group>
            <v:group style="position:absolute;left:11408;top:7463;width:2;height:214" coordorigin="11408,7463" coordsize="2,214">
              <v:shape style="position:absolute;left:11408;top:7463;width:2;height:214" coordorigin="11408,7463" coordsize="0,214" path="m11408,7677l11408,7463e" filled="f" stroked="t" strokeweight=".472194pt" strokecolor="#444444">
                <v:path arrowok="t"/>
              </v:shape>
            </v:group>
            <v:group style="position:absolute;left:2437;top:7420;width:2;height:1637" coordorigin="2437,7420" coordsize="2,1637">
              <v:shape style="position:absolute;left:2437;top:7420;width:2;height:1637" coordorigin="2437,7420" coordsize="0,1637" path="m2437,9057l2437,7420e" filled="f" stroked="t" strokeweight=".70829pt" strokecolor="#343434">
                <v:path arrowok="t"/>
              </v:shape>
            </v:group>
            <v:group style="position:absolute;left:420;top:7981;width:7144;height:2" coordorigin="420,7981" coordsize="7144,2">
              <v:shape style="position:absolute;left:420;top:7981;width:7144;height:2" coordorigin="420,7981" coordsize="7144,0" path="m420,7981l7565,7981e" filled="f" stroked="t" strokeweight=".944387pt" strokecolor="#484848">
                <v:path arrowok="t"/>
              </v:shape>
            </v:group>
            <v:group style="position:absolute;left:6828;top:7648;width:2;height:328" coordorigin="6828,7648" coordsize="2,328">
              <v:shape style="position:absolute;left:6828;top:7648;width:2;height:328" coordorigin="6828,7648" coordsize="0,328" path="m6828,7977l6828,7648e" filled="f" stroked="t" strokeweight=".236097pt" strokecolor="#2B2B2B">
                <v:path arrowok="t"/>
              </v:shape>
            </v:group>
            <v:group style="position:absolute;left:7480;top:7979;width:283;height:2" coordorigin="7480,7979" coordsize="283,2">
              <v:shape style="position:absolute;left:7480;top:7979;width:283;height:2" coordorigin="7480,7979" coordsize="283,0" path="m7480,7979l7763,7979e" filled="f" stroked="t" strokeweight=".472194pt" strokecolor="#2F2F2F">
                <v:path arrowok="t"/>
              </v:shape>
            </v:group>
            <v:group style="position:absolute;left:7706;top:7977;width:741;height:2" coordorigin="7706,7977" coordsize="741,2">
              <v:shape style="position:absolute;left:7706;top:7977;width:741;height:2" coordorigin="7706,7977" coordsize="741,0" path="m7706,7977l8448,7977e" filled="f" stroked="t" strokeweight=".944387pt" strokecolor="#4F4F4F">
                <v:path arrowok="t"/>
              </v:shape>
            </v:group>
            <v:group style="position:absolute;left:8377;top:7974;width:269;height:2" coordorigin="8377,7974" coordsize="269,2">
              <v:shape style="position:absolute;left:8377;top:7974;width:269;height:2" coordorigin="8377,7974" coordsize="269,0" path="m8377,7974l8646,7974e" filled="f" stroked="t" strokeweight=".472194pt" strokecolor="#3B3B3B">
                <v:path arrowok="t"/>
              </v:shape>
            </v:group>
            <v:group style="position:absolute;left:8589;top:7972;width:2828;height:2" coordorigin="8589,7972" coordsize="2828,2">
              <v:shape style="position:absolute;left:8589;top:7972;width:2828;height:2" coordorigin="8589,7972" coordsize="2828,0" path="m8589,7972l11418,7972e" filled="f" stroked="t" strokeweight=".944387pt" strokecolor="#4B4B4B">
                <v:path arrowok="t"/>
              </v:shape>
            </v:group>
            <v:group style="position:absolute;left:11411;top:6658;width:2;height:8947" coordorigin="11411,6658" coordsize="2,8947">
              <v:shape style="position:absolute;left:11411;top:6658;width:2;height:8947" coordorigin="11411,6658" coordsize="0,8947" path="m11411,15606l11411,6658e" filled="f" stroked="t" strokeweight=".70829pt" strokecolor="#606060">
                <v:path arrowok="t"/>
              </v:shape>
            </v:group>
            <v:group style="position:absolute;left:434;top:7610;width:2;height:1437" coordorigin="434,7610" coordsize="2,1437">
              <v:shape style="position:absolute;left:434;top:7610;width:2;height:1437" coordorigin="434,7610" coordsize="0,1437" path="m434,9047l434,7610e" filled="f" stroked="t" strokeweight=".70829pt" strokecolor="#444444">
                <v:path arrowok="t"/>
              </v:shape>
            </v:group>
            <v:group style="position:absolute;left:420;top:8786;width:2021;height:2" coordorigin="420,8786" coordsize="2021,2">
              <v:shape style="position:absolute;left:420;top:8786;width:2021;height:2" coordorigin="420,8786" coordsize="2021,0" path="m420,8786l2441,8786e" filled="f" stroked="t" strokeweight=".944387pt" strokecolor="#4B4B4B">
                <v:path arrowok="t"/>
              </v:shape>
            </v:group>
            <v:group style="position:absolute;left:2007;top:8778;width:9411;height:2" coordorigin="2007,8778" coordsize="9411,2">
              <v:shape style="position:absolute;left:2007;top:8778;width:9411;height:2" coordorigin="2007,8778" coordsize="9411,0" path="m2007,8778l11418,8778e" filled="f" stroked="t" strokeweight=".944387pt" strokecolor="#4B4B4B">
                <v:path arrowok="t"/>
              </v:shape>
            </v:group>
            <v:group style="position:absolute;left:11411;top:8457;width:2;height:347" coordorigin="11411,8457" coordsize="2,347">
              <v:shape style="position:absolute;left:11411;top:8457;width:2;height:347" coordorigin="11411,8457" coordsize="0,347" path="m11411,8805l11411,8457e" filled="f" stroked="t" strokeweight=".472194pt" strokecolor="#4B4B4B">
                <v:path arrowok="t"/>
              </v:shape>
            </v:group>
            <v:group style="position:absolute;left:2439;top:9000;width:2;height:295" coordorigin="2439,9000" coordsize="2,295">
              <v:shape style="position:absolute;left:2439;top:9000;width:2;height:295" coordorigin="2439,9000" coordsize="0,295" path="m2439,9295l2439,9000e" filled="f" stroked="t" strokeweight=".472194pt" strokecolor="#1F1F1F">
                <v:path arrowok="t"/>
              </v:shape>
            </v:group>
            <v:group style="position:absolute;left:2437;top:9238;width:2;height:1157" coordorigin="2437,9238" coordsize="2,1157">
              <v:shape style="position:absolute;left:2437;top:9238;width:2;height:1157" coordorigin="2437,9238" coordsize="0,1157" path="m2437,10394l2437,9238e" filled="f" stroked="t" strokeweight=".944387pt" strokecolor="#3B3B3B">
                <v:path arrowok="t"/>
              </v:shape>
            </v:group>
            <v:group style="position:absolute;left:425;top:9847;width:1983;height:2" coordorigin="425,9847" coordsize="1983,2">
              <v:shape style="position:absolute;left:425;top:9847;width:1983;height:2" coordorigin="425,9847" coordsize="1983,0" path="m425,9847l2408,9847e" filled="f" stroked="t" strokeweight=".70829pt" strokecolor="#4B4B4B">
                <v:path arrowok="t"/>
              </v:shape>
            </v:group>
            <v:group style="position:absolute;left:864;top:9840;width:10554;height:2" coordorigin="864,9840" coordsize="10554,2">
              <v:shape style="position:absolute;left:864;top:9840;width:10554;height:2" coordorigin="864,9840" coordsize="10554,0" path="m864,9840l11418,9840e" filled="f" stroked="t" strokeweight=".944387pt" strokecolor="#4B4B4B">
                <v:path arrowok="t"/>
              </v:shape>
            </v:group>
            <v:group style="position:absolute;left:425;top:10090;width:2016;height:2" coordorigin="425,10090" coordsize="2016,2">
              <v:shape style="position:absolute;left:425;top:10090;width:2016;height:2" coordorigin="425,10090" coordsize="2016,0" path="m425,10090l2441,10090e" filled="f" stroked="t" strokeweight=".944387pt" strokecolor="#484848">
                <v:path arrowok="t"/>
              </v:shape>
            </v:group>
            <v:group style="position:absolute;left:5492;top:10080;width:2271;height:2" coordorigin="5492,10080" coordsize="2271,2">
              <v:shape style="position:absolute;left:5492;top:10080;width:2271;height:2" coordorigin="5492,10080" coordsize="2271,0" path="m5492,10080l7763,10080e" filled="f" stroked="t" strokeweight=".70829pt" strokecolor="#444444">
                <v:path arrowok="t"/>
              </v:shape>
            </v:group>
            <v:group style="position:absolute;left:2035;top:10083;width:8778;height:2" coordorigin="2035,10083" coordsize="8778,2">
              <v:shape style="position:absolute;left:2035;top:10083;width:8778;height:2" coordorigin="2035,10083" coordsize="8778,0" path="m2035,10083l10813,10083e" filled="f" stroked="t" strokeweight=".944387pt" strokecolor="#4B4B4B">
                <v:path arrowok="t"/>
              </v:shape>
            </v:group>
            <v:group style="position:absolute;left:9189;top:10073;width:2233;height:2" coordorigin="9189,10073" coordsize="2233,2">
              <v:shape style="position:absolute;left:9189;top:10073;width:2233;height:2" coordorigin="9189,10073" coordsize="2233,0" path="m9189,10073l11422,10073e" filled="f" stroked="t" strokeweight=".70829pt" strokecolor="#545454">
                <v:path arrowok="t"/>
              </v:shape>
            </v:group>
            <v:group style="position:absolute;left:11413;top:9795;width:2;height:1052" coordorigin="11413,9795" coordsize="2,1052">
              <v:shape style="position:absolute;left:11413;top:9795;width:2;height:1052" coordorigin="11413,9795" coordsize="0,1052" path="m11413,10846l11413,9795e" filled="f" stroked="t" strokeweight=".70829pt" strokecolor="#575757">
                <v:path arrowok="t"/>
              </v:shape>
            </v:group>
            <v:group style="position:absolute;left:675;top:10328;width:6743;height:2" coordorigin="675,10328" coordsize="6743,2">
              <v:shape style="position:absolute;left:675;top:10328;width:6743;height:2" coordorigin="675,10328" coordsize="6743,0" path="m675,10328l7418,10328e" filled="f" stroked="t" strokeweight=".70829pt" strokecolor="#484848">
                <v:path arrowok="t"/>
              </v:shape>
            </v:group>
            <v:group style="position:absolute;left:3428;top:10328;width:501;height:2" coordorigin="3428,10328" coordsize="501,2">
              <v:shape style="position:absolute;left:3428;top:10328;width:501;height:2" coordorigin="3428,10328" coordsize="501,0" path="m3428,10328l3929,10328e" filled="f" stroked="t" strokeweight=".472194pt" strokecolor="#3F3F3F">
                <v:path arrowok="t"/>
              </v:shape>
            </v:group>
            <v:group style="position:absolute;left:7361;top:10325;width:175;height:2" coordorigin="7361,10325" coordsize="175,2">
              <v:shape style="position:absolute;left:7361;top:10325;width:175;height:2" coordorigin="7361,10325" coordsize="175,0" path="m7361,10325l7536,10325e" filled="f" stroked="t" strokeweight=".236097pt" strokecolor="#3B3B3B">
                <v:path arrowok="t"/>
              </v:shape>
            </v:group>
            <v:group style="position:absolute;left:9217;top:10356;width:2186;height:2" coordorigin="9217,10356" coordsize="2186,2">
              <v:shape style="position:absolute;left:9217;top:10356;width:2186;height:2" coordorigin="9217,10356" coordsize="2186,0" path="m9217,10356l11403,10356e" filled="f" stroked="t" strokeweight=".236097pt" strokecolor="#000000">
                <v:path arrowok="t"/>
              </v:shape>
            </v:group>
            <v:group style="position:absolute;left:2439;top:10323;width:2;height:552" coordorigin="2439,10323" coordsize="2,552">
              <v:shape style="position:absolute;left:2439;top:10323;width:2;height:552" coordorigin="2439,10323" coordsize="0,552" path="m2439,10875l2439,10323e" filled="f" stroked="t" strokeweight=".944387pt" strokecolor="#606060">
                <v:path arrowok="t"/>
              </v:shape>
            </v:group>
            <v:group style="position:absolute;left:444;top:10551;width:2;height:1404" coordorigin="444,10551" coordsize="2,1404">
              <v:shape style="position:absolute;left:444;top:10551;width:2;height:1404" coordorigin="444,10551" coordsize="0,1404" path="m444,11955l444,10551e" filled="f" stroked="t" strokeweight=".944387pt" strokecolor="#444444">
                <v:path arrowok="t"/>
              </v:shape>
            </v:group>
            <v:group style="position:absolute;left:430;top:10799;width:7154;height:2" coordorigin="430,10799" coordsize="7154,2">
              <v:shape style="position:absolute;left:430;top:10799;width:7154;height:2" coordorigin="430,10799" coordsize="7154,0" path="m430,10799l7583,10799e" filled="f" stroked="t" strokeweight=".944387pt" strokecolor="#4F4F4F">
                <v:path arrowok="t"/>
              </v:shape>
            </v:group>
            <v:group style="position:absolute;left:7480;top:10796;width:283;height:2" coordorigin="7480,10796" coordsize="283,2">
              <v:shape style="position:absolute;left:7480;top:10796;width:283;height:2" coordorigin="7480,10796" coordsize="283,0" path="m7480,10796l7763,10796e" filled="f" stroked="t" strokeweight=".472194pt" strokecolor="#3B3B3B">
                <v:path arrowok="t"/>
              </v:shape>
            </v:group>
            <v:group style="position:absolute;left:7706;top:10792;width:3716;height:2" coordorigin="7706,10792" coordsize="3716,2">
              <v:shape style="position:absolute;left:7706;top:10792;width:3716;height:2" coordorigin="7706,10792" coordsize="3716,0" path="m7706,10792l11422,10792e" filled="f" stroked="t" strokeweight=".944387pt" strokecolor="#545454">
                <v:path arrowok="t"/>
              </v:shape>
            </v:group>
            <v:group style="position:absolute;left:2408;top:10804;width:2;height:947" coordorigin="2408,10804" coordsize="2,947">
              <v:shape style="position:absolute;left:2408;top:10804;width:2;height:947" coordorigin="2408,10804" coordsize="0,947" path="m2408,11751l2408,10804e" filled="f" stroked="t" strokeweight=".236097pt" strokecolor="#4B4B4B">
                <v:path arrowok="t"/>
              </v:shape>
            </v:group>
            <v:group style="position:absolute;left:434;top:11034;width:10988;height:2" coordorigin="434,11034" coordsize="10988,2">
              <v:shape style="position:absolute;left:434;top:11034;width:10988;height:2" coordorigin="434,11034" coordsize="10988,0" path="m434,11034l11422,11034e" filled="f" stroked="t" strokeweight=".944387pt" strokecolor="#4B4B4B">
                <v:path arrowok="t"/>
              </v:shape>
            </v:group>
            <v:group style="position:absolute;left:434;top:11284;width:704;height:2" coordorigin="434,11284" coordsize="704,2">
              <v:shape style="position:absolute;left:434;top:11284;width:704;height:2" coordorigin="434,11284" coordsize="704,0" path="m434,11284l1138,11284e" filled="f" stroked="t" strokeweight=".472194pt" strokecolor="#3B3B3B">
                <v:path arrowok="t"/>
              </v:shape>
            </v:group>
            <v:group style="position:absolute;left:1105;top:11022;width:2;height:728" coordorigin="1105,11022" coordsize="2,728">
              <v:shape style="position:absolute;left:1105;top:11022;width:2;height:728" coordorigin="1105,11022" coordsize="0,728" path="m1105,11751l1105,11022e" filled="f" stroked="t" strokeweight=".236097pt" strokecolor="#545454">
                <v:path arrowok="t"/>
              </v:shape>
            </v:group>
            <v:group style="position:absolute;left:959;top:11282;width:1483;height:2" coordorigin="959,11282" coordsize="1483,2">
              <v:shape style="position:absolute;left:959;top:11282;width:1483;height:2" coordorigin="959,11282" coordsize="1483,0" path="m959,11282l2441,11282e" filled="f" stroked="t" strokeweight=".944387pt" strokecolor="#4B4B4B">
                <v:path arrowok="t"/>
              </v:shape>
            </v:group>
            <v:group style="position:absolute;left:1714;top:11022;width:2;height:252" coordorigin="1714,11022" coordsize="2,252">
              <v:shape style="position:absolute;left:1714;top:11022;width:2;height:252" coordorigin="1714,11022" coordsize="0,252" path="m1714,11275l1714,11022e" filled="f" stroked="t" strokeweight=".236097pt" strokecolor="#4B4B4B">
                <v:path arrowok="t"/>
              </v:shape>
            </v:group>
            <v:group style="position:absolute;left:7395;top:11022;width:2;height:4669" coordorigin="7395,11022" coordsize="2,4669">
              <v:shape style="position:absolute;left:7395;top:11022;width:2;height:4669" coordorigin="7395,11022" coordsize="0,4669" path="m7395,15691l7395,11022e" filled="f" stroked="t" strokeweight=".70829pt" strokecolor="#545454">
                <v:path arrowok="t"/>
              </v:shape>
            </v:group>
            <v:group style="position:absolute;left:2380;top:11272;width:9047;height:2" coordorigin="2380,11272" coordsize="9047,2">
              <v:shape style="position:absolute;left:2380;top:11272;width:9047;height:2" coordorigin="2380,11272" coordsize="9047,0" path="m2380,11272l11427,11272e" filled="f" stroked="t" strokeweight=".944387pt" strokecolor="#4F4F4F">
                <v:path arrowok="t"/>
              </v:shape>
            </v:group>
            <v:group style="position:absolute;left:1714;top:11260;width:2;height:490" coordorigin="1714,11260" coordsize="2,490">
              <v:shape style="position:absolute;left:1714;top:11260;width:2;height:490" coordorigin="1714,11260" coordsize="0,490" path="m1714,11751l1714,11260e" filled="f" stroked="t" strokeweight=".236097pt" strokecolor="#282828">
                <v:path arrowok="t"/>
              </v:shape>
            </v:group>
            <v:group style="position:absolute;left:1105;top:11751;width:2;height:1471" coordorigin="1105,11751" coordsize="2,1471">
              <v:shape style="position:absolute;left:1105;top:11751;width:2;height:1471" coordorigin="1105,11751" coordsize="0,1471" path="m1105,13221l1105,11751e" filled="f" stroked="t" strokeweight=".236097pt" strokecolor="#000000">
                <v:path arrowok="t"/>
              </v:shape>
            </v:group>
            <v:group style="position:absolute;left:1714;top:11751;width:2;height:1471" coordorigin="1714,11751" coordsize="2,1471">
              <v:shape style="position:absolute;left:1714;top:11751;width:2;height:1471" coordorigin="1714,11751" coordsize="0,1471" path="m1714,13221l1714,11751e" filled="f" stroked="t" strokeweight=".236097pt" strokecolor="#000000">
                <v:path arrowok="t"/>
              </v:shape>
            </v:group>
            <v:group style="position:absolute;left:2408;top:11751;width:2;height:695" coordorigin="2408,11751" coordsize="2,695">
              <v:shape style="position:absolute;left:2408;top:11751;width:2;height:695" coordorigin="2408,11751" coordsize="0,695" path="m2408,12446l2408,11751e" filled="f" stroked="t" strokeweight=".236097pt" strokecolor="#000000">
                <v:path arrowok="t"/>
              </v:shape>
            </v:group>
            <v:group style="position:absolute;left:7397;top:11722;width:2;height:466" coordorigin="7397,11722" coordsize="2,466">
              <v:shape style="position:absolute;left:7397;top:11722;width:2;height:466" coordorigin="7397,11722" coordsize="0,466" path="m7397,12189l7397,11722e" filled="f" stroked="t" strokeweight=".70829pt" strokecolor="#4B4B4B">
                <v:path arrowok="t"/>
              </v:shape>
            </v:group>
            <v:group style="position:absolute;left:446;top:11898;width:2;height:138" coordorigin="446,11898" coordsize="2,138">
              <v:shape style="position:absolute;left:446;top:11898;width:2;height:138" coordorigin="446,11898" coordsize="0,138" path="m446,12036l446,11898e" filled="f" stroked="t" strokeweight=".70829pt" strokecolor="#2B2B2B">
                <v:path arrowok="t"/>
              </v:shape>
            </v:group>
            <v:group style="position:absolute;left:11422;top:11979;width:2;height:209" coordorigin="11422,11979" coordsize="2,209">
              <v:shape style="position:absolute;left:11422;top:11979;width:2;height:209" coordorigin="11422,11979" coordsize="0,209" path="m11422,12189l11422,11979e" filled="f" stroked="t" strokeweight=".472194pt" strokecolor="#3F3F3F">
                <v:path arrowok="t"/>
              </v:shape>
            </v:group>
            <v:group style="position:absolute;left:446;top:11974;width:2;height:1042" coordorigin="446,11974" coordsize="2,1042">
              <v:shape style="position:absolute;left:446;top:11974;width:2;height:1042" coordorigin="446,11974" coordsize="0,1042" path="m446,13017l446,11974e" filled="f" stroked="t" strokeweight=".944387pt" strokecolor="#444444">
                <v:path arrowok="t"/>
              </v:shape>
            </v:group>
            <v:group style="position:absolute;left:7399;top:12131;width:2;height:209" coordorigin="7399,12131" coordsize="2,209">
              <v:shape style="position:absolute;left:7399;top:12131;width:2;height:209" coordorigin="7399,12131" coordsize="0,209" path="m7399,12341l7399,12131e" filled="f" stroked="t" strokeweight=".472194pt" strokecolor="#2F2F2F">
                <v:path arrowok="t"/>
              </v:shape>
            </v:group>
            <v:group style="position:absolute;left:11422;top:8695;width:2;height:6910" coordorigin="11422,8695" coordsize="2,6910">
              <v:shape style="position:absolute;left:11422;top:8695;width:2;height:6910" coordorigin="11422,8695" coordsize="0,6910" path="m11422,15606l11422,8695e" filled="f" stroked="t" strokeweight=".472194pt" strokecolor="#5B5B5B">
                <v:path arrowok="t"/>
              </v:shape>
            </v:group>
            <v:group style="position:absolute;left:446;top:12917;width:2;height:233" coordorigin="446,12917" coordsize="2,233">
              <v:shape style="position:absolute;left:446;top:12917;width:2;height:233" coordorigin="446,12917" coordsize="0,233" path="m446,13150l446,12917e" filled="f" stroked="t" strokeweight=".472194pt" strokecolor="#2B2B2B">
                <v:path arrowok="t"/>
              </v:shape>
            </v:group>
            <v:group style="position:absolute;left:7399;top:12917;width:2;height:333" coordorigin="7399,12917" coordsize="2,333">
              <v:shape style="position:absolute;left:7399;top:12917;width:2;height:333" coordorigin="7399,12917" coordsize="0,333" path="m7399,13250l7399,12917e" filled="f" stroked="t" strokeweight=".472194pt" strokecolor="#343434">
                <v:path arrowok="t"/>
              </v:shape>
            </v:group>
            <v:group style="position:absolute;left:449;top:13093;width:2;height:157" coordorigin="449,13093" coordsize="2,157">
              <v:shape style="position:absolute;left:449;top:13093;width:2;height:157" coordorigin="449,13093" coordsize="0,157" path="m449,13250l449,13093e" filled="f" stroked="t" strokeweight=".472194pt" strokecolor="#0F0F0F">
                <v:path arrowok="t"/>
              </v:shape>
            </v:group>
            <v:group style="position:absolute;left:439;top:13352;width:699;height:2" coordorigin="439,13352" coordsize="699,2">
              <v:shape style="position:absolute;left:439;top:13352;width:699;height:2" coordorigin="439,13352" coordsize="699,0" path="m439,13352l1138,13352e" filled="f" stroked="t" strokeweight=".70829pt" strokecolor="#444444">
                <v:path arrowok="t"/>
              </v:shape>
            </v:group>
            <v:group style="position:absolute;left:446;top:13193;width:2;height:752" coordorigin="446,13193" coordsize="2,752">
              <v:shape style="position:absolute;left:446;top:13193;width:2;height:752" coordorigin="446,13193" coordsize="0,752" path="m446,13945l446,13193e" filled="f" stroked="t" strokeweight=".70829pt" strokecolor="#3F3F3F">
                <v:path arrowok="t"/>
              </v:shape>
            </v:group>
            <v:group style="position:absolute;left:1105;top:13221;width:2;height:119" coordorigin="1105,13221" coordsize="2,119">
              <v:shape style="position:absolute;left:1105;top:13221;width:2;height:119" coordorigin="1105,13221" coordsize="0,119" path="m1105,13340l1105,13221e" filled="f" stroked="t" strokeweight=".236097pt" strokecolor="#707070">
                <v:path arrowok="t"/>
              </v:shape>
            </v:group>
            <v:group style="position:absolute;left:1714;top:13221;width:2;height:119" coordorigin="1714,13221" coordsize="2,119">
              <v:shape style="position:absolute;left:1714;top:13221;width:2;height:119" coordorigin="1714,13221" coordsize="0,119" path="m1714,13340l1714,13221e" filled="f" stroked="t" strokeweight=".236097pt" strokecolor="#808080">
                <v:path arrowok="t"/>
              </v:shape>
            </v:group>
            <v:group style="position:absolute;left:831;top:13350;width:1610;height:2" coordorigin="831,13350" coordsize="1610,2">
              <v:shape style="position:absolute;left:831;top:13350;width:1610;height:2" coordorigin="831,13350" coordsize="1610,0" path="m831,13350l2441,13350e" filled="f" stroked="t" strokeweight=".944387pt" strokecolor="#545454">
                <v:path arrowok="t"/>
              </v:shape>
            </v:group>
            <v:group style="position:absolute;left:2408;top:12783;width:2;height:438" coordorigin="2408,12783" coordsize="2,438">
              <v:shape style="position:absolute;left:2408;top:12783;width:2;height:438" coordorigin="2408,12783" coordsize="0,438" path="m2408,13221l2408,12783e" filled="f" stroked="t" strokeweight=".236097pt" strokecolor="#000000">
                <v:path arrowok="t"/>
              </v:shape>
            </v:group>
            <v:group style="position:absolute;left:2408;top:13221;width:2;height:119" coordorigin="2408,13221" coordsize="2,119">
              <v:shape style="position:absolute;left:2408;top:13221;width:2;height:119" coordorigin="2408,13221" coordsize="0,119" path="m2408,13340l2408,13221e" filled="f" stroked="t" strokeweight=".236097pt" strokecolor="#777777">
                <v:path arrowok="t"/>
              </v:shape>
            </v:group>
            <v:group style="position:absolute;left:7409;top:13193;width:2;height:2827" coordorigin="7409,13193" coordsize="2,2827">
              <v:shape style="position:absolute;left:7409;top:13193;width:2;height:2827" coordorigin="7409,13193" coordsize="0,2827" path="m7409,16020l7409,13193e" filled="f" stroked="t" strokeweight=".70829pt" strokecolor="#575757">
                <v:path arrowok="t"/>
              </v:shape>
            </v:group>
            <v:group style="position:absolute;left:11425;top:13193;width:2;height:167" coordorigin="11425,13193" coordsize="2,167">
              <v:shape style="position:absolute;left:11425;top:13193;width:2;height:167" coordorigin="11425,13193" coordsize="0,167" path="m11425,13359l11425,13193e" filled="f" stroked="t" strokeweight=".472194pt" strokecolor="#3F3F3F">
                <v:path arrowok="t"/>
              </v:shape>
            </v:group>
            <v:group style="position:absolute;left:1105;top:13326;width:2;height:590" coordorigin="1105,13326" coordsize="2,590">
              <v:shape style="position:absolute;left:1105;top:13326;width:2;height:590" coordorigin="1105,13326" coordsize="0,590" path="m1105,13916l1105,13326e" filled="f" stroked="t" strokeweight=".236097pt" strokecolor="#4B4B4B">
                <v:path arrowok="t"/>
              </v:shape>
            </v:group>
            <v:group style="position:absolute;left:1714;top:13326;width:2;height:590" coordorigin="1714,13326" coordsize="2,590">
              <v:shape style="position:absolute;left:1714;top:13326;width:2;height:590" coordorigin="1714,13326" coordsize="0,590" path="m1714,13916l1714,13326e" filled="f" stroked="t" strokeweight=".236097pt" strokecolor="#676767">
                <v:path arrowok="t"/>
              </v:shape>
            </v:group>
            <v:group style="position:absolute;left:2408;top:13326;width:2;height:590" coordorigin="2408,13326" coordsize="2,590">
              <v:shape style="position:absolute;left:2408;top:13326;width:2;height:590" coordorigin="2408,13326" coordsize="0,590" path="m2408,13916l2408,13326e" filled="f" stroked="t" strokeweight=".236097pt" strokecolor="#444444">
                <v:path arrowok="t"/>
              </v:shape>
            </v:group>
            <v:group style="position:absolute;left:449;top:13888;width:2;height:662" coordorigin="449,13888" coordsize="2,662">
              <v:shape style="position:absolute;left:449;top:13888;width:2;height:662" coordorigin="449,13888" coordsize="0,662" path="m449,14549l449,13888e" filled="f" stroked="t" strokeweight=".236097pt" strokecolor="#2B2B2B">
                <v:path arrowok="t"/>
              </v:shape>
            </v:group>
            <v:group style="position:absolute;left:1105;top:13916;width:2;height:2089" coordorigin="1105,13916" coordsize="2,2089">
              <v:shape style="position:absolute;left:1105;top:13916;width:2;height:2089" coordorigin="1105,13916" coordsize="0,2089" path="m1105,16005l1105,13916e" filled="f" stroked="t" strokeweight=".236097pt" strokecolor="#000000">
                <v:path arrowok="t"/>
              </v:shape>
            </v:group>
            <v:group style="position:absolute;left:1714;top:13916;width:2;height:2094" coordorigin="1714,13916" coordsize="2,2094">
              <v:shape style="position:absolute;left:1714;top:13916;width:2;height:2094" coordorigin="1714,13916" coordsize="0,2094" path="m1714,16010l1714,13916e" filled="f" stroked="t" strokeweight=".236097pt" strokecolor="#000000">
                <v:path arrowok="t"/>
              </v:shape>
            </v:group>
            <v:group style="position:absolute;left:2408;top:13916;width:2;height:2094" coordorigin="2408,13916" coordsize="2,2094">
              <v:shape style="position:absolute;left:2408;top:13916;width:2;height:2094" coordorigin="2408,13916" coordsize="0,2094" path="m2408,16010l2408,13916e" filled="f" stroked="t" strokeweight=".236097pt" strokecolor="#000000">
                <v:path arrowok="t"/>
              </v:shape>
            </v:group>
            <v:group style="position:absolute;left:449;top:14492;width:2;height:1552" coordorigin="449,14492" coordsize="2,1552">
              <v:shape style="position:absolute;left:449;top:14492;width:2;height:1552" coordorigin="449,14492" coordsize="0,1552" path="m449,16044l449,14492e" filled="f" stroked="t" strokeweight=".472194pt" strokecolor="#545454">
                <v:path arrowok="t"/>
              </v:shape>
            </v:group>
            <v:group style="position:absolute;left:11394;top:14521;width:2;height:100" coordorigin="11394,14521" coordsize="2,100">
              <v:shape style="position:absolute;left:11394;top:14521;width:2;height:100" coordorigin="11394,14521" coordsize="0,100" path="m11394,14620l11394,14521e" filled="f" stroked="t" strokeweight=".236097pt" strokecolor="#000000">
                <v:path arrowok="t"/>
              </v:shape>
            </v:group>
            <v:group style="position:absolute;left:11422;top:14682;width:2;height:923" coordorigin="11422,14682" coordsize="2,923">
              <v:shape style="position:absolute;left:11422;top:14682;width:2;height:923" coordorigin="11422,14682" coordsize="0,923" path="m11422,15606l11422,14682e" filled="f" stroked="t" strokeweight=".944387pt" strokecolor="#838383">
                <v:path arrowok="t"/>
              </v:shape>
            </v:group>
            <v:group style="position:absolute;left:458;top:16029;width:1341;height:2" coordorigin="458,16029" coordsize="1341,2">
              <v:shape style="position:absolute;left:458;top:16029;width:1341;height:2" coordorigin="458,16029" coordsize="1341,0" path="m458,16029l1799,16029e" filled="f" stroked="t" strokeweight=".944387pt" strokecolor="#606060">
                <v:path arrowok="t"/>
              </v:shape>
            </v:group>
            <v:group style="position:absolute;left:420;top:15268;width:2;height:738" coordorigin="420,15268" coordsize="2,738">
              <v:shape style="position:absolute;left:420;top:15268;width:2;height:738" coordorigin="420,15268" coordsize="0,738" path="m420,16005l420,15268e" filled="f" stroked="t" strokeweight=".236097pt" strokecolor="#000000">
                <v:path arrowok="t"/>
              </v:shape>
            </v:group>
            <v:group style="position:absolute;left:1686;top:16020;width:6280;height:2" coordorigin="1686,16020" coordsize="6280,2">
              <v:shape style="position:absolute;left:1686;top:16020;width:6280;height:2" coordorigin="1686,16020" coordsize="6280,0" path="m1686,16020l7966,16020e" filled="f" stroked="t" strokeweight=".70829pt" strokecolor="#4F4F4F">
                <v:path arrowok="t"/>
              </v:shape>
            </v:group>
            <v:group style="position:absolute;left:7706;top:16008;width:732;height:2" coordorigin="7706,16008" coordsize="732,2">
              <v:shape style="position:absolute;left:7706;top:16008;width:732;height:2" coordorigin="7706,16008" coordsize="732,0" path="m7706,16008l8438,16008e" filled="f" stroked="t" strokeweight=".70829pt" strokecolor="#545454">
                <v:path arrowok="t"/>
              </v:shape>
            </v:group>
            <v:group style="position:absolute;left:5303;top:16008;width:6139;height:2" coordorigin="5303,16008" coordsize="6139,2">
              <v:shape style="position:absolute;left:5303;top:16008;width:6139;height:2" coordorigin="5303,16008" coordsize="6139,0" path="m5303,16008l11441,16008e" filled="f" stroked="t" strokeweight=".70829pt" strokecolor="#575757">
                <v:path arrowok="t"/>
              </v:shape>
            </v:group>
            <v:group style="position:absolute;left:11394;top:15268;width:2;height:742" coordorigin="11394,15268" coordsize="2,742">
              <v:shape style="position:absolute;left:11394;top:15268;width:2;height:742" coordorigin="11394,15268" coordsize="0,742" path="m11394,16010l11394,15268e" filled="f" stroked="t" strokeweight=".236097pt" strokecolor="#4B4B4B">
                <v:path arrowok="t"/>
              </v:shape>
            </v:group>
            <w10:wrap type="none"/>
          </v:group>
        </w:pict>
      </w:r>
      <w:r>
        <w:rPr>
          <w:sz w:val="22"/>
          <w:szCs w:val="22"/>
        </w:rPr>
      </w:r>
    </w:p>
    <w:p>
      <w:pPr>
        <w:spacing w:before="0" w:after="0" w:line="240" w:lineRule="auto"/>
        <w:ind w:right="14"/>
        <w:jc w:val="righ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7.088303pt;margin-top:1.946146pt;width:69.968915pt;height:37.794pt;mso-position-horizontal-relative:page;mso-position-vertical-relative:paragraph;z-index:-15257" type="#_x0000_t202" filled="f" stroked="f">
            <v:textbox inset="0,0,0,0">
              <w:txbxContent>
                <w:p>
                  <w:pPr>
                    <w:spacing w:before="0" w:after="0" w:line="756" w:lineRule="exact"/>
                    <w:ind w:right="-153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7C7E7E"/>
                      <w:spacing w:val="0"/>
                      <w:w w:val="66"/>
                      <w:position w:val="38"/>
                    </w:rPr>
                    <w:t>Itf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7C7E7E"/>
                      <w:spacing w:val="1"/>
                      <w:w w:val="66"/>
                      <w:position w:val="38"/>
                    </w:rPr>
                    <w:t>a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7C7E7E"/>
                      <w:spacing w:val="0"/>
                      <w:w w:val="66"/>
                      <w:position w:val="38"/>
                    </w:rPr>
                    <w:t>iv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7C7E7E"/>
                      <w:spacing w:val="0"/>
                      <w:w w:val="66"/>
                      <w:position w:val="38"/>
                    </w:rPr>
                    <w:t> 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7C7E7E"/>
                      <w:spacing w:val="1"/>
                      <w:w w:val="66"/>
                      <w:position w:val="38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7C7E7E"/>
                      <w:spacing w:val="0"/>
                      <w:w w:val="66"/>
                      <w:position w:val="41"/>
                    </w:rPr>
                    <w:t>G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7C7E7E"/>
                      <w:spacing w:val="-6"/>
                      <w:w w:val="66"/>
                      <w:position w:val="41"/>
                    </w:rPr>
                    <w:t>ü</w:t>
                  </w:r>
                  <w:r>
                    <w:rPr>
                      <w:rFonts w:ascii="Times New Roman" w:hAnsi="Times New Roman" w:cs="Times New Roman" w:eastAsia="Times New Roman"/>
                      <w:sz w:val="73"/>
                      <w:szCs w:val="73"/>
                      <w:color w:val="3D3F79"/>
                      <w:spacing w:val="-387"/>
                      <w:w w:val="66"/>
                      <w:position w:val="-1"/>
                    </w:rPr>
                    <w:t>%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7C7E7E"/>
                      <w:spacing w:val="-44"/>
                      <w:w w:val="66"/>
                      <w:position w:val="41"/>
                    </w:rPr>
                    <w:t>n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7C7E7E"/>
                      <w:spacing w:val="0"/>
                      <w:w w:val="66"/>
                      <w:position w:val="41"/>
                    </w:rPr>
                    <w:t>y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7C7E7E"/>
                      <w:spacing w:val="4"/>
                      <w:w w:val="66"/>
                      <w:position w:val="41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7C7E7E"/>
                      <w:spacing w:val="0"/>
                      <w:w w:val="68"/>
                      <w:position w:val="41"/>
                    </w:rPr>
                    <w:t>ro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7C7E7E"/>
                      <w:spacing w:val="-35"/>
                      <w:w w:val="68"/>
                      <w:position w:val="41"/>
                    </w:rPr>
                    <w:t>ö</w:t>
                  </w:r>
                  <w:r>
                    <w:rPr>
                      <w:rFonts w:ascii="Times New Roman" w:hAnsi="Times New Roman" w:cs="Times New Roman" w:eastAsia="Times New Roman"/>
                      <w:sz w:val="73"/>
                      <w:szCs w:val="73"/>
                      <w:color w:val="3D3F79"/>
                      <w:spacing w:val="-155"/>
                      <w:w w:val="64"/>
                      <w:position w:val="-1"/>
                    </w:rPr>
                    <w:t>;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7C7E7E"/>
                      <w:spacing w:val="0"/>
                      <w:w w:val="68"/>
                      <w:position w:val="41"/>
                    </w:rPr>
                    <w:t>lge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5"/>
          <w:szCs w:val="25"/>
          <w:color w:val="7C7E7E"/>
          <w:spacing w:val="12"/>
          <w:w w:val="64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606262"/>
          <w:spacing w:val="0"/>
          <w:w w:val="69"/>
        </w:rPr>
        <w:t>mi</w:t>
      </w:r>
      <w:r>
        <w:rPr>
          <w:rFonts w:ascii="Times New Roman" w:hAnsi="Times New Roman" w:cs="Times New Roman" w:eastAsia="Times New Roman"/>
          <w:sz w:val="25"/>
          <w:szCs w:val="25"/>
          <w:color w:val="606262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7C7E7E"/>
          <w:spacing w:val="8"/>
          <w:w w:val="57"/>
        </w:rPr>
        <w:t>r</w:t>
      </w:r>
      <w:r>
        <w:rPr>
          <w:rFonts w:ascii="Times New Roman" w:hAnsi="Times New Roman" w:cs="Times New Roman" w:eastAsia="Times New Roman"/>
          <w:sz w:val="25"/>
          <w:szCs w:val="25"/>
          <w:color w:val="606262"/>
          <w:spacing w:val="0"/>
          <w:w w:val="41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0" w:after="0" w:line="456" w:lineRule="exact"/>
        <w:ind w:right="-20"/>
        <w:jc w:val="right"/>
        <w:rPr>
          <w:rFonts w:ascii="Times New Roman" w:hAnsi="Times New Roman" w:cs="Times New Roman" w:eastAsia="Times New Roman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42"/>
          <w:szCs w:val="42"/>
          <w:color w:val="4B5285"/>
          <w:spacing w:val="0"/>
          <w:w w:val="119"/>
          <w:i/>
        </w:rPr>
        <w:t>;it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</w:rPr>
      </w:r>
    </w:p>
    <w:p>
      <w:pPr>
        <w:spacing w:before="0" w:after="0" w:line="190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AAACAC"/>
          <w:spacing w:val="0"/>
          <w:w w:val="52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75" w:lineRule="exact"/>
        <w:ind w:left="104" w:right="-20"/>
        <w:jc w:val="left"/>
        <w:tabs>
          <w:tab w:pos="700" w:val="left"/>
        </w:tabs>
        <w:rPr>
          <w:rFonts w:ascii="Arial" w:hAnsi="Arial" w:cs="Arial" w:eastAsia="Arial"/>
          <w:sz w:val="34"/>
          <w:szCs w:val="34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606262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606262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52"/>
          <w:position w:val="-1"/>
        </w:rPr>
        <w:t>,.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52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23"/>
          <w:w w:val="52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606262"/>
          <w:spacing w:val="0"/>
          <w:w w:val="52"/>
          <w:position w:val="-1"/>
        </w:rPr>
        <w:t>-....</w:t>
      </w:r>
      <w:r>
        <w:rPr>
          <w:rFonts w:ascii="Times New Roman" w:hAnsi="Times New Roman" w:cs="Times New Roman" w:eastAsia="Times New Roman"/>
          <w:sz w:val="10"/>
          <w:szCs w:val="10"/>
          <w:color w:val="606262"/>
          <w:spacing w:val="-10"/>
          <w:w w:val="52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60626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606262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AAACAC"/>
          <w:spacing w:val="0"/>
          <w:w w:val="52"/>
          <w:position w:val="-1"/>
        </w:rPr>
        <w:t>..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18"/>
          <w:szCs w:val="18"/>
          <w:color w:val="AAACAC"/>
          <w:spacing w:val="0"/>
          <w:w w:val="100"/>
          <w:position w:val="1"/>
        </w:rPr>
        <w:t>"</w:t>
      </w:r>
      <w:r>
        <w:rPr>
          <w:rFonts w:ascii="Arial" w:hAnsi="Arial" w:cs="Arial" w:eastAsia="Arial"/>
          <w:sz w:val="18"/>
          <w:szCs w:val="18"/>
          <w:color w:val="AAACAC"/>
          <w:spacing w:val="13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BABABA"/>
          <w:spacing w:val="0"/>
          <w:w w:val="81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0"/>
          <w:cols w:num="3" w:equalWidth="0">
            <w:col w:w="4510" w:space="4246"/>
            <w:col w:w="71" w:space="175"/>
            <w:col w:w="2598"/>
          </w:cols>
        </w:sectPr>
      </w:pPr>
      <w:rPr/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43" w:lineRule="exact"/>
        <w:ind w:left="3765" w:right="-20"/>
        <w:jc w:val="left"/>
        <w:tabs>
          <w:tab w:pos="9820" w:val="left"/>
        </w:tabs>
        <w:rPr>
          <w:rFonts w:ascii="Arial" w:hAnsi="Arial" w:cs="Arial" w:eastAsia="Arial"/>
          <w:sz w:val="46"/>
          <w:szCs w:val="4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228642pt;margin-top:-13.766883pt;width:307.327366pt;height:44pt;mso-position-horizontal-relative:page;mso-position-vertical-relative:paragraph;z-index:-15247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tabs>
                      <w:tab w:pos="280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313333"/>
                      <w:spacing w:val="0"/>
                      <w:w w:val="153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313333"/>
                      <w:spacing w:val="0"/>
                      <w:w w:val="100"/>
                      <w:b/>
                      <w:bCs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313333"/>
                      <w:spacing w:val="0"/>
                      <w:w w:val="100"/>
                      <w:b/>
                      <w:bCs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333"/>
                      <w:spacing w:val="0"/>
                      <w:w w:val="100"/>
                      <w:position w:val="22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333"/>
                      <w:spacing w:val="0"/>
                      <w:w w:val="100"/>
                      <w:position w:val="2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333"/>
                      <w:spacing w:val="37"/>
                      <w:w w:val="100"/>
                      <w:position w:val="2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333"/>
                      <w:spacing w:val="0"/>
                      <w:w w:val="111"/>
                      <w:position w:val="22"/>
                    </w:rPr>
                    <w:t>BÜYÜKŞEHİR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333"/>
                      <w:spacing w:val="7"/>
                      <w:w w:val="111"/>
                      <w:position w:val="2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333"/>
                      <w:spacing w:val="0"/>
                      <w:w w:val="111"/>
                      <w:position w:val="22"/>
                    </w:rPr>
                    <w:t>BELEDİYESİ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17"/>
          <w:position w:val="-1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11"/>
          <w:w w:val="117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17"/>
          <w:position w:val="-11"/>
        </w:rPr>
        <w:t>DAİ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8"/>
          <w:w w:val="117"/>
          <w:position w:val="-1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117"/>
          <w:position w:val="-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17"/>
          <w:position w:val="-1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17"/>
          <w:position w:val="-1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20"/>
          <w:w w:val="117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17"/>
          <w:position w:val="-11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1"/>
        </w:rPr>
      </w:r>
      <w:r>
        <w:rPr>
          <w:rFonts w:ascii="Arial" w:hAnsi="Arial" w:cs="Arial" w:eastAsia="Arial"/>
          <w:sz w:val="16"/>
          <w:szCs w:val="16"/>
          <w:color w:val="313333"/>
          <w:spacing w:val="0"/>
          <w:w w:val="117"/>
          <w:position w:val="-15"/>
        </w:rPr>
        <w:t>"</w:t>
      </w:r>
      <w:r>
        <w:rPr>
          <w:rFonts w:ascii="Arial" w:hAnsi="Arial" w:cs="Arial" w:eastAsia="Arial"/>
          <w:sz w:val="16"/>
          <w:szCs w:val="16"/>
          <w:color w:val="313333"/>
          <w:spacing w:val="0"/>
          <w:w w:val="117"/>
          <w:position w:val="-15"/>
        </w:rPr>
        <w:t> </w:t>
      </w:r>
      <w:r>
        <w:rPr>
          <w:rFonts w:ascii="Arial" w:hAnsi="Arial" w:cs="Arial" w:eastAsia="Arial"/>
          <w:sz w:val="16"/>
          <w:szCs w:val="16"/>
          <w:color w:val="313333"/>
          <w:spacing w:val="45"/>
          <w:w w:val="117"/>
          <w:position w:val="-15"/>
        </w:rPr>
        <w:t> </w:t>
      </w:r>
      <w:r>
        <w:rPr>
          <w:rFonts w:ascii="Arial" w:hAnsi="Arial" w:cs="Arial" w:eastAsia="Arial"/>
          <w:sz w:val="46"/>
          <w:szCs w:val="46"/>
          <w:color w:val="444444"/>
          <w:spacing w:val="0"/>
          <w:w w:val="50"/>
          <w:position w:val="-7"/>
        </w:rPr>
        <w:t>.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128" w:lineRule="exact"/>
        <w:ind w:left="840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13333"/>
          <w:spacing w:val="0"/>
          <w:w w:val="121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577" w:right="-20"/>
        <w:jc w:val="left"/>
        <w:tabs>
          <w:tab w:pos="3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13333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13333"/>
          <w:spacing w:val="-1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13333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1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1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1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1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3" w:lineRule="exact"/>
        <w:ind w:left="624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13333"/>
          <w:spacing w:val="0"/>
          <w:w w:val="111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313333"/>
          <w:spacing w:val="-27"/>
          <w:w w:val="111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13333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13333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1"/>
          <w:w w:val="11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11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3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11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1" w:lineRule="auto"/>
        <w:ind w:left="121" w:right="2754" w:firstLine="-19"/>
        <w:jc w:val="left"/>
        <w:tabs>
          <w:tab w:pos="1460" w:val="left"/>
          <w:tab w:pos="3140" w:val="left"/>
          <w:tab w:pos="4460" w:val="left"/>
          <w:tab w:pos="540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06.03.2017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8"/>
          <w:position w:val="0"/>
        </w:rPr>
        <w:t>_IBildjriı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05:55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1"/>
          <w:szCs w:val="31"/>
          <w:color w:val="444444"/>
          <w:spacing w:val="0"/>
          <w:w w:val="60"/>
          <w:position w:val="0"/>
        </w:rPr>
        <w:t>tr</w:t>
      </w:r>
      <w:r>
        <w:rPr>
          <w:rFonts w:ascii="Times New Roman" w:hAnsi="Times New Roman" w:cs="Times New Roman" w:eastAsia="Times New Roman"/>
          <w:sz w:val="31"/>
          <w:szCs w:val="31"/>
          <w:color w:val="444444"/>
          <w:spacing w:val="-9"/>
          <w:w w:val="60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6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1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7"/>
          <w:position w:val="0"/>
        </w:rPr>
        <w:t>:06.03.2017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9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1518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Necmi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1"/>
          <w:position w:val="0"/>
        </w:rPr>
        <w:t>GÖKBAŞI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:Çiğli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6864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126" w:right="-20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Adres</w:t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:Çijlli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6864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03" w:right="-20"/>
        <w:jc w:val="left"/>
        <w:tabs>
          <w:tab w:pos="1460" w:val="left"/>
          <w:tab w:pos="458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69" w:lineRule="exact"/>
        <w:ind w:left="117" w:right="-20"/>
        <w:jc w:val="left"/>
        <w:tabs>
          <w:tab w:pos="352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5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3"/>
          <w:position w:val="-5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  <w:position w:val="-4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91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4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4"/>
          <w:w w:val="100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2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4" w:lineRule="exact"/>
        <w:ind w:left="4329" w:right="-20"/>
        <w:jc w:val="left"/>
        <w:tabs>
          <w:tab w:pos="492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8"/>
          <w:szCs w:val="48"/>
          <w:color w:val="444444"/>
          <w:spacing w:val="0"/>
          <w:w w:val="55"/>
          <w:position w:val="-50"/>
        </w:rPr>
        <w:t>ı</w:t>
      </w:r>
      <w:r>
        <w:rPr>
          <w:rFonts w:ascii="Arial" w:hAnsi="Arial" w:cs="Arial" w:eastAsia="Arial"/>
          <w:sz w:val="48"/>
          <w:szCs w:val="48"/>
          <w:color w:val="444444"/>
          <w:spacing w:val="0"/>
          <w:w w:val="100"/>
          <w:position w:val="-50"/>
        </w:rPr>
        <w:tab/>
      </w:r>
      <w:r>
        <w:rPr>
          <w:rFonts w:ascii="Arial" w:hAnsi="Arial" w:cs="Arial" w:eastAsia="Arial"/>
          <w:sz w:val="48"/>
          <w:szCs w:val="48"/>
          <w:color w:val="444444"/>
          <w:spacing w:val="0"/>
          <w:w w:val="100"/>
          <w:position w:val="-50"/>
        </w:rPr>
      </w:r>
      <w:r>
        <w:rPr>
          <w:rFonts w:ascii="Arial" w:hAnsi="Arial" w:cs="Arial" w:eastAsia="Arial"/>
          <w:sz w:val="48"/>
          <w:szCs w:val="48"/>
          <w:color w:val="595959"/>
          <w:spacing w:val="0"/>
          <w:w w:val="55"/>
          <w:position w:val="-50"/>
        </w:rPr>
        <w:t>ı</w:t>
      </w:r>
      <w:r>
        <w:rPr>
          <w:rFonts w:ascii="Arial" w:hAnsi="Arial" w:cs="Arial" w:eastAsia="Arial"/>
          <w:sz w:val="48"/>
          <w:szCs w:val="48"/>
          <w:color w:val="595959"/>
          <w:spacing w:val="0"/>
          <w:w w:val="100"/>
          <w:position w:val="-50"/>
        </w:rPr>
        <w:tab/>
      </w:r>
      <w:r>
        <w:rPr>
          <w:rFonts w:ascii="Arial" w:hAnsi="Arial" w:cs="Arial" w:eastAsia="Arial"/>
          <w:sz w:val="48"/>
          <w:szCs w:val="48"/>
          <w:color w:val="595959"/>
          <w:spacing w:val="0"/>
          <w:w w:val="100"/>
          <w:position w:val="-50"/>
        </w:rPr>
      </w:r>
      <w:r>
        <w:rPr>
          <w:rFonts w:ascii="Arial" w:hAnsi="Arial" w:cs="Arial" w:eastAsia="Arial"/>
          <w:sz w:val="55"/>
          <w:szCs w:val="55"/>
          <w:color w:val="B3B5B3"/>
          <w:spacing w:val="-5"/>
          <w:w w:val="195"/>
          <w:position w:val="-39"/>
        </w:rPr>
        <w:t>-</w:t>
      </w:r>
      <w:r>
        <w:rPr>
          <w:rFonts w:ascii="Arial" w:hAnsi="Arial" w:cs="Arial" w:eastAsia="Arial"/>
          <w:sz w:val="55"/>
          <w:szCs w:val="55"/>
          <w:color w:val="313333"/>
          <w:spacing w:val="-1"/>
          <w:w w:val="48"/>
          <w:position w:val="-39"/>
        </w:rPr>
        <w:t>ı</w:t>
      </w:r>
      <w:r>
        <w:rPr>
          <w:rFonts w:ascii="Arial" w:hAnsi="Arial" w:cs="Arial" w:eastAsia="Arial"/>
          <w:sz w:val="55"/>
          <w:szCs w:val="55"/>
          <w:color w:val="B3B5B3"/>
          <w:spacing w:val="0"/>
          <w:w w:val="267"/>
          <w:position w:val="-39"/>
        </w:rPr>
        <w:t>-</w:t>
      </w:r>
      <w:r>
        <w:rPr>
          <w:rFonts w:ascii="Arial" w:hAnsi="Arial" w:cs="Arial" w:eastAsia="Arial"/>
          <w:sz w:val="55"/>
          <w:szCs w:val="55"/>
          <w:color w:val="B3B5B3"/>
          <w:spacing w:val="58"/>
          <w:w w:val="100"/>
          <w:position w:val="-3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4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6"/>
          <w:w w:val="100"/>
          <w:position w:val="-4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4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0"/>
          <w:w w:val="100"/>
          <w:position w:val="-4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4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3"/>
          <w:w w:val="100"/>
          <w:position w:val="-4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4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6"/>
          <w:w w:val="100"/>
          <w:position w:val="-4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4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8"/>
          <w:w w:val="100"/>
          <w:position w:val="-4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1"/>
          <w:position w:val="-41"/>
        </w:rPr>
        <w:t>:06:06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3535" w:right="-20"/>
        <w:jc w:val="left"/>
        <w:tabs>
          <w:tab w:pos="5800" w:val="left"/>
          <w:tab w:pos="6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5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5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5"/>
        </w:rPr>
        <w:t>Ahşap</w:t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elik</w:t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42"/>
          <w:position w:val="-1"/>
        </w:rPr>
        <w:t>Dl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"/>
          <w:w w:val="14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42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pgSz w:w="11920" w:h="16840"/>
          <w:pgMar w:top="540" w:bottom="280" w:left="320" w:right="320"/>
        </w:sectPr>
      </w:pPr>
      <w:rPr/>
    </w:p>
    <w:p>
      <w:pPr>
        <w:spacing w:before="27" w:after="0" w:line="120" w:lineRule="exact"/>
        <w:ind w:left="103" w:right="-7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44444"/>
          <w:w w:val="52"/>
          <w:position w:val="-14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444444"/>
          <w:spacing w:val="13"/>
          <w:w w:val="52"/>
          <w:position w:val="-14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1"/>
          <w:position w:val="-14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8" w:after="0" w:line="60" w:lineRule="exact"/>
        <w:ind w:right="-20"/>
        <w:jc w:val="left"/>
        <w:tabs>
          <w:tab w:pos="1620" w:val="left"/>
          <w:tab w:pos="5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8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8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3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1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3"/>
        </w:rPr>
        <w:t>ESHOT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29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  <w:position w:val="-13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91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3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6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3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3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61"/>
          <w:i/>
          <w:position w:val="-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61"/>
          <w:i/>
          <w:position w:val="-1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5"/>
          <w:w w:val="61"/>
          <w:i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3"/>
        </w:rPr>
        <w:t>Serka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7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1"/>
          <w:position w:val="-13"/>
        </w:rPr>
        <w:t>METE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20"/>
          <w:cols w:num="2" w:equalWidth="0">
            <w:col w:w="522" w:space="0"/>
            <w:col w:w="10758"/>
          </w:cols>
        </w:sectPr>
      </w:pPr>
      <w:rPr/>
    </w:p>
    <w:p>
      <w:pPr>
        <w:spacing w:before="0" w:after="0" w:line="450" w:lineRule="exact"/>
        <w:ind w:left="2211" w:right="-20"/>
        <w:jc w:val="left"/>
        <w:tabs>
          <w:tab w:pos="540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1"/>
          <w:position w:val="-3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3"/>
          <w:w w:val="13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1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9"/>
          <w:w w:val="13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3"/>
        </w:rPr>
        <w:t>Necmi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GÖKBAŞl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</w:r>
      <w:r>
        <w:rPr>
          <w:rFonts w:ascii="Arial" w:hAnsi="Arial" w:cs="Arial" w:eastAsia="Arial"/>
          <w:sz w:val="45"/>
          <w:szCs w:val="45"/>
          <w:color w:val="B3B5B3"/>
          <w:spacing w:val="0"/>
          <w:w w:val="51"/>
          <w:position w:val="0"/>
        </w:rPr>
        <w:t>'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8" w:after="0" w:line="233" w:lineRule="auto"/>
        <w:ind w:left="103" w:right="2252" w:firstLine="2047"/>
        <w:jc w:val="left"/>
        <w:tabs>
          <w:tab w:pos="2140" w:val="left"/>
          <w:tab w:pos="464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8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05:56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2"/>
        </w:rPr>
        <w:t>!Vru·ı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1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06:01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0"/>
          <w:position w:val="1"/>
        </w:rPr>
        <w:t>lA.raç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8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>091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4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121" w:right="-20"/>
        <w:jc w:val="left"/>
        <w:tabs>
          <w:tab w:pos="3220" w:val="left"/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>499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85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1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60" w:lineRule="auto"/>
        <w:ind w:left="2164" w:right="4082" w:firstLine="2498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85"/>
        </w:rPr>
        <w:t>Sa_yısı: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30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5" w:lineRule="exact"/>
        <w:ind w:left="126" w:right="-20"/>
        <w:jc w:val="left"/>
        <w:tabs>
          <w:tab w:pos="2200" w:val="left"/>
          <w:tab w:pos="464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Giıınişse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4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4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2"/>
          <w:w w:val="13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89"/>
          <w:position w:val="0"/>
        </w:rPr>
        <w:t>Araç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-6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61"/>
          <w:i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i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1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253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1"/>
          <w:szCs w:val="11"/>
          <w:color w:val="B3B5B3"/>
          <w:spacing w:val="0"/>
          <w:w w:val="242"/>
          <w:position w:val="-3"/>
        </w:rPr>
        <w:t>ı</w:t>
      </w:r>
      <w:r>
        <w:rPr>
          <w:rFonts w:ascii="Arial" w:hAnsi="Arial" w:cs="Arial" w:eastAsia="Arial"/>
          <w:sz w:val="11"/>
          <w:szCs w:val="11"/>
          <w:color w:val="B3B5B3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1"/>
          <w:szCs w:val="11"/>
          <w:color w:val="B3B5B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2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1"/>
          <w:position w:val="2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4"/>
          <w:w w:val="101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5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2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1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0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</w:rPr>
        <w:t>Göıtlldüı:til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6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şekjJde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görülmüştür.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6" w:lineRule="exact"/>
        <w:ind w:left="4614" w:right="384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$öndtırmede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56" w:right="-20"/>
        <w:jc w:val="left"/>
        <w:tabs>
          <w:tab w:pos="2440" w:val="left"/>
          <w:tab w:pos="4640" w:val="left"/>
          <w:tab w:pos="6520" w:val="left"/>
          <w:tab w:pos="8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2"/>
          <w:position w:val="-3"/>
        </w:rPr>
        <w:t>öndllrın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9"/>
          <w:w w:val="11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12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2"/>
        </w:rPr>
      </w:r>
      <w:r>
        <w:rPr>
          <w:rFonts w:ascii="Arial" w:hAnsi="Arial" w:cs="Arial" w:eastAsia="Arial"/>
          <w:sz w:val="26"/>
          <w:szCs w:val="26"/>
          <w:color w:val="444444"/>
          <w:spacing w:val="0"/>
          <w:w w:val="66"/>
          <w:position w:val="-4"/>
        </w:rPr>
        <w:t>Su</w:t>
      </w:r>
      <w:r>
        <w:rPr>
          <w:rFonts w:ascii="Arial" w:hAnsi="Arial" w:cs="Arial" w:eastAsia="Arial"/>
          <w:sz w:val="26"/>
          <w:szCs w:val="26"/>
          <w:color w:val="444444"/>
          <w:spacing w:val="3"/>
          <w:w w:val="6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4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  <w:position w:val="-2"/>
        </w:rPr>
        <w:t>[Köpil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1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9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0" w:lineRule="exact"/>
        <w:ind w:left="6527" w:right="-20"/>
        <w:jc w:val="left"/>
        <w:tabs>
          <w:tab w:pos="7080" w:val="left"/>
          <w:tab w:pos="80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595959"/>
          <w:spacing w:val="0"/>
          <w:w w:val="62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595959"/>
          <w:spacing w:val="44"/>
          <w:w w:val="62"/>
          <w:position w:val="1"/>
        </w:rPr>
        <w:t> </w:t>
      </w:r>
      <w:r>
        <w:rPr>
          <w:rFonts w:ascii="Arial" w:hAnsi="Arial" w:cs="Arial" w:eastAsia="Arial"/>
          <w:sz w:val="38"/>
          <w:szCs w:val="38"/>
          <w:color w:val="595959"/>
          <w:spacing w:val="43"/>
          <w:w w:val="62"/>
          <w:u w:val="single" w:color="383838"/>
          <w:position w:val="1"/>
        </w:rPr>
        <w:t> </w:t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100"/>
          <w:u w:val="single" w:color="383838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100"/>
          <w:u w:val="single" w:color="383838"/>
          <w:position w:val="1"/>
        </w:rPr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313333"/>
          <w:spacing w:val="0"/>
          <w:w w:val="62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22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kısmı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görmüştür..Tahmini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88"/>
        </w:rPr>
        <w:t>!O.OOO(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88"/>
        </w:rPr>
        <w:t>Onbi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</w:rPr>
        <w:t>TL'dir.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20"/>
        </w:sectPr>
      </w:pPr>
      <w:rPr/>
    </w:p>
    <w:p>
      <w:pPr>
        <w:spacing w:before="0" w:after="0" w:line="199" w:lineRule="exact"/>
        <w:ind w:left="12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!asa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1"/>
        </w:rPr>
        <w:t>Dunımu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UK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563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57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3"/>
          <w:w w:val="5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998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model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mercedes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20"/>
          <w:cols w:num="2" w:equalWidth="0">
            <w:col w:w="1807" w:space="465"/>
            <w:col w:w="9008"/>
          </w:cols>
        </w:sectPr>
      </w:pPr>
      <w:rPr/>
    </w:p>
    <w:p>
      <w:pPr>
        <w:spacing w:before="13" w:after="0" w:line="250" w:lineRule="auto"/>
        <w:ind w:left="2210" w:right="49" w:firstLine="-2089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Nedeni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1"/>
        </w:rPr>
        <w:t>örillmü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sonışturmada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nedenle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oluşa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elektrik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6"/>
        </w:rPr>
        <w:t>ısa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6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.Tahmini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ziyan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4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4"/>
          <w:w w:val="4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7"/>
          <w:w w:val="6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0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89"/>
        </w:rPr>
        <w:t>OOO(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88"/>
        </w:rPr>
        <w:t>Onbi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2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1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5"/>
          <w:w w:val="10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2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21" w:right="-20"/>
        <w:jc w:val="left"/>
        <w:tabs>
          <w:tab w:pos="216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7"/>
          <w:position w:val="1"/>
        </w:rPr>
        <w:t>:::;igortalı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8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4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!B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f.raç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50" w:lineRule="auto"/>
        <w:ind w:left="164" w:right="5769" w:firstLine="-33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Şoför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Serka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METE'ye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3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resJim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5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2"/>
        </w:rPr>
        <w:t>dildi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121" w:right="-20"/>
        <w:jc w:val="left"/>
        <w:tabs>
          <w:tab w:pos="2160" w:val="left"/>
          <w:tab w:pos="5980" w:val="left"/>
          <w:tab w:pos="1062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3"/>
          <w:szCs w:val="3"/>
          <w:color w:val="595959"/>
          <w:spacing w:val="0"/>
          <w:w w:val="60"/>
          <w:position w:val="6"/>
        </w:rPr>
        <w:t>1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1"/>
          <w:w w:val="6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5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DönUştı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6"/>
          <w:position w:val="0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8"/>
          <w:w w:val="9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-7"/>
          <w:w w:val="150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86"/>
          <w:position w:val="0"/>
        </w:rPr>
        <w:t>ih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06/03/2017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  <w:position w:val="-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7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61"/>
          <w:i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61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61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07:05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</w:r>
      <w:r>
        <w:rPr>
          <w:rFonts w:ascii="Arial" w:hAnsi="Arial" w:cs="Arial" w:eastAsia="Arial"/>
          <w:sz w:val="11"/>
          <w:szCs w:val="11"/>
          <w:color w:val="9A9C9C"/>
          <w:spacing w:val="0"/>
          <w:w w:val="140"/>
          <w:i/>
          <w:position w:val="2"/>
        </w:rPr>
        <w:t>,</w:t>
      </w:r>
      <w:r>
        <w:rPr>
          <w:rFonts w:ascii="Arial" w:hAnsi="Arial" w:cs="Arial" w:eastAsia="Arial"/>
          <w:sz w:val="11"/>
          <w:szCs w:val="11"/>
          <w:color w:val="9A9C9C"/>
          <w:spacing w:val="-14"/>
          <w:w w:val="100"/>
          <w:i/>
          <w:position w:val="2"/>
        </w:rPr>
        <w:t> </w:t>
      </w:r>
      <w:r>
        <w:rPr>
          <w:rFonts w:ascii="Arial" w:hAnsi="Arial" w:cs="Arial" w:eastAsia="Arial"/>
          <w:sz w:val="11"/>
          <w:szCs w:val="11"/>
          <w:color w:val="B3B5B3"/>
          <w:spacing w:val="-9"/>
          <w:w w:val="257"/>
          <w:i/>
          <w:position w:val="2"/>
        </w:rPr>
        <w:t>'</w:t>
      </w:r>
      <w:r>
        <w:rPr>
          <w:rFonts w:ascii="Arial" w:hAnsi="Arial" w:cs="Arial" w:eastAsia="Arial"/>
          <w:sz w:val="11"/>
          <w:szCs w:val="11"/>
          <w:color w:val="838583"/>
          <w:spacing w:val="0"/>
          <w:w w:val="81"/>
          <w:i/>
          <w:position w:val="2"/>
        </w:rPr>
        <w:t>If.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20"/>
        </w:sectPr>
      </w:pPr>
      <w:rPr/>
    </w:p>
    <w:p>
      <w:pPr>
        <w:spacing w:before="0" w:after="0" w:line="255" w:lineRule="exact"/>
        <w:ind w:left="121" w:right="-75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838583"/>
          <w:spacing w:val="1"/>
          <w:w w:val="206"/>
          <w:position w:val="-1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103"/>
          <w:w w:val="103"/>
          <w:position w:val="3"/>
        </w:rPr>
        <w:t>V</w:t>
      </w:r>
      <w:r>
        <w:rPr>
          <w:rFonts w:ascii="Times New Roman" w:hAnsi="Times New Roman" w:cs="Times New Roman" w:eastAsia="Times New Roman"/>
          <w:sz w:val="12"/>
          <w:szCs w:val="12"/>
          <w:color w:val="838583"/>
          <w:spacing w:val="0"/>
          <w:w w:val="205"/>
          <w:position w:val="-1"/>
        </w:rPr>
        <w:t>;</w:t>
      </w:r>
      <w:r>
        <w:rPr>
          <w:rFonts w:ascii="Times New Roman" w:hAnsi="Times New Roman" w:cs="Times New Roman" w:eastAsia="Times New Roman"/>
          <w:sz w:val="12"/>
          <w:szCs w:val="12"/>
          <w:color w:val="83858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38583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3B5B3"/>
          <w:spacing w:val="0"/>
          <w:w w:val="79"/>
          <w:position w:val="3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B3B5B3"/>
          <w:spacing w:val="23"/>
          <w:w w:val="79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80"/>
          <w:position w:val="3"/>
        </w:rPr>
        <w:t>·c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70"/>
          <w:w w:val="80"/>
          <w:position w:val="3"/>
        </w:rPr>
        <w:t>a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77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-35" w:right="1456"/>
        <w:jc w:val="center"/>
        <w:tabs>
          <w:tab w:pos="460" w:val="left"/>
          <w:tab w:pos="694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EKİP:3.Posta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Bostanlı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u w:val="single" w:color="4848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u w:val="single" w:color="48484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u w:val="single" w:color="484848"/>
        </w:rPr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6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0" w:lineRule="exact"/>
        <w:ind w:left="1273" w:right="-20"/>
        <w:jc w:val="left"/>
        <w:tabs>
          <w:tab w:pos="3760" w:val="left"/>
          <w:tab w:pos="760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3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3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3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3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3"/>
        </w:rPr>
        <w:t>Koyan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3"/>
        </w:rPr>
      </w:r>
      <w:r>
        <w:rPr>
          <w:rFonts w:ascii="Arial" w:hAnsi="Arial" w:cs="Arial" w:eastAsia="Arial"/>
          <w:sz w:val="28"/>
          <w:szCs w:val="28"/>
          <w:color w:val="313333"/>
          <w:spacing w:val="0"/>
          <w:w w:val="42"/>
          <w:b/>
          <w:bCs/>
          <w:position w:val="-2"/>
        </w:rPr>
        <w:t>O</w:t>
      </w:r>
      <w:r>
        <w:rPr>
          <w:rFonts w:ascii="Arial" w:hAnsi="Arial" w:cs="Arial" w:eastAsia="Arial"/>
          <w:sz w:val="28"/>
          <w:szCs w:val="28"/>
          <w:color w:val="313333"/>
          <w:spacing w:val="-40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313333"/>
          <w:spacing w:val="0"/>
          <w:w w:val="100"/>
          <w:i/>
          <w:position w:val="-2"/>
        </w:rPr>
        <w:t>1</w:t>
      </w:r>
      <w:r>
        <w:rPr>
          <w:rFonts w:ascii="Arial" w:hAnsi="Arial" w:cs="Arial" w:eastAsia="Arial"/>
          <w:sz w:val="27"/>
          <w:szCs w:val="27"/>
          <w:color w:val="313333"/>
          <w:spacing w:val="-18"/>
          <w:w w:val="100"/>
          <w:i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313333"/>
          <w:spacing w:val="0"/>
          <w:w w:val="58"/>
          <w:position w:val="-2"/>
        </w:rPr>
        <w:t>Mar</w:t>
      </w:r>
      <w:r>
        <w:rPr>
          <w:rFonts w:ascii="Arial" w:hAnsi="Arial" w:cs="Arial" w:eastAsia="Arial"/>
          <w:sz w:val="27"/>
          <w:szCs w:val="27"/>
          <w:color w:val="313333"/>
          <w:spacing w:val="0"/>
          <w:w w:val="58"/>
          <w:position w:val="-2"/>
        </w:rPr>
        <w:t>t</w:t>
      </w:r>
      <w:r>
        <w:rPr>
          <w:rFonts w:ascii="Arial" w:hAnsi="Arial" w:cs="Arial" w:eastAsia="Arial"/>
          <w:sz w:val="27"/>
          <w:szCs w:val="27"/>
          <w:color w:val="313333"/>
          <w:spacing w:val="0"/>
          <w:w w:val="58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313333"/>
          <w:spacing w:val="21"/>
          <w:w w:val="58"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313333"/>
          <w:spacing w:val="0"/>
          <w:w w:val="58"/>
          <w:b/>
          <w:bCs/>
          <w:position w:val="-2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3957" w:right="530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20" w:right="320"/>
          <w:cols w:num="2" w:equalWidth="0">
            <w:col w:w="644" w:space="393"/>
            <w:col w:w="10243"/>
          </w:cols>
        </w:sectPr>
      </w:pPr>
      <w:rPr/>
    </w:p>
    <w:p>
      <w:pPr>
        <w:spacing w:before="7" w:after="0" w:line="240" w:lineRule="auto"/>
        <w:ind w:right="1664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68.72049pt;margin-top:14.245451pt;width:.1pt;height:21.362369pt;mso-position-horizontal-relative:page;mso-position-vertical-relative:paragraph;z-index:-15254" coordorigin="5374,285" coordsize="2,427">
            <v:shape style="position:absolute;left:5374;top:285;width:2;height:427" coordorigin="5374,285" coordsize="0,427" path="m5374,712l5374,285e" filled="f" stroked="t" strokeweight=".704379pt" strokecolor="#3854A8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82"/>
          <w:i/>
        </w:rPr>
        <w:t>1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82"/>
          <w:i/>
        </w:rPr>
        <w:t>  </w:t>
      </w:r>
      <w:r>
        <w:rPr>
          <w:rFonts w:ascii="Arial" w:hAnsi="Arial" w:cs="Arial" w:eastAsia="Arial"/>
          <w:sz w:val="19"/>
          <w:szCs w:val="19"/>
          <w:color w:val="444444"/>
          <w:spacing w:val="33"/>
          <w:w w:val="82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7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84" w:lineRule="exact"/>
        <w:ind w:left="135" w:right="-20"/>
        <w:jc w:val="left"/>
        <w:tabs>
          <w:tab w:pos="8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w w:val="101"/>
          <w:position w:val="5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w w:val="100"/>
          <w:position w:val="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5"/>
        </w:rPr>
        <w:t>faiyeci</w:t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2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20"/>
        </w:sectPr>
      </w:pPr>
      <w:rPr/>
    </w:p>
    <w:p>
      <w:pPr>
        <w:spacing w:before="35" w:after="0" w:line="240" w:lineRule="auto"/>
        <w:ind w:left="4595" w:right="351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Nco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47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AŞI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4" w:lineRule="exact"/>
        <w:ind w:left="5085" w:right="-77"/>
        <w:jc w:val="left"/>
        <w:tabs>
          <w:tab w:pos="87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122.327103pt;margin-top:4.116417pt;width:.1pt;height:9.731747pt;mso-position-horizontal-relative:page;mso-position-vertical-relative:paragraph;z-index:-15253" coordorigin="2447,82" coordsize="2,195">
            <v:shape style="position:absolute;left:2447;top:82;width:2;height:195" coordorigin="2447,82" coordsize="0,195" path="m2447,277l2447,82e" filled="f" stroked="t" strokeweight=".234793pt" strokecolor="#000000">
              <v:path arrowok="t"/>
            </v:shape>
          </v:group>
          <w10:wrap type="none"/>
        </w:pict>
      </w:r>
      <w:r>
        <w:rPr/>
        <w:pict>
          <v:group style="position:absolute;margin-left:151.558823pt;margin-top:13.730768pt;width:26.296806pt;height:34.889303pt;mso-position-horizontal-relative:page;mso-position-vertical-relative:paragraph;z-index:-15250" coordorigin="3031,275" coordsize="526,698">
            <v:group style="position:absolute;left:3545;top:277;width:2;height:484" coordorigin="3545,277" coordsize="2,484">
              <v:shape style="position:absolute;left:3545;top:277;width:2;height:484" coordorigin="3545,277" coordsize="0,484" path="m3545,761l3545,277e" filled="f" stroked="t" strokeweight=".234793pt" strokecolor="#000000">
                <v:path arrowok="t"/>
              </v:shape>
            </v:group>
            <v:group style="position:absolute;left:3038;top:961;width:512;height:2" coordorigin="3038,961" coordsize="512,2">
              <v:shape style="position:absolute;left:3038;top:961;width:512;height:2" coordorigin="3038,961" coordsize="512,0" path="m3038,961l3550,961e" filled="f" stroked="t" strokeweight=".704379pt" strokecolor="#2B3BA8">
                <v:path arrowok="t"/>
              </v:shape>
            </v:group>
            <v:group style="position:absolute;left:3545;top:761;width:2;height:209" coordorigin="3545,761" coordsize="2,209">
              <v:shape style="position:absolute;left:3545;top:761;width:2;height:209" coordorigin="3545,761" coordsize="0,209" path="m3545,970l3545,761e" filled="f" stroked="t" strokeweight=".234793pt" strokecolor="#232BA8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7.556931pt;margin-top:4.459482pt;width:11.475001pt;height:45pt;mso-position-horizontal-relative:page;mso-position-vertical-relative:paragraph;z-index:-15245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Times New Roman" w:hAnsi="Times New Roman" w:cs="Times New Roman" w:eastAsia="Times New Roman"/>
                      <w:sz w:val="90"/>
                      <w:szCs w:val="9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111587"/>
                      <w:spacing w:val="0"/>
                      <w:w w:val="51"/>
                      <w:i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5"/>
        </w:rPr>
        <w:t>Itf.Çvş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4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4"/>
          <w:szCs w:val="24"/>
          <w:color w:val="9A9C9C"/>
          <w:spacing w:val="0"/>
          <w:w w:val="51"/>
          <w:position w:val="0"/>
        </w:rPr>
        <w:t>.....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right="128"/>
        <w:jc w:val="righ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123.853256pt;margin-top:.600929pt;width:.1pt;height:9.969106pt;mso-position-horizontal-relative:page;mso-position-vertical-relative:paragraph;z-index:-15251" coordorigin="2477,12" coordsize="2,199">
            <v:shape style="position:absolute;left:2477;top:12;width:2;height:199" coordorigin="2477,12" coordsize="0,199" path="m2477,211l2477,12e" filled="f" stroked="t" strokeweight=".234793pt" strokecolor="#6B6B6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4.858215pt;margin-top:14.554355pt;width:10.14pt;height:39.0pt;mso-position-horizontal-relative:page;mso-position-vertical-relative:paragraph;z-index:-15244" type="#_x0000_t202" filled="f" stroked="f">
            <v:textbox inset="0,0,0,0">
              <w:txbxContent>
                <w:p>
                  <w:pPr>
                    <w:spacing w:before="0" w:after="0" w:line="780" w:lineRule="exact"/>
                    <w:ind w:right="-157"/>
                    <w:jc w:val="left"/>
                    <w:rPr>
                      <w:rFonts w:ascii="Times New Roman" w:hAnsi="Times New Roman" w:cs="Times New Roman" w:eastAsia="Times New Roman"/>
                      <w:sz w:val="78"/>
                      <w:szCs w:val="7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071DB5"/>
                      <w:spacing w:val="0"/>
                      <w:w w:val="52"/>
                    </w:rPr>
                    <w:t>7</w:t>
                  </w:r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9A9C9C"/>
          <w:spacing w:val="0"/>
          <w:w w:val="146"/>
          <w:b/>
          <w:bCs/>
          <w:i/>
          <w:position w:val="-3"/>
        </w:rPr>
        <w:t>1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160" w:lineRule="exact"/>
        <w:ind w:left="-30" w:right="77"/>
        <w:jc w:val="center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9A9C9C"/>
          <w:w w:val="107"/>
          <w:b/>
          <w:bCs/>
        </w:rPr>
        <w:t>._.</w:t>
      </w:r>
      <w:r>
        <w:rPr>
          <w:rFonts w:ascii="Times New Roman" w:hAnsi="Times New Roman" w:cs="Times New Roman" w:eastAsia="Times New Roman"/>
          <w:sz w:val="14"/>
          <w:szCs w:val="14"/>
          <w:color w:val="9A9C9C"/>
          <w:spacing w:val="-12"/>
          <w:w w:val="107"/>
          <w:b/>
          <w:bCs/>
        </w:rPr>
        <w:t>u</w:t>
      </w:r>
      <w:r>
        <w:rPr>
          <w:rFonts w:ascii="Times New Roman" w:hAnsi="Times New Roman" w:cs="Times New Roman" w:eastAsia="Times New Roman"/>
          <w:sz w:val="14"/>
          <w:szCs w:val="14"/>
          <w:color w:val="B3B5B3"/>
          <w:spacing w:val="0"/>
          <w:w w:val="41"/>
          <w:b/>
          <w:bCs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B3B5B3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A9C9C"/>
          <w:spacing w:val="0"/>
          <w:w w:val="200"/>
          <w:b/>
          <w:bCs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00" w:lineRule="exact"/>
        <w:ind w:left="129" w:right="52"/>
        <w:jc w:val="center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9A9C9C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21"/>
          <w:szCs w:val="21"/>
          <w:color w:val="9A9C9C"/>
          <w:spacing w:val="4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9A9C9C"/>
          <w:spacing w:val="0"/>
          <w:w w:val="177"/>
          <w:position w:val="-1"/>
        </w:rPr>
        <w:t>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34" w:lineRule="exact"/>
        <w:ind w:left="249"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B3B5B3"/>
          <w:w w:val="67"/>
          <w:position w:val="-2"/>
        </w:rPr>
        <w:t>,</w:t>
      </w:r>
      <w:r>
        <w:rPr>
          <w:rFonts w:ascii="Arial" w:hAnsi="Arial" w:cs="Arial" w:eastAsia="Arial"/>
          <w:sz w:val="18"/>
          <w:szCs w:val="18"/>
          <w:color w:val="B3B5B3"/>
          <w:spacing w:val="11"/>
          <w:w w:val="67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9A9C9C"/>
          <w:spacing w:val="0"/>
          <w:w w:val="337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38" w:lineRule="exact"/>
        <w:ind w:left="121" w:right="1287"/>
        <w:jc w:val="center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0.578461pt;margin-top:-12.615849pt;width:4.004325pt;height:18.5pt;mso-position-horizontal-relative:page;mso-position-vertical-relative:paragraph;z-index:-15246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Times New Roman" w:hAnsi="Times New Roman" w:cs="Times New Roman" w:eastAsia="Times New Roman"/>
                      <w:sz w:val="37"/>
                      <w:szCs w:val="3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B3B5B3"/>
                      <w:spacing w:val="0"/>
                      <w:w w:val="65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3"/>
          <w:szCs w:val="13"/>
          <w:color w:val="B3B5B3"/>
          <w:spacing w:val="0"/>
          <w:w w:val="365"/>
          <w:position w:val="-1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38" w:lineRule="exact"/>
        <w:ind w:left="4" w:right="1130"/>
        <w:jc w:val="center"/>
        <w:rPr>
          <w:rFonts w:ascii="Arial" w:hAnsi="Arial" w:cs="Arial" w:eastAsia="Arial"/>
          <w:sz w:val="5"/>
          <w:szCs w:val="5"/>
        </w:rPr>
      </w:pPr>
      <w:rPr/>
      <w:r>
        <w:rPr>
          <w:rFonts w:ascii="Arial" w:hAnsi="Arial" w:cs="Arial" w:eastAsia="Arial"/>
          <w:sz w:val="18"/>
          <w:szCs w:val="18"/>
          <w:color w:val="B3B5B3"/>
          <w:spacing w:val="0"/>
          <w:w w:val="100"/>
          <w:position w:val="-2"/>
        </w:rPr>
        <w:t>·</w:t>
      </w:r>
      <w:r>
        <w:rPr>
          <w:rFonts w:ascii="Arial" w:hAnsi="Arial" w:cs="Arial" w:eastAsia="Arial"/>
          <w:sz w:val="18"/>
          <w:szCs w:val="18"/>
          <w:color w:val="B3B5B3"/>
          <w:spacing w:val="-4"/>
          <w:w w:val="10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9A9C9C"/>
          <w:spacing w:val="0"/>
          <w:w w:val="204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9A9C9C"/>
          <w:spacing w:val="0"/>
          <w:w w:val="204"/>
          <w:position w:val="-2"/>
        </w:rPr>
        <w:t> </w:t>
      </w:r>
      <w:r>
        <w:rPr>
          <w:rFonts w:ascii="Arial" w:hAnsi="Arial" w:cs="Arial" w:eastAsia="Arial"/>
          <w:sz w:val="5"/>
          <w:szCs w:val="5"/>
          <w:color w:val="9A9C9C"/>
          <w:spacing w:val="0"/>
          <w:w w:val="150"/>
          <w:b/>
          <w:bCs/>
          <w:position w:val="-2"/>
        </w:rPr>
        <w:t>1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20" w:right="320"/>
          <w:cols w:num="3" w:equalWidth="0">
            <w:col w:w="8925" w:space="189"/>
            <w:col w:w="497" w:space="81"/>
            <w:col w:w="1588"/>
          </w:cols>
        </w:sectPr>
      </w:pPr>
      <w:rPr/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tabs>
          <w:tab w:pos="78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v:group style="position:absolute;margin-left:180.907928pt;margin-top:7.981879pt;width:40.149586pt;height:3.065141pt;mso-position-horizontal-relative:page;mso-position-vertical-relative:paragraph;z-index:-15252" coordorigin="3618,160" coordsize="803,61">
            <v:group style="position:absolute;left:3799;top:176;width:606;height:2" coordorigin="3799,176" coordsize="606,2">
              <v:shape style="position:absolute;left:3799;top:176;width:606;height:2" coordorigin="3799,176" coordsize="606,0" path="m3799,176l4405,176e" filled="f" stroked="t" strokeweight="1.64355pt" strokecolor="#182FAC">
                <v:path arrowok="t"/>
              </v:shape>
            </v:group>
            <v:group style="position:absolute;left:3639;top:200;width:211;height:2" coordorigin="3639,200" coordsize="211,2">
              <v:shape style="position:absolute;left:3639;top:200;width:211;height:2" coordorigin="3639,200" coordsize="211,0" path="m3639,200l3851,200e" filled="f" stroked="t" strokeweight="2.113136pt" strokecolor="#2334A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7"/>
          <w:szCs w:val="17"/>
          <w:color w:val="111587"/>
          <w:spacing w:val="0"/>
          <w:w w:val="534"/>
        </w:rPr>
        <w:t>l</w:t>
      </w:r>
      <w:r>
        <w:rPr>
          <w:rFonts w:ascii="Arial" w:hAnsi="Arial" w:cs="Arial" w:eastAsia="Arial"/>
          <w:sz w:val="17"/>
          <w:szCs w:val="17"/>
          <w:color w:val="111587"/>
          <w:spacing w:val="-196"/>
          <w:w w:val="534"/>
        </w:rPr>
        <w:t> </w:t>
      </w:r>
      <w:r>
        <w:rPr>
          <w:rFonts w:ascii="Arial" w:hAnsi="Arial" w:cs="Arial" w:eastAsia="Arial"/>
          <w:sz w:val="17"/>
          <w:szCs w:val="17"/>
          <w:color w:val="111587"/>
          <w:spacing w:val="0"/>
          <w:w w:val="441"/>
        </w:rPr>
        <w:t>,</w:t>
      </w:r>
      <w:r>
        <w:rPr>
          <w:rFonts w:ascii="Arial" w:hAnsi="Arial" w:cs="Arial" w:eastAsia="Arial"/>
          <w:sz w:val="17"/>
          <w:szCs w:val="17"/>
          <w:color w:val="111587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111587"/>
          <w:spacing w:val="0"/>
          <w:w w:val="100"/>
        </w:rPr>
      </w:r>
      <w:r>
        <w:rPr>
          <w:rFonts w:ascii="Arial" w:hAnsi="Arial" w:cs="Arial" w:eastAsia="Arial"/>
          <w:sz w:val="26"/>
          <w:szCs w:val="26"/>
          <w:color w:val="111587"/>
          <w:spacing w:val="0"/>
          <w:w w:val="77"/>
          <w:position w:val="-16"/>
        </w:rPr>
        <w:t>)</w:t>
      </w:r>
      <w:r>
        <w:rPr>
          <w:rFonts w:ascii="Arial" w:hAnsi="Arial" w:cs="Arial" w:eastAsia="Arial"/>
          <w:sz w:val="26"/>
          <w:szCs w:val="26"/>
          <w:color w:val="111587"/>
          <w:spacing w:val="9"/>
          <w:w w:val="77"/>
          <w:position w:val="-16"/>
        </w:rPr>
        <w:t> </w:t>
      </w:r>
      <w:r>
        <w:rPr>
          <w:rFonts w:ascii="Arial" w:hAnsi="Arial" w:cs="Arial" w:eastAsia="Arial"/>
          <w:sz w:val="28"/>
          <w:szCs w:val="28"/>
          <w:color w:val="313333"/>
          <w:spacing w:val="0"/>
          <w:w w:val="116"/>
          <w:position w:val="-16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328" w:lineRule="exact"/>
        <w:ind w:right="-20"/>
        <w:jc w:val="left"/>
        <w:rPr>
          <w:rFonts w:ascii="Times New Roman" w:hAnsi="Times New Roman" w:cs="Times New Roman" w:eastAsia="Times New Roman"/>
          <w:sz w:val="38"/>
          <w:szCs w:val="3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8"/>
          <w:szCs w:val="38"/>
          <w:color w:val="595959"/>
          <w:spacing w:val="0"/>
          <w:w w:val="94"/>
          <w:position w:val="-4"/>
        </w:rPr>
        <w:t>t4iJer.ıt</w:t>
      </w:r>
      <w:r>
        <w:rPr>
          <w:rFonts w:ascii="Times New Roman" w:hAnsi="Times New Roman" w:cs="Times New Roman" w:eastAsia="Times New Roman"/>
          <w:sz w:val="38"/>
          <w:szCs w:val="38"/>
          <w:color w:val="595959"/>
          <w:spacing w:val="0"/>
          <w:w w:val="94"/>
          <w:position w:val="-4"/>
        </w:rPr>
        <w:t>o</w:t>
      </w:r>
      <w:r>
        <w:rPr>
          <w:rFonts w:ascii="Times New Roman" w:hAnsi="Times New Roman" w:cs="Times New Roman" w:eastAsia="Times New Roman"/>
          <w:sz w:val="38"/>
          <w:szCs w:val="38"/>
          <w:color w:val="595959"/>
          <w:spacing w:val="-4"/>
          <w:w w:val="94"/>
          <w:position w:val="-4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9A9C9C"/>
          <w:spacing w:val="0"/>
          <w:w w:val="46"/>
          <w:position w:val="-4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439" w:lineRule="exact"/>
        <w:ind w:right="-20"/>
        <w:jc w:val="left"/>
        <w:tabs>
          <w:tab w:pos="12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468.294434pt;margin-top:28.816416pt;width:.1pt;height:7.12079pt;mso-position-horizontal-relative:page;mso-position-vertical-relative:paragraph;z-index:-15249" coordorigin="9366,576" coordsize="2,142">
            <v:shape style="position:absolute;left:9366;top:576;width:2;height:142" coordorigin="9366,576" coordsize="0,142" path="m9366,719l9366,576e" filled="f" stroked="t" strokeweight=".704379pt" strokecolor="#4444AC">
              <v:path arrowok="t"/>
            </v:shape>
          </v:group>
          <w10:wrap type="none"/>
        </w:pict>
      </w:r>
      <w:r>
        <w:rPr/>
        <w:pict>
          <v:group style="position:absolute;margin-left:485.806061pt;margin-top:12.384725pt;width:.1pt;height:11.596192pt;mso-position-horizontal-relative:page;mso-position-vertical-relative:paragraph;z-index:-15248" coordorigin="9716,248" coordsize="2,232">
            <v:shape style="position:absolute;left:9716;top:248;width:2;height:232" coordorigin="9716,248" coordsize="0,232" path="m9716,480l9716,248e" filled="f" stroked="t" strokeweight=".6661pt" strokecolor="#C3C8C8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3"/>
          <w:szCs w:val="13"/>
          <w:color w:val="595959"/>
          <w:spacing w:val="0"/>
          <w:w w:val="163"/>
          <w:position w:val="-7"/>
        </w:rPr>
        <w:t>ı</w:t>
      </w:r>
      <w:r>
        <w:rPr>
          <w:rFonts w:ascii="Arial" w:hAnsi="Arial" w:cs="Arial" w:eastAsia="Arial"/>
          <w:sz w:val="13"/>
          <w:szCs w:val="13"/>
          <w:color w:val="595959"/>
          <w:spacing w:val="0"/>
          <w:w w:val="163"/>
          <w:position w:val="-7"/>
        </w:rPr>
        <w:t>  </w:t>
      </w:r>
      <w:r>
        <w:rPr>
          <w:rFonts w:ascii="Arial" w:hAnsi="Arial" w:cs="Arial" w:eastAsia="Arial"/>
          <w:sz w:val="13"/>
          <w:szCs w:val="13"/>
          <w:color w:val="595959"/>
          <w:spacing w:val="21"/>
          <w:w w:val="163"/>
          <w:position w:val="-7"/>
        </w:rPr>
        <w:t> </w:t>
      </w:r>
      <w:r>
        <w:rPr>
          <w:rFonts w:ascii="Arial" w:hAnsi="Arial" w:cs="Arial" w:eastAsia="Arial"/>
          <w:sz w:val="61"/>
          <w:szCs w:val="61"/>
          <w:color w:val="595959"/>
          <w:spacing w:val="-212"/>
          <w:w w:val="178"/>
          <w:i/>
          <w:position w:val="-8"/>
        </w:rPr>
        <w:t>:</w:t>
      </w:r>
      <w:r>
        <w:rPr>
          <w:rFonts w:ascii="Arial" w:hAnsi="Arial" w:cs="Arial" w:eastAsia="Arial"/>
          <w:sz w:val="13"/>
          <w:szCs w:val="13"/>
          <w:color w:val="9A9C9C"/>
          <w:spacing w:val="0"/>
          <w:w w:val="143"/>
          <w:position w:val="-7"/>
        </w:rPr>
        <w:t>.</w:t>
      </w:r>
      <w:r>
        <w:rPr>
          <w:rFonts w:ascii="Arial" w:hAnsi="Arial" w:cs="Arial" w:eastAsia="Arial"/>
          <w:sz w:val="13"/>
          <w:szCs w:val="13"/>
          <w:color w:val="9A9C9C"/>
          <w:spacing w:val="0"/>
          <w:w w:val="100"/>
          <w:position w:val="-7"/>
        </w:rPr>
        <w:t>  </w:t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100"/>
          <w:position w:val="-7"/>
        </w:rPr>
        <w:t>h</w:t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100"/>
          <w:position w:val="-7"/>
        </w:rPr>
        <w:t> </w:t>
      </w:r>
      <w:r>
        <w:rPr>
          <w:rFonts w:ascii="Arial" w:hAnsi="Arial" w:cs="Arial" w:eastAsia="Arial"/>
          <w:sz w:val="17"/>
          <w:szCs w:val="17"/>
          <w:color w:val="444444"/>
          <w:spacing w:val="2"/>
          <w:w w:val="100"/>
          <w:position w:val="-7"/>
        </w:rPr>
        <w:t> </w:t>
      </w:r>
      <w:r>
        <w:rPr>
          <w:rFonts w:ascii="Arial" w:hAnsi="Arial" w:cs="Arial" w:eastAsia="Arial"/>
          <w:sz w:val="61"/>
          <w:szCs w:val="61"/>
          <w:color w:val="595959"/>
          <w:spacing w:val="-69"/>
          <w:w w:val="179"/>
          <w:i/>
          <w:position w:val="-8"/>
        </w:rPr>
        <w:t>1</w:t>
      </w:r>
      <w:r>
        <w:rPr>
          <w:rFonts w:ascii="Arial" w:hAnsi="Arial" w:cs="Arial" w:eastAsia="Arial"/>
          <w:sz w:val="17"/>
          <w:szCs w:val="17"/>
          <w:color w:val="747575"/>
          <w:spacing w:val="0"/>
          <w:w w:val="102"/>
          <w:position w:val="-7"/>
        </w:rPr>
        <w:t>..</w:t>
      </w:r>
      <w:r>
        <w:rPr>
          <w:rFonts w:ascii="Arial" w:hAnsi="Arial" w:cs="Arial" w:eastAsia="Arial"/>
          <w:sz w:val="17"/>
          <w:szCs w:val="17"/>
          <w:color w:val="747575"/>
          <w:spacing w:val="-17"/>
          <w:w w:val="100"/>
          <w:position w:val="-7"/>
        </w:rPr>
        <w:t> </w:t>
      </w:r>
      <w:r>
        <w:rPr>
          <w:rFonts w:ascii="Arial" w:hAnsi="Arial" w:cs="Arial" w:eastAsia="Arial"/>
          <w:sz w:val="17"/>
          <w:szCs w:val="17"/>
          <w:color w:val="B3B5B3"/>
          <w:spacing w:val="-2"/>
          <w:w w:val="20"/>
          <w:position w:val="-7"/>
        </w:rPr>
        <w:t>-</w:t>
      </w:r>
      <w:r>
        <w:rPr>
          <w:rFonts w:ascii="Arial" w:hAnsi="Arial" w:cs="Arial" w:eastAsia="Arial"/>
          <w:sz w:val="17"/>
          <w:szCs w:val="17"/>
          <w:color w:val="9A9C9C"/>
          <w:spacing w:val="0"/>
          <w:w w:val="20"/>
          <w:position w:val="-7"/>
        </w:rPr>
        <w:t>-</w:t>
      </w:r>
      <w:r>
        <w:rPr>
          <w:rFonts w:ascii="Arial" w:hAnsi="Arial" w:cs="Arial" w:eastAsia="Arial"/>
          <w:sz w:val="17"/>
          <w:szCs w:val="17"/>
          <w:color w:val="9A9C9C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7"/>
          <w:szCs w:val="17"/>
          <w:color w:val="9A9C9C"/>
          <w:spacing w:val="0"/>
          <w:w w:val="100"/>
          <w:position w:val="-7"/>
        </w:rPr>
      </w:r>
      <w:r>
        <w:rPr>
          <w:rFonts w:ascii="Arial" w:hAnsi="Arial" w:cs="Arial" w:eastAsia="Arial"/>
          <w:sz w:val="61"/>
          <w:szCs w:val="61"/>
          <w:color w:val="313A67"/>
          <w:spacing w:val="0"/>
          <w:w w:val="42"/>
          <w:i/>
          <w:position w:val="-8"/>
        </w:rPr>
        <w:t>1"</w:t>
      </w:r>
      <w:r>
        <w:rPr>
          <w:rFonts w:ascii="Arial" w:hAnsi="Arial" w:cs="Arial" w:eastAsia="Arial"/>
          <w:sz w:val="61"/>
          <w:szCs w:val="61"/>
          <w:color w:val="313A67"/>
          <w:spacing w:val="-101"/>
          <w:w w:val="100"/>
          <w:i/>
          <w:position w:val="-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333"/>
          <w:spacing w:val="-18"/>
          <w:w w:val="55"/>
          <w:i/>
          <w:position w:val="-7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9A9C9C"/>
          <w:spacing w:val="-7"/>
          <w:w w:val="59"/>
          <w:i/>
          <w:position w:val="-7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313333"/>
          <w:spacing w:val="-101"/>
          <w:w w:val="75"/>
          <w:i/>
          <w:position w:val="-7"/>
        </w:rPr>
        <w:t>ü</w:t>
      </w:r>
      <w:r>
        <w:rPr>
          <w:rFonts w:ascii="Arial" w:hAnsi="Arial" w:cs="Arial" w:eastAsia="Arial"/>
          <w:sz w:val="29"/>
          <w:szCs w:val="29"/>
          <w:color w:val="313333"/>
          <w:spacing w:val="0"/>
          <w:w w:val="77"/>
          <w:position w:val="-8"/>
        </w:rPr>
        <w:t>ı</w:t>
      </w:r>
      <w:r>
        <w:rPr>
          <w:rFonts w:ascii="Arial" w:hAnsi="Arial" w:cs="Arial" w:eastAsia="Arial"/>
          <w:sz w:val="29"/>
          <w:szCs w:val="29"/>
          <w:color w:val="313333"/>
          <w:spacing w:val="18"/>
          <w:w w:val="78"/>
          <w:position w:val="-8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-73"/>
          <w:w w:val="95"/>
          <w:i/>
          <w:position w:val="-7"/>
        </w:rPr>
        <w:t>v</w:t>
      </w:r>
      <w:r>
        <w:rPr>
          <w:rFonts w:ascii="Arial" w:hAnsi="Arial" w:cs="Arial" w:eastAsia="Arial"/>
          <w:sz w:val="29"/>
          <w:szCs w:val="29"/>
          <w:color w:val="838583"/>
          <w:spacing w:val="10"/>
          <w:w w:val="96"/>
          <w:position w:val="-8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9A9C9C"/>
          <w:spacing w:val="0"/>
          <w:w w:val="129"/>
          <w:i/>
          <w:position w:val="-7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20"/>
          <w:cols w:num="2" w:equalWidth="0">
            <w:col w:w="4105" w:space="4295"/>
            <w:col w:w="2880"/>
          </w:cols>
        </w:sectPr>
      </w:pPr>
      <w:rPr/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4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5" w:after="0" w:line="240" w:lineRule="auto"/>
        <w:ind w:right="-84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13333"/>
          <w:spacing w:val="0"/>
          <w:w w:val="102"/>
          <w:b/>
          <w:bCs/>
        </w:rPr>
        <w:t>KÖSE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Mus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K.ABAKÇI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right="-20"/>
        <w:jc w:val="left"/>
        <w:tabs>
          <w:tab w:pos="720" w:val="left"/>
          <w:tab w:pos="146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B3B5B3"/>
          <w:spacing w:val="0"/>
          <w:w w:val="100"/>
        </w:rPr>
        <w:t>.</w:t>
      </w:r>
      <w:r>
        <w:rPr>
          <w:rFonts w:ascii="Arial" w:hAnsi="Arial" w:cs="Arial" w:eastAsia="Arial"/>
          <w:sz w:val="21"/>
          <w:szCs w:val="21"/>
          <w:color w:val="B3B5B3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B3B5B3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838583"/>
          <w:spacing w:val="0"/>
          <w:w w:val="32"/>
        </w:rPr>
        <w:t>..,.</w:t>
      </w:r>
      <w:r>
        <w:rPr>
          <w:rFonts w:ascii="Arial" w:hAnsi="Arial" w:cs="Arial" w:eastAsia="Arial"/>
          <w:sz w:val="21"/>
          <w:szCs w:val="21"/>
          <w:color w:val="838583"/>
          <w:spacing w:val="4"/>
          <w:w w:val="32"/>
        </w:rPr>
        <w:t>.</w:t>
      </w:r>
      <w:r>
        <w:rPr>
          <w:rFonts w:ascii="Arial" w:hAnsi="Arial" w:cs="Arial" w:eastAsia="Arial"/>
          <w:sz w:val="21"/>
          <w:szCs w:val="21"/>
          <w:color w:val="AF9AB8"/>
          <w:spacing w:val="-28"/>
          <w:w w:val="104"/>
        </w:rPr>
        <w:t>,</w:t>
      </w:r>
      <w:r>
        <w:rPr>
          <w:rFonts w:ascii="Arial" w:hAnsi="Arial" w:cs="Arial" w:eastAsia="Arial"/>
          <w:sz w:val="21"/>
          <w:szCs w:val="21"/>
          <w:color w:val="838583"/>
          <w:spacing w:val="0"/>
          <w:w w:val="41"/>
        </w:rPr>
        <w:t>..</w:t>
      </w:r>
      <w:r>
        <w:rPr>
          <w:rFonts w:ascii="Arial" w:hAnsi="Arial" w:cs="Arial" w:eastAsia="Arial"/>
          <w:sz w:val="21"/>
          <w:szCs w:val="21"/>
          <w:color w:val="838583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838583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9A9C9C"/>
          <w:spacing w:val="0"/>
          <w:w w:val="78"/>
        </w:rPr>
        <w:t>.</w:t>
      </w:r>
      <w:r>
        <w:rPr>
          <w:rFonts w:ascii="Arial" w:hAnsi="Arial" w:cs="Arial" w:eastAsia="Arial"/>
          <w:sz w:val="21"/>
          <w:szCs w:val="21"/>
          <w:color w:val="9A9C9C"/>
          <w:spacing w:val="0"/>
          <w:w w:val="78"/>
        </w:rPr>
        <w:t>)</w:t>
      </w:r>
      <w:r>
        <w:rPr>
          <w:rFonts w:ascii="Arial" w:hAnsi="Arial" w:cs="Arial" w:eastAsia="Arial"/>
          <w:sz w:val="21"/>
          <w:szCs w:val="21"/>
          <w:color w:val="9A9C9C"/>
          <w:spacing w:val="8"/>
          <w:w w:val="78"/>
        </w:rPr>
        <w:t> </w:t>
      </w:r>
      <w:r>
        <w:rPr>
          <w:rFonts w:ascii="Arial" w:hAnsi="Arial" w:cs="Arial" w:eastAsia="Arial"/>
          <w:sz w:val="21"/>
          <w:szCs w:val="21"/>
          <w:color w:val="838583"/>
          <w:spacing w:val="0"/>
          <w:w w:val="129"/>
          <w:b/>
          <w:bCs/>
          <w:i/>
        </w:rPr>
        <w:t>f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13" w:after="0" w:line="73" w:lineRule="exact"/>
        <w:ind w:left="592" w:right="-20"/>
        <w:jc w:val="left"/>
        <w:tabs>
          <w:tab w:pos="164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9A9C9C"/>
          <w:spacing w:val="0"/>
          <w:w w:val="100"/>
          <w:b/>
          <w:bCs/>
          <w:position w:val="-2"/>
        </w:rPr>
        <w:t>...</w:t>
      </w:r>
      <w:r>
        <w:rPr>
          <w:rFonts w:ascii="Arial" w:hAnsi="Arial" w:cs="Arial" w:eastAsia="Arial"/>
          <w:sz w:val="8"/>
          <w:szCs w:val="8"/>
          <w:color w:val="9A9C9C"/>
          <w:spacing w:val="-7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8"/>
          <w:szCs w:val="8"/>
          <w:color w:val="838583"/>
          <w:spacing w:val="0"/>
          <w:w w:val="76"/>
          <w:b/>
          <w:bCs/>
          <w:position w:val="-2"/>
        </w:rPr>
        <w:t>'!tl</w:t>
      </w:r>
      <w:r>
        <w:rPr>
          <w:rFonts w:ascii="Arial" w:hAnsi="Arial" w:cs="Arial" w:eastAsia="Arial"/>
          <w:sz w:val="8"/>
          <w:szCs w:val="8"/>
          <w:color w:val="838583"/>
          <w:spacing w:val="0"/>
          <w:w w:val="76"/>
          <w:b/>
          <w:bCs/>
          <w:position w:val="-2"/>
        </w:rPr>
        <w:t>    </w:t>
      </w:r>
      <w:r>
        <w:rPr>
          <w:rFonts w:ascii="Arial" w:hAnsi="Arial" w:cs="Arial" w:eastAsia="Arial"/>
          <w:sz w:val="8"/>
          <w:szCs w:val="8"/>
          <w:color w:val="838583"/>
          <w:spacing w:val="14"/>
          <w:w w:val="76"/>
          <w:b/>
          <w:bCs/>
          <w:position w:val="-2"/>
        </w:rPr>
        <w:t> </w:t>
      </w:r>
      <w:r>
        <w:rPr>
          <w:rFonts w:ascii="Arial" w:hAnsi="Arial" w:cs="Arial" w:eastAsia="Arial"/>
          <w:sz w:val="8"/>
          <w:szCs w:val="8"/>
          <w:color w:val="595959"/>
          <w:spacing w:val="0"/>
          <w:w w:val="76"/>
          <w:position w:val="-2"/>
        </w:rPr>
        <w:t>•</w:t>
      </w:r>
      <w:r>
        <w:rPr>
          <w:rFonts w:ascii="Arial" w:hAnsi="Arial" w:cs="Arial" w:eastAsia="Arial"/>
          <w:sz w:val="8"/>
          <w:szCs w:val="8"/>
          <w:color w:val="595959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8"/>
          <w:szCs w:val="8"/>
          <w:color w:val="595959"/>
          <w:spacing w:val="0"/>
          <w:w w:val="100"/>
          <w:position w:val="-2"/>
        </w:rPr>
      </w:r>
      <w:r>
        <w:rPr>
          <w:rFonts w:ascii="Arial" w:hAnsi="Arial" w:cs="Arial" w:eastAsia="Arial"/>
          <w:sz w:val="8"/>
          <w:szCs w:val="8"/>
          <w:color w:val="B3B5B3"/>
          <w:spacing w:val="0"/>
          <w:w w:val="175"/>
          <w:position w:val="-2"/>
        </w:rPr>
        <w:t>'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10" w:lineRule="exact"/>
        <w:ind w:left="94" w:right="-20"/>
        <w:jc w:val="left"/>
        <w:tabs>
          <w:tab w:pos="760" w:val="left"/>
          <w:tab w:pos="128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B3B5B3"/>
          <w:spacing w:val="0"/>
          <w:w w:val="168"/>
          <w:position w:val="-2"/>
        </w:rPr>
        <w:t>"</w:t>
      </w:r>
      <w:r>
        <w:rPr>
          <w:rFonts w:ascii="Times New Roman" w:hAnsi="Times New Roman" w:cs="Times New Roman" w:eastAsia="Times New Roman"/>
          <w:sz w:val="14"/>
          <w:szCs w:val="14"/>
          <w:color w:val="B3B5B3"/>
          <w:spacing w:val="0"/>
          <w:w w:val="168"/>
          <w:position w:val="-2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B3B5B3"/>
          <w:spacing w:val="5"/>
          <w:w w:val="168"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3B5B3"/>
          <w:spacing w:val="-10"/>
          <w:w w:val="155"/>
          <w:position w:val="-2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9A9C9C"/>
          <w:spacing w:val="0"/>
          <w:w w:val="83"/>
          <w:position w:val="-2"/>
        </w:rPr>
        <w:t>...</w:t>
      </w:r>
      <w:r>
        <w:rPr>
          <w:rFonts w:ascii="Times New Roman" w:hAnsi="Times New Roman" w:cs="Times New Roman" w:eastAsia="Times New Roman"/>
          <w:sz w:val="14"/>
          <w:szCs w:val="14"/>
          <w:color w:val="9A9C9C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9A9C9C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4"/>
          <w:szCs w:val="14"/>
          <w:color w:val="747575"/>
          <w:spacing w:val="0"/>
          <w:w w:val="67"/>
          <w:i/>
          <w:position w:val="-2"/>
        </w:rPr>
        <w:t>t</w:t>
      </w:r>
      <w:r>
        <w:rPr>
          <w:rFonts w:ascii="Times New Roman" w:hAnsi="Times New Roman" w:cs="Times New Roman" w:eastAsia="Times New Roman"/>
          <w:sz w:val="14"/>
          <w:szCs w:val="14"/>
          <w:color w:val="747575"/>
          <w:spacing w:val="-3"/>
          <w:w w:val="67"/>
          <w:i/>
          <w:position w:val="-2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9A9C9C"/>
          <w:spacing w:val="0"/>
          <w:w w:val="67"/>
          <w:i/>
          <w:position w:val="-2"/>
        </w:rPr>
        <w:t>:</w:t>
      </w:r>
      <w:r>
        <w:rPr>
          <w:rFonts w:ascii="Times New Roman" w:hAnsi="Times New Roman" w:cs="Times New Roman" w:eastAsia="Times New Roman"/>
          <w:sz w:val="14"/>
          <w:szCs w:val="14"/>
          <w:color w:val="9A9C9C"/>
          <w:spacing w:val="0"/>
          <w:w w:val="67"/>
          <w:i/>
          <w:position w:val="-2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9A9C9C"/>
          <w:spacing w:val="1"/>
          <w:w w:val="67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A9C9C"/>
          <w:spacing w:val="0"/>
          <w:w w:val="67"/>
          <w:position w:val="-2"/>
        </w:rPr>
        <w:t>"·</w:t>
      </w:r>
      <w:r>
        <w:rPr>
          <w:rFonts w:ascii="Times New Roman" w:hAnsi="Times New Roman" w:cs="Times New Roman" w:eastAsia="Times New Roman"/>
          <w:sz w:val="14"/>
          <w:szCs w:val="14"/>
          <w:color w:val="9A9C9C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9A9C9C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4"/>
          <w:szCs w:val="14"/>
          <w:color w:val="747575"/>
          <w:spacing w:val="-10"/>
          <w:w w:val="136"/>
          <w:position w:val="-2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B3B5B3"/>
          <w:spacing w:val="0"/>
          <w:w w:val="75"/>
          <w:position w:val="-2"/>
        </w:rPr>
        <w:t>..,</w:t>
      </w:r>
      <w:r>
        <w:rPr>
          <w:rFonts w:ascii="Times New Roman" w:hAnsi="Times New Roman" w:cs="Times New Roman" w:eastAsia="Times New Roman"/>
          <w:sz w:val="14"/>
          <w:szCs w:val="14"/>
          <w:color w:val="B3B5B3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4"/>
          <w:szCs w:val="14"/>
          <w:color w:val="B3B5B3"/>
          <w:spacing w:val="11"/>
          <w:w w:val="100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B3B5B3"/>
          <w:spacing w:val="0"/>
          <w:w w:val="100"/>
          <w:b/>
          <w:bCs/>
          <w:i/>
          <w:position w:val="-2"/>
        </w:rPr>
        <w:t>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20"/>
          <w:cols w:num="4" w:equalWidth="0">
            <w:col w:w="500" w:space="2561"/>
            <w:col w:w="1179" w:space="553"/>
            <w:col w:w="1379" w:space="2326"/>
            <w:col w:w="2782"/>
          </w:cols>
        </w:sectPr>
      </w:pPr>
      <w:rPr/>
    </w:p>
    <w:p>
      <w:pPr>
        <w:spacing w:before="0" w:after="0" w:line="208" w:lineRule="exact"/>
        <w:ind w:right="1384"/>
        <w:jc w:val="right"/>
        <w:tabs>
          <w:tab w:pos="2760" w:val="left"/>
          <w:tab w:pos="6340" w:val="left"/>
          <w:tab w:pos="6600" w:val="left"/>
          <w:tab w:pos="702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v:group style="position:absolute;margin-left:20.074793pt;margin-top:32.166084pt;width:556.928769pt;height:746.013718pt;mso-position-horizontal-relative:page;mso-position-vertical-relative:page;z-index:-15255" coordorigin="401,643" coordsize="11139,14920">
            <v:group style="position:absolute;left:409;top:669;width:11063;height:2" coordorigin="409,669" coordsize="11063,2">
              <v:shape style="position:absolute;left:409;top:669;width:11063;height:2" coordorigin="409,669" coordsize="11063,0" path="m409,669l11472,669e" filled="f" stroked="t" strokeweight=".704379pt" strokecolor="#545454">
                <v:path arrowok="t"/>
              </v:shape>
            </v:group>
            <v:group style="position:absolute;left:2458;top:665;width:2;height:1519" coordorigin="2458,665" coordsize="2,1519">
              <v:shape style="position:absolute;left:2458;top:665;width:2;height:1519" coordorigin="2458,665" coordsize="0,1519" path="m2458,2184l2458,665e" filled="f" stroked="t" strokeweight=".704379pt" strokecolor="#4F4F4F">
                <v:path arrowok="t"/>
              </v:shape>
            </v:group>
            <v:group style="position:absolute;left:7358;top:679;width:4114;height:2" coordorigin="7358,679" coordsize="4114,2">
              <v:shape style="position:absolute;left:7358;top:679;width:4114;height:2" coordorigin="7358,679" coordsize="4114,0" path="m7358,679l11472,679e" filled="f" stroked="t" strokeweight=".704379pt" strokecolor="#545454">
                <v:path arrowok="t"/>
              </v:shape>
            </v:group>
            <v:group style="position:absolute;left:9101;top:665;width:2;height:1519" coordorigin="9101,665" coordsize="2,1519">
              <v:shape style="position:absolute;left:9101;top:665;width:2;height:1519" coordorigin="9101,665" coordsize="0,1519" path="m9101,2184l9101,665e" filled="f" stroked="t" strokeweight=".704379pt" strokecolor="#5B5B5B">
                <v:path arrowok="t"/>
              </v:shape>
            </v:group>
            <v:group style="position:absolute;left:11472;top:665;width:2;height:4481" coordorigin="11472,665" coordsize="2,4481">
              <v:shape style="position:absolute;left:11472;top:665;width:2;height:4481" coordorigin="11472,665" coordsize="0,4481" path="m11472,5146l11472,665e" filled="f" stroked="t" strokeweight=".704379pt" strokecolor="#646464">
                <v:path arrowok="t"/>
              </v:shape>
            </v:group>
            <v:group style="position:absolute;left:420;top:650;width:2;height:1139" coordorigin="420,650" coordsize="2,1139">
              <v:shape style="position:absolute;left:420;top:650;width:2;height:1139" coordorigin="420,650" coordsize="0,1139" path="m420,1790l420,650e" filled="f" stroked="t" strokeweight=".704379pt" strokecolor="#B8B8B8">
                <v:path arrowok="t"/>
              </v:shape>
            </v:group>
            <v:group style="position:absolute;left:9103;top:1154;width:2;height:233" coordorigin="9103,1154" coordsize="2,233">
              <v:shape style="position:absolute;left:9103;top:1154;width:2;height:233" coordorigin="9103,1154" coordsize="0,233" path="m9103,1386l9103,1154e" filled="f" stroked="t" strokeweight=".469586pt" strokecolor="#4B4B4B">
                <v:path arrowok="t"/>
              </v:shape>
            </v:group>
            <v:group style="position:absolute;left:413;top:2177;width:11068;height:2" coordorigin="413,2177" coordsize="11068,2">
              <v:shape style="position:absolute;left:413;top:2177;width:11068;height:2" coordorigin="413,2177" coordsize="11068,0" path="m413,2177l11481,2177e" filled="f" stroked="t" strokeweight=".704379pt" strokecolor="#575757">
                <v:path arrowok="t"/>
              </v:shape>
            </v:group>
            <v:group style="position:absolute;left:425;top:1453;width:2;height:750" coordorigin="425,1453" coordsize="2,750">
              <v:shape style="position:absolute;left:425;top:1453;width:2;height:750" coordorigin="425,1453" coordsize="0,750" path="m425,2203l425,1453e" filled="f" stroked="t" strokeweight=".939172pt" strokecolor="#909090">
                <v:path arrowok="t"/>
              </v:shape>
            </v:group>
            <v:group style="position:absolute;left:418;top:2414;width:9753;height:2" coordorigin="418,2414" coordsize="9753,2">
              <v:shape style="position:absolute;left:418;top:2414;width:9753;height:2" coordorigin="418,2414" coordsize="9753,0" path="m418,2414l10171,2414e" filled="f" stroked="t" strokeweight=".704379pt" strokecolor="#545454">
                <v:path arrowok="t"/>
              </v:shape>
            </v:group>
            <v:group style="position:absolute;left:431;top:1809;width:2;height:11650" coordorigin="431,1809" coordsize="2,11650">
              <v:shape style="position:absolute;left:431;top:1809;width:2;height:11650" coordorigin="431,1809" coordsize="0,11650" path="m431,13458l431,1809e" filled="f" stroked="t" strokeweight="1.291362pt" strokecolor="#646464">
                <v:path arrowok="t"/>
              </v:shape>
            </v:group>
            <v:group style="position:absolute;left:3543;top:2165;width:2;height:256" coordorigin="3543,2165" coordsize="2,256">
              <v:shape style="position:absolute;left:3543;top:2165;width:2;height:256" coordorigin="3543,2165" coordsize="0,256" path="m3543,2421l3543,2165e" filled="f" stroked="t" strokeweight="1.408757pt" strokecolor="#575757">
                <v:path arrowok="t"/>
              </v:shape>
            </v:group>
            <v:group style="position:absolute;left:10115;top:2416;width:277;height:2" coordorigin="10115,2416" coordsize="277,2">
              <v:shape style="position:absolute;left:10115;top:2416;width:277;height:2" coordorigin="10115,2416" coordsize="277,0" path="m10115,2416l10392,2416e" filled="f" stroked="t" strokeweight=".469586pt" strokecolor="#3F3F3F">
                <v:path arrowok="t"/>
              </v:shape>
            </v:group>
            <v:group style="position:absolute;left:10336;top:2416;width:1146;height:2" coordorigin="10336,2416" coordsize="1146,2">
              <v:shape style="position:absolute;left:10336;top:2416;width:1146;height:2" coordorigin="10336,2416" coordsize="1146,0" path="m10336,2416l11481,2416e" filled="f" stroked="t" strokeweight=".704379pt" strokecolor="#545454">
                <v:path arrowok="t"/>
              </v:shape>
            </v:group>
            <v:group style="position:absolute;left:413;top:2651;width:11068;height:2" coordorigin="413,2651" coordsize="11068,2">
              <v:shape style="position:absolute;left:413;top:2651;width:11068;height:2" coordorigin="413,2651" coordsize="11068,0" path="m413,2651l11481,2651e" filled="f" stroked="t" strokeweight=".704379pt" strokecolor="#646464">
                <v:path arrowok="t"/>
              </v:shape>
            </v:group>
            <v:group style="position:absolute;left:3545;top:2421;width:2;height:233" coordorigin="3545,2421" coordsize="2,233">
              <v:shape style="position:absolute;left:3545;top:2421;width:2;height:233" coordorigin="3545,2421" coordsize="0,233" path="m3545,2654l3545,2421e" filled="f" stroked="t" strokeweight=".704379pt" strokecolor="#545454">
                <v:path arrowok="t"/>
              </v:shape>
            </v:group>
            <v:group style="position:absolute;left:418;top:2893;width:11068;height:2" coordorigin="418,2893" coordsize="11068,2">
              <v:shape style="position:absolute;left:418;top:2893;width:11068;height:2" coordorigin="418,2893" coordsize="11068,0" path="m418,2893l11486,2893e" filled="f" stroked="t" strokeweight=".704379pt" strokecolor="#545454">
                <v:path arrowok="t"/>
              </v:shape>
            </v:group>
            <v:group style="position:absolute;left:427;top:1809;width:2;height:7781" coordorigin="427,1809" coordsize="2,7781">
              <v:shape style="position:absolute;left:427;top:1809;width:2;height:7781" coordorigin="427,1809" coordsize="0,7781" path="m427,9589l427,1809e" filled="f" stroked="t" strokeweight=".704379pt" strokecolor="#646464">
                <v:path arrowok="t"/>
              </v:shape>
            </v:group>
            <v:group style="position:absolute;left:7358;top:2896;width:390;height:2" coordorigin="7358,2896" coordsize="390,2">
              <v:shape style="position:absolute;left:7358;top:2896;width:390;height:2" coordorigin="7358,2896" coordsize="390,0" path="m7358,2896l7748,2896e" filled="f" stroked="t" strokeweight=".469586pt" strokecolor="#3B3B3B">
                <v:path arrowok="t"/>
              </v:shape>
            </v:group>
            <v:group style="position:absolute;left:418;top:3131;width:11063;height:2" coordorigin="418,3131" coordsize="11063,2">
              <v:shape style="position:absolute;left:418;top:3131;width:11063;height:2" coordorigin="418,3131" coordsize="11063,0" path="m418,3131l11481,3131e" filled="f" stroked="t" strokeweight=".704379pt" strokecolor="#545454">
                <v:path arrowok="t"/>
              </v:shape>
            </v:group>
            <v:group style="position:absolute;left:418;top:3371;width:3433;height:2" coordorigin="418,3371" coordsize="3433,2">
              <v:shape style="position:absolute;left:418;top:3371;width:3433;height:2" coordorigin="418,3371" coordsize="3433,0" path="m418,3371l3851,3371e" filled="f" stroked="t" strokeweight=".704379pt" strokecolor="#5B5B5B">
                <v:path arrowok="t"/>
              </v:shape>
            </v:group>
            <v:group style="position:absolute;left:3794;top:3373;width:423;height:2" coordorigin="3794,3373" coordsize="423,2">
              <v:shape style="position:absolute;left:3794;top:3373;width:423;height:2" coordorigin="3794,3373" coordsize="423,0" path="m3794,3373l4217,3373e" filled="f" stroked="t" strokeweight=".469586pt" strokecolor="#383838">
                <v:path arrowok="t"/>
              </v:shape>
            </v:group>
            <v:group style="position:absolute;left:4161;top:3373;width:7326;height:2" coordorigin="4161,3373" coordsize="7326,2">
              <v:shape style="position:absolute;left:4161;top:3373;width:7326;height:2" coordorigin="4161,3373" coordsize="7326,0" path="m4161,3373l11486,3373e" filled="f" stroked="t" strokeweight=".704379pt" strokecolor="#545454">
                <v:path arrowok="t"/>
              </v:shape>
            </v:group>
            <v:group style="position:absolute;left:3832;top:3366;width:2;height:275" coordorigin="3832,3366" coordsize="2,275">
              <v:shape style="position:absolute;left:3832;top:3366;width:2;height:275" coordorigin="3832,3366" coordsize="0,275" path="m3832,3641l3832,3366e" filled="f" stroked="t" strokeweight=".704379pt" strokecolor="#4F4F4F">
                <v:path arrowok="t"/>
              </v:shape>
            </v:group>
            <v:group style="position:absolute;left:7081;top:3366;width:2;height:764" coordorigin="7081,3366" coordsize="2,764">
              <v:shape style="position:absolute;left:7081;top:3366;width:2;height:764" coordorigin="7081,3366" coordsize="0,764" path="m7081,4130l7081,3366e" filled="f" stroked="t" strokeweight=".704379pt" strokecolor="#5B5B5B">
                <v:path arrowok="t"/>
              </v:shape>
            </v:group>
            <v:group style="position:absolute;left:7067;top:3613;width:2024;height:2" coordorigin="7067,3613" coordsize="2024,2">
              <v:shape style="position:absolute;left:7067;top:3613;width:2024;height:2" coordorigin="7067,3613" coordsize="2024,0" path="m7067,3613l9091,3613e" filled="f" stroked="t" strokeweight=".234793pt" strokecolor="#484848">
                <v:path arrowok="t"/>
              </v:shape>
            </v:group>
            <v:group style="position:absolute;left:9091;top:3613;width:1273;height:2" coordorigin="9091,3613" coordsize="1273,2">
              <v:shape style="position:absolute;left:9091;top:3613;width:1273;height:2" coordorigin="9091,3613" coordsize="1273,0" path="m9091,3613l10364,3613e" filled="f" stroked="t" strokeweight=".234793pt" strokecolor="#000000">
                <v:path arrowok="t"/>
              </v:shape>
            </v:group>
            <v:group style="position:absolute;left:10364;top:3613;width:1127;height:2" coordorigin="10364,3613" coordsize="1127,2">
              <v:shape style="position:absolute;left:10364;top:3613;width:1127;height:2" coordorigin="10364,3613" coordsize="1127,0" path="m10364,3613l11491,3613e" filled="f" stroked="t" strokeweight=".234793pt" strokecolor="#676767">
                <v:path arrowok="t"/>
              </v:shape>
            </v:group>
            <v:group style="position:absolute;left:11477;top:3295;width:2;height:764" coordorigin="11477,3295" coordsize="2,764">
              <v:shape style="position:absolute;left:11477;top:3295;width:2;height:764" coordorigin="11477,3295" coordsize="0,764" path="m11477,4059l11477,3295e" filled="f" stroked="t" strokeweight=".939172pt" strokecolor="#6B6B6B">
                <v:path arrowok="t"/>
              </v:shape>
            </v:group>
            <v:group style="position:absolute;left:3832;top:3584;width:2;height:247" coordorigin="3832,3584" coordsize="2,247">
              <v:shape style="position:absolute;left:3832;top:3584;width:2;height:247" coordorigin="3832,3584" coordsize="0,247" path="m3832,3831l3832,3584e" filled="f" stroked="t" strokeweight=".469586pt" strokecolor="#3B3B3B">
                <v:path arrowok="t"/>
              </v:shape>
            </v:group>
            <v:group style="position:absolute;left:3827;top:3814;width:2226;height:2" coordorigin="3827,3814" coordsize="2226,2">
              <v:shape style="position:absolute;left:3827;top:3814;width:2226;height:2" coordorigin="3827,3814" coordsize="2226,0" path="m3827,3814l6053,3814e" filled="f" stroked="t" strokeweight=".704379pt" strokecolor="#5B5B5B">
                <v:path arrowok="t"/>
              </v:shape>
            </v:group>
            <v:group style="position:absolute;left:418;top:4121;width:3442;height:2" coordorigin="418,4121" coordsize="3442,2">
              <v:shape style="position:absolute;left:418;top:4121;width:3442;height:2" coordorigin="418,4121" coordsize="3442,0" path="m418,4121l3860,4121e" filled="f" stroked="t" strokeweight=".704379pt" strokecolor="#575757">
                <v:path arrowok="t"/>
              </v:shape>
            </v:group>
            <v:group style="position:absolute;left:3832;top:3708;width:2;height:427" coordorigin="3832,3708" coordsize="2,427">
              <v:shape style="position:absolute;left:3832;top:3708;width:2;height:427" coordorigin="3832,3708" coordsize="0,427" path="m3832,4135l3832,3708e" filled="f" stroked="t" strokeweight=".704379pt" strokecolor="#545454">
                <v:path arrowok="t"/>
              </v:shape>
            </v:group>
            <v:group style="position:absolute;left:3574;top:4118;width:2479;height:2" coordorigin="3574,4118" coordsize="2479,2">
              <v:shape style="position:absolute;left:3574;top:4118;width:2479;height:2" coordorigin="3574,4118" coordsize="2479,0" path="m3574,4118l6053,4118e" filled="f" stroked="t" strokeweight=".939172pt" strokecolor="#3B3B3B">
                <v:path arrowok="t"/>
              </v:shape>
            </v:group>
            <v:group style="position:absolute;left:5997;top:4123;width:5489;height:2" coordorigin="5997,4123" coordsize="5489,2">
              <v:shape style="position:absolute;left:5997;top:4123;width:5489;height:2" coordorigin="5997,4123" coordsize="5489,0" path="m5997,4123l11486,4123e" filled="f" stroked="t" strokeweight=".704379pt" strokecolor="#575757">
                <v:path arrowok="t"/>
              </v:shape>
            </v:group>
            <v:group style="position:absolute;left:418;top:4398;width:11073;height:2" coordorigin="418,4398" coordsize="11073,2">
              <v:shape style="position:absolute;left:418;top:4398;width:11073;height:2" coordorigin="418,4398" coordsize="11073,0" path="m418,4398l11491,4398e" filled="f" stroked="t" strokeweight=".704379pt" strokecolor="#575757">
                <v:path arrowok="t"/>
              </v:shape>
            </v:group>
            <v:group style="position:absolute;left:2461;top:4111;width:2;height:541" coordorigin="2461,4111" coordsize="2,541">
              <v:shape style="position:absolute;left:2461;top:4111;width:2;height:541" coordorigin="2461,4111" coordsize="0,541" path="m2461,4652l2461,4111e" filled="f" stroked="t" strokeweight=".704379pt" strokecolor="#4F4F4F">
                <v:path arrowok="t"/>
              </v:shape>
            </v:group>
            <v:group style="position:absolute;left:2463;top:4353;width:2;height:2008" coordorigin="2463,4353" coordsize="2,2008">
              <v:shape style="position:absolute;left:2463;top:4353;width:2;height:2008" coordorigin="2463,4353" coordsize="0,2008" path="m2463,6361l2463,4353e" filled="f" stroked="t" strokeweight=".704379pt" strokecolor="#4F4F4F">
                <v:path arrowok="t"/>
              </v:shape>
            </v:group>
            <v:group style="position:absolute;left:2451;top:4636;width:4649;height:2" coordorigin="2451,4636" coordsize="4649,2">
              <v:shape style="position:absolute;left:2451;top:4636;width:4649;height:2" coordorigin="2451,4636" coordsize="4649,0" path="m2451,4636l7100,4636e" filled="f" stroked="t" strokeweight=".704379pt" strokecolor="#4F4F4F">
                <v:path arrowok="t"/>
              </v:shape>
            </v:group>
            <v:group style="position:absolute;left:7044;top:4638;width:371;height:2" coordorigin="7044,4638" coordsize="371,2">
              <v:shape style="position:absolute;left:7044;top:4638;width:371;height:2" coordorigin="7044,4638" coordsize="371,0" path="m7044,4638l7415,4638e" filled="f" stroked="t" strokeweight=".469586pt" strokecolor="#383838">
                <v:path arrowok="t"/>
              </v:shape>
            </v:group>
            <v:group style="position:absolute;left:7358;top:4636;width:2813;height:2" coordorigin="7358,4636" coordsize="2813,2">
              <v:shape style="position:absolute;left:7358;top:4636;width:2813;height:2" coordorigin="7358,4636" coordsize="2813,0" path="m7358,4636l10171,4636e" filled="f" stroked="t" strokeweight=".704379pt" strokecolor="#4F4F4F">
                <v:path arrowok="t"/>
              </v:shape>
            </v:group>
            <v:group style="position:absolute;left:10115;top:4638;width:277;height:2" coordorigin="10115,4638" coordsize="277,2">
              <v:shape style="position:absolute;left:10115;top:4638;width:277;height:2" coordorigin="10115,4638" coordsize="277,0" path="m10115,4638l10392,4638e" filled="f" stroked="t" strokeweight=".469586pt" strokecolor="#3B3B3B">
                <v:path arrowok="t"/>
              </v:shape>
            </v:group>
            <v:group style="position:absolute;left:10312;top:4638;width:1179;height:2" coordorigin="10312,4638" coordsize="1179,2">
              <v:shape style="position:absolute;left:10312;top:4638;width:1179;height:2" coordorigin="10312,4638" coordsize="1179,0" path="m10312,4638l11491,4638e" filled="f" stroked="t" strokeweight=".704379pt" strokecolor="#606060">
                <v:path arrowok="t"/>
              </v:shape>
            </v:group>
            <v:group style="position:absolute;left:4959;top:4624;width:2;height:290" coordorigin="4959,4624" coordsize="2,290">
              <v:shape style="position:absolute;left:4959;top:4624;width:2;height:290" coordorigin="4959,4624" coordsize="0,290" path="m4959,4913l4959,4624e" filled="f" stroked="t" strokeweight=".939172pt" strokecolor="#545454">
                <v:path arrowok="t"/>
              </v:shape>
            </v:group>
            <v:group style="position:absolute;left:4954;top:4880;width:6541;height:2" coordorigin="4954,4880" coordsize="6541,2">
              <v:shape style="position:absolute;left:4954;top:4880;width:6541;height:2" coordorigin="4954,4880" coordsize="6541,0" path="m4954,4880l11495,4880e" filled="f" stroked="t" strokeweight=".704379pt" strokecolor="#4F4F4F">
                <v:path arrowok="t"/>
              </v:shape>
            </v:group>
            <v:group style="position:absolute;left:11491;top:2431;width:2;height:5953" coordorigin="11491,2431" coordsize="2,5953">
              <v:shape style="position:absolute;left:11491;top:2431;width:2;height:5953" coordorigin="11491,2431" coordsize="0,5953" path="m11491,8384l11491,2431e" filled="f" stroked="t" strokeweight=".704379pt" strokecolor="#646464">
                <v:path arrowok="t"/>
              </v:shape>
            </v:group>
            <v:group style="position:absolute;left:4959;top:4856;width:2;height:280" coordorigin="4959,4856" coordsize="2,280">
              <v:shape style="position:absolute;left:4959;top:4856;width:2;height:280" coordorigin="4959,4856" coordsize="0,280" path="m4959,5136l4959,4856e" filled="f" stroked="t" strokeweight=".469586pt" strokecolor="#343434">
                <v:path arrowok="t"/>
              </v:shape>
            </v:group>
            <v:group style="position:absolute;left:4949;top:5120;width:6541;height:2" coordorigin="4949,5120" coordsize="6541,2">
              <v:shape style="position:absolute;left:4949;top:5120;width:6541;height:2" coordorigin="4949,5120" coordsize="6541,0" path="m4949,5120l11491,5120e" filled="f" stroked="t" strokeweight=".704379pt" strokecolor="#575757">
                <v:path arrowok="t"/>
              </v:shape>
            </v:group>
            <v:group style="position:absolute;left:4959;top:5079;width:2;height:294" coordorigin="4959,5079" coordsize="2,294">
              <v:shape style="position:absolute;left:4959;top:5079;width:2;height:294" coordorigin="4959,5079" coordsize="0,294" path="m4959,5374l4959,5079e" filled="f" stroked="t" strokeweight=".939172pt" strokecolor="#545454">
                <v:path arrowok="t"/>
              </v:shape>
            </v:group>
            <v:group style="position:absolute;left:4949;top:5360;width:5222;height:2" coordorigin="4949,5360" coordsize="5222,2">
              <v:shape style="position:absolute;left:4949;top:5360;width:5222;height:2" coordorigin="4949,5360" coordsize="5222,0" path="m4949,5360l10171,5360e" filled="f" stroked="t" strokeweight=".704379pt" strokecolor="#4F4F4F">
                <v:path arrowok="t"/>
              </v:shape>
            </v:group>
            <v:group style="position:absolute;left:10115;top:5360;width:277;height:2" coordorigin="10115,5360" coordsize="277,2">
              <v:shape style="position:absolute;left:10115;top:5360;width:277;height:2" coordorigin="10115,5360" coordsize="277,0" path="m10115,5360l10392,5360e" filled="f" stroked="t" strokeweight=".469586pt" strokecolor="#3B3B3B">
                <v:path arrowok="t"/>
              </v:shape>
            </v:group>
            <v:group style="position:absolute;left:10312;top:5360;width:1183;height:2" coordorigin="10312,5360" coordsize="1183,2">
              <v:shape style="position:absolute;left:10312;top:5360;width:1183;height:2" coordorigin="10312,5360" coordsize="1183,0" path="m10312,5360l11495,5360e" filled="f" stroked="t" strokeweight=".704379pt" strokecolor="#606060">
                <v:path arrowok="t"/>
              </v:shape>
            </v:group>
            <v:group style="position:absolute;left:2456;top:5599;width:7715;height:2" coordorigin="2456,5599" coordsize="7715,2">
              <v:shape style="position:absolute;left:2456;top:5599;width:7715;height:2" coordorigin="2456,5599" coordsize="7715,0" path="m2456,5599l10171,5599e" filled="f" stroked="t" strokeweight=".704379pt" strokecolor="#545454">
                <v:path arrowok="t"/>
              </v:shape>
            </v:group>
            <v:group style="position:absolute;left:4959;top:5317;width:2;height:309" coordorigin="4959,5317" coordsize="2,309">
              <v:shape style="position:absolute;left:4959;top:5317;width:2;height:309" coordorigin="4959,5317" coordsize="0,309" path="m4959,5625l4959,5317e" filled="f" stroked="t" strokeweight=".469586pt" strokecolor="#3B3B3B">
                <v:path arrowok="t"/>
              </v:shape>
            </v:group>
            <v:group style="position:absolute;left:10115;top:5597;width:277;height:2" coordorigin="10115,5597" coordsize="277,2">
              <v:shape style="position:absolute;left:10115;top:5597;width:277;height:2" coordorigin="10115,5597" coordsize="277,0" path="m10115,5597l10392,5597e" filled="f" stroked="t" strokeweight=".469586pt" strokecolor="#343434">
                <v:path arrowok="t"/>
              </v:shape>
            </v:group>
            <v:group style="position:absolute;left:10336;top:5597;width:1155;height:2" coordorigin="10336,5597" coordsize="1155,2">
              <v:shape style="position:absolute;left:10336;top:5597;width:1155;height:2" coordorigin="10336,5597" coordsize="1155,0" path="m10336,5597l11491,5597e" filled="f" stroked="t" strokeweight=".704379pt" strokecolor="#545454">
                <v:path arrowok="t"/>
              </v:shape>
            </v:group>
            <v:group style="position:absolute;left:423;top:5837;width:11078;height:2" coordorigin="423,5837" coordsize="11078,2">
              <v:shape style="position:absolute;left:423;top:5837;width:11078;height:2" coordorigin="423,5837" coordsize="11078,0" path="m423,5837l11500,5837e" filled="f" stroked="t" strokeweight=".704379pt" strokecolor="#575757">
                <v:path arrowok="t"/>
              </v:shape>
            </v:group>
            <v:group style="position:absolute;left:4964;top:5554;width:2;height:817" coordorigin="4964,5554" coordsize="2,817">
              <v:shape style="position:absolute;left:4964;top:5554;width:2;height:817" coordorigin="4964,5554" coordsize="0,817" path="m4964,6371l4964,5554e" filled="f" stroked="t" strokeweight=".704379pt" strokecolor="#545454">
                <v:path arrowok="t"/>
              </v:shape>
            </v:group>
            <v:group style="position:absolute;left:7720;top:5839;width:2;height:275" coordorigin="7720,5839" coordsize="2,275">
              <v:shape style="position:absolute;left:7720;top:5839;width:2;height:275" coordorigin="7720,5839" coordsize="0,275" path="m7720,6114l7720,5839e" filled="f" stroked="t" strokeweight=".234793pt" strokecolor="#6B6B6B">
                <v:path arrowok="t"/>
              </v:shape>
            </v:group>
            <v:group style="position:absolute;left:2461;top:6307;width:9040;height:2" coordorigin="2461,6307" coordsize="9040,2">
              <v:shape style="position:absolute;left:2461;top:6307;width:9040;height:2" coordorigin="2461,6307" coordsize="9040,0" path="m2461,6307l11500,6307e" filled="f" stroked="t" strokeweight=".704379pt" strokecolor="#575757">
                <v:path arrowok="t"/>
              </v:shape>
            </v:group>
            <v:group style="position:absolute;left:7720;top:6114;width:2;height:427" coordorigin="7720,6114" coordsize="2,427">
              <v:shape style="position:absolute;left:7720;top:6114;width:2;height:427" coordorigin="7720,6114" coordsize="0,427" path="m7720,6542l7720,6114e" filled="f" stroked="t" strokeweight=".234793pt" strokecolor="#484848">
                <v:path arrowok="t"/>
              </v:shape>
            </v:group>
            <v:group style="position:absolute;left:427;top:6304;width:2;height:256" coordorigin="427,6304" coordsize="2,256">
              <v:shape style="position:absolute;left:427;top:6304;width:2;height:256" coordorigin="427,6304" coordsize="0,256" path="m427,6561l427,6304e" filled="f" stroked="t" strokeweight=".469586pt" strokecolor="#4B4B4B">
                <v:path arrowok="t"/>
              </v:shape>
            </v:group>
            <v:group style="position:absolute;left:2465;top:6304;width:2;height:256" coordorigin="2465,6304" coordsize="2,256">
              <v:shape style="position:absolute;left:2465;top:6304;width:2;height:256" coordorigin="2465,6304" coordsize="0,256" path="m2465,6561l2465,6304e" filled="f" stroked="t" strokeweight=".704379pt" strokecolor="#343434">
                <v:path arrowok="t"/>
              </v:shape>
            </v:group>
            <v:group style="position:absolute;left:2461;top:6546;width:2531;height:2" coordorigin="2461,6546" coordsize="2531,2">
              <v:shape style="position:absolute;left:2461;top:6546;width:2531;height:2" coordorigin="2461,6546" coordsize="2531,0" path="m2461,6546l4992,6546e" filled="f" stroked="t" strokeweight=".469586pt" strokecolor="#4F4F4F">
                <v:path arrowok="t"/>
              </v:shape>
            </v:group>
            <v:group style="position:absolute;left:4964;top:6300;width:2;height:256" coordorigin="4964,6300" coordsize="2,256">
              <v:shape style="position:absolute;left:4964;top:6300;width:2;height:256" coordorigin="4964,6300" coordsize="0,256" path="m4964,6556l4964,6300e" filled="f" stroked="t" strokeweight=".469586pt" strokecolor="#343434">
                <v:path arrowok="t"/>
              </v:shape>
            </v:group>
            <v:group style="position:absolute;left:4921;top:6544;width:6574;height:2" coordorigin="4921,6544" coordsize="6574,2">
              <v:shape style="position:absolute;left:4921;top:6544;width:6574;height:2" coordorigin="4921,6544" coordsize="6574,0" path="m4921,6544l11495,6544e" filled="f" stroked="t" strokeweight=".704379pt" strokecolor="#575757">
                <v:path arrowok="t"/>
              </v:shape>
            </v:group>
            <v:group style="position:absolute;left:418;top:6786;width:6119;height:2" coordorigin="418,6786" coordsize="6119,2">
              <v:shape style="position:absolute;left:418;top:6786;width:6119;height:2" coordorigin="418,6786" coordsize="6119,0" path="m418,6786l6537,6786e" filled="f" stroked="t" strokeweight=".704379pt" strokecolor="#575757">
                <v:path arrowok="t"/>
              </v:shape>
            </v:group>
            <v:group style="position:absolute;left:2470;top:6504;width:2;height:3404" coordorigin="2470,6504" coordsize="2,3404">
              <v:shape style="position:absolute;left:2470;top:6504;width:2;height:3404" coordorigin="2470,6504" coordsize="0,3404" path="m2470,9907l2470,6504e" filled="f" stroked="t" strokeweight=".704379pt" strokecolor="#575757">
                <v:path arrowok="t"/>
              </v:shape>
            </v:group>
            <v:group style="position:absolute;left:6480;top:6784;width:258;height:2" coordorigin="6480,6784" coordsize="258,2">
              <v:shape style="position:absolute;left:6480;top:6784;width:258;height:2" coordorigin="6480,6784" coordsize="258,0" path="m6480,6784l6739,6784e" filled="f" stroked="t" strokeweight=".469586pt" strokecolor="#3B3B3B">
                <v:path arrowok="t"/>
              </v:shape>
            </v:group>
            <v:group style="position:absolute;left:6682;top:6784;width:1723;height:2" coordorigin="6682,6784" coordsize="1723,2">
              <v:shape style="position:absolute;left:6682;top:6784;width:1723;height:2" coordorigin="6682,6784" coordsize="1723,0" path="m6682,6784l8406,6784e" filled="f" stroked="t" strokeweight=".704379pt" strokecolor="#575757">
                <v:path arrowok="t"/>
              </v:shape>
            </v:group>
            <v:group style="position:absolute;left:8349;top:6784;width:296;height:2" coordorigin="8349,6784" coordsize="296,2">
              <v:shape style="position:absolute;left:8349;top:6784;width:296;height:2" coordorigin="8349,6784" coordsize="296,0" path="m8349,6784l8645,6784e" filled="f" stroked="t" strokeweight=".469586pt" strokecolor="#444444">
                <v:path arrowok="t"/>
              </v:shape>
            </v:group>
            <v:group style="position:absolute;left:8589;top:6784;width:2911;height:2" coordorigin="8589,6784" coordsize="2911,2">
              <v:shape style="position:absolute;left:8589;top:6784;width:2911;height:2" coordorigin="8589,6784" coordsize="2911,0" path="m8589,6784l11500,6784e" filled="f" stroked="t" strokeweight=".704379pt" strokecolor="#545454">
                <v:path arrowok="t"/>
              </v:shape>
            </v:group>
            <v:group style="position:absolute;left:11493;top:6499;width:2;height:332" coordorigin="11493,6499" coordsize="2,332">
              <v:shape style="position:absolute;left:11493;top:6499;width:2;height:332" coordorigin="11493,6499" coordsize="0,332" path="m11493,6831l11493,6499e" filled="f" stroked="t" strokeweight=".469586pt" strokecolor="#545454">
                <v:path arrowok="t"/>
              </v:shape>
            </v:group>
            <v:group style="position:absolute;left:423;top:7026;width:11078;height:2" coordorigin="423,7026" coordsize="11078,2">
              <v:shape style="position:absolute;left:423;top:7026;width:11078;height:2" coordorigin="423,7026" coordsize="11078,0" path="m423,7026l11500,7026e" filled="f" stroked="t" strokeweight=".704379pt" strokecolor="#575757">
                <v:path arrowok="t"/>
              </v:shape>
            </v:group>
            <v:group style="position:absolute;left:4968;top:7021;width:2;height:731" coordorigin="4968,7021" coordsize="2,731">
              <v:shape style="position:absolute;left:4968;top:7021;width:2;height:731" coordorigin="4968,7021" coordsize="0,731" path="m4968,7752l4968,7021e" filled="f" stroked="t" strokeweight=".704379pt" strokecolor="#545454">
                <v:path arrowok="t"/>
              </v:shape>
            </v:group>
            <v:group style="position:absolute;left:4954;top:7263;width:6551;height:2" coordorigin="4954,7263" coordsize="6551,2">
              <v:shape style="position:absolute;left:4954;top:7263;width:6551;height:2" coordorigin="4954,7263" coordsize="6551,0" path="m4954,7263l11505,7263e" filled="f" stroked="t" strokeweight=".704379pt" strokecolor="#5B5B5B">
                <v:path arrowok="t"/>
              </v:shape>
            </v:group>
            <v:group style="position:absolute;left:4959;top:7503;width:6541;height:2" coordorigin="4959,7503" coordsize="6541,2">
              <v:shape style="position:absolute;left:4959;top:7503;width:6541;height:2" coordorigin="4959,7503" coordsize="6541,0" path="m4959,7503l11500,7503e" filled="f" stroked="t" strokeweight=".704379pt" strokecolor="#575757">
                <v:path arrowok="t"/>
              </v:shape>
            </v:group>
            <v:group style="position:absolute;left:418;top:7743;width:11087;height:2" coordorigin="418,7743" coordsize="11087,2">
              <v:shape style="position:absolute;left:418;top:7743;width:11087;height:2" coordorigin="418,7743" coordsize="11087,0" path="m418,7743l11505,7743e" filled="f" stroked="t" strokeweight=".704379pt" strokecolor="#5B5B5B">
                <v:path arrowok="t"/>
              </v:shape>
            </v:group>
            <v:group style="position:absolute;left:441;top:8198;width:2;height:6964" coordorigin="441,8198" coordsize="2,6964">
              <v:shape style="position:absolute;left:441;top:8198;width:2;height:6964" coordorigin="441,8198" coordsize="0,6964" path="m441,15163l441,8198e" filled="f" stroked="t" strokeweight=".704379pt" strokecolor="#676767">
                <v:path arrowok="t"/>
              </v:shape>
            </v:group>
            <v:group style="position:absolute;left:427;top:8543;width:11078;height:2" coordorigin="427,8543" coordsize="11078,2">
              <v:shape style="position:absolute;left:427;top:8543;width:11078;height:2" coordorigin="427,8543" coordsize="11078,0" path="m427,8543l11505,8543e" filled="f" stroked="t" strokeweight=".704379pt" strokecolor="#5B5B5B">
                <v:path arrowok="t"/>
              </v:shape>
            </v:group>
            <v:group style="position:absolute;left:11503;top:4814;width:2;height:9494" coordorigin="11503,4814" coordsize="2,9494">
              <v:shape style="position:absolute;left:11503;top:4814;width:2;height:9494" coordorigin="11503,4814" coordsize="0,9494" path="m11503,14308l11503,4814e" filled="f" stroked="t" strokeweight=".469586pt" strokecolor="#676767">
                <v:path arrowok="t"/>
              </v:shape>
            </v:group>
            <v:group style="position:absolute;left:423;top:9383;width:11087;height:2" coordorigin="423,9383" coordsize="11087,2">
              <v:shape style="position:absolute;left:423;top:9383;width:11087;height:2" coordorigin="423,9383" coordsize="11087,0" path="m423,9383l11510,9383e" filled="f" stroked="t" strokeweight=".704379pt" strokecolor="#575757">
                <v:path arrowok="t"/>
              </v:shape>
            </v:group>
            <v:group style="position:absolute;left:4701;top:9623;width:282;height:2" coordorigin="4701,9623" coordsize="282,2">
              <v:shape style="position:absolute;left:4701;top:9623;width:282;height:2" coordorigin="4701,9623" coordsize="282,0" path="m4701,9623l4982,9623e" filled="f" stroked="t" strokeweight=".469586pt" strokecolor="#3B3B3B">
                <v:path arrowok="t"/>
              </v:shape>
            </v:group>
            <v:group style="position:absolute;left:427;top:9620;width:11082;height:2" coordorigin="427,9620" coordsize="11082,2">
              <v:shape style="position:absolute;left:427;top:9620;width:11082;height:2" coordorigin="427,9620" coordsize="11082,0" path="m427,9620l11510,9620e" filled="f" stroked="t" strokeweight=".704379pt" strokecolor="#575757">
                <v:path arrowok="t"/>
              </v:shape>
            </v:group>
            <v:group style="position:absolute;left:427;top:9862;width:6109;height:2" coordorigin="427,9862" coordsize="6109,2">
              <v:shape style="position:absolute;left:427;top:9862;width:6109;height:2" coordorigin="427,9862" coordsize="6109,0" path="m427,9862l6537,9862e" filled="f" stroked="t" strokeweight=".704379pt" strokecolor="#575757">
                <v:path arrowok="t"/>
              </v:shape>
            </v:group>
            <v:group style="position:absolute;left:6480;top:9860;width:258;height:2" coordorigin="6480,9860" coordsize="258,2">
              <v:shape style="position:absolute;left:6480;top:9860;width:258;height:2" coordorigin="6480,9860" coordsize="258,0" path="m6480,9860l6739,9860e" filled="f" stroked="t" strokeweight=".469586pt" strokecolor="#2B2B2B">
                <v:path arrowok="t"/>
              </v:shape>
            </v:group>
            <v:group style="position:absolute;left:6682;top:9858;width:4832;height:2" coordorigin="6682,9858" coordsize="4832,2">
              <v:shape style="position:absolute;left:6682;top:9858;width:4832;height:2" coordorigin="6682,9858" coordsize="4832,0" path="m6682,9858l11514,9858e" filled="f" stroked="t" strokeweight=".704379pt" strokecolor="#575757">
                <v:path arrowok="t"/>
              </v:shape>
            </v:group>
            <v:group style="position:absolute;left:2472;top:9836;width:2;height:2611" coordorigin="2472,9836" coordsize="2,2611">
              <v:shape style="position:absolute;left:2472;top:9836;width:2;height:2611" coordorigin="2472,9836" coordsize="0,2611" path="m2472,12447l2472,9836e" filled="f" stroked="t" strokeweight=".469586pt" strokecolor="#545454">
                <v:path arrowok="t"/>
              </v:shape>
            </v:group>
            <v:group style="position:absolute;left:427;top:10337;width:6109;height:2" coordorigin="427,10337" coordsize="6109,2">
              <v:shape style="position:absolute;left:427;top:10337;width:6109;height:2" coordorigin="427,10337" coordsize="6109,0" path="m427,10337l6537,10337e" filled="f" stroked="t" strokeweight=".704379pt" strokecolor="#5B5B5B">
                <v:path arrowok="t"/>
              </v:shape>
            </v:group>
            <v:group style="position:absolute;left:6480;top:10335;width:258;height:2" coordorigin="6480,10335" coordsize="258,2">
              <v:shape style="position:absolute;left:6480;top:10335;width:258;height:2" coordorigin="6480,10335" coordsize="258,0" path="m6480,10335l6739,10335e" filled="f" stroked="t" strokeweight=".469586pt" strokecolor="#343434">
                <v:path arrowok="t"/>
              </v:shape>
            </v:group>
            <v:group style="position:absolute;left:6682;top:10332;width:4832;height:2" coordorigin="6682,10332" coordsize="4832,2">
              <v:shape style="position:absolute;left:6682;top:10332;width:4832;height:2" coordorigin="6682,10332" coordsize="4832,0" path="m6682,10332l11514,10332e" filled="f" stroked="t" strokeweight=".704379pt" strokecolor="#5B5B5B">
                <v:path arrowok="t"/>
              </v:shape>
            </v:group>
            <v:group style="position:absolute;left:432;top:10572;width:11082;height:2" coordorigin="432,10572" coordsize="11082,2">
              <v:shape style="position:absolute;left:432;top:10572;width:11082;height:2" coordorigin="432,10572" coordsize="11082,0" path="m432,10572l11514,10572e" filled="f" stroked="t" strokeweight=".704379pt" strokecolor="#5B5B5B">
                <v:path arrowok="t"/>
              </v:shape>
            </v:group>
            <v:group style="position:absolute;left:1146;top:10558;width:2;height:408" coordorigin="1146,10558" coordsize="2,408">
              <v:shape style="position:absolute;left:1146;top:10558;width:2;height:408" coordorigin="1146,10558" coordsize="0,408" path="m1146,10966l1146,10558e" filled="f" stroked="t" strokeweight=".234793pt" strokecolor="#676767">
                <v:path arrowok="t"/>
              </v:shape>
            </v:group>
            <v:group style="position:absolute;left:1066;top:10814;width:1413;height:2" coordorigin="1066,10814" coordsize="1413,2">
              <v:shape style="position:absolute;left:1066;top:10814;width:1413;height:2" coordorigin="1066,10814" coordsize="1413,0" path="m1066,10814l2479,10814e" filled="f" stroked="t" strokeweight=".704379pt" strokecolor="#606060">
                <v:path arrowok="t"/>
              </v:shape>
            </v:group>
            <v:group style="position:absolute;left:1719;top:10558;width:2;height:408" coordorigin="1719,10558" coordsize="2,408">
              <v:shape style="position:absolute;left:1719;top:10558;width:2;height:408" coordorigin="1719,10558" coordsize="0,408" path="m1719,10966l1719,10558e" filled="f" stroked="t" strokeweight=".234793pt" strokecolor="#6B6B6B">
                <v:path arrowok="t"/>
              </v:shape>
            </v:group>
            <v:group style="position:absolute;left:7387;top:10563;width:2;height:3831" coordorigin="7387,10563" coordsize="2,3831">
              <v:shape style="position:absolute;left:7387;top:10563;width:2;height:3831" coordorigin="7387,10563" coordsize="0,3831" path="m7387,14393l7387,10563e" filled="f" stroked="t" strokeweight=".704379pt" strokecolor="#646464">
                <v:path arrowok="t"/>
              </v:shape>
            </v:group>
            <v:group style="position:absolute;left:4672;top:10809;width:6842;height:2" coordorigin="4672,10809" coordsize="6842,2">
              <v:shape style="position:absolute;left:4672;top:10809;width:6842;height:2" coordorigin="4672,10809" coordsize="6842,0" path="m4672,10809l11514,10809e" filled="f" stroked="t" strokeweight=".704379pt" strokecolor="#606060">
                <v:path arrowok="t"/>
              </v:shape>
            </v:group>
            <v:group style="position:absolute;left:1146;top:10966;width:2;height:1467" coordorigin="1146,10966" coordsize="2,1467">
              <v:shape style="position:absolute;left:1146;top:10966;width:2;height:1467" coordorigin="1146,10966" coordsize="0,1467" path="m1146,12433l1146,10966e" filled="f" stroked="t" strokeweight=".234793pt" strokecolor="#000000">
                <v:path arrowok="t"/>
              </v:shape>
            </v:group>
            <v:group style="position:absolute;left:1719;top:10966;width:2;height:1467" coordorigin="1719,10966" coordsize="2,1467">
              <v:shape style="position:absolute;left:1719;top:10966;width:2;height:1467" coordorigin="1719,10966" coordsize="0,1467" path="m1719,12433l1719,10966e" filled="f" stroked="t" strokeweight=".234793pt" strokecolor="#000000">
                <v:path arrowok="t"/>
              </v:shape>
            </v:group>
            <v:group style="position:absolute;left:11510;top:8089;width:2;height:6219" coordorigin="11510,8089" coordsize="2,6219">
              <v:shape style="position:absolute;left:11510;top:8089;width:2;height:6219" coordorigin="11510,8089" coordsize="0,6219" path="m11510,14308l11510,8089e" filled="f" stroked="t" strokeweight=".469586pt" strokecolor="#676767">
                <v:path arrowok="t"/>
              </v:shape>
            </v:group>
            <v:group style="position:absolute;left:437;top:12884;width:2043;height:2" coordorigin="437,12884" coordsize="2043,2">
              <v:shape style="position:absolute;left:437;top:12884;width:2043;height:2" coordorigin="437,12884" coordsize="2043,0" path="m437,12884l2479,12884e" filled="f" stroked="t" strokeweight=".704379pt" strokecolor="#6B6B6B">
                <v:path arrowok="t"/>
              </v:shape>
            </v:group>
            <v:group style="position:absolute;left:1146;top:12433;width:2;height:446" coordorigin="1146,12433" coordsize="2,446">
              <v:shape style="position:absolute;left:1146;top:12433;width:2;height:446" coordorigin="1146,12433" coordsize="0,446" path="m1146,12879l1146,12433e" filled="f" stroked="t" strokeweight=".234793pt" strokecolor="#646464">
                <v:path arrowok="t"/>
              </v:shape>
            </v:group>
            <v:group style="position:absolute;left:1719;top:12433;width:2;height:446" coordorigin="1719,12433" coordsize="2,446">
              <v:shape style="position:absolute;left:1719;top:12433;width:2;height:446" coordorigin="1719,12433" coordsize="0,446" path="m1719,12879l1719,12433e" filled="f" stroked="t" strokeweight=".234793pt" strokecolor="#575757">
                <v:path arrowok="t"/>
              </v:shape>
            </v:group>
            <v:group style="position:absolute;left:2477;top:12642;width:2;height:309" coordorigin="2477,12642" coordsize="2,309">
              <v:shape style="position:absolute;left:2477;top:12642;width:2;height:309" coordorigin="2477,12642" coordsize="0,309" path="m2477,12950l2477,12642e" filled="f" stroked="t" strokeweight=".234793pt" strokecolor="#5B5B5B">
                <v:path arrowok="t"/>
              </v:shape>
            </v:group>
            <v:group style="position:absolute;left:7401;top:11336;width:2;height:4220" coordorigin="7401,11336" coordsize="2,4220">
              <v:shape style="position:absolute;left:7401;top:11336;width:2;height:4220" coordorigin="7401,11336" coordsize="0,4220" path="m7401,15557l7401,11336e" filled="f" stroked="t" strokeweight=".704379pt" strokecolor="#646464">
                <v:path arrowok="t"/>
              </v:shape>
            </v:group>
            <v:group style="position:absolute;left:1146;top:12865;width:2;height:157" coordorigin="1146,12865" coordsize="2,157">
              <v:shape style="position:absolute;left:1146;top:12865;width:2;height:157" coordorigin="1146,12865" coordsize="0,157" path="m1146,13022l1146,12865e" filled="f" stroked="t" strokeweight=".234793pt" strokecolor="#777777">
                <v:path arrowok="t"/>
              </v:shape>
            </v:group>
            <v:group style="position:absolute;left:1719;top:12865;width:2;height:157" coordorigin="1719,12865" coordsize="2,157">
              <v:shape style="position:absolute;left:1719;top:12865;width:2;height:157" coordorigin="1719,12865" coordsize="0,157" path="m1719,13022l1719,12865e" filled="f" stroked="t" strokeweight=".234793pt" strokecolor="#777777">
                <v:path arrowok="t"/>
              </v:shape>
            </v:group>
            <v:group style="position:absolute;left:1146;top:13022;width:2;height:2526" coordorigin="1146,13022" coordsize="2,2526">
              <v:shape style="position:absolute;left:1146;top:13022;width:2;height:2526" coordorigin="1146,13022" coordsize="0,2526" path="m1146,15547l1146,13022e" filled="f" stroked="t" strokeweight=".234793pt" strokecolor="#000000">
                <v:path arrowok="t"/>
              </v:shape>
            </v:group>
            <v:group style="position:absolute;left:1719;top:13022;width:2;height:2526" coordorigin="1719,13022" coordsize="2,2526">
              <v:shape style="position:absolute;left:1719;top:13022;width:2;height:2526" coordorigin="1719,13022" coordsize="0,2526" path="m1719,15547l1719,13022e" filled="f" stroked="t" strokeweight=".234793pt" strokecolor="#000000">
                <v:path arrowok="t"/>
              </v:shape>
            </v:group>
            <v:group style="position:absolute;left:7396;top:12993;width:2;height:133" coordorigin="7396,12993" coordsize="2,133">
              <v:shape style="position:absolute;left:7396;top:12993;width:2;height:133" coordorigin="7396,12993" coordsize="0,133" path="m7396,13126l7396,12993e" filled="f" stroked="t" strokeweight=".469586pt" strokecolor="#575757">
                <v:path arrowok="t"/>
              </v:shape>
            </v:group>
            <v:group style="position:absolute;left:7396;top:13069;width:2;height:176" coordorigin="7396,13069" coordsize="2,176">
              <v:shape style="position:absolute;left:7396;top:13069;width:2;height:176" coordorigin="7396,13069" coordsize="0,176" path="m7396,13245l7396,13069e" filled="f" stroked="t" strokeweight=".469586pt" strokecolor="#444444">
                <v:path arrowok="t"/>
              </v:shape>
            </v:group>
            <v:group style="position:absolute;left:11481;top:13216;width:2;height:214" coordorigin="11481,13216" coordsize="2,214">
              <v:shape style="position:absolute;left:11481;top:13216;width:2;height:214" coordorigin="11481,13216" coordsize="0,214" path="m11481,13430l11481,13216e" filled="f" stroked="t" strokeweight=".234793pt" strokecolor="#000000">
                <v:path arrowok="t"/>
              </v:shape>
            </v:group>
            <v:group style="position:absolute;left:444;top:13672;width:2;height:256" coordorigin="444,13672" coordsize="2,256">
              <v:shape style="position:absolute;left:444;top:13672;width:2;height:256" coordorigin="444,13672" coordsize="0,256" path="m444,13928l444,13672e" filled="f" stroked="t" strokeweight=".469586pt" strokecolor="#646464">
                <v:path arrowok="t"/>
              </v:shape>
            </v:group>
            <v:group style="position:absolute;left:11481;top:13700;width:2;height:199" coordorigin="11481,13700" coordsize="2,199">
              <v:shape style="position:absolute;left:11481;top:13700;width:2;height:199" coordorigin="11481,13700" coordsize="0,199" path="m11481,13900l11481,13700e" filled="f" stroked="t" strokeweight=".234793pt" strokecolor="#000000">
                <v:path arrowok="t"/>
              </v:shape>
            </v:group>
            <v:group style="position:absolute;left:7403;top:13639;width:2;height:598" coordorigin="7403,13639" coordsize="2,598">
              <v:shape style="position:absolute;left:7403;top:13639;width:2;height:598" coordorigin="7403,13639" coordsize="0,598" path="m7403,14237l7403,13639e" filled="f" stroked="t" strokeweight=".469586pt" strokecolor="#646464">
                <v:path arrowok="t"/>
              </v:shape>
            </v:group>
            <v:group style="position:absolute;left:446;top:14180;width:2;height:294" coordorigin="446,14180" coordsize="2,294">
              <v:shape style="position:absolute;left:446;top:14180;width:2;height:294" coordorigin="446,14180" coordsize="0,294" path="m446,14474l446,14180e" filled="f" stroked="t" strokeweight=".469586pt" strokecolor="#5B5B5B">
                <v:path arrowok="t"/>
              </v:shape>
            </v:group>
            <v:group style="position:absolute;left:7403;top:14166;width:2;height:223" coordorigin="7403,14166" coordsize="2,223">
              <v:shape style="position:absolute;left:7403;top:14166;width:2;height:223" coordorigin="7403,14166" coordsize="0,223" path="m7403,14389l7403,14166e" filled="f" stroked="t" strokeweight=".939172pt" strokecolor="#777777">
                <v:path arrowok="t"/>
              </v:shape>
            </v:group>
            <v:group style="position:absolute;left:11481;top:14208;width:2;height:313" coordorigin="11481,14208" coordsize="2,313">
              <v:shape style="position:absolute;left:11481;top:14208;width:2;height:313" coordorigin="11481,14208" coordsize="0,313" path="m11481,14522l11481,14208e" filled="f" stroked="t" strokeweight=".234793pt" strokecolor="#000000">
                <v:path arrowok="t"/>
              </v:shape>
            </v:group>
            <v:group style="position:absolute;left:446;top:14417;width:2;height:328" coordorigin="446,14417" coordsize="2,328">
              <v:shape style="position:absolute;left:446;top:14417;width:2;height:328" coordorigin="446,14417" coordsize="0,328" path="m446,14745l446,14417e" filled="f" stroked="t" strokeweight=".704379pt" strokecolor="#7C7C7C">
                <v:path arrowok="t"/>
              </v:shape>
            </v:group>
            <v:group style="position:absolute;left:7405;top:14417;width:2;height:133" coordorigin="7405,14417" coordsize="2,133">
              <v:shape style="position:absolute;left:7405;top:14417;width:2;height:133" coordorigin="7405,14417" coordsize="0,133" path="m7405,14550l7405,14417e" filled="f" stroked="t" strokeweight=".469586pt" strokecolor="#4B4B4B">
                <v:path arrowok="t"/>
              </v:shape>
            </v:group>
            <v:group style="position:absolute;left:11512;top:14493;width:2;height:275" coordorigin="11512,14493" coordsize="2,275">
              <v:shape style="position:absolute;left:11512;top:14493;width:2;height:275" coordorigin="11512,14493" coordsize="0,275" path="m11512,14769l11512,14493e" filled="f" stroked="t" strokeweight=".939172pt" strokecolor="#8C8C8C">
                <v:path arrowok="t"/>
              </v:shape>
            </v:group>
            <v:group style="position:absolute;left:446;top:14697;width:2;height:375" coordorigin="446,14697" coordsize="2,375">
              <v:shape style="position:absolute;left:446;top:14697;width:2;height:375" coordorigin="446,14697" coordsize="0,375" path="m446,15072l446,14697e" filled="f" stroked="t" strokeweight=".469586pt" strokecolor="#606060">
                <v:path arrowok="t"/>
              </v:shape>
            </v:group>
            <v:group style="position:absolute;left:11481;top:14726;width:2;height:318" coordorigin="11481,14726" coordsize="2,318">
              <v:shape style="position:absolute;left:11481;top:14726;width:2;height:318" coordorigin="11481,14726" coordsize="0,318" path="m11481,15044l11481,14726e" filled="f" stroked="t" strokeweight=".234793pt" strokecolor="#000000">
                <v:path arrowok="t"/>
              </v:shape>
            </v:group>
            <v:group style="position:absolute;left:2447;top:13430;width:2;height:2117" coordorigin="2447,13430" coordsize="2,2117">
              <v:shape style="position:absolute;left:2447;top:13430;width:2;height:2117" coordorigin="2447,13430" coordsize="0,2117" path="m2447,15547l2447,13430e" filled="f" stroked="t" strokeweight=".234793pt" strokecolor="#000000">
                <v:path arrowok="t"/>
              </v:shape>
            </v:group>
            <v:group style="position:absolute;left:441;top:15557;width:3775;height:2" coordorigin="441,15557" coordsize="3775,2">
              <v:shape style="position:absolute;left:441;top:15557;width:3775;height:2" coordorigin="441,15557" coordsize="3775,0" path="m441,15557l4217,15557e" filled="f" stroked="t" strokeweight=".704379pt" strokecolor="#646467">
                <v:path arrowok="t"/>
              </v:shape>
            </v:group>
            <v:group style="position:absolute;left:5997;top:15549;width:709;height:2" coordorigin="5997,15549" coordsize="709,2">
              <v:shape style="position:absolute;left:5997;top:15549;width:709;height:2" coordorigin="5997,15549" coordsize="709,0" path="m5997,15549l6706,15549e" filled="f" stroked="t" strokeweight=".704379pt" strokecolor="#545454">
                <v:path arrowok="t"/>
              </v:shape>
            </v:group>
            <v:group style="position:absolute;left:8349;top:15547;width:296;height:2" coordorigin="8349,15547" coordsize="296,2">
              <v:shape style="position:absolute;left:8349;top:15547;width:296;height:2" coordorigin="8349,15547" coordsize="296,0" path="m8349,15547l8645,15547e" filled="f" stroked="t" strokeweight=".469586pt" strokecolor="#484848">
                <v:path arrowok="t"/>
              </v:shape>
            </v:group>
            <v:group style="position:absolute;left:3517;top:15547;width:8016;height:2" coordorigin="3517,15547" coordsize="8016,2">
              <v:shape style="position:absolute;left:3517;top:15547;width:8016;height:2" coordorigin="3517,15547" coordsize="8016,0" path="m3517,15547l11533,15547e" filled="f" stroked="t" strokeweight=".704379pt" strokecolor="#606060">
                <v:path arrowok="t"/>
              </v:shape>
            </v:group>
            <v:group style="position:absolute;left:11481;top:15044;width:2;height:503" coordorigin="11481,15044" coordsize="2,503">
              <v:shape style="position:absolute;left:11481;top:15044;width:2;height:503" coordorigin="11481,15044" coordsize="0,503" path="m11481,15547l11481,15044e" filled="f" stroked="t" strokeweight=".234793pt" strokecolor="#80808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313333"/>
          <w:spacing w:val="0"/>
          <w:w w:val="79"/>
          <w:position w:val="-2"/>
        </w:rPr>
        <w:t>Itfaiy</w:t>
      </w:r>
      <w:r>
        <w:rPr>
          <w:rFonts w:ascii="Arial" w:hAnsi="Arial" w:cs="Arial" w:eastAsia="Arial"/>
          <w:sz w:val="23"/>
          <w:szCs w:val="23"/>
          <w:color w:val="313333"/>
          <w:spacing w:val="0"/>
          <w:w w:val="79"/>
          <w:position w:val="-2"/>
        </w:rPr>
        <w:t>e</w:t>
      </w:r>
      <w:r>
        <w:rPr>
          <w:rFonts w:ascii="Arial" w:hAnsi="Arial" w:cs="Arial" w:eastAsia="Arial"/>
          <w:sz w:val="23"/>
          <w:szCs w:val="23"/>
          <w:color w:val="313333"/>
          <w:spacing w:val="13"/>
          <w:w w:val="79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313333"/>
          <w:spacing w:val="0"/>
          <w:w w:val="79"/>
          <w:position w:val="-2"/>
        </w:rPr>
        <w:t>Kuze</w:t>
      </w:r>
      <w:r>
        <w:rPr>
          <w:rFonts w:ascii="Arial" w:hAnsi="Arial" w:cs="Arial" w:eastAsia="Arial"/>
          <w:sz w:val="23"/>
          <w:szCs w:val="23"/>
          <w:color w:val="313333"/>
          <w:spacing w:val="0"/>
          <w:w w:val="79"/>
          <w:position w:val="-2"/>
        </w:rPr>
        <w:t>y</w:t>
      </w:r>
      <w:r>
        <w:rPr>
          <w:rFonts w:ascii="Arial" w:hAnsi="Arial" w:cs="Arial" w:eastAsia="Arial"/>
          <w:sz w:val="23"/>
          <w:szCs w:val="23"/>
          <w:color w:val="313333"/>
          <w:spacing w:val="-3"/>
          <w:w w:val="79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313333"/>
          <w:spacing w:val="0"/>
          <w:w w:val="79"/>
          <w:position w:val="-2"/>
        </w:rPr>
        <w:t>Bölg</w:t>
      </w:r>
      <w:r>
        <w:rPr>
          <w:rFonts w:ascii="Arial" w:hAnsi="Arial" w:cs="Arial" w:eastAsia="Arial"/>
          <w:sz w:val="23"/>
          <w:szCs w:val="23"/>
          <w:color w:val="313333"/>
          <w:spacing w:val="0"/>
          <w:w w:val="79"/>
          <w:position w:val="-2"/>
        </w:rPr>
        <w:t>e</w:t>
      </w:r>
      <w:r>
        <w:rPr>
          <w:rFonts w:ascii="Arial" w:hAnsi="Arial" w:cs="Arial" w:eastAsia="Arial"/>
          <w:sz w:val="23"/>
          <w:szCs w:val="23"/>
          <w:color w:val="313333"/>
          <w:spacing w:val="-7"/>
          <w:w w:val="79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313333"/>
          <w:spacing w:val="0"/>
          <w:w w:val="79"/>
          <w:position w:val="-2"/>
        </w:rPr>
        <w:t>Amiri</w:t>
      </w:r>
      <w:r>
        <w:rPr>
          <w:rFonts w:ascii="Arial" w:hAnsi="Arial" w:cs="Arial" w:eastAsia="Arial"/>
          <w:sz w:val="23"/>
          <w:szCs w:val="23"/>
          <w:color w:val="313333"/>
          <w:spacing w:val="-40"/>
          <w:w w:val="79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31333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3"/>
          <w:szCs w:val="23"/>
          <w:color w:val="31333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Eri</w:t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4"/>
          <w:szCs w:val="14"/>
          <w:color w:val="B3B5B3"/>
          <w:spacing w:val="0"/>
          <w:w w:val="93"/>
          <w:position w:val="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B3B5B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B3B5B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4"/>
          <w:szCs w:val="14"/>
          <w:color w:val="9A9C9C"/>
          <w:spacing w:val="0"/>
          <w:w w:val="70"/>
          <w:b/>
          <w:bCs/>
          <w:i/>
          <w:position w:val="1"/>
        </w:rPr>
        <w:t>t</w:t>
      </w:r>
      <w:r>
        <w:rPr>
          <w:rFonts w:ascii="Times New Roman" w:hAnsi="Times New Roman" w:cs="Times New Roman" w:eastAsia="Times New Roman"/>
          <w:sz w:val="14"/>
          <w:szCs w:val="14"/>
          <w:color w:val="9A9C9C"/>
          <w:spacing w:val="0"/>
          <w:w w:val="70"/>
          <w:b/>
          <w:bCs/>
          <w:i/>
          <w:position w:val="1"/>
        </w:rPr>
        <w:t>J</w:t>
      </w:r>
      <w:r>
        <w:rPr>
          <w:rFonts w:ascii="Times New Roman" w:hAnsi="Times New Roman" w:cs="Times New Roman" w:eastAsia="Times New Roman"/>
          <w:sz w:val="14"/>
          <w:szCs w:val="14"/>
          <w:color w:val="9A9C9C"/>
          <w:spacing w:val="0"/>
          <w:w w:val="70"/>
          <w:b/>
          <w:bCs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A9C9C"/>
          <w:spacing w:val="5"/>
          <w:w w:val="70"/>
          <w:b/>
          <w:bCs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38583"/>
          <w:spacing w:val="0"/>
          <w:w w:val="80"/>
          <w:b/>
          <w:bCs/>
          <w:position w:val="1"/>
        </w:rPr>
        <w:t>4t</w:t>
      </w:r>
      <w:r>
        <w:rPr>
          <w:rFonts w:ascii="Times New Roman" w:hAnsi="Times New Roman" w:cs="Times New Roman" w:eastAsia="Times New Roman"/>
          <w:sz w:val="14"/>
          <w:szCs w:val="14"/>
          <w:color w:val="838583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838583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0"/>
          <w:szCs w:val="10"/>
          <w:color w:val="B3B5B3"/>
          <w:spacing w:val="0"/>
          <w:w w:val="100"/>
          <w:b/>
          <w:bCs/>
          <w:position w:val="1"/>
        </w:rPr>
        <w:t>ı·'</w:t>
      </w:r>
      <w:r>
        <w:rPr>
          <w:rFonts w:ascii="Times New Roman" w:hAnsi="Times New Roman" w:cs="Times New Roman" w:eastAsia="Times New Roman"/>
          <w:sz w:val="10"/>
          <w:szCs w:val="10"/>
          <w:color w:val="B3B5B3"/>
          <w:spacing w:val="0"/>
          <w:w w:val="100"/>
          <w:b/>
          <w:bCs/>
          <w:position w:val="1"/>
        </w:rPr>
        <w:t>  </w:t>
      </w:r>
      <w:r>
        <w:rPr>
          <w:rFonts w:ascii="Times New Roman" w:hAnsi="Times New Roman" w:cs="Times New Roman" w:eastAsia="Times New Roman"/>
          <w:sz w:val="10"/>
          <w:szCs w:val="10"/>
          <w:color w:val="B3B5B3"/>
          <w:spacing w:val="21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38583"/>
          <w:spacing w:val="0"/>
          <w:w w:val="253"/>
          <w:position w:val="1"/>
        </w:rPr>
        <w:t>),</w:t>
      </w:r>
      <w:r>
        <w:rPr>
          <w:rFonts w:ascii="Times New Roman" w:hAnsi="Times New Roman" w:cs="Times New Roman" w:eastAsia="Times New Roman"/>
          <w:sz w:val="10"/>
          <w:szCs w:val="10"/>
          <w:color w:val="838583"/>
          <w:spacing w:val="-2"/>
          <w:w w:val="253"/>
          <w:position w:val="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A9C9C"/>
          <w:spacing w:val="0"/>
          <w:w w:val="92"/>
          <w:position w:val="1"/>
        </w:rPr>
        <w:t>..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36" w:lineRule="exact"/>
        <w:ind w:right="1440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B3B5B3"/>
          <w:spacing w:val="0"/>
          <w:w w:val="144"/>
          <w:position w:val="1"/>
        </w:rPr>
        <w:t>....</w:t>
      </w:r>
      <w:r>
        <w:rPr>
          <w:rFonts w:ascii="Arial" w:hAnsi="Arial" w:cs="Arial" w:eastAsia="Arial"/>
          <w:sz w:val="16"/>
          <w:szCs w:val="16"/>
          <w:color w:val="B3B5B3"/>
          <w:spacing w:val="4"/>
          <w:w w:val="144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747575"/>
          <w:spacing w:val="-12"/>
          <w:w w:val="173"/>
          <w:i/>
          <w:position w:val="1"/>
        </w:rPr>
        <w:t>,</w:t>
      </w:r>
      <w:r>
        <w:rPr>
          <w:rFonts w:ascii="Arial" w:hAnsi="Arial" w:cs="Arial" w:eastAsia="Arial"/>
          <w:sz w:val="16"/>
          <w:szCs w:val="16"/>
          <w:color w:val="9A9C9C"/>
          <w:spacing w:val="0"/>
          <w:w w:val="97"/>
          <w:i/>
          <w:position w:val="1"/>
        </w:rPr>
        <w:t>_.;;!'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17" w:right="-20"/>
        <w:jc w:val="left"/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595959"/>
          <w:spacing w:val="0"/>
          <w:w w:val="5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95" w:lineRule="exact"/>
        <w:ind w:left="907"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F3F3F"/>
          <w:spacing w:val="0"/>
          <w:w w:val="119"/>
          <w:position w:val="-5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58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C3C3C3"/>
          <w:spacing w:val="0"/>
          <w:w w:val="274"/>
        </w:rPr>
        <w:t>.</w:t>
      </w:r>
      <w:r>
        <w:rPr>
          <w:rFonts w:ascii="Arial" w:hAnsi="Arial" w:cs="Arial" w:eastAsia="Arial"/>
          <w:sz w:val="12"/>
          <w:szCs w:val="12"/>
          <w:color w:val="C3C3C3"/>
          <w:spacing w:val="-42"/>
          <w:w w:val="274"/>
        </w:rPr>
        <w:t> </w:t>
      </w:r>
      <w:r>
        <w:rPr>
          <w:rFonts w:ascii="Arial" w:hAnsi="Arial" w:cs="Arial" w:eastAsia="Arial"/>
          <w:sz w:val="12"/>
          <w:szCs w:val="12"/>
          <w:color w:val="ACAEB3"/>
          <w:spacing w:val="-18"/>
          <w:w w:val="143"/>
          <w:b/>
          <w:bCs/>
        </w:rPr>
        <w:t>·</w:t>
      </w:r>
      <w:r>
        <w:rPr>
          <w:rFonts w:ascii="Arial" w:hAnsi="Arial" w:cs="Arial" w:eastAsia="Arial"/>
          <w:sz w:val="12"/>
          <w:szCs w:val="12"/>
          <w:color w:val="838385"/>
          <w:spacing w:val="0"/>
          <w:w w:val="210"/>
          <w:b/>
          <w:bCs/>
        </w:rPr>
        <w:t>'</w:t>
      </w:r>
      <w:r>
        <w:rPr>
          <w:rFonts w:ascii="Arial" w:hAnsi="Arial" w:cs="Arial" w:eastAsia="Arial"/>
          <w:sz w:val="12"/>
          <w:szCs w:val="12"/>
          <w:color w:val="838385"/>
          <w:spacing w:val="16"/>
          <w:w w:val="100"/>
          <w:b/>
          <w:bCs/>
        </w:rPr>
        <w:t> </w:t>
      </w:r>
      <w:r>
        <w:rPr>
          <w:rFonts w:ascii="Arial" w:hAnsi="Arial" w:cs="Arial" w:eastAsia="Arial"/>
          <w:sz w:val="12"/>
          <w:szCs w:val="12"/>
          <w:color w:val="C3C3C3"/>
          <w:spacing w:val="0"/>
          <w:w w:val="114"/>
          <w:b/>
          <w:bCs/>
        </w:rPr>
        <w:t>ı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-38" w:right="-58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100"/>
        </w:rPr>
        <w:t>BÜYÜK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100"/>
        </w:rPr>
        <w:t>Hİ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95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7" w:after="0" w:line="240" w:lineRule="auto"/>
        <w:ind w:left="82" w:right="-2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DAiR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25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65"/>
          <w:w w:val="251"/>
        </w:rPr>
        <w:t> </w:t>
      </w:r>
      <w:r>
        <w:rPr>
          <w:rFonts w:ascii="Arial" w:hAnsi="Arial" w:cs="Arial" w:eastAsia="Arial"/>
          <w:sz w:val="21"/>
          <w:szCs w:val="21"/>
          <w:color w:val="3F3F3F"/>
          <w:spacing w:val="0"/>
          <w:w w:val="143"/>
        </w:rPr>
        <w:t>İ</w:t>
      </w:r>
      <w:r>
        <w:rPr>
          <w:rFonts w:ascii="Arial" w:hAnsi="Arial" w:cs="Arial" w:eastAsia="Arial"/>
          <w:sz w:val="21"/>
          <w:szCs w:val="21"/>
          <w:color w:val="3F3F3F"/>
          <w:spacing w:val="-35"/>
          <w:w w:val="14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5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5" w:after="0" w:line="240" w:lineRule="auto"/>
        <w:ind w:right="-20"/>
        <w:jc w:val="left"/>
        <w:rPr>
          <w:rFonts w:ascii="Arial" w:hAnsi="Arial" w:cs="Arial" w:eastAsia="Arial"/>
          <w:sz w:val="8"/>
          <w:szCs w:val="8"/>
        </w:rPr>
      </w:pPr>
      <w:rPr/>
      <w:r>
        <w:rPr/>
        <w:br w:type="column"/>
      </w:r>
      <w:r>
        <w:rPr>
          <w:rFonts w:ascii="Arial" w:hAnsi="Arial" w:cs="Arial" w:eastAsia="Arial"/>
          <w:sz w:val="9"/>
          <w:szCs w:val="9"/>
          <w:color w:val="8291B5"/>
          <w:spacing w:val="0"/>
          <w:w w:val="70"/>
        </w:rPr>
        <w:t>.</w:t>
      </w:r>
      <w:r>
        <w:rPr>
          <w:rFonts w:ascii="Arial" w:hAnsi="Arial" w:cs="Arial" w:eastAsia="Arial"/>
          <w:sz w:val="9"/>
          <w:szCs w:val="9"/>
          <w:color w:val="8291B5"/>
          <w:spacing w:val="0"/>
          <w:w w:val="70"/>
        </w:rPr>
        <w:t>        </w:t>
      </w:r>
      <w:r>
        <w:rPr>
          <w:rFonts w:ascii="Arial" w:hAnsi="Arial" w:cs="Arial" w:eastAsia="Arial"/>
          <w:sz w:val="9"/>
          <w:szCs w:val="9"/>
          <w:color w:val="8291B5"/>
          <w:spacing w:val="4"/>
          <w:w w:val="70"/>
        </w:rPr>
        <w:t> </w:t>
      </w:r>
      <w:r>
        <w:rPr>
          <w:rFonts w:ascii="Arial" w:hAnsi="Arial" w:cs="Arial" w:eastAsia="Arial"/>
          <w:sz w:val="23"/>
          <w:szCs w:val="23"/>
          <w:color w:val="C3C3C3"/>
          <w:spacing w:val="0"/>
          <w:w w:val="70"/>
        </w:rPr>
        <w:t>.</w:t>
      </w:r>
      <w:r>
        <w:rPr>
          <w:rFonts w:ascii="Arial" w:hAnsi="Arial" w:cs="Arial" w:eastAsia="Arial"/>
          <w:sz w:val="23"/>
          <w:szCs w:val="23"/>
          <w:color w:val="C3C3C3"/>
          <w:spacing w:val="0"/>
          <w:w w:val="70"/>
        </w:rPr>
        <w:t>  </w:t>
      </w:r>
      <w:r>
        <w:rPr>
          <w:rFonts w:ascii="Arial" w:hAnsi="Arial" w:cs="Arial" w:eastAsia="Arial"/>
          <w:sz w:val="23"/>
          <w:szCs w:val="23"/>
          <w:color w:val="C3C3C3"/>
          <w:spacing w:val="42"/>
          <w:w w:val="70"/>
        </w:rPr>
        <w:t> </w:t>
      </w:r>
      <w:r>
        <w:rPr>
          <w:rFonts w:ascii="Arial" w:hAnsi="Arial" w:cs="Arial" w:eastAsia="Arial"/>
          <w:sz w:val="28"/>
          <w:szCs w:val="28"/>
          <w:color w:val="979799"/>
          <w:spacing w:val="0"/>
          <w:w w:val="70"/>
        </w:rPr>
        <w:t>.</w:t>
      </w:r>
      <w:r>
        <w:rPr>
          <w:rFonts w:ascii="Arial" w:hAnsi="Arial" w:cs="Arial" w:eastAsia="Arial"/>
          <w:sz w:val="28"/>
          <w:szCs w:val="28"/>
          <w:color w:val="979799"/>
          <w:spacing w:val="0"/>
          <w:w w:val="70"/>
        </w:rPr>
        <w:t> </w:t>
      </w:r>
      <w:r>
        <w:rPr>
          <w:rFonts w:ascii="Arial" w:hAnsi="Arial" w:cs="Arial" w:eastAsia="Arial"/>
          <w:sz w:val="28"/>
          <w:szCs w:val="28"/>
          <w:color w:val="979799"/>
          <w:spacing w:val="34"/>
          <w:w w:val="70"/>
        </w:rPr>
        <w:t> </w:t>
      </w:r>
      <w:r>
        <w:rPr>
          <w:rFonts w:ascii="Arial" w:hAnsi="Arial" w:cs="Arial" w:eastAsia="Arial"/>
          <w:sz w:val="32"/>
          <w:szCs w:val="32"/>
          <w:color w:val="C3C3C3"/>
          <w:spacing w:val="0"/>
          <w:w w:val="100"/>
        </w:rPr>
        <w:t>.</w:t>
      </w:r>
      <w:r>
        <w:rPr>
          <w:rFonts w:ascii="Arial" w:hAnsi="Arial" w:cs="Arial" w:eastAsia="Arial"/>
          <w:sz w:val="32"/>
          <w:szCs w:val="32"/>
          <w:color w:val="C3C3C3"/>
          <w:spacing w:val="53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979799"/>
          <w:spacing w:val="0"/>
          <w:w w:val="126"/>
        </w:rPr>
        <w:t>\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420" w:bottom="280" w:left="360" w:right="280"/>
          <w:cols w:num="4" w:equalWidth="0">
            <w:col w:w="1364" w:space="748"/>
            <w:col w:w="329" w:space="1107"/>
            <w:col w:w="3254" w:space="682"/>
            <w:col w:w="3796"/>
          </w:cols>
        </w:sectPr>
      </w:pPr>
      <w:rPr/>
    </w:p>
    <w:p>
      <w:pPr>
        <w:spacing w:before="47" w:after="0" w:line="171" w:lineRule="exact"/>
        <w:ind w:left="634" w:right="-64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F3F3F"/>
          <w:spacing w:val="0"/>
          <w:w w:val="102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42" w:lineRule="exact"/>
        <w:ind w:left="681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F3F3F"/>
          <w:w w:val="111"/>
        </w:rPr>
        <w:t>BELEDIYE</w:t>
      </w:r>
      <w:r>
        <w:rPr>
          <w:rFonts w:ascii="Arial" w:hAnsi="Arial" w:cs="Arial" w:eastAsia="Arial"/>
          <w:sz w:val="14"/>
          <w:szCs w:val="14"/>
          <w:color w:val="3F3F3F"/>
          <w:spacing w:val="-22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5B5B5B"/>
          <w:spacing w:val="0"/>
          <w:w w:val="99"/>
        </w:rPr>
        <w:t>S</w:t>
      </w:r>
      <w:r>
        <w:rPr>
          <w:rFonts w:ascii="Arial" w:hAnsi="Arial" w:cs="Arial" w:eastAsia="Arial"/>
          <w:sz w:val="14"/>
          <w:szCs w:val="14"/>
          <w:color w:val="5B5B5B"/>
          <w:spacing w:val="-26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05"/>
        </w:rPr>
        <w:t>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" w:after="0" w:line="248" w:lineRule="exact"/>
        <w:ind w:left="1149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F3F3F"/>
          <w:w w:val="89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80"/>
          <w:cols w:num="2" w:equalWidth="0">
            <w:col w:w="1638" w:space="1525"/>
            <w:col w:w="8117"/>
          </w:cols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80"/>
        </w:sectPr>
      </w:pPr>
      <w:rPr/>
    </w:p>
    <w:p>
      <w:pPr>
        <w:spacing w:before="72" w:after="0" w:line="240" w:lineRule="auto"/>
        <w:ind w:left="5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left="17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100"/>
          <w:position w:val="-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9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99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10"/>
          <w:w w:val="9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4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7"/>
          <w:w w:val="104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3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left="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2772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  <w:position w:val="-1"/>
        </w:rPr>
        <w:t>No:4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1517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7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B5B5B"/>
          <w:w w:val="92"/>
        </w:rPr>
        <w:t>aa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</w:rPr>
        <w:t>:O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3F3F3F"/>
          <w:spacing w:val="0"/>
          <w:w w:val="105"/>
        </w:rPr>
        <w:t>ı</w:t>
      </w:r>
      <w:r>
        <w:rPr>
          <w:rFonts w:ascii="Arial" w:hAnsi="Arial" w:cs="Arial" w:eastAsia="Arial"/>
          <w:sz w:val="24"/>
          <w:szCs w:val="24"/>
          <w:color w:val="3F3F3F"/>
          <w:spacing w:val="10"/>
          <w:w w:val="10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0"/>
        </w:rPr>
        <w:t>lO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Tel: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110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80"/>
          <w:cols w:num="5" w:equalWidth="0">
            <w:col w:w="1173" w:space="346"/>
            <w:col w:w="2069" w:space="944"/>
            <w:col w:w="398" w:space="1292"/>
            <w:col w:w="878" w:space="1858"/>
            <w:col w:w="2322"/>
          </w:cols>
        </w:sectPr>
      </w:pPr>
      <w:rPr/>
    </w:p>
    <w:p>
      <w:pPr>
        <w:spacing w:before="23" w:after="0" w:line="266" w:lineRule="auto"/>
        <w:ind w:left="172" w:right="-53"/>
        <w:jc w:val="left"/>
        <w:tabs>
          <w:tab w:pos="1520" w:val="left"/>
          <w:tab w:pos="4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w w:val="7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2"/>
        </w:rPr>
        <w:t>ııı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4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3"/>
          <w:w w:val="15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w w:val="8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8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0"/>
        </w:rPr>
        <w:t>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722" w:right="186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8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3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5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w w:val="92"/>
        </w:rPr>
        <w:t>Kull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Depo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3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3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80"/>
          <w:cols w:num="3" w:equalWidth="0">
            <w:col w:w="5650" w:space="356"/>
            <w:col w:w="390" w:space="180"/>
            <w:col w:w="4704"/>
          </w:cols>
        </w:sectPr>
      </w:pPr>
      <w:rPr/>
    </w:p>
    <w:p>
      <w:pPr>
        <w:spacing w:before="94" w:after="0" w:line="214" w:lineRule="exact"/>
        <w:ind w:left="17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  <w:position w:val="-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Kendisi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80"/>
          <w:cols w:num="2" w:equalWidth="0">
            <w:col w:w="1216" w:space="4376"/>
            <w:col w:w="5688"/>
          </w:cols>
        </w:sectPr>
      </w:pPr>
      <w:rPr/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80"/>
        </w:sectPr>
      </w:pPr>
      <w:rPr/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w w:val="8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iımcı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0"/>
          <w:szCs w:val="10"/>
          <w:color w:val="3F3F3F"/>
          <w:spacing w:val="0"/>
          <w:w w:val="100"/>
        </w:rPr>
        <w:t>J</w:t>
      </w:r>
      <w:r>
        <w:rPr>
          <w:rFonts w:ascii="Arial" w:hAnsi="Arial" w:cs="Arial" w:eastAsia="Arial"/>
          <w:sz w:val="10"/>
          <w:szCs w:val="10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wılİşse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212121"/>
          <w:w w:val="85"/>
        </w:rPr>
        <w:t>[</w:t>
      </w:r>
      <w:r>
        <w:rPr>
          <w:rFonts w:ascii="Arial" w:hAnsi="Arial" w:cs="Arial" w:eastAsia="Arial"/>
          <w:sz w:val="17"/>
          <w:szCs w:val="17"/>
          <w:color w:val="212121"/>
          <w:spacing w:val="-35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5"/>
          <w:w w:val="100"/>
        </w:rPr>
        <w:t>a</w:t>
      </w:r>
      <w:r>
        <w:rPr>
          <w:rFonts w:ascii="Arial" w:hAnsi="Arial" w:cs="Arial" w:eastAsia="Arial"/>
          <w:sz w:val="17"/>
          <w:szCs w:val="17"/>
          <w:color w:val="5B5B5B"/>
          <w:spacing w:val="6"/>
          <w:w w:val="100"/>
        </w:rPr>
        <w:t>y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</w:rPr>
        <w:t>ı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</w:rPr>
        <w:t>n</w:t>
      </w:r>
      <w:r>
        <w:rPr>
          <w:rFonts w:ascii="Arial" w:hAnsi="Arial" w:cs="Arial" w:eastAsia="Arial"/>
          <w:sz w:val="17"/>
          <w:szCs w:val="17"/>
          <w:color w:val="3F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6" w:lineRule="exact"/>
        <w:ind w:left="266" w:right="-7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6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8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8"/>
          <w:position w:val="-1"/>
        </w:rPr>
        <w:t>yapıldı.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4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01:21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01:30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80"/>
          <w:cols w:num="2" w:equalWidth="0">
            <w:col w:w="3951" w:space="3025"/>
            <w:col w:w="4304"/>
          </w:cols>
        </w:sectPr>
      </w:pPr>
      <w:rPr/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5" w:after="0" w:line="250" w:lineRule="auto"/>
        <w:ind w:left="139" w:right="95" w:firstLine="1907"/>
        <w:jc w:val="right"/>
        <w:tabs>
          <w:tab w:pos="1920" w:val="left"/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çekyat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masa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elektrikli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terazi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davlumbaz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fırı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elektrikli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süpürge,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 </w:t>
      </w:r>
      <w:r>
        <w:rPr>
          <w:rFonts w:ascii="Arial" w:hAnsi="Arial" w:cs="Arial" w:eastAsia="Arial"/>
          <w:sz w:val="17"/>
          <w:szCs w:val="17"/>
          <w:color w:val="5B5B5B"/>
          <w:spacing w:val="-4"/>
          <w:w w:val="100"/>
        </w:rPr>
        <w:t>ö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</w:rPr>
        <w:t>ndür</w:t>
      </w:r>
      <w:r>
        <w:rPr>
          <w:rFonts w:ascii="Arial" w:hAnsi="Arial" w:cs="Arial" w:eastAsia="Arial"/>
          <w:sz w:val="17"/>
          <w:szCs w:val="17"/>
          <w:color w:val="3F3F3F"/>
          <w:spacing w:val="-4"/>
          <w:w w:val="100"/>
        </w:rPr>
        <w:t>m</w:t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100"/>
        </w:rPr>
        <w:t>e</w:t>
      </w:r>
      <w:r>
        <w:rPr>
          <w:rFonts w:ascii="Arial" w:hAnsi="Arial" w:cs="Arial" w:eastAsia="Arial"/>
          <w:sz w:val="17"/>
          <w:szCs w:val="17"/>
          <w:color w:val="5B5B5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mıhteli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ebatlarda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halı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yollu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6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73"/>
        </w:rPr>
        <w:t>1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73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33"/>
          <w:w w:val="7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müzi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seti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sistem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mu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eşyası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yiyece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6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6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4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9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9"/>
        </w:rPr>
        <w:t> </w:t>
      </w:r>
      <w:r>
        <w:rPr>
          <w:rFonts w:ascii="Arial" w:hAnsi="Arial" w:cs="Arial" w:eastAsia="Arial"/>
          <w:sz w:val="18"/>
          <w:szCs w:val="18"/>
          <w:color w:val="3F3F3F"/>
          <w:spacing w:val="6"/>
          <w:w w:val="103"/>
        </w:rPr>
        <w:t>H</w:t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77"/>
        </w:rPr>
        <w:t>a</w:t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5B5B5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lektrikli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ufo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ısıtıcı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motorl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testere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torba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kömür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</w:rPr>
        <w:t>9</w:t>
      </w:r>
      <w:r>
        <w:rPr>
          <w:rFonts w:ascii="Arial" w:hAnsi="Arial" w:cs="Arial" w:eastAsia="Arial"/>
          <w:sz w:val="18"/>
          <w:szCs w:val="18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sandely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çuval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odun,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6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6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elektrik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5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kım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çantası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27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takım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süpürg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hortum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75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paket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elektrikli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süpürg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torbası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sıva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altı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tekli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8"/>
        </w:rPr>
        <w:t>kablos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9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6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3" w:lineRule="auto"/>
        <w:ind w:left="2122" w:right="69" w:firstLine="-85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6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10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üçl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sıva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kablos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çatısı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boruları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kavrulma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</w:rPr>
        <w:t> </w:t>
      </w:r>
      <w:r>
        <w:rPr>
          <w:rFonts w:ascii="Arial" w:hAnsi="Arial" w:cs="Arial" w:eastAsia="Arial"/>
          <w:sz w:val="17"/>
          <w:szCs w:val="17"/>
          <w:color w:val="5B5B5B"/>
          <w:spacing w:val="-4"/>
          <w:w w:val="108"/>
        </w:rPr>
        <w:t>ö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11"/>
        </w:rPr>
        <w:t>rmt</w:t>
      </w:r>
      <w:r>
        <w:rPr>
          <w:rFonts w:ascii="Arial" w:hAnsi="Arial" w:cs="Arial" w:eastAsia="Arial"/>
          <w:sz w:val="17"/>
          <w:szCs w:val="17"/>
          <w:color w:val="3F3F3F"/>
          <w:spacing w:val="1"/>
          <w:w w:val="112"/>
        </w:rPr>
        <w:t>l</w:t>
      </w:r>
      <w:r>
        <w:rPr>
          <w:rFonts w:ascii="Arial" w:hAnsi="Arial" w:cs="Arial" w:eastAsia="Arial"/>
          <w:sz w:val="17"/>
          <w:szCs w:val="17"/>
          <w:color w:val="5B5B5B"/>
          <w:spacing w:val="3"/>
          <w:w w:val="90"/>
        </w:rPr>
        <w:t>ş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34"/>
        </w:rPr>
        <w:t>lli</w:t>
      </w:r>
      <w:r>
        <w:rPr>
          <w:rFonts w:ascii="Arial" w:hAnsi="Arial" w:cs="Arial" w:eastAsia="Arial"/>
          <w:sz w:val="17"/>
          <w:szCs w:val="17"/>
          <w:color w:val="3F3F3F"/>
          <w:spacing w:val="-28"/>
          <w:w w:val="133"/>
        </w:rPr>
        <w:t>ı</w:t>
      </w:r>
      <w:r>
        <w:rPr>
          <w:rFonts w:ascii="Arial" w:hAnsi="Arial" w:cs="Arial" w:eastAsia="Arial"/>
          <w:sz w:val="17"/>
          <w:szCs w:val="17"/>
          <w:color w:val="6E6E6E"/>
          <w:spacing w:val="0"/>
          <w:w w:val="98"/>
        </w:rPr>
        <w:t>'.</w:t>
      </w:r>
      <w:r>
        <w:rPr>
          <w:rFonts w:ascii="Arial" w:hAnsi="Arial" w:cs="Arial" w:eastAsia="Arial"/>
          <w:sz w:val="17"/>
          <w:szCs w:val="17"/>
          <w:color w:val="6E6E6E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Ayrıca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2722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No:4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balkonununplasti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panjurları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erime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108"/>
        </w:rPr>
        <w:t>ö</w:t>
      </w:r>
      <w:r>
        <w:rPr>
          <w:rFonts w:ascii="Arial" w:hAnsi="Arial" w:cs="Arial" w:eastAsia="Arial"/>
          <w:sz w:val="17"/>
          <w:szCs w:val="17"/>
          <w:color w:val="5B5B5B"/>
          <w:spacing w:val="5"/>
          <w:w w:val="108"/>
        </w:rPr>
        <w:t>r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6"/>
        </w:rPr>
        <w:t>m</w:t>
      </w:r>
      <w:r>
        <w:rPr>
          <w:rFonts w:ascii="Arial" w:hAnsi="Arial" w:cs="Arial" w:eastAsia="Arial"/>
          <w:sz w:val="17"/>
          <w:szCs w:val="17"/>
          <w:color w:val="3F3F3F"/>
          <w:spacing w:val="-1"/>
          <w:w w:val="106"/>
        </w:rPr>
        <w:t>ü</w:t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77"/>
        </w:rPr>
        <w:t>ş</w:t>
      </w:r>
      <w:r>
        <w:rPr>
          <w:rFonts w:ascii="Arial" w:hAnsi="Arial" w:cs="Arial" w:eastAsia="Arial"/>
          <w:sz w:val="17"/>
          <w:szCs w:val="17"/>
          <w:color w:val="5B5B5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5"/>
        </w:rPr>
        <w:t>tür.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8" w:lineRule="exact"/>
        <w:ind w:left="2112" w:right="173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979799"/>
          <w:spacing w:val="-7"/>
          <w:w w:val="166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0"/>
        </w:rPr>
        <w:t>alım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ini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7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74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22"/>
          <w:w w:val="7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"/>
          <w:w w:val="86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86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2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Binada: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lanı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6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65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9"/>
          <w:w w:val="6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0000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2037" w:right="7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katlt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katın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right="91"/>
        <w:jc w:val="righ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angm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Nedeni</w:t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C3C3C3"/>
          <w:spacing w:val="3"/>
          <w:w w:val="48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11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8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"/>
          <w:w w:val="10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5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8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aki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ayrı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dep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olarak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kullanılan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bölümde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5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55" w:lineRule="auto"/>
        <w:ind w:left="2122" w:right="61" w:firstLine="-9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838385"/>
          <w:spacing w:val="-3"/>
          <w:w w:val="217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10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9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8"/>
          <w:w w:val="11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</w:rPr>
        <w:t>tunna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yangının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deponu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içinde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sob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hacasını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döküle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sıval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4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oluşa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deliklerinden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ıka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eşyaları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1" w:after="0" w:line="240" w:lineRule="auto"/>
        <w:ind w:left="6594" w:right="402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8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9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2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8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14" w:lineRule="exact"/>
        <w:ind w:left="2042" w:right="718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89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9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sahibine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"/>
          <w:w w:val="10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  <w:position w:val="-1"/>
        </w:rPr>
        <w:t>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80"/>
        </w:sectPr>
      </w:pPr>
      <w:rPr/>
    </w:p>
    <w:p>
      <w:pPr>
        <w:spacing w:before="35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9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99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5"/>
        </w:rPr>
        <w:t>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w w:val="10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80"/>
          <w:cols w:num="2" w:equalWidth="0">
            <w:col w:w="6898" w:space="1562"/>
            <w:col w:w="2820"/>
          </w:cols>
        </w:sectPr>
      </w:pPr>
      <w:rPr/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80"/>
        </w:sectPr>
      </w:pPr>
      <w:rPr/>
    </w:p>
    <w:p>
      <w:pPr>
        <w:spacing w:before="40" w:after="0" w:line="240" w:lineRule="auto"/>
        <w:ind w:right="-20"/>
        <w:jc w:val="righ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Amiri:</w:t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9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right="33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868"/>
        <w:jc w:val="right"/>
        <w:rPr>
          <w:rFonts w:ascii="Times New Roman" w:hAnsi="Times New Roman" w:cs="Times New Roman" w:eastAsia="Times New Roman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35"/>
          <w:szCs w:val="35"/>
          <w:color w:val="3F3F3F"/>
          <w:spacing w:val="-2"/>
          <w:w w:val="72"/>
        </w:rPr>
        <w:t>y</w:t>
      </w:r>
      <w:r>
        <w:rPr>
          <w:rFonts w:ascii="Times New Roman" w:hAnsi="Times New Roman" w:cs="Times New Roman" w:eastAsia="Times New Roman"/>
          <w:sz w:val="35"/>
          <w:szCs w:val="35"/>
          <w:color w:val="5B5B5B"/>
          <w:spacing w:val="-17"/>
          <w:w w:val="166"/>
        </w:rPr>
        <w:t>,</w:t>
      </w:r>
      <w:r>
        <w:rPr>
          <w:rFonts w:ascii="Times New Roman" w:hAnsi="Times New Roman" w:cs="Times New Roman" w:eastAsia="Times New Roman"/>
          <w:sz w:val="35"/>
          <w:szCs w:val="35"/>
          <w:color w:val="3F3F3F"/>
          <w:spacing w:val="-18"/>
          <w:w w:val="147"/>
        </w:rPr>
        <w:t>,</w:t>
      </w:r>
      <w:r>
        <w:rPr>
          <w:rFonts w:ascii="Times New Roman" w:hAnsi="Times New Roman" w:cs="Times New Roman" w:eastAsia="Times New Roman"/>
          <w:sz w:val="35"/>
          <w:szCs w:val="35"/>
          <w:color w:val="6E6E6E"/>
          <w:spacing w:val="0"/>
          <w:w w:val="147"/>
        </w:rPr>
        <w:t>,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</w:rPr>
      </w:r>
    </w:p>
    <w:p>
      <w:pPr>
        <w:spacing w:before="41" w:after="0" w:line="214" w:lineRule="exact"/>
        <w:ind w:right="65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41"/>
          <w:position w:val="-1"/>
        </w:rPr>
        <w:t>Ça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4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41"/>
          <w:position w:val="-1"/>
        </w:rPr>
        <w:t>ş.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8"/>
          <w:w w:val="14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119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46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79799"/>
          <w:spacing w:val="0"/>
          <w:w w:val="92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left="743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27"/>
          <w:szCs w:val="27"/>
          <w:color w:val="3F3F3F"/>
          <w:spacing w:val="0"/>
          <w:w w:val="84"/>
          <w:b/>
          <w:bCs/>
        </w:rPr>
        <w:t>16</w:t>
      </w:r>
      <w:r>
        <w:rPr>
          <w:rFonts w:ascii="Arial" w:hAnsi="Arial" w:cs="Arial" w:eastAsia="Arial"/>
          <w:sz w:val="27"/>
          <w:szCs w:val="27"/>
          <w:color w:val="3F3F3F"/>
          <w:spacing w:val="23"/>
          <w:w w:val="84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F3F3F"/>
          <w:spacing w:val="0"/>
          <w:w w:val="59"/>
          <w:b/>
          <w:bCs/>
        </w:rPr>
        <w:t>Mart</w:t>
      </w:r>
      <w:r>
        <w:rPr>
          <w:rFonts w:ascii="Arial" w:hAnsi="Arial" w:cs="Arial" w:eastAsia="Arial"/>
          <w:sz w:val="27"/>
          <w:szCs w:val="27"/>
          <w:color w:val="3F3F3F"/>
          <w:spacing w:val="0"/>
          <w:w w:val="59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F3F3F"/>
          <w:spacing w:val="4"/>
          <w:w w:val="59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0"/>
          <w:w w:val="59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68" w:lineRule="exact"/>
        <w:ind w:left="6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B5B5B"/>
          <w:spacing w:val="0"/>
          <w:w w:val="82"/>
          <w:i/>
        </w:rPr>
        <w:t>1</w:t>
      </w:r>
      <w:r>
        <w:rPr>
          <w:rFonts w:ascii="Arial" w:hAnsi="Arial" w:cs="Arial" w:eastAsia="Arial"/>
          <w:sz w:val="19"/>
          <w:szCs w:val="19"/>
          <w:color w:val="5B5B5B"/>
          <w:spacing w:val="0"/>
          <w:w w:val="82"/>
          <w:i/>
        </w:rPr>
        <w:t>  </w:t>
      </w:r>
      <w:r>
        <w:rPr>
          <w:rFonts w:ascii="Arial" w:hAnsi="Arial" w:cs="Arial" w:eastAsia="Arial"/>
          <w:sz w:val="19"/>
          <w:szCs w:val="19"/>
          <w:color w:val="5B5B5B"/>
          <w:spacing w:val="29"/>
          <w:w w:val="82"/>
          <w:i/>
        </w:rPr>
        <w:t> </w:t>
      </w:r>
      <w:r>
        <w:rPr>
          <w:rFonts w:ascii="Arial" w:hAnsi="Arial" w:cs="Arial" w:eastAsia="Arial"/>
          <w:sz w:val="19"/>
          <w:szCs w:val="19"/>
          <w:color w:val="5B5B5B"/>
          <w:spacing w:val="0"/>
          <w:w w:val="82"/>
          <w:i/>
        </w:rPr>
        <w:t>1</w:t>
      </w:r>
      <w:r>
        <w:rPr>
          <w:rFonts w:ascii="Arial" w:hAnsi="Arial" w:cs="Arial" w:eastAsia="Arial"/>
          <w:sz w:val="19"/>
          <w:szCs w:val="19"/>
          <w:color w:val="5B5B5B"/>
          <w:spacing w:val="3"/>
          <w:w w:val="82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2"/>
        </w:rPr>
        <w:t>0</w:t>
      </w:r>
      <w:r>
        <w:rPr>
          <w:rFonts w:ascii="Arial" w:hAnsi="Arial" w:cs="Arial" w:eastAsia="Arial"/>
          <w:sz w:val="25"/>
          <w:szCs w:val="25"/>
          <w:color w:val="3F3F3F"/>
          <w:spacing w:val="-13"/>
          <w:w w:val="12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5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81" w:right="128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6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6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60" w:right="280"/>
          <w:cols w:num="2" w:equalWidth="0">
            <w:col w:w="6130" w:space="1977"/>
            <w:col w:w="3173"/>
          </w:cols>
        </w:sectPr>
      </w:pPr>
      <w:rPr/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/>
        <w:pict>
          <v:shape style="position:absolute;margin-left:498.23999pt;margin-top:28.79998pt;width:48.0pt;height:55.68pt;mso-position-horizontal-relative:page;mso-position-vertical-relative:page;z-index:-15243" type="#_x0000_t75">
            <v:imagedata r:id="rId29" o:title=""/>
          </v:shape>
        </w:pict>
      </w:r>
      <w:r>
        <w:rPr/>
        <w:pict>
          <v:group style="position:absolute;margin-left:8.64pt;margin-top:29.834089pt;width:567.135962pt;height:785.099552pt;mso-position-horizontal-relative:page;mso-position-vertical-relative:page;z-index:-15242" coordorigin="173,597" coordsize="11343,15702">
            <v:shape style="position:absolute;left:461;top:2074;width:4397;height:826" type="#_x0000_t75">
              <v:imagedata r:id="rId30" o:title=""/>
            </v:shape>
            <v:shape style="position:absolute;left:461;top:3283;width:5165;height:9350" type="#_x0000_t75">
              <v:imagedata r:id="rId31" o:title=""/>
            </v:shape>
            <v:shape style="position:absolute;left:2381;top:3283;width:7469;height:5222" type="#_x0000_t75">
              <v:imagedata r:id="rId32" o:title=""/>
            </v:shape>
            <v:shape style="position:absolute;left:2381;top:8928;width:134;height:1440" type="#_x0000_t75">
              <v:imagedata r:id="rId33" o:title=""/>
            </v:shape>
            <v:shape style="position:absolute;left:173;top:13190;width:5030;height:2842" type="#_x0000_t75">
              <v:imagedata r:id="rId34" o:title=""/>
            </v:shape>
            <v:group style="position:absolute;left:499;top:618;width:9371;height:2" coordorigin="499,618" coordsize="9371,2">
              <v:shape style="position:absolute;left:499;top:618;width:9371;height:2" coordorigin="499,618" coordsize="9371,0" path="m499,618l9870,618e" filled="f" stroked="t" strokeweight=".706329pt" strokecolor="#9C9C9C">
                <v:path arrowok="t"/>
              </v:shape>
            </v:group>
            <v:group style="position:absolute;left:509;top:604;width:2;height:15688" coordorigin="509,604" coordsize="2,15688">
              <v:shape style="position:absolute;left:509;top:604;width:2;height:15688" coordorigin="509,604" coordsize="0,15688" path="m509,16292l509,604e" filled="f" stroked="t" strokeweight=".706329pt" strokecolor="#646464">
                <v:path arrowok="t"/>
              </v:shape>
            </v:group>
            <v:group style="position:absolute;left:2383;top:608;width:2;height:1507" coordorigin="2383,608" coordsize="2,1507">
              <v:shape style="position:absolute;left:2383;top:608;width:2;height:1507" coordorigin="2383,608" coordsize="0,1507" path="m2383,2115l2383,608e" filled="f" stroked="t" strokeweight=".706329pt" strokecolor="#979797">
                <v:path arrowok="t"/>
              </v:shape>
            </v:group>
            <v:group style="position:absolute;left:9069;top:608;width:2;height:1507" coordorigin="9069,608" coordsize="2,1507">
              <v:shape style="position:absolute;left:9069;top:608;width:2;height:1507" coordorigin="9069,608" coordsize="0,1507" path="m9069,2115l9069,608e" filled="f" stroked="t" strokeweight=".706329pt" strokecolor="#646464">
                <v:path arrowok="t"/>
              </v:shape>
            </v:group>
            <v:group style="position:absolute;left:881;top:2111;width:2048;height:2" coordorigin="881,2111" coordsize="2048,2">
              <v:shape style="position:absolute;left:881;top:2111;width:2048;height:2" coordorigin="881,2111" coordsize="2048,0" path="m881,2111l2929,2111e" filled="f" stroked="t" strokeweight=".706329pt" strokecolor="#909090">
                <v:path arrowok="t"/>
              </v:shape>
            </v:group>
            <v:group style="position:absolute;left:4737;top:2346;width:1017;height:2" coordorigin="4737,2346" coordsize="1017,2">
              <v:shape style="position:absolute;left:4737;top:2346;width:1017;height:2" coordorigin="4737,2346" coordsize="1017,0" path="m4737,2346l5754,2346e" filled="f" stroked="t" strokeweight=".470886pt" strokecolor="#878787">
                <v:path arrowok="t"/>
              </v:shape>
            </v:group>
            <v:group style="position:absolute;left:4737;top:2584;width:1017;height:2" coordorigin="4737,2584" coordsize="1017,2">
              <v:shape style="position:absolute;left:4737;top:2584;width:1017;height:2" coordorigin="4737,2584" coordsize="1017,0" path="m4737,2584l5754,2584e" filled="f" stroked="t" strokeweight=".470886pt" strokecolor="#808080">
                <v:path arrowok="t"/>
              </v:shape>
              <v:shape style="position:absolute;left:5837;top:2074;width:2573;height:749" type="#_x0000_t75">
                <v:imagedata r:id="rId35" o:title=""/>
              </v:shape>
            </v:group>
            <v:group style="position:absolute;left:3631;top:2824;width:7859;height:2" coordorigin="3631,2824" coordsize="7859,2">
              <v:shape style="position:absolute;left:3631;top:2824;width:7859;height:2" coordorigin="3631,2824" coordsize="7859,0" path="m3631,2824l11490,2824e" filled="f" stroked="t" strokeweight=".706329pt" strokecolor="#AFAFAF">
                <v:path arrowok="t"/>
              </v:shape>
            </v:group>
            <v:group style="position:absolute;left:499;top:3304;width:1865;height:2" coordorigin="499,3304" coordsize="1865,2">
              <v:shape style="position:absolute;left:499;top:3304;width:1865;height:2" coordorigin="499,3304" coordsize="1865,0" path="m499,3304l2364,3304e" filled="f" stroked="t" strokeweight=".470886pt" strokecolor="#878787">
                <v:path arrowok="t"/>
              </v:shape>
            </v:group>
            <v:group style="position:absolute;left:6917;top:3299;width:2;height:742" coordorigin="6917,3299" coordsize="2,742">
              <v:shape style="position:absolute;left:6917;top:3299;width:2;height:742" coordorigin="6917,3299" coordsize="0,742" path="m6917,4041l6917,3299e" filled="f" stroked="t" strokeweight=".706329pt" strokecolor="#5B5B5B">
                <v:path arrowok="t"/>
              </v:shape>
            </v:group>
            <v:group style="position:absolute;left:6913;top:3668;width:4577;height:2" coordorigin="6913,3668" coordsize="4577,2">
              <v:shape style="position:absolute;left:6913;top:3668;width:4577;height:2" coordorigin="6913,3668" coordsize="4577,0" path="m6913,3668l11490,3668e" filled="f" stroked="t" strokeweight=".706329pt" strokecolor="#838383">
                <v:path arrowok="t"/>
              </v:shape>
            </v:group>
            <v:group style="position:absolute;left:499;top:4036;width:1865;height:2" coordorigin="499,4036" coordsize="1865,2">
              <v:shape style="position:absolute;left:499;top:4036;width:1865;height:2" coordorigin="499,4036" coordsize="1865,0" path="m499,4036l2364,4036e" filled="f" stroked="t" strokeweight=".706329pt" strokecolor="#878787">
                <v:path arrowok="t"/>
              </v:shape>
            </v:group>
            <v:group style="position:absolute;left:504;top:4312;width:1860;height:2" coordorigin="504,4312" coordsize="1860,2">
              <v:shape style="position:absolute;left:504;top:4312;width:1860;height:2" coordorigin="504,4312" coordsize="1860,0" path="m504,4312l2364,4312e" filled="f" stroked="t" strokeweight=".706329pt" strokecolor="#8C8C8C">
                <v:path arrowok="t"/>
              </v:shape>
            </v:group>
            <v:group style="position:absolute;left:504;top:5990;width:1860;height:2" coordorigin="504,5990" coordsize="1860,2">
              <v:shape style="position:absolute;left:504;top:5990;width:1860;height:2" coordorigin="504,5990" coordsize="1860,0" path="m504,5990l2364,5990e" filled="f" stroked="t" strokeweight=".706329pt" strokecolor="#8C8C8C">
                <v:path arrowok="t"/>
              </v:shape>
            </v:group>
            <v:group style="position:absolute;left:527;top:7454;width:4360;height:2" coordorigin="527,7454" coordsize="4360,2">
              <v:shape style="position:absolute;left:527;top:7454;width:4360;height:2" coordorigin="527,7454" coordsize="4360,0" path="m527,7454l4888,7454e" filled="f" stroked="t" strokeweight=".706329pt" strokecolor="#A0A0A0">
                <v:path arrowok="t"/>
              </v:shape>
            </v:group>
            <v:group style="position:absolute;left:527;top:8172;width:4492;height:2" coordorigin="527,8172" coordsize="4492,2">
              <v:shape style="position:absolute;left:527;top:8172;width:4492;height:2" coordorigin="527,8172" coordsize="4492,0" path="m527,8172l5020,8172e" filled="f" stroked="t" strokeweight=".706329pt" strokecolor="#8C8C8C">
                <v:path arrowok="t"/>
              </v:shape>
            </v:group>
            <v:group style="position:absolute;left:7299;top:4547;width:4191;height:2" coordorigin="7299,4547" coordsize="4191,2">
              <v:shape style="position:absolute;left:7299;top:4547;width:4191;height:2" coordorigin="7299,4547" coordsize="4191,0" path="m7299,4547l11490,4547e" filled="f" stroked="t" strokeweight=".706329pt" strokecolor="#8C8C8C">
                <v:path arrowok="t"/>
              </v:shape>
            </v:group>
            <v:group style="position:absolute;left:7092;top:5025;width:4398;height:2" coordorigin="7092,5025" coordsize="4398,2">
              <v:shape style="position:absolute;left:7092;top:5025;width:4398;height:2" coordorigin="7092,5025" coordsize="4398,0" path="m7092,5025l11490,5025e" filled="f" stroked="t" strokeweight=".706329pt" strokecolor="#909090">
                <v:path arrowok="t"/>
              </v:shape>
            </v:group>
            <v:group style="position:absolute;left:7299;top:5267;width:4191;height:2" coordorigin="7299,5267" coordsize="4191,2">
              <v:shape style="position:absolute;left:7299;top:5267;width:4191;height:2" coordorigin="7299,5267" coordsize="4191,0" path="m7299,5267l11490,5267e" filled="f" stroked="t" strokeweight=".706329pt" strokecolor="#939393">
                <v:path arrowok="t"/>
              </v:shape>
            </v:group>
            <v:group style="position:absolute;left:5349;top:5505;width:6145;height:2" coordorigin="5349,5505" coordsize="6145,2">
              <v:shape style="position:absolute;left:5349;top:5505;width:6145;height:2" coordorigin="5349,5505" coordsize="6145,0" path="m5349,5505l11494,5505e" filled="f" stroked="t" strokeweight=".706329pt" strokecolor="#8C8C8C">
                <v:path arrowok="t"/>
              </v:shape>
            </v:group>
            <v:group style="position:absolute;left:7685;top:5747;width:3805;height:2" coordorigin="7685,5747" coordsize="3805,2">
              <v:shape style="position:absolute;left:7685;top:5747;width:3805;height:2" coordorigin="7685,5747" coordsize="3805,0" path="m7685,5747l11490,5747e" filled="f" stroked="t" strokeweight=".706329pt" strokecolor="#939393">
                <v:path arrowok="t"/>
              </v:shape>
            </v:group>
            <v:group style="position:absolute;left:7760;top:5980;width:2;height:742" coordorigin="7760,5980" coordsize="2,742">
              <v:shape style="position:absolute;left:7760;top:5980;width:2;height:742" coordorigin="7760,5980" coordsize="0,742" path="m7760,6722l7760,5980e" filled="f" stroked="t" strokeweight=".706329pt" strokecolor="#606060">
                <v:path arrowok="t"/>
              </v:shape>
            </v:group>
            <v:group style="position:absolute;left:7299;top:6458;width:4191;height:2" coordorigin="7299,6458" coordsize="4191,2">
              <v:shape style="position:absolute;left:7299;top:6458;width:4191;height:2" coordorigin="7299,6458" coordsize="4191,0" path="m7299,6458l11490,6458e" filled="f" stroked="t" strokeweight=".706329pt" strokecolor="#878787">
                <v:path arrowok="t"/>
              </v:shape>
            </v:group>
            <v:group style="position:absolute;left:9634;top:6741;width:1865;height:2" coordorigin="9634,6741" coordsize="1865,2">
              <v:shape style="position:absolute;left:9634;top:6741;width:1865;height:2" coordorigin="9634,6741" coordsize="1865,0" path="m9634,6741l11499,6741e" filled="f" stroked="t" strokeweight=".706329pt" strokecolor="#939393">
                <v:path arrowok="t"/>
              </v:shape>
            </v:group>
            <v:group style="position:absolute;left:9634;top:6981;width:1869;height:2" coordorigin="9634,6981" coordsize="1869,2">
              <v:shape style="position:absolute;left:9634;top:6981;width:1869;height:2" coordorigin="9634,6981" coordsize="1869,0" path="m9634,6981l11504,6981e" filled="f" stroked="t" strokeweight=".706329pt" strokecolor="#8C8C8C">
                <v:path arrowok="t"/>
              </v:shape>
            </v:group>
            <v:group style="position:absolute;left:6828;top:7687;width:4671;height:2" coordorigin="6828,7687" coordsize="4671,2">
              <v:shape style="position:absolute;left:6828;top:7687;width:4671;height:2" coordorigin="6828,7687" coordsize="4671,0" path="m6828,7687l11499,7687e" filled="f" stroked="t" strokeweight=".706329pt" strokecolor="#8C8C8C">
                <v:path arrowok="t"/>
              </v:shape>
            </v:group>
            <v:group style="position:absolute;left:9634;top:7930;width:1860;height:2" coordorigin="9634,7930" coordsize="1860,2">
              <v:shape style="position:absolute;left:9634;top:7930;width:1860;height:2" coordorigin="9634,7930" coordsize="1860,0" path="m9634,7930l11494,7930e" filled="f" stroked="t" strokeweight=".706329pt" strokecolor="#8C8C8C">
                <v:path arrowok="t"/>
              </v:shape>
            </v:group>
            <v:group style="position:absolute;left:504;top:10012;width:10995;height:2" coordorigin="504,10012" coordsize="10995,2">
              <v:shape style="position:absolute;left:504;top:10012;width:10995;height:2" coordorigin="504,10012" coordsize="10995,0" path="m504,10012l11499,10012e" filled="f" stroked="t" strokeweight=".706329pt" strokecolor="#939393">
                <v:path arrowok="t"/>
              </v:shape>
            </v:group>
            <v:group style="position:absolute;left:499;top:14518;width:1205;height:2" coordorigin="499,14518" coordsize="1205,2">
              <v:shape style="position:absolute;left:499;top:14518;width:1205;height:2" coordorigin="499,14518" coordsize="1205,0" path="m499,14518l1705,14518e" filled="f" stroked="t" strokeweight=".706329pt" strokecolor="#939393">
                <v:path arrowok="t"/>
              </v:shape>
            </v:group>
            <v:group style="position:absolute;left:1149;top:12484;width:2;height:3808" coordorigin="1149,12484" coordsize="2,3808">
              <v:shape style="position:absolute;left:1149;top:12484;width:2;height:3808" coordorigin="1149,12484" coordsize="0,3808" path="m1149,16292l1149,12484e" filled="f" stroked="t" strokeweight=".706329pt" strokecolor="#747474">
                <v:path arrowok="t"/>
              </v:shape>
            </v:group>
            <v:group style="position:absolute;left:3240;top:11020;width:8255;height:2" coordorigin="3240,11020" coordsize="8255,2">
              <v:shape style="position:absolute;left:3240;top:11020;width:8255;height:2" coordorigin="3240,11020" coordsize="8255,0" path="m3240,11020l11494,11020e" filled="f" stroked="t" strokeweight=".706329pt" strokecolor="#8C8C8C">
                <v:path arrowok="t"/>
              </v:shape>
            </v:group>
            <v:group style="position:absolute;left:3277;top:11257;width:8212;height:2" coordorigin="3277,11257" coordsize="8212,2">
              <v:shape style="position:absolute;left:3277;top:11257;width:8212;height:2" coordorigin="3277,11257" coordsize="8212,0" path="m3277,11257l11490,11257e" filled="f" stroked="t" strokeweight=".706329pt" strokecolor="#878787">
                <v:path arrowok="t"/>
              </v:shape>
            </v:group>
            <v:group style="position:absolute;left:3362;top:11497;width:8137;height:2" coordorigin="3362,11497" coordsize="8137,2">
              <v:shape style="position:absolute;left:3362;top:11497;width:8137;height:2" coordorigin="3362,11497" coordsize="8137,0" path="m3362,11497l11499,11497e" filled="f" stroked="t" strokeweight=".706329pt" strokecolor="#8C8C8C">
                <v:path arrowok="t"/>
              </v:shape>
            </v:group>
            <v:group style="position:absolute;left:2402;top:11975;width:9098;height:2" coordorigin="2402,11975" coordsize="9098,2">
              <v:shape style="position:absolute;left:2402;top:11975;width:9098;height:2" coordorigin="2402,11975" coordsize="9098,0" path="m2402,11975l11499,11975e" filled="f" stroked="t" strokeweight=".706329pt" strokecolor="#939393">
                <v:path arrowok="t"/>
              </v:shape>
            </v:group>
            <v:group style="position:absolute;left:4280;top:12213;width:7223;height:2" coordorigin="4280,12213" coordsize="7223,2">
              <v:shape style="position:absolute;left:4280;top:12213;width:7223;height:2" coordorigin="4280,12213" coordsize="7223,0" path="m4280,12213l11504,12213e" filled="f" stroked="t" strokeweight=".706329pt" strokecolor="#939393">
                <v:path arrowok="t"/>
              </v:shape>
            </v:group>
            <v:group style="position:absolute;left:7327;top:12203;width:2;height:4074" coordorigin="7327,12203" coordsize="2,4074">
              <v:shape style="position:absolute;left:7327;top:12203;width:2;height:4074" coordorigin="7327,12203" coordsize="0,4074" path="m7327,16277l7327,12203e" filled="f" stroked="t" strokeweight=".706329pt" strokecolor="#606060">
                <v:path arrowok="t"/>
              </v:shape>
            </v:group>
            <v:group style="position:absolute;left:5491;top:12450;width:6018;height:2" coordorigin="5491,12450" coordsize="6018,2">
              <v:shape style="position:absolute;left:5491;top:12450;width:6018;height:2" coordorigin="5491,12450" coordsize="6018,0" path="m5491,12450l11508,12450e" filled="f" stroked="t" strokeweight=".706329pt" strokecolor="#979797">
                <v:path arrowok="t"/>
              </v:shape>
            </v:group>
            <v:group style="position:absolute;left:504;top:16277;width:11000;height:2" coordorigin="504,16277" coordsize="11000,2">
              <v:shape style="position:absolute;left:504;top:16277;width:11000;height:2" coordorigin="504,16277" coordsize="11000,0" path="m504,16277l11504,16277e" filled="f" stroked="t" strokeweight=".706329pt" strokecolor="#909090">
                <v:path arrowok="t"/>
              </v:shape>
            </v:group>
            <w10:wrap type="none"/>
          </v:group>
        </w:pict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1"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F3F3F"/>
          <w:spacing w:val="0"/>
          <w:w w:val="167"/>
        </w:rPr>
        <w:t>'</w:t>
      </w:r>
      <w:r>
        <w:rPr>
          <w:rFonts w:ascii="Arial" w:hAnsi="Arial" w:cs="Arial" w:eastAsia="Arial"/>
          <w:sz w:val="14"/>
          <w:szCs w:val="14"/>
          <w:color w:val="3F3F3F"/>
          <w:spacing w:val="-27"/>
          <w:w w:val="167"/>
        </w:rPr>
        <w:t> </w:t>
      </w:r>
      <w:r>
        <w:rPr>
          <w:rFonts w:ascii="Arial" w:hAnsi="Arial" w:cs="Arial" w:eastAsia="Arial"/>
          <w:sz w:val="14"/>
          <w:szCs w:val="14"/>
          <w:color w:val="6E6E6E"/>
          <w:spacing w:val="0"/>
          <w:w w:val="104"/>
        </w:rPr>
        <w:t>.ı.: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612" w:lineRule="exact"/>
        <w:ind w:left="2472" w:right="3591"/>
        <w:jc w:val="center"/>
        <w:rPr>
          <w:rFonts w:ascii="Arial" w:hAnsi="Arial" w:cs="Arial" w:eastAsia="Arial"/>
          <w:sz w:val="55"/>
          <w:szCs w:val="55"/>
        </w:rPr>
      </w:pPr>
      <w:rPr/>
      <w:r>
        <w:rPr/>
        <w:br w:type="column"/>
      </w:r>
      <w:r>
        <w:rPr>
          <w:rFonts w:ascii="Arial" w:hAnsi="Arial" w:cs="Arial" w:eastAsia="Arial"/>
          <w:sz w:val="55"/>
          <w:szCs w:val="55"/>
          <w:color w:val="C3C3C3"/>
          <w:spacing w:val="0"/>
          <w:w w:val="65"/>
          <w:position w:val="-1"/>
        </w:rPr>
        <w:t>..</w:t>
      </w:r>
      <w:r>
        <w:rPr>
          <w:rFonts w:ascii="Arial" w:hAnsi="Arial" w:cs="Arial" w:eastAsia="Arial"/>
          <w:sz w:val="55"/>
          <w:szCs w:val="5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5" w:lineRule="auto"/>
        <w:ind w:left="250" w:right="5022" w:firstLine="-5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23.359985pt;margin-top:-54.693165pt;width:129.600006pt;height:98.879997pt;mso-position-horizontal-relative:page;mso-position-vertical-relative:paragraph;z-index:-15241" type="#_x0000_t75">
            <v:imagedata r:id="rId36" o:title=""/>
          </v:shape>
        </w:pict>
      </w:r>
      <w:r>
        <w:rPr/>
        <w:pict>
          <v:shape style="position:absolute;margin-left:281.279999pt;margin-top:-22.053165pt;width:50.880001pt;height:27.84pt;mso-position-horizontal-relative:page;mso-position-vertical-relative:paragraph;z-index:-15240" type="#_x0000_t75">
            <v:imagedata r:id="rId37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0.87088pt;margin-top:-39.307213pt;width:5.67108pt;height:9pt;mso-position-horizontal-relative:page;mso-position-vertical-relative:paragraph;z-index:-15239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838385"/>
                      <w:spacing w:val="0"/>
                      <w:w w:val="100"/>
                    </w:rPr>
                    <w:t>""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Osma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GENÇ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İtfaiye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280"/>
          <w:cols w:num="2" w:equalWidth="0">
            <w:col w:w="357" w:space="4500"/>
            <w:col w:w="6423"/>
          </w:cols>
        </w:sectPr>
      </w:pPr>
      <w:rPr/>
    </w:p>
    <w:p>
      <w:pPr>
        <w:spacing w:before="77" w:after="0" w:line="213" w:lineRule="auto"/>
        <w:ind w:left="556" w:right="-71" w:firstLine="-78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68"/>
          <w:szCs w:val="68"/>
          <w:color w:val="2A2A2A"/>
          <w:spacing w:val="0"/>
          <w:w w:val="70"/>
          <w:b/>
          <w:bCs/>
        </w:rPr>
        <w:t>j_</w:t>
      </w:r>
      <w:r>
        <w:rPr>
          <w:rFonts w:ascii="Arial" w:hAnsi="Arial" w:cs="Arial" w:eastAsia="Arial"/>
          <w:sz w:val="68"/>
          <w:szCs w:val="68"/>
          <w:color w:val="2A2A2A"/>
          <w:spacing w:val="0"/>
          <w:w w:val="7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12"/>
        </w:rPr>
        <w:t>IZMIR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12"/>
        </w:rPr>
        <w:t> </w:t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95"/>
          <w:b/>
          <w:bCs/>
        </w:rPr>
        <w:t>BÜYÜKŞEHIR</w:t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95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6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8" w:lineRule="exact"/>
        <w:ind w:left="373" w:right="586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3"/>
        </w:rPr>
        <w:t>BAŞKANL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5"/>
          <w:w w:val="103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0"/>
          <w:w w:val="60"/>
        </w:rPr>
        <w:t>CH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3" w:after="0" w:line="240" w:lineRule="auto"/>
        <w:ind w:right="-76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40" w:lineRule="auto"/>
        <w:ind w:left="1124" w:right="140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3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96" w:after="0" w:line="1147" w:lineRule="exact"/>
        <w:ind w:right="-20"/>
        <w:jc w:val="left"/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br w:type="column"/>
      </w:r>
      <w:r>
        <w:rPr>
          <w:rFonts w:ascii="Arial" w:hAnsi="Arial" w:cs="Arial" w:eastAsia="Arial"/>
          <w:sz w:val="100"/>
          <w:szCs w:val="100"/>
          <w:color w:val="2A2A2A"/>
          <w:spacing w:val="-575"/>
          <w:w w:val="258"/>
          <w:b/>
          <w:bCs/>
          <w:position w:val="-2"/>
        </w:rPr>
        <w:t>8</w:t>
      </w:r>
      <w:r>
        <w:rPr>
          <w:rFonts w:ascii="Times New Roman" w:hAnsi="Times New Roman" w:cs="Times New Roman" w:eastAsia="Times New Roman"/>
          <w:sz w:val="34"/>
          <w:szCs w:val="34"/>
          <w:color w:val="2A2A2A"/>
          <w:spacing w:val="0"/>
          <w:w w:val="51"/>
          <w:position w:val="-10"/>
        </w:rPr>
        <w:t>........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00" w:bottom="280" w:left="300" w:right="240"/>
          <w:cols w:num="3" w:equalWidth="0">
            <w:col w:w="1622" w:space="1658"/>
            <w:col w:w="4421" w:space="635"/>
            <w:col w:w="3044"/>
          </w:cols>
        </w:sectPr>
      </w:pPr>
      <w:rPr/>
    </w:p>
    <w:p>
      <w:pPr>
        <w:spacing w:before="43" w:after="0" w:line="240" w:lineRule="auto"/>
        <w:ind w:left="110" w:right="-20"/>
        <w:jc w:val="left"/>
        <w:tabs>
          <w:tab w:pos="1480" w:val="left"/>
          <w:tab w:pos="3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:06/03/2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63" w:right="-20"/>
        <w:jc w:val="left"/>
        <w:tabs>
          <w:tab w:pos="1480" w:val="left"/>
          <w:tab w:pos="3140" w:val="left"/>
          <w:tab w:pos="4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&lt;ayıt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8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  <w:t>]Kayıt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1516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ldirile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6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ıklı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Mahallesi.Yol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Küme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Evleri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130" w:right="-69"/>
        <w:jc w:val="left"/>
        <w:tabs>
          <w:tab w:pos="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"/>
          <w:w w:val="100"/>
          <w:position w:val="-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lşıklı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Mahallesi.Yol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Küme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Evleri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No:1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0"/>
          <w:w w:val="109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16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-1"/>
        </w:rPr>
        <w:t>tRE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7" w:after="0" w:line="240" w:lineRule="auto"/>
        <w:ind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:00:30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</w:rPr>
        <w:t>tr'el: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535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208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08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73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Kamil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EVLENSE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240"/>
          <w:cols w:num="2" w:equalWidth="0">
            <w:col w:w="5449" w:space="74"/>
            <w:col w:w="5857"/>
          </w:cols>
        </w:sectPr>
      </w:pPr>
      <w:rPr/>
    </w:p>
    <w:p>
      <w:pPr>
        <w:spacing w:before="34" w:after="0" w:line="240" w:lineRule="auto"/>
        <w:ind w:left="130" w:right="-20"/>
        <w:jc w:val="left"/>
        <w:tabs>
          <w:tab w:pos="1540" w:val="left"/>
          <w:tab w:pos="4440" w:val="left"/>
          <w:tab w:pos="7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Sınıfı:A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Sebeb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Parlaması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130" w:right="-20"/>
        <w:jc w:val="left"/>
        <w:tabs>
          <w:tab w:pos="364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5"/>
          <w:position w:val="-1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6"/>
          <w:w w:val="105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5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41"/>
          <w:w w:val="10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ullanım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91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1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240"/>
        </w:sectPr>
      </w:pPr>
      <w:rPr/>
    </w:p>
    <w:p>
      <w:pPr>
        <w:spacing w:before="48" w:after="0" w:line="29" w:lineRule="exact"/>
        <w:ind w:left="3628"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A2A2A"/>
          <w:w w:val="95"/>
          <w:position w:val="-13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31"/>
          <w:w w:val="94"/>
          <w:position w:val="-13"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color w:val="444444"/>
          <w:spacing w:val="-83"/>
          <w:w w:val="146"/>
          <w:position w:val="-13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81"/>
          <w:w w:val="95"/>
          <w:position w:val="-13"/>
        </w:rPr>
        <w:t>S</w:t>
      </w:r>
      <w:r>
        <w:rPr>
          <w:rFonts w:ascii="Times New Roman" w:hAnsi="Times New Roman" w:cs="Times New Roman" w:eastAsia="Times New Roman"/>
          <w:sz w:val="12"/>
          <w:szCs w:val="12"/>
          <w:color w:val="2A2A2A"/>
          <w:spacing w:val="0"/>
          <w:w w:val="52"/>
          <w:position w:val="-13"/>
        </w:rPr>
        <w:t>ı</w:t>
      </w:r>
      <w:r>
        <w:rPr>
          <w:rFonts w:ascii="Times New Roman" w:hAnsi="Times New Roman" w:cs="Times New Roman" w:eastAsia="Times New Roman"/>
          <w:sz w:val="12"/>
          <w:szCs w:val="12"/>
          <w:color w:val="2A2A2A"/>
          <w:spacing w:val="0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2A2A2A"/>
          <w:spacing w:val="1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2A2A2A"/>
          <w:spacing w:val="-15"/>
          <w:w w:val="87"/>
          <w:position w:val="-13"/>
        </w:rPr>
        <w:t>t</w:t>
      </w:r>
      <w:r>
        <w:rPr>
          <w:rFonts w:ascii="Times New Roman" w:hAnsi="Times New Roman" w:cs="Times New Roman" w:eastAsia="Times New Roman"/>
          <w:sz w:val="12"/>
          <w:szCs w:val="12"/>
          <w:color w:val="444444"/>
          <w:spacing w:val="-90"/>
          <w:w w:val="157"/>
          <w:position w:val="-13"/>
        </w:rPr>
        <w:t>o</w:t>
      </w:r>
      <w:r>
        <w:rPr>
          <w:rFonts w:ascii="Times New Roman" w:hAnsi="Times New Roman" w:cs="Times New Roman" w:eastAsia="Times New Roman"/>
          <w:sz w:val="12"/>
          <w:szCs w:val="12"/>
          <w:color w:val="2A2A2A"/>
          <w:spacing w:val="-2"/>
          <w:w w:val="87"/>
          <w:position w:val="-13"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color w:val="2A2A2A"/>
          <w:spacing w:val="0"/>
          <w:w w:val="87"/>
          <w:position w:val="-13"/>
        </w:rPr>
        <w:t>.:</w:t>
      </w:r>
      <w:r>
        <w:rPr>
          <w:rFonts w:ascii="Times New Roman" w:hAnsi="Times New Roman" w:cs="Times New Roman" w:eastAsia="Times New Roman"/>
          <w:sz w:val="12"/>
          <w:szCs w:val="12"/>
          <w:color w:val="2A2A2A"/>
          <w:spacing w:val="-25"/>
          <w:w w:val="87"/>
          <w:position w:val="-13"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color w:val="181818"/>
          <w:spacing w:val="0"/>
          <w:w w:val="34"/>
          <w:position w:val="-13"/>
        </w:rPr>
        <w:t>::.</w:t>
      </w:r>
      <w:r>
        <w:rPr>
          <w:rFonts w:ascii="Times New Roman" w:hAnsi="Times New Roman" w:cs="Times New Roman" w:eastAsia="Times New Roman"/>
          <w:sz w:val="12"/>
          <w:szCs w:val="12"/>
          <w:color w:val="181818"/>
          <w:spacing w:val="-6"/>
          <w:w w:val="35"/>
          <w:position w:val="-13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181818"/>
          <w:spacing w:val="0"/>
          <w:w w:val="34"/>
          <w:position w:val="-13"/>
        </w:rPr>
        <w:t>::</w:t>
      </w:r>
      <w:r>
        <w:rPr>
          <w:rFonts w:ascii="Times New Roman" w:hAnsi="Times New Roman" w:cs="Times New Roman" w:eastAsia="Times New Roman"/>
          <w:sz w:val="12"/>
          <w:szCs w:val="12"/>
          <w:color w:val="181818"/>
          <w:spacing w:val="-14"/>
          <w:w w:val="35"/>
          <w:position w:val="-13"/>
        </w:rPr>
        <w:t>n</w:t>
      </w:r>
      <w:r>
        <w:rPr>
          <w:rFonts w:ascii="Times New Roman" w:hAnsi="Times New Roman" w:cs="Times New Roman" w:eastAsia="Times New Roman"/>
          <w:sz w:val="12"/>
          <w:szCs w:val="12"/>
          <w:color w:val="181818"/>
          <w:spacing w:val="0"/>
          <w:w w:val="59"/>
          <w:position w:val="-13"/>
        </w:rPr>
        <w:t>::.:..rn:.:</w:t>
      </w:r>
      <w:r>
        <w:rPr>
          <w:rFonts w:ascii="Times New Roman" w:hAnsi="Times New Roman" w:cs="Times New Roman" w:eastAsia="Times New Roman"/>
          <w:sz w:val="12"/>
          <w:szCs w:val="12"/>
          <w:color w:val="181818"/>
          <w:spacing w:val="-18"/>
          <w:w w:val="59"/>
          <w:position w:val="-13"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color w:val="444444"/>
          <w:spacing w:val="-66"/>
          <w:w w:val="157"/>
          <w:position w:val="-13"/>
        </w:rPr>
        <w:t>e</w:t>
      </w:r>
      <w:r>
        <w:rPr>
          <w:rFonts w:ascii="Times New Roman" w:hAnsi="Times New Roman" w:cs="Times New Roman" w:eastAsia="Times New Roman"/>
          <w:sz w:val="12"/>
          <w:szCs w:val="12"/>
          <w:color w:val="181818"/>
          <w:spacing w:val="-8"/>
          <w:w w:val="59"/>
          <w:position w:val="-13"/>
        </w:rPr>
        <w:t>l</w:t>
      </w:r>
      <w:r>
        <w:rPr>
          <w:rFonts w:ascii="Times New Roman" w:hAnsi="Times New Roman" w:cs="Times New Roman" w:eastAsia="Times New Roman"/>
          <w:sz w:val="12"/>
          <w:szCs w:val="12"/>
          <w:color w:val="181818"/>
          <w:spacing w:val="0"/>
          <w:w w:val="59"/>
          <w:position w:val="-13"/>
        </w:rPr>
        <w:t>c.;</w:t>
      </w:r>
      <w:r>
        <w:rPr>
          <w:rFonts w:ascii="Times New Roman" w:hAnsi="Times New Roman" w:cs="Times New Roman" w:eastAsia="Times New Roman"/>
          <w:sz w:val="12"/>
          <w:szCs w:val="12"/>
          <w:color w:val="181818"/>
          <w:spacing w:val="0"/>
          <w:w w:val="60"/>
          <w:position w:val="-13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181818"/>
          <w:spacing w:val="0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181818"/>
          <w:spacing w:val="-13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181818"/>
          <w:spacing w:val="0"/>
          <w:w w:val="57"/>
          <w:position w:val="-13"/>
        </w:rPr>
        <w:t>----=.:</w:t>
      </w:r>
      <w:r>
        <w:rPr>
          <w:rFonts w:ascii="Times New Roman" w:hAnsi="Times New Roman" w:cs="Times New Roman" w:eastAsia="Times New Roman"/>
          <w:sz w:val="16"/>
          <w:szCs w:val="16"/>
          <w:color w:val="181818"/>
          <w:spacing w:val="-23"/>
          <w:w w:val="58"/>
          <w:position w:val="-13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-56"/>
          <w:w w:val="109"/>
          <w:position w:val="-13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181818"/>
          <w:spacing w:val="0"/>
          <w:w w:val="57"/>
          <w:position w:val="-13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181818"/>
          <w:spacing w:val="-1"/>
          <w:w w:val="57"/>
          <w:position w:val="-13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34"/>
          <w:w w:val="54"/>
          <w:position w:val="-13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181818"/>
          <w:spacing w:val="-22"/>
          <w:w w:val="57"/>
          <w:position w:val="-13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11"/>
          <w:w w:val="58"/>
          <w:position w:val="-13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24"/>
          <w:w w:val="54"/>
          <w:position w:val="-13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13"/>
          <w:w w:val="58"/>
          <w:position w:val="-13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57"/>
          <w:w w:val="55"/>
          <w:position w:val="-13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-44"/>
          <w:w w:val="99"/>
          <w:position w:val="-13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58"/>
          <w:position w:val="-13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36"/>
          <w:w w:val="58"/>
          <w:position w:val="-13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3"/>
          <w:w w:val="55"/>
          <w:position w:val="-13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32"/>
          <w:w w:val="58"/>
          <w:position w:val="-13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9"/>
          <w:w w:val="55"/>
          <w:position w:val="-13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8"/>
          <w:position w:val="-13"/>
        </w:rPr>
        <w:t>--.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18"/>
          <w:w w:val="128"/>
          <w:position w:val="-13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7"/>
          <w:w w:val="37"/>
          <w:position w:val="-13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-110"/>
          <w:w w:val="93"/>
          <w:position w:val="-13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37"/>
          <w:position w:val="-13"/>
        </w:rPr>
        <w:t>....=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12"/>
          <w:w w:val="38"/>
          <w:position w:val="-13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-45"/>
          <w:w w:val="93"/>
          <w:position w:val="-13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37"/>
          <w:position w:val="-13"/>
        </w:rPr>
        <w:t>.:.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11"/>
          <w:w w:val="37"/>
          <w:position w:val="-13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-55"/>
          <w:w w:val="117"/>
          <w:position w:val="-13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"/>
          <w:w w:val="37"/>
          <w:position w:val="-13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71"/>
          <w:position w:val="-13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14"/>
          <w:w w:val="71"/>
          <w:position w:val="-13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-25"/>
          <w:w w:val="77"/>
          <w:position w:val="-13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56"/>
          <w:w w:val="71"/>
          <w:position w:val="-13"/>
        </w:rPr>
        <w:t>=</w:t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0"/>
          <w:w w:val="77"/>
          <w:position w:val="-13"/>
        </w:rPr>
        <w:t>a.ı:...._P</w:t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-34"/>
          <w:w w:val="78"/>
          <w:position w:val="-13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8"/>
          <w:position w:val="-13"/>
        </w:rPr>
        <w:t>.:..ı:i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0" w:after="0" w:line="66" w:lineRule="exact"/>
        <w:ind w:right="-20"/>
        <w:jc w:val="left"/>
        <w:rPr>
          <w:rFonts w:ascii="Times New Roman" w:hAnsi="Times New Roman" w:cs="Times New Roman" w:eastAsia="Times New Roman"/>
          <w:sz w:val="3"/>
          <w:szCs w:val="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51"/>
          <w:position w:val="-1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9"/>
          <w:position w:val="-13"/>
        </w:rPr>
        <w:t>.=.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8"/>
          <w:w w:val="19"/>
          <w:position w:val="-13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110"/>
          <w:w w:val="101"/>
          <w:position w:val="-13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6"/>
          <w:position w:val="-1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5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2"/>
          <w:position w:val="-1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17"/>
          <w:w w:val="102"/>
          <w:position w:val="-1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6"/>
          <w:position w:val="-13"/>
        </w:rPr>
        <w:t>--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8"/>
          <w:w w:val="105"/>
          <w:position w:val="-1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38"/>
          <w:position w:val="-13"/>
        </w:rPr>
        <w:t>oo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13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7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44444"/>
          <w:spacing w:val="0"/>
          <w:w w:val="263"/>
          <w:position w:val="-13"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444444"/>
          <w:spacing w:val="6"/>
          <w:w w:val="263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181818"/>
          <w:spacing w:val="0"/>
          <w:w w:val="263"/>
          <w:position w:val="-13"/>
        </w:rPr>
        <w:t>•</w:t>
      </w:r>
      <w:r>
        <w:rPr>
          <w:rFonts w:ascii="Times New Roman" w:hAnsi="Times New Roman" w:cs="Times New Roman" w:eastAsia="Times New Roman"/>
          <w:sz w:val="3"/>
          <w:szCs w:val="3"/>
          <w:color w:val="181818"/>
          <w:spacing w:val="0"/>
          <w:w w:val="263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2A2A2A"/>
          <w:spacing w:val="0"/>
          <w:w w:val="263"/>
          <w:position w:val="-13"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2A2A2A"/>
          <w:spacing w:val="6"/>
          <w:w w:val="263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2A2A2A"/>
          <w:spacing w:val="0"/>
          <w:w w:val="404"/>
          <w:position w:val="-13"/>
        </w:rPr>
        <w:t>•••</w:t>
      </w:r>
      <w:r>
        <w:rPr>
          <w:rFonts w:ascii="Times New Roman" w:hAnsi="Times New Roman" w:cs="Times New Roman" w:eastAsia="Times New Roman"/>
          <w:sz w:val="3"/>
          <w:szCs w:val="3"/>
          <w:color w:val="2A2A2A"/>
          <w:spacing w:val="-14"/>
          <w:w w:val="404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2A2A2A"/>
          <w:spacing w:val="0"/>
          <w:w w:val="271"/>
          <w:position w:val="-13"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2A2A2A"/>
          <w:spacing w:val="-6"/>
          <w:w w:val="271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44444"/>
          <w:spacing w:val="0"/>
          <w:w w:val="271"/>
          <w:position w:val="-13"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444444"/>
          <w:spacing w:val="3"/>
          <w:w w:val="271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0"/>
          <w:w w:val="271"/>
          <w:position w:val="-13"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-7"/>
          <w:w w:val="271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44444"/>
          <w:spacing w:val="0"/>
          <w:w w:val="271"/>
          <w:position w:val="-13"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444444"/>
          <w:spacing w:val="3"/>
          <w:w w:val="271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44444"/>
          <w:spacing w:val="0"/>
          <w:w w:val="271"/>
          <w:position w:val="-13"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444444"/>
          <w:spacing w:val="-6"/>
          <w:w w:val="271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0"/>
          <w:w w:val="271"/>
          <w:position w:val="-13"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-6"/>
          <w:w w:val="271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0"/>
          <w:w w:val="390"/>
          <w:position w:val="-13"/>
        </w:rPr>
        <w:t>•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-12"/>
          <w:w w:val="390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2A2A2A"/>
          <w:spacing w:val="0"/>
          <w:w w:val="268"/>
          <w:position w:val="-13"/>
        </w:rPr>
        <w:t>•</w:t>
      </w:r>
      <w:r>
        <w:rPr>
          <w:rFonts w:ascii="Times New Roman" w:hAnsi="Times New Roman" w:cs="Times New Roman" w:eastAsia="Times New Roman"/>
          <w:sz w:val="3"/>
          <w:szCs w:val="3"/>
          <w:color w:val="2A2A2A"/>
          <w:spacing w:val="0"/>
          <w:w w:val="268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0"/>
          <w:w w:val="268"/>
          <w:position w:val="-13"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-5"/>
          <w:w w:val="268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2A2A2A"/>
          <w:spacing w:val="0"/>
          <w:w w:val="268"/>
          <w:position w:val="-13"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2A2A2A"/>
          <w:spacing w:val="4"/>
          <w:w w:val="268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2A2A2A"/>
          <w:spacing w:val="0"/>
          <w:w w:val="268"/>
          <w:position w:val="-13"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2A2A2A"/>
          <w:spacing w:val="-5"/>
          <w:w w:val="268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0"/>
          <w:w w:val="268"/>
          <w:position w:val="-13"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4"/>
          <w:w w:val="268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0"/>
          <w:w w:val="268"/>
          <w:position w:val="-13"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-5"/>
          <w:w w:val="268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0"/>
          <w:w w:val="438"/>
          <w:position w:val="-13"/>
        </w:rPr>
        <w:t>•••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-18"/>
          <w:w w:val="438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0"/>
          <w:w w:val="265"/>
          <w:position w:val="-13"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-4"/>
          <w:w w:val="265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0"/>
          <w:w w:val="265"/>
          <w:position w:val="-13"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5"/>
          <w:w w:val="265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44444"/>
          <w:spacing w:val="0"/>
          <w:w w:val="348"/>
          <w:position w:val="-13"/>
        </w:rPr>
        <w:t>00.</w:t>
      </w:r>
      <w:r>
        <w:rPr>
          <w:rFonts w:ascii="Times New Roman" w:hAnsi="Times New Roman" w:cs="Times New Roman" w:eastAsia="Times New Roman"/>
          <w:sz w:val="3"/>
          <w:szCs w:val="3"/>
          <w:color w:val="444444"/>
          <w:spacing w:val="-9"/>
          <w:w w:val="348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727474"/>
          <w:spacing w:val="0"/>
          <w:w w:val="262"/>
          <w:position w:val="-13"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727474"/>
          <w:spacing w:val="2"/>
          <w:w w:val="262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0"/>
          <w:w w:val="262"/>
          <w:position w:val="-13"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-3"/>
          <w:w w:val="262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44444"/>
          <w:spacing w:val="0"/>
          <w:w w:val="262"/>
          <w:position w:val="-13"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444444"/>
          <w:spacing w:val="2"/>
          <w:w w:val="262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0"/>
          <w:w w:val="600"/>
          <w:position w:val="-13"/>
        </w:rPr>
        <w:t>...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1"/>
          <w:w w:val="600"/>
          <w:position w:val="-13"/>
        </w:rPr>
        <w:t>.</w:t>
      </w:r>
      <w:r>
        <w:rPr>
          <w:rFonts w:ascii="Times New Roman" w:hAnsi="Times New Roman" w:cs="Times New Roman" w:eastAsia="Times New Roman"/>
          <w:sz w:val="3"/>
          <w:szCs w:val="3"/>
          <w:color w:val="444444"/>
          <w:spacing w:val="0"/>
          <w:w w:val="257"/>
          <w:position w:val="-13"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444444"/>
          <w:spacing w:val="0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44444"/>
          <w:spacing w:val="3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44444"/>
          <w:spacing w:val="0"/>
          <w:w w:val="274"/>
          <w:position w:val="-13"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444444"/>
          <w:spacing w:val="-3"/>
          <w:w w:val="274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727474"/>
          <w:spacing w:val="0"/>
          <w:w w:val="274"/>
          <w:position w:val="-13"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727474"/>
          <w:spacing w:val="-3"/>
          <w:w w:val="274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0"/>
          <w:w w:val="600"/>
          <w:position w:val="-13"/>
        </w:rPr>
        <w:t>..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-5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0"/>
          <w:w w:val="261"/>
          <w:position w:val="-13"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-3"/>
          <w:w w:val="261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0"/>
          <w:w w:val="261"/>
          <w:position w:val="-13"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7"/>
          <w:w w:val="261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2A2A2A"/>
          <w:spacing w:val="0"/>
          <w:w w:val="261"/>
          <w:position w:val="-13"/>
        </w:rPr>
        <w:t>•</w:t>
      </w:r>
      <w:r>
        <w:rPr>
          <w:rFonts w:ascii="Times New Roman" w:hAnsi="Times New Roman" w:cs="Times New Roman" w:eastAsia="Times New Roman"/>
          <w:sz w:val="3"/>
          <w:szCs w:val="3"/>
          <w:color w:val="2A2A2A"/>
          <w:spacing w:val="1"/>
          <w:w w:val="261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0"/>
          <w:w w:val="261"/>
          <w:position w:val="-13"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-2"/>
          <w:w w:val="261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44444"/>
          <w:spacing w:val="0"/>
          <w:w w:val="261"/>
          <w:position w:val="-13"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444444"/>
          <w:spacing w:val="2"/>
          <w:w w:val="261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2A2A2A"/>
          <w:spacing w:val="0"/>
          <w:w w:val="395"/>
          <w:position w:val="-13"/>
        </w:rPr>
        <w:t>••</w:t>
      </w:r>
      <w:r>
        <w:rPr>
          <w:rFonts w:ascii="Times New Roman" w:hAnsi="Times New Roman" w:cs="Times New Roman" w:eastAsia="Times New Roman"/>
          <w:sz w:val="3"/>
          <w:szCs w:val="3"/>
          <w:color w:val="2A2A2A"/>
          <w:spacing w:val="-18"/>
          <w:w w:val="395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727474"/>
          <w:spacing w:val="0"/>
          <w:w w:val="395"/>
          <w:position w:val="-13"/>
        </w:rPr>
        <w:t>•</w:t>
      </w:r>
      <w:r>
        <w:rPr>
          <w:rFonts w:ascii="Times New Roman" w:hAnsi="Times New Roman" w:cs="Times New Roman" w:eastAsia="Times New Roman"/>
          <w:sz w:val="3"/>
          <w:szCs w:val="3"/>
          <w:color w:val="727474"/>
          <w:spacing w:val="-18"/>
          <w:w w:val="395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2A2A2A"/>
          <w:spacing w:val="0"/>
          <w:w w:val="257"/>
          <w:position w:val="-13"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2A2A2A"/>
          <w:spacing w:val="-1"/>
          <w:w w:val="257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0"/>
          <w:w w:val="362"/>
          <w:position w:val="-13"/>
        </w:rPr>
        <w:t>00.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-10"/>
          <w:w w:val="362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44444"/>
          <w:spacing w:val="0"/>
          <w:w w:val="274"/>
          <w:position w:val="-13"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444444"/>
          <w:spacing w:val="-9"/>
          <w:w w:val="274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0"/>
          <w:w w:val="600"/>
          <w:position w:val="-13"/>
        </w:rPr>
        <w:t>.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-5"/>
          <w:w w:val="600"/>
          <w:position w:val="-13"/>
        </w:rPr>
        <w:t>.</w:t>
      </w:r>
      <w:r>
        <w:rPr>
          <w:rFonts w:ascii="Times New Roman" w:hAnsi="Times New Roman" w:cs="Times New Roman" w:eastAsia="Times New Roman"/>
          <w:sz w:val="3"/>
          <w:szCs w:val="3"/>
          <w:color w:val="2A2A2A"/>
          <w:spacing w:val="0"/>
          <w:w w:val="257"/>
          <w:position w:val="-13"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2A2A2A"/>
          <w:spacing w:val="0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2A2A2A"/>
          <w:spacing w:val="3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44444"/>
          <w:spacing w:val="0"/>
          <w:w w:val="325"/>
          <w:position w:val="-13"/>
        </w:rPr>
        <w:t>•</w:t>
      </w:r>
      <w:r>
        <w:rPr>
          <w:rFonts w:ascii="Times New Roman" w:hAnsi="Times New Roman" w:cs="Times New Roman" w:eastAsia="Times New Roman"/>
          <w:sz w:val="3"/>
          <w:szCs w:val="3"/>
          <w:color w:val="444444"/>
          <w:spacing w:val="-6"/>
          <w:w w:val="325"/>
          <w:position w:val="-1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181818"/>
          <w:spacing w:val="0"/>
          <w:w w:val="195"/>
          <w:position w:val="-13"/>
        </w:rPr>
        <w:t>•</w:t>
      </w:r>
      <w:r>
        <w:rPr>
          <w:rFonts w:ascii="Times New Roman" w:hAnsi="Times New Roman" w:cs="Times New Roman" w:eastAsia="Times New Roman"/>
          <w:sz w:val="3"/>
          <w:szCs w:val="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240"/>
          <w:cols w:num="2" w:equalWidth="0">
            <w:col w:w="5979" w:space="170"/>
            <w:col w:w="523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53" w:lineRule="exact"/>
        <w:ind w:left="1857" w:right="-20"/>
        <w:jc w:val="left"/>
        <w:tabs>
          <w:tab w:pos="2260" w:val="left"/>
          <w:tab w:pos="3040" w:val="left"/>
          <w:tab w:pos="3760" w:val="left"/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64"/>
        </w:rPr>
        <w:t>*</w:t>
      </w:r>
      <w:r>
        <w:rPr>
          <w:rFonts w:ascii="Arial" w:hAnsi="Arial" w:cs="Arial" w:eastAsia="Arial"/>
          <w:sz w:val="27"/>
          <w:szCs w:val="27"/>
          <w:color w:val="2A2A2A"/>
          <w:spacing w:val="-34"/>
          <w:w w:val="64"/>
        </w:rPr>
        <w:t> 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100"/>
        </w:rPr>
      </w:r>
      <w:r>
        <w:rPr>
          <w:rFonts w:ascii="Arial" w:hAnsi="Arial" w:cs="Arial" w:eastAsia="Arial"/>
          <w:sz w:val="45"/>
          <w:szCs w:val="45"/>
          <w:color w:val="2A2A2A"/>
          <w:spacing w:val="0"/>
          <w:w w:val="64"/>
        </w:rPr>
        <w:t>ı</w:t>
      </w:r>
      <w:r>
        <w:rPr>
          <w:rFonts w:ascii="Arial" w:hAnsi="Arial" w:cs="Arial" w:eastAsia="Arial"/>
          <w:sz w:val="45"/>
          <w:szCs w:val="45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45"/>
          <w:szCs w:val="45"/>
          <w:color w:val="2A2A2A"/>
          <w:spacing w:val="0"/>
          <w:w w:val="100"/>
        </w:rPr>
      </w:r>
      <w:r>
        <w:rPr>
          <w:rFonts w:ascii="Arial" w:hAnsi="Arial" w:cs="Arial" w:eastAsia="Arial"/>
          <w:sz w:val="45"/>
          <w:szCs w:val="45"/>
          <w:color w:val="181818"/>
          <w:spacing w:val="0"/>
          <w:w w:val="64"/>
        </w:rPr>
        <w:t>ı</w:t>
      </w:r>
      <w:r>
        <w:rPr>
          <w:rFonts w:ascii="Arial" w:hAnsi="Arial" w:cs="Arial" w:eastAsia="Arial"/>
          <w:sz w:val="45"/>
          <w:szCs w:val="45"/>
          <w:color w:val="181818"/>
          <w:spacing w:val="-71"/>
          <w:w w:val="64"/>
        </w:rPr>
        <w:t> </w:t>
      </w:r>
      <w:r>
        <w:rPr>
          <w:rFonts w:ascii="Arial" w:hAnsi="Arial" w:cs="Arial" w:eastAsia="Arial"/>
          <w:sz w:val="45"/>
          <w:szCs w:val="45"/>
          <w:color w:val="181818"/>
          <w:spacing w:val="0"/>
          <w:w w:val="100"/>
        </w:rPr>
        <w:tab/>
      </w:r>
      <w:r>
        <w:rPr>
          <w:rFonts w:ascii="Arial" w:hAnsi="Arial" w:cs="Arial" w:eastAsia="Arial"/>
          <w:sz w:val="45"/>
          <w:szCs w:val="45"/>
          <w:color w:val="181818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64"/>
        </w:rPr>
        <w:t>_1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</w:rPr>
        <w:t>!Ya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1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Saati:00:50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2" w:lineRule="exact"/>
        <w:ind w:left="58" w:right="-20"/>
        <w:jc w:val="left"/>
        <w:tabs>
          <w:tab w:pos="3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1"/>
          <w:position w:val="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2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5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1"/>
        </w:rPr>
        <w:t>Öme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ACUN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:Kamil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-1"/>
        </w:rPr>
        <w:t>EVLENSE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240"/>
          <w:cols w:num="2" w:equalWidth="0">
            <w:col w:w="1194" w:space="940"/>
            <w:col w:w="9246"/>
          </w:cols>
        </w:sectPr>
      </w:pPr>
      <w:rPr/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47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2"/>
          <w:w w:val="14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5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-1"/>
        </w:rPr>
        <w:t>K</w:t>
      </w:r>
      <w:r>
        <w:rPr>
          <w:rFonts w:ascii="Arial" w:hAnsi="Arial" w:cs="Arial" w:eastAsia="Arial"/>
          <w:sz w:val="19"/>
          <w:szCs w:val="19"/>
          <w:color w:val="2A2A2A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-1"/>
        </w:rPr>
        <w:t>656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6"/>
          <w:position w:val="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6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3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00:31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46"/>
          <w:position w:val="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4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-16"/>
          <w:w w:val="14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0"/>
        </w:rPr>
        <w:t>:0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0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0"/>
        </w:rPr>
        <w:t>37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240"/>
          <w:cols w:num="3" w:equalWidth="0">
            <w:col w:w="613" w:space="1522"/>
            <w:col w:w="1966" w:space="658"/>
            <w:col w:w="6621"/>
          </w:cols>
        </w:sectPr>
      </w:pPr>
      <w:rPr/>
    </w:p>
    <w:p>
      <w:pPr>
        <w:spacing w:before="1" w:after="0" w:line="240" w:lineRule="auto"/>
        <w:ind w:left="13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1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9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  <w:position w:val="-1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8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00:50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240"/>
          <w:cols w:num="3" w:equalWidth="0">
            <w:col w:w="646" w:space="4056"/>
            <w:col w:w="2159" w:space="289"/>
            <w:col w:w="4230"/>
          </w:cols>
        </w:sectPr>
      </w:pPr>
      <w:rPr/>
    </w:p>
    <w:p>
      <w:pPr>
        <w:spacing w:before="25" w:after="0" w:line="240" w:lineRule="auto"/>
        <w:ind w:left="47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niyet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ndar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9"/>
        </w:rPr>
        <w:t>:0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142" w:lineRule="exact"/>
        <w:ind w:left="2149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0"/>
          <w:position w:val="-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00"/>
          <w:position w:val="-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  <w:position w:val="-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"/>
          <w:w w:val="100"/>
          <w:position w:val="-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00"/>
          <w:position w:val="-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6"/>
        </w:rPr>
        <w:t>Say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-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"/>
          <w:w w:val="100"/>
          <w:position w:val="-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6"/>
        </w:rPr>
        <w:t>ı:6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9"/>
          <w:position w:val="-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99"/>
          <w:position w:val="-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8"/>
          <w:position w:val="-6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98"/>
          <w:position w:val="-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65"/>
          <w:position w:val="-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8"/>
          <w:position w:val="-6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6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6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-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5" w:lineRule="exact"/>
        <w:ind w:left="2134" w:right="-20"/>
        <w:jc w:val="left"/>
        <w:tabs>
          <w:tab w:pos="4680" w:val="left"/>
          <w:tab w:pos="75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6"/>
          <w:position w:val="2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96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position w:val="2"/>
        </w:rPr>
        <w:t>A.</w:t>
      </w:r>
      <w:r>
        <w:rPr>
          <w:rFonts w:ascii="Arial" w:hAnsi="Arial" w:cs="Arial" w:eastAsia="Arial"/>
          <w:sz w:val="20"/>
          <w:szCs w:val="20"/>
          <w:color w:val="2A2A2A"/>
          <w:spacing w:val="-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63"/>
          <w:position w:val="2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63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560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2A2A2A"/>
          <w:spacing w:val="0"/>
          <w:w w:val="56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130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1"/>
          <w:szCs w:val="31"/>
          <w:color w:val="444444"/>
          <w:spacing w:val="0"/>
          <w:w w:val="175"/>
          <w:position w:val="-10"/>
        </w:rPr>
        <w:t>-</w:t>
      </w:r>
      <w:r>
        <w:rPr>
          <w:rFonts w:ascii="Arial" w:hAnsi="Arial" w:cs="Arial" w:eastAsia="Arial"/>
          <w:sz w:val="31"/>
          <w:szCs w:val="31"/>
          <w:color w:val="444444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31"/>
          <w:szCs w:val="31"/>
          <w:color w:val="444444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3"/>
        </w:rPr>
        <w:t>Adı-Soyadı:M.Bülent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3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3"/>
        </w:rPr>
        <w:t>YAMAÇ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240"/>
        </w:sectPr>
      </w:pPr>
      <w:rPr/>
    </w:p>
    <w:p>
      <w:pPr>
        <w:spacing w:before="0" w:after="0" w:line="214" w:lineRule="exact"/>
        <w:ind w:left="130" w:right="-72"/>
        <w:jc w:val="left"/>
        <w:tabs>
          <w:tab w:pos="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</w:rPr>
        <w:t>G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varıldığında;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kısmını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-1"/>
        </w:rPr>
        <w:t>anmakta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240"/>
          <w:cols w:num="2" w:equalWidth="0">
            <w:col w:w="1560" w:space="628"/>
            <w:col w:w="9192"/>
          </w:cols>
        </w:sectPr>
      </w:pPr>
      <w:rPr/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240"/>
        </w:sectPr>
      </w:pPr>
      <w:rPr/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yapıldı.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07" w:lineRule="exact"/>
        <w:ind w:right="-4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w w:val="6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65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7"/>
          <w:position w:val="-1"/>
        </w:rPr>
        <w:t>öndOrme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98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9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8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  <w:position w:val="-1"/>
        </w:rPr>
        <w:t>nıla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right="-8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444444"/>
          <w:w w:val="61"/>
          <w:position w:val="-3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444444"/>
          <w:w w:val="62"/>
          <w:position w:val="-3"/>
        </w:rPr>
        <w:t>s</w:t>
      </w:r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-4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0"/>
          <w:w w:val="57"/>
          <w:position w:val="-3"/>
        </w:rPr>
        <w:t>u</w:t>
      </w:r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15"/>
          <w:w w:val="57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7"/>
          <w:position w:val="-3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87"/>
          <w:position w:val="-3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68"/>
          <w:position w:val="-3"/>
        </w:rPr>
        <w:t>p'U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4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5"/>
          <w:position w:val="-3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9" w:lineRule="exact"/>
        <w:ind w:right="813"/>
        <w:jc w:val="righ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181818"/>
          <w:spacing w:val="0"/>
          <w:w w:val="56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8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44444"/>
          <w:spacing w:val="-22"/>
          <w:w w:val="105"/>
          <w:position w:val="-3"/>
        </w:rPr>
        <w:t>I</w:t>
      </w:r>
      <w:r>
        <w:rPr>
          <w:rFonts w:ascii="Arial" w:hAnsi="Arial" w:cs="Arial" w:eastAsia="Arial"/>
          <w:sz w:val="19"/>
          <w:szCs w:val="19"/>
          <w:color w:val="2A2A2A"/>
          <w:spacing w:val="-4"/>
          <w:w w:val="105"/>
          <w:position w:val="-3"/>
        </w:rPr>
        <w:t>K</w:t>
      </w:r>
      <w:r>
        <w:rPr>
          <w:rFonts w:ascii="Arial" w:hAnsi="Arial" w:cs="Arial" w:eastAsia="Arial"/>
          <w:sz w:val="19"/>
          <w:szCs w:val="19"/>
          <w:color w:val="727474"/>
          <w:spacing w:val="-21"/>
          <w:w w:val="150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16"/>
          <w:position w:val="-3"/>
        </w:rPr>
        <w:t>K.</w:t>
      </w:r>
      <w:r>
        <w:rPr>
          <w:rFonts w:ascii="Arial" w:hAnsi="Arial" w:cs="Arial" w:eastAsia="Arial"/>
          <w:sz w:val="19"/>
          <w:szCs w:val="19"/>
          <w:color w:val="2A2A2A"/>
          <w:spacing w:val="-8"/>
          <w:w w:val="116"/>
          <w:position w:val="-3"/>
        </w:rPr>
        <w:t>T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25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444444"/>
          <w:spacing w:val="-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8" w:lineRule="exact"/>
        <w:ind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2A2A2A"/>
          <w:spacing w:val="0"/>
          <w:w w:val="70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240"/>
          <w:cols w:num="4" w:equalWidth="0">
            <w:col w:w="1374" w:space="760"/>
            <w:col w:w="1834" w:space="724"/>
            <w:col w:w="2812" w:space="672"/>
            <w:col w:w="3204"/>
          </w:cols>
        </w:sectPr>
      </w:pPr>
      <w:rPr/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10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Yangınd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"/>
          <w:w w:val="105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Öme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ACU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5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Profil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çamaşı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makinesi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2" w:lineRule="auto"/>
        <w:ind w:left="19" w:right="6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Siemen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setüst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oca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suretiyl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kapını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pencereni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camları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görmü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olup,duvarlarda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4" w:right="662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Zarar:200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4" w:right="645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  <w:t>tşyerinde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Zarar:200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9" w:right="574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4000TL'di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2" w:lineRule="auto"/>
        <w:ind w:right="58" w:firstLine="7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  <w:t>lp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ocağı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unututa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evde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yaşaya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Öme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ACUN'u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düğmesini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açma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kıvılcımda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jbirike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gazı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patlama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60" w:bottom="280" w:left="300" w:right="240"/>
          <w:cols w:num="2" w:equalWidth="0">
            <w:col w:w="1843" w:space="292"/>
            <w:col w:w="9245"/>
          </w:cols>
        </w:sectPr>
      </w:pPr>
      <w:rPr/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63" w:lineRule="auto"/>
        <w:ind w:left="130" w:right="1002" w:firstLine="57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tiıı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0" w:lineRule="exact"/>
        <w:ind w:left="130" w:right="-53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Öme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ACUN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Mal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275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ı;m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dild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0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88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5"/>
        </w:rPr>
        <w:t>ede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240"/>
          <w:cols w:num="2" w:equalWidth="0">
            <w:col w:w="4250" w:space="2561"/>
            <w:col w:w="4569"/>
          </w:cols>
        </w:sectPr>
      </w:pPr>
      <w:rPr/>
    </w:p>
    <w:p>
      <w:pPr>
        <w:spacing w:before="30" w:after="0" w:line="240" w:lineRule="auto"/>
        <w:ind w:left="144" w:right="-71"/>
        <w:jc w:val="left"/>
        <w:tabs>
          <w:tab w:pos="2140" w:val="left"/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67"/>
        </w:rPr>
        <w:t>E.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-21"/>
          <w:w w:val="67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67"/>
        </w:rPr>
        <w:t>u'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6"/>
          <w:w w:val="67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67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6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7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2"/>
          <w:w w:val="67"/>
        </w:rPr>
        <w:t> 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83"/>
        </w:rPr>
        <w:t>t</w:t>
      </w:r>
      <w:r>
        <w:rPr>
          <w:rFonts w:ascii="Arial" w:hAnsi="Arial" w:cs="Arial" w:eastAsia="Arial"/>
          <w:sz w:val="18"/>
          <w:szCs w:val="18"/>
          <w:color w:val="2A2A2A"/>
          <w:spacing w:val="-2"/>
          <w:w w:val="8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3"/>
        </w:rPr>
        <w:t>şU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7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5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6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107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6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!Sa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5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01:30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235" w:right="-20"/>
        <w:jc w:val="left"/>
        <w:tabs>
          <w:tab w:pos="1020" w:val="left"/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TiRE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GRUB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6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26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240"/>
          <w:cols w:num="2" w:equalWidth="0">
            <w:col w:w="7050" w:space="1547"/>
            <w:col w:w="2783"/>
          </w:cols>
        </w:sectPr>
      </w:pPr>
      <w:rPr/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97" w:right="-7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28.799999pt;margin-top:9.152581pt;width:11.52pt;height:33.599998pt;mso-position-horizontal-relative:page;mso-position-vertical-relative:paragraph;z-index:-15238" type="#_x0000_t75">
            <v:imagedata r:id="rId38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itmiş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4"/>
        </w:rPr>
        <w:t>Üs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4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"/>
          <w:w w:val="9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176" w:lineRule="exact"/>
        <w:ind w:left="1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44.480011pt;margin-top:36.144962pt;width:122.879997pt;height:110.400002pt;mso-position-horizontal-relative:page;mso-position-vertical-relative:paragraph;z-index:-15237" type="#_x0000_t75">
            <v:imagedata r:id="rId39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9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7.998077pt;margin-top:-1.163715pt;width:2.6055pt;height:7.5pt;mso-position-horizontal-relative:page;mso-position-vertical-relative:paragraph;z-index:-15235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878787"/>
                      <w:spacing w:val="0"/>
                      <w:w w:val="193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3"/>
          <w:szCs w:val="33"/>
          <w:color w:val="2A2A2A"/>
          <w:spacing w:val="0"/>
          <w:w w:val="64"/>
          <w:b/>
          <w:bCs/>
        </w:rPr>
        <w:t>2</w:t>
      </w:r>
      <w:r>
        <w:rPr>
          <w:rFonts w:ascii="Times New Roman" w:hAnsi="Times New Roman" w:cs="Times New Roman" w:eastAsia="Times New Roman"/>
          <w:sz w:val="33"/>
          <w:szCs w:val="33"/>
          <w:color w:val="2A2A2A"/>
          <w:spacing w:val="28"/>
          <w:w w:val="64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A2A2A"/>
          <w:spacing w:val="0"/>
          <w:w w:val="64"/>
          <w:b/>
          <w:bCs/>
        </w:rPr>
        <w:t>8</w:t>
      </w:r>
      <w:r>
        <w:rPr>
          <w:rFonts w:ascii="Arial" w:hAnsi="Arial" w:cs="Arial" w:eastAsia="Arial"/>
          <w:sz w:val="28"/>
          <w:szCs w:val="28"/>
          <w:color w:val="2A2A2A"/>
          <w:spacing w:val="14"/>
          <w:w w:val="64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A2A2A"/>
          <w:spacing w:val="-220"/>
          <w:w w:val="58"/>
          <w:b/>
          <w:bCs/>
        </w:rPr>
        <w:t>M</w:t>
      </w:r>
      <w:r>
        <w:rPr>
          <w:rFonts w:ascii="Arial" w:hAnsi="Arial" w:cs="Arial" w:eastAsia="Arial"/>
          <w:sz w:val="28"/>
          <w:szCs w:val="28"/>
          <w:color w:val="878787"/>
          <w:spacing w:val="0"/>
          <w:w w:val="12"/>
          <w:b/>
          <w:bCs/>
        </w:rPr>
        <w:t>_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2A2A2A"/>
          <w:spacing w:val="0"/>
          <w:w w:val="57"/>
          <w:b/>
          <w:bCs/>
        </w:rPr>
        <w:t>art</w:t>
      </w:r>
      <w:r>
        <w:rPr>
          <w:rFonts w:ascii="Arial" w:hAnsi="Arial" w:cs="Arial" w:eastAsia="Arial"/>
          <w:sz w:val="28"/>
          <w:szCs w:val="28"/>
          <w:color w:val="2A2A2A"/>
          <w:spacing w:val="0"/>
          <w:w w:val="57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A2A2A"/>
          <w:spacing w:val="6"/>
          <w:w w:val="57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A2A2A"/>
          <w:spacing w:val="0"/>
          <w:w w:val="57"/>
          <w:b/>
          <w:bCs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240"/>
          <w:cols w:num="4" w:equalWidth="0">
            <w:col w:w="3535" w:space="1545"/>
            <w:col w:w="1483" w:space="2216"/>
            <w:col w:w="372" w:space="113"/>
            <w:col w:w="2116"/>
          </w:cols>
        </w:sectPr>
      </w:pPr>
      <w:rPr/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19.569527pt;margin-top:27.770184pt;width:560.59536pt;height:773.332266pt;mso-position-horizontal-relative:page;mso-position-vertical-relative:page;z-index:-15236" coordorigin="391,555" coordsize="11212,15467">
            <v:group style="position:absolute;left:406;top:625;width:7694;height:2" coordorigin="406,625" coordsize="7694,2">
              <v:shape style="position:absolute;left:406;top:625;width:7694;height:2" coordorigin="406,625" coordsize="7694,0" path="m406,625l8100,625e" filled="f" stroked="t" strokeweight=".954611pt" strokecolor="#545454">
                <v:path arrowok="t"/>
              </v:shape>
            </v:group>
            <v:group style="position:absolute;left:425;top:565;width:2;height:15445" coordorigin="425,565" coordsize="2,15445">
              <v:shape style="position:absolute;left:425;top:565;width:2;height:15445" coordorigin="425,565" coordsize="0,15445" path="m425,16010l425,565e" filled="f" stroked="t" strokeweight=".954611pt" strokecolor="#3F3F3F">
                <v:path arrowok="t"/>
              </v:shape>
            </v:group>
            <v:group style="position:absolute;left:2429;top:603;width:2;height:1187" coordorigin="2429,603" coordsize="2,1187">
              <v:shape style="position:absolute;left:2429;top:603;width:2;height:1187" coordorigin="2429,603" coordsize="0,1187" path="m2429,1791l2429,603e" filled="f" stroked="t" strokeweight=".954611pt" strokecolor="#3B3B3B">
                <v:path arrowok="t"/>
              </v:shape>
            </v:group>
            <v:group style="position:absolute;left:9198;top:627;width:2;height:1183" coordorigin="9198,627" coordsize="2,1183">
              <v:shape style="position:absolute;left:9198;top:627;width:2;height:1183" coordorigin="9198,627" coordsize="0,1183" path="m9198,1810l9198,627e" filled="f" stroked="t" strokeweight=".954611pt" strokecolor="#545454">
                <v:path arrowok="t"/>
              </v:shape>
            </v:group>
            <v:group style="position:absolute;left:11563;top:632;width:2;height:15378" coordorigin="11563,632" coordsize="2,15378">
              <v:shape style="position:absolute;left:11563;top:632;width:2;height:15378" coordorigin="11563,632" coordsize="0,15378" path="m11563,16010l11563,632e" filled="f" stroked="t" strokeweight=".715958pt" strokecolor="#4B4B4B">
                <v:path arrowok="t"/>
              </v:shape>
            </v:group>
            <v:group style="position:absolute;left:406;top:1788;width:11150;height:2" coordorigin="406,1788" coordsize="11150,2">
              <v:shape style="position:absolute;left:406;top:1788;width:11150;height:2" coordorigin="406,1788" coordsize="11150,0" path="m406,1788l11556,1788e" filled="f" stroked="t" strokeweight=".715958pt" strokecolor="#444444">
                <v:path arrowok="t"/>
              </v:shape>
            </v:group>
            <v:group style="position:absolute;left:401;top:2025;width:11150;height:2" coordorigin="401,2025" coordsize="11150,2">
              <v:shape style="position:absolute;left:401;top:2025;width:11150;height:2" coordorigin="401,2025" coordsize="11150,0" path="m401,2025l11551,2025e" filled="f" stroked="t" strokeweight=".715958pt" strokecolor="#3F3F3F">
                <v:path arrowok="t"/>
              </v:shape>
            </v:group>
            <v:group style="position:absolute;left:406;top:3694;width:11150;height:2" coordorigin="406,3694" coordsize="11150,2">
              <v:shape style="position:absolute;left:406;top:3694;width:11150;height:2" coordorigin="406,3694" coordsize="11150,0" path="m406,3694l11556,3694e" filled="f" stroked="t" strokeweight=".954611pt" strokecolor="#444444">
                <v:path arrowok="t"/>
              </v:shape>
            </v:group>
            <v:group style="position:absolute;left:1212;top:10945;width:2;height:5070" coordorigin="1212,10945" coordsize="2,5070">
              <v:shape style="position:absolute;left:1212;top:10945;width:2;height:5070" coordorigin="1212,10945" coordsize="0,5070" path="m1212,16015l1212,10945e" filled="f" stroked="t" strokeweight=".715958pt" strokecolor="#3F3F3F">
                <v:path arrowok="t"/>
              </v:shape>
            </v:group>
            <v:group style="position:absolute;left:1780;top:10978;width:2;height:5037" coordorigin="1780,10978" coordsize="2,5037">
              <v:shape style="position:absolute;left:1780;top:10978;width:2;height:5037" coordorigin="1780,10978" coordsize="0,5037" path="m1780,16015l1780,10978e" filled="f" stroked="t" strokeweight=".715958pt" strokecolor="#3F3F3F">
                <v:path arrowok="t"/>
              </v:shape>
            </v:group>
            <v:group style="position:absolute;left:2444;top:3677;width:2;height:12333" coordorigin="2444,3677" coordsize="2,12333">
              <v:shape style="position:absolute;left:2444;top:3677;width:2;height:12333" coordorigin="2444,3677" coordsize="0,12333" path="m2444,16010l2444,3677e" filled="f" stroked="t" strokeweight=".954611pt" strokecolor="#444444">
                <v:path arrowok="t"/>
              </v:shape>
            </v:group>
            <v:group style="position:absolute;left:3938;top:2973;width:2;height:728" coordorigin="3938,2973" coordsize="2,728">
              <v:shape style="position:absolute;left:3938;top:2973;width:2;height:728" coordorigin="3938,2973" coordsize="0,728" path="m3938,3701l3938,2973e" filled="f" stroked="t" strokeweight=".954611pt" strokecolor="#3B3B3B">
                <v:path arrowok="t"/>
              </v:shape>
            </v:group>
            <v:group style="position:absolute;left:401;top:2267;width:11150;height:2" coordorigin="401,2267" coordsize="11150,2">
              <v:shape style="position:absolute;left:401;top:2267;width:11150;height:2" coordorigin="401,2267" coordsize="11150,0" path="m401,2267l11551,2267e" filled="f" stroked="t" strokeweight=".954611pt" strokecolor="#484848">
                <v:path arrowok="t"/>
              </v:shape>
            </v:group>
            <v:group style="position:absolute;left:410;top:2506;width:11140;height:2" coordorigin="410,2506" coordsize="11140,2">
              <v:shape style="position:absolute;left:410;top:2506;width:11140;height:2" coordorigin="410,2506" coordsize="11140,0" path="m410,2506l11551,2506e" filled="f" stroked="t" strokeweight=".954611pt" strokecolor="#484848">
                <v:path arrowok="t"/>
              </v:shape>
            </v:group>
            <v:group style="position:absolute;left:410;top:2748;width:11145;height:2" coordorigin="410,2748" coordsize="11145,2">
              <v:shape style="position:absolute;left:410;top:2748;width:11145;height:2" coordorigin="410,2748" coordsize="11145,0" path="m410,2748l11556,2748e" filled="f" stroked="t" strokeweight=".954611pt" strokecolor="#444444">
                <v:path arrowok="t"/>
              </v:shape>
            </v:group>
            <v:group style="position:absolute;left:410;top:2985;width:11150;height:2" coordorigin="410,2985" coordsize="11150,2">
              <v:shape style="position:absolute;left:410;top:2985;width:11150;height:2" coordorigin="410,2985" coordsize="11150,0" path="m410,2985l11560,2985e" filled="f" stroked="t" strokeweight=".954611pt" strokecolor="#484848">
                <v:path arrowok="t"/>
              </v:shape>
            </v:group>
            <v:group style="position:absolute;left:2425;top:4208;width:9131;height:2" coordorigin="2425,4208" coordsize="9131,2">
              <v:shape style="position:absolute;left:2425;top:4208;width:9131;height:2" coordorigin="2425,4208" coordsize="9131,0" path="m2425,4208l11556,4208e" filled="f" stroked="t" strokeweight=".954611pt" strokecolor="#484848">
                <v:path arrowok="t"/>
              </v:shape>
            </v:group>
            <v:group style="position:absolute;left:4988;top:4194;width:2;height:1704" coordorigin="4988,4194" coordsize="2,1704">
              <v:shape style="position:absolute;left:4988;top:4194;width:2;height:1704" coordorigin="4988,4194" coordsize="0,1704" path="m4988,5898l4988,4194e" filled="f" stroked="t" strokeweight=".715958pt" strokecolor="#2F2F2F">
                <v:path arrowok="t"/>
              </v:shape>
            </v:group>
            <v:group style="position:absolute;left:4983;top:4694;width:6577;height:2" coordorigin="4983,4694" coordsize="6577,2">
              <v:shape style="position:absolute;left:4983;top:4694;width:6577;height:2" coordorigin="4983,4694" coordsize="6577,0" path="m4983,4694l11560,4694e" filled="f" stroked="t" strokeweight=".954611pt" strokecolor="#484848">
                <v:path arrowok="t"/>
              </v:shape>
            </v:group>
            <v:group style="position:absolute;left:4983;top:4934;width:6577;height:2" coordorigin="4983,4934" coordsize="6577,2">
              <v:shape style="position:absolute;left:4983;top:4934;width:6577;height:2" coordorigin="4983,4934" coordsize="6577,0" path="m4983,4934l11560,4934e" filled="f" stroked="t" strokeweight=".954611pt" strokecolor="#444444">
                <v:path arrowok="t"/>
              </v:shape>
            </v:group>
            <v:group style="position:absolute;left:4983;top:5176;width:6577;height:2" coordorigin="4983,5176" coordsize="6577,2">
              <v:shape style="position:absolute;left:4983;top:5176;width:6577;height:2" coordorigin="4983,5176" coordsize="6577,0" path="m4983,5176l11560,5176e" filled="f" stroked="t" strokeweight=".954611pt" strokecolor="#484848">
                <v:path arrowok="t"/>
              </v:shape>
            </v:group>
            <v:group style="position:absolute;left:4997;top:6827;width:2;height:737" coordorigin="4997,6827" coordsize="2,737">
              <v:shape style="position:absolute;left:4997;top:6827;width:2;height:737" coordorigin="4997,6827" coordsize="0,737" path="m4997,7565l4997,6827e" filled="f" stroked="t" strokeweight=".477306pt" strokecolor="#2F2F2F">
                <v:path arrowok="t"/>
              </v:shape>
            </v:group>
            <v:group style="position:absolute;left:406;top:3967;width:11150;height:2" coordorigin="406,3967" coordsize="11150,2">
              <v:shape style="position:absolute;left:406;top:3967;width:11150;height:2" coordorigin="406,3967" coordsize="11150,0" path="m406,3967l11556,3967e" filled="f" stroked="t" strokeweight=".954611pt" strokecolor="#444444">
                <v:path arrowok="t"/>
              </v:shape>
            </v:group>
            <v:group style="position:absolute;left:2420;top:5413;width:9140;height:2" coordorigin="2420,5413" coordsize="9140,2">
              <v:shape style="position:absolute;left:2420;top:5413;width:9140;height:2" coordorigin="2420,5413" coordsize="9140,0" path="m2420,5413l11560,5413e" filled="f" stroked="t" strokeweight=".954611pt" strokecolor="#4B4B4B">
                <v:path arrowok="t"/>
              </v:shape>
            </v:group>
            <v:group style="position:absolute;left:2420;top:5654;width:9140;height:2" coordorigin="2420,5654" coordsize="9140,2">
              <v:shape style="position:absolute;left:2420;top:5654;width:9140;height:2" coordorigin="2420,5654" coordsize="9140,0" path="m2420,5654l11560,5654e" filled="f" stroked="t" strokeweight=".715958pt" strokecolor="#444444">
                <v:path arrowok="t"/>
              </v:shape>
            </v:group>
            <v:group style="position:absolute;left:2420;top:5894;width:9140;height:2" coordorigin="2420,5894" coordsize="9140,2">
              <v:shape style="position:absolute;left:2420;top:5894;width:9140;height:2" coordorigin="2420,5894" coordsize="9140,0" path="m2420,5894l11560,5894e" filled="f" stroked="t" strokeweight=".715958pt" strokecolor="#444444">
                <v:path arrowok="t"/>
              </v:shape>
            </v:group>
            <v:group style="position:absolute;left:410;top:6834;width:11155;height:2" coordorigin="410,6834" coordsize="11155,2">
              <v:shape style="position:absolute;left:410;top:6834;width:11155;height:2" coordorigin="410,6834" coordsize="11155,0" path="m410,6834l11565,6834e" filled="f" stroked="t" strokeweight=".954611pt" strokecolor="#444444">
                <v:path arrowok="t"/>
              </v:shape>
            </v:group>
            <v:group style="position:absolute;left:807;top:6135;width:10749;height:2" coordorigin="807,6135" coordsize="10749,2">
              <v:shape style="position:absolute;left:807;top:6135;width:10749;height:2" coordorigin="807,6135" coordsize="10749,0" path="m807,6135l11556,6135e" filled="f" stroked="t" strokeweight=".954611pt" strokecolor="#444444">
                <v:path arrowok="t"/>
              </v:shape>
            </v:group>
            <v:group style="position:absolute;left:4983;top:7081;width:6582;height:2" coordorigin="4983,7081" coordsize="6582,2">
              <v:shape style="position:absolute;left:4983;top:7081;width:6582;height:2" coordorigin="4983,7081" coordsize="6582,0" path="m4983,7081l11565,7081e" filled="f" stroked="t" strokeweight=".715958pt" strokecolor="#484848">
                <v:path arrowok="t"/>
              </v:shape>
            </v:group>
            <v:group style="position:absolute;left:4993;top:7316;width:6577;height:2" coordorigin="4993,7316" coordsize="6577,2">
              <v:shape style="position:absolute;left:4993;top:7316;width:6577;height:2" coordorigin="4993,7316" coordsize="6577,0" path="m4993,7316l11570,7316e" filled="f" stroked="t" strokeweight=".715958pt" strokecolor="#484848">
                <v:path arrowok="t"/>
              </v:shape>
            </v:group>
            <v:group style="position:absolute;left:410;top:7560;width:11159;height:2" coordorigin="410,7560" coordsize="11159,2">
              <v:shape style="position:absolute;left:410;top:7560;width:11159;height:2" coordorigin="410,7560" coordsize="11159,0" path="m410,7560l11570,7560e" filled="f" stroked="t" strokeweight=".715958pt" strokecolor="#4B4B4B">
                <v:path arrowok="t"/>
              </v:shape>
            </v:group>
            <v:group style="position:absolute;left:415;top:8951;width:11159;height:2" coordorigin="415,8951" coordsize="11159,2">
              <v:shape style="position:absolute;left:415;top:8951;width:11159;height:2" coordorigin="415,8951" coordsize="11159,0" path="m415,8951l11575,8951e" filled="f" stroked="t" strokeweight=".954611pt" strokecolor="#484848">
                <v:path arrowok="t"/>
              </v:shape>
            </v:group>
            <v:group style="position:absolute;left:410;top:9788;width:11164;height:2" coordorigin="410,9788" coordsize="11164,2">
              <v:shape style="position:absolute;left:410;top:9788;width:11164;height:2" coordorigin="410,9788" coordsize="11164,0" path="m410,9788l11575,9788e" filled="f" stroked="t" strokeweight=".954611pt" strokecolor="#4B4B4B">
                <v:path arrowok="t"/>
              </v:shape>
            </v:group>
            <v:group style="position:absolute;left:415;top:10030;width:11159;height:2" coordorigin="415,10030" coordsize="11159,2">
              <v:shape style="position:absolute;left:415;top:10030;width:11159;height:2" coordorigin="415,10030" coordsize="11159,0" path="m415,10030l11575,10030e" filled="f" stroked="t" strokeweight=".715958pt" strokecolor="#484848">
                <v:path arrowok="t"/>
              </v:shape>
            </v:group>
            <v:group style="position:absolute;left:415;top:10270;width:11159;height:2" coordorigin="415,10270" coordsize="11159,2">
              <v:shape style="position:absolute;left:415;top:10270;width:11159;height:2" coordorigin="415,10270" coordsize="11159,0" path="m415,10270l11575,10270e" filled="f" stroked="t" strokeweight=".715958pt" strokecolor="#484848">
                <v:path arrowok="t"/>
              </v:shape>
            </v:group>
            <v:group style="position:absolute;left:415;top:10990;width:11159;height:2" coordorigin="415,10990" coordsize="11159,2">
              <v:shape style="position:absolute;left:415;top:10990;width:11159;height:2" coordorigin="415,10990" coordsize="11159,0" path="m415,10990l11575,10990e" filled="f" stroked="t" strokeweight=".954611pt" strokecolor="#4B4B4B">
                <v:path arrowok="t"/>
              </v:shape>
            </v:group>
            <v:group style="position:absolute;left:425;top:11234;width:11150;height:2" coordorigin="425,11234" coordsize="11150,2">
              <v:shape style="position:absolute;left:425;top:11234;width:11150;height:2" coordorigin="425,11234" coordsize="11150,0" path="m425,11234l11575,11234e" filled="f" stroked="t" strokeweight=".954611pt" strokecolor="#4B4B4B">
                <v:path arrowok="t"/>
              </v:shape>
            </v:group>
            <v:group style="position:absolute;left:425;top:13315;width:2033;height:2" coordorigin="425,13315" coordsize="2033,2">
              <v:shape style="position:absolute;left:425;top:13315;width:2033;height:2" coordorigin="425,13315" coordsize="2033,0" path="m425,13315l2458,13315e" filled="f" stroked="t" strokeweight=".954611pt" strokecolor="#4F4F4F">
                <v:path arrowok="t"/>
              </v:shape>
            </v:group>
            <v:group style="position:absolute;left:434;top:16003;width:11159;height:2" coordorigin="434,16003" coordsize="11159,2">
              <v:shape style="position:absolute;left:434;top:16003;width:11159;height:2" coordorigin="434,16003" coordsize="11159,0" path="m434,16003l11594,16003e" filled="f" stroked="t" strokeweight=".954611pt" strokecolor="#646464">
                <v:path arrowok="t"/>
              </v:shape>
            </v:group>
            <v:group style="position:absolute;left:7458;top:10983;width:2;height:5027" coordorigin="7458,10983" coordsize="2,5027">
              <v:shape style="position:absolute;left:7458;top:10983;width:2;height:5027" coordorigin="7458,10983" coordsize="0,5027" path="m7458,16010l7458,10983e" filled="f" stroked="t" strokeweight=".715958pt" strokecolor="#4F4F4F">
                <v:path arrowok="t"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607" w:right="-78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1.783157pt;margin-top:-36.739552pt;width:95.596511pt;height:45.0pt;mso-position-horizontal-relative:page;mso-position-vertical-relative:paragraph;z-index:-15234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Arial" w:hAnsi="Arial" w:cs="Arial" w:eastAsia="Arial"/>
                      <w:sz w:val="90"/>
                      <w:szCs w:val="90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2A2A2A"/>
                      <w:spacing w:val="0"/>
                      <w:w w:val="31"/>
                      <w:position w:val="-1"/>
                    </w:rPr>
                    <w:t>Ntı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2A2A2A"/>
                      <w:spacing w:val="0"/>
                      <w:w w:val="31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2A2A2A"/>
                      <w:spacing w:val="15"/>
                      <w:w w:val="31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333660"/>
                      <w:spacing w:val="0"/>
                      <w:w w:val="149"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333660"/>
                      <w:spacing w:val="-44"/>
                      <w:w w:val="149"/>
                      <w:position w:val="-1"/>
                    </w:rPr>
                    <w:t>o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2A2A2A"/>
                      <w:spacing w:val="0"/>
                      <w:w w:val="38"/>
                      <w:position w:val="-1"/>
                    </w:rPr>
                    <w:t>UJ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84"/>
          <w:b/>
          <w:bCs/>
        </w:rPr>
        <w:t>GQri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84"/>
          <w:b/>
          <w:bCs/>
        </w:rPr>
        <w:t>4</w:t>
      </w:r>
      <w:r>
        <w:rPr>
          <w:rFonts w:ascii="Arial" w:hAnsi="Arial" w:cs="Arial" w:eastAsia="Arial"/>
          <w:sz w:val="20"/>
          <w:szCs w:val="20"/>
          <w:color w:val="2A2A2A"/>
          <w:spacing w:val="15"/>
          <w:w w:val="84"/>
          <w:b/>
          <w:bCs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84"/>
          <w:b/>
          <w:bCs/>
          <w:i/>
        </w:rPr>
        <w:t>y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84"/>
          <w:b/>
          <w:bCs/>
          <w:i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62"/>
          <w:b/>
          <w:bCs/>
        </w:rPr>
        <w:t>B6</w:t>
      </w:r>
      <w:r>
        <w:rPr>
          <w:rFonts w:ascii="Arial" w:hAnsi="Arial" w:cs="Arial" w:eastAsia="Arial"/>
          <w:sz w:val="20"/>
          <w:szCs w:val="20"/>
          <w:color w:val="2A2A2A"/>
          <w:spacing w:val="3"/>
          <w:w w:val="162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62"/>
          <w:b/>
          <w:bCs/>
        </w:rPr>
        <w:t>Posta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right="411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91"/>
          <w:b/>
          <w:bCs/>
        </w:rPr>
        <w:t>Gruplar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-3"/>
          <w:w w:val="91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82"/>
          <w:b/>
          <w:bCs/>
          <w:i/>
        </w:rPr>
        <w:t>Amf.rl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426"/>
        <w:jc w:val="righ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9"/>
          <w:w w:val="105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0"/>
          <w:w w:val="51"/>
        </w:rPr>
        <w:t>ıt</w:t>
      </w:r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2"/>
          <w:w w:val="52"/>
        </w:rPr>
        <w:t>-</w:t>
      </w:r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0"/>
          <w:w w:val="124"/>
        </w:rPr>
        <w:t>gün</w:t>
      </w:r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727474"/>
          <w:spacing w:val="0"/>
          <w:w w:val="101"/>
        </w:rPr>
        <w:t>KAYA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52" w:lineRule="exact"/>
        <w:ind w:left="2317" w:right="191"/>
        <w:jc w:val="center"/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1.567932pt;margin-top:5.749958pt;width:31.305301pt;height:34.5pt;mso-position-horizontal-relative:page;mso-position-vertical-relative:paragraph;z-index:-15233" type="#_x0000_t202" filled="f" stroked="f">
            <v:textbox inset="0,0,0,0">
              <w:txbxContent>
                <w:p>
                  <w:pPr>
                    <w:spacing w:before="0" w:after="0" w:line="690" w:lineRule="exact"/>
                    <w:ind w:right="-144"/>
                    <w:jc w:val="left"/>
                    <w:rPr>
                      <w:rFonts w:ascii="Arial" w:hAnsi="Arial" w:cs="Arial" w:eastAsia="Arial"/>
                      <w:sz w:val="69"/>
                      <w:szCs w:val="69"/>
                    </w:rPr>
                  </w:pPr>
                  <w:rPr/>
                  <w:r>
                    <w:rPr>
                      <w:rFonts w:ascii="Arial" w:hAnsi="Arial" w:cs="Arial" w:eastAsia="Arial"/>
                      <w:sz w:val="69"/>
                      <w:szCs w:val="69"/>
                      <w:color w:val="24349E"/>
                      <w:spacing w:val="0"/>
                      <w:w w:val="51"/>
                      <w:i/>
                      <w:position w:val="-1"/>
                    </w:rPr>
                    <w:t>2'/iJ</w:t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595959"/>
          <w:w w:val="97"/>
        </w:rPr>
        <w:t>i</w:t>
      </w:r>
      <w:r>
        <w:rPr>
          <w:rFonts w:ascii="Arial" w:hAnsi="Arial" w:cs="Arial" w:eastAsia="Arial"/>
          <w:sz w:val="22"/>
          <w:szCs w:val="22"/>
          <w:color w:val="595959"/>
          <w:w w:val="96"/>
        </w:rPr>
        <w:t>t</w:t>
      </w:r>
      <w:r>
        <w:rPr>
          <w:rFonts w:ascii="Arial" w:hAnsi="Arial" w:cs="Arial" w:eastAsia="Arial"/>
          <w:sz w:val="22"/>
          <w:szCs w:val="22"/>
          <w:color w:val="595959"/>
          <w:spacing w:val="-44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81"/>
        </w:rPr>
        <w:t>faiy</w:t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81"/>
        </w:rPr>
        <w:t>e</w:t>
      </w:r>
      <w:r>
        <w:rPr>
          <w:rFonts w:ascii="Arial" w:hAnsi="Arial" w:cs="Arial" w:eastAsia="Arial"/>
          <w:sz w:val="22"/>
          <w:szCs w:val="22"/>
          <w:color w:val="2A2A2A"/>
          <w:spacing w:val="2"/>
          <w:w w:val="81"/>
        </w:rPr>
        <w:t> </w:t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81"/>
        </w:rPr>
        <w:t>Güne</w:t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81"/>
        </w:rPr>
        <w:t>y</w:t>
      </w:r>
      <w:r>
        <w:rPr>
          <w:rFonts w:ascii="Arial" w:hAnsi="Arial" w:cs="Arial" w:eastAsia="Arial"/>
          <w:sz w:val="22"/>
          <w:szCs w:val="22"/>
          <w:color w:val="2A2A2A"/>
          <w:spacing w:val="-5"/>
          <w:w w:val="81"/>
        </w:rPr>
        <w:t> </w:t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81"/>
        </w:rPr>
        <w:t>Bölg</w:t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81"/>
        </w:rPr>
        <w:t>e</w:t>
      </w:r>
      <w:r>
        <w:rPr>
          <w:rFonts w:ascii="Arial" w:hAnsi="Arial" w:cs="Arial" w:eastAsia="Arial"/>
          <w:sz w:val="22"/>
          <w:szCs w:val="22"/>
          <w:color w:val="2A2A2A"/>
          <w:spacing w:val="-6"/>
          <w:w w:val="81"/>
        </w:rPr>
        <w:t> </w:t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86"/>
        </w:rPr>
        <w:t>Amiri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19" w:after="0" w:line="240" w:lineRule="auto"/>
        <w:ind w:right="376"/>
        <w:jc w:val="right"/>
        <w:rPr>
          <w:rFonts w:ascii="Arial" w:hAnsi="Arial" w:cs="Arial" w:eastAsia="Arial"/>
          <w:sz w:val="43"/>
          <w:szCs w:val="43"/>
        </w:rPr>
      </w:pPr>
      <w:rPr/>
      <w:r>
        <w:rPr>
          <w:rFonts w:ascii="Arial" w:hAnsi="Arial" w:cs="Arial" w:eastAsia="Arial"/>
          <w:sz w:val="43"/>
          <w:szCs w:val="43"/>
          <w:color w:val="24349E"/>
          <w:spacing w:val="0"/>
          <w:w w:val="228"/>
          <w:i/>
        </w:rPr>
        <w:t>$</w:t>
      </w:r>
      <w:r>
        <w:rPr>
          <w:rFonts w:ascii="Arial" w:hAnsi="Arial" w:cs="Arial" w:eastAsia="Arial"/>
          <w:sz w:val="43"/>
          <w:szCs w:val="43"/>
          <w:color w:val="000000"/>
          <w:spacing w:val="0"/>
          <w:w w:val="10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10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9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310" w:right="62" w:firstLine="-25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Özca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CİMRİN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İtfaiye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89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8083B6"/>
          <w:spacing w:val="0"/>
          <w:w w:val="141"/>
        </w:rPr>
        <w:t>_c;:.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8" w:after="0" w:line="240" w:lineRule="auto"/>
        <w:ind w:left="3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83"/>
          <w:i/>
        </w:rPr>
        <w:t>  </w:t>
      </w:r>
      <w:r>
        <w:rPr>
          <w:rFonts w:ascii="Arial" w:hAnsi="Arial" w:cs="Arial" w:eastAsia="Arial"/>
          <w:sz w:val="19"/>
          <w:szCs w:val="19"/>
          <w:color w:val="2A2A2A"/>
          <w:spacing w:val="34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8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240"/>
          <w:cols w:num="3" w:equalWidth="0">
            <w:col w:w="4670" w:space="299"/>
            <w:col w:w="1439" w:space="2181"/>
            <w:col w:w="2791"/>
          </w:cols>
        </w:sectPr>
      </w:pPr>
      <w:rPr/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25" w:right="434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533016pt;margin-top:-6.161769pt;width:38.730962pt;height:43pt;mso-position-horizontal-relative:page;mso-position-vertical-relative:paragraph;z-index:-15230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363636"/>
                      <w:spacing w:val="0"/>
                      <w:w w:val="162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3746" w:right="450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3.594269pt;margin-top:7.882919pt;width:29.010961pt;height:36pt;mso-position-horizontal-relative:page;mso-position-vertical-relative:paragraph;z-index:-15229" type="#_x0000_t202" filled="f" stroked="f">
            <v:textbox inset="0,0,0,0">
              <w:txbxContent>
                <w:p>
                  <w:pPr>
                    <w:spacing w:before="0" w:after="0" w:line="720" w:lineRule="exact"/>
                    <w:ind w:right="-148"/>
                    <w:jc w:val="left"/>
                    <w:rPr>
                      <w:rFonts w:ascii="Arial" w:hAnsi="Arial" w:cs="Arial" w:eastAsia="Arial"/>
                      <w:sz w:val="72"/>
                      <w:szCs w:val="72"/>
                    </w:rPr>
                  </w:pPr>
                  <w:rPr/>
                  <w:r>
                    <w:rPr>
                      <w:rFonts w:ascii="Arial" w:hAnsi="Arial" w:cs="Arial" w:eastAsia="Arial"/>
                      <w:sz w:val="72"/>
                      <w:szCs w:val="72"/>
                      <w:color w:val="7E7E7E"/>
                      <w:spacing w:val="0"/>
                      <w:w w:val="242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72"/>
                      <w:szCs w:val="7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26" w:lineRule="exact"/>
        <w:ind w:left="866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18"/>
          <w:position w:val="-2"/>
        </w:rPr>
        <w:t>IZMIR</w:t>
      </w:r>
      <w:r>
        <w:rPr>
          <w:rFonts w:ascii="Arial" w:hAnsi="Arial" w:cs="Arial" w:eastAsia="Arial"/>
          <w:sz w:val="14"/>
          <w:szCs w:val="14"/>
          <w:color w:val="363636"/>
          <w:spacing w:val="-38"/>
          <w:w w:val="118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8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595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  <w:position w:val="-7"/>
        </w:rPr>
        <w:t>YANGIN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8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8"/>
          <w:position w:val="-7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60" w:bottom="280" w:left="240" w:right="200"/>
        </w:sectPr>
      </w:pPr>
      <w:rPr/>
    </w:p>
    <w:p>
      <w:pPr>
        <w:spacing w:before="0" w:after="0" w:line="143" w:lineRule="exact"/>
        <w:ind w:left="638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14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72" w:lineRule="exact"/>
        <w:ind w:left="111" w:right="-60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05/03/20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-11"/>
          <w:w w:val="17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25" w:right="-69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1"/>
        </w:rPr>
        <w:t>Kay_ıt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03/2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67" w:lineRule="auto"/>
        <w:ind w:right="3544" w:firstLine="5"/>
        <w:jc w:val="left"/>
        <w:tabs>
          <w:tab w:pos="1700" w:val="left"/>
          <w:tab w:pos="1820" w:val="left"/>
          <w:tab w:pos="2340" w:val="left"/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No:</w:t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25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23:02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97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7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"/>
          <w:w w:val="11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l: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1515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1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</w:rPr>
        <w:t>!3ildirim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00"/>
          <w:cols w:num="2" w:equalWidth="0">
            <w:col w:w="2529" w:space="639"/>
            <w:col w:w="8312"/>
          </w:cols>
        </w:sectPr>
      </w:pPr>
      <w:rPr/>
    </w:p>
    <w:p>
      <w:pPr>
        <w:spacing w:before="0" w:after="0" w:line="215" w:lineRule="exact"/>
        <w:ind w:left="125" w:right="-69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25" w:right="-67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08" w:lineRule="exact"/>
        <w:ind w:right="-20"/>
        <w:jc w:val="left"/>
        <w:tabs>
          <w:tab w:pos="1860" w:val="left"/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-68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92"/>
          <w:position w:val="-68"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52"/>
          <w:b/>
          <w:bCs/>
          <w:position w:val="-68"/>
        </w:rPr>
        <w:t>ı</w:t>
      </w:r>
      <w:r>
        <w:rPr>
          <w:rFonts w:ascii="Arial" w:hAnsi="Arial" w:cs="Arial" w:eastAsia="Arial"/>
          <w:sz w:val="26"/>
          <w:szCs w:val="26"/>
          <w:color w:val="363636"/>
          <w:spacing w:val="-53"/>
          <w:w w:val="100"/>
          <w:b/>
          <w:bCs/>
          <w:position w:val="-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8"/>
        </w:rPr>
        <w:t>Kagir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  <w:position w:val="-68"/>
        </w:rPr>
        <w:t> </w:t>
      </w:r>
      <w:r>
        <w:rPr>
          <w:rFonts w:ascii="Arial" w:hAnsi="Arial" w:cs="Arial" w:eastAsia="Arial"/>
          <w:sz w:val="82"/>
          <w:szCs w:val="82"/>
          <w:color w:val="363636"/>
          <w:spacing w:val="0"/>
          <w:w w:val="100"/>
          <w:position w:val="-68"/>
        </w:rPr>
        <w:t>r</w:t>
      </w:r>
      <w:r>
        <w:rPr>
          <w:rFonts w:ascii="Arial" w:hAnsi="Arial" w:cs="Arial" w:eastAsia="Arial"/>
          <w:sz w:val="82"/>
          <w:szCs w:val="82"/>
          <w:color w:val="363636"/>
          <w:spacing w:val="-192"/>
          <w:w w:val="100"/>
          <w:position w:val="-68"/>
        </w:rPr>
        <w:t> </w:t>
      </w:r>
      <w:r>
        <w:rPr>
          <w:rFonts w:ascii="Arial" w:hAnsi="Arial" w:cs="Arial" w:eastAsia="Arial"/>
          <w:sz w:val="82"/>
          <w:szCs w:val="82"/>
          <w:color w:val="363636"/>
          <w:spacing w:val="0"/>
          <w:w w:val="100"/>
          <w:position w:val="-68"/>
        </w:rPr>
        <w:tab/>
      </w:r>
      <w:r>
        <w:rPr>
          <w:rFonts w:ascii="Arial" w:hAnsi="Arial" w:cs="Arial" w:eastAsia="Arial"/>
          <w:sz w:val="82"/>
          <w:szCs w:val="82"/>
          <w:color w:val="363636"/>
          <w:spacing w:val="0"/>
          <w:w w:val="100"/>
          <w:position w:val="-68"/>
        </w:rPr>
      </w:r>
      <w:r>
        <w:rPr>
          <w:rFonts w:ascii="Arial" w:hAnsi="Arial" w:cs="Arial" w:eastAsia="Arial"/>
          <w:sz w:val="55"/>
          <w:szCs w:val="55"/>
          <w:color w:val="7E7E7E"/>
          <w:spacing w:val="-54"/>
          <w:w w:val="62"/>
          <w:b/>
          <w:bCs/>
          <w:position w:val="-68"/>
        </w:rPr>
        <w:t>ı</w:t>
      </w:r>
      <w:r>
        <w:rPr>
          <w:rFonts w:ascii="Arial" w:hAnsi="Arial" w:cs="Arial" w:eastAsia="Arial"/>
          <w:sz w:val="55"/>
          <w:szCs w:val="55"/>
          <w:color w:val="B1B3B1"/>
          <w:spacing w:val="0"/>
          <w:w w:val="10"/>
          <w:b/>
          <w:bCs/>
          <w:position w:val="-68"/>
        </w:rPr>
        <w:t>-</w:t>
      </w:r>
      <w:r>
        <w:rPr>
          <w:rFonts w:ascii="Arial" w:hAnsi="Arial" w:cs="Arial" w:eastAsia="Arial"/>
          <w:sz w:val="55"/>
          <w:szCs w:val="55"/>
          <w:color w:val="B1B3B1"/>
          <w:spacing w:val="0"/>
          <w:w w:val="100"/>
          <w:b/>
          <w:bCs/>
          <w:position w:val="-68"/>
        </w:rPr>
        <w:tab/>
      </w:r>
      <w:r>
        <w:rPr>
          <w:rFonts w:ascii="Arial" w:hAnsi="Arial" w:cs="Arial" w:eastAsia="Arial"/>
          <w:sz w:val="55"/>
          <w:szCs w:val="55"/>
          <w:color w:val="B1B3B1"/>
          <w:spacing w:val="0"/>
          <w:w w:val="100"/>
          <w:b/>
          <w:bCs/>
          <w:position w:val="-68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00"/>
          <w:cols w:num="2" w:equalWidth="0">
            <w:col w:w="3576" w:space="48"/>
            <w:col w:w="7856"/>
          </w:cols>
        </w:sectPr>
      </w:pPr>
      <w:rPr/>
    </w:p>
    <w:p>
      <w:pPr>
        <w:spacing w:before="0" w:after="0" w:line="219" w:lineRule="exact"/>
        <w:ind w:left="125" w:right="-20"/>
        <w:jc w:val="left"/>
        <w:tabs>
          <w:tab w:pos="1460" w:val="left"/>
          <w:tab w:pos="4720" w:val="left"/>
          <w:tab w:pos="7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89"/>
          <w:position w:val="1"/>
        </w:rPr>
        <w:t>Yanoı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15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1"/>
          <w:position w:val="0"/>
        </w:rPr>
        <w:t>:Sigara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izmariti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125" w:right="-20"/>
        <w:jc w:val="left"/>
        <w:tabs>
          <w:tab w:pos="360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88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14" w:lineRule="exact"/>
        <w:ind w:left="67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86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1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92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4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5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5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23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:09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00"/>
        </w:sectPr>
      </w:pPr>
      <w:rPr/>
    </w:p>
    <w:p>
      <w:pPr>
        <w:spacing w:before="35" w:after="0" w:line="240" w:lineRule="auto"/>
        <w:ind w:left="12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68" w:lineRule="exact"/>
        <w:ind w:left="9" w:right="3884" w:firstLine="-9"/>
        <w:jc w:val="left"/>
        <w:tabs>
          <w:tab w:pos="3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!Sahibi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4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TEMEL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00"/>
          <w:cols w:num="2" w:equalWidth="0">
            <w:col w:w="1160" w:space="964"/>
            <w:col w:w="9356"/>
          </w:cols>
        </w:sectPr>
      </w:pPr>
      <w:rPr/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-1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  <w:position w:val="-1"/>
        </w:rPr>
        <w:t>821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pıkı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23:03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23:05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00"/>
          <w:cols w:num="3" w:equalWidth="0">
            <w:col w:w="599" w:space="1525"/>
            <w:col w:w="1984" w:space="560"/>
            <w:col w:w="6812"/>
          </w:cols>
        </w:sectPr>
      </w:pPr>
      <w:rPr/>
    </w:p>
    <w:p>
      <w:pPr>
        <w:spacing w:before="0" w:after="0" w:line="247" w:lineRule="exact"/>
        <w:ind w:left="121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Anza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660" w:right="459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7" w:lineRule="auto"/>
        <w:ind w:left="2143" w:right="4227" w:firstLine="2549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00"/>
        </w:sectPr>
      </w:pPr>
      <w:rPr/>
    </w:p>
    <w:p>
      <w:pPr>
        <w:spacing w:before="4" w:after="0" w:line="224" w:lineRule="exact"/>
        <w:ind w:left="2147" w:right="1080" w:firstLine="-2017"/>
        <w:jc w:val="left"/>
        <w:tabs>
          <w:tab w:pos="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1"/>
          <w:position w:val="2"/>
        </w:rPr>
        <w:t>Y:;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7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7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2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14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w w:val="95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w w:val="96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00"/>
          <w:cols w:num="2" w:equalWidth="0">
            <w:col w:w="4349" w:space="319"/>
            <w:col w:w="6812"/>
          </w:cols>
        </w:sectPr>
      </w:pPr>
      <w:rPr/>
    </w:p>
    <w:p>
      <w:pPr>
        <w:spacing w:before="29" w:after="0" w:line="257" w:lineRule="auto"/>
        <w:ind w:left="125" w:right="1946" w:firstLine="-14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btayı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dumanit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yanınakta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4653" w:right="39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193" w:lineRule="exact"/>
        <w:ind w:left="121" w:right="-20"/>
        <w:jc w:val="left"/>
        <w:tabs>
          <w:tab w:pos="2140" w:val="left"/>
          <w:tab w:pos="4680" w:val="left"/>
          <w:tab w:pos="6580" w:val="left"/>
          <w:tab w:pos="8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-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  <w:t>[K.K.T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1" w:lineRule="exact"/>
        <w:ind w:left="4711" w:right="-20"/>
        <w:jc w:val="left"/>
        <w:tabs>
          <w:tab w:pos="6580" w:val="left"/>
          <w:tab w:pos="81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5"/>
          <w:szCs w:val="25"/>
          <w:color w:val="363636"/>
          <w:spacing w:val="0"/>
          <w:w w:val="172"/>
          <w:position w:val="3"/>
        </w:rPr>
        <w:t>ı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212121"/>
          <w:spacing w:val="0"/>
          <w:w w:val="42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21212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212121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70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2108" w:right="81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7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bulunmamaktadır.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40" w:right="200"/>
        </w:sectPr>
      </w:pPr>
      <w:rPr/>
    </w:p>
    <w:p>
      <w:pPr>
        <w:spacing w:before="24" w:after="0" w:line="240" w:lineRule="auto"/>
        <w:ind w:left="12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Söndünn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konteynınnda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00"/>
          <w:cols w:num="2" w:equalWidth="0">
            <w:col w:w="1836" w:space="316"/>
            <w:col w:w="9328"/>
          </w:cols>
        </w:sectPr>
      </w:pPr>
      <w:rPr/>
    </w:p>
    <w:p>
      <w:pPr>
        <w:spacing w:before="19" w:after="0" w:line="251" w:lineRule="auto"/>
        <w:ind w:left="2143" w:right="57" w:firstLine="-2017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edilemeye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izmaritinin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cöpleri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62" w:lineRule="auto"/>
        <w:ind w:left="125" w:right="3961" w:firstLine="-14"/>
        <w:jc w:val="left"/>
        <w:tabs>
          <w:tab w:pos="2140" w:val="left"/>
          <w:tab w:pos="2740" w:val="left"/>
          <w:tab w:pos="304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1"/>
        </w:rPr>
        <w:t>IBede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2F2F2F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2F2F2F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2F2F2F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5" w:lineRule="exact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1"/>
          <w:position w:val="-2"/>
        </w:rPr>
        <w:t>E,.ı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1"/>
          <w:position w:val="-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8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6"/>
          <w:position w:val="-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2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9"/>
          <w:position w:val="-2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90"/>
          <w:position w:val="-2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4" w:lineRule="exact"/>
        <w:ind w:left="111" w:right="-20"/>
        <w:jc w:val="left"/>
        <w:tabs>
          <w:tab w:pos="56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100"/>
          <w:position w:val="-1"/>
        </w:rPr>
        <w:t>1-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8"/>
          <w:szCs w:val="8"/>
          <w:color w:val="9C9C9C"/>
          <w:spacing w:val="0"/>
          <w:w w:val="100"/>
          <w:position w:val="-1"/>
        </w:rPr>
        <w:t>1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00"/>
        </w:sectPr>
      </w:pPr>
      <w:rPr/>
    </w:p>
    <w:p>
      <w:pPr>
        <w:spacing w:before="0" w:after="0" w:line="204" w:lineRule="exact"/>
        <w:ind w:left="13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Ekıuı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tabs>
          <w:tab w:pos="560" w:val="left"/>
          <w:tab w:pos="3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ih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1"/>
        </w:rPr>
        <w:t>23:50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00"/>
          <w:cols w:num="2" w:equalWidth="0">
            <w:col w:w="1312" w:space="830"/>
            <w:col w:w="9338"/>
          </w:cols>
        </w:sectPr>
      </w:pPr>
      <w:rPr/>
    </w:p>
    <w:p>
      <w:pPr>
        <w:spacing w:before="9" w:after="0" w:line="224" w:lineRule="exact"/>
        <w:ind w:left="216" w:right="-20"/>
        <w:jc w:val="left"/>
        <w:tabs>
          <w:tab w:pos="1020" w:val="left"/>
          <w:tab w:pos="1500" w:val="left"/>
          <w:tab w:pos="8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ONAYLAYAN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00"/>
        </w:sectPr>
      </w:pPr>
      <w:rPr/>
    </w:p>
    <w:p>
      <w:pPr>
        <w:spacing w:before="40" w:after="0" w:line="240" w:lineRule="auto"/>
        <w:ind w:left="2290" w:right="-73"/>
        <w:jc w:val="left"/>
        <w:tabs>
          <w:tab w:pos="4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89" w:lineRule="exact"/>
        <w:ind w:right="313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5.866104pt;margin-top:1.809029pt;width:96.440325pt;height:68pt;mso-position-horizontal-relative:page;mso-position-vertical-relative:paragraph;z-index:-15228" type="#_x0000_t202" filled="f" stroked="f">
            <v:textbox inset="0,0,0,0">
              <w:txbxContent>
                <w:p>
                  <w:pPr>
                    <w:spacing w:before="0" w:after="0" w:line="1360" w:lineRule="exact"/>
                    <w:ind w:right="-244"/>
                    <w:jc w:val="left"/>
                    <w:rPr>
                      <w:rFonts w:ascii="Arial" w:hAnsi="Arial" w:cs="Arial" w:eastAsia="Arial"/>
                      <w:sz w:val="136"/>
                      <w:szCs w:val="136"/>
                    </w:rPr>
                  </w:pPr>
                  <w:rPr/>
                  <w:r>
                    <w:rPr>
                      <w:rFonts w:ascii="Arial" w:hAnsi="Arial" w:cs="Arial" w:eastAsia="Arial"/>
                      <w:sz w:val="136"/>
                      <w:szCs w:val="136"/>
                      <w:color w:val="242F6D"/>
                      <w:spacing w:val="0"/>
                      <w:w w:val="255"/>
                      <w:position w:val="-1"/>
                    </w:rPr>
                    <w:t>:t</w:t>
                  </w:r>
                  <w:r>
                    <w:rPr>
                      <w:rFonts w:ascii="Arial" w:hAnsi="Arial" w:cs="Arial" w:eastAsia="Arial"/>
                      <w:sz w:val="136"/>
                      <w:szCs w:val="13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  <w:position w:val="-3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left="477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5B5B5B"/>
          <w:spacing w:val="-1"/>
          <w:w w:val="111"/>
        </w:rPr>
        <w:t>'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40"/>
        </w:rPr>
        <w:t>ü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80" w:lineRule="exact"/>
        <w:ind w:left="515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363636"/>
          <w:spacing w:val="0"/>
          <w:w w:val="76"/>
          <w:position w:val="-1"/>
        </w:rPr>
        <w:t>&lt;Ll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46" w:lineRule="exact"/>
        <w:ind w:left="472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63636"/>
          <w:spacing w:val="0"/>
          <w:w w:val="53"/>
          <w:position w:val="-3"/>
        </w:rPr>
        <w:t>.i:::&gt;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05" w:lineRule="exact"/>
        <w:ind w:left="453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8.977997pt;margin-top:20.265177pt;width:46.097476pt;height:72pt;mso-position-horizontal-relative:page;mso-position-vertical-relative:paragraph;z-index:-15227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7E7E7E"/>
                      <w:w w:val="51"/>
                      <w:i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7E7E7E"/>
                      <w:spacing w:val="-241"/>
                      <w:w w:val="52"/>
                      <w:i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D5472"/>
                      <w:spacing w:val="0"/>
                      <w:w w:val="67"/>
                      <w:i/>
                      <w:position w:val="-1"/>
                    </w:rPr>
                    <w:t>,r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6"/>
          <w:szCs w:val="56"/>
          <w:color w:val="363636"/>
          <w:spacing w:val="-133"/>
          <w:w w:val="57"/>
          <w:position w:val="-9"/>
        </w:rPr>
        <w:t>·</w:t>
      </w:r>
      <w:r>
        <w:rPr>
          <w:rFonts w:ascii="Arial" w:hAnsi="Arial" w:cs="Arial" w:eastAsia="Arial"/>
          <w:sz w:val="20"/>
          <w:szCs w:val="20"/>
          <w:color w:val="363636"/>
          <w:spacing w:val="-81"/>
          <w:w w:val="68"/>
          <w:position w:val="17"/>
        </w:rPr>
        <w:t>&lt;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51"/>
          <w:position w:val="11"/>
        </w:rPr>
        <w:t>..</w:t>
      </w:r>
      <w:r>
        <w:rPr>
          <w:rFonts w:ascii="Arial" w:hAnsi="Arial" w:cs="Arial" w:eastAsia="Arial"/>
          <w:sz w:val="19"/>
          <w:szCs w:val="19"/>
          <w:color w:val="363636"/>
          <w:spacing w:val="-31"/>
          <w:w w:val="51"/>
          <w:position w:val="11"/>
        </w:rPr>
        <w:t>.</w:t>
      </w:r>
      <w:r>
        <w:rPr>
          <w:rFonts w:ascii="Arial" w:hAnsi="Arial" w:cs="Arial" w:eastAsia="Arial"/>
          <w:sz w:val="20"/>
          <w:szCs w:val="20"/>
          <w:color w:val="363636"/>
          <w:spacing w:val="-49"/>
          <w:w w:val="68"/>
          <w:position w:val="17"/>
        </w:rPr>
        <w:t>!</w:t>
      </w:r>
      <w:r>
        <w:rPr>
          <w:rFonts w:ascii="Arial" w:hAnsi="Arial" w:cs="Arial" w:eastAsia="Arial"/>
          <w:sz w:val="56"/>
          <w:szCs w:val="56"/>
          <w:color w:val="363636"/>
          <w:spacing w:val="-142"/>
          <w:w w:val="57"/>
          <w:position w:val="-9"/>
        </w:rPr>
        <w:t>-</w:t>
      </w:r>
      <w:r>
        <w:rPr>
          <w:rFonts w:ascii="Arial" w:hAnsi="Arial" w:cs="Arial" w:eastAsia="Arial"/>
          <w:sz w:val="19"/>
          <w:szCs w:val="19"/>
          <w:color w:val="363636"/>
          <w:spacing w:val="-14"/>
          <w:w w:val="51"/>
          <w:position w:val="11"/>
        </w:rPr>
        <w:t>.</w:t>
      </w:r>
      <w:r>
        <w:rPr>
          <w:rFonts w:ascii="Arial" w:hAnsi="Arial" w:cs="Arial" w:eastAsia="Arial"/>
          <w:sz w:val="20"/>
          <w:szCs w:val="20"/>
          <w:color w:val="363636"/>
          <w:spacing w:val="-37"/>
          <w:w w:val="68"/>
          <w:position w:val="17"/>
        </w:rPr>
        <w:t>!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51"/>
          <w:position w:val="11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1" w:right="-20"/>
        <w:jc w:val="left"/>
        <w:rPr>
          <w:rFonts w:ascii="Arial" w:hAnsi="Arial" w:cs="Arial" w:eastAsia="Arial"/>
          <w:sz w:val="33"/>
          <w:szCs w:val="33"/>
        </w:rPr>
      </w:pPr>
      <w:rPr/>
      <w:r>
        <w:rPr>
          <w:rFonts w:ascii="Arial" w:hAnsi="Arial" w:cs="Arial" w:eastAsia="Arial"/>
          <w:sz w:val="25"/>
          <w:szCs w:val="25"/>
          <w:color w:val="363636"/>
          <w:spacing w:val="0"/>
          <w:w w:val="51"/>
          <w:b/>
          <w:bCs/>
        </w:rPr>
        <w:t>O</w:t>
      </w:r>
      <w:r>
        <w:rPr>
          <w:rFonts w:ascii="Arial" w:hAnsi="Arial" w:cs="Arial" w:eastAsia="Arial"/>
          <w:sz w:val="25"/>
          <w:szCs w:val="25"/>
          <w:color w:val="363636"/>
          <w:spacing w:val="20"/>
          <w:w w:val="51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363636"/>
          <w:spacing w:val="2"/>
          <w:w w:val="53"/>
          <w:b/>
          <w:bCs/>
          <w:i/>
        </w:rPr>
        <w:t>B</w:t>
      </w:r>
      <w:r>
        <w:rPr>
          <w:rFonts w:ascii="Arial" w:hAnsi="Arial" w:cs="Arial" w:eastAsia="Arial"/>
          <w:sz w:val="20"/>
          <w:szCs w:val="20"/>
          <w:color w:val="494949"/>
          <w:spacing w:val="-9"/>
          <w:w w:val="72"/>
          <w:b/>
          <w:bCs/>
          <w:i/>
        </w:rPr>
        <w:t>1</w:t>
      </w:r>
      <w:r>
        <w:rPr>
          <w:rFonts w:ascii="Arial" w:hAnsi="Arial" w:cs="Arial" w:eastAsia="Arial"/>
          <w:sz w:val="33"/>
          <w:szCs w:val="33"/>
          <w:color w:val="363636"/>
          <w:spacing w:val="0"/>
          <w:w w:val="60"/>
          <w:b/>
          <w:bCs/>
          <w:i/>
        </w:rPr>
        <w:t>MarhtMl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00"/>
          <w:cols w:num="2" w:equalWidth="0">
            <w:col w:w="6254" w:space="2353"/>
            <w:col w:w="287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5021" w:right="515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4"/>
        </w:rPr>
        <w:t>TEMEL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32" w:lineRule="atLeast"/>
        <w:ind w:left="5431" w:right="549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40" w:right="200"/>
        </w:sectPr>
      </w:pPr>
      <w:rPr/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80" w:lineRule="atLeast"/>
        <w:ind w:left="2648" w:right="-256"/>
        <w:jc w:val="left"/>
        <w:tabs>
          <w:tab w:pos="8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437.263153pt;margin-top:11.347933pt;width:95.640194pt;height:30.659219pt;mso-position-horizontal-relative:page;mso-position-vertical-relative:paragraph;z-index:-15231" coordorigin="8745,227" coordsize="1913,613">
            <v:group style="position:absolute;left:8767;top:468;width:1870;height:2" coordorigin="8767,468" coordsize="1870,2">
              <v:shape style="position:absolute;left:8767;top:468;width:1870;height:2" coordorigin="8767,468" coordsize="1870,0" path="m8767,468l10637,468e" filled="f" stroked="t" strokeweight="2.135885pt" strokecolor="#575B6B">
                <v:path arrowok="t"/>
              </v:shape>
            </v:group>
            <v:group style="position:absolute;left:10608;top:248;width:2;height:277" coordorigin="10608,248" coordsize="2,277">
              <v:shape style="position:absolute;left:10608;top:248;width:2;height:277" coordorigin="10608,248" coordsize="0,277" path="m10608,525l10608,248e" filled="f" stroked="t" strokeweight="2.135885pt" strokecolor="#4F4F4F">
                <v:path arrowok="t"/>
              </v:shape>
            </v:group>
            <v:group style="position:absolute;left:10589;top:401;width:2;height:411" coordorigin="10589,401" coordsize="2,411">
              <v:shape style="position:absolute;left:10589;top:401;width:2;height:411" coordorigin="10589,401" coordsize="0,411" path="m10589,812l10589,401e" filled="f" stroked="t" strokeweight="2.847847pt" strokecolor="#343434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0.623924pt;margin-top:55.540405pt;width:410.413127pt;height:13.481905pt;mso-position-horizontal-relative:page;mso-position-vertical-relative:paragraph;z-index:-15225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0"/>
                    <w:jc w:val="left"/>
                    <w:tabs>
                      <w:tab w:pos="1380" w:val="left"/>
                      <w:tab w:pos="1780" w:val="left"/>
                      <w:tab w:pos="8080" w:val="left"/>
                    </w:tabs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7E7E7E"/>
                      <w:spacing w:val="12"/>
                      <w:w w:val="64"/>
                      <w:position w:val="4"/>
                    </w:rPr>
                    <w:t>'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5B5B5B"/>
                      <w:spacing w:val="0"/>
                      <w:w w:val="79"/>
                      <w:position w:val="4"/>
                    </w:rPr>
                    <w:t>tf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5B5B5B"/>
                      <w:spacing w:val="-1"/>
                      <w:w w:val="80"/>
                      <w:position w:val="4"/>
                    </w:rPr>
                    <w:t>a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363636"/>
                      <w:spacing w:val="0"/>
                      <w:w w:val="80"/>
                      <w:position w:val="4"/>
                    </w:rPr>
                    <w:t>iy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363636"/>
                      <w:spacing w:val="-28"/>
                      <w:w w:val="100"/>
                      <w:position w:val="4"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7E7E7E"/>
                      <w:spacing w:val="0"/>
                      <w:w w:val="45"/>
                      <w:position w:val="-1"/>
                    </w:rPr>
                    <w:t>c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7E7E7E"/>
                      <w:spacing w:val="0"/>
                      <w:w w:val="4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7E7E7E"/>
                      <w:spacing w:val="-25"/>
                      <w:w w:val="45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7E7E7E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7E7E7E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494949"/>
                      <w:spacing w:val="0"/>
                      <w:w w:val="100"/>
                      <w:position w:val="-1"/>
                    </w:rPr>
                    <w:t>lg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494949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494949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94949"/>
                      <w:spacing w:val="0"/>
                      <w:w w:val="82"/>
                      <w:position w:val="-1"/>
                    </w:rPr>
                    <w:t>miri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94949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94949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B1B3B1"/>
                      <w:spacing w:val="0"/>
                      <w:w w:val="232"/>
                      <w:position w:val="3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B1B3B1"/>
                      <w:spacing w:val="-25"/>
                      <w:w w:val="100"/>
                      <w:position w:val="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494949"/>
                      <w:spacing w:val="0"/>
                      <w:w w:val="188"/>
                      <w:position w:val="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44"/>
          <w:szCs w:val="144"/>
          <w:color w:val="5B5B5B"/>
          <w:spacing w:val="0"/>
          <w:w w:val="135"/>
          <w:position w:val="-59"/>
        </w:rPr>
        <w:t>r*</w:t>
      </w:r>
      <w:r>
        <w:rPr>
          <w:rFonts w:ascii="Times New Roman" w:hAnsi="Times New Roman" w:cs="Times New Roman" w:eastAsia="Times New Roman"/>
          <w:sz w:val="144"/>
          <w:szCs w:val="144"/>
          <w:color w:val="5B5B5B"/>
          <w:spacing w:val="0"/>
          <w:w w:val="100"/>
          <w:position w:val="-59"/>
        </w:rPr>
        <w:tab/>
      </w:r>
      <w:r>
        <w:rPr>
          <w:rFonts w:ascii="Times New Roman" w:hAnsi="Times New Roman" w:cs="Times New Roman" w:eastAsia="Times New Roman"/>
          <w:sz w:val="144"/>
          <w:szCs w:val="144"/>
          <w:color w:val="5B5B5B"/>
          <w:spacing w:val="0"/>
          <w:w w:val="100"/>
          <w:position w:val="-59"/>
        </w:rPr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4"/>
          <w:w w:val="67"/>
          <w:position w:val="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B1B3B1"/>
          <w:spacing w:val="0"/>
          <w:w w:val="67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B1B3B1"/>
          <w:spacing w:val="4"/>
          <w:w w:val="6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34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4"/>
          <w:w w:val="134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34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34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5"/>
          <w:w w:val="134"/>
          <w:position w:val="0"/>
        </w:rPr>
        <w:t>}</w:t>
      </w:r>
      <w:r>
        <w:rPr>
          <w:rFonts w:ascii="Times New Roman" w:hAnsi="Times New Roman" w:cs="Times New Roman" w:eastAsia="Times New Roman"/>
          <w:sz w:val="20"/>
          <w:szCs w:val="20"/>
          <w:color w:val="B1B3B1"/>
          <w:spacing w:val="0"/>
          <w:w w:val="132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right="-256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4"/>
          <w:szCs w:val="144"/>
          <w:color w:val="494949"/>
          <w:spacing w:val="-145"/>
          <w:w w:val="138"/>
          <w:position w:val="-6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494949"/>
          <w:spacing w:val="0"/>
          <w:w w:val="77"/>
          <w:position w:val="-87"/>
        </w:rPr>
        <w:t>tJ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right="-256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4"/>
          <w:szCs w:val="144"/>
          <w:color w:val="494949"/>
          <w:spacing w:val="-212"/>
          <w:w w:val="138"/>
          <w:position w:val="-6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1B3B1"/>
          <w:spacing w:val="-9"/>
          <w:w w:val="163"/>
          <w:position w:val="-87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473"/>
          <w:position w:val="-8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tLeast"/>
        <w:ind w:right="-20"/>
        <w:jc w:val="left"/>
        <w:rPr>
          <w:rFonts w:ascii="Times New Roman" w:hAnsi="Times New Roman" w:cs="Times New Roman" w:eastAsia="Times New Roman"/>
          <w:sz w:val="55"/>
          <w:szCs w:val="55"/>
        </w:rPr>
      </w:pPr>
      <w:rPr/>
      <w:r>
        <w:rPr>
          <w:rFonts w:ascii="Times New Roman" w:hAnsi="Times New Roman" w:cs="Times New Roman" w:eastAsia="Times New Roman"/>
          <w:sz w:val="55"/>
          <w:szCs w:val="55"/>
          <w:color w:val="4450AA"/>
          <w:spacing w:val="-11"/>
          <w:w w:val="62"/>
          <w:i/>
        </w:rPr>
        <w:t>J</w:t>
      </w:r>
      <w:r>
        <w:rPr>
          <w:rFonts w:ascii="Times New Roman" w:hAnsi="Times New Roman" w:cs="Times New Roman" w:eastAsia="Times New Roman"/>
          <w:sz w:val="55"/>
          <w:szCs w:val="55"/>
          <w:color w:val="9C9C9C"/>
          <w:spacing w:val="-69"/>
          <w:w w:val="70"/>
          <w:i/>
        </w:rPr>
        <w:t>.</w:t>
      </w:r>
      <w:r>
        <w:rPr>
          <w:rFonts w:ascii="Times New Roman" w:hAnsi="Times New Roman" w:cs="Times New Roman" w:eastAsia="Times New Roman"/>
          <w:sz w:val="55"/>
          <w:szCs w:val="55"/>
          <w:color w:val="494949"/>
          <w:spacing w:val="0"/>
          <w:w w:val="60"/>
          <w:i/>
        </w:rPr>
        <w:t>,</w:t>
      </w:r>
      <w:r>
        <w:rPr>
          <w:rFonts w:ascii="Times New Roman" w:hAnsi="Times New Roman" w:cs="Times New Roman" w:eastAsia="Times New Roman"/>
          <w:sz w:val="55"/>
          <w:szCs w:val="5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00"/>
          <w:cols w:num="4" w:equalWidth="0">
            <w:col w:w="9132" w:space="247"/>
            <w:col w:w="346" w:space="151"/>
            <w:col w:w="385" w:space="178"/>
            <w:col w:w="1041"/>
          </w:cols>
        </w:sectPr>
      </w:pPr>
      <w:rPr/>
    </w:p>
    <w:p>
      <w:pPr>
        <w:spacing w:before="0" w:after="0" w:line="1358" w:lineRule="atLeast"/>
        <w:ind w:right="1843"/>
        <w:jc w:val="right"/>
        <w:rPr>
          <w:rFonts w:ascii="Arial" w:hAnsi="Arial" w:cs="Arial" w:eastAsia="Arial"/>
          <w:sz w:val="37"/>
          <w:szCs w:val="37"/>
        </w:rPr>
      </w:pPr>
      <w:rPr/>
      <w:r>
        <w:rPr>
          <w:rFonts w:ascii="Arial" w:hAnsi="Arial" w:cs="Arial" w:eastAsia="Arial"/>
          <w:sz w:val="37"/>
          <w:szCs w:val="37"/>
          <w:color w:val="494949"/>
          <w:spacing w:val="0"/>
          <w:w w:val="100"/>
        </w:rPr>
        <w:t>B</w:t>
      </w:r>
      <w:r>
        <w:rPr>
          <w:rFonts w:ascii="Arial" w:hAnsi="Arial" w:cs="Arial" w:eastAsia="Arial"/>
          <w:sz w:val="37"/>
          <w:szCs w:val="37"/>
          <w:color w:val="494949"/>
          <w:spacing w:val="77"/>
          <w:w w:val="100"/>
        </w:rPr>
        <w:t> </w:t>
      </w:r>
      <w:r>
        <w:rPr>
          <w:rFonts w:ascii="Arial" w:hAnsi="Arial" w:cs="Arial" w:eastAsia="Arial"/>
          <w:sz w:val="37"/>
          <w:szCs w:val="37"/>
          <w:color w:val="494949"/>
          <w:spacing w:val="0"/>
          <w:w w:val="122"/>
        </w:rPr>
        <w:t>P</w:t>
      </w:r>
      <w:r>
        <w:rPr>
          <w:rFonts w:ascii="Arial" w:hAnsi="Arial" w:cs="Arial" w:eastAsia="Arial"/>
          <w:sz w:val="37"/>
          <w:szCs w:val="37"/>
          <w:color w:val="494949"/>
          <w:spacing w:val="0"/>
          <w:w w:val="122"/>
        </w:rPr>
        <w:t>M</w:t>
      </w:r>
      <w:r>
        <w:rPr>
          <w:rFonts w:ascii="Arial" w:hAnsi="Arial" w:cs="Arial" w:eastAsia="Arial"/>
          <w:sz w:val="37"/>
          <w:szCs w:val="37"/>
          <w:color w:val="494949"/>
          <w:spacing w:val="-9"/>
          <w:w w:val="122"/>
        </w:rPr>
        <w:t> </w:t>
      </w:r>
      <w:r>
        <w:rPr>
          <w:rFonts w:ascii="Arial" w:hAnsi="Arial" w:cs="Arial" w:eastAsia="Arial"/>
          <w:sz w:val="37"/>
          <w:szCs w:val="37"/>
          <w:color w:val="B1B3B1"/>
          <w:spacing w:val="0"/>
          <w:w w:val="51"/>
        </w:rPr>
        <w:t>·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240" w:right="200"/>
        </w:sectPr>
      </w:pPr>
      <w:rPr/>
    </w:p>
    <w:p>
      <w:pPr>
        <w:spacing w:before="0" w:after="0" w:line="586" w:lineRule="atLeast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.581818pt;margin-top:-.800027pt;width:4.44974pt;height:5.5pt;mso-position-horizontal-relative:page;mso-position-vertical-relative:paragraph;z-index:-15226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7"/>
                    <w:jc w:val="left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363636"/>
                      <w:spacing w:val="-4"/>
                      <w:w w:val="100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363636"/>
                      <w:spacing w:val="-3"/>
                      <w:w w:val="100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363636"/>
                      <w:spacing w:val="-12"/>
                      <w:w w:val="100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363636"/>
          <w:w w:val="50"/>
        </w:rPr>
        <w:t>:</w:t>
      </w:r>
      <w:r>
        <w:rPr>
          <w:rFonts w:ascii="Arial" w:hAnsi="Arial" w:cs="Arial" w:eastAsia="Arial"/>
          <w:sz w:val="23"/>
          <w:szCs w:val="23"/>
          <w:color w:val="363636"/>
          <w:spacing w:val="-11"/>
          <w:w w:val="50"/>
        </w:rPr>
        <w:t>:</w:t>
      </w:r>
      <w:r>
        <w:rPr>
          <w:rFonts w:ascii="Arial" w:hAnsi="Arial" w:cs="Arial" w:eastAsia="Arial"/>
          <w:sz w:val="23"/>
          <w:szCs w:val="23"/>
          <w:color w:val="363636"/>
          <w:spacing w:val="-4"/>
          <w:w w:val="50"/>
        </w:rPr>
        <w:t>ı</w:t>
      </w:r>
      <w:r>
        <w:rPr>
          <w:rFonts w:ascii="Arial" w:hAnsi="Arial" w:cs="Arial" w:eastAsia="Arial"/>
          <w:sz w:val="23"/>
          <w:szCs w:val="23"/>
          <w:color w:val="363636"/>
          <w:spacing w:val="-7"/>
          <w:w w:val="50"/>
        </w:rPr>
        <w:t>: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50"/>
        </w:rPr>
        <w:t>: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858" w:lineRule="atLeast"/>
        <w:ind w:right="3017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7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2" w:after="0" w:line="249" w:lineRule="exact"/>
        <w:ind w:right="-20"/>
        <w:jc w:val="left"/>
        <w:tabs>
          <w:tab w:pos="6800" w:val="left"/>
          <w:tab w:pos="84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  <w:position w:val="-2"/>
        </w:rPr>
        <w:t>Abd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  <w:position w:val="-2"/>
        </w:rPr>
      </w:r>
      <w:r>
        <w:rPr>
          <w:rFonts w:ascii="Arial" w:hAnsi="Arial" w:cs="Arial" w:eastAsia="Arial"/>
          <w:sz w:val="19"/>
          <w:szCs w:val="19"/>
          <w:color w:val="7E7E7E"/>
          <w:spacing w:val="-19"/>
          <w:w w:val="142"/>
          <w:position w:val="-2"/>
        </w:rPr>
        <w:t>"</w:t>
      </w:r>
      <w:r>
        <w:rPr>
          <w:rFonts w:ascii="Arial" w:hAnsi="Arial" w:cs="Arial" w:eastAsia="Arial"/>
          <w:sz w:val="19"/>
          <w:szCs w:val="19"/>
          <w:color w:val="B1B3B1"/>
          <w:spacing w:val="0"/>
          <w:w w:val="100"/>
          <w:position w:val="-2"/>
        </w:rPr>
        <w:t>·</w:t>
      </w:r>
      <w:r>
        <w:rPr>
          <w:rFonts w:ascii="Arial" w:hAnsi="Arial" w:cs="Arial" w:eastAsia="Arial"/>
          <w:sz w:val="19"/>
          <w:szCs w:val="19"/>
          <w:color w:val="B1B3B1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B1B3B1"/>
          <w:spacing w:val="15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5B5B5B"/>
          <w:spacing w:val="0"/>
          <w:w w:val="198"/>
          <w:position w:val="-2"/>
        </w:rPr>
        <w:t>'</w:t>
      </w:r>
      <w:r>
        <w:rPr>
          <w:rFonts w:ascii="Arial" w:hAnsi="Arial" w:cs="Arial" w:eastAsia="Arial"/>
          <w:sz w:val="19"/>
          <w:szCs w:val="19"/>
          <w:color w:val="5B5B5B"/>
          <w:spacing w:val="27"/>
          <w:w w:val="198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7E7E7E"/>
          <w:spacing w:val="0"/>
          <w:w w:val="72"/>
          <w:i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7E7E7E"/>
          <w:spacing w:val="-1"/>
          <w:w w:val="73"/>
          <w:i/>
          <w:position w:val="-2"/>
        </w:rPr>
        <w:t>g</w:t>
      </w:r>
      <w:r>
        <w:rPr>
          <w:rFonts w:ascii="Arial" w:hAnsi="Arial" w:cs="Arial" w:eastAsia="Arial"/>
          <w:sz w:val="19"/>
          <w:szCs w:val="19"/>
          <w:color w:val="5B5B5B"/>
          <w:spacing w:val="0"/>
          <w:w w:val="90"/>
          <w:i/>
          <w:position w:val="-2"/>
        </w:rPr>
        <w:t>&amp;ı</w:t>
      </w:r>
      <w:r>
        <w:rPr>
          <w:rFonts w:ascii="Arial" w:hAnsi="Arial" w:cs="Arial" w:eastAsia="Arial"/>
          <w:sz w:val="19"/>
          <w:szCs w:val="19"/>
          <w:color w:val="5B5B5B"/>
          <w:spacing w:val="-32"/>
          <w:w w:val="90"/>
          <w:i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89"/>
          <w:i/>
          <w:position w:val="-2"/>
        </w:rPr>
        <w:t>&lt;</w:t>
      </w:r>
      <w:r>
        <w:rPr>
          <w:rFonts w:ascii="Arial" w:hAnsi="Arial" w:cs="Arial" w:eastAsia="Arial"/>
          <w:sz w:val="19"/>
          <w:szCs w:val="19"/>
          <w:color w:val="363636"/>
          <w:spacing w:val="-5"/>
          <w:w w:val="90"/>
          <w:i/>
          <w:position w:val="-2"/>
        </w:rPr>
        <w:t>e</w:t>
      </w:r>
      <w:r>
        <w:rPr>
          <w:rFonts w:ascii="Arial" w:hAnsi="Arial" w:cs="Arial" w:eastAsia="Arial"/>
          <w:sz w:val="19"/>
          <w:szCs w:val="19"/>
          <w:color w:val="5B5B5B"/>
          <w:spacing w:val="-29"/>
          <w:w w:val="123"/>
          <w:i/>
          <w:position w:val="-2"/>
        </w:rPr>
        <w:t>·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28"/>
          <w:i/>
          <w:position w:val="-2"/>
        </w:rPr>
        <w:t>ıQ.</w:t>
      </w:r>
      <w:r>
        <w:rPr>
          <w:rFonts w:ascii="Arial" w:hAnsi="Arial" w:cs="Arial" w:eastAsia="Arial"/>
          <w:sz w:val="19"/>
          <w:szCs w:val="19"/>
          <w:color w:val="B1B3B1"/>
          <w:spacing w:val="6"/>
          <w:w w:val="99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B1B3B1"/>
          <w:spacing w:val="0"/>
          <w:w w:val="83"/>
          <w:position w:val="-2"/>
        </w:rPr>
        <w:t>-</w:t>
      </w:r>
      <w:r>
        <w:rPr>
          <w:rFonts w:ascii="Arial" w:hAnsi="Arial" w:cs="Arial" w:eastAsia="Arial"/>
          <w:sz w:val="19"/>
          <w:szCs w:val="19"/>
          <w:color w:val="B1B3B1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B1B3B1"/>
          <w:spacing w:val="0"/>
          <w:w w:val="100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00"/>
          <w:cols w:num="2" w:equalWidth="0">
            <w:col w:w="692" w:space="1090"/>
            <w:col w:w="9698"/>
          </w:cols>
        </w:sectPr>
      </w:pPr>
      <w:rPr/>
    </w:p>
    <w:p>
      <w:pPr>
        <w:spacing w:before="0" w:after="0" w:line="463" w:lineRule="atLeast"/>
        <w:ind w:right="1257"/>
        <w:jc w:val="right"/>
        <w:tabs>
          <w:tab w:pos="700" w:val="left"/>
          <w:tab w:pos="114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pict>
          <v:group style="position:absolute;margin-left:16.25646pt;margin-top:32.346794pt;width:565.6536pt;height:780.565717pt;mso-position-horizontal-relative:page;mso-position-vertical-relative:page;z-index:-15232" coordorigin="325,647" coordsize="11313,15611">
            <v:group style="position:absolute;left:337;top:664;width:1182;height:2" coordorigin="337,664" coordsize="1182,2">
              <v:shape style="position:absolute;left:337;top:664;width:1182;height:2" coordorigin="337,664" coordsize="1182,0" path="m337,664l1519,664e" filled="f" stroked="t" strokeweight=".949282pt" strokecolor="#838383">
                <v:path arrowok="t"/>
              </v:shape>
            </v:group>
            <v:group style="position:absolute;left:1016;top:668;width:712;height:2" coordorigin="1016,668" coordsize="712,2">
              <v:shape style="position:absolute;left:1016;top:668;width:712;height:2" coordorigin="1016,668" coordsize="712,0" path="m1016,668l1728,668e" filled="f" stroked="t" strokeweight=".711962pt" strokecolor="#707070">
                <v:path arrowok="t"/>
              </v:shape>
            </v:group>
            <v:group style="position:absolute;left:1671;top:668;width:361;height:2" coordorigin="1671,668" coordsize="361,2">
              <v:shape style="position:absolute;left:1671;top:668;width:361;height:2" coordorigin="1671,668" coordsize="361,0" path="m1671,668l2031,668e" filled="f" stroked="t" strokeweight=".474641pt" strokecolor="#484848">
                <v:path arrowok="t"/>
              </v:shape>
            </v:group>
            <v:group style="position:absolute;left:1975;top:673;width:7870;height:2" coordorigin="1975,673" coordsize="7870,2">
              <v:shape style="position:absolute;left:1975;top:673;width:7870;height:2" coordorigin="1975,673" coordsize="7870,0" path="m1975,673l9844,673e" filled="f" stroked="t" strokeweight=".711962pt" strokecolor="#606060">
                <v:path arrowok="t"/>
              </v:shape>
            </v:group>
            <v:group style="position:absolute;left:2359;top:659;width:2;height:382" coordorigin="2359,659" coordsize="2,382">
              <v:shape style="position:absolute;left:2359;top:659;width:2;height:382" coordorigin="2359,659" coordsize="0,382" path="m2359,1041l2359,659e" filled="f" stroked="t" strokeweight=".949282pt" strokecolor="#545454">
                <v:path arrowok="t"/>
              </v:shape>
            </v:group>
            <v:group style="position:absolute;left:2895;top:668;width:389;height:2" coordorigin="2895,668" coordsize="389,2">
              <v:shape style="position:absolute;left:2895;top:668;width:389;height:2" coordorigin="2895,668" coordsize="389,0" path="m2895,668l3285,668e" filled="f" stroked="t" strokeweight=".474641pt" strokecolor="#3B3B3B">
                <v:path arrowok="t"/>
              </v:shape>
            </v:group>
            <v:group style="position:absolute;left:3465;top:673;width:223;height:2" coordorigin="3465,673" coordsize="223,2">
              <v:shape style="position:absolute;left:3465;top:673;width:223;height:2" coordorigin="3465,673" coordsize="223,0" path="m3465,673l3688,673e" filled="f" stroked="t" strokeweight=".474641pt" strokecolor="#3F3F3F">
                <v:path arrowok="t"/>
              </v:shape>
            </v:group>
            <v:group style="position:absolute;left:7708;top:678;width:598;height:2" coordorigin="7708,678" coordsize="598,2">
              <v:shape style="position:absolute;left:7708;top:678;width:598;height:2" coordorigin="7708,678" coordsize="598,0" path="m7708,678l8306,678e" filled="f" stroked="t" strokeweight=".474641pt" strokecolor="#4F4F4F">
                <v:path arrowok="t"/>
              </v:shape>
            </v:group>
            <v:group style="position:absolute;left:8729;top:683;width:1115;height:2" coordorigin="8729,683" coordsize="1115,2">
              <v:shape style="position:absolute;left:8729;top:683;width:1115;height:2" coordorigin="8729,683" coordsize="1115,0" path="m8729,683l9844,683e" filled="f" stroked="t" strokeweight=".711962pt" strokecolor="#606060">
                <v:path arrowok="t"/>
              </v:shape>
            </v:group>
            <v:group style="position:absolute;left:9113;top:673;width:2;height:1017" coordorigin="9113,673" coordsize="2,1017">
              <v:shape style="position:absolute;left:9113;top:673;width:2;height:1017" coordorigin="9113,673" coordsize="0,1017" path="m9113,1690l9113,673e" filled="f" stroked="t" strokeweight=".711962pt" strokecolor="#4B4B4B">
                <v:path arrowok="t"/>
              </v:shape>
            </v:group>
            <v:group style="position:absolute;left:9066;top:678;width:304;height:2" coordorigin="9066,678" coordsize="304,2">
              <v:shape style="position:absolute;left:9066;top:678;width:304;height:2" coordorigin="9066,678" coordsize="304,0" path="m9066,678l9369,678e" filled="f" stroked="t" strokeweight=".474641pt" strokecolor="#444444">
                <v:path arrowok="t"/>
              </v:shape>
            </v:group>
            <v:group style="position:absolute;left:9569;top:683;width:2027;height:2" coordorigin="9569,683" coordsize="2027,2">
              <v:shape style="position:absolute;left:9569;top:683;width:2027;height:2" coordorigin="9569,683" coordsize="2027,0" path="m9569,683l11595,683e" filled="f" stroked="t" strokeweight=".711962pt" strokecolor="#7C7C7C">
                <v:path arrowok="t"/>
              </v:shape>
            </v:group>
            <v:group style="position:absolute;left:11595;top:673;width:2;height:8732" coordorigin="11595,673" coordsize="2,8732">
              <v:shape style="position:absolute;left:11595;top:673;width:2;height:8732" coordorigin="11595,673" coordsize="0,8732" path="m11595,9405l11595,673e" filled="f" stroked="t" strokeweight=".711962pt" strokecolor="#575757">
                <v:path arrowok="t"/>
              </v:shape>
            </v:group>
            <v:group style="position:absolute;left:2359;top:983;width:2;height:559" coordorigin="2359,983" coordsize="2,559">
              <v:shape style="position:absolute;left:2359;top:983;width:2;height:559" coordorigin="2359,983" coordsize="0,559" path="m2359,1542l2359,983e" filled="f" stroked="t" strokeweight=".474641pt" strokecolor="#1F1F1F">
                <v:path arrowok="t"/>
              </v:shape>
            </v:group>
            <v:group style="position:absolute;left:342;top:654;width:2;height:888" coordorigin="342,654" coordsize="2,888">
              <v:shape style="position:absolute;left:342;top:654;width:2;height:888" coordorigin="342,654" coordsize="0,888" path="m342,1542l342,654e" filled="f" stroked="t" strokeweight=".711962pt" strokecolor="#777777">
                <v:path arrowok="t"/>
              </v:shape>
            </v:group>
            <v:group style="position:absolute;left:342;top:1485;width:2;height:205" coordorigin="342,1485" coordsize="2,205">
              <v:shape style="position:absolute;left:342;top:1485;width:2;height:205" coordorigin="342,1485" coordsize="0,205" path="m342,1690l342,1485e" filled="f" stroked="t" strokeweight=".474641pt" strokecolor="#707070">
                <v:path arrowok="t"/>
              </v:shape>
            </v:group>
            <v:group style="position:absolute;left:2359;top:1485;width:2;height:358" coordorigin="2359,1485" coordsize="2,358">
              <v:shape style="position:absolute;left:2359;top:1485;width:2;height:358" coordorigin="2359,1485" coordsize="0,358" path="m2359,1843l2359,1485e" filled="f" stroked="t" strokeweight=".949282pt" strokecolor="#484848">
                <v:path arrowok="t"/>
              </v:shape>
            </v:group>
            <v:group style="position:absolute;left:342;top:1633;width:2;height:234" coordorigin="342,1633" coordsize="2,234">
              <v:shape style="position:absolute;left:342;top:1633;width:2;height:234" coordorigin="342,1633" coordsize="0,234" path="m342,1867l342,1633e" filled="f" stroked="t" strokeweight=".474641pt" strokecolor="#545454">
                <v:path arrowok="t"/>
              </v:shape>
            </v:group>
            <v:group style="position:absolute;left:337;top:1840;width:11258;height:2" coordorigin="337,1840" coordsize="11258,2">
              <v:shape style="position:absolute;left:337;top:1840;width:11258;height:2" coordorigin="337,1840" coordsize="11258,0" path="m337,1840l11595,1840e" filled="f" stroked="t" strokeweight=".711962pt" strokecolor="#5B5B5B">
                <v:path arrowok="t"/>
              </v:shape>
            </v:group>
            <v:group style="position:absolute;left:7708;top:1843;width:598;height:2" coordorigin="7708,1843" coordsize="598,2">
              <v:shape style="position:absolute;left:7708;top:1843;width:598;height:2" coordorigin="7708,1843" coordsize="598,0" path="m7708,1843l8306,1843e" filled="f" stroked="t" strokeweight=".474641pt" strokecolor="#444444">
                <v:path arrowok="t"/>
              </v:shape>
            </v:group>
            <v:group style="position:absolute;left:9113;top:1633;width:2;height:215" coordorigin="9113,1633" coordsize="2,215">
              <v:shape style="position:absolute;left:9113;top:1633;width:2;height:215" coordorigin="9113,1633" coordsize="0,215" path="m9113,1848l9113,1633e" filled="f" stroked="t" strokeweight=".474641pt" strokecolor="#343434">
                <v:path arrowok="t"/>
              </v:shape>
            </v:group>
            <v:group style="position:absolute;left:9066;top:1843;width:304;height:2" coordorigin="9066,1843" coordsize="304,2">
              <v:shape style="position:absolute;left:9066;top:1843;width:304;height:2" coordorigin="9066,1843" coordsize="304,0" path="m9066,1843l9369,1843e" filled="f" stroked="t" strokeweight=".474641pt" strokecolor="#444444">
                <v:path arrowok="t"/>
              </v:shape>
            </v:group>
            <v:group style="position:absolute;left:337;top:2077;width:4595;height:2" coordorigin="337,2077" coordsize="4595,2">
              <v:shape style="position:absolute;left:337;top:2077;width:4595;height:2" coordorigin="337,2077" coordsize="4595,0" path="m337,2077l4932,2077e" filled="f" stroked="t" strokeweight=".711962pt" strokecolor="#575757">
                <v:path arrowok="t"/>
              </v:shape>
            </v:group>
            <v:group style="position:absolute;left:346;top:1795;width:2;height:640" coordorigin="346,1795" coordsize="2,640">
              <v:shape style="position:absolute;left:346;top:1795;width:2;height:640" coordorigin="346,1795" coordsize="0,640" path="m346,2435l346,1795e" filled="f" stroked="t" strokeweight=".711962pt" strokecolor="#575757">
                <v:path arrowok="t"/>
              </v:shape>
            </v:group>
            <v:group style="position:absolute;left:3489;top:1833;width:2;height:487" coordorigin="3489,1833" coordsize="2,487">
              <v:shape style="position:absolute;left:3489;top:1833;width:2;height:487" coordorigin="3489,1833" coordsize="0,487" path="m3489,2320l3489,1833e" filled="f" stroked="t" strokeweight=".711962pt" strokecolor="#4F4F4F">
                <v:path arrowok="t"/>
              </v:shape>
            </v:group>
            <v:group style="position:absolute;left:4875;top:2077;width:166;height:2" coordorigin="4875,2077" coordsize="166,2">
              <v:shape style="position:absolute;left:4875;top:2077;width:166;height:2" coordorigin="4875,2077" coordsize="166,0" path="m4875,2077l5041,2077e" filled="f" stroked="t" strokeweight=".474641pt" strokecolor="#2B2B2B">
                <v:path arrowok="t"/>
              </v:shape>
            </v:group>
            <v:group style="position:absolute;left:4984;top:2079;width:4144;height:2" coordorigin="4984,2079" coordsize="4144,2">
              <v:shape style="position:absolute;left:4984;top:2079;width:4144;height:2" coordorigin="4984,2079" coordsize="4144,0" path="m4984,2079l9127,2079e" filled="f" stroked="t" strokeweight=".711962pt" strokecolor="#575757">
                <v:path arrowok="t"/>
              </v:shape>
            </v:group>
            <v:group style="position:absolute;left:9070;top:2084;width:555;height:2" coordorigin="9070,2084" coordsize="555,2">
              <v:shape style="position:absolute;left:9070;top:2084;width:555;height:2" coordorigin="9070,2084" coordsize="555,0" path="m9070,2084l9626,2084e" filled="f" stroked="t" strokeweight=".474641pt" strokecolor="#444444">
                <v:path arrowok="t"/>
              </v:shape>
            </v:group>
            <v:group style="position:absolute;left:9569;top:2084;width:2027;height:2" coordorigin="9569,2084" coordsize="2027,2">
              <v:shape style="position:absolute;left:9569;top:2084;width:2027;height:2" coordorigin="9569,2084" coordsize="2027,0" path="m9569,2084l11595,2084e" filled="f" stroked="t" strokeweight=".949282pt" strokecolor="#646464">
                <v:path arrowok="t"/>
              </v:shape>
            </v:group>
            <v:group style="position:absolute;left:332;top:2320;width:2620;height:2" coordorigin="332,2320" coordsize="2620,2">
              <v:shape style="position:absolute;left:332;top:2320;width:2620;height:2" coordorigin="332,2320" coordsize="2620,0" path="m332,2320l2952,2320e" filled="f" stroked="t" strokeweight=".711962pt" strokecolor="#575757">
                <v:path arrowok="t"/>
              </v:shape>
            </v:group>
            <v:group style="position:absolute;left:2895;top:2320;width:389;height:2" coordorigin="2895,2320" coordsize="389,2">
              <v:shape style="position:absolute;left:2895;top:2320;width:389;height:2" coordorigin="2895,2320" coordsize="389,0" path="m2895,2320l3285,2320e" filled="f" stroked="t" strokeweight=".474641pt" strokecolor="#343434">
                <v:path arrowok="t"/>
              </v:shape>
            </v:group>
            <v:group style="position:absolute;left:3228;top:2325;width:8368;height:2" coordorigin="3228,2325" coordsize="8368,2">
              <v:shape style="position:absolute;left:3228;top:2325;width:8368;height:2" coordorigin="3228,2325" coordsize="8368,0" path="m3228,2325l11595,2325e" filled="f" stroked="t" strokeweight=".711962pt" strokecolor="#5B5B5B">
                <v:path arrowok="t"/>
              </v:shape>
            </v:group>
            <v:group style="position:absolute;left:8249;top:2325;width:536;height:2" coordorigin="8249,2325" coordsize="536,2">
              <v:shape style="position:absolute;left:8249;top:2325;width:536;height:2" coordorigin="8249,2325" coordsize="536,0" path="m8249,2325l8786,2325e" filled="f" stroked="t" strokeweight=".474641pt" strokecolor="#2F2F2F">
                <v:path arrowok="t"/>
              </v:shape>
            </v:group>
            <v:group style="position:absolute;left:9569;top:2327;width:484;height:2" coordorigin="9569,2327" coordsize="484,2">
              <v:shape style="position:absolute;left:9569;top:2327;width:484;height:2" coordorigin="9569,2327" coordsize="484,0" path="m9569,2327l10053,2327e" filled="f" stroked="t" strokeweight=".711962pt" strokecolor="#4B4B4B">
                <v:path arrowok="t"/>
              </v:shape>
            </v:group>
            <v:group style="position:absolute;left:9996;top:2330;width:622;height:2" coordorigin="9996,2330" coordsize="622,2">
              <v:shape style="position:absolute;left:9996;top:2330;width:622;height:2" coordorigin="9996,2330" coordsize="622,0" path="m9996,2330l10618,2330e" filled="f" stroked="t" strokeweight=".474641pt" strokecolor="#383838">
                <v:path arrowok="t"/>
              </v:shape>
            </v:group>
            <v:group style="position:absolute;left:342;top:2564;width:9711;height:2" coordorigin="342,2564" coordsize="9711,2">
              <v:shape style="position:absolute;left:342;top:2564;width:9711;height:2" coordorigin="342,2564" coordsize="9711,0" path="m342,2564l10053,2564e" filled="f" stroked="t" strokeweight=".949282pt" strokecolor="#545454">
                <v:path arrowok="t"/>
              </v:shape>
            </v:group>
            <v:group style="position:absolute;left:9996;top:2568;width:622;height:2" coordorigin="9996,2568" coordsize="622,2">
              <v:shape style="position:absolute;left:9996;top:2568;width:622;height:2" coordorigin="9996,2568" coordsize="622,0" path="m9996,2568l10618,2568e" filled="f" stroked="t" strokeweight=".474641pt" strokecolor="#343434">
                <v:path arrowok="t"/>
              </v:shape>
            </v:group>
            <v:group style="position:absolute;left:10561;top:2568;width:1035;height:2" coordorigin="10561,2568" coordsize="1035,2">
              <v:shape style="position:absolute;left:10561;top:2568;width:1035;height:2" coordorigin="10561,2568" coordsize="1035,0" path="m10561,2568l11595,2568e" filled="f" stroked="t" strokeweight=".711962pt" strokecolor="#606060">
                <v:path arrowok="t"/>
              </v:shape>
            </v:group>
            <v:group style="position:absolute;left:337;top:2800;width:7053;height:2" coordorigin="337,2800" coordsize="7053,2">
              <v:shape style="position:absolute;left:337;top:2800;width:7053;height:2" coordorigin="337,2800" coordsize="7053,0" path="m337,2800l7390,2800e" filled="f" stroked="t" strokeweight=".711962pt" strokecolor="#545454">
                <v:path arrowok="t"/>
              </v:shape>
            </v:group>
            <v:group style="position:absolute;left:7333;top:2805;width:432;height:2" coordorigin="7333,2805" coordsize="432,2">
              <v:shape style="position:absolute;left:7333;top:2805;width:432;height:2" coordorigin="7333,2805" coordsize="432,0" path="m7333,2805l7765,2805e" filled="f" stroked="t" strokeweight=".474641pt" strokecolor="#3F3F3F">
                <v:path arrowok="t"/>
              </v:shape>
            </v:group>
            <v:group style="position:absolute;left:7599;top:2805;width:4001;height:2" coordorigin="7599,2805" coordsize="4001,2">
              <v:shape style="position:absolute;left:7599;top:2805;width:4001;height:2" coordorigin="7599,2805" coordsize="4001,0" path="m7599,2805l11600,2805e" filled="f" stroked="t" strokeweight=".711962pt" strokecolor="#575757">
                <v:path arrowok="t"/>
              </v:shape>
            </v:group>
            <v:group style="position:absolute;left:337;top:3039;width:6621;height:2" coordorigin="337,3039" coordsize="6621,2">
              <v:shape style="position:absolute;left:337;top:3039;width:6621;height:2" coordorigin="337,3039" coordsize="6621,0" path="m337,3039l6958,3039e" filled="f" stroked="t" strokeweight=".949282pt" strokecolor="#545454">
                <v:path arrowok="t"/>
              </v:shape>
            </v:group>
            <v:group style="position:absolute;left:6901;top:3041;width:489;height:2" coordorigin="6901,3041" coordsize="489,2">
              <v:shape style="position:absolute;left:6901;top:3041;width:489;height:2" coordorigin="6901,3041" coordsize="489,0" path="m6901,3041l7390,3041e" filled="f" stroked="t" strokeweight=".474641pt" strokecolor="#3F3F3F">
                <v:path arrowok="t"/>
              </v:shape>
            </v:group>
            <v:group style="position:absolute;left:7333;top:3044;width:4262;height:2" coordorigin="7333,3044" coordsize="4262,2">
              <v:shape style="position:absolute;left:7333;top:3044;width:4262;height:2" coordorigin="7333,3044" coordsize="4262,0" path="m7333,3044l11595,3044e" filled="f" stroked="t" strokeweight=".711962pt" strokecolor="#5B5B5B">
                <v:path arrowok="t"/>
              </v:shape>
            </v:group>
            <v:group style="position:absolute;left:3840;top:3027;width:2;height:449" coordorigin="3840,3027" coordsize="2,449">
              <v:shape style="position:absolute;left:3840;top:3027;width:2;height:449" coordorigin="3840,3027" coordsize="0,449" path="m3840,3476l3840,3027e" filled="f" stroked="t" strokeweight=".949282pt" strokecolor="#4B4B4B">
                <v:path arrowok="t"/>
              </v:shape>
            </v:group>
            <v:group style="position:absolute;left:6939;top:3032;width:2;height:253" coordorigin="6939,3032" coordsize="2,253">
              <v:shape style="position:absolute;left:6939;top:3032;width:2;height:253" coordorigin="6939,3032" coordsize="0,253" path="m6939,3285l6939,3032e" filled="f" stroked="t" strokeweight=".711962pt" strokecolor="#343434">
                <v:path arrowok="t"/>
              </v:shape>
            </v:group>
            <v:group style="position:absolute;left:11591;top:3017;width:2;height:267" coordorigin="11591,3017" coordsize="2,267">
              <v:shape style="position:absolute;left:11591;top:3017;width:2;height:267" coordorigin="11591,3017" coordsize="0,267" path="m11591,3285l11591,3017e" filled="f" stroked="t" strokeweight=".474641pt" strokecolor="#282828">
                <v:path arrowok="t"/>
              </v:shape>
            </v:group>
            <v:group style="position:absolute;left:3835;top:3757;width:3114;height:2" coordorigin="3835,3757" coordsize="3114,2">
              <v:shape style="position:absolute;left:3835;top:3757;width:3114;height:2" coordorigin="3835,3757" coordsize="3114,0" path="m3835,3757l6949,3757e" filled="f" stroked="t" strokeweight=".711962pt" strokecolor="#707070">
                <v:path arrowok="t"/>
              </v:shape>
            </v:group>
            <v:group style="position:absolute;left:6939;top:3213;width:2;height:764" coordorigin="6939,3213" coordsize="2,764">
              <v:shape style="position:absolute;left:6939;top:3213;width:2;height:764" coordorigin="6939,3213" coordsize="0,764" path="m6939,3977l6939,3213e" filled="f" stroked="t" strokeweight=".949282pt" strokecolor="#545454">
                <v:path arrowok="t"/>
              </v:shape>
            </v:group>
            <v:group style="position:absolute;left:11591;top:3227;width:2;height:248" coordorigin="11591,3227" coordsize="2,248">
              <v:shape style="position:absolute;left:11591;top:3227;width:2;height:248" coordorigin="11591,3227" coordsize="0,248" path="m11591,3476l11591,3227e" filled="f" stroked="t" strokeweight=".474641pt" strokecolor="#484848">
                <v:path arrowok="t"/>
              </v:shape>
            </v:group>
            <v:group style="position:absolute;left:3840;top:3418;width:2;height:358" coordorigin="3840,3418" coordsize="2,358">
              <v:shape style="position:absolute;left:3840;top:3418;width:2;height:358" coordorigin="3840,3418" coordsize="0,358" path="m3840,3776l3840,3418e" filled="f" stroked="t" strokeweight=".474641pt" strokecolor="#1F1F1F">
                <v:path arrowok="t"/>
              </v:shape>
            </v:group>
            <v:group style="position:absolute;left:337;top:3970;width:294;height:2" coordorigin="337,3970" coordsize="294,2">
              <v:shape style="position:absolute;left:337;top:3970;width:294;height:2" coordorigin="337,3970" coordsize="294,0" path="m337,3970l631,3970e" filled="f" stroked="t" strokeweight=".711962pt" strokecolor="#3F3F3F">
                <v:path arrowok="t"/>
              </v:shape>
            </v:group>
            <v:group style="position:absolute;left:344;top:2683;width:2;height:2545" coordorigin="344,2683" coordsize="2,2545">
              <v:shape style="position:absolute;left:344;top:2683;width:2;height:2545" coordorigin="344,2683" coordsize="0,2545" path="m344,5228l344,2683e" filled="f" stroked="t" strokeweight=".949282pt" strokecolor="#4F4F4F">
                <v:path arrowok="t"/>
              </v:shape>
            </v:group>
            <v:group style="position:absolute;left:574;top:3970;width:2948;height:2" coordorigin="574,3970" coordsize="2948,2">
              <v:shape style="position:absolute;left:574;top:3970;width:2948;height:2" coordorigin="574,3970" coordsize="2948,0" path="m574,3970l3522,3970e" filled="f" stroked="t" strokeweight=".949282pt" strokecolor="#545454">
                <v:path arrowok="t"/>
              </v:shape>
            </v:group>
            <v:group style="position:absolute;left:3465;top:3967;width:403;height:2" coordorigin="3465,3967" coordsize="403,2">
              <v:shape style="position:absolute;left:3465;top:3967;width:403;height:2" coordorigin="3465,3967" coordsize="403,0" path="m3465,3967l3868,3967e" filled="f" stroked="t" strokeweight=".474641pt" strokecolor="#282828">
                <v:path arrowok="t"/>
              </v:shape>
            </v:group>
            <v:group style="position:absolute;left:3845;top:3719;width:2;height:258" coordorigin="3845,3719" coordsize="2,258">
              <v:shape style="position:absolute;left:3845;top:3719;width:2;height:258" coordorigin="3845,3719" coordsize="0,258" path="m3845,3977l3845,3719e" filled="f" stroked="t" strokeweight=".949282pt" strokecolor="#4B4B4B">
                <v:path arrowok="t"/>
              </v:shape>
            </v:group>
            <v:group style="position:absolute;left:3797;top:3970;width:195;height:2" coordorigin="3797,3970" coordsize="195,2">
              <v:shape style="position:absolute;left:3797;top:3970;width:195;height:2" coordorigin="3797,3970" coordsize="195,0" path="m3797,3970l3992,3970e" filled="f" stroked="t" strokeweight=".711962pt" strokecolor="#3F3F3F">
                <v:path arrowok="t"/>
              </v:shape>
            </v:group>
            <v:group style="position:absolute;left:3864;top:3970;width:1068;height:2" coordorigin="3864,3970" coordsize="1068,2">
              <v:shape style="position:absolute;left:3864;top:3970;width:1068;height:2" coordorigin="3864,3970" coordsize="1068,0" path="m3864,3970l4932,3970e" filled="f" stroked="t" strokeweight=".949282pt" strokecolor="#575757">
                <v:path arrowok="t"/>
              </v:shape>
            </v:group>
            <v:group style="position:absolute;left:4875;top:3970;width:736;height:2" coordorigin="4875,3970" coordsize="736,2">
              <v:shape style="position:absolute;left:4875;top:3970;width:736;height:2" coordorigin="4875,3970" coordsize="736,0" path="m4875,3970l5610,3970e" filled="f" stroked="t" strokeweight=".711962pt" strokecolor="#3B3B3B">
                <v:path arrowok="t"/>
              </v:shape>
            </v:group>
            <v:group style="position:absolute;left:5553;top:3970;width:3256;height:2" coordorigin="5553,3970" coordsize="3256,2">
              <v:shape style="position:absolute;left:5553;top:3970;width:3256;height:2" coordorigin="5553,3970" coordsize="3256,0" path="m5553,3970l8809,3970e" filled="f" stroked="t" strokeweight=".949282pt" strokecolor="#575757">
                <v:path arrowok="t"/>
              </v:shape>
            </v:group>
            <v:group style="position:absolute;left:8729;top:3972;width:641;height:2" coordorigin="8729,3972" coordsize="641,2">
              <v:shape style="position:absolute;left:8729;top:3972;width:641;height:2" coordorigin="8729,3972" coordsize="641,0" path="m8729,3972l9369,3972e" filled="f" stroked="t" strokeweight=".474641pt" strokecolor="#343434">
                <v:path arrowok="t"/>
              </v:shape>
            </v:group>
            <v:group style="position:absolute;left:9312;top:3974;width:2288;height:2" coordorigin="9312,3974" coordsize="2288,2">
              <v:shape style="position:absolute;left:9312;top:3974;width:2288;height:2" coordorigin="9312,3974" coordsize="2288,0" path="m9312,3974l11600,3974e" filled="f" stroked="t" strokeweight=".949282pt" strokecolor="#646464">
                <v:path arrowok="t"/>
              </v:shape>
            </v:group>
            <v:group style="position:absolute;left:2366;top:3963;width:2;height:12284" coordorigin="2366,3963" coordsize="2,12284">
              <v:shape style="position:absolute;left:2366;top:3963;width:2;height:12284" coordorigin="2366,3963" coordsize="0,12284" path="m2366,16246l2366,3963e" filled="f" stroked="t" strokeweight=".711962pt" strokecolor="#484848">
                <v:path arrowok="t"/>
              </v:shape>
            </v:group>
            <v:group style="position:absolute;left:1671;top:4249;width:361;height:2" coordorigin="1671,4249" coordsize="361,2">
              <v:shape style="position:absolute;left:1671;top:4249;width:361;height:2" coordorigin="1671,4249" coordsize="361,0" path="m1671,4249l2031,4249e" filled="f" stroked="t" strokeweight=".474641pt" strokecolor="#1F1F1F">
                <v:path arrowok="t"/>
              </v:shape>
            </v:group>
            <v:group style="position:absolute;left:337;top:4247;width:4595;height:2" coordorigin="337,4247" coordsize="4595,2">
              <v:shape style="position:absolute;left:337;top:4247;width:4595;height:2" coordorigin="337,4247" coordsize="4595,0" path="m337,4247l4932,4247e" filled="f" stroked="t" strokeweight=".711962pt" strokecolor="#545454">
                <v:path arrowok="t"/>
              </v:shape>
            </v:group>
            <v:group style="position:absolute;left:4875;top:4244;width:166;height:2" coordorigin="4875,4244" coordsize="166,2">
              <v:shape style="position:absolute;left:4875;top:4244;width:166;height:2" coordorigin="4875,4244" coordsize="166,0" path="m4875,4244l5041,4244e" filled="f" stroked="t" strokeweight=".474641pt" strokecolor="#3F3F3F">
                <v:path arrowok="t"/>
              </v:shape>
            </v:group>
            <v:group style="position:absolute;left:4984;top:4247;width:6616;height:2" coordorigin="4984,4247" coordsize="6616,2">
              <v:shape style="position:absolute;left:4984;top:4247;width:6616;height:2" coordorigin="4984,4247" coordsize="6616,0" path="m4984,4247l11600,4247e" filled="f" stroked="t" strokeweight=".711962pt" strokecolor="#606060">
                <v:path arrowok="t"/>
              </v:shape>
            </v:group>
            <v:group style="position:absolute;left:8729;top:4249;width:399;height:2" coordorigin="8729,4249" coordsize="399,2">
              <v:shape style="position:absolute;left:8729;top:4249;width:399;height:2" coordorigin="8729,4249" coordsize="399,0" path="m8729,4249l9127,4249e" filled="f" stroked="t" strokeweight=".474641pt" strokecolor="#3F3F3F">
                <v:path arrowok="t"/>
              </v:shape>
            </v:group>
            <v:group style="position:absolute;left:9996;top:4249;width:622;height:2" coordorigin="9996,4249" coordsize="622,2">
              <v:shape style="position:absolute;left:9996;top:4249;width:622;height:2" coordorigin="9996,4249" coordsize="622,0" path="m9996,4249l10618,4249e" filled="f" stroked="t" strokeweight=".474641pt" strokecolor="#3F3F3F">
                <v:path arrowok="t"/>
              </v:shape>
            </v:group>
            <v:group style="position:absolute;left:2354;top:4490;width:9251;height:2" coordorigin="2354,4490" coordsize="9251,2">
              <v:shape style="position:absolute;left:2354;top:4490;width:9251;height:2" coordorigin="2354,4490" coordsize="9251,0" path="m2354,4490l11605,4490e" filled="f" stroked="t" strokeweight=".711962pt" strokecolor="#5B5B5B">
                <v:path arrowok="t"/>
              </v:shape>
            </v:group>
            <v:group style="position:absolute;left:6598;top:4488;width:361;height:2" coordorigin="6598,4488" coordsize="361,2">
              <v:shape style="position:absolute;left:6598;top:4488;width:361;height:2" coordorigin="6598,4488" coordsize="361,0" path="m6598,4488l6958,4488e" filled="f" stroked="t" strokeweight=".474641pt" strokecolor="#383838">
                <v:path arrowok="t"/>
              </v:shape>
            </v:group>
            <v:group style="position:absolute;left:7708;top:4488;width:598;height:2" coordorigin="7708,4488" coordsize="598,2">
              <v:shape style="position:absolute;left:7708;top:4488;width:598;height:2" coordorigin="7708,4488" coordsize="598,0" path="m7708,4488l8306,4488e" filled="f" stroked="t" strokeweight=".474641pt" strokecolor="#444444">
                <v:path arrowok="t"/>
              </v:shape>
            </v:group>
            <v:group style="position:absolute;left:4903;top:4972;width:6697;height:2" coordorigin="4903,4972" coordsize="6697,2">
              <v:shape style="position:absolute;left:4903;top:4972;width:6697;height:2" coordorigin="4903,4972" coordsize="6697,0" path="m4903,4972l11600,4972e" filled="f" stroked="t" strokeweight=".711962pt" strokecolor="#575757">
                <v:path arrowok="t"/>
              </v:shape>
            </v:group>
            <v:group style="position:absolute;left:7737;top:4469;width:2;height:520" coordorigin="7737,4469" coordsize="2,520">
              <v:shape style="position:absolute;left:7737;top:4469;width:2;height:520" coordorigin="7737,4469" coordsize="0,520" path="m7737,4989l7737,4469e" filled="f" stroked="t" strokeweight=".237321pt" strokecolor="#5B5B5B">
                <v:path arrowok="t"/>
              </v:shape>
            </v:group>
            <v:group style="position:absolute;left:4910;top:4478;width:2;height:2177" coordorigin="4910,4478" coordsize="2,2177">
              <v:shape style="position:absolute;left:4910;top:4478;width:2;height:2177" coordorigin="4910,4478" coordsize="0,2177" path="m4910,6655l4910,4478e" filled="f" stroked="t" strokeweight=".711962pt" strokecolor="#545454">
                <v:path arrowok="t"/>
              </v:shape>
            </v:group>
            <v:group style="position:absolute;left:11595;top:4698;width:2;height:320" coordorigin="11595,4698" coordsize="2,320">
              <v:shape style="position:absolute;left:11595;top:4698;width:2;height:320" coordorigin="11595,4698" coordsize="0,320" path="m11595,5018l11595,4698e" filled="f" stroked="t" strokeweight=".474641pt" strokecolor="#444444">
                <v:path arrowok="t"/>
              </v:shape>
            </v:group>
            <v:group style="position:absolute;left:4913;top:4478;width:2;height:2177" coordorigin="4913,4478" coordsize="2,2177">
              <v:shape style="position:absolute;left:4913;top:4478;width:2;height:2177" coordorigin="4913,4478" coordsize="0,2177" path="m4913,6655l4913,4478e" filled="f" stroked="t" strokeweight=".711962pt" strokecolor="#4F4F4F">
                <v:path arrowok="t"/>
              </v:shape>
            </v:group>
            <v:group style="position:absolute;left:4903;top:5211;width:4466;height:2" coordorigin="4903,5211" coordsize="4466,2">
              <v:shape style="position:absolute;left:4903;top:5211;width:4466;height:2" coordorigin="4903,5211" coordsize="4466,0" path="m4903,5211l9369,5211e" filled="f" stroked="t" strokeweight=".711962pt" strokecolor="#545454">
                <v:path arrowok="t"/>
              </v:shape>
            </v:group>
            <v:group style="position:absolute;left:9208;top:5211;width:2402;height:2" coordorigin="9208,5211" coordsize="2402,2">
              <v:shape style="position:absolute;left:9208;top:5211;width:2402;height:2" coordorigin="9208,5211" coordsize="2402,0" path="m9208,5211l11610,5211e" filled="f" stroked="t" strokeweight=".949282pt" strokecolor="#676767">
                <v:path arrowok="t"/>
              </v:shape>
            </v:group>
            <v:group style="position:absolute;left:342;top:5170;width:2;height:296" coordorigin="342,5170" coordsize="2,296">
              <v:shape style="position:absolute;left:342;top:5170;width:2;height:296" coordorigin="342,5170" coordsize="0,296" path="m342,5466l342,5170e" filled="f" stroked="t" strokeweight=".474641pt" strokecolor="#2F2F2F">
                <v:path arrowok="t"/>
              </v:shape>
            </v:group>
            <v:group style="position:absolute;left:4903;top:5450;width:3968;height:2" coordorigin="4903,5450" coordsize="3968,2">
              <v:shape style="position:absolute;left:4903;top:5450;width:3968;height:2" coordorigin="4903,5450" coordsize="3968,0" path="m4903,5450l8871,5450e" filled="f" stroked="t" strokeweight=".949282pt" strokecolor="#4F4F4F">
                <v:path arrowok="t"/>
              </v:shape>
            </v:group>
            <v:group style="position:absolute;left:8729;top:5450;width:399;height:2" coordorigin="8729,5450" coordsize="399,2">
              <v:shape style="position:absolute;left:8729;top:5450;width:399;height:2" coordorigin="8729,5450" coordsize="399,0" path="m8729,5450l9127,5450e" filled="f" stroked="t" strokeweight=".474641pt" strokecolor="#383838">
                <v:path arrowok="t"/>
              </v:shape>
            </v:group>
            <v:group style="position:absolute;left:9070;top:5452;width:299;height:2" coordorigin="9070,5452" coordsize="299,2">
              <v:shape style="position:absolute;left:9070;top:5452;width:299;height:2" coordorigin="9070,5452" coordsize="299,0" path="m9070,5452l9369,5452e" filled="f" stroked="t" strokeweight=".474641pt" strokecolor="#232323">
                <v:path arrowok="t"/>
              </v:shape>
            </v:group>
            <v:group style="position:absolute;left:9312;top:5452;width:313;height:2" coordorigin="9312,5452" coordsize="313,2">
              <v:shape style="position:absolute;left:9312;top:5452;width:313;height:2" coordorigin="9312,5452" coordsize="313,0" path="m9312,5452l9626,5452e" filled="f" stroked="t" strokeweight=".711962pt" strokecolor="#4B4B4B">
                <v:path arrowok="t"/>
              </v:shape>
            </v:group>
            <v:group style="position:absolute;left:9417;top:5452;width:2193;height:2" coordorigin="9417,5452" coordsize="2193,2">
              <v:shape style="position:absolute;left:9417;top:5452;width:2193;height:2" coordorigin="9417,5452" coordsize="2193,0" path="m9417,5452l11610,5452e" filled="f" stroked="t" strokeweight=".949282pt" strokecolor="#606060">
                <v:path arrowok="t"/>
              </v:shape>
            </v:group>
            <v:group style="position:absolute;left:346;top:5409;width:2;height:296" coordorigin="346,5409" coordsize="2,296">
              <v:shape style="position:absolute;left:346;top:5409;width:2;height:296" coordorigin="346,5409" coordsize="0,296" path="m346,5705l346,5409e" filled="f" stroked="t" strokeweight=".711962pt" strokecolor="#3B3B3B">
                <v:path arrowok="t"/>
              </v:shape>
            </v:group>
            <v:group style="position:absolute;left:2359;top:5691;width:1671;height:2" coordorigin="2359,5691" coordsize="1671,2">
              <v:shape style="position:absolute;left:2359;top:5691;width:1671;height:2" coordorigin="2359,5691" coordsize="1671,0" path="m2359,5691l4030,5691e" filled="f" stroked="t" strokeweight=".949282pt" strokecolor="#575757">
                <v:path arrowok="t"/>
              </v:shape>
            </v:group>
            <v:group style="position:absolute;left:3935;top:5691;width:332;height:2" coordorigin="3935,5691" coordsize="332,2">
              <v:shape style="position:absolute;left:3935;top:5691;width:332;height:2" coordorigin="3935,5691" coordsize="332,0" path="m3935,5691l4267,5691e" filled="f" stroked="t" strokeweight=".474641pt" strokecolor="#3B3B3B">
                <v:path arrowok="t"/>
              </v:shape>
            </v:group>
            <v:group style="position:absolute;left:4210;top:5688;width:4632;height:2" coordorigin="4210,5688" coordsize="4632,2">
              <v:shape style="position:absolute;left:4210;top:5688;width:4632;height:2" coordorigin="4210,5688" coordsize="4632,0" path="m4210,5688l8843,5688e" filled="f" stroked="t" strokeweight=".949282pt" strokecolor="#545454">
                <v:path arrowok="t"/>
              </v:shape>
            </v:group>
            <v:group style="position:absolute;left:8729;top:5691;width:641;height:2" coordorigin="8729,5691" coordsize="641,2">
              <v:shape style="position:absolute;left:8729;top:5691;width:641;height:2" coordorigin="8729,5691" coordsize="641,0" path="m8729,5691l9369,5691e" filled="f" stroked="t" strokeweight=".474641pt" strokecolor="#2B2B2B">
                <v:path arrowok="t"/>
              </v:shape>
            </v:group>
            <v:group style="position:absolute;left:9312;top:5691;width:740;height:2" coordorigin="9312,5691" coordsize="740,2">
              <v:shape style="position:absolute;left:9312;top:5691;width:740;height:2" coordorigin="9312,5691" coordsize="740,0" path="m9312,5691l10053,5691e" filled="f" stroked="t" strokeweight=".949282pt" strokecolor="#5B5B5B">
                <v:path arrowok="t"/>
              </v:shape>
            </v:group>
            <v:group style="position:absolute;left:9996;top:5691;width:622;height:2" coordorigin="9996,5691" coordsize="622,2">
              <v:shape style="position:absolute;left:9996;top:5691;width:622;height:2" coordorigin="9996,5691" coordsize="622,0" path="m9996,5691l10618,5691e" filled="f" stroked="t" strokeweight=".474641pt" strokecolor="#2B2B2B">
                <v:path arrowok="t"/>
              </v:shape>
            </v:group>
            <v:group style="position:absolute;left:10561;top:5691;width:1044;height:2" coordorigin="10561,5691" coordsize="1044,2">
              <v:shape style="position:absolute;left:10561;top:5691;width:1044;height:2" coordorigin="10561,5691" coordsize="1044,0" path="m10561,5691l11605,5691e" filled="f" stroked="t" strokeweight=".711962pt" strokecolor="#6B6B6B">
                <v:path arrowok="t"/>
              </v:shape>
            </v:group>
            <v:group style="position:absolute;left:11598;top:4335;width:2;height:4574" coordorigin="11598,4335" coordsize="2,4574">
              <v:shape style="position:absolute;left:11598;top:4335;width:2;height:4574" coordorigin="11598,4335" coordsize="0,4574" path="m11598,8909l11598,4335e" filled="f" stroked="t" strokeweight=".711962pt" strokecolor="#575757">
                <v:path arrowok="t"/>
              </v:shape>
            </v:group>
            <v:group style="position:absolute;left:332;top:5934;width:740;height:2" coordorigin="332,5934" coordsize="740,2">
              <v:shape style="position:absolute;left:332;top:5934;width:740;height:2" coordorigin="332,5934" coordsize="740,0" path="m332,5934l1073,5934e" filled="f" stroked="t" strokeweight=".711962pt" strokecolor="#575757">
                <v:path arrowok="t"/>
              </v:shape>
            </v:group>
            <v:group style="position:absolute;left:344;top:5581;width:2;height:458" coordorigin="344,5581" coordsize="2,458">
              <v:shape style="position:absolute;left:344;top:5581;width:2;height:458" coordorigin="344,5581" coordsize="0,458" path="m344,6039l344,5581e" filled="f" stroked="t" strokeweight=".949282pt" strokecolor="#5B5B5B">
                <v:path arrowok="t"/>
              </v:shape>
            </v:group>
            <v:group style="position:absolute;left:1016;top:5934;width:712;height:2" coordorigin="1016,5934" coordsize="712,2">
              <v:shape style="position:absolute;left:1016;top:5934;width:712;height:2" coordorigin="1016,5934" coordsize="712,0" path="m1016,5934l1728,5934e" filled="f" stroked="t" strokeweight=".474641pt" strokecolor="#3B3B3B">
                <v:path arrowok="t"/>
              </v:shape>
            </v:group>
            <v:group style="position:absolute;left:1538;top:5932;width:10067;height:2" coordorigin="1538,5932" coordsize="10067,2">
              <v:shape style="position:absolute;left:1538;top:5932;width:10067;height:2" coordorigin="1538,5932" coordsize="10067,0" path="m1538,5932l11605,5932e" filled="f" stroked="t" strokeweight=".711962pt" strokecolor="#575757">
                <v:path arrowok="t"/>
              </v:shape>
            </v:group>
            <v:group style="position:absolute;left:342;top:5891;width:2;height:349" coordorigin="342,5891" coordsize="2,349">
              <v:shape style="position:absolute;left:342;top:5891;width:2;height:349" coordorigin="342,5891" coordsize="0,349" path="m342,6240l342,5891e" filled="f" stroked="t" strokeweight=".711962pt" strokecolor="#3F3F3F">
                <v:path arrowok="t"/>
              </v:shape>
            </v:group>
            <v:group style="position:absolute;left:7737;top:5920;width:2;height:516" coordorigin="7737,5920" coordsize="2,516">
              <v:shape style="position:absolute;left:7737;top:5920;width:2;height:516" coordorigin="7737,5920" coordsize="0,516" path="m7737,6436l7737,5920e" filled="f" stroked="t" strokeweight=".237321pt" strokecolor="#575757">
                <v:path arrowok="t"/>
              </v:shape>
            </v:group>
            <v:group style="position:absolute;left:346;top:6182;width:2;height:272" coordorigin="346,6182" coordsize="2,272">
              <v:shape style="position:absolute;left:346;top:6182;width:2;height:272" coordorigin="346,6182" coordsize="0,272" path="m346,6455l346,6182e" filled="f" stroked="t" strokeweight=".474641pt" strokecolor="#3B3B3B">
                <v:path arrowok="t"/>
              </v:shape>
            </v:group>
            <v:group style="position:absolute;left:2354;top:6404;width:9256;height:2" coordorigin="2354,6404" coordsize="9256,2">
              <v:shape style="position:absolute;left:2354;top:6404;width:9256;height:2" coordorigin="2354,6404" coordsize="9256,0" path="m2354,6404l11610,6404e" filled="f" stroked="t" strokeweight=".949282pt" strokecolor="#575757">
                <v:path arrowok="t"/>
              </v:shape>
            </v:group>
            <v:group style="position:absolute;left:346;top:6397;width:2;height:864" coordorigin="346,6397" coordsize="2,864">
              <v:shape style="position:absolute;left:346;top:6397;width:2;height:864" coordorigin="346,6397" coordsize="0,864" path="m346,7261l346,6397e" filled="f" stroked="t" strokeweight=".711962pt" strokecolor="#4F4F4F">
                <v:path arrowok="t"/>
              </v:shape>
            </v:group>
            <v:group style="position:absolute;left:2359;top:6646;width:2582;height:2" coordorigin="2359,6646" coordsize="2582,2">
              <v:shape style="position:absolute;left:2359;top:6646;width:2582;height:2" coordorigin="2359,6646" coordsize="2582,0" path="m2359,6646l4941,6646e" filled="f" stroked="t" strokeweight=".474641pt" strokecolor="#484848">
                <v:path arrowok="t"/>
              </v:shape>
            </v:group>
            <v:group style="position:absolute;left:4557;top:6646;width:551;height:2" coordorigin="4557,6646" coordsize="551,2">
              <v:shape style="position:absolute;left:4557;top:6646;width:551;height:2" coordorigin="4557,6646" coordsize="551,0" path="m4557,6646l5107,6646e" filled="f" stroked="t" strokeweight=".949282pt" strokecolor="#5B5B5B">
                <v:path arrowok="t"/>
              </v:shape>
            </v:group>
            <v:group style="position:absolute;left:4984;top:6643;width:627;height:2" coordorigin="4984,6643" coordsize="627,2">
              <v:shape style="position:absolute;left:4984;top:6643;width:627;height:2" coordorigin="4984,6643" coordsize="627,0" path="m4984,6643l5610,6643e" filled="f" stroked="t" strokeweight=".474641pt" strokecolor="#3B3B3B">
                <v:path arrowok="t"/>
              </v:shape>
            </v:group>
            <v:group style="position:absolute;left:5553;top:6643;width:3256;height:2" coordorigin="5553,6643" coordsize="3256,2">
              <v:shape style="position:absolute;left:5553;top:6643;width:3256;height:2" coordorigin="5553,6643" coordsize="3256,0" path="m5553,6643l8809,6643e" filled="f" stroked="t" strokeweight=".949282pt" strokecolor="#5B5B5B">
                <v:path arrowok="t"/>
              </v:shape>
            </v:group>
            <v:group style="position:absolute;left:7737;top:6421;width:2;height:220" coordorigin="7737,6421" coordsize="2,220">
              <v:shape style="position:absolute;left:7737;top:6421;width:2;height:220" coordorigin="7737,6421" coordsize="0,220" path="m7737,6641l7737,6421e" filled="f" stroked="t" strokeweight=".237321pt" strokecolor="#282828">
                <v:path arrowok="t"/>
              </v:shape>
            </v:group>
            <v:group style="position:absolute;left:8729;top:6646;width:399;height:2" coordorigin="8729,6646" coordsize="399,2">
              <v:shape style="position:absolute;left:8729;top:6646;width:399;height:2" coordorigin="8729,6646" coordsize="399,0" path="m8729,6646l9127,6646e" filled="f" stroked="t" strokeweight=".474641pt" strokecolor="#3F3F3F">
                <v:path arrowok="t"/>
              </v:shape>
            </v:group>
            <v:group style="position:absolute;left:9070;top:6643;width:1035;height:2" coordorigin="9070,6643" coordsize="1035,2">
              <v:shape style="position:absolute;left:9070;top:6643;width:1035;height:2" coordorigin="9070,6643" coordsize="1035,0" path="m9070,6643l10105,6643e" filled="f" stroked="t" strokeweight=".949282pt" strokecolor="#646464">
                <v:path arrowok="t"/>
              </v:shape>
            </v:group>
            <v:group style="position:absolute;left:9996;top:6646;width:622;height:2" coordorigin="9996,6646" coordsize="622,2">
              <v:shape style="position:absolute;left:9996;top:6646;width:622;height:2" coordorigin="9996,6646" coordsize="622,0" path="m9996,6646l10618,6646e" filled="f" stroked="t" strokeweight=".474641pt" strokecolor="#444444">
                <v:path arrowok="t"/>
              </v:shape>
            </v:group>
            <v:group style="position:absolute;left:10561;top:6646;width:1049;height:2" coordorigin="10561,6646" coordsize="1049,2">
              <v:shape style="position:absolute;left:10561;top:6646;width:1049;height:2" coordorigin="10561,6646" coordsize="1049,0" path="m10561,6646l11610,6646e" filled="f" stroked="t" strokeweight=".711962pt" strokecolor="#646464">
                <v:path arrowok="t"/>
              </v:shape>
            </v:group>
            <v:group style="position:absolute;left:337;top:6887;width:4770;height:2" coordorigin="337,6887" coordsize="4770,2">
              <v:shape style="position:absolute;left:337;top:6887;width:4770;height:2" coordorigin="337,6887" coordsize="4770,0" path="m337,6887l5107,6887e" filled="f" stroked="t" strokeweight=".949282pt" strokecolor="#545454">
                <v:path arrowok="t"/>
              </v:shape>
            </v:group>
            <v:group style="position:absolute;left:4984;top:6884;width:627;height:2" coordorigin="4984,6884" coordsize="627,2">
              <v:shape style="position:absolute;left:4984;top:6884;width:627;height:2" coordorigin="4984,6884" coordsize="627,0" path="m4984,6884l5610,6884e" filled="f" stroked="t" strokeweight=".474641pt" strokecolor="#3B3B3B">
                <v:path arrowok="t"/>
              </v:shape>
            </v:group>
            <v:group style="position:absolute;left:5553;top:6884;width:1101;height:2" coordorigin="5553,6884" coordsize="1101,2">
              <v:shape style="position:absolute;left:5553;top:6884;width:1101;height:2" coordorigin="5553,6884" coordsize="1101,0" path="m5553,6884l6654,6884e" filled="f" stroked="t" strokeweight=".711962pt" strokecolor="#4B4B4B">
                <v:path arrowok="t"/>
              </v:shape>
            </v:group>
            <v:group style="position:absolute;left:6598;top:6884;width:361;height:2" coordorigin="6598,6884" coordsize="361,2">
              <v:shape style="position:absolute;left:6598;top:6884;width:361;height:2" coordorigin="6598,6884" coordsize="361,0" path="m6598,6884l6958,6884e" filled="f" stroked="t" strokeweight=".474641pt" strokecolor="#232323">
                <v:path arrowok="t"/>
              </v:shape>
            </v:group>
            <v:group style="position:absolute;left:6901;top:6882;width:3152;height:2" coordorigin="6901,6882" coordsize="3152,2">
              <v:shape style="position:absolute;left:6901;top:6882;width:3152;height:2" coordorigin="6901,6882" coordsize="3152,0" path="m6901,6882l10053,6882e" filled="f" stroked="t" strokeweight=".949282pt" strokecolor="#575757">
                <v:path arrowok="t"/>
              </v:shape>
            </v:group>
            <v:group style="position:absolute;left:9996;top:6884;width:622;height:2" coordorigin="9996,6884" coordsize="622,2">
              <v:shape style="position:absolute;left:9996;top:6884;width:622;height:2" coordorigin="9996,6884" coordsize="622,0" path="m9996,6884l10618,6884e" filled="f" stroked="t" strokeweight=".474641pt" strokecolor="#3F3F3F">
                <v:path arrowok="t"/>
              </v:shape>
            </v:group>
            <v:group style="position:absolute;left:10513;top:6884;width:1092;height:2" coordorigin="10513,6884" coordsize="1092,2">
              <v:shape style="position:absolute;left:10513;top:6884;width:1092;height:2" coordorigin="10513,6884" coordsize="1092,0" path="m10513,6884l11605,6884e" filled="f" stroked="t" strokeweight=".711962pt" strokecolor="#646464">
                <v:path arrowok="t"/>
              </v:shape>
            </v:group>
            <v:group style="position:absolute;left:11600;top:6598;width:2;height:315" coordorigin="11600,6598" coordsize="2,315">
              <v:shape style="position:absolute;left:11600;top:6598;width:2;height:315" coordorigin="11600,6598" coordsize="0,315" path="m11600,6913l11600,6598e" filled="f" stroked="t" strokeweight=".474641pt" strokecolor="#3B3B3B">
                <v:path arrowok="t"/>
              </v:shape>
            </v:group>
            <v:group style="position:absolute;left:342;top:7362;width:731;height:2" coordorigin="342,7362" coordsize="731,2">
              <v:shape style="position:absolute;left:342;top:7362;width:731;height:2" coordorigin="342,7362" coordsize="731,0" path="m342,7362l1073,7362e" filled="f" stroked="t" strokeweight=".474641pt" strokecolor="#4B4B4B">
                <v:path arrowok="t"/>
              </v:shape>
            </v:group>
            <v:group style="position:absolute;left:346;top:7133;width:2;height:482" coordorigin="346,7133" coordsize="2,482">
              <v:shape style="position:absolute;left:346;top:7133;width:2;height:482" coordorigin="346,7133" coordsize="0,482" path="m346,7615l346,7133e" filled="f" stroked="t" strokeweight=".474641pt" strokecolor="#2F2F2F">
                <v:path arrowok="t"/>
              </v:shape>
            </v:group>
            <v:group style="position:absolute;left:2330;top:7359;width:622;height:2" coordorigin="2330,7359" coordsize="622,2">
              <v:shape style="position:absolute;left:2330;top:7359;width:622;height:2" coordorigin="2330,7359" coordsize="622,0" path="m2330,7359l2952,7359e" filled="f" stroked="t" strokeweight=".711962pt" strokecolor="#4B4B4B">
                <v:path arrowok="t"/>
              </v:shape>
            </v:group>
            <v:group style="position:absolute;left:3465;top:7357;width:394;height:2" coordorigin="3465,7357" coordsize="394,2">
              <v:shape style="position:absolute;left:3465;top:7357;width:394;height:2" coordorigin="3465,7357" coordsize="394,0" path="m3465,7357l3859,7357e" filled="f" stroked="t" strokeweight=".474641pt" strokecolor="#2F2F2F">
                <v:path arrowok="t"/>
              </v:shape>
            </v:group>
            <v:group style="position:absolute;left:3802;top:7357;width:190;height:2" coordorigin="3802,7357" coordsize="190,2">
              <v:shape style="position:absolute;left:3802;top:7357;width:190;height:2" coordorigin="3802,7357" coordsize="190,0" path="m3802,7357l3992,7357e" filled="f" stroked="t" strokeweight=".474641pt" strokecolor="#4F4F4F">
                <v:path arrowok="t"/>
              </v:shape>
            </v:group>
            <v:group style="position:absolute;left:370;top:7357;width:11240;height:2" coordorigin="370,7357" coordsize="11240,2">
              <v:shape style="position:absolute;left:370;top:7357;width:11240;height:2" coordorigin="370,7357" coordsize="11240,0" path="m370,7357l11610,7357e" filled="f" stroked="t" strokeweight=".711962pt" strokecolor="#575757">
                <v:path arrowok="t"/>
              </v:shape>
            </v:group>
            <v:group style="position:absolute;left:6901;top:7357;width:489;height:2" coordorigin="6901,7357" coordsize="489,2">
              <v:shape style="position:absolute;left:6901;top:7357;width:489;height:2" coordorigin="6901,7357" coordsize="489,0" path="m6901,7357l7390,7357e" filled="f" stroked="t" strokeweight=".474641pt" strokecolor="#343434">
                <v:path arrowok="t"/>
              </v:shape>
            </v:group>
            <v:group style="position:absolute;left:8249;top:7357;width:536;height:2" coordorigin="8249,7357" coordsize="536,2">
              <v:shape style="position:absolute;left:8249;top:7357;width:536;height:2" coordorigin="8249,7357" coordsize="536,0" path="m8249,7357l8786,7357e" filled="f" stroked="t" strokeweight=".474641pt" strokecolor="#343434">
                <v:path arrowok="t"/>
              </v:shape>
            </v:group>
            <v:group style="position:absolute;left:4908;top:7593;width:4718;height:2" coordorigin="4908,7593" coordsize="4718,2">
              <v:shape style="position:absolute;left:4908;top:7593;width:4718;height:2" coordorigin="4908,7593" coordsize="4718,0" path="m4908,7593l9626,7593e" filled="f" stroked="t" strokeweight=".711962pt" strokecolor="#575757">
                <v:path arrowok="t"/>
              </v:shape>
            </v:group>
            <v:group style="position:absolute;left:9569;top:7596;width:484;height:2" coordorigin="9569,7596" coordsize="484,2">
              <v:shape style="position:absolute;left:9569;top:7596;width:484;height:2" coordorigin="9569,7596" coordsize="484,0" path="m9569,7596l10053,7596e" filled="f" stroked="t" strokeweight=".474641pt" strokecolor="#3B3B3B">
                <v:path arrowok="t"/>
              </v:shape>
            </v:group>
            <v:group style="position:absolute;left:9939;top:7596;width:1671;height:2" coordorigin="9939,7596" coordsize="1671,2">
              <v:shape style="position:absolute;left:9939;top:7596;width:1671;height:2" coordorigin="9939,7596" coordsize="1671,0" path="m9939,7596l11610,7596e" filled="f" stroked="t" strokeweight=".711962pt" strokecolor="#6B6B6B">
                <v:path arrowok="t"/>
              </v:shape>
            </v:group>
            <v:group style="position:absolute;left:346;top:7557;width:2;height:812" coordorigin="346,7557" coordsize="2,812">
              <v:shape style="position:absolute;left:346;top:7557;width:2;height:812" coordorigin="346,7557" coordsize="0,812" path="m346,8369l346,7557e" filled="f" stroked="t" strokeweight=".711962pt" strokecolor="#545454">
                <v:path arrowok="t"/>
              </v:shape>
            </v:group>
            <v:group style="position:absolute;left:4903;top:7832;width:4514;height:2" coordorigin="4903,7832" coordsize="4514,2">
              <v:shape style="position:absolute;left:4903;top:7832;width:4514;height:2" coordorigin="4903,7832" coordsize="4514,0" path="m4903,7832l9417,7832e" filled="f" stroked="t" strokeweight=".949282pt" strokecolor="#5B5B5B">
                <v:path arrowok="t"/>
              </v:shape>
            </v:group>
            <v:group style="position:absolute;left:9312;top:7837;width:313;height:2" coordorigin="9312,7837" coordsize="313,2">
              <v:shape style="position:absolute;left:9312;top:7837;width:313;height:2" coordorigin="9312,7837" coordsize="313,0" path="m9312,7837l9626,7837e" filled="f" stroked="t" strokeweight=".474641pt" strokecolor="#444444">
                <v:path arrowok="t"/>
              </v:shape>
            </v:group>
            <v:group style="position:absolute;left:9569;top:7834;width:484;height:2" coordorigin="9569,7834" coordsize="484,2">
              <v:shape style="position:absolute;left:9569;top:7834;width:484;height:2" coordorigin="9569,7834" coordsize="484,0" path="m9569,7834l10053,7834e" filled="f" stroked="t" strokeweight=".474641pt" strokecolor="#2B2B2B">
                <v:path arrowok="t"/>
              </v:shape>
            </v:group>
            <v:group style="position:absolute;left:9996;top:7834;width:1614;height:2" coordorigin="9996,7834" coordsize="1614,2">
              <v:shape style="position:absolute;left:9996;top:7834;width:1614;height:2" coordorigin="9996,7834" coordsize="1614,0" path="m9996,7834l11610,7834e" filled="f" stroked="t" strokeweight=".711962pt" strokecolor="#5B5B5B">
                <v:path arrowok="t"/>
              </v:shape>
            </v:group>
            <v:group style="position:absolute;left:337;top:8080;width:1391;height:2" coordorigin="337,8080" coordsize="1391,2">
              <v:shape style="position:absolute;left:337;top:8080;width:1391;height:2" coordorigin="337,8080" coordsize="1391,0" path="m337,8080l1728,8080e" filled="f" stroked="t" strokeweight=".949282pt" strokecolor="#545454">
                <v:path arrowok="t"/>
              </v:shape>
            </v:group>
            <v:group style="position:absolute;left:1671;top:8078;width:361;height:2" coordorigin="1671,8078" coordsize="361,2">
              <v:shape style="position:absolute;left:1671;top:8078;width:361;height:2" coordorigin="1671,8078" coordsize="361,0" path="m1671,8078l2031,8078e" filled="f" stroked="t" strokeweight=".474641pt" strokecolor="#282828">
                <v:path arrowok="t"/>
              </v:shape>
            </v:group>
            <v:group style="position:absolute;left:1975;top:8078;width:978;height:2" coordorigin="1975,8078" coordsize="978,2">
              <v:shape style="position:absolute;left:1975;top:8078;width:978;height:2" coordorigin="1975,8078" coordsize="978,0" path="m1975,8078l2952,8078e" filled="f" stroked="t" strokeweight=".711962pt" strokecolor="#4B4B4B">
                <v:path arrowok="t"/>
              </v:shape>
            </v:group>
            <v:group style="position:absolute;left:2895;top:8078;width:389;height:2" coordorigin="2895,8078" coordsize="389,2">
              <v:shape style="position:absolute;left:2895;top:8078;width:389;height:2" coordorigin="2895,8078" coordsize="389,0" path="m2895,8078l3285,8078e" filled="f" stroked="t" strokeweight=".474641pt" strokecolor="#1C1C1C">
                <v:path arrowok="t"/>
              </v:shape>
            </v:group>
            <v:group style="position:absolute;left:3228;top:8075;width:8382;height:2" coordorigin="3228,8075" coordsize="8382,2">
              <v:shape style="position:absolute;left:3228;top:8075;width:8382;height:2" coordorigin="3228,8075" coordsize="8382,0" path="m3228,8075l11610,8075e" filled="f" stroked="t" strokeweight=".711962pt" strokecolor="#545454">
                <v:path arrowok="t"/>
              </v:shape>
            </v:group>
            <v:group style="position:absolute;left:4915;top:7352;width:2;height:730" coordorigin="4915,7352" coordsize="2,730">
              <v:shape style="position:absolute;left:4915;top:7352;width:2;height:730" coordorigin="4915,7352" coordsize="0,730" path="m4915,8083l4915,7352e" filled="f" stroked="t" strokeweight=".949282pt" strokecolor="#606060">
                <v:path arrowok="t"/>
              </v:shape>
            </v:group>
            <v:group style="position:absolute;left:346;top:8312;width:2;height:597" coordorigin="346,8312" coordsize="2,597">
              <v:shape style="position:absolute;left:346;top:8312;width:2;height:597" coordorigin="346,8312" coordsize="0,597" path="m346,8909l346,8312e" filled="f" stroked="t" strokeweight=".474641pt" strokecolor="#343434">
                <v:path arrowok="t"/>
              </v:shape>
            </v:group>
            <v:group style="position:absolute;left:3631;top:8885;width:228;height:2" coordorigin="3631,8885" coordsize="228,2">
              <v:shape style="position:absolute;left:3631;top:8885;width:228;height:2" coordorigin="3631,8885" coordsize="228,0" path="m3631,8885l3859,8885e" filled="f" stroked="t" strokeweight=".474641pt" strokecolor="#2B2B2B">
                <v:path arrowok="t"/>
              </v:shape>
            </v:group>
            <v:group style="position:absolute;left:3802;top:8885;width:190;height:2" coordorigin="3802,8885" coordsize="190,2">
              <v:shape style="position:absolute;left:3802;top:8885;width:190;height:2" coordorigin="3802,8885" coordsize="190,0" path="m3802,8885l3992,8885e" filled="f" stroked="t" strokeweight=".474641pt" strokecolor="#4B4B4B">
                <v:path arrowok="t"/>
              </v:shape>
            </v:group>
            <v:group style="position:absolute;left:337;top:8885;width:11277;height:2" coordorigin="337,8885" coordsize="11277,2">
              <v:shape style="position:absolute;left:337;top:8885;width:11277;height:2" coordorigin="337,8885" coordsize="11277,0" path="m337,8885l11614,8885e" filled="f" stroked="t" strokeweight=".711962pt" strokecolor="#575757">
                <v:path arrowok="t"/>
              </v:shape>
            </v:group>
            <v:group style="position:absolute;left:6598;top:8880;width:361;height:2" coordorigin="6598,8880" coordsize="361,2">
              <v:shape style="position:absolute;left:6598;top:8880;width:361;height:2" coordorigin="6598,8880" coordsize="361,0" path="m6598,8880l6958,8880e" filled="f" stroked="t" strokeweight=".474641pt" strokecolor="#2F2F2F">
                <v:path arrowok="t"/>
              </v:shape>
            </v:group>
            <v:group style="position:absolute;left:7708;top:8880;width:598;height:2" coordorigin="7708,8880" coordsize="598,2">
              <v:shape style="position:absolute;left:7708;top:8880;width:598;height:2" coordorigin="7708,8880" coordsize="598,0" path="m7708,8880l8306,8880e" filled="f" stroked="t" strokeweight=".474641pt" strokecolor="#3F3F3F">
                <v:path arrowok="t"/>
              </v:shape>
            </v:group>
            <v:group style="position:absolute;left:354;top:2277;width:2;height:13974" coordorigin="354,2277" coordsize="2,13974">
              <v:shape style="position:absolute;left:354;top:2277;width:2;height:13974" coordorigin="354,2277" coordsize="0,13974" path="m354,16251l354,2277e" filled="f" stroked="t" strokeweight=".711962pt" strokecolor="#4F4F4F">
                <v:path arrowok="t"/>
              </v:shape>
            </v:group>
            <v:group style="position:absolute;left:342;top:9734;width:290;height:2" coordorigin="342,9734" coordsize="290,2">
              <v:shape style="position:absolute;left:342;top:9734;width:290;height:2" coordorigin="342,9734" coordsize="290,0" path="m342,9734l631,9734e" filled="f" stroked="t" strokeweight=".949282pt" strokecolor="#5B5B5B">
                <v:path arrowok="t"/>
              </v:shape>
            </v:group>
            <v:group style="position:absolute;left:574;top:9725;width:11045;height:2" coordorigin="574,9725" coordsize="11045,2">
              <v:shape style="position:absolute;left:574;top:9725;width:11045;height:2" coordorigin="574,9725" coordsize="11045,0" path="m574,9725l11619,9725e" filled="f" stroked="t" strokeweight=".711962pt" strokecolor="#575757">
                <v:path arrowok="t"/>
              </v:shape>
            </v:group>
            <v:group style="position:absolute;left:342;top:9971;width:1386;height:2" coordorigin="342,9971" coordsize="1386,2">
              <v:shape style="position:absolute;left:342;top:9971;width:1386;height:2" coordorigin="342,9971" coordsize="1386,0" path="m342,9971l1728,9971e" filled="f" stroked="t" strokeweight=".711962pt" strokecolor="#545454">
                <v:path arrowok="t"/>
              </v:shape>
            </v:group>
            <v:group style="position:absolute;left:1671;top:9968;width:361;height:2" coordorigin="1671,9968" coordsize="361,2">
              <v:shape style="position:absolute;left:1671;top:9968;width:361;height:2" coordorigin="1671,9968" coordsize="361,0" path="m1671,9968l2031,9968e" filled="f" stroked="t" strokeweight=".474641pt" strokecolor="#2F2F2F">
                <v:path arrowok="t"/>
              </v:shape>
            </v:group>
            <v:group style="position:absolute;left:1975;top:9968;width:1547;height:2" coordorigin="1975,9968" coordsize="1547,2">
              <v:shape style="position:absolute;left:1975;top:9968;width:1547;height:2" coordorigin="1975,9968" coordsize="1547,0" path="m1975,9968l3522,9968e" filled="f" stroked="t" strokeweight=".711962pt" strokecolor="#5B5B5B">
                <v:path arrowok="t"/>
              </v:shape>
            </v:group>
            <v:group style="position:absolute;left:3465;top:9964;width:394;height:2" coordorigin="3465,9964" coordsize="394,2">
              <v:shape style="position:absolute;left:3465;top:9964;width:394;height:2" coordorigin="3465,9964" coordsize="394,0" path="m3465,9964l3859,9964e" filled="f" stroked="t" strokeweight=".474641pt" strokecolor="#343434">
                <v:path arrowok="t"/>
              </v:shape>
            </v:group>
            <v:group style="position:absolute;left:3802;top:9961;width:1130;height:2" coordorigin="3802,9961" coordsize="1130,2">
              <v:shape style="position:absolute;left:3802;top:9961;width:1130;height:2" coordorigin="3802,9961" coordsize="1130,0" path="m3802,9961l4932,9961e" filled="f" stroked="t" strokeweight=".711962pt" strokecolor="#575757">
                <v:path arrowok="t"/>
              </v:shape>
            </v:group>
            <v:group style="position:absolute;left:4875;top:9964;width:166;height:2" coordorigin="4875,9964" coordsize="166,2">
              <v:shape style="position:absolute;left:4875;top:9964;width:166;height:2" coordorigin="4875,9964" coordsize="166,0" path="m4875,9964l5041,9964e" filled="f" stroked="t" strokeweight=".474641pt" strokecolor="#383838">
                <v:path arrowok="t"/>
              </v:shape>
            </v:group>
            <v:group style="position:absolute;left:4984;top:9961;width:2781;height:2" coordorigin="4984,9961" coordsize="2781,2">
              <v:shape style="position:absolute;left:4984;top:9961;width:2781;height:2" coordorigin="4984,9961" coordsize="2781,0" path="m4984,9961l7765,9961e" filled="f" stroked="t" strokeweight=".949282pt" strokecolor="#575757">
                <v:path arrowok="t"/>
              </v:shape>
            </v:group>
            <v:group style="position:absolute;left:7708;top:9959;width:598;height:2" coordorigin="7708,9959" coordsize="598,2">
              <v:shape style="position:absolute;left:7708;top:9959;width:598;height:2" coordorigin="7708,9959" coordsize="598,0" path="m7708,9959l8306,9959e" filled="f" stroked="t" strokeweight=".474641pt" strokecolor="#383838">
                <v:path arrowok="t"/>
              </v:shape>
            </v:group>
            <v:group style="position:absolute;left:8202;top:9961;width:926;height:2" coordorigin="8202,9961" coordsize="926,2">
              <v:shape style="position:absolute;left:8202;top:9961;width:926;height:2" coordorigin="8202,9961" coordsize="926,0" path="m8202,9961l9127,9961e" filled="f" stroked="t" strokeweight=".949282pt" strokecolor="#575757">
                <v:path arrowok="t"/>
              </v:shape>
            </v:group>
            <v:group style="position:absolute;left:9070;top:9959;width:299;height:2" coordorigin="9070,9959" coordsize="299,2">
              <v:shape style="position:absolute;left:9070;top:9959;width:299;height:2" coordorigin="9070,9959" coordsize="299,0" path="m9070,9959l9369,9959e" filled="f" stroked="t" strokeweight=".474641pt" strokecolor="#232323">
                <v:path arrowok="t"/>
              </v:shape>
            </v:group>
            <v:group style="position:absolute;left:9312;top:9961;width:313;height:2" coordorigin="9312,9961" coordsize="313,2">
              <v:shape style="position:absolute;left:9312;top:9961;width:313;height:2" coordorigin="9312,9961" coordsize="313,0" path="m9312,9961l9626,9961e" filled="f" stroked="t" strokeweight=".711962pt" strokecolor="#484848">
                <v:path arrowok="t"/>
              </v:shape>
            </v:group>
            <v:group style="position:absolute;left:9417;top:9961;width:2202;height:2" coordorigin="9417,9961" coordsize="2202,2">
              <v:shape style="position:absolute;left:9417;top:9961;width:2202;height:2" coordorigin="9417,9961" coordsize="2202,0" path="m9417,9961l11619,9961e" filled="f" stroked="t" strokeweight=".949282pt" strokecolor="#606060">
                <v:path arrowok="t"/>
              </v:shape>
            </v:group>
            <v:group style="position:absolute;left:11612;top:5056;width:2;height:8030" coordorigin="11612,5056" coordsize="2,8030">
              <v:shape style="position:absolute;left:11612;top:5056;width:2;height:8030" coordorigin="11612,5056" coordsize="0,8030" path="m11612,13086l11612,5056e" filled="f" stroked="t" strokeweight=".474641pt" strokecolor="#575757">
                <v:path arrowok="t"/>
              </v:shape>
            </v:group>
            <v:group style="position:absolute;left:346;top:10207;width:11273;height:2" coordorigin="346,10207" coordsize="11273,2">
              <v:shape style="position:absolute;left:346;top:10207;width:11273;height:2" coordorigin="346,10207" coordsize="11273,0" path="m346,10207l11619,10207e" filled="f" stroked="t" strokeweight=".711962pt" strokecolor="#545454">
                <v:path arrowok="t"/>
              </v:shape>
            </v:group>
            <v:group style="position:absolute;left:4875;top:10202;width:166;height:2" coordorigin="4875,10202" coordsize="166,2">
              <v:shape style="position:absolute;left:4875;top:10202;width:166;height:2" coordorigin="4875,10202" coordsize="166,0" path="m4875,10202l5041,10202e" filled="f" stroked="t" strokeweight=".474641pt" strokecolor="#232323">
                <v:path arrowok="t"/>
              </v:shape>
            </v:group>
            <v:group style="position:absolute;left:11612;top:10198;width:2;height:301" coordorigin="11612,10198" coordsize="2,301">
              <v:shape style="position:absolute;left:11612;top:10198;width:2;height:301" coordorigin="11612,10198" coordsize="0,301" path="m11612,10498l11612,10198e" filled="f" stroked="t" strokeweight=".474641pt" strokecolor="#3F3F3F">
                <v:path arrowok="t"/>
              </v:shape>
            </v:group>
            <v:group style="position:absolute;left:1016;top:10687;width:1937;height:2" coordorigin="1016,10687" coordsize="1937,2">
              <v:shape style="position:absolute;left:1016;top:10687;width:1937;height:2" coordorigin="1016,10687" coordsize="1937,0" path="m1016,10687l2952,10687e" filled="f" stroked="t" strokeweight=".711962pt" strokecolor="#545454">
                <v:path arrowok="t"/>
              </v:shape>
            </v:group>
            <v:group style="position:absolute;left:2373;top:10441;width:2;height:263" coordorigin="2373,10441" coordsize="2,263">
              <v:shape style="position:absolute;left:2373;top:10441;width:2;height:263" coordorigin="2373,10441" coordsize="0,263" path="m2373,10704l2373,10441e" filled="f" stroked="t" strokeweight=".474641pt" strokecolor="#282828">
                <v:path arrowok="t"/>
              </v:shape>
            </v:group>
            <v:group style="position:absolute;left:2895;top:10684;width:389;height:2" coordorigin="2895,10684" coordsize="389,2">
              <v:shape style="position:absolute;left:2895;top:10684;width:389;height:2" coordorigin="2895,10684" coordsize="389,0" path="m2895,10684l3285,10684e" filled="f" stroked="t" strokeweight=".474641pt" strokecolor="#1F1F1F">
                <v:path arrowok="t"/>
              </v:shape>
            </v:group>
            <v:group style="position:absolute;left:6901;top:10680;width:489;height:2" coordorigin="6901,10680" coordsize="489,2">
              <v:shape style="position:absolute;left:6901;top:10680;width:489;height:2" coordorigin="6901,10680" coordsize="489,0" path="m6901,10680l7390,10680e" filled="f" stroked="t" strokeweight=".474641pt" strokecolor="#3B3B3B">
                <v:path arrowok="t"/>
              </v:shape>
            </v:group>
            <v:group style="position:absolute;left:3228;top:10680;width:8396;height:2" coordorigin="3228,10680" coordsize="8396,2">
              <v:shape style="position:absolute;left:3228;top:10680;width:8396;height:2" coordorigin="3228,10680" coordsize="8396,0" path="m3228,10680l11624,10680e" filled="f" stroked="t" strokeweight=".711962pt" strokecolor="#575757">
                <v:path arrowok="t"/>
              </v:shape>
            </v:group>
            <v:group style="position:absolute;left:9312;top:10677;width:313;height:2" coordorigin="9312,10677" coordsize="313,2">
              <v:shape style="position:absolute;left:9312;top:10677;width:313;height:2" coordorigin="9312,10677" coordsize="313,0" path="m9312,10677l9626,10677e" filled="f" stroked="t" strokeweight=".711962pt" strokecolor="#575757">
                <v:path arrowok="t"/>
              </v:shape>
            </v:group>
            <v:group style="position:absolute;left:2376;top:10632;width:2;height:2664" coordorigin="2376,10632" coordsize="2,2664">
              <v:shape style="position:absolute;left:2376;top:10632;width:2;height:2664" coordorigin="2376,10632" coordsize="0,2664" path="m2376,13296l2376,10632e" filled="f" stroked="t" strokeweight=".949282pt" strokecolor="#484848">
                <v:path arrowok="t"/>
              </v:shape>
            </v:group>
            <v:group style="position:absolute;left:342;top:10930;width:1386;height:2" coordorigin="342,10930" coordsize="1386,2">
              <v:shape style="position:absolute;left:342;top:10930;width:1386;height:2" coordorigin="342,10930" coordsize="1386,0" path="m342,10930l1728,10930e" filled="f" stroked="t" strokeweight=".711962pt" strokecolor="#545454">
                <v:path arrowok="t"/>
              </v:shape>
            </v:group>
            <v:group style="position:absolute;left:1671;top:10926;width:6664;height:2" coordorigin="1671,10926" coordsize="6664,2">
              <v:shape style="position:absolute;left:1671;top:10926;width:6664;height:2" coordorigin="1671,10926" coordsize="6664,0" path="m1671,10926l8335,10926e" filled="f" stroked="t" strokeweight=".949282pt" strokecolor="#545454">
                <v:path arrowok="t"/>
              </v:shape>
            </v:group>
            <v:group style="position:absolute;left:8249;top:10918;width:536;height:2" coordorigin="8249,10918" coordsize="536,2">
              <v:shape style="position:absolute;left:8249;top:10918;width:536;height:2" coordorigin="8249,10918" coordsize="536,0" path="m8249,10918l8786,10918e" filled="f" stroked="t" strokeweight=".474641pt" strokecolor="#3B3B3B">
                <v:path arrowok="t"/>
              </v:shape>
            </v:group>
            <v:group style="position:absolute;left:8724;top:10921;width:2895;height:2" coordorigin="8724,10921" coordsize="2895,2">
              <v:shape style="position:absolute;left:8724;top:10921;width:2895;height:2" coordorigin="8724,10921" coordsize="2895,0" path="m8724,10921l11619,10921e" filled="f" stroked="t" strokeweight=".949282pt" strokecolor="#5B5B5B">
                <v:path arrowok="t"/>
              </v:shape>
            </v:group>
            <v:group style="position:absolute;left:1044;top:10933;width:2;height:721" coordorigin="1044,10933" coordsize="2,721">
              <v:shape style="position:absolute;left:1044;top:10933;width:2;height:721" coordorigin="1044,10933" coordsize="0,721" path="m1044,11654l1044,10933e" filled="f" stroked="t" strokeweight=".237321pt" strokecolor="#646464">
                <v:path arrowok="t"/>
              </v:shape>
            </v:group>
            <v:group style="position:absolute;left:1709;top:10918;width:2;height:764" coordorigin="1709,10918" coordsize="2,764">
              <v:shape style="position:absolute;left:1709;top:10918;width:2;height:764" coordorigin="1709,10918" coordsize="0,764" path="m1709,11682l1709,10918e" filled="f" stroked="t" strokeweight=".711962pt" strokecolor="#444444">
                <v:path arrowok="t"/>
              </v:shape>
            </v:group>
            <v:group style="position:absolute;left:342;top:11167;width:6313;height:2" coordorigin="342,11167" coordsize="6313,2">
              <v:shape style="position:absolute;left:342;top:11167;width:6313;height:2" coordorigin="342,11167" coordsize="6313,0" path="m342,11167l6654,11167e" filled="f" stroked="t" strokeweight=".711962pt" strokecolor="#4F4F4F">
                <v:path arrowok="t"/>
              </v:shape>
            </v:group>
            <v:group style="position:absolute;left:6598;top:11162;width:361;height:2" coordorigin="6598,11162" coordsize="361,2">
              <v:shape style="position:absolute;left:6598;top:11162;width:361;height:2" coordorigin="6598,11162" coordsize="361,0" path="m6598,11162l6958,11162e" filled="f" stroked="t" strokeweight=".474641pt" strokecolor="#232323">
                <v:path arrowok="t"/>
              </v:shape>
            </v:group>
            <v:group style="position:absolute;left:7369;top:10914;width:2;height:1065" coordorigin="7369,10914" coordsize="2,1065">
              <v:shape style="position:absolute;left:7369;top:10914;width:2;height:1065" coordorigin="7369,10914" coordsize="0,1065" path="m7369,11978l7369,10914e" filled="f" stroked="t" strokeweight=".711962pt" strokecolor="#575757">
                <v:path arrowok="t"/>
              </v:shape>
            </v:group>
            <v:group style="position:absolute;left:6901;top:11160;width:4718;height:2" coordorigin="6901,11160" coordsize="4718,2">
              <v:shape style="position:absolute;left:6901;top:11160;width:4718;height:2" coordorigin="6901,11160" coordsize="4718,0" path="m6901,11160l11619,11160e" filled="f" stroked="t" strokeweight=".949282pt" strokecolor="#575757">
                <v:path arrowok="t"/>
              </v:shape>
            </v:group>
            <v:group style="position:absolute;left:1044;top:11654;width:2;height:1404" coordorigin="1044,11654" coordsize="2,1404">
              <v:shape style="position:absolute;left:1044;top:11654;width:2;height:1404" coordorigin="1044,11654" coordsize="0,1404" path="m1044,13057l1044,11654e" filled="f" stroked="t" strokeweight=".237321pt" strokecolor="#000000">
                <v:path arrowok="t"/>
              </v:shape>
            </v:group>
            <v:group style="position:absolute;left:1709;top:11625;width:2;height:353" coordorigin="1709,11625" coordsize="2,353">
              <v:shape style="position:absolute;left:1709;top:11625;width:2;height:353" coordorigin="1709,11625" coordsize="0,353" path="m1709,11978l1709,11625e" filled="f" stroked="t" strokeweight=".474641pt" strokecolor="#383838">
                <v:path arrowok="t"/>
              </v:shape>
            </v:group>
            <v:group style="position:absolute;left:1711;top:11916;width:2;height:2678" coordorigin="1711,11916" coordsize="2,2678">
              <v:shape style="position:absolute;left:1711;top:11916;width:2;height:2678" coordorigin="1711,11916" coordsize="0,2678" path="m1711,14595l1711,11916e" filled="f" stroked="t" strokeweight=".711962pt" strokecolor="#484848">
                <v:path arrowok="t"/>
              </v:shape>
            </v:group>
            <v:group style="position:absolute;left:7369;top:11802;width:2;height:420" coordorigin="7369,11802" coordsize="2,420">
              <v:shape style="position:absolute;left:7369;top:11802;width:2;height:420" coordorigin="7369,11802" coordsize="0,420" path="m7369,12222l7369,11802e" filled="f" stroked="t" strokeweight=".949282pt" strokecolor="#6B6B6B">
                <v:path arrowok="t"/>
              </v:shape>
            </v:group>
            <v:group style="position:absolute;left:7371;top:12164;width:2;height:267" coordorigin="7371,12164" coordsize="2,267">
              <v:shape style="position:absolute;left:7371;top:12164;width:2;height:267" coordorigin="7371,12164" coordsize="0,267" path="m7371,12432l7371,12164e" filled="f" stroked="t" strokeweight=".474641pt" strokecolor="#3B3B3B">
                <v:path arrowok="t"/>
              </v:shape>
            </v:group>
            <v:group style="position:absolute;left:11614;top:12164;width:2;height:267" coordorigin="11614,12164" coordsize="2,267">
              <v:shape style="position:absolute;left:11614;top:12164;width:2;height:267" coordorigin="11614,12164" coordsize="0,267" path="m11614,12432l11614,12164e" filled="f" stroked="t" strokeweight=".474641pt" strokecolor="#383838">
                <v:path arrowok="t"/>
              </v:shape>
            </v:group>
            <v:group style="position:absolute;left:7376;top:12375;width:2;height:1848" coordorigin="7376,12375" coordsize="2,1848">
              <v:shape style="position:absolute;left:7376;top:12375;width:2;height:1848" coordorigin="7376,12375" coordsize="0,1848" path="m7376,14222l7376,12375e" filled="f" stroked="t" strokeweight=".711962pt" strokecolor="#575757">
                <v:path arrowok="t"/>
              </v:shape>
            </v:group>
            <v:group style="position:absolute;left:11614;top:12375;width:2;height:339" coordorigin="11614,12375" coordsize="2,339">
              <v:shape style="position:absolute;left:11614;top:12375;width:2;height:339" coordorigin="11614,12375" coordsize="0,339" path="m11614,12714l11614,12375e" filled="f" stroked="t" strokeweight=".474641pt" strokecolor="#4B4B4B">
                <v:path arrowok="t"/>
              </v:shape>
            </v:group>
            <v:group style="position:absolute;left:1044;top:13057;width:2;height:454" coordorigin="1044,13057" coordsize="2,454">
              <v:shape style="position:absolute;left:1044;top:13057;width:2;height:454" coordorigin="1044,13057" coordsize="0,454" path="m1044,13511l1044,13057e" filled="f" stroked="t" strokeweight=".237321pt" strokecolor="#646464">
                <v:path arrowok="t"/>
              </v:shape>
            </v:group>
            <v:group style="position:absolute;left:342;top:13251;width:2041;height:2" coordorigin="342,13251" coordsize="2041,2">
              <v:shape style="position:absolute;left:342;top:13251;width:2041;height:2" coordorigin="342,13251" coordsize="2041,0" path="m342,13251l2383,13251e" filled="f" stroked="t" strokeweight=".711962pt" strokecolor="#545454">
                <v:path arrowok="t"/>
              </v:shape>
            </v:group>
            <v:group style="position:absolute;left:11619;top:13029;width:2;height:258" coordorigin="11619,13029" coordsize="2,258">
              <v:shape style="position:absolute;left:11619;top:13029;width:2;height:258" coordorigin="11619,13029" coordsize="0,258" path="m11619,13286l11619,13029e" filled="f" stroked="t" strokeweight=".474641pt" strokecolor="#444444">
                <v:path arrowok="t"/>
              </v:shape>
            </v:group>
            <v:group style="position:absolute;left:2378;top:13224;width:2;height:315" coordorigin="2378,13224" coordsize="2,315">
              <v:shape style="position:absolute;left:2378;top:13224;width:2;height:315" coordorigin="2378,13224" coordsize="0,315" path="m2378,13539l2378,13224e" filled="f" stroked="t" strokeweight=".474641pt" strokecolor="#1F1F1F">
                <v:path arrowok="t"/>
              </v:shape>
            </v:group>
            <v:group style="position:absolute;left:11617;top:13229;width:2;height:2998" coordorigin="11617,13229" coordsize="2,2998">
              <v:shape style="position:absolute;left:11617;top:13229;width:2;height:2998" coordorigin="11617,13229" coordsize="0,2998" path="m11617,16227l11617,13229e" filled="f" stroked="t" strokeweight=".474641pt" strokecolor="#5B5B5B">
                <v:path arrowok="t"/>
              </v:shape>
            </v:group>
            <v:group style="position:absolute;left:1044;top:13511;width:2;height:2716" coordorigin="1044,13511" coordsize="2,2716">
              <v:shape style="position:absolute;left:1044;top:13511;width:2;height:2716" coordorigin="1044,13511" coordsize="0,2716" path="m1044,16227l1044,13511e" filled="f" stroked="t" strokeweight=".237321pt" strokecolor="#000000">
                <v:path arrowok="t"/>
              </v:shape>
            </v:group>
            <v:group style="position:absolute;left:2378;top:13482;width:2;height:1375" coordorigin="2378,13482" coordsize="2,1375">
              <v:shape style="position:absolute;left:2378;top:13482;width:2;height:1375" coordorigin="2378,13482" coordsize="0,1375" path="m2378,14857l2378,13482e" filled="f" stroked="t" strokeweight=".949282pt" strokecolor="#484B4B">
                <v:path arrowok="t"/>
              </v:shape>
            </v:group>
            <v:group style="position:absolute;left:7378;top:14165;width:2;height:430" coordorigin="7378,14165" coordsize="2,430">
              <v:shape style="position:absolute;left:7378;top:14165;width:2;height:430" coordorigin="7378,14165" coordsize="0,430" path="m7378,14595l7378,14165e" filled="f" stroked="t" strokeweight=".949282pt" strokecolor="#6B6B6B">
                <v:path arrowok="t"/>
              </v:shape>
            </v:group>
            <v:group style="position:absolute;left:1713;top:14537;width:2;height:143" coordorigin="1713,14537" coordsize="2,143">
              <v:shape style="position:absolute;left:1713;top:14537;width:2;height:143" coordorigin="1713,14537" coordsize="0,143" path="m1713,14680l1713,14537e" filled="f" stroked="t" strokeweight=".474641pt" strokecolor="#131313">
                <v:path arrowok="t"/>
              </v:shape>
            </v:group>
            <v:group style="position:absolute;left:7381;top:14537;width:2;height:425" coordorigin="7381,14537" coordsize="2,425">
              <v:shape style="position:absolute;left:7381;top:14537;width:2;height:425" coordorigin="7381,14537" coordsize="0,425" path="m7381,14962l7381,14537e" filled="f" stroked="t" strokeweight=".474641pt" strokecolor="#3B3B3B">
                <v:path arrowok="t"/>
              </v:shape>
            </v:group>
            <v:group style="position:absolute;left:1718;top:14623;width:2;height:234" coordorigin="1718,14623" coordsize="2,234">
              <v:shape style="position:absolute;left:1718;top:14623;width:2;height:234" coordorigin="1718,14623" coordsize="0,234" path="m1718,14857l1718,14623e" filled="f" stroked="t" strokeweight=".711962pt" strokecolor="#383838">
                <v:path arrowok="t"/>
              </v:shape>
            </v:group>
            <v:group style="position:absolute;left:2380;top:14800;width:2;height:339" coordorigin="2380,14800" coordsize="2,339">
              <v:shape style="position:absolute;left:2380;top:14800;width:2;height:339" coordorigin="2380,14800" coordsize="0,339" path="m2380,15139l2380,14800e" filled="f" stroked="t" strokeweight=".949282pt" strokecolor="#5B5B5B">
                <v:path arrowok="t"/>
              </v:shape>
            </v:group>
            <v:group style="position:absolute;left:1716;top:14757;width:2;height:1494" coordorigin="1716,14757" coordsize="2,1494">
              <v:shape style="position:absolute;left:1716;top:14757;width:2;height:1494" coordorigin="1716,14757" coordsize="0,1494" path="m1716,16251l1716,14757e" filled="f" stroked="t" strokeweight=".711962pt" strokecolor="#4B4B4B">
                <v:path arrowok="t"/>
              </v:shape>
            </v:group>
            <v:group style="position:absolute;left:7381;top:14905;width:2;height:1332" coordorigin="7381,14905" coordsize="2,1332">
              <v:shape style="position:absolute;left:7381;top:14905;width:2;height:1332" coordorigin="7381,14905" coordsize="0,1332" path="m7381,16237l7381,14905e" filled="f" stroked="t" strokeweight=".711962pt" strokecolor="#5B5B5B">
                <v:path arrowok="t"/>
              </v:shape>
            </v:group>
            <v:group style="position:absolute;left:346;top:16242;width:2625;height:2" coordorigin="346,16242" coordsize="2625,2">
              <v:shape style="position:absolute;left:346;top:16242;width:2625;height:2" coordorigin="346,16242" coordsize="2625,0" path="m346,16242l2971,16242e" filled="f" stroked="t" strokeweight=".711962pt" strokecolor="#4F4F4F">
                <v:path arrowok="t"/>
              </v:shape>
            </v:group>
            <v:group style="position:absolute;left:2383;top:15081;width:2;height:1165" coordorigin="2383,15081" coordsize="2,1165">
              <v:shape style="position:absolute;left:2383;top:15081;width:2;height:1165" coordorigin="2383,15081" coordsize="0,1165" path="m2383,16246l2383,15081e" filled="f" stroked="t" strokeweight=".711962pt" strokecolor="#484848">
                <v:path arrowok="t"/>
              </v:shape>
            </v:group>
            <v:group style="position:absolute;left:3750;top:16234;width:242;height:2" coordorigin="3750,16234" coordsize="242,2">
              <v:shape style="position:absolute;left:3750;top:16234;width:242;height:2" coordorigin="3750,16234" coordsize="242,0" path="m3750,16234l3992,16234e" filled="f" stroked="t" strokeweight=".711962pt" strokecolor="#4B4B4B">
                <v:path arrowok="t"/>
              </v:shape>
            </v:group>
            <v:group style="position:absolute;left:4875;top:16232;width:166;height:2" coordorigin="4875,16232" coordsize="166,2">
              <v:shape style="position:absolute;left:4875;top:16232;width:166;height:2" coordorigin="4875,16232" coordsize="166,0" path="m4875,16232l5041,16232e" filled="f" stroked="t" strokeweight=".474641pt" strokecolor="#343434">
                <v:path arrowok="t"/>
              </v:shape>
            </v:group>
            <v:group style="position:absolute;left:7708;top:16227;width:598;height:2" coordorigin="7708,16227" coordsize="598,2">
              <v:shape style="position:absolute;left:7708;top:16227;width:598;height:2" coordorigin="7708,16227" coordsize="598,0" path="m7708,16227l8306,16227e" filled="f" stroked="t" strokeweight=".474641pt" strokecolor="#575757">
                <v:path arrowok="t"/>
              </v:shape>
            </v:group>
            <v:group style="position:absolute;left:8131;top:16227;width:679;height:2" coordorigin="8131,16227" coordsize="679,2">
              <v:shape style="position:absolute;left:8131;top:16227;width:679;height:2" coordorigin="8131,16227" coordsize="679,0" path="m8131,16227l8809,16227e" filled="f" stroked="t" strokeweight=".949282pt" strokecolor="#707070">
                <v:path arrowok="t"/>
              </v:shape>
            </v:group>
            <v:group style="position:absolute;left:8729;top:16227;width:399;height:2" coordorigin="8729,16227" coordsize="399,2">
              <v:shape style="position:absolute;left:8729;top:16227;width:399;height:2" coordorigin="8729,16227" coordsize="399,0" path="m8729,16227l9127,16227e" filled="f" stroked="t" strokeweight=".474641pt" strokecolor="#484848">
                <v:path arrowok="t"/>
              </v:shape>
            </v:group>
            <v:group style="position:absolute;left:2330;top:16227;width:9298;height:2" coordorigin="2330,16227" coordsize="9298,2">
              <v:shape style="position:absolute;left:2330;top:16227;width:9298;height:2" coordorigin="2330,16227" coordsize="9298,0" path="m2330,16227l11629,16227e" filled="f" stroked="t" strokeweight=".949282pt" strokecolor="#646464">
                <v:path arrowok="t"/>
              </v:shape>
            </v:group>
            <v:group style="position:absolute;left:6277;top:2904;width:2;height:788" coordorigin="6277,2904" coordsize="2,788">
              <v:shape style="position:absolute;left:6277;top:2904;width:2;height:788" coordorigin="6277,2904" coordsize="0,788" path="m6277,3692l6277,2904e" filled="f" stroked="t" strokeweight="1.01575pt" strokecolor="#EDEDED">
                <v:path arrowok="t"/>
              </v:shape>
            </v:group>
            <v:group style="position:absolute;left:10383;top:13561;width:2;height:505" coordorigin="10383,13561" coordsize="2,505">
              <v:shape style="position:absolute;left:10383;top:13561;width:2;height:505" coordorigin="10383,13561" coordsize="0,505" path="m10383,14065l10383,13561e" filled="f" stroked="t" strokeweight="3.241855pt" strokecolor="#EDEDED">
                <v:path arrowok="t"/>
              </v:shape>
            </v:group>
            <v:group style="position:absolute;left:8767;top:14272;width:2;height:269" coordorigin="8767,14272" coordsize="2,269">
              <v:shape style="position:absolute;left:8767;top:14272;width:2;height:269" coordorigin="8767,14272" coordsize="0,269" path="m8767,14541l8767,14272e" filled="f" stroked="t" strokeweight="1.725pt" strokecolor="#EDEDED">
                <v:path arrowok="t"/>
              </v:shape>
            </v:group>
            <v:group style="position:absolute;left:9806;top:14272;width:2;height:269" coordorigin="9806,14272" coordsize="2,269">
              <v:shape style="position:absolute;left:9806;top:14272;width:2;height:269" coordorigin="9806,14272" coordsize="0,269" path="m9806,14541l9806,14272e" filled="f" stroked="t" strokeweight="3.4pt" strokecolor="#EDEDED">
                <v:path arrowok="t"/>
              </v:shape>
            </v:group>
            <v:group style="position:absolute;left:8923;top:14564;width:2;height:259" coordorigin="8923,14564" coordsize="2,259">
              <v:shape style="position:absolute;left:8923;top:14564;width:2;height:259" coordorigin="8923,14564" coordsize="0,259" path="m8923,14823l8923,14564e" filled="f" stroked="t" strokeweight="3.2635pt" strokecolor="#EDEDED">
                <v:path arrowok="t"/>
              </v:shape>
            </v:group>
            <v:group style="position:absolute;left:10215;top:14564;width:55;height:259" coordorigin="10215,14564" coordsize="55,259">
              <v:shape style="position:absolute;left:10215;top:14564;width:55;height:259" coordorigin="10215,14564" coordsize="55,259" path="m10215,14564l10270,14564,10270,14823,10215,14823,10215,14564xe" filled="t" fillcolor="#EDEDED" stroked="f">
                <v:path arrowok="t"/>
                <v:fill/>
              </v:shape>
            </v:group>
            <v:group style="position:absolute;left:10274;top:14564;width:55;height:259" coordorigin="10274,14564" coordsize="55,259">
              <v:shape style="position:absolute;left:10274;top:14564;width:55;height:259" coordorigin="10274,14564" coordsize="55,259" path="m10274,14564l10328,14564,10328,14823,10274,14823,10274,14564xe" filled="t" fillcolor="#CFD1D1" stroked="f">
                <v:path arrowok="t"/>
                <v:fill/>
              </v:shape>
            </v:group>
            <v:group style="position:absolute;left:10480;top:14564;width:2;height:259" coordorigin="10480,14564" coordsize="2,259">
              <v:shape style="position:absolute;left:10480;top:14564;width:2;height:259" coordorigin="10480,14564" coordsize="0,259" path="m10480,14823l10480,14564e" filled="f" stroked="t" strokeweight="2.7315pt" strokecolor="#EDEDED">
                <v:path arrowok="t"/>
              </v:shape>
            </v:group>
            <v:group style="position:absolute;left:10381;top:14768;width:2;height:205" coordorigin="10381,14768" coordsize="2,205">
              <v:shape style="position:absolute;left:10381;top:14768;width:2;height:205" coordorigin="10381,14768" coordsize="0,205" path="m10381,14973l10381,14768e" filled="f" stroked="t" strokeweight="3.38245pt" strokecolor="#EDEDED">
                <v:path arrowok="t"/>
              </v:shape>
            </v:group>
            <v:group style="position:absolute;left:10138;top:14874;width:2;height:188" coordorigin="10138,14874" coordsize="2,188">
              <v:shape style="position:absolute;left:10138;top:14874;width:2;height:188" coordorigin="10138,14874" coordsize="0,188" path="m10138,15062l10138,14874e" filled="f" stroked="t" strokeweight="4.16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color w:val="7E7E7E"/>
          <w:w w:val="58"/>
          <w:i/>
        </w:rPr>
        <w:t>-!$</w:t>
      </w:r>
      <w:r>
        <w:rPr>
          <w:rFonts w:ascii="Times New Roman" w:hAnsi="Times New Roman" w:cs="Times New Roman" w:eastAsia="Times New Roman"/>
          <w:sz w:val="16"/>
          <w:szCs w:val="16"/>
          <w:color w:val="7E7E7E"/>
          <w:spacing w:val="-20"/>
          <w:w w:val="100"/>
          <w:i/>
        </w:rPr>
        <w:t> </w:t>
      </w:r>
      <w:r>
        <w:rPr>
          <w:rFonts w:ascii="Arial" w:hAnsi="Arial" w:cs="Arial" w:eastAsia="Arial"/>
          <w:sz w:val="15"/>
          <w:szCs w:val="15"/>
          <w:color w:val="5B5B5B"/>
          <w:spacing w:val="0"/>
          <w:w w:val="83"/>
          <w:i/>
        </w:rPr>
        <w:t>:</w:t>
      </w:r>
      <w:r>
        <w:rPr>
          <w:rFonts w:ascii="Arial" w:hAnsi="Arial" w:cs="Arial" w:eastAsia="Arial"/>
          <w:sz w:val="15"/>
          <w:szCs w:val="15"/>
          <w:color w:val="5B5B5B"/>
          <w:spacing w:val="0"/>
          <w:w w:val="83"/>
          <w:i/>
        </w:rPr>
        <w:t>J</w:t>
      </w:r>
      <w:r>
        <w:rPr>
          <w:rFonts w:ascii="Arial" w:hAnsi="Arial" w:cs="Arial" w:eastAsia="Arial"/>
          <w:sz w:val="15"/>
          <w:szCs w:val="15"/>
          <w:color w:val="5B5B5B"/>
          <w:spacing w:val="0"/>
          <w:w w:val="83"/>
          <w:i/>
        </w:rPr>
        <w:t> </w:t>
      </w:r>
      <w:r>
        <w:rPr>
          <w:rFonts w:ascii="Arial" w:hAnsi="Arial" w:cs="Arial" w:eastAsia="Arial"/>
          <w:sz w:val="15"/>
          <w:szCs w:val="15"/>
          <w:color w:val="5B5B5B"/>
          <w:spacing w:val="18"/>
          <w:w w:val="83"/>
          <w:i/>
        </w:rPr>
        <w:t> </w:t>
      </w:r>
      <w:r>
        <w:rPr>
          <w:rFonts w:ascii="Arial" w:hAnsi="Arial" w:cs="Arial" w:eastAsia="Arial"/>
          <w:sz w:val="15"/>
          <w:szCs w:val="15"/>
          <w:color w:val="9C9C9C"/>
          <w:spacing w:val="0"/>
          <w:w w:val="94"/>
        </w:rPr>
        <w:t>.</w:t>
      </w:r>
      <w:r>
        <w:rPr>
          <w:rFonts w:ascii="Arial" w:hAnsi="Arial" w:cs="Arial" w:eastAsia="Arial"/>
          <w:sz w:val="15"/>
          <w:szCs w:val="15"/>
          <w:color w:val="9C9C9C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9C9C9C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90"/>
        </w:rPr>
        <w:t>\'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91"/>
        </w:rPr>
        <w:t>(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B1B3B1"/>
          <w:spacing w:val="0"/>
          <w:w w:val="157"/>
        </w:rPr>
        <w:t>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17" w:lineRule="exact"/>
        <w:ind w:left="2176" w:right="-20"/>
        <w:jc w:val="left"/>
        <w:tabs>
          <w:tab w:pos="920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19"/>
          <w:szCs w:val="19"/>
          <w:color w:val="6B7CC3"/>
          <w:spacing w:val="0"/>
          <w:w w:val="100"/>
          <w:position w:val="-1"/>
        </w:rPr>
        <w:t>..,._._.</w:t>
      </w:r>
      <w:r>
        <w:rPr>
          <w:rFonts w:ascii="Arial" w:hAnsi="Arial" w:cs="Arial" w:eastAsia="Arial"/>
          <w:sz w:val="19"/>
          <w:szCs w:val="19"/>
          <w:color w:val="6B7CC3"/>
          <w:spacing w:val="-1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6B7CC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6B7CC3"/>
          <w:spacing w:val="0"/>
          <w:w w:val="100"/>
          <w:position w:val="-1"/>
        </w:rPr>
      </w:r>
      <w:r>
        <w:rPr>
          <w:rFonts w:ascii="Arial" w:hAnsi="Arial" w:cs="Arial" w:eastAsia="Arial"/>
          <w:sz w:val="28"/>
          <w:szCs w:val="28"/>
          <w:color w:val="7E7E7E"/>
          <w:spacing w:val="0"/>
          <w:w w:val="100"/>
          <w:position w:val="3"/>
        </w:rPr>
        <w:t>.</w:t>
      </w:r>
      <w:r>
        <w:rPr>
          <w:rFonts w:ascii="Arial" w:hAnsi="Arial" w:cs="Arial" w:eastAsia="Arial"/>
          <w:sz w:val="28"/>
          <w:szCs w:val="28"/>
          <w:color w:val="7E7E7E"/>
          <w:spacing w:val="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E7E7E"/>
          <w:spacing w:val="0"/>
          <w:w w:val="51"/>
          <w:position w:val="3"/>
        </w:rPr>
        <w:t>.,,......,</w:t>
      </w:r>
      <w:r>
        <w:rPr>
          <w:rFonts w:ascii="Times New Roman" w:hAnsi="Times New Roman" w:cs="Times New Roman" w:eastAsia="Times New Roman"/>
          <w:sz w:val="16"/>
          <w:szCs w:val="16"/>
          <w:color w:val="7E7E7E"/>
          <w:spacing w:val="19"/>
          <w:w w:val="51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C9C9C"/>
          <w:spacing w:val="-34"/>
          <w:w w:val="53"/>
          <w:position w:val="3"/>
        </w:rPr>
        <w:t>_</w:t>
      </w:r>
      <w:r>
        <w:rPr>
          <w:rFonts w:ascii="Arial" w:hAnsi="Arial" w:cs="Arial" w:eastAsia="Arial"/>
          <w:sz w:val="13"/>
          <w:szCs w:val="13"/>
          <w:color w:val="9C9C9C"/>
          <w:spacing w:val="0"/>
          <w:w w:val="54"/>
          <w:position w:val="3"/>
        </w:rPr>
        <w:t>...</w:t>
      </w:r>
      <w:r>
        <w:rPr>
          <w:rFonts w:ascii="Arial" w:hAnsi="Arial" w:cs="Arial" w:eastAsia="Arial"/>
          <w:sz w:val="13"/>
          <w:szCs w:val="13"/>
          <w:color w:val="9C9C9C"/>
          <w:spacing w:val="-8"/>
          <w:w w:val="54"/>
          <w:position w:val="3"/>
        </w:rPr>
        <w:t>.</w:t>
      </w:r>
      <w:r>
        <w:rPr>
          <w:rFonts w:ascii="Arial" w:hAnsi="Arial" w:cs="Arial" w:eastAsia="Arial"/>
          <w:sz w:val="25"/>
          <w:szCs w:val="25"/>
          <w:color w:val="9C9C9C"/>
          <w:spacing w:val="0"/>
          <w:w w:val="72"/>
          <w:position w:val="3"/>
        </w:rPr>
        <w:t>,-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00"/>
        </w:sectPr>
      </w:pPr>
      <w:rPr/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43" w:right="4295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3" w:after="0" w:line="240" w:lineRule="auto"/>
        <w:ind w:left="3756" w:right="442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5"/>
        </w:rPr>
        <w:t>BAŞKANLICTI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150" w:lineRule="exact"/>
        <w:ind w:left="864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68pt;margin-top:-30.336006pt;width:504.417138pt;height:56.44266pt;mso-position-horizontal-relative:page;mso-position-vertical-relative:paragraph;z-index:-15208" type="#_x0000_t202" filled="f" stroked="f">
            <v:textbox inset="0,0,0,0">
              <w:txbxContent>
                <w:p>
                  <w:pPr>
                    <w:spacing w:before="0" w:after="0" w:line="1129" w:lineRule="exact"/>
                    <w:ind w:right="-209"/>
                    <w:jc w:val="left"/>
                    <w:tabs>
                      <w:tab w:pos="8640" w:val="left"/>
                    </w:tabs>
                    <w:rPr>
                      <w:rFonts w:ascii="Arial" w:hAnsi="Arial" w:cs="Arial" w:eastAsia="Arial"/>
                      <w:sz w:val="102"/>
                      <w:szCs w:val="102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62626"/>
                      <w:spacing w:val="0"/>
                      <w:w w:val="174"/>
                      <w:b/>
                      <w:bCs/>
                      <w:i/>
                      <w:position w:val="20"/>
                    </w:rPr>
                    <w:t>l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62626"/>
                      <w:spacing w:val="0"/>
                      <w:w w:val="100"/>
                      <w:b/>
                      <w:bCs/>
                      <w:i/>
                      <w:position w:val="20"/>
                    </w:rPr>
                    <w:tab/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62626"/>
                      <w:spacing w:val="0"/>
                      <w:w w:val="100"/>
                      <w:b/>
                      <w:bCs/>
                      <w:i/>
                      <w:position w:val="20"/>
                    </w:rPr>
                  </w:r>
                  <w:r>
                    <w:rPr>
                      <w:rFonts w:ascii="Arial" w:hAnsi="Arial" w:cs="Arial" w:eastAsia="Arial"/>
                      <w:sz w:val="102"/>
                      <w:szCs w:val="102"/>
                      <w:color w:val="444646"/>
                      <w:spacing w:val="0"/>
                      <w:w w:val="252"/>
                      <w:position w:val="-3"/>
                    </w:rPr>
                    <w:t>8</w:t>
                  </w:r>
                  <w:r>
                    <w:rPr>
                      <w:rFonts w:ascii="Arial" w:hAnsi="Arial" w:cs="Arial" w:eastAsia="Arial"/>
                      <w:sz w:val="102"/>
                      <w:szCs w:val="10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  <w:position w:val="-10"/>
        </w:rPr>
        <w:t>!ZMIR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-31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8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8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8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8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8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8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8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8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8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  <w:position w:val="-8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20" w:bottom="280" w:left="240" w:right="220"/>
        </w:sectPr>
      </w:pPr>
      <w:rPr/>
    </w:p>
    <w:p>
      <w:pPr>
        <w:spacing w:before="80" w:after="0" w:line="240" w:lineRule="auto"/>
        <w:ind w:left="600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.16pt;margin-top:12.722756pt;width:47.323362pt;height:7pt;mso-position-horizontal-relative:page;mso-position-vertical-relative:paragraph;z-index:-15207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262626"/>
                      <w:spacing w:val="0"/>
                      <w:w w:val="115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position w:val="8"/>
        </w:rPr>
        <w:t>BÜYÜKŞEHIR</w:t>
      </w:r>
      <w:r>
        <w:rPr>
          <w:rFonts w:ascii="Arial" w:hAnsi="Arial" w:cs="Arial" w:eastAsia="Arial"/>
          <w:sz w:val="15"/>
          <w:szCs w:val="15"/>
          <w:color w:val="262626"/>
          <w:spacing w:val="-3"/>
          <w:w w:val="100"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93" w:after="0" w:line="240" w:lineRule="auto"/>
        <w:ind w:left="101" w:right="-71"/>
        <w:jc w:val="left"/>
        <w:tabs>
          <w:tab w:pos="1500" w:val="left"/>
          <w:tab w:pos="3160" w:val="left"/>
          <w:tab w:pos="554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!Ola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:05/03/2017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88"/>
          <w:position w:val="0"/>
        </w:rPr>
        <w:t>!Bi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ldirim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103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24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0"/>
        </w:rPr>
        <w:t>:22:35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treı: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555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759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72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0"/>
        </w:rPr>
        <w:t>73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57" w:lineRule="auto"/>
        <w:ind w:left="130" w:right="766" w:firstLine="-5"/>
        <w:jc w:val="left"/>
        <w:tabs>
          <w:tab w:pos="1500" w:val="left"/>
          <w:tab w:pos="3160" w:val="left"/>
          <w:tab w:pos="454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:05/03/2017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1514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M.Bülent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AMAC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98"/>
          <w:position w:val="0"/>
        </w:rPr>
        <w:t>Bildi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0"/>
          <w:position w:val="0"/>
        </w:rPr>
        <w:t>ril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Yeni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Mahalle.Eski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79"/>
          <w:position w:val="0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0"/>
        </w:rPr>
        <w:t>acla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0"/>
        </w:rPr>
        <w:t>Sokak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92" w:lineRule="exact"/>
        <w:ind w:left="130" w:right="-20"/>
        <w:jc w:val="left"/>
        <w:tabs>
          <w:tab w:pos="1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Doğn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Yeni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Mahalle.Eski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Hallaçla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Sokak.No: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0"/>
          <w:position w:val="-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9"/>
          <w:position w:val="-2"/>
        </w:rPr>
        <w:t>TiRE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7" w:lineRule="exact"/>
        <w:ind w:right="-20"/>
        <w:jc w:val="left"/>
        <w:rPr>
          <w:rFonts w:ascii="Arial" w:hAnsi="Arial" w:cs="Arial" w:eastAsia="Arial"/>
          <w:sz w:val="33"/>
          <w:szCs w:val="33"/>
        </w:rPr>
      </w:pPr>
      <w:rPr/>
      <w:r>
        <w:rPr/>
        <w:br w:type="column"/>
      </w:r>
      <w:r>
        <w:rPr>
          <w:rFonts w:ascii="Arial" w:hAnsi="Arial" w:cs="Arial" w:eastAsia="Arial"/>
          <w:sz w:val="33"/>
          <w:szCs w:val="33"/>
          <w:color w:val="444646"/>
          <w:spacing w:val="0"/>
          <w:w w:val="53"/>
        </w:rPr>
        <w:t>........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20"/>
          <w:cols w:num="2" w:equalWidth="0">
            <w:col w:w="9224" w:space="707"/>
            <w:col w:w="1529"/>
          </w:cols>
        </w:sectPr>
      </w:pPr>
      <w:rPr/>
    </w:p>
    <w:p>
      <w:pPr>
        <w:spacing w:before="0" w:after="0" w:line="291" w:lineRule="exact"/>
        <w:ind w:left="106" w:right="-20"/>
        <w:jc w:val="left"/>
        <w:tabs>
          <w:tab w:pos="1600" w:val="left"/>
          <w:tab w:pos="4700" w:val="left"/>
          <w:tab w:pos="7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62626"/>
          <w:w w:val="51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262626"/>
          <w:spacing w:val="8"/>
          <w:w w:val="5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1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14"/>
          <w:position w:val="1"/>
        </w:rPr>
        <w:t>:İşye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15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5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5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5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6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1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1"/>
        </w:rPr>
        <w:t>:A</w:t>
        <w:tab/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0"/>
        </w:rPr>
        <w:t>anıw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99"/>
          <w:position w:val="0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6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1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0"/>
        </w:rPr>
        <w:t>Elek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9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6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-3"/>
          <w:w w:val="107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  <w:position w:val="0"/>
        </w:rPr>
        <w:t>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125" w:right="-20"/>
        <w:jc w:val="left"/>
        <w:tabs>
          <w:tab w:pos="364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8"/>
          <w:position w:val="-1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2"/>
          <w:position w:val="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44646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5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-1"/>
        </w:rPr>
        <w:t>ullanım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-1"/>
        </w:rPr>
        <w:t>:işyeri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20"/>
        </w:sectPr>
      </w:pPr>
      <w:rPr/>
    </w:p>
    <w:p>
      <w:pPr>
        <w:spacing w:before="0" w:after="0" w:line="209" w:lineRule="exact"/>
        <w:ind w:left="3623" w:right="-55"/>
        <w:jc w:val="center"/>
        <w:tabs>
          <w:tab w:pos="526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444646"/>
          <w:spacing w:val="4"/>
          <w:w w:val="100"/>
        </w:rPr>
        <w:t>B</w:t>
      </w:r>
      <w:r>
        <w:rPr>
          <w:rFonts w:ascii="Arial" w:hAnsi="Arial" w:cs="Arial" w:eastAsia="Arial"/>
          <w:sz w:val="17"/>
          <w:szCs w:val="17"/>
          <w:color w:val="444646"/>
          <w:spacing w:val="0"/>
          <w:w w:val="100"/>
        </w:rPr>
        <w:t>etonarme</w:t>
      </w:r>
      <w:r>
        <w:rPr>
          <w:rFonts w:ascii="Arial" w:hAnsi="Arial" w:cs="Arial" w:eastAsia="Arial"/>
          <w:sz w:val="17"/>
          <w:szCs w:val="17"/>
          <w:color w:val="444646"/>
          <w:spacing w:val="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4464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646"/>
          <w:spacing w:val="0"/>
          <w:w w:val="100"/>
          <w:position w:val="1"/>
        </w:rPr>
        <w:t>Kagir</w:t>
      </w:r>
      <w:r>
        <w:rPr>
          <w:rFonts w:ascii="Times New Roman" w:hAnsi="Times New Roman" w:cs="Times New Roman" w:eastAsia="Times New Roman"/>
          <w:sz w:val="20"/>
          <w:szCs w:val="20"/>
          <w:color w:val="44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44646"/>
          <w:spacing w:val="0"/>
          <w:w w:val="100"/>
          <w:position w:val="1"/>
        </w:rPr>
        <w:t>Alısap</w:t>
      </w:r>
      <w:r>
        <w:rPr>
          <w:rFonts w:ascii="Times New Roman" w:hAnsi="Times New Roman" w:cs="Times New Roman" w:eastAsia="Times New Roman"/>
          <w:sz w:val="20"/>
          <w:szCs w:val="20"/>
          <w:color w:val="44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4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93"/>
          <w:position w:val="1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1" w:lineRule="exact"/>
        <w:ind w:left="3958" w:right="380"/>
        <w:jc w:val="center"/>
        <w:tabs>
          <w:tab w:pos="4360" w:val="left"/>
          <w:tab w:pos="5140" w:val="left"/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262626"/>
          <w:spacing w:val="0"/>
          <w:w w:val="77"/>
          <w:position w:val="-1"/>
        </w:rPr>
        <w:t>*</w:t>
      </w:r>
      <w:r>
        <w:rPr>
          <w:rFonts w:ascii="Arial" w:hAnsi="Arial" w:cs="Arial" w:eastAsia="Arial"/>
          <w:sz w:val="27"/>
          <w:szCs w:val="27"/>
          <w:color w:val="26262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7"/>
          <w:szCs w:val="27"/>
          <w:color w:val="26262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4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4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24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444646"/>
          <w:w w:val="107"/>
        </w:rPr>
        <w:t>..</w:t>
      </w:r>
      <w:r>
        <w:rPr>
          <w:rFonts w:ascii="Arial" w:hAnsi="Arial" w:cs="Arial" w:eastAsia="Arial"/>
          <w:sz w:val="17"/>
          <w:szCs w:val="17"/>
          <w:color w:val="444646"/>
          <w:spacing w:val="-14"/>
          <w:w w:val="107"/>
        </w:rPr>
        <w:t>.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5"/>
        </w:rPr>
        <w:t>...</w:t>
      </w:r>
      <w:r>
        <w:rPr>
          <w:rFonts w:ascii="Arial" w:hAnsi="Arial" w:cs="Arial" w:eastAsia="Arial"/>
          <w:sz w:val="17"/>
          <w:szCs w:val="17"/>
          <w:color w:val="262626"/>
          <w:spacing w:val="-18"/>
          <w:w w:val="105"/>
        </w:rPr>
        <w:t>.</w:t>
      </w:r>
      <w:r>
        <w:rPr>
          <w:rFonts w:ascii="Arial" w:hAnsi="Arial" w:cs="Arial" w:eastAsia="Arial"/>
          <w:sz w:val="17"/>
          <w:szCs w:val="17"/>
          <w:color w:val="444646"/>
          <w:spacing w:val="0"/>
          <w:w w:val="111"/>
        </w:rPr>
        <w:t>..</w:t>
      </w:r>
      <w:r>
        <w:rPr>
          <w:rFonts w:ascii="Arial" w:hAnsi="Arial" w:cs="Arial" w:eastAsia="Arial"/>
          <w:sz w:val="17"/>
          <w:szCs w:val="17"/>
          <w:color w:val="444646"/>
          <w:spacing w:val="-5"/>
          <w:w w:val="111"/>
        </w:rPr>
        <w:t>.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7"/>
        </w:rPr>
        <w:t>..</w:t>
      </w:r>
      <w:r>
        <w:rPr>
          <w:rFonts w:ascii="Arial" w:hAnsi="Arial" w:cs="Arial" w:eastAsia="Arial"/>
          <w:sz w:val="17"/>
          <w:szCs w:val="17"/>
          <w:color w:val="262626"/>
          <w:spacing w:val="-18"/>
          <w:w w:val="107"/>
        </w:rPr>
        <w:t>.</w:t>
      </w:r>
      <w:r>
        <w:rPr>
          <w:rFonts w:ascii="Arial" w:hAnsi="Arial" w:cs="Arial" w:eastAsia="Arial"/>
          <w:sz w:val="17"/>
          <w:szCs w:val="17"/>
          <w:color w:val="444646"/>
          <w:spacing w:val="0"/>
          <w:w w:val="108"/>
        </w:rPr>
        <w:t>...</w:t>
      </w:r>
      <w:r>
        <w:rPr>
          <w:rFonts w:ascii="Arial" w:hAnsi="Arial" w:cs="Arial" w:eastAsia="Arial"/>
          <w:sz w:val="17"/>
          <w:szCs w:val="17"/>
          <w:color w:val="444646"/>
          <w:spacing w:val="4"/>
          <w:w w:val="108"/>
        </w:rPr>
        <w:t>.</w:t>
      </w:r>
      <w:r>
        <w:rPr>
          <w:rFonts w:ascii="Arial" w:hAnsi="Arial" w:cs="Arial" w:eastAsia="Arial"/>
          <w:sz w:val="17"/>
          <w:szCs w:val="17"/>
          <w:color w:val="262626"/>
          <w:spacing w:val="-2"/>
          <w:w w:val="84"/>
        </w:rPr>
        <w:t>.</w:t>
      </w:r>
      <w:r>
        <w:rPr>
          <w:rFonts w:ascii="Arial" w:hAnsi="Arial" w:cs="Arial" w:eastAsia="Arial"/>
          <w:sz w:val="17"/>
          <w:szCs w:val="17"/>
          <w:color w:val="444646"/>
          <w:spacing w:val="0"/>
          <w:w w:val="107"/>
        </w:rPr>
        <w:t>.....</w:t>
      </w:r>
      <w:r>
        <w:rPr>
          <w:rFonts w:ascii="Arial" w:hAnsi="Arial" w:cs="Arial" w:eastAsia="Arial"/>
          <w:sz w:val="17"/>
          <w:szCs w:val="17"/>
          <w:color w:val="444646"/>
          <w:spacing w:val="-9"/>
          <w:w w:val="107"/>
        </w:rPr>
        <w:t>.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4"/>
        </w:rPr>
        <w:t>.</w:t>
      </w:r>
      <w:r>
        <w:rPr>
          <w:rFonts w:ascii="Arial" w:hAnsi="Arial" w:cs="Arial" w:eastAsia="Arial"/>
          <w:sz w:val="17"/>
          <w:szCs w:val="17"/>
          <w:color w:val="262626"/>
          <w:spacing w:val="-5"/>
          <w:w w:val="104"/>
        </w:rPr>
        <w:t>.</w:t>
      </w:r>
      <w:r>
        <w:rPr>
          <w:rFonts w:ascii="Arial" w:hAnsi="Arial" w:cs="Arial" w:eastAsia="Arial"/>
          <w:sz w:val="17"/>
          <w:szCs w:val="17"/>
          <w:color w:val="444646"/>
          <w:spacing w:val="0"/>
          <w:w w:val="107"/>
        </w:rPr>
        <w:t>..........</w:t>
      </w:r>
      <w:r>
        <w:rPr>
          <w:rFonts w:ascii="Arial" w:hAnsi="Arial" w:cs="Arial" w:eastAsia="Arial"/>
          <w:sz w:val="17"/>
          <w:szCs w:val="17"/>
          <w:color w:val="444646"/>
          <w:spacing w:val="-14"/>
          <w:w w:val="107"/>
        </w:rPr>
        <w:t>.</w:t>
      </w:r>
      <w:r>
        <w:rPr>
          <w:rFonts w:ascii="Arial" w:hAnsi="Arial" w:cs="Arial" w:eastAsia="Arial"/>
          <w:sz w:val="17"/>
          <w:szCs w:val="17"/>
          <w:color w:val="262626"/>
          <w:spacing w:val="-5"/>
          <w:w w:val="112"/>
        </w:rPr>
        <w:t>.</w:t>
      </w:r>
      <w:r>
        <w:rPr>
          <w:rFonts w:ascii="Arial" w:hAnsi="Arial" w:cs="Arial" w:eastAsia="Arial"/>
          <w:sz w:val="17"/>
          <w:szCs w:val="17"/>
          <w:color w:val="444646"/>
          <w:spacing w:val="0"/>
          <w:w w:val="111"/>
        </w:rPr>
        <w:t>..</w:t>
      </w:r>
      <w:r>
        <w:rPr>
          <w:rFonts w:ascii="Arial" w:hAnsi="Arial" w:cs="Arial" w:eastAsia="Arial"/>
          <w:sz w:val="17"/>
          <w:szCs w:val="17"/>
          <w:color w:val="444646"/>
          <w:spacing w:val="-20"/>
          <w:w w:val="111"/>
        </w:rPr>
        <w:t>.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11"/>
        </w:rPr>
        <w:t>..</w:t>
      </w:r>
      <w:r>
        <w:rPr>
          <w:rFonts w:ascii="Arial" w:hAnsi="Arial" w:cs="Arial" w:eastAsia="Arial"/>
          <w:sz w:val="17"/>
          <w:szCs w:val="17"/>
          <w:color w:val="262626"/>
          <w:spacing w:val="-5"/>
          <w:w w:val="111"/>
        </w:rPr>
        <w:t>.</w:t>
      </w:r>
      <w:r>
        <w:rPr>
          <w:rFonts w:ascii="Arial" w:hAnsi="Arial" w:cs="Arial" w:eastAsia="Arial"/>
          <w:sz w:val="17"/>
          <w:szCs w:val="17"/>
          <w:color w:val="444646"/>
          <w:spacing w:val="0"/>
          <w:w w:val="107"/>
        </w:rPr>
        <w:t>...</w:t>
      </w:r>
      <w:r>
        <w:rPr>
          <w:rFonts w:ascii="Arial" w:hAnsi="Arial" w:cs="Arial" w:eastAsia="Arial"/>
          <w:sz w:val="17"/>
          <w:szCs w:val="17"/>
          <w:color w:val="262626"/>
          <w:spacing w:val="-5"/>
          <w:w w:val="112"/>
        </w:rPr>
        <w:t>.</w:t>
      </w:r>
      <w:r>
        <w:rPr>
          <w:rFonts w:ascii="Arial" w:hAnsi="Arial" w:cs="Arial" w:eastAsia="Arial"/>
          <w:sz w:val="17"/>
          <w:szCs w:val="17"/>
          <w:color w:val="444646"/>
          <w:spacing w:val="-5"/>
          <w:w w:val="112"/>
        </w:rPr>
        <w:t>.</w:t>
      </w:r>
      <w:r>
        <w:rPr>
          <w:rFonts w:ascii="Arial" w:hAnsi="Arial" w:cs="Arial" w:eastAsia="Arial"/>
          <w:sz w:val="17"/>
          <w:szCs w:val="17"/>
          <w:color w:val="262626"/>
          <w:spacing w:val="-5"/>
          <w:w w:val="112"/>
        </w:rPr>
        <w:t>.</w:t>
      </w:r>
      <w:r>
        <w:rPr>
          <w:rFonts w:ascii="Arial" w:hAnsi="Arial" w:cs="Arial" w:eastAsia="Arial"/>
          <w:sz w:val="17"/>
          <w:szCs w:val="17"/>
          <w:color w:val="444646"/>
          <w:spacing w:val="0"/>
          <w:w w:val="106"/>
        </w:rPr>
        <w:t>.........</w:t>
      </w:r>
      <w:r>
        <w:rPr>
          <w:rFonts w:ascii="Arial" w:hAnsi="Arial" w:cs="Arial" w:eastAsia="Arial"/>
          <w:sz w:val="17"/>
          <w:szCs w:val="17"/>
          <w:color w:val="444646"/>
          <w:spacing w:val="-10"/>
          <w:w w:val="106"/>
        </w:rPr>
        <w:t>.</w:t>
      </w:r>
      <w:r>
        <w:rPr>
          <w:rFonts w:ascii="Arial" w:hAnsi="Arial" w:cs="Arial" w:eastAsia="Arial"/>
          <w:sz w:val="17"/>
          <w:szCs w:val="17"/>
          <w:color w:val="262626"/>
          <w:spacing w:val="-10"/>
          <w:w w:val="112"/>
        </w:rPr>
        <w:t>.</w:t>
      </w:r>
      <w:r>
        <w:rPr>
          <w:rFonts w:ascii="Arial" w:hAnsi="Arial" w:cs="Arial" w:eastAsia="Arial"/>
          <w:sz w:val="17"/>
          <w:szCs w:val="17"/>
          <w:color w:val="575759"/>
          <w:spacing w:val="0"/>
          <w:w w:val="106"/>
        </w:rPr>
        <w:t>........</w:t>
      </w:r>
      <w:r>
        <w:rPr>
          <w:rFonts w:ascii="Arial" w:hAnsi="Arial" w:cs="Arial" w:eastAsia="Arial"/>
          <w:sz w:val="17"/>
          <w:szCs w:val="17"/>
          <w:color w:val="575759"/>
          <w:spacing w:val="-14"/>
          <w:w w:val="106"/>
        </w:rPr>
        <w:t>.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2"/>
        </w:rPr>
        <w:t>...</w:t>
      </w:r>
      <w:r>
        <w:rPr>
          <w:rFonts w:ascii="Arial" w:hAnsi="Arial" w:cs="Arial" w:eastAsia="Arial"/>
          <w:sz w:val="17"/>
          <w:szCs w:val="17"/>
          <w:color w:val="262626"/>
          <w:spacing w:val="-5"/>
          <w:w w:val="102"/>
        </w:rPr>
        <w:t>.</w:t>
      </w:r>
      <w:r>
        <w:rPr>
          <w:rFonts w:ascii="Arial" w:hAnsi="Arial" w:cs="Arial" w:eastAsia="Arial"/>
          <w:sz w:val="17"/>
          <w:szCs w:val="17"/>
          <w:color w:val="444646"/>
          <w:spacing w:val="0"/>
          <w:w w:val="106"/>
        </w:rPr>
        <w:t>......</w:t>
      </w:r>
      <w:r>
        <w:rPr>
          <w:rFonts w:ascii="Arial" w:hAnsi="Arial" w:cs="Arial" w:eastAsia="Arial"/>
          <w:sz w:val="17"/>
          <w:szCs w:val="17"/>
          <w:color w:val="444646"/>
          <w:spacing w:val="-18"/>
          <w:w w:val="106"/>
        </w:rPr>
        <w:t>.</w:t>
      </w:r>
      <w:r>
        <w:rPr>
          <w:rFonts w:ascii="Arial" w:hAnsi="Arial" w:cs="Arial" w:eastAsia="Arial"/>
          <w:sz w:val="17"/>
          <w:szCs w:val="17"/>
          <w:color w:val="797979"/>
          <w:spacing w:val="-10"/>
          <w:w w:val="168"/>
        </w:rPr>
        <w:t>.</w:t>
      </w:r>
      <w:r>
        <w:rPr>
          <w:rFonts w:ascii="Arial" w:hAnsi="Arial" w:cs="Arial" w:eastAsia="Arial"/>
          <w:sz w:val="17"/>
          <w:szCs w:val="17"/>
          <w:color w:val="444646"/>
          <w:spacing w:val="0"/>
          <w:w w:val="111"/>
        </w:rPr>
        <w:t>.</w:t>
      </w:r>
      <w:r>
        <w:rPr>
          <w:rFonts w:ascii="Arial" w:hAnsi="Arial" w:cs="Arial" w:eastAsia="Arial"/>
          <w:sz w:val="17"/>
          <w:szCs w:val="17"/>
          <w:color w:val="444646"/>
          <w:spacing w:val="-9"/>
          <w:w w:val="111"/>
        </w:rPr>
        <w:t>.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3"/>
        </w:rPr>
        <w:t>...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Saati:22:55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20"/>
          <w:cols w:num="2" w:equalWidth="0">
            <w:col w:w="6436" w:space="352"/>
            <w:col w:w="4672"/>
          </w:cols>
        </w:sectPr>
      </w:pPr>
      <w:rPr/>
    </w:p>
    <w:p>
      <w:pPr>
        <w:spacing w:before="0" w:after="0" w:line="220" w:lineRule="exact"/>
        <w:ind w:left="125" w:right="-20"/>
        <w:jc w:val="left"/>
        <w:tabs>
          <w:tab w:pos="218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24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7"/>
          <w:w w:val="12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:Mehmet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0"/>
        </w:rPr>
        <w:t>ÇE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9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5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90"/>
          <w:position w:val="0"/>
        </w:rPr>
        <w:t>Kiı·acı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94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-13"/>
          <w:w w:val="25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A5A5A5"/>
          <w:spacing w:val="-12"/>
          <w:w w:val="172"/>
          <w:position w:val="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5" w:after="0" w:line="240" w:lineRule="auto"/>
        <w:ind w:left="21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ğuzha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PAMUK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34" w:lineRule="exact"/>
        <w:ind w:left="2122" w:right="-20"/>
        <w:jc w:val="left"/>
        <w:tabs>
          <w:tab w:pos="476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:2</w:t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8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8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6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:22:36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'Varı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1"/>
        </w:rPr>
        <w:t>:22:40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20"/>
        </w:sectPr>
      </w:pPr>
      <w:rPr/>
    </w:p>
    <w:p>
      <w:pPr>
        <w:spacing w:before="0" w:after="0" w:line="206" w:lineRule="exact"/>
        <w:ind w:left="10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1"/>
        </w:rPr>
        <w:t>656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20"/>
          <w:cols w:num="2" w:equalWidth="0">
            <w:col w:w="591" w:space="1530"/>
            <w:col w:w="9339"/>
          </w:cols>
        </w:sectPr>
      </w:pPr>
      <w:rPr/>
    </w:p>
    <w:p>
      <w:pPr>
        <w:spacing w:before="5" w:after="0" w:line="240" w:lineRule="auto"/>
        <w:ind w:left="125" w:right="-20"/>
        <w:jc w:val="left"/>
        <w:tabs>
          <w:tab w:pos="4680" w:val="left"/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!Elektri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0"/>
        </w:rPr>
        <w:t>:22:50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699" w:right="450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47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:22:36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left="2155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9.040009pt;margin-top:7.007701pt;width:15.104811pt;height:20.5pt;mso-position-horizontal-relative:page;mso-position-vertical-relative:paragraph;z-index:-15206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262626"/>
                      <w:spacing w:val="0"/>
                      <w:w w:val="265"/>
                    </w:rPr>
                    <w:t>ı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Savısı:6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60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68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7"/>
          <w:w w:val="1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560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98" w:lineRule="exact"/>
        <w:ind w:left="110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44646"/>
          <w:spacing w:val="0"/>
          <w:w w:val="76"/>
          <w:i/>
          <w:position w:val="-5"/>
        </w:rPr>
        <w:t>r--</w:t>
      </w:r>
      <w:r>
        <w:rPr>
          <w:rFonts w:ascii="Arial" w:hAnsi="Arial" w:cs="Arial" w:eastAsia="Arial"/>
          <w:sz w:val="19"/>
          <w:szCs w:val="19"/>
          <w:color w:val="444646"/>
          <w:spacing w:val="0"/>
          <w:w w:val="100"/>
          <w:i/>
          <w:position w:val="-5"/>
        </w:rPr>
        <w:tab/>
      </w:r>
      <w:r>
        <w:rPr>
          <w:rFonts w:ascii="Arial" w:hAnsi="Arial" w:cs="Arial" w:eastAsia="Arial"/>
          <w:sz w:val="19"/>
          <w:szCs w:val="19"/>
          <w:color w:val="444646"/>
          <w:spacing w:val="0"/>
          <w:w w:val="100"/>
          <w:i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6"/>
        </w:rPr>
        <w:t>Adı-Soyadı:M.Bülent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3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6"/>
        </w:rPr>
        <w:t>YAMAÇ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110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  <w:position w:val="1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varıldığında;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ganya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bayii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olara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işyerini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34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684" w:right="389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0" w:right="-20"/>
        <w:jc w:val="left"/>
        <w:tabs>
          <w:tab w:pos="2140" w:val="left"/>
          <w:tab w:pos="4700" w:val="left"/>
          <w:tab w:pos="6620" w:val="left"/>
          <w:tab w:pos="8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67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6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yapıldı.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ıKöoü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1K.K.T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723" w:right="-20"/>
        <w:jc w:val="left"/>
        <w:tabs>
          <w:tab w:pos="6620" w:val="left"/>
          <w:tab w:pos="7780" w:val="left"/>
          <w:tab w:pos="8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101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w w:val="4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646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100"/>
          <w:u w:val="single" w:color="54545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100"/>
          <w:u w:val="single" w:color="545454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100"/>
          <w:u w:val="single" w:color="545454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44"/>
          <w:u w:val="single" w:color="54545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44"/>
          <w:u w:val="single" w:color="545454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u w:val="single" w:color="54545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7" w:lineRule="auto"/>
        <w:ind w:left="134" w:right="98" w:firstLine="206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45.725510pt;margin-top:22.13340pt;width:5.3396pt;height:12.788819pt;mso-position-horizontal-relative:page;mso-position-vertical-relative:paragraph;z-index:-15221" coordorigin="2915,443" coordsize="107,256">
            <v:shape style="position:absolute;left:2915;top:443;width:107;height:256" coordorigin="2915,443" coordsize="107,256" path="m2915,443l3021,443,3021,698,2915,698,2915,443e" filled="t" fillcolor="#EBEBEB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Yangınqa;Mehmet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9"/>
        </w:rPr>
        <w:t>ÇETİN'e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ganya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bayii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işyerindeki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arka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girişte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tahta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kapı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7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7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6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6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1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9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56"/>
          <w:position w:val="1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sandalye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tezga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ratlardaki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malzemele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1"/>
        </w:rPr>
        <w:t>suretiyle,elektri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tesisatındaki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kablola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              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7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  <w:position w:val="1"/>
        </w:rPr>
        <w:t>ie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ABABC"/>
          <w:spacing w:val="-8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71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BABABC"/>
          <w:spacing w:val="0"/>
          <w:w w:val="100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BABABC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uretiyle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kullanılamaz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hale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gelmi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olup,duvarlarda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görmi.lştür.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Zarar:400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2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lşyerinde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1000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2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5000TL'dir.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2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ganyan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ba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olarak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kullanılan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işyerinin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  <w:position w:val="2"/>
        </w:rPr>
        <w:t>elektrik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2" w:lineRule="auto"/>
        <w:ind w:left="2214" w:right="103" w:firstLine="-2079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esisatında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görilimU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bağlantısında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  <w:position w:val="0"/>
        </w:rPr>
        <w:t>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  <w:position w:val="0"/>
        </w:rPr>
        <w:t>eskime,gevşeme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6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ısınma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vs.)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sebeblerde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92" w:right="-20"/>
        <w:jc w:val="left"/>
        <w:tabs>
          <w:tab w:pos="2140" w:val="left"/>
          <w:tab w:pos="4340" w:val="left"/>
          <w:tab w:pos="5040" w:val="left"/>
          <w:tab w:pos="6840" w:val="left"/>
          <w:tab w:pos="7780" w:val="left"/>
          <w:tab w:pos="8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w w:val="9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0"/>
        </w:rPr>
        <w:t>i\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5"/>
          <w:w w:val="9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ortalı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8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444646"/>
          <w:spacing w:val="0"/>
          <w:w w:val="68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444646"/>
          <w:spacing w:val="6"/>
          <w:w w:val="6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1F1F1F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1F1F1F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1F1F1F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4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49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ÇETİN'e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Mal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reslim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Edil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2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54" w:right="-20"/>
        <w:jc w:val="left"/>
        <w:tabs>
          <w:tab w:pos="2140" w:val="left"/>
          <w:tab w:pos="6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Dönüşi.l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31"/>
        </w:rPr>
        <w:t>[ari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8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8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:05/03/2017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7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  <w:position w:val="1"/>
        </w:rPr>
        <w:t>:23: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2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8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235" w:right="-20"/>
        <w:jc w:val="left"/>
        <w:tabs>
          <w:tab w:pos="1040" w:val="left"/>
          <w:tab w:pos="1540" w:val="left"/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kJiDE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TiRE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GRUB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Post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4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9"/>
          <w:position w:val="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11" w:lineRule="exact"/>
        <w:ind w:left="2270" w:right="4802"/>
        <w:jc w:val="center"/>
        <w:tabs>
          <w:tab w:pos="5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262626"/>
          <w:w w:val="76"/>
          <w:position w:val="-4"/>
        </w:rPr>
        <w:t>G;ım;şs</w:t>
      </w:r>
      <w:r>
        <w:rPr>
          <w:rFonts w:ascii="Times New Roman" w:hAnsi="Times New Roman" w:cs="Times New Roman" w:eastAsia="Times New Roman"/>
          <w:sz w:val="26"/>
          <w:szCs w:val="26"/>
          <w:color w:val="262626"/>
          <w:spacing w:val="-62"/>
          <w:w w:val="76"/>
          <w:position w:val="-4"/>
        </w:rPr>
        <w:t>c</w:t>
      </w:r>
      <w:r>
        <w:rPr>
          <w:rFonts w:ascii="Times New Roman" w:hAnsi="Times New Roman" w:cs="Times New Roman" w:eastAsia="Times New Roman"/>
          <w:sz w:val="26"/>
          <w:szCs w:val="26"/>
          <w:color w:val="3F448E"/>
          <w:spacing w:val="0"/>
          <w:w w:val="192"/>
          <w:position w:val="-4"/>
        </w:rPr>
        <w:t>;</w:t>
      </w:r>
      <w:r>
        <w:rPr>
          <w:rFonts w:ascii="Times New Roman" w:hAnsi="Times New Roman" w:cs="Times New Roman" w:eastAsia="Times New Roman"/>
          <w:sz w:val="26"/>
          <w:szCs w:val="26"/>
          <w:color w:val="3F448E"/>
          <w:spacing w:val="-6"/>
          <w:w w:val="192"/>
          <w:position w:val="-4"/>
        </w:rPr>
        <w:t>&amp;</w:t>
      </w:r>
      <w:r>
        <w:rPr>
          <w:rFonts w:ascii="Times New Roman" w:hAnsi="Times New Roman" w:cs="Times New Roman" w:eastAsia="Times New Roman"/>
          <w:sz w:val="26"/>
          <w:szCs w:val="26"/>
          <w:color w:val="262626"/>
          <w:spacing w:val="0"/>
          <w:w w:val="75"/>
          <w:position w:val="-4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262626"/>
          <w:spacing w:val="-25"/>
          <w:w w:val="74"/>
          <w:position w:val="-4"/>
        </w:rPr>
        <w:t>m</w:t>
      </w:r>
      <w:r>
        <w:rPr>
          <w:rFonts w:ascii="Times New Roman" w:hAnsi="Times New Roman" w:cs="Times New Roman" w:eastAsia="Times New Roman"/>
          <w:sz w:val="26"/>
          <w:szCs w:val="26"/>
          <w:color w:val="31315D"/>
          <w:spacing w:val="0"/>
          <w:w w:val="302"/>
          <w:position w:val="-4"/>
        </w:rPr>
        <w:t>/</w:t>
      </w:r>
      <w:r>
        <w:rPr>
          <w:rFonts w:ascii="Times New Roman" w:hAnsi="Times New Roman" w:cs="Times New Roman" w:eastAsia="Times New Roman"/>
          <w:sz w:val="26"/>
          <w:szCs w:val="26"/>
          <w:color w:val="31315D"/>
          <w:spacing w:val="-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F448E"/>
          <w:spacing w:val="0"/>
          <w:w w:val="100"/>
          <w:position w:val="-4"/>
        </w:rPr>
        <w:t>_1-..,:</w:t>
      </w:r>
      <w:r>
        <w:rPr>
          <w:rFonts w:ascii="Times New Roman" w:hAnsi="Times New Roman" w:cs="Times New Roman" w:eastAsia="Times New Roman"/>
          <w:sz w:val="26"/>
          <w:szCs w:val="26"/>
          <w:color w:val="3F448E"/>
          <w:spacing w:val="-5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F448E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F448E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7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7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  <w:position w:val="7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" w:lineRule="exact"/>
        <w:ind w:left="298" w:right="-20"/>
        <w:jc w:val="left"/>
        <w:tabs>
          <w:tab w:pos="2800" w:val="left"/>
        </w:tabs>
        <w:rPr>
          <w:rFonts w:ascii="Times New Roman" w:hAnsi="Times New Roman" w:cs="Times New Roman" w:eastAsia="Times New Roman"/>
          <w:sz w:val="133"/>
          <w:szCs w:val="133"/>
        </w:rPr>
      </w:pPr>
      <w:rPr/>
      <w:r>
        <w:rPr>
          <w:rFonts w:ascii="Arial" w:hAnsi="Arial" w:cs="Arial" w:eastAsia="Arial"/>
          <w:sz w:val="17"/>
          <w:szCs w:val="17"/>
          <w:color w:val="262626"/>
          <w:spacing w:val="-45"/>
          <w:w w:val="55"/>
          <w:position w:val="-46"/>
        </w:rPr>
        <w:t>&lt;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53"/>
          <w:position w:val="-54"/>
        </w:rPr>
        <w:t>.</w:t>
      </w:r>
      <w:r>
        <w:rPr>
          <w:rFonts w:ascii="Arial" w:hAnsi="Arial" w:cs="Arial" w:eastAsia="Arial"/>
          <w:sz w:val="15"/>
          <w:szCs w:val="15"/>
          <w:color w:val="262626"/>
          <w:spacing w:val="-20"/>
          <w:w w:val="53"/>
          <w:position w:val="-54"/>
        </w:rPr>
        <w:t>.</w:t>
      </w:r>
      <w:r>
        <w:rPr>
          <w:rFonts w:ascii="Arial" w:hAnsi="Arial" w:cs="Arial" w:eastAsia="Arial"/>
          <w:sz w:val="17"/>
          <w:szCs w:val="17"/>
          <w:color w:val="262626"/>
          <w:spacing w:val="-57"/>
          <w:w w:val="56"/>
          <w:position w:val="-46"/>
        </w:rPr>
        <w:t>$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53"/>
          <w:position w:val="-54"/>
        </w:rPr>
        <w:t>.</w:t>
      </w:r>
      <w:r>
        <w:rPr>
          <w:rFonts w:ascii="Arial" w:hAnsi="Arial" w:cs="Arial" w:eastAsia="Arial"/>
          <w:sz w:val="15"/>
          <w:szCs w:val="15"/>
          <w:color w:val="262626"/>
          <w:spacing w:val="-8"/>
          <w:w w:val="53"/>
          <w:position w:val="-54"/>
        </w:rPr>
        <w:t>.</w:t>
      </w:r>
      <w:r>
        <w:rPr>
          <w:rFonts w:ascii="Arial" w:hAnsi="Arial" w:cs="Arial" w:eastAsia="Arial"/>
          <w:sz w:val="17"/>
          <w:szCs w:val="17"/>
          <w:color w:val="262626"/>
          <w:spacing w:val="-30"/>
          <w:w w:val="55"/>
          <w:position w:val="-46"/>
        </w:rPr>
        <w:t>:</w:t>
      </w:r>
      <w:r>
        <w:rPr>
          <w:rFonts w:ascii="Arial" w:hAnsi="Arial" w:cs="Arial" w:eastAsia="Arial"/>
          <w:sz w:val="15"/>
          <w:szCs w:val="15"/>
          <w:color w:val="262626"/>
          <w:spacing w:val="-2"/>
          <w:w w:val="53"/>
          <w:position w:val="-54"/>
        </w:rPr>
        <w:t>.</w:t>
      </w:r>
      <w:r>
        <w:rPr>
          <w:rFonts w:ascii="Arial" w:hAnsi="Arial" w:cs="Arial" w:eastAsia="Arial"/>
          <w:sz w:val="17"/>
          <w:szCs w:val="17"/>
          <w:color w:val="262626"/>
          <w:spacing w:val="-28"/>
          <w:w w:val="56"/>
          <w:position w:val="-46"/>
        </w:rPr>
        <w:t>l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53"/>
          <w:position w:val="-54"/>
        </w:rPr>
        <w:t>.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position w:val="-54"/>
        </w:rPr>
        <w:tab/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position w:val="-54"/>
        </w:rPr>
      </w:r>
      <w:r>
        <w:rPr>
          <w:rFonts w:ascii="Times New Roman" w:hAnsi="Times New Roman" w:cs="Times New Roman" w:eastAsia="Times New Roman"/>
          <w:sz w:val="133"/>
          <w:szCs w:val="133"/>
          <w:color w:val="575759"/>
          <w:spacing w:val="0"/>
          <w:w w:val="100"/>
          <w:position w:val="-102"/>
        </w:rPr>
        <w:t>-·f</w:t>
      </w:r>
      <w:r>
        <w:rPr>
          <w:rFonts w:ascii="Times New Roman" w:hAnsi="Times New Roman" w:cs="Times New Roman" w:eastAsia="Times New Roman"/>
          <w:sz w:val="133"/>
          <w:szCs w:val="133"/>
          <w:color w:val="575759"/>
          <w:spacing w:val="-66"/>
          <w:w w:val="100"/>
          <w:position w:val="-102"/>
        </w:rPr>
        <w:t> </w:t>
      </w:r>
      <w:r>
        <w:rPr>
          <w:rFonts w:ascii="Times New Roman" w:hAnsi="Times New Roman" w:cs="Times New Roman" w:eastAsia="Times New Roman"/>
          <w:sz w:val="133"/>
          <w:szCs w:val="133"/>
          <w:color w:val="797979"/>
          <w:spacing w:val="0"/>
          <w:w w:val="32"/>
          <w:position w:val="-102"/>
        </w:rPr>
        <w:t>w</w:t>
      </w:r>
      <w:r>
        <w:rPr>
          <w:rFonts w:ascii="Times New Roman" w:hAnsi="Times New Roman" w:cs="Times New Roman" w:eastAsia="Times New Roman"/>
          <w:sz w:val="133"/>
          <w:szCs w:val="13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20"/>
        </w:sectPr>
      </w:pPr>
      <w:rPr/>
    </w:p>
    <w:p>
      <w:pPr>
        <w:spacing w:before="71" w:after="0" w:line="91" w:lineRule="exact"/>
        <w:ind w:right="24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v:group style="position:absolute;margin-left:221.279999pt;margin-top:6.804382pt;width:40.32pt;height:2.16pt;mso-position-horizontal-relative:page;mso-position-vertical-relative:paragraph;z-index:-15222" coordorigin="4426,136" coordsize="806,43">
            <v:group style="position:absolute;left:4435;top:170;width:787;height:2" coordorigin="4435,170" coordsize="787,2">
              <v:shape style="position:absolute;left:4435;top:170;width:787;height:2" coordorigin="4435,170" coordsize="787,0" path="m4435,170l5222,170e" filled="f" stroked="t" strokeweight=".96pt" strokecolor="#5460A8">
                <v:path arrowok="t"/>
              </v:shape>
            </v:group>
            <v:group style="position:absolute;left:4733;top:146;width:490;height:2" coordorigin="4733,146" coordsize="490,2">
              <v:shape style="position:absolute;left:4733;top:146;width:490;height:2" coordorigin="4733,146" coordsize="490,0" path="m4733,146l5222,146e" filled="f" stroked="t" strokeweight=".96pt" strokecolor="#545B9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.880001pt;margin-top:-5.599664pt;width:294.248781pt;height:11.139648pt;mso-position-horizontal-relative:page;mso-position-vertical-relative:paragraph;z-index:-15205" type="#_x0000_t202" filled="f" stroked="f">
            <v:textbox inset="0,0,0,0">
              <w:txbxContent>
                <w:p>
                  <w:pPr>
                    <w:spacing w:before="0" w:after="0" w:line="223" w:lineRule="exact"/>
                    <w:ind w:right="-73"/>
                    <w:jc w:val="left"/>
                    <w:tabs>
                      <w:tab w:pos="498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22"/>
                      <w:szCs w:val="22"/>
                      <w:color w:val="262626"/>
                      <w:spacing w:val="0"/>
                      <w:w w:val="70"/>
                      <w:position w:val="2"/>
                    </w:rPr>
                    <w:t>'G</w:t>
                  </w:r>
                  <w:r>
                    <w:rPr>
                      <w:rFonts w:ascii="Courier New" w:hAnsi="Courier New" w:cs="Courier New" w:eastAsia="Courier New"/>
                      <w:sz w:val="22"/>
                      <w:szCs w:val="22"/>
                      <w:color w:val="262626"/>
                      <w:spacing w:val="0"/>
                      <w:w w:val="100"/>
                      <w:position w:val="2"/>
                    </w:rPr>
                    <w:tab/>
                  </w:r>
                  <w:r>
                    <w:rPr>
                      <w:rFonts w:ascii="Courier New" w:hAnsi="Courier New" w:cs="Courier New" w:eastAsia="Courier New"/>
                      <w:sz w:val="22"/>
                      <w:szCs w:val="22"/>
                      <w:color w:val="262626"/>
                      <w:spacing w:val="0"/>
                      <w:w w:val="100"/>
                      <w:position w:val="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62626"/>
                      <w:spacing w:val="0"/>
                      <w:w w:val="100"/>
                      <w:position w:val="-1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62626"/>
                      <w:spacing w:val="0"/>
                      <w:w w:val="100"/>
                      <w:position w:val="-1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62626"/>
                      <w:spacing w:val="27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62626"/>
                      <w:spacing w:val="0"/>
                      <w:w w:val="102"/>
                      <w:position w:val="-1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"/>
          <w:szCs w:val="8"/>
          <w:color w:val="262626"/>
          <w:w w:val="87"/>
          <w:i/>
        </w:rPr>
        <w:t>&lt;1</w:t>
      </w:r>
      <w:r>
        <w:rPr>
          <w:rFonts w:ascii="Times New Roman" w:hAnsi="Times New Roman" w:cs="Times New Roman" w:eastAsia="Times New Roman"/>
          <w:sz w:val="8"/>
          <w:szCs w:val="8"/>
          <w:color w:val="262626"/>
          <w:w w:val="88"/>
          <w:i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w w:val="100"/>
        </w:rPr>
      </w:r>
    </w:p>
    <w:p>
      <w:pPr>
        <w:spacing w:before="0" w:after="0" w:line="173" w:lineRule="exact"/>
        <w:ind w:left="302" w:right="-65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262626"/>
          <w:spacing w:val="0"/>
          <w:w w:val="107"/>
          <w:i/>
        </w:rPr>
        <w:t>.Q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78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62626"/>
          <w:spacing w:val="0"/>
          <w:w w:val="52"/>
        </w:rPr>
        <w:t>........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199.540131pt;margin-top:-.964847pt;width:.1pt;height:12.96045pt;mso-position-horizontal-relative:page;mso-position-vertical-relative:paragraph;z-index:-15220" coordorigin="3991,-19" coordsize="2,259">
            <v:shape style="position:absolute;left:3991;top:-19;width:2;height:259" coordorigin="3991,-19" coordsize="0,259" path="m3991,240l3991,-19e" filled="f" stroked="t" strokeweight="2.50426pt" strokecolor="#EBEB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97"/>
          <w:b/>
          <w:bCs/>
        </w:rPr>
        <w:t>GOne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97"/>
          <w:b/>
          <w:bCs/>
        </w:rPr>
        <w:t>y</w:t>
      </w:r>
      <w:r>
        <w:rPr>
          <w:rFonts w:ascii="Arial" w:hAnsi="Arial" w:cs="Arial" w:eastAsia="Arial"/>
          <w:sz w:val="19"/>
          <w:szCs w:val="19"/>
          <w:color w:val="262626"/>
          <w:spacing w:val="-5"/>
          <w:w w:val="97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575759"/>
          <w:spacing w:val="0"/>
          <w:w w:val="100"/>
          <w:b/>
          <w:bCs/>
        </w:rPr>
        <w:t>Böl</w:t>
      </w:r>
      <w:r>
        <w:rPr>
          <w:rFonts w:ascii="Arial" w:hAnsi="Arial" w:cs="Arial" w:eastAsia="Arial"/>
          <w:sz w:val="19"/>
          <w:szCs w:val="19"/>
          <w:color w:val="575759"/>
          <w:spacing w:val="9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BABABC"/>
          <w:spacing w:val="0"/>
          <w:w w:val="76"/>
        </w:rPr>
        <w:t>·</w:t>
      </w:r>
      <w:r>
        <w:rPr>
          <w:rFonts w:ascii="Arial" w:hAnsi="Arial" w:cs="Arial" w:eastAsia="Arial"/>
          <w:sz w:val="19"/>
          <w:szCs w:val="19"/>
          <w:color w:val="BABABC"/>
          <w:spacing w:val="0"/>
          <w:w w:val="76"/>
        </w:rPr>
        <w:t>   </w:t>
      </w:r>
      <w:r>
        <w:rPr>
          <w:rFonts w:ascii="Arial" w:hAnsi="Arial" w:cs="Arial" w:eastAsia="Arial"/>
          <w:sz w:val="19"/>
          <w:szCs w:val="19"/>
          <w:color w:val="BABABC"/>
          <w:spacing w:val="34"/>
          <w:w w:val="76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11"/>
          <w:w w:val="335"/>
        </w:rPr>
        <w:t>·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46"/>
          <w:b/>
          <w:bCs/>
        </w:rPr>
        <w:t>Po1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91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-2"/>
        </w:rPr>
        <w:t>M.BUient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3"/>
          <w:position w:val="-2"/>
        </w:rPr>
        <w:t>YAMAÇ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8" w:lineRule="exact"/>
        <w:ind w:left="53" w:right="-20"/>
        <w:jc w:val="lef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444646"/>
          <w:spacing w:val="0"/>
          <w:w w:val="92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444646"/>
          <w:spacing w:val="-22"/>
          <w:w w:val="9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44646"/>
          <w:spacing w:val="10"/>
          <w:w w:val="86"/>
          <w:i/>
        </w:rPr>
        <w:t>1</w:t>
      </w:r>
      <w:r>
        <w:rPr>
          <w:rFonts w:ascii="Times New Roman" w:hAnsi="Times New Roman" w:cs="Times New Roman" w:eastAsia="Times New Roman"/>
          <w:sz w:val="36"/>
          <w:szCs w:val="36"/>
          <w:color w:val="444646"/>
          <w:spacing w:val="0"/>
          <w:w w:val="56"/>
          <w:i/>
        </w:rPr>
        <w:t>MartııPl7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20"/>
          <w:cols w:num="4" w:equalWidth="0">
            <w:col w:w="496" w:space="2201"/>
            <w:col w:w="2003" w:space="301"/>
            <w:col w:w="1536" w:space="2059"/>
            <w:col w:w="2864"/>
          </w:cols>
        </w:sectPr>
      </w:pPr>
      <w:rPr/>
    </w:p>
    <w:p>
      <w:pPr>
        <w:spacing w:before="0" w:after="0" w:line="210" w:lineRule="exact"/>
        <w:ind w:right="1"/>
        <w:jc w:val="righ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8.473511pt;margin-top:3.618733pt;width:5.53625pt;height:28.943117pt;mso-position-horizontal-relative:page;mso-position-vertical-relative:paragraph;z-index:-15224" type="#_x0000_t202" filled="f" stroked="f">
            <v:textbox inset="0,0,0,0">
              <w:txbxContent>
                <w:p>
                  <w:pPr>
                    <w:spacing w:before="28" w:after="0" w:line="240" w:lineRule="auto"/>
                    <w:ind w:left="50" w:right="-54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909090"/>
                      <w:spacing w:val="0"/>
                      <w:w w:val="73"/>
                      <w:b/>
                      <w:bCs/>
                    </w:rPr>
                    <w:t>·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59.614014pt;margin-top:3.619544pt;width:9.256251pt;height:39.876613pt;mso-position-horizontal-relative:page;mso-position-vertical-relative:paragraph;z-index:-15219" coordorigin="9192,72" coordsize="185,798">
            <v:group style="position:absolute;left:9192;top:365;width:128;height:505" coordorigin="9192,365" coordsize="128,505">
              <v:shape style="position:absolute;left:9192;top:365;width:128;height:505" coordorigin="9192,365" coordsize="128,505" path="m9192,365l9320,365,9320,870,9192,870,9192,365e" filled="t" fillcolor="#EBEBEB" stroked="f">
                <v:path arrowok="t"/>
                <v:fill/>
              </v:shape>
            </v:group>
            <v:group style="position:absolute;left:9322;top:186;width:2;height:121" coordorigin="9322,186" coordsize="2,121">
              <v:shape style="position:absolute;left:9322;top:186;width:2;height:121" coordorigin="9322,186" coordsize="0,121" path="m9322,186l9322,307,9322,186xe" filled="t" fillcolor="#EBEBEB" stroked="f">
                <v:path arrowok="t"/>
                <v:fill/>
              </v:shape>
            </v:group>
            <v:group style="position:absolute;left:9370;top:79;width:2;height:572" coordorigin="9370,79" coordsize="2,572">
              <v:shape style="position:absolute;left:9370;top:79;width:2;height:572" coordorigin="9370,79" coordsize="0,572" path="m9370,651l9370,79e" filled="f" stroked="t" strokeweight=".69125pt" strokecolor="#CACACA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06.540009pt;margin-top:8.690755pt;width:4.875200pt;height:6.916504pt;mso-position-horizontal-relative:page;mso-position-vertical-relative:paragraph;z-index:-15218" coordorigin="10131,174" coordsize="98,138">
            <v:shape style="position:absolute;left:10131;top:174;width:98;height:138" coordorigin="10131,174" coordsize="98,138" path="m10131,174l10228,174,10228,312,10131,312,10131,174e" filled="t" fillcolor="#EBEBEB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78.473511pt;margin-top:3.618733pt;width:5.53625pt;height:28.943117pt;mso-position-horizontal-relative:page;mso-position-vertical-relative:paragraph;z-index:-15217" coordorigin="9569,72" coordsize="111,579">
            <v:shape style="position:absolute;left:9569;top:72;width:111;height:579" coordorigin="9569,72" coordsize="111,579" path="m9569,72l9680,72,9680,651,9569,651,9569,72e" filled="t" fillcolor="#EBEBEB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8.479980pt;margin-top:2.129562pt;width:50.673842pt;height:62pt;mso-position-horizontal-relative:page;mso-position-vertical-relative:paragraph;z-index:-15204" type="#_x0000_t202" filled="f" stroked="f">
            <v:textbox inset="0,0,0,0">
              <w:txbxContent>
                <w:p>
                  <w:pPr>
                    <w:spacing w:before="0" w:after="0" w:line="1240" w:lineRule="exact"/>
                    <w:ind w:right="-226"/>
                    <w:jc w:val="left"/>
                    <w:rPr>
                      <w:rFonts w:ascii="Arial" w:hAnsi="Arial" w:cs="Arial" w:eastAsia="Arial"/>
                      <w:sz w:val="124"/>
                      <w:szCs w:val="124"/>
                    </w:rPr>
                  </w:pPr>
                  <w:rPr/>
                  <w:r>
                    <w:rPr>
                      <w:rFonts w:ascii="Arial" w:hAnsi="Arial" w:cs="Arial" w:eastAsia="Arial"/>
                      <w:sz w:val="124"/>
                      <w:szCs w:val="124"/>
                      <w:color w:val="3F448E"/>
                      <w:spacing w:val="0"/>
                      <w:w w:val="147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124"/>
                      <w:szCs w:val="12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7.76001pt;margin-top:8.668593pt;width:24.973214pt;height:21.5pt;mso-position-horizontal-relative:page;mso-position-vertical-relative:paragraph;z-index:-15203" type="#_x0000_t202" filled="f" stroked="f">
            <v:textbox inset="0,0,0,0">
              <w:txbxContent>
                <w:p>
                  <w:pPr>
                    <w:spacing w:before="0" w:after="0" w:line="430" w:lineRule="exact"/>
                    <w:ind w:right="-105"/>
                    <w:jc w:val="left"/>
                    <w:rPr>
                      <w:rFonts w:ascii="Times New Roman" w:hAnsi="Times New Roman" w:cs="Times New Roman" w:eastAsia="Times New Roman"/>
                      <w:sz w:val="43"/>
                      <w:szCs w:val="4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797979"/>
                      <w:w w:val="70"/>
                      <w:i/>
                    </w:rPr>
                    <w:t>/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797979"/>
                      <w:spacing w:val="-46"/>
                      <w:w w:val="70"/>
                      <w:i/>
                    </w:rPr>
                    <w:t>ç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BABABC"/>
                      <w:spacing w:val="0"/>
                      <w:w w:val="11"/>
                      <w:i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BABABC"/>
                      <w:spacing w:val="-10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363636"/>
                      <w:spacing w:val="-54"/>
                      <w:w w:val="108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BABABC"/>
                      <w:spacing w:val="0"/>
                      <w:w w:val="10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Gt-up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57575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57575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3"/>
        </w:rPr>
        <w:t>AmJri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  <w:position w:val="-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-5"/>
        </w:rPr>
        <w:t>tfaiye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5"/>
        </w:rPr>
        <w:t>Onbaşı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2" w:lineRule="exact"/>
        <w:ind w:right="-20"/>
        <w:jc w:val="right"/>
        <w:rPr>
          <w:rFonts w:ascii="Times New Roman" w:hAnsi="Times New Roman" w:cs="Times New Roman" w:eastAsia="Times New Roman"/>
          <w:sz w:val="60"/>
          <w:szCs w:val="60"/>
        </w:rPr>
      </w:pPr>
      <w:rPr/>
      <w:r>
        <w:rPr>
          <w:rFonts w:ascii="Times New Roman" w:hAnsi="Times New Roman" w:cs="Times New Roman" w:eastAsia="Times New Roman"/>
          <w:sz w:val="60"/>
          <w:szCs w:val="60"/>
          <w:color w:val="3F448E"/>
          <w:spacing w:val="0"/>
          <w:w w:val="56"/>
          <w:i/>
          <w:position w:val="-24"/>
        </w:rPr>
        <w:t>!Jc1oK</w:t>
      </w:r>
      <w:r>
        <w:rPr>
          <w:rFonts w:ascii="Times New Roman" w:hAnsi="Times New Roman" w:cs="Times New Roman" w:eastAsia="Times New Roman"/>
          <w:sz w:val="60"/>
          <w:szCs w:val="60"/>
          <w:color w:val="000000"/>
          <w:spacing w:val="0"/>
          <w:w w:val="100"/>
          <w:position w:val="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left="312" w:right="-20"/>
        <w:jc w:val="left"/>
        <w:tabs>
          <w:tab w:pos="144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v:group style="position:absolute;margin-left:431.68512pt;margin-top:8.847506pt;width:.1pt;height:49.809084pt;mso-position-horizontal-relative:page;mso-position-vertical-relative:paragraph;z-index:-15215" coordorigin="8634,177" coordsize="2,996">
            <v:shape style="position:absolute;left:8634;top:177;width:2;height:996" coordorigin="8634,177" coordsize="0,996" path="m8634,1173l8634,177e" filled="f" stroked="t" strokeweight="3.18025pt" strokecolor="#EBEB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909090"/>
          <w:spacing w:val="0"/>
          <w:w w:val="148"/>
          <w:i/>
        </w:rPr>
        <w:t>.f</w:t>
      </w:r>
      <w:r>
        <w:rPr>
          <w:rFonts w:ascii="Arial" w:hAnsi="Arial" w:cs="Arial" w:eastAsia="Arial"/>
          <w:sz w:val="16"/>
          <w:szCs w:val="16"/>
          <w:color w:val="909090"/>
          <w:spacing w:val="0"/>
          <w:w w:val="148"/>
          <w:i/>
        </w:rPr>
        <w:t>  </w:t>
      </w:r>
      <w:r>
        <w:rPr>
          <w:rFonts w:ascii="Arial" w:hAnsi="Arial" w:cs="Arial" w:eastAsia="Arial"/>
          <w:sz w:val="16"/>
          <w:szCs w:val="16"/>
          <w:color w:val="909090"/>
          <w:spacing w:val="1"/>
          <w:w w:val="148"/>
          <w:i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444646"/>
          <w:spacing w:val="-18"/>
          <w:w w:val="259"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797979"/>
          <w:spacing w:val="0"/>
          <w:w w:val="85"/>
        </w:rPr>
        <w:t>'&lt;il</w:t>
      </w:r>
      <w:r>
        <w:rPr>
          <w:rFonts w:ascii="Times New Roman" w:hAnsi="Times New Roman" w:cs="Times New Roman" w:eastAsia="Times New Roman"/>
          <w:sz w:val="9"/>
          <w:szCs w:val="9"/>
          <w:color w:val="797979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9"/>
          <w:szCs w:val="9"/>
          <w:color w:val="797979"/>
          <w:spacing w:val="-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909090"/>
          <w:spacing w:val="-7"/>
          <w:w w:val="59"/>
          <w:b/>
          <w:bCs/>
        </w:rPr>
        <w:t>t</w:t>
      </w:r>
      <w:r>
        <w:rPr>
          <w:rFonts w:ascii="Arial" w:hAnsi="Arial" w:cs="Arial" w:eastAsia="Arial"/>
          <w:sz w:val="19"/>
          <w:szCs w:val="19"/>
          <w:color w:val="575759"/>
          <w:spacing w:val="0"/>
          <w:w w:val="59"/>
          <w:b/>
          <w:bCs/>
        </w:rPr>
        <w:t>;-</w:t>
      </w:r>
      <w:r>
        <w:rPr>
          <w:rFonts w:ascii="Arial" w:hAnsi="Arial" w:cs="Arial" w:eastAsia="Arial"/>
          <w:sz w:val="19"/>
          <w:szCs w:val="19"/>
          <w:color w:val="575759"/>
          <w:spacing w:val="-30"/>
          <w:w w:val="59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575759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9"/>
          <w:szCs w:val="19"/>
          <w:color w:val="575759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0"/>
          <w:szCs w:val="10"/>
          <w:color w:val="A5A5A5"/>
          <w:spacing w:val="0"/>
          <w:w w:val="100"/>
          <w:b/>
          <w:bCs/>
        </w:rPr>
        <w:t>'\lı</w:t>
      </w:r>
      <w:r>
        <w:rPr>
          <w:rFonts w:ascii="Times New Roman" w:hAnsi="Times New Roman" w:cs="Times New Roman" w:eastAsia="Times New Roman"/>
          <w:sz w:val="10"/>
          <w:szCs w:val="10"/>
          <w:color w:val="A5A5A5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5A5A5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5A5A5"/>
          <w:spacing w:val="0"/>
          <w:w w:val="177"/>
          <w:b/>
          <w:bCs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37" w:after="0" w:line="95" w:lineRule="exact"/>
        <w:ind w:right="-20"/>
        <w:jc w:val="left"/>
        <w:tabs>
          <w:tab w:pos="540" w:val="left"/>
        </w:tabs>
        <w:rPr>
          <w:rFonts w:ascii="Times New Roman" w:hAnsi="Times New Roman" w:cs="Times New Roman" w:eastAsia="Times New Roman"/>
          <w:sz w:val="74"/>
          <w:szCs w:val="74"/>
        </w:rPr>
      </w:pPr>
      <w:rPr/>
      <w:r>
        <w:rPr/>
        <w:pict>
          <v:group style="position:absolute;margin-left:514.702515pt;margin-top:2.196342pt;width:10.519828pt;height:10.231934pt;mso-position-horizontal-relative:page;mso-position-vertical-relative:paragraph;z-index:-15216" coordorigin="10294,44" coordsize="210,205">
            <v:shape style="position:absolute;left:10294;top:44;width:210;height:205" coordorigin="10294,44" coordsize="210,205" path="m10294,44l10504,44,10504,249,10294,249,10294,44e" filled="t" fillcolor="#EBEBEB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4.720001pt;margin-top:3.915614pt;width:24.220772pt;height:7.5pt;mso-position-horizontal-relative:page;mso-position-vertical-relative:paragraph;z-index:-15202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62626"/>
                      <w:w w:val="121"/>
                    </w:rPr>
                    <w:t>rı"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BABABC"/>
                      <w:w w:val="205"/>
                    </w:rPr>
                    <w:t>'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BABABC"/>
                      <w:w w:val="206"/>
                    </w:rPr>
                    <w:t>\!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BABABC"/>
                      <w:spacing w:val="-5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BABABC"/>
                      <w:spacing w:val="0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74"/>
          <w:szCs w:val="74"/>
          <w:color w:val="BABABC"/>
          <w:spacing w:val="0"/>
          <w:w w:val="25"/>
          <w:position w:val="-61"/>
        </w:rPr>
        <w:t>·</w:t>
      </w:r>
      <w:r>
        <w:rPr>
          <w:rFonts w:ascii="Times New Roman" w:hAnsi="Times New Roman" w:cs="Times New Roman" w:eastAsia="Times New Roman"/>
          <w:sz w:val="74"/>
          <w:szCs w:val="74"/>
          <w:color w:val="BABABC"/>
          <w:spacing w:val="0"/>
          <w:w w:val="100"/>
          <w:position w:val="-61"/>
        </w:rPr>
        <w:tab/>
      </w:r>
      <w:r>
        <w:rPr>
          <w:rFonts w:ascii="Times New Roman" w:hAnsi="Times New Roman" w:cs="Times New Roman" w:eastAsia="Times New Roman"/>
          <w:sz w:val="74"/>
          <w:szCs w:val="74"/>
          <w:color w:val="BABABC"/>
          <w:spacing w:val="0"/>
          <w:w w:val="100"/>
          <w:position w:val="-61"/>
        </w:rPr>
      </w:r>
      <w:r>
        <w:rPr>
          <w:rFonts w:ascii="Arial" w:hAnsi="Arial" w:cs="Arial" w:eastAsia="Arial"/>
          <w:sz w:val="37"/>
          <w:szCs w:val="37"/>
          <w:color w:val="A5A5A5"/>
          <w:spacing w:val="-112"/>
          <w:w w:val="104"/>
          <w:position w:val="-32"/>
        </w:rPr>
        <w:t>·</w:t>
      </w:r>
      <w:r>
        <w:rPr>
          <w:rFonts w:ascii="Times New Roman" w:hAnsi="Times New Roman" w:cs="Times New Roman" w:eastAsia="Times New Roman"/>
          <w:sz w:val="74"/>
          <w:szCs w:val="74"/>
          <w:color w:val="444646"/>
          <w:spacing w:val="0"/>
          <w:w w:val="45"/>
          <w:i/>
          <w:position w:val="-61"/>
        </w:rPr>
        <w:t>.a</w:t>
      </w:r>
      <w:r>
        <w:rPr>
          <w:rFonts w:ascii="Times New Roman" w:hAnsi="Times New Roman" w:cs="Times New Roman" w:eastAsia="Times New Roman"/>
          <w:sz w:val="74"/>
          <w:szCs w:val="74"/>
          <w:color w:val="444646"/>
          <w:spacing w:val="10"/>
          <w:w w:val="45"/>
          <w:i/>
          <w:position w:val="-61"/>
        </w:rPr>
        <w:t>·</w:t>
      </w:r>
      <w:r>
        <w:rPr>
          <w:rFonts w:ascii="Times New Roman" w:hAnsi="Times New Roman" w:cs="Times New Roman" w:eastAsia="Times New Roman"/>
          <w:sz w:val="74"/>
          <w:szCs w:val="74"/>
          <w:color w:val="797979"/>
          <w:spacing w:val="-4"/>
          <w:w w:val="79"/>
          <w:i/>
          <w:position w:val="-61"/>
        </w:rPr>
        <w:t>;</w:t>
      </w:r>
      <w:r>
        <w:rPr>
          <w:rFonts w:ascii="Times New Roman" w:hAnsi="Times New Roman" w:cs="Times New Roman" w:eastAsia="Times New Roman"/>
          <w:sz w:val="74"/>
          <w:szCs w:val="74"/>
          <w:color w:val="575759"/>
          <w:spacing w:val="0"/>
          <w:w w:val="59"/>
          <w:i/>
          <w:position w:val="-61"/>
        </w:rPr>
        <w:t>r,</w:t>
      </w:r>
      <w:r>
        <w:rPr>
          <w:rFonts w:ascii="Times New Roman" w:hAnsi="Times New Roman" w:cs="Times New Roman" w:eastAsia="Times New Roman"/>
          <w:sz w:val="74"/>
          <w:szCs w:val="7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20"/>
          <w:cols w:num="2" w:equalWidth="0">
            <w:col w:w="6325" w:space="2123"/>
            <w:col w:w="3012"/>
          </w:cols>
        </w:sectPr>
      </w:pPr>
      <w:rPr/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6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-13"/>
        </w:rPr>
        <w:t>Oll,uzha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-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6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2"/>
          <w:position w:val="-13"/>
        </w:rPr>
        <w:t>PAMUK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65" w:lineRule="exact"/>
        <w:ind w:right="-151"/>
        <w:jc w:val="left"/>
        <w:rPr>
          <w:rFonts w:ascii="Times New Roman" w:hAnsi="Times New Roman" w:cs="Times New Roman" w:eastAsia="Times New Roman"/>
          <w:sz w:val="74"/>
          <w:szCs w:val="7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4"/>
          <w:szCs w:val="74"/>
          <w:color w:val="909090"/>
          <w:spacing w:val="0"/>
          <w:w w:val="36"/>
          <w:position w:val="-14"/>
        </w:rPr>
        <w:t>.</w:t>
      </w:r>
      <w:r>
        <w:rPr>
          <w:rFonts w:ascii="Times New Roman" w:hAnsi="Times New Roman" w:cs="Times New Roman" w:eastAsia="Times New Roman"/>
          <w:sz w:val="74"/>
          <w:szCs w:val="74"/>
          <w:color w:val="909090"/>
          <w:spacing w:val="0"/>
          <w:w w:val="36"/>
          <w:position w:val="-14"/>
        </w:rPr>
        <w:t> </w:t>
      </w:r>
      <w:r>
        <w:rPr>
          <w:rFonts w:ascii="Times New Roman" w:hAnsi="Times New Roman" w:cs="Times New Roman" w:eastAsia="Times New Roman"/>
          <w:sz w:val="74"/>
          <w:szCs w:val="74"/>
          <w:color w:val="909090"/>
          <w:spacing w:val="1"/>
          <w:w w:val="36"/>
          <w:position w:val="-14"/>
        </w:rPr>
        <w:t> </w:t>
      </w:r>
      <w:r>
        <w:rPr>
          <w:rFonts w:ascii="Times New Roman" w:hAnsi="Times New Roman" w:cs="Times New Roman" w:eastAsia="Times New Roman"/>
          <w:sz w:val="74"/>
          <w:szCs w:val="74"/>
          <w:color w:val="444646"/>
          <w:spacing w:val="-116"/>
          <w:w w:val="134"/>
          <w:i/>
          <w:position w:val="-14"/>
        </w:rPr>
        <w:t>:</w:t>
      </w:r>
      <w:r>
        <w:rPr>
          <w:rFonts w:ascii="Times New Roman" w:hAnsi="Times New Roman" w:cs="Times New Roman" w:eastAsia="Times New Roman"/>
          <w:sz w:val="74"/>
          <w:szCs w:val="74"/>
          <w:color w:val="444646"/>
          <w:spacing w:val="0"/>
          <w:w w:val="48"/>
          <w:i/>
          <w:position w:val="-14"/>
        </w:rPr>
        <w:t>•</w:t>
      </w:r>
      <w:r>
        <w:rPr>
          <w:rFonts w:ascii="Times New Roman" w:hAnsi="Times New Roman" w:cs="Times New Roman" w:eastAsia="Times New Roman"/>
          <w:sz w:val="74"/>
          <w:szCs w:val="74"/>
          <w:color w:val="000000"/>
          <w:spacing w:val="0"/>
          <w:w w:val="100"/>
          <w:position w:val="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446" w:lineRule="exact"/>
        <w:ind w:right="-20"/>
        <w:jc w:val="left"/>
        <w:rPr>
          <w:rFonts w:ascii="Times New Roman" w:hAnsi="Times New Roman" w:cs="Times New Roman" w:eastAsia="Times New Roman"/>
          <w:sz w:val="51"/>
          <w:szCs w:val="51"/>
        </w:rPr>
      </w:pPr>
      <w:rPr/>
      <w:r>
        <w:rPr/>
        <w:pict>
          <v:group style="position:absolute;margin-left:497.869507pt;margin-top:-2.701902pt;width:11.235pt;height:34.327882pt;mso-position-horizontal-relative:page;mso-position-vertical-relative:paragraph;z-index:-15214" coordorigin="9957,-54" coordsize="225,687">
            <v:shape style="position:absolute;left:9957;top:-54;width:225;height:687" coordorigin="9957,-54" coordsize="225,687" path="m9957,-54l10182,-54,10182,633,9957,633,9957,-54e" filled="t" fillcolor="#EBEBEB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12.242981pt;margin-top:18.414055pt;width:.1pt;height:22.212159pt;mso-position-horizontal-relative:page;mso-position-vertical-relative:paragraph;z-index:-15213" coordorigin="10245,368" coordsize="2,444">
            <v:shape style="position:absolute;left:10245;top:368;width:2;height:444" coordorigin="10245,368" coordsize="0,444" path="m10245,813l10245,368e" filled="f" stroked="t" strokeweight="4.465900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51"/>
          <w:szCs w:val="51"/>
          <w:color w:val="A5A5A5"/>
          <w:w w:val="52"/>
          <w:position w:val="-12"/>
        </w:rPr>
        <w:t>.:</w:t>
      </w:r>
      <w:r>
        <w:rPr>
          <w:rFonts w:ascii="Times New Roman" w:hAnsi="Times New Roman" w:cs="Times New Roman" w:eastAsia="Times New Roman"/>
          <w:sz w:val="51"/>
          <w:szCs w:val="51"/>
          <w:color w:val="A5A5A5"/>
          <w:w w:val="53"/>
          <w:position w:val="-12"/>
        </w:rPr>
        <w:t>-</w:t>
      </w:r>
      <w:r>
        <w:rPr>
          <w:rFonts w:ascii="Times New Roman" w:hAnsi="Times New Roman" w:cs="Times New Roman" w:eastAsia="Times New Roman"/>
          <w:sz w:val="51"/>
          <w:szCs w:val="51"/>
          <w:color w:val="A5A5A5"/>
          <w:spacing w:val="-64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51"/>
          <w:szCs w:val="51"/>
          <w:color w:val="797979"/>
          <w:spacing w:val="0"/>
          <w:w w:val="100"/>
          <w:position w:val="-12"/>
        </w:rPr>
        <w:t>d</w:t>
      </w:r>
      <w:r>
        <w:rPr>
          <w:rFonts w:ascii="Times New Roman" w:hAnsi="Times New Roman" w:cs="Times New Roman" w:eastAsia="Times New Roman"/>
          <w:sz w:val="51"/>
          <w:szCs w:val="5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20"/>
          <w:cols w:num="3" w:equalWidth="0">
            <w:col w:w="6589" w:space="1920"/>
            <w:col w:w="480" w:space="764"/>
            <w:col w:w="1707"/>
          </w:cols>
        </w:sectPr>
      </w:pPr>
      <w:rPr/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157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67"/>
          <w:position w:val="-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  <w:position w:val="-5"/>
        </w:rPr>
        <w:t>tfaiye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1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8"/>
          <w:position w:val="-5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7" w:lineRule="exact"/>
        <w:ind w:right="-20"/>
        <w:jc w:val="left"/>
        <w:tabs>
          <w:tab w:pos="184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3"/>
          <w:szCs w:val="33"/>
          <w:color w:val="797979"/>
          <w:spacing w:val="0"/>
          <w:w w:val="80"/>
        </w:rPr>
        <w:t>,</w:t>
      </w:r>
      <w:r>
        <w:rPr>
          <w:rFonts w:ascii="Times New Roman" w:hAnsi="Times New Roman" w:cs="Times New Roman" w:eastAsia="Times New Roman"/>
          <w:sz w:val="33"/>
          <w:szCs w:val="33"/>
          <w:color w:val="797979"/>
          <w:spacing w:val="52"/>
          <w:w w:val="80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575759"/>
          <w:spacing w:val="0"/>
          <w:w w:val="137"/>
        </w:rPr>
        <w:t>f&lt;t;</w:t>
      </w:r>
      <w:r>
        <w:rPr>
          <w:rFonts w:ascii="Times New Roman" w:hAnsi="Times New Roman" w:cs="Times New Roman" w:eastAsia="Times New Roman"/>
          <w:sz w:val="33"/>
          <w:szCs w:val="33"/>
          <w:color w:val="575759"/>
          <w:spacing w:val="-10"/>
          <w:w w:val="137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575759"/>
          <w:spacing w:val="0"/>
          <w:w w:val="137"/>
        </w:rPr>
        <w:t>;o;</w:t>
      </w:r>
      <w:r>
        <w:rPr>
          <w:rFonts w:ascii="Times New Roman" w:hAnsi="Times New Roman" w:cs="Times New Roman" w:eastAsia="Times New Roman"/>
          <w:sz w:val="33"/>
          <w:szCs w:val="33"/>
          <w:color w:val="575759"/>
          <w:spacing w:val="-64"/>
          <w:w w:val="137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A5A5A5"/>
          <w:spacing w:val="0"/>
          <w:w w:val="137"/>
        </w:rPr>
        <w:t>'</w:t>
      </w:r>
      <w:r>
        <w:rPr>
          <w:rFonts w:ascii="Times New Roman" w:hAnsi="Times New Roman" w:cs="Times New Roman" w:eastAsia="Times New Roman"/>
          <w:sz w:val="33"/>
          <w:szCs w:val="33"/>
          <w:color w:val="A5A5A5"/>
          <w:spacing w:val="-97"/>
          <w:w w:val="137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A5A5A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3"/>
          <w:szCs w:val="33"/>
          <w:color w:val="A5A5A5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68"/>
        </w:rPr>
        <w:t>1'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20"/>
          <w:cols w:num="2" w:equalWidth="0">
            <w:col w:w="6259" w:space="2256"/>
            <w:col w:w="2945"/>
          </w:cols>
        </w:sectPr>
      </w:pPr>
      <w:rPr/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65" w:lineRule="exact"/>
        <w:ind w:left="2741"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262626"/>
          <w:spacing w:val="0"/>
          <w:w w:val="100"/>
          <w:position w:val="-21"/>
        </w:rPr>
        <w:t>.t</w:t>
      </w:r>
      <w:r>
        <w:rPr>
          <w:rFonts w:ascii="Times New Roman" w:hAnsi="Times New Roman" w:cs="Times New Roman" w:eastAsia="Times New Roman"/>
          <w:sz w:val="26"/>
          <w:szCs w:val="26"/>
          <w:color w:val="262626"/>
          <w:spacing w:val="37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62626"/>
          <w:spacing w:val="0"/>
          <w:w w:val="100"/>
          <w:position w:val="-21"/>
        </w:rPr>
        <w:t>.··gun</w:t>
      </w:r>
      <w:r>
        <w:rPr>
          <w:rFonts w:ascii="Times New Roman" w:hAnsi="Times New Roman" w:cs="Times New Roman" w:eastAsia="Times New Roman"/>
          <w:sz w:val="26"/>
          <w:szCs w:val="26"/>
          <w:color w:val="262626"/>
          <w:spacing w:val="-24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62626"/>
          <w:spacing w:val="0"/>
          <w:w w:val="39"/>
          <w:position w:val="-21"/>
        </w:rPr>
        <w:t>"&lt;</w:t>
      </w:r>
      <w:r>
        <w:rPr>
          <w:rFonts w:ascii="Times New Roman" w:hAnsi="Times New Roman" w:cs="Times New Roman" w:eastAsia="Times New Roman"/>
          <w:sz w:val="28"/>
          <w:szCs w:val="28"/>
          <w:color w:val="262626"/>
          <w:spacing w:val="17"/>
          <w:w w:val="40"/>
          <w:position w:val="-21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color w:val="909090"/>
          <w:spacing w:val="0"/>
          <w:w w:val="100"/>
          <w:position w:val="-21"/>
        </w:rPr>
        <w:t>AYA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right="-20"/>
        <w:jc w:val="left"/>
        <w:tabs>
          <w:tab w:pos="324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70"/>
          <w:szCs w:val="70"/>
          <w:color w:val="3F448E"/>
          <w:spacing w:val="0"/>
          <w:w w:val="134"/>
          <w:position w:val="-33"/>
        </w:rPr>
        <w:t>(1</w:t>
      </w:r>
      <w:r>
        <w:rPr>
          <w:rFonts w:ascii="Courier New" w:hAnsi="Courier New" w:cs="Courier New" w:eastAsia="Courier New"/>
          <w:sz w:val="70"/>
          <w:szCs w:val="70"/>
          <w:color w:val="3F448E"/>
          <w:spacing w:val="0"/>
          <w:w w:val="100"/>
          <w:position w:val="-33"/>
        </w:rPr>
        <w:tab/>
      </w:r>
      <w:r>
        <w:rPr>
          <w:rFonts w:ascii="Courier New" w:hAnsi="Courier New" w:cs="Courier New" w:eastAsia="Courier New"/>
          <w:sz w:val="70"/>
          <w:szCs w:val="70"/>
          <w:color w:val="3F448E"/>
          <w:spacing w:val="0"/>
          <w:w w:val="100"/>
          <w:position w:val="-33"/>
        </w:rPr>
      </w:r>
      <w:r>
        <w:rPr>
          <w:rFonts w:ascii="Times New Roman" w:hAnsi="Times New Roman" w:cs="Times New Roman" w:eastAsia="Times New Roman"/>
          <w:sz w:val="24"/>
          <w:szCs w:val="24"/>
          <w:color w:val="575759"/>
          <w:spacing w:val="0"/>
          <w:w w:val="86"/>
          <w:position w:val="-1"/>
        </w:rPr>
        <w:t>Mı.ı</w:t>
      </w:r>
      <w:r>
        <w:rPr>
          <w:rFonts w:ascii="Times New Roman" w:hAnsi="Times New Roman" w:cs="Times New Roman" w:eastAsia="Times New Roman"/>
          <w:sz w:val="24"/>
          <w:szCs w:val="24"/>
          <w:color w:val="575759"/>
          <w:spacing w:val="0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75759"/>
          <w:spacing w:val="0"/>
          <w:w w:val="86"/>
          <w:position w:val="-1"/>
        </w:rPr>
        <w:t>ı§t,}T</w:t>
      </w:r>
      <w:r>
        <w:rPr>
          <w:rFonts w:ascii="Times New Roman" w:hAnsi="Times New Roman" w:cs="Times New Roman" w:eastAsia="Times New Roman"/>
          <w:sz w:val="24"/>
          <w:szCs w:val="24"/>
          <w:color w:val="575759"/>
          <w:spacing w:val="6"/>
          <w:w w:val="87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909090"/>
          <w:spacing w:val="10"/>
          <w:w w:val="123"/>
          <w:position w:val="-1"/>
        </w:rPr>
        <w:t>,</w:t>
      </w:r>
      <w:r>
        <w:rPr>
          <w:rFonts w:ascii="Arial" w:hAnsi="Arial" w:cs="Arial" w:eastAsia="Arial"/>
          <w:sz w:val="25"/>
          <w:szCs w:val="25"/>
          <w:color w:val="797979"/>
          <w:spacing w:val="0"/>
          <w:w w:val="74"/>
          <w:position w:val="-1"/>
        </w:rPr>
        <w:t>tı</w:t>
      </w:r>
      <w:r>
        <w:rPr>
          <w:rFonts w:ascii="Arial" w:hAnsi="Arial" w:cs="Arial" w:eastAsia="Arial"/>
          <w:sz w:val="25"/>
          <w:szCs w:val="25"/>
          <w:color w:val="797979"/>
          <w:spacing w:val="-173"/>
          <w:w w:val="75"/>
          <w:position w:val="-1"/>
        </w:rPr>
        <w:t>M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99"/>
          <w:position w:val="-1"/>
        </w:rPr>
        <w:t>'''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20"/>
          <w:cols w:num="2" w:equalWidth="0">
            <w:col w:w="4421" w:space="792"/>
            <w:col w:w="6247"/>
          </w:cols>
        </w:sectPr>
      </w:pPr>
      <w:rPr/>
    </w:p>
    <w:p>
      <w:pPr>
        <w:spacing w:before="14" w:after="0" w:line="213" w:lineRule="exact"/>
        <w:ind w:right="-20"/>
        <w:jc w:val="right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38.975998pt;margin-top:11.560797pt;width:24.51212pt;height:15.006837pt;mso-position-horizontal-relative:page;mso-position-vertical-relative:paragraph;z-index:-15212" coordorigin="2780,231" coordsize="490,300">
            <v:shape style="position:absolute;left:2780;top:231;width:490;height:300" coordorigin="2780,231" coordsize="490,300" path="m2780,231l3270,231,3270,531,2780,531,2780,231e" filled="t" fillcolor="#EBEBEB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color w:val="262626"/>
          <w:spacing w:val="0"/>
          <w:w w:val="60"/>
          <w:position w:val="-5"/>
        </w:rPr>
        <w:t>::c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13" w:lineRule="exact"/>
        <w:ind w:left="91"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262626"/>
          <w:spacing w:val="0"/>
          <w:w w:val="100"/>
          <w:i/>
          <w:position w:val="-2"/>
        </w:rPr>
        <w:t>.{</w:t>
      </w:r>
      <w:r>
        <w:rPr>
          <w:rFonts w:ascii="Arial" w:hAnsi="Arial" w:cs="Arial" w:eastAsia="Arial"/>
          <w:sz w:val="13"/>
          <w:szCs w:val="13"/>
          <w:color w:val="262626"/>
          <w:spacing w:val="0"/>
          <w:w w:val="100"/>
          <w:i/>
          <w:position w:val="-2"/>
        </w:rPr>
        <w:t>)</w:t>
      </w:r>
      <w:r>
        <w:rPr>
          <w:rFonts w:ascii="Arial" w:hAnsi="Arial" w:cs="Arial" w:eastAsia="Arial"/>
          <w:sz w:val="13"/>
          <w:szCs w:val="13"/>
          <w:color w:val="262626"/>
          <w:spacing w:val="9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262626"/>
          <w:spacing w:val="0"/>
          <w:w w:val="122"/>
          <w:i/>
          <w:position w:val="-2"/>
        </w:rPr>
        <w:t>(</w:t>
      </w:r>
      <w:r>
        <w:rPr>
          <w:rFonts w:ascii="Times New Roman" w:hAnsi="Times New Roman" w:cs="Times New Roman" w:eastAsia="Times New Roman"/>
          <w:sz w:val="11"/>
          <w:szCs w:val="11"/>
          <w:color w:val="262626"/>
          <w:spacing w:val="0"/>
          <w:w w:val="121"/>
          <w:i/>
          <w:position w:val="-2"/>
        </w:rPr>
        <w:t>"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15" w:lineRule="exact"/>
        <w:ind w:right="-65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v:group style="position:absolute;margin-left:475.959503pt;margin-top:3.038837pt;width:5.427pt;height:10.281553pt;mso-position-horizontal-relative:page;mso-position-vertical-relative:paragraph;z-index:-15211" coordorigin="9519,61" coordsize="109,206">
            <v:group style="position:absolute;left:9548;top:90;width:2;height:148" coordorigin="9548,90" coordsize="2,148">
              <v:shape style="position:absolute;left:9548;top:90;width:2;height:148" coordorigin="9548,90" coordsize="0,148" path="m9548,238l9548,90e" filled="f" stroked="t" strokeweight="2.8775pt" strokecolor="#EBEBEB">
                <v:path arrowok="t"/>
              </v:shape>
            </v:group>
            <v:group style="position:absolute;left:9628;top:90;width:2;height:148" coordorigin="9628,90" coordsize="2,148">
              <v:shape style="position:absolute;left:9628;top:90;width:2;height:148" coordorigin="9628,90" coordsize="0,148" path="m9628,90l9628,238,9628,90xe" filled="t" fillcolor="#EBEBEB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87.207764pt;margin-top:6.556688pt;width:.1pt;height:4.71167pt;mso-position-horizontal-relative:page;mso-position-vertical-relative:paragraph;z-index:-15210" coordorigin="9744,131" coordsize="2,94">
            <v:shape style="position:absolute;left:9744;top:131;width:2;height:94" coordorigin="9744,131" coordsize="0,94" path="m9744,225l9744,131e" filled="f" stroked="t" strokeweight="2.8475pt" strokecolor="#EBEBEB">
              <v:path arrowok="t"/>
            </v:shape>
          </v:group>
          <w10:wrap type="none"/>
        </w:pict>
      </w:r>
      <w:r>
        <w:rPr/>
        <w:pict>
          <v:group style="position:absolute;margin-left:494.846832pt;margin-top:6.582323pt;width:.1pt;height:4.686035pt;mso-position-horizontal-relative:page;mso-position-vertical-relative:paragraph;z-index:-15209" coordorigin="9897,132" coordsize="2,94">
            <v:shape style="position:absolute;left:9897;top:132;width:2;height:94" coordorigin="9897,132" coordsize="0,94" path="m9897,225l9897,132e" filled="f" stroked="t" strokeweight="2.78065pt" strokecolor="#EBEB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7"/>
          <w:szCs w:val="17"/>
          <w:color w:val="909090"/>
          <w:spacing w:val="0"/>
          <w:w w:val="200"/>
          <w:position w:val="-3"/>
        </w:rPr>
        <w:t>"</w:t>
      </w:r>
      <w:r>
        <w:rPr>
          <w:rFonts w:ascii="Arial" w:hAnsi="Arial" w:cs="Arial" w:eastAsia="Arial"/>
          <w:sz w:val="17"/>
          <w:szCs w:val="17"/>
          <w:color w:val="909090"/>
          <w:spacing w:val="24"/>
          <w:w w:val="2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200"/>
          <w:position w:val="-3"/>
        </w:rPr>
        <w:t>'</w:t>
      </w:r>
      <w:r>
        <w:rPr>
          <w:rFonts w:ascii="Arial" w:hAnsi="Arial" w:cs="Arial" w:eastAsia="Arial"/>
          <w:sz w:val="17"/>
          <w:szCs w:val="17"/>
          <w:color w:val="262626"/>
          <w:spacing w:val="-53"/>
          <w:w w:val="2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81"/>
          <w:position w:val="-3"/>
        </w:rPr>
        <w:t>il"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right="-20"/>
        <w:jc w:val="left"/>
        <w:tabs>
          <w:tab w:pos="660" w:val="left"/>
        </w:tabs>
        <w:rPr>
          <w:rFonts w:ascii="Arial" w:hAnsi="Arial" w:cs="Arial" w:eastAsia="Arial"/>
          <w:sz w:val="9"/>
          <w:szCs w:val="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262626"/>
          <w:spacing w:val="0"/>
          <w:w w:val="148"/>
          <w:i/>
          <w:position w:val="-5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262626"/>
          <w:spacing w:val="78"/>
          <w:w w:val="148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262626"/>
          <w:spacing w:val="0"/>
          <w:w w:val="51"/>
          <w:position w:val="-5"/>
        </w:rPr>
        <w:t>,.</w:t>
      </w:r>
      <w:r>
        <w:rPr>
          <w:rFonts w:ascii="Times New Roman" w:hAnsi="Times New Roman" w:cs="Times New Roman" w:eastAsia="Times New Roman"/>
          <w:sz w:val="25"/>
          <w:szCs w:val="25"/>
          <w:color w:val="262626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262626"/>
          <w:spacing w:val="0"/>
          <w:w w:val="31"/>
          <w:position w:val="-5"/>
        </w:rPr>
        <w:t>'•</w:t>
      </w:r>
      <w:r>
        <w:rPr>
          <w:rFonts w:ascii="Times New Roman" w:hAnsi="Times New Roman" w:cs="Times New Roman" w:eastAsia="Times New Roman"/>
          <w:sz w:val="25"/>
          <w:szCs w:val="25"/>
          <w:color w:val="262626"/>
          <w:spacing w:val="0"/>
          <w:w w:val="31"/>
          <w:position w:val="-5"/>
        </w:rPr>
        <w:t>   </w:t>
      </w:r>
      <w:r>
        <w:rPr>
          <w:rFonts w:ascii="Times New Roman" w:hAnsi="Times New Roman" w:cs="Times New Roman" w:eastAsia="Times New Roman"/>
          <w:sz w:val="25"/>
          <w:szCs w:val="25"/>
          <w:color w:val="262626"/>
          <w:spacing w:val="11"/>
          <w:w w:val="31"/>
          <w:position w:val="-5"/>
        </w:rPr>
        <w:t> </w:t>
      </w:r>
      <w:r>
        <w:rPr>
          <w:rFonts w:ascii="Arial" w:hAnsi="Arial" w:cs="Arial" w:eastAsia="Arial"/>
          <w:sz w:val="9"/>
          <w:szCs w:val="9"/>
          <w:color w:val="262626"/>
          <w:spacing w:val="0"/>
          <w:w w:val="159"/>
          <w:position w:val="8"/>
        </w:rPr>
        <w:t>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20"/>
          <w:cols w:num="3" w:equalWidth="0">
            <w:col w:w="812" w:space="8000"/>
            <w:col w:w="459" w:space="36"/>
            <w:col w:w="2153"/>
          </w:cols>
        </w:sectPr>
      </w:pPr>
      <w:rPr/>
    </w:p>
    <w:p>
      <w:pPr>
        <w:spacing w:before="26" w:after="0" w:line="240" w:lineRule="auto"/>
        <w:ind w:left="255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15.36pt;margin-top:30.84pt;width:563.520012pt;height:794.040002pt;mso-position-horizontal-relative:page;mso-position-vertical-relative:page;z-index:-15223" coordorigin="307,617" coordsize="11270,15881">
            <v:group style="position:absolute;left:322;top:634;width:8822;height:2" coordorigin="322,634" coordsize="8822,2">
              <v:shape style="position:absolute;left:322;top:634;width:8822;height:2" coordorigin="322,634" coordsize="8822,0" path="m322,634l9144,634e" filled="f" stroked="t" strokeweight=".96pt" strokecolor="#444444">
                <v:path arrowok="t"/>
              </v:shape>
            </v:group>
            <v:group style="position:absolute;left:341;top:624;width:2;height:1027" coordorigin="341,624" coordsize="2,1027">
              <v:shape style="position:absolute;left:341;top:624;width:2;height:1027" coordorigin="341,624" coordsize="0,1027" path="m341,1651l341,624e" filled="f" stroked="t" strokeweight=".48pt" strokecolor="#2F2F2F">
                <v:path arrowok="t"/>
              </v:shape>
            </v:group>
            <v:group style="position:absolute;left:802;top:634;width:341;height:2" coordorigin="802,634" coordsize="341,2">
              <v:shape style="position:absolute;left:802;top:634;width:341;height:2" coordorigin="802,634" coordsize="341,0" path="m802,634l1142,634e" filled="f" stroked="t" strokeweight=".96pt" strokecolor="#646464">
                <v:path arrowok="t"/>
              </v:shape>
            </v:group>
            <v:group style="position:absolute;left:1085;top:638;width:1306;height:2" coordorigin="1085,638" coordsize="1306,2">
              <v:shape style="position:absolute;left:1085;top:638;width:1306;height:2" coordorigin="1085,638" coordsize="1306,0" path="m1085,638l2390,638e" filled="f" stroked="t" strokeweight=".48pt" strokecolor="#343434">
                <v:path arrowok="t"/>
              </v:shape>
            </v:group>
            <v:group style="position:absolute;left:2371;top:634;width:2;height:518" coordorigin="2371,634" coordsize="2,518">
              <v:shape style="position:absolute;left:2371;top:634;width:2;height:518" coordorigin="2371,634" coordsize="0,518" path="m2371,1152l2371,634e" filled="f" stroked="t" strokeweight=".72pt" strokecolor="#2B2B2B">
                <v:path arrowok="t"/>
              </v:shape>
            </v:group>
            <v:group style="position:absolute;left:2314;top:643;width:1699;height:2" coordorigin="2314,643" coordsize="1699,2">
              <v:shape style="position:absolute;left:2314;top:643;width:1699;height:2" coordorigin="2314,643" coordsize="1699,0" path="m2314,643l4013,643e" filled="f" stroked="t" strokeweight=".96pt" strokecolor="#4F4F4F">
                <v:path arrowok="t"/>
              </v:shape>
            </v:group>
            <v:group style="position:absolute;left:3830;top:648;width:3552;height:2" coordorigin="3830,648" coordsize="3552,2">
              <v:shape style="position:absolute;left:3830;top:648;width:3552;height:2" coordorigin="3830,648" coordsize="3552,0" path="m3830,648l7382,648e" filled="f" stroked="t" strokeweight=".48pt" strokecolor="#1C1C1C">
                <v:path arrowok="t"/>
              </v:shape>
            </v:group>
            <v:group style="position:absolute;left:7325;top:648;width:1814;height:2" coordorigin="7325,648" coordsize="1814,2">
              <v:shape style="position:absolute;left:7325;top:648;width:1814;height:2" coordorigin="7325,648" coordsize="1814,0" path="m7325,648l9139,648e" filled="f" stroked="t" strokeweight=".48pt" strokecolor="#545454">
                <v:path arrowok="t"/>
              </v:shape>
            </v:group>
            <v:group style="position:absolute;left:9106;top:619;width:2;height:360" coordorigin="9106,619" coordsize="2,360">
              <v:shape style="position:absolute;left:9106;top:619;width:2;height:360" coordorigin="9106,619" coordsize="0,360" path="m9106,979l9106,619e" filled="f" stroked="t" strokeweight=".24pt" strokecolor="#575757">
                <v:path arrowok="t"/>
              </v:shape>
            </v:group>
            <v:group style="position:absolute;left:9106;top:619;width:2429;height:2" coordorigin="9106,619" coordsize="2429,2">
              <v:shape style="position:absolute;left:9106;top:619;width:2429;height:2" coordorigin="9106,619" coordsize="2429,0" path="m9106,619l11534,619e" filled="f" stroked="t" strokeweight=".24pt" strokecolor="#000000">
                <v:path arrowok="t"/>
              </v:shape>
            </v:group>
            <v:group style="position:absolute;left:11501;top:653;width:2;height:998" coordorigin="11501,653" coordsize="2,998">
              <v:shape style="position:absolute;left:11501;top:653;width:2;height:998" coordorigin="11501,653" coordsize="0,998" path="m11501,1651l11501,653e" filled="f" stroked="t" strokeweight=".72pt" strokecolor="#484848">
                <v:path arrowok="t"/>
              </v:shape>
            </v:group>
            <v:group style="position:absolute;left:9106;top:979;width:2;height:826" coordorigin="9106,979" coordsize="2,826">
              <v:shape style="position:absolute;left:9106;top:979;width:2;height:826" coordorigin="9106,979" coordsize="0,826" path="m9106,1805l9106,979e" filled="f" stroked="t" strokeweight=".24pt" strokecolor="#000000">
                <v:path arrowok="t"/>
              </v:shape>
            </v:group>
            <v:group style="position:absolute;left:2366;top:1080;width:2;height:264" coordorigin="2366,1080" coordsize="2,264">
              <v:shape style="position:absolute;left:2366;top:1080;width:2;height:264" coordorigin="2366,1080" coordsize="0,264" path="m2366,1344l2366,1080e" filled="f" stroked="t" strokeweight=".72pt" strokecolor="#0F0F0F">
                <v:path arrowok="t"/>
              </v:shape>
            </v:group>
            <v:group style="position:absolute;left:2371;top:1286;width:2;height:538" coordorigin="2371,1286" coordsize="2,538">
              <v:shape style="position:absolute;left:2371;top:1286;width:2;height:538" coordorigin="2371,1286" coordsize="0,538" path="m2371,1824l2371,1286e" filled="f" stroked="t" strokeweight=".96pt" strokecolor="#383838">
                <v:path arrowok="t"/>
              </v:shape>
            </v:group>
            <v:group style="position:absolute;left:4526;top:1824;width:6994;height:2" coordorigin="4526,1824" coordsize="6994,2">
              <v:shape style="position:absolute;left:4526;top:1824;width:6994;height:2" coordorigin="4526,1824" coordsize="6994,0" path="m4526,1824l11520,1824e" filled="f" stroked="t" strokeweight=".96pt" strokecolor="#484848">
                <v:path arrowok="t"/>
              </v:shape>
            </v:group>
            <v:group style="position:absolute;left:317;top:1795;width:514;height:2" coordorigin="317,1795" coordsize="514,2">
              <v:shape style="position:absolute;left:317;top:1795;width:514;height:2" coordorigin="317,1795" coordsize="514,0" path="m317,1795l830,1795e" filled="f" stroked="t" strokeweight=".96pt" strokecolor="#2F2F2F">
                <v:path arrowok="t"/>
              </v:shape>
            </v:group>
            <v:group style="position:absolute;left:346;top:1594;width:2;height:240" coordorigin="346,1594" coordsize="2,240">
              <v:shape style="position:absolute;left:346;top:1594;width:2;height:240" coordorigin="346,1594" coordsize="0,240" path="m346,1834l346,1594e" filled="f" stroked="t" strokeweight=".72pt" strokecolor="#575757">
                <v:path arrowok="t"/>
              </v:shape>
            </v:group>
            <v:group style="position:absolute;left:749;top:1814;width:3139;height:2" coordorigin="749,1814" coordsize="3139,2">
              <v:shape style="position:absolute;left:749;top:1814;width:3139;height:2" coordorigin="749,1814" coordsize="3139,0" path="m749,1814l3888,1814e" filled="f" stroked="t" strokeweight=".96pt" strokecolor="#4F4F4F">
                <v:path arrowok="t"/>
              </v:shape>
            </v:group>
            <v:group style="position:absolute;left:3859;top:1795;width:283;height:2" coordorigin="3859,1795" coordsize="283,2">
              <v:shape style="position:absolute;left:3859;top:1795;width:283;height:2" coordorigin="3859,1795" coordsize="283,0" path="m3859,1795l4142,1795e" filled="f" stroked="t" strokeweight=".96pt" strokecolor="#838383">
                <v:path arrowok="t"/>
              </v:shape>
            </v:group>
            <v:group style="position:absolute;left:4114;top:1819;width:504;height:2" coordorigin="4114,1819" coordsize="504,2">
              <v:shape style="position:absolute;left:4114;top:1819;width:504;height:2" coordorigin="4114,1819" coordsize="504,0" path="m4114,1819l4618,1819e" filled="f" stroked="t" strokeweight=".48pt" strokecolor="#2B2B2B">
                <v:path arrowok="t"/>
              </v:shape>
            </v:group>
            <v:group style="position:absolute;left:346;top:2054;width:4978;height:2" coordorigin="346,2054" coordsize="4978,2">
              <v:shape style="position:absolute;left:346;top:2054;width:4978;height:2" coordorigin="346,2054" coordsize="4978,0" path="m346,2054l5323,2054e" filled="f" stroked="t" strokeweight=".96pt" strokecolor="#3B3B3B">
                <v:path arrowok="t"/>
              </v:shape>
            </v:group>
            <v:group style="position:absolute;left:346;top:1757;width:2;height:8746" coordorigin="346,1757" coordsize="2,8746">
              <v:shape style="position:absolute;left:346;top:1757;width:2;height:8746" coordorigin="346,1757" coordsize="0,8746" path="m346,10502l346,1757e" filled="f" stroked="t" strokeweight=".72pt" strokecolor="#383838">
                <v:path arrowok="t"/>
              </v:shape>
            </v:group>
            <v:group style="position:absolute;left:5266;top:2059;width:2525;height:2" coordorigin="5266,2059" coordsize="2525,2">
              <v:shape style="position:absolute;left:5266;top:2059;width:2525;height:2" coordorigin="5266,2059" coordsize="2525,0" path="m5266,2059l7790,2059e" filled="f" stroked="t" strokeweight=".48pt" strokecolor="#282828">
                <v:path arrowok="t"/>
              </v:shape>
            </v:group>
            <v:group style="position:absolute;left:7603;top:2064;width:3917;height:2" coordorigin="7603,2064" coordsize="3917,2">
              <v:shape style="position:absolute;left:7603;top:2064;width:3917;height:2" coordorigin="7603,2064" coordsize="3917,0" path="m7603,2064l11520,2064e" filled="f" stroked="t" strokeweight=".96pt" strokecolor="#4B4B4B">
                <v:path arrowok="t"/>
              </v:shape>
            </v:group>
            <v:group style="position:absolute;left:11510;top:653;width:2;height:1435" coordorigin="11510,653" coordsize="2,1435">
              <v:shape style="position:absolute;left:11510;top:653;width:2;height:1435" coordorigin="11510,653" coordsize="0,1435" path="m11510,2088l11510,653e" filled="f" stroked="t" strokeweight=".96pt" strokecolor="#484848">
                <v:path arrowok="t"/>
              </v:shape>
            </v:group>
            <v:group style="position:absolute;left:346;top:2294;width:2861;height:2" coordorigin="346,2294" coordsize="2861,2">
              <v:shape style="position:absolute;left:346;top:2294;width:2861;height:2" coordorigin="346,2294" coordsize="2861,0" path="m346,2294l3206,2294e" filled="f" stroked="t" strokeweight=".96pt" strokecolor="#484848">
                <v:path arrowok="t"/>
              </v:shape>
            </v:group>
            <v:group style="position:absolute;left:3134;top:2299;width:1483;height:2" coordorigin="3134,2299" coordsize="1483,2">
              <v:shape style="position:absolute;left:3134;top:2299;width:1483;height:2" coordorigin="3134,2299" coordsize="1483,0" path="m3134,2299l4618,2299e" filled="f" stroked="t" strokeweight=".48pt" strokecolor="#232323">
                <v:path arrowok="t"/>
              </v:shape>
            </v:group>
            <v:group style="position:absolute;left:4454;top:2304;width:7066;height:2" coordorigin="4454,2304" coordsize="7066,2">
              <v:shape style="position:absolute;left:4454;top:2304;width:7066;height:2" coordorigin="4454,2304" coordsize="7066,0" path="m4454,2304l11520,2304e" filled="f" stroked="t" strokeweight=".96pt" strokecolor="#4F4F4F">
                <v:path arrowok="t"/>
              </v:shape>
            </v:group>
            <v:group style="position:absolute;left:11513;top:2011;width:2;height:1742" coordorigin="11513,2011" coordsize="2,1742">
              <v:shape style="position:absolute;left:11513;top:2011;width:2;height:1742" coordorigin="11513,2011" coordsize="0,1742" path="m11513,3754l11513,2011e" filled="f" stroked="t" strokeweight=".48pt" strokecolor="#282828">
                <v:path arrowok="t"/>
              </v:shape>
            </v:group>
            <v:group style="position:absolute;left:346;top:2534;width:6710;height:2" coordorigin="346,2534" coordsize="6710,2">
              <v:shape style="position:absolute;left:346;top:2534;width:6710;height:2" coordorigin="346,2534" coordsize="6710,0" path="m346,2534l7056,2534e" filled="f" stroked="t" strokeweight=".96pt" strokecolor="#3F3F3F">
                <v:path arrowok="t"/>
              </v:shape>
            </v:group>
            <v:group style="position:absolute;left:6998;top:2537;width:4522;height:2" coordorigin="6998,2537" coordsize="4522,2">
              <v:shape style="position:absolute;left:6998;top:2537;width:4522;height:2" coordorigin="6998,2537" coordsize="4522,0" path="m6998,2537l11520,2537e" filled="f" stroked="t" strokeweight=".24pt" strokecolor="#131313">
                <v:path arrowok="t"/>
              </v:shape>
            </v:group>
            <v:group style="position:absolute;left:341;top:2774;width:1373;height:2" coordorigin="341,2774" coordsize="1373,2">
              <v:shape style="position:absolute;left:341;top:2774;width:1373;height:2" coordorigin="341,2774" coordsize="1373,0" path="m341,2774l1714,2774e" filled="f" stroked="t" strokeweight=".96pt" strokecolor="#3B3B3B">
                <v:path arrowok="t"/>
              </v:shape>
            </v:group>
            <v:group style="position:absolute;left:1685;top:2755;width:4469;height:2" coordorigin="1685,2755" coordsize="4469,2">
              <v:shape style="position:absolute;left:1685;top:2755;width:4469;height:2" coordorigin="1685,2755" coordsize="4469,0" path="m1685,2755l6154,2755e" filled="f" stroked="t" strokeweight=".96pt" strokecolor="#747474">
                <v:path arrowok="t"/>
              </v:shape>
            </v:group>
            <v:group style="position:absolute;left:6154;top:2755;width:874;height:2" coordorigin="6154,2755" coordsize="874,2">
              <v:shape style="position:absolute;left:6154;top:2755;width:874;height:2" coordorigin="6154,2755" coordsize="874,0" path="m6154,2755l7027,2755e" filled="f" stroked="t" strokeweight=".96pt" strokecolor="#000000">
                <v:path arrowok="t"/>
              </v:shape>
            </v:group>
            <v:group style="position:absolute;left:6994;top:2784;width:4526;height:2" coordorigin="6994,2784" coordsize="4526,2">
              <v:shape style="position:absolute;left:6994;top:2784;width:4526;height:2" coordorigin="6994,2784" coordsize="4526,0" path="m6994,2784l11520,2784e" filled="f" stroked="t" strokeweight=".96pt" strokecolor="#484848">
                <v:path arrowok="t"/>
              </v:shape>
            </v:group>
            <v:group style="position:absolute;left:336;top:3014;width:1378;height:2" coordorigin="336,3014" coordsize="1378,2">
              <v:shape style="position:absolute;left:336;top:3014;width:1378;height:2" coordorigin="336,3014" coordsize="1378,0" path="m336,3014l1714,3014e" filled="f" stroked="t" strokeweight=".96pt" strokecolor="#3B3B3B">
                <v:path arrowok="t"/>
              </v:shape>
            </v:group>
            <v:group style="position:absolute;left:1656;top:3014;width:2069;height:2" coordorigin="1656,3014" coordsize="2069,2">
              <v:shape style="position:absolute;left:1656;top:3014;width:2069;height:2" coordorigin="1656,3014" coordsize="2069,0" path="m1656,3014l3725,3014e" filled="f" stroked="t" strokeweight=".72pt" strokecolor="#282828">
                <v:path arrowok="t"/>
              </v:shape>
            </v:group>
            <v:group style="position:absolute;left:3667;top:3019;width:221;height:2" coordorigin="3667,3019" coordsize="221,2">
              <v:shape style="position:absolute;left:3667;top:3019;width:221;height:2" coordorigin="3667,3019" coordsize="221,0" path="m3667,3019l3888,3019e" filled="f" stroked="t" strokeweight=".48pt" strokecolor="#131313">
                <v:path arrowok="t"/>
              </v:shape>
            </v:group>
            <v:group style="position:absolute;left:3850;top:3019;width:7670;height:2" coordorigin="3850,3019" coordsize="7670,2">
              <v:shape style="position:absolute;left:3850;top:3019;width:7670;height:2" coordorigin="3850,3019" coordsize="7670,0" path="m3850,3019l11520,3019e" filled="f" stroked="t" strokeweight=".96pt" strokecolor="#545454">
                <v:path arrowok="t"/>
              </v:shape>
            </v:group>
            <v:group style="position:absolute;left:7037;top:3005;width:2;height:730" coordorigin="7037,3005" coordsize="2,730">
              <v:shape style="position:absolute;left:7037;top:3005;width:2;height:730" coordorigin="7037,3005" coordsize="0,730" path="m7037,3734l7037,3005e" filled="f" stroked="t" strokeweight=".72pt" strokecolor="#343434">
                <v:path arrowok="t"/>
              </v:shape>
            </v:group>
            <v:group style="position:absolute;left:3878;top:3446;width:3187;height:2" coordorigin="3878,3446" coordsize="3187,2">
              <v:shape style="position:absolute;left:3878;top:3446;width:3187;height:2" coordorigin="3878,3446" coordsize="3187,0" path="m3878,3446l7066,3446e" filled="f" stroked="t" strokeweight=".96pt" strokecolor="#4B4B4B">
                <v:path arrowok="t"/>
              </v:shape>
            </v:group>
            <v:group style="position:absolute;left:3883;top:3403;width:2;height:106" coordorigin="3883,3403" coordsize="2,106">
              <v:shape style="position:absolute;left:3883;top:3403;width:2;height:106" coordorigin="3883,3403" coordsize="0,106" path="m3883,3509l3883,3403e" filled="f" stroked="t" strokeweight=".48pt" strokecolor="#080808">
                <v:path arrowok="t"/>
              </v:shape>
            </v:group>
            <v:group style="position:absolute;left:336;top:3725;width:2549;height:2" coordorigin="336,3725" coordsize="2549,2">
              <v:shape style="position:absolute;left:336;top:3725;width:2549;height:2" coordorigin="336,3725" coordsize="2549,0" path="m336,3725l2885,3725e" filled="f" stroked="t" strokeweight=".96pt" strokecolor="#3F3F3F">
                <v:path arrowok="t"/>
              </v:shape>
            </v:group>
            <v:group style="position:absolute;left:2827;top:3730;width:1070;height:2" coordorigin="2827,3730" coordsize="1070,2">
              <v:shape style="position:absolute;left:2827;top:3730;width:1070;height:2" coordorigin="2827,3730" coordsize="1070,0" path="m2827,3730l3898,3730e" filled="f" stroked="t" strokeweight=".48pt" strokecolor="#0F0F0F">
                <v:path arrowok="t"/>
              </v:shape>
            </v:group>
            <v:group style="position:absolute;left:3881;top:3014;width:2;height:730" coordorigin="3881,3014" coordsize="2,730">
              <v:shape style="position:absolute;left:3881;top:3014;width:2;height:730" coordorigin="3881,3014" coordsize="0,730" path="m3881,3744l3881,3014e" filled="f" stroked="t" strokeweight=".48pt" strokecolor="#1F1F1F">
                <v:path arrowok="t"/>
              </v:shape>
            </v:group>
            <v:group style="position:absolute;left:3821;top:3722;width:3245;height:2" coordorigin="3821,3722" coordsize="3245,2">
              <v:shape style="position:absolute;left:3821;top:3722;width:3245;height:2" coordorigin="3821,3722" coordsize="3245,0" path="m3821,3722l7066,3722e" filled="f" stroked="t" strokeweight=".96pt" strokecolor="#1C1C1C">
                <v:path arrowok="t"/>
              </v:shape>
            </v:group>
            <v:group style="position:absolute;left:6989;top:3730;width:4531;height:2" coordorigin="6989,3730" coordsize="4531,2">
              <v:shape style="position:absolute;left:6989;top:3730;width:4531;height:2" coordorigin="6989,3730" coordsize="4531,0" path="m6989,3730l11520,3730e" filled="f" stroked="t" strokeweight=".48pt" strokecolor="#0F0F0F">
                <v:path arrowok="t"/>
              </v:shape>
            </v:group>
            <v:group style="position:absolute;left:336;top:4003;width:11194;height:2" coordorigin="336,4003" coordsize="11194,2">
              <v:shape style="position:absolute;left:336;top:4003;width:11194;height:2" coordorigin="336,4003" coordsize="11194,0" path="m336,4003l11530,4003e" filled="f" stroked="t" strokeweight=".96pt" strokecolor="#444444">
                <v:path arrowok="t"/>
              </v:shape>
            </v:group>
            <v:group style="position:absolute;left:2371;top:3715;width:2;height:1022" coordorigin="2371,3715" coordsize="2,1022">
              <v:shape style="position:absolute;left:2371;top:3715;width:2;height:1022" coordorigin="2371,3715" coordsize="0,1022" path="m2371,4738l2371,3715e" filled="f" stroked="t" strokeweight=".96pt" strokecolor="#3F3F3F">
                <v:path arrowok="t"/>
              </v:shape>
            </v:group>
            <v:group style="position:absolute;left:11520;top:653;width:2;height:3355" coordorigin="11520,653" coordsize="2,3355">
              <v:shape style="position:absolute;left:11520;top:653;width:2;height:3355" coordorigin="11520,653" coordsize="0,3355" path="m11520,4008l11520,653e" filled="f" stroked="t" strokeweight=".72pt" strokecolor="#2F2F2F">
                <v:path arrowok="t"/>
              </v:shape>
            </v:group>
            <v:group style="position:absolute;left:2362;top:4243;width:9168;height:2" coordorigin="2362,4243" coordsize="9168,2">
              <v:shape style="position:absolute;left:2362;top:4243;width:9168;height:2" coordorigin="2362,4243" coordsize="9168,0" path="m2362,4243l11530,4243e" filled="f" stroked="t" strokeweight=".96pt" strokecolor="#444444">
                <v:path arrowok="t"/>
              </v:shape>
            </v:group>
            <v:group style="position:absolute;left:11520;top:3840;width:2;height:1872" coordorigin="11520,3840" coordsize="2,1872">
              <v:shape style="position:absolute;left:11520;top:3840;width:2;height:1872" coordorigin="11520,3840" coordsize="0,1872" path="m11520,5712l11520,3840e" filled="f" stroked="t" strokeweight=".96pt" strokecolor="#4F4F4F">
                <v:path arrowok="t"/>
              </v:shape>
            </v:group>
            <v:group style="position:absolute;left:4944;top:4234;width:2;height:1478" coordorigin="4944,4234" coordsize="2,1478">
              <v:shape style="position:absolute;left:4944;top:4234;width:2;height:1478" coordorigin="4944,4234" coordsize="0,1478" path="m4944,5712l4944,4234e" filled="f" stroked="t" strokeweight=".96pt" strokecolor="#3B3B3B">
                <v:path arrowok="t"/>
              </v:shape>
            </v:group>
            <v:group style="position:absolute;left:4934;top:4728;width:6024;height:2" coordorigin="4934,4728" coordsize="6024,2">
              <v:shape style="position:absolute;left:4934;top:4728;width:6024;height:2" coordorigin="4934,4728" coordsize="6024,0" path="m4934,4728l10958,4728e" filled="f" stroked="t" strokeweight=".48pt" strokecolor="#0C0C0C">
                <v:path arrowok="t"/>
              </v:shape>
            </v:group>
            <v:group style="position:absolute;left:10901;top:4728;width:629;height:2" coordorigin="10901,4728" coordsize="629,2">
              <v:shape style="position:absolute;left:10901;top:4728;width:629;height:2" coordorigin="10901,4728" coordsize="629,0" path="m10901,4728l11530,4728e" filled="f" stroked="t" strokeweight=".48pt" strokecolor="#1F1F1F">
                <v:path arrowok="t"/>
              </v:shape>
            </v:group>
            <v:group style="position:absolute;left:2376;top:4680;width:2;height:1022" coordorigin="2376,4680" coordsize="2,1022">
              <v:shape style="position:absolute;left:2376;top:4680;width:2;height:1022" coordorigin="2376,4680" coordsize="0,1022" path="m2376,5702l2376,4680e" filled="f" stroked="t" strokeweight=".48pt" strokecolor="#0C0C0C">
                <v:path arrowok="t"/>
              </v:shape>
            </v:group>
            <v:group style="position:absolute;left:4925;top:4944;width:2102;height:2" coordorigin="4925,4944" coordsize="2102,2">
              <v:shape style="position:absolute;left:4925;top:4944;width:2102;height:2" coordorigin="4925,4944" coordsize="2102,0" path="m4925,4944l7027,4944e" filled="f" stroked="t" strokeweight=".96pt" strokecolor="#4F4F4F">
                <v:path arrowok="t"/>
              </v:shape>
            </v:group>
            <v:group style="position:absolute;left:6998;top:4968;width:3960;height:2" coordorigin="6998,4968" coordsize="3960,2">
              <v:shape style="position:absolute;left:6998;top:4968;width:3960;height:2" coordorigin="6998,4968" coordsize="3960,0" path="m6998,4968l10958,4968e" filled="f" stroked="t" strokeweight=".48pt" strokecolor="#131313">
                <v:path arrowok="t"/>
              </v:shape>
            </v:group>
            <v:group style="position:absolute;left:10901;top:4963;width:629;height:2" coordorigin="10901,4963" coordsize="629,2">
              <v:shape style="position:absolute;left:10901;top:4963;width:629;height:2" coordorigin="10901,4963" coordsize="629,0" path="m10901,4963l11530,4963e" filled="f" stroked="t" strokeweight=".96pt" strokecolor="#5B5B5B">
                <v:path arrowok="t"/>
              </v:shape>
            </v:group>
            <v:group style="position:absolute;left:4934;top:5213;width:6595;height:2" coordorigin="4934,5213" coordsize="6595,2">
              <v:shape style="position:absolute;left:4934;top:5213;width:6595;height:2" coordorigin="4934,5213" coordsize="6595,0" path="m4934,5213l11530,5213e" filled="f" stroked="t" strokeweight=".96pt" strokecolor="#484848">
                <v:path arrowok="t"/>
              </v:shape>
            </v:group>
            <v:group style="position:absolute;left:2371;top:5453;width:9158;height:2" coordorigin="2371,5453" coordsize="9158,2">
              <v:shape style="position:absolute;left:2371;top:5453;width:9158;height:2" coordorigin="2371,5453" coordsize="9158,0" path="m2371,5453l11530,5453e" filled="f" stroked="t" strokeweight=".96pt" strokecolor="#4B4B4B">
                <v:path arrowok="t"/>
              </v:shape>
            </v:group>
            <v:group style="position:absolute;left:350;top:5400;width:2;height:840" coordorigin="350,5400" coordsize="2,840">
              <v:shape style="position:absolute;left:350;top:5400;width:2;height:840" coordorigin="350,5400" coordsize="0,840" path="m350,6240l350,5400e" filled="f" stroked="t" strokeweight=".48pt" strokecolor="#0C0C0C">
                <v:path arrowok="t"/>
              </v:shape>
            </v:group>
            <v:group style="position:absolute;left:2371;top:5702;width:2818;height:2" coordorigin="2371,5702" coordsize="2818,2">
              <v:shape style="position:absolute;left:2371;top:5702;width:2818;height:2" coordorigin="2371,5702" coordsize="2818,0" path="m2371,5702l5189,5702e" filled="f" stroked="t" strokeweight=".96pt" strokecolor="#484848">
                <v:path arrowok="t"/>
              </v:shape>
            </v:group>
            <v:group style="position:absolute;left:4896;top:5698;width:2486;height:2" coordorigin="4896,5698" coordsize="2486,2">
              <v:shape style="position:absolute;left:4896;top:5698;width:2486;height:2" coordorigin="4896,5698" coordsize="2486,0" path="m4896,5698l7382,5698e" filled="f" stroked="t" strokeweight=".48pt" strokecolor="#1F1F1F">
                <v:path arrowok="t"/>
              </v:shape>
            </v:group>
            <v:group style="position:absolute;left:7354;top:5674;width:408;height:2" coordorigin="7354,5674" coordsize="408,2">
              <v:shape style="position:absolute;left:7354;top:5674;width:408;height:2" coordorigin="7354,5674" coordsize="408,0" path="m7354,5674l7762,5674e" filled="f" stroked="t" strokeweight=".96pt" strokecolor="#878787">
                <v:path arrowok="t"/>
              </v:shape>
            </v:group>
            <v:group style="position:absolute;left:7733;top:5693;width:3797;height:2" coordorigin="7733,5693" coordsize="3797,2">
              <v:shape style="position:absolute;left:7733;top:5693;width:3797;height:2" coordorigin="7733,5693" coordsize="3797,0" path="m7733,5693l11530,5693e" filled="f" stroked="t" strokeweight=".96pt" strokecolor="#545454">
                <v:path arrowok="t"/>
              </v:shape>
            </v:group>
            <v:group style="position:absolute;left:2381;top:5645;width:2;height:302" coordorigin="2381,5645" coordsize="2,302">
              <v:shape style="position:absolute;left:2381;top:5645;width:2;height:302" coordorigin="2381,5645" coordsize="0,302" path="m2381,5947l2381,5645e" filled="f" stroked="t" strokeweight=".72pt" strokecolor="#2B2B2B">
                <v:path arrowok="t"/>
              </v:shape>
            </v:group>
            <v:group style="position:absolute;left:2371;top:5942;width:3811;height:2" coordorigin="2371,5942" coordsize="3811,2">
              <v:shape style="position:absolute;left:2371;top:5942;width:3811;height:2" coordorigin="2371,5942" coordsize="3811,0" path="m2371,5942l6182,5942e" filled="f" stroked="t" strokeweight=".96pt" strokecolor="#4B4B4B">
                <v:path arrowok="t"/>
              </v:shape>
            </v:group>
            <v:group style="position:absolute;left:4949;top:5635;width:2;height:317" coordorigin="4949,5635" coordsize="2,317">
              <v:shape style="position:absolute;left:4949;top:5635;width:2;height:317" coordorigin="4949,5635" coordsize="0,317" path="m4949,5952l4949,5635e" filled="f" stroked="t" strokeweight=".48pt" strokecolor="#1F1F1F">
                <v:path arrowok="t"/>
              </v:shape>
            </v:group>
            <v:group style="position:absolute;left:6125;top:5938;width:4022;height:2" coordorigin="6125,5938" coordsize="4022,2">
              <v:shape style="position:absolute;left:6125;top:5938;width:4022;height:2" coordorigin="6125,5938" coordsize="4022,0" path="m6125,5938l10147,5938e" filled="f" stroked="t" strokeweight=".48pt" strokecolor="#1C1C1C">
                <v:path arrowok="t"/>
              </v:shape>
            </v:group>
            <v:group style="position:absolute;left:10090;top:5933;width:1440;height:2" coordorigin="10090,5933" coordsize="1440,2">
              <v:shape style="position:absolute;left:10090;top:5933;width:1440;height:2" coordorigin="10090,5933" coordsize="1440,0" path="m10090,5933l11530,5933e" filled="f" stroked="t" strokeweight=".96pt" strokecolor="#545454">
                <v:path arrowok="t"/>
              </v:shape>
            </v:group>
            <v:group style="position:absolute;left:768;top:6185;width:6389;height:2" coordorigin="768,6185" coordsize="6389,2">
              <v:shape style="position:absolute;left:768;top:6185;width:6389;height:2" coordorigin="768,6185" coordsize="6389,0" path="m768,6185l7157,6185e" filled="f" stroked="t" strokeweight=".72pt" strokecolor="#484848">
                <v:path arrowok="t"/>
              </v:shape>
            </v:group>
            <v:group style="position:absolute;left:2381;top:5837;width:2;height:2962" coordorigin="2381,5837" coordsize="2,2962">
              <v:shape style="position:absolute;left:2381;top:5837;width:2;height:2962" coordorigin="2381,5837" coordsize="0,2962" path="m2381,8798l2381,5837e" filled="f" stroked="t" strokeweight=".96pt" strokecolor="#3F3F3F">
                <v:path arrowok="t"/>
              </v:shape>
            </v:group>
            <v:group style="position:absolute;left:7027;top:6211;width:734;height:2" coordorigin="7027,6211" coordsize="734,2">
              <v:shape style="position:absolute;left:7027;top:6211;width:734;height:2" coordorigin="7027,6211" coordsize="734,0" path="m7027,6211l7762,6211e" filled="f" stroked="t" strokeweight=".24pt" strokecolor="#000000">
                <v:path arrowok="t"/>
              </v:shape>
            </v:group>
            <v:group style="position:absolute;left:7733;top:6180;width:3802;height:2" coordorigin="7733,6180" coordsize="3802,2">
              <v:shape style="position:absolute;left:7733;top:6180;width:3802;height:2" coordorigin="7733,6180" coordsize="3802,0" path="m7733,6180l11534,6180e" filled="f" stroked="t" strokeweight=".24pt" strokecolor="#181818">
                <v:path arrowok="t"/>
              </v:shape>
            </v:group>
            <v:group style="position:absolute;left:11530;top:1478;width:2;height:4987" coordorigin="11530,1478" coordsize="2,4987">
              <v:shape style="position:absolute;left:11530;top:1478;width:2;height:4987" coordorigin="11530,1478" coordsize="0,4987" path="m11530,6466l11530,1478e" filled="f" stroked="t" strokeweight=".48pt" strokecolor="#3F3F3F">
                <v:path arrowok="t"/>
              </v:shape>
            </v:group>
            <v:group style="position:absolute;left:355;top:6182;width:2;height:4416" coordorigin="355,6182" coordsize="2,4416">
              <v:shape style="position:absolute;left:355;top:6182;width:2;height:4416" coordorigin="355,6182" coordsize="0,4416" path="m355,10598l355,6182e" filled="f" stroked="t" strokeweight=".72pt" strokecolor="#3B3B3B">
                <v:path arrowok="t"/>
              </v:shape>
            </v:group>
            <v:group style="position:absolute;left:346;top:6883;width:3490;height:2" coordorigin="346,6883" coordsize="3490,2">
              <v:shape style="position:absolute;left:346;top:6883;width:3490;height:2" coordorigin="346,6883" coordsize="3490,0" path="m346,6883l3835,6883e" filled="f" stroked="t" strokeweight=".96pt" strokecolor="#3F3F3F">
                <v:path arrowok="t"/>
              </v:shape>
            </v:group>
            <v:group style="position:absolute;left:3696;top:6854;width:893;height:2" coordorigin="3696,6854" coordsize="893,2">
              <v:shape style="position:absolute;left:3696;top:6854;width:893;height:2" coordorigin="3696,6854" coordsize="893,0" path="m3696,6854l4589,6854e" filled="f" stroked="t" strokeweight=".96pt" strokecolor="#000000">
                <v:path arrowok="t"/>
              </v:shape>
            </v:group>
            <v:group style="position:absolute;left:4560;top:6878;width:1622;height:2" coordorigin="4560,6878" coordsize="1622,2">
              <v:shape style="position:absolute;left:4560;top:6878;width:1622;height:2" coordorigin="4560,6878" coordsize="1622,0" path="m4560,6878l6182,6878e" filled="f" stroked="t" strokeweight=".48pt" strokecolor="#080808">
                <v:path arrowok="t"/>
              </v:shape>
            </v:group>
            <v:group style="position:absolute;left:6125;top:6874;width:720;height:2" coordorigin="6125,6874" coordsize="720,2">
              <v:shape style="position:absolute;left:6125;top:6874;width:720;height:2" coordorigin="6125,6874" coordsize="720,0" path="m6125,6874l6845,6874e" filled="f" stroked="t" strokeweight=".72pt" strokecolor="#282828">
                <v:path arrowok="t"/>
              </v:shape>
            </v:group>
            <v:group style="position:absolute;left:6754;top:6874;width:3394;height:2" coordorigin="6754,6874" coordsize="3394,2">
              <v:shape style="position:absolute;left:6754;top:6874;width:3394;height:2" coordorigin="6754,6874" coordsize="3394,0" path="m6754,6874l10147,6874e" filled="f" stroked="t" strokeweight=".96pt" strokecolor="#484848">
                <v:path arrowok="t"/>
              </v:shape>
            </v:group>
            <v:group style="position:absolute;left:10090;top:6869;width:1450;height:2" coordorigin="10090,6869" coordsize="1450,2">
              <v:shape style="position:absolute;left:10090;top:6869;width:1450;height:2" coordorigin="10090,6869" coordsize="1450,0" path="m10090,6869l11539,6869e" filled="f" stroked="t" strokeweight=".48pt" strokecolor="#181818">
                <v:path arrowok="t"/>
              </v:shape>
            </v:group>
            <v:group style="position:absolute;left:11530;top:6216;width:2;height:1915" coordorigin="11530,6216" coordsize="2,1915">
              <v:shape style="position:absolute;left:11530;top:6216;width:2;height:1915" coordorigin="11530,6216" coordsize="0,1915" path="m11530,8131l11530,6216e" filled="f" stroked="t" strokeweight=".96pt" strokecolor="#575757">
                <v:path arrowok="t"/>
              </v:shape>
            </v:group>
            <v:group style="position:absolute;left:4954;top:6874;width:2;height:739" coordorigin="4954,6874" coordsize="2,739">
              <v:shape style="position:absolute;left:4954;top:6874;width:2;height:739" coordorigin="4954,6874" coordsize="0,739" path="m4954,7613l4954,6874e" filled="f" stroked="t" strokeweight=".96pt" strokecolor="#444444">
                <v:path arrowok="t"/>
              </v:shape>
            </v:group>
            <v:group style="position:absolute;left:4944;top:7118;width:2846;height:2" coordorigin="4944,7118" coordsize="2846,2">
              <v:shape style="position:absolute;left:4944;top:7118;width:2846;height:2" coordorigin="4944,7118" coordsize="2846,0" path="m4944,7118l7790,7118e" filled="f" stroked="t" strokeweight=".48pt" strokecolor="#383838">
                <v:path arrowok="t"/>
              </v:shape>
            </v:group>
            <v:group style="position:absolute;left:7733;top:7114;width:2554;height:2" coordorigin="7733,7114" coordsize="2554,2">
              <v:shape style="position:absolute;left:7733;top:7114;width:2554;height:2" coordorigin="7733,7114" coordsize="2554,0" path="m7733,7114l10286,7114e" filled="f" stroked="t" strokeweight=".96pt" strokecolor="#444444">
                <v:path arrowok="t"/>
              </v:shape>
            </v:group>
            <v:group style="position:absolute;left:10090;top:7109;width:1450;height:2" coordorigin="10090,7109" coordsize="1450,2">
              <v:shape style="position:absolute;left:10090;top:7109;width:1450;height:2" coordorigin="10090,7109" coordsize="1450,0" path="m10090,7109l11539,7109e" filled="f" stroked="t" strokeweight=".48pt" strokecolor="#181818">
                <v:path arrowok="t"/>
              </v:shape>
            </v:group>
            <v:group style="position:absolute;left:4925;top:7363;width:1920;height:2" coordorigin="4925,7363" coordsize="1920,2">
              <v:shape style="position:absolute;left:4925;top:7363;width:1920;height:2" coordorigin="4925,7363" coordsize="1920,0" path="m4925,7363l6845,7363e" filled="f" stroked="t" strokeweight=".96pt" strokecolor="#4B4B4B">
                <v:path arrowok="t"/>
              </v:shape>
            </v:group>
            <v:group style="position:absolute;left:6787;top:7354;width:1003;height:2" coordorigin="6787,7354" coordsize="1003,2">
              <v:shape style="position:absolute;left:6787;top:7354;width:1003;height:2" coordorigin="6787,7354" coordsize="1003,0" path="m6787,7354l7790,7354e" filled="f" stroked="t" strokeweight=".72pt" strokecolor="#2F2F2F">
                <v:path arrowok="t"/>
              </v:shape>
            </v:group>
            <v:group style="position:absolute;left:7728;top:7354;width:3350;height:2" coordorigin="7728,7354" coordsize="3350,2">
              <v:shape style="position:absolute;left:7728;top:7354;width:3350;height:2" coordorigin="7728,7354" coordsize="3350,0" path="m7728,7354l11078,7354e" filled="f" stroked="t" strokeweight=".96pt" strokecolor="#484848">
                <v:path arrowok="t"/>
              </v:shape>
            </v:group>
            <v:group style="position:absolute;left:10930;top:7354;width:605;height:2" coordorigin="10930,7354" coordsize="605,2">
              <v:shape style="position:absolute;left:10930;top:7354;width:605;height:2" coordorigin="10930,7354" coordsize="605,0" path="m10930,7354l11534,7354e" filled="f" stroked="t" strokeweight=".24pt" strokecolor="#444444">
                <v:path arrowok="t"/>
              </v:shape>
            </v:group>
            <v:group style="position:absolute;left:346;top:7610;width:2846;height:2" coordorigin="346,7610" coordsize="2846,2">
              <v:shape style="position:absolute;left:346;top:7610;width:2846;height:2" coordorigin="346,7610" coordsize="2846,0" path="m346,7610l3192,7610e" filled="f" stroked="t" strokeweight=".72pt" strokecolor="#444444">
                <v:path arrowok="t"/>
              </v:shape>
            </v:group>
            <v:group style="position:absolute;left:3134;top:7608;width:754;height:2" coordorigin="3134,7608" coordsize="754,2">
              <v:shape style="position:absolute;left:3134;top:7608;width:754;height:2" coordorigin="3134,7608" coordsize="754,0" path="m3134,7608l3888,7608e" filled="f" stroked="t" strokeweight=".48pt" strokecolor="#131313">
                <v:path arrowok="t"/>
              </v:shape>
            </v:group>
            <v:group style="position:absolute;left:3830;top:7603;width:4378;height:2" coordorigin="3830,7603" coordsize="4378,2">
              <v:shape style="position:absolute;left:3830;top:7603;width:4378;height:2" coordorigin="3830,7603" coordsize="4378,0" path="m3830,7603l8208,7603e" filled="f" stroked="t" strokeweight=".96pt" strokecolor="#484848">
                <v:path arrowok="t"/>
              </v:shape>
            </v:group>
            <v:group style="position:absolute;left:8501;top:7594;width:3038;height:2" coordorigin="8501,7594" coordsize="3038,2">
              <v:shape style="position:absolute;left:8501;top:7594;width:3038;height:2" coordorigin="8501,7594" coordsize="3038,0" path="m8501,7594l11539,7594e" filled="f" stroked="t" strokeweight=".96pt" strokecolor="#484848">
                <v:path arrowok="t"/>
              </v:shape>
            </v:group>
            <v:group style="position:absolute;left:11534;top:8074;width:2;height:725" coordorigin="11534,8074" coordsize="2,725">
              <v:shape style="position:absolute;left:11534;top:8074;width:2;height:725" coordorigin="11534,8074" coordsize="0,725" path="m11534,8798l11534,8074e" filled="f" stroked="t" strokeweight=".48pt" strokecolor="#282828">
                <v:path arrowok="t"/>
              </v:shape>
            </v:group>
            <v:group style="position:absolute;left:355;top:9283;width:2030;height:2" coordorigin="355,9283" coordsize="2030,2">
              <v:shape style="position:absolute;left:355;top:9283;width:2030;height:2" coordorigin="355,9283" coordsize="2030,0" path="m355,9283l2386,9283e" filled="f" stroked="t" strokeweight=".96pt" strokecolor="#4B4B4B">
                <v:path arrowok="t"/>
              </v:shape>
            </v:group>
            <v:group style="position:absolute;left:2383;top:8741;width:2;height:821" coordorigin="2383,8741" coordsize="2,821">
              <v:shape style="position:absolute;left:2383;top:8741;width:2;height:821" coordorigin="2383,8741" coordsize="0,821" path="m2383,9562l2383,8741e" filled="f" stroked="t" strokeweight=".24pt" strokecolor="#0F0F0F">
                <v:path arrowok="t"/>
              </v:shape>
            </v:group>
            <v:group style="position:absolute;left:2323;top:9274;width:3859;height:2" coordorigin="2323,9274" coordsize="3859,2">
              <v:shape style="position:absolute;left:2323;top:9274;width:3859;height:2" coordorigin="2323,9274" coordsize="3859,0" path="m2323,9274l6182,9274e" filled="f" stroked="t" strokeweight=".96pt" strokecolor="#3B3B3B">
                <v:path arrowok="t"/>
              </v:shape>
            </v:group>
            <v:group style="position:absolute;left:6154;top:9254;width:662;height:2" coordorigin="6154,9254" coordsize="662,2">
              <v:shape style="position:absolute;left:6154;top:9254;width:662;height:2" coordorigin="6154,9254" coordsize="662,0" path="m6154,9254l6816,9254e" filled="f" stroked="t" strokeweight=".96pt" strokecolor="#1F1F1F">
                <v:path arrowok="t"/>
              </v:shape>
            </v:group>
            <v:group style="position:absolute;left:6758;top:9264;width:3418;height:2" coordorigin="6758,9264" coordsize="3418,2">
              <v:shape style="position:absolute;left:6758;top:9264;width:3418;height:2" coordorigin="6758,9264" coordsize="3418,0" path="m6758,9264l10176,9264e" filled="f" stroked="t" strokeweight=".96pt" strokecolor="#4B4B4B">
                <v:path arrowok="t"/>
              </v:shape>
            </v:group>
            <v:group style="position:absolute;left:7027;top:9254;width:326;height:2" coordorigin="7027,9254" coordsize="326,2">
              <v:shape style="position:absolute;left:7027;top:9254;width:326;height:2" coordorigin="7027,9254" coordsize="326,0" path="m7027,9254l7354,9254e" filled="f" stroked="t" strokeweight=".96pt" strokecolor="#646464">
                <v:path arrowok="t"/>
              </v:shape>
            </v:group>
            <v:group style="position:absolute;left:10090;top:9259;width:1454;height:2" coordorigin="10090,9259" coordsize="1454,2">
              <v:shape style="position:absolute;left:10090;top:9259;width:1454;height:2" coordorigin="10090,9259" coordsize="1454,0" path="m10090,9259l11544,9259e" filled="f" stroked="t" strokeweight=".48pt" strokecolor="#1F1F1F">
                <v:path arrowok="t"/>
              </v:shape>
            </v:group>
            <v:group style="position:absolute;left:11534;top:3840;width:2;height:5448" coordorigin="11534,3840" coordsize="2,5448">
              <v:shape style="position:absolute;left:11534;top:3840;width:2;height:5448" coordorigin="11534,3840" coordsize="0,5448" path="m11534,9288l11534,3840e" filled="f" stroked="t" strokeweight=".48pt" strokecolor="#484848">
                <v:path arrowok="t"/>
              </v:shape>
            </v:group>
            <v:group style="position:absolute;left:360;top:1670;width:2;height:8899" coordorigin="360,1670" coordsize="2,8899">
              <v:shape style="position:absolute;left:360;top:1670;width:2;height:8899" coordorigin="360,1670" coordsize="0,8899" path="m360,10570l360,1670e" filled="f" stroked="t" strokeweight=".48pt" strokecolor="#343434">
                <v:path arrowok="t"/>
              </v:shape>
            </v:group>
            <v:group style="position:absolute;left:2383;top:9504;width:2;height:293" coordorigin="2383,9504" coordsize="2,293">
              <v:shape style="position:absolute;left:2383;top:9504;width:2;height:293" coordorigin="2383,9504" coordsize="0,293" path="m2383,9797l2383,9504e" filled="f" stroked="t" strokeweight=".24pt" strokecolor="#232323">
                <v:path arrowok="t"/>
              </v:shape>
            </v:group>
            <v:group style="position:absolute;left:355;top:10262;width:2030;height:2" coordorigin="355,10262" coordsize="2030,2">
              <v:shape style="position:absolute;left:355;top:10262;width:2030;height:2" coordorigin="355,10262" coordsize="2030,0" path="m355,10262l2386,10262e" filled="f" stroked="t" strokeweight=".96pt" strokecolor="#484848">
                <v:path arrowok="t"/>
              </v:shape>
            </v:group>
            <v:group style="position:absolute;left:360;top:10253;width:2;height:250" coordorigin="360,10253" coordsize="2,250">
              <v:shape style="position:absolute;left:360;top:10253;width:2;height:250" coordorigin="360,10253" coordsize="0,250" path="m360,10502l360,10253e" filled="f" stroked="t" strokeweight=".96pt" strokecolor="#4B4B4B">
                <v:path arrowok="t"/>
              </v:shape>
            </v:group>
            <v:group style="position:absolute;left:2383;top:9739;width:2;height:533" coordorigin="2383,9739" coordsize="2,533">
              <v:shape style="position:absolute;left:2383;top:9739;width:2;height:533" coordorigin="2383,9739" coordsize="0,533" path="m2383,10272l2383,9739e" filled="f" stroked="t" strokeweight=".24pt" strokecolor="#5B5B5B">
                <v:path arrowok="t"/>
              </v:shape>
            </v:group>
            <v:group style="position:absolute;left:2323;top:10253;width:6811;height:2" coordorigin="2323,10253" coordsize="6811,2">
              <v:shape style="position:absolute;left:2323;top:10253;width:6811;height:2" coordorigin="2323,10253" coordsize="6811,0" path="m2323,10253l9134,10253e" filled="f" stroked="t" strokeweight=".72pt" strokecolor="#383838">
                <v:path arrowok="t"/>
              </v:shape>
            </v:group>
            <v:group style="position:absolute;left:9077;top:10248;width:1070;height:2" coordorigin="9077,10248" coordsize="1070,2">
              <v:shape style="position:absolute;left:9077;top:10248;width:1070;height:2" coordorigin="9077,10248" coordsize="1070,0" path="m9077,10248l10147,10248e" filled="f" stroked="t" strokeweight=".48pt" strokecolor="#2F2F2F">
                <v:path arrowok="t"/>
              </v:shape>
            </v:group>
            <v:group style="position:absolute;left:10042;top:10243;width:1507;height:2" coordorigin="10042,10243" coordsize="1507,2">
              <v:shape style="position:absolute;left:10042;top:10243;width:1507;height:2" coordorigin="10042,10243" coordsize="1507,0" path="m10042,10243l11549,10243e" filled="f" stroked="t" strokeweight=".96pt" strokecolor="#575757">
                <v:path arrowok="t"/>
              </v:shape>
            </v:group>
            <v:group style="position:absolute;left:11539;top:3840;width:2;height:6432" coordorigin="11539,3840" coordsize="2,6432">
              <v:shape style="position:absolute;left:11539;top:3840;width:2;height:6432" coordorigin="11539,3840" coordsize="0,6432" path="m11539,10272l11539,3840e" filled="f" stroked="t" strokeweight=".96pt" strokecolor="#4B4B4B">
                <v:path arrowok="t"/>
              </v:shape>
            </v:group>
            <v:group style="position:absolute;left:365;top:10507;width:1349;height:2" coordorigin="365,10507" coordsize="1349,2">
              <v:shape style="position:absolute;left:365;top:10507;width:1349;height:2" coordorigin="365,10507" coordsize="1349,0" path="m365,10507l1714,10507e" filled="f" stroked="t" strokeweight=".48pt" strokecolor="#2F2F2F">
                <v:path arrowok="t"/>
              </v:shape>
            </v:group>
            <v:group style="position:absolute;left:1517;top:10502;width:3197;height:2" coordorigin="1517,10502" coordsize="3197,2">
              <v:shape style="position:absolute;left:1517;top:10502;width:3197;height:2" coordorigin="1517,10502" coordsize="3197,0" path="m1517,10502l4714,10502e" filled="f" stroked="t" strokeweight=".96pt" strokecolor="#4B4B4B">
                <v:path arrowok="t"/>
              </v:shape>
            </v:group>
            <v:group style="position:absolute;left:2352;top:10224;width:2;height:1459" coordorigin="2352,10224" coordsize="2,1459">
              <v:shape style="position:absolute;left:2352;top:10224;width:2;height:1459" coordorigin="2352,10224" coordsize="0,1459" path="m2352,11683l2352,10224e" filled="f" stroked="t" strokeweight=".24pt" strokecolor="#4B4B4B">
                <v:path arrowok="t"/>
              </v:shape>
            </v:group>
            <v:group style="position:absolute;left:5266;top:10498;width:250;height:2" coordorigin="5266,10498" coordsize="250,2">
              <v:shape style="position:absolute;left:5266;top:10498;width:250;height:2" coordorigin="5266,10498" coordsize="250,0" path="m5266,10498l5515,10498e" filled="f" stroked="t" strokeweight=".48pt" strokecolor="#181818">
                <v:path arrowok="t"/>
              </v:shape>
            </v:group>
            <v:group style="position:absolute;left:5458;top:10493;width:2678;height:2" coordorigin="5458,10493" coordsize="2678,2">
              <v:shape style="position:absolute;left:5458;top:10493;width:2678;height:2" coordorigin="5458,10493" coordsize="2678,0" path="m5458,10493l8136,10493e" filled="f" stroked="t" strokeweight=".96pt" strokecolor="#4F4F4F">
                <v:path arrowok="t"/>
              </v:shape>
            </v:group>
            <v:group style="position:absolute;left:7058;top:10243;width:2;height:259" coordorigin="7058,10243" coordsize="2,259">
              <v:shape style="position:absolute;left:7058;top:10243;width:2;height:259" coordorigin="7058,10243" coordsize="0,259" path="m7058,10502l7058,10243e" filled="f" stroked="t" strokeweight=".48pt" strokecolor="#1F1F1F">
                <v:path arrowok="t"/>
              </v:shape>
            </v:group>
            <v:group style="position:absolute;left:9077;top:10488;width:1070;height:2" coordorigin="9077,10488" coordsize="1070,2">
              <v:shape style="position:absolute;left:9077;top:10488;width:1070;height:2" coordorigin="9077,10488" coordsize="1070,0" path="m9077,10488l10147,10488e" filled="f" stroked="t" strokeweight=".48pt" strokecolor="#1F1F1F">
                <v:path arrowok="t"/>
              </v:shape>
            </v:group>
            <v:group style="position:absolute;left:10090;top:10483;width:1459;height:2" coordorigin="10090,10483" coordsize="1459,2">
              <v:shape style="position:absolute;left:10090;top:10483;width:1459;height:2" coordorigin="10090,10483" coordsize="1459,0" path="m10090,10483l11549,10483e" filled="f" stroked="t" strokeweight=".72pt" strokecolor="#575757">
                <v:path arrowok="t"/>
              </v:shape>
            </v:group>
            <v:group style="position:absolute;left:11544;top:10195;width:2;height:322" coordorigin="11544,10195" coordsize="2,322">
              <v:shape style="position:absolute;left:11544;top:10195;width:2;height:322" coordorigin="11544,10195" coordsize="0,322" path="m11544,10517l11544,10195e" filled="f" stroked="t" strokeweight=".48pt" strokecolor="#2F2F2F">
                <v:path arrowok="t"/>
              </v:shape>
            </v:group>
            <v:group style="position:absolute;left:653;top:10747;width:1733;height:2" coordorigin="653,10747" coordsize="1733,2">
              <v:shape style="position:absolute;left:653;top:10747;width:1733;height:2" coordorigin="653,10747" coordsize="1733,0" path="m653,10747l2386,10747e" filled="f" stroked="t" strokeweight=".48pt" strokecolor="#2B2B2B">
                <v:path arrowok="t"/>
              </v:shape>
            </v:group>
            <v:group style="position:absolute;left:2208;top:10742;width:3158;height:2" coordorigin="2208,10742" coordsize="3158,2">
              <v:shape style="position:absolute;left:2208;top:10742;width:3158;height:2" coordorigin="2208,10742" coordsize="3158,0" path="m2208,10742l5366,10742e" filled="f" stroked="t" strokeweight=".96pt" strokecolor="#4B4B4B">
                <v:path arrowok="t"/>
              </v:shape>
            </v:group>
            <v:group style="position:absolute;left:5294;top:10742;width:192;height:2" coordorigin="5294,10742" coordsize="192,2">
              <v:shape style="position:absolute;left:5294;top:10742;width:192;height:2" coordorigin="5294,10742" coordsize="192,0" path="m5294,10742l5486,10742e" filled="f" stroked="t" strokeweight=".24pt" strokecolor="#444444">
                <v:path arrowok="t"/>
              </v:shape>
            </v:group>
            <v:group style="position:absolute;left:5458;top:10733;width:725;height:2" coordorigin="5458,10733" coordsize="725,2">
              <v:shape style="position:absolute;left:5458;top:10733;width:725;height:2" coordorigin="5458,10733" coordsize="725,0" path="m5458,10733l6182,10733e" filled="f" stroked="t" strokeweight=".72pt" strokecolor="#3B3B3B">
                <v:path arrowok="t"/>
              </v:shape>
            </v:group>
            <v:group style="position:absolute;left:5981;top:10733;width:2616;height:2" coordorigin="5981,10733" coordsize="2616,2">
              <v:shape style="position:absolute;left:5981;top:10733;width:2616;height:2" coordorigin="5981,10733" coordsize="2616,0" path="m5981,10733l8597,10733e" filled="f" stroked="t" strokeweight=".96pt" strokecolor="#4F4F4F">
                <v:path arrowok="t"/>
              </v:shape>
            </v:group>
            <v:group style="position:absolute;left:8501;top:10728;width:634;height:2" coordorigin="8501,10728" coordsize="634,2">
              <v:shape style="position:absolute;left:8501;top:10728;width:634;height:2" coordorigin="8501,10728" coordsize="634,0" path="m8501,10728l9134,10728e" filled="f" stroked="t" strokeweight=".48pt" strokecolor="#1C1C1C">
                <v:path arrowok="t"/>
              </v:shape>
            </v:group>
            <v:group style="position:absolute;left:2592;top:10723;width:8962;height:2" coordorigin="2592,10723" coordsize="8962,2">
              <v:shape style="position:absolute;left:2592;top:10723;width:8962;height:2" coordorigin="2592,10723" coordsize="8962,0" path="m2592,10723l11554,10723e" filled="f" stroked="t" strokeweight=".72pt" strokecolor="#4B4B4B">
                <v:path arrowok="t"/>
              </v:shape>
            </v:group>
            <v:group style="position:absolute;left:11546;top:6216;width:2;height:4790" coordorigin="11546,6216" coordsize="2,4790">
              <v:shape style="position:absolute;left:11546;top:6216;width:2;height:4790" coordorigin="11546,6216" coordsize="0,4790" path="m11546,11006l11546,6216e" filled="f" stroked="t" strokeweight=".48pt" strokecolor="#444444">
                <v:path arrowok="t"/>
              </v:shape>
            </v:group>
            <v:group style="position:absolute;left:360;top:10723;width:2;height:3427" coordorigin="360,10723" coordsize="2,3427">
              <v:shape style="position:absolute;left:360;top:10723;width:2;height:3427" coordorigin="360,10723" coordsize="0,3427" path="m360,14150l360,10723e" filled="f" stroked="t" strokeweight=".96pt" strokecolor="#383838">
                <v:path arrowok="t"/>
              </v:shape>
            </v:group>
            <v:group style="position:absolute;left:365;top:11227;width:1349;height:2" coordorigin="365,11227" coordsize="1349,2">
              <v:shape style="position:absolute;left:365;top:11227;width:1349;height:2" coordorigin="365,11227" coordsize="1349,0" path="m365,11227l1714,11227e" filled="f" stroked="t" strokeweight=".48pt" strokecolor="#2F2F2F">
                <v:path arrowok="t"/>
              </v:shape>
            </v:group>
            <v:group style="position:absolute;left:360;top:10829;width:2;height:461" coordorigin="360,10829" coordsize="2,461">
              <v:shape style="position:absolute;left:360;top:10829;width:2;height:461" coordorigin="360,10829" coordsize="0,461" path="m360,11290l360,10829e" filled="f" stroked="t" strokeweight=".96pt" strokecolor="#575757">
                <v:path arrowok="t"/>
              </v:shape>
            </v:group>
            <v:group style="position:absolute;left:1594;top:11220;width:3043;height:2" coordorigin="1594,11220" coordsize="3043,2">
              <v:shape style="position:absolute;left:1594;top:11220;width:3043;height:2" coordorigin="1594,11220" coordsize="3043,0" path="m1594,11220l4637,11220e" filled="f" stroked="t" strokeweight=".96pt" strokecolor="#484848">
                <v:path arrowok="t"/>
              </v:shape>
            </v:group>
            <v:group style="position:absolute;left:4560;top:11218;width:955;height:2" coordorigin="4560,11218" coordsize="955,2">
              <v:shape style="position:absolute;left:4560;top:11218;width:955;height:2" coordorigin="4560,11218" coordsize="955,0" path="m4560,11218l5515,11218e" filled="f" stroked="t" strokeweight=".48pt" strokecolor="#232323">
                <v:path arrowok="t"/>
              </v:shape>
            </v:group>
            <v:group style="position:absolute;left:5453;top:11213;width:2678;height:2" coordorigin="5453,11213" coordsize="2678,2">
              <v:shape style="position:absolute;left:5453;top:11213;width:2678;height:2" coordorigin="5453,11213" coordsize="2678,0" path="m5453,11213l8131,11213e" filled="f" stroked="t" strokeweight=".96pt" strokecolor="#4F4F4F">
                <v:path arrowok="t"/>
              </v:shape>
            </v:group>
            <v:group style="position:absolute;left:8026;top:11218;width:504;height:2" coordorigin="8026,11218" coordsize="504,2">
              <v:shape style="position:absolute;left:8026;top:11218;width:504;height:2" coordorigin="8026,11218" coordsize="504,0" path="m8026,11218l8530,11218e" filled="f" stroked="t" strokeweight=".24pt" strokecolor="#575757">
                <v:path arrowok="t"/>
              </v:shape>
            </v:group>
            <v:group style="position:absolute;left:8501;top:11208;width:634;height:2" coordorigin="8501,11208" coordsize="634,2">
              <v:shape style="position:absolute;left:8501;top:11208;width:634;height:2" coordorigin="8501,11208" coordsize="634,0" path="m8501,11208l9134,11208e" filled="f" stroked="t" strokeweight=".48pt" strokecolor="#282828">
                <v:path arrowok="t"/>
              </v:shape>
            </v:group>
            <v:group style="position:absolute;left:2458;top:11203;width:7690;height:2" coordorigin="2458,11203" coordsize="7690,2">
              <v:shape style="position:absolute;left:2458;top:11203;width:7690;height:2" coordorigin="2458,11203" coordsize="7690,0" path="m2458,11203l10147,11203e" filled="f" stroked="t" strokeweight=".72pt" strokecolor="#444444">
                <v:path arrowok="t"/>
              </v:shape>
            </v:group>
            <v:group style="position:absolute;left:9562;top:11203;width:1997;height:2" coordorigin="9562,11203" coordsize="1997,2">
              <v:shape style="position:absolute;left:9562;top:11203;width:1997;height:2" coordorigin="9562,11203" coordsize="1997,0" path="m9562,11203l11558,11203e" filled="f" stroked="t" strokeweight=".96pt" strokecolor="#575757">
                <v:path arrowok="t"/>
              </v:shape>
            </v:group>
            <v:group style="position:absolute;left:11549;top:10906;width:2;height:1464" coordorigin="11549,10906" coordsize="2,1464">
              <v:shape style="position:absolute;left:11549;top:10906;width:2;height:1464" coordorigin="11549,10906" coordsize="0,1464" path="m11549,12370l11549,10906e" filled="f" stroked="t" strokeweight=".96pt" strokecolor="#5B5B5B">
                <v:path arrowok="t"/>
              </v:shape>
            </v:group>
            <v:group style="position:absolute;left:365;top:11467;width:1349;height:2" coordorigin="365,11467" coordsize="1349,2">
              <v:shape style="position:absolute;left:365;top:11467;width:1349;height:2" coordorigin="365,11467" coordsize="1349,0" path="m365,11467l1714,11467e" filled="f" stroked="t" strokeweight=".48pt" strokecolor="#282828">
                <v:path arrowok="t"/>
              </v:shape>
            </v:group>
            <v:group style="position:absolute;left:326;top:11208;width:2;height:235" coordorigin="326,11208" coordsize="2,235">
              <v:shape style="position:absolute;left:326;top:11208;width:2;height:235" coordorigin="326,11208" coordsize="0,235" path="m326,11443l326,11208e" filled="f" stroked="t" strokeweight=".96pt" strokecolor="#000000">
                <v:path arrowok="t"/>
              </v:shape>
            </v:group>
            <v:group style="position:absolute;left:1656;top:11462;width:2573;height:2" coordorigin="1656,11462" coordsize="2573,2">
              <v:shape style="position:absolute;left:1656;top:11462;width:2573;height:2" coordorigin="1656,11462" coordsize="2573,0" path="m1656,11462l4229,11462e" filled="f" stroked="t" strokeweight=".96pt" strokecolor="#484848">
                <v:path arrowok="t"/>
              </v:shape>
            </v:group>
            <v:group style="position:absolute;left:4142;top:11434;width:446;height:2" coordorigin="4142,11434" coordsize="446,2">
              <v:shape style="position:absolute;left:4142;top:11434;width:446;height:2" coordorigin="4142,11434" coordsize="446,0" path="m4142,11434l4589,11434e" filled="f" stroked="t" strokeweight=".96pt" strokecolor="#000000">
                <v:path arrowok="t"/>
              </v:shape>
            </v:group>
            <v:group style="position:absolute;left:4589;top:11434;width:346;height:2" coordorigin="4589,11434" coordsize="346,2">
              <v:shape style="position:absolute;left:4589;top:11434;width:346;height:2" coordorigin="4589,11434" coordsize="346,0" path="m4589,11434l4934,11434e" filled="f" stroked="t" strokeweight=".96pt" strokecolor="#909090">
                <v:path arrowok="t"/>
              </v:shape>
            </v:group>
            <v:group style="position:absolute;left:4848;top:11453;width:2957;height:2" coordorigin="4848,11453" coordsize="2957,2">
              <v:shape style="position:absolute;left:4848;top:11453;width:2957;height:2" coordorigin="4848,11453" coordsize="2957,0" path="m4848,11453l7805,11453e" filled="f" stroked="t" strokeweight=".96pt" strokecolor="#4B4B4B">
                <v:path arrowok="t"/>
              </v:shape>
            </v:group>
            <v:group style="position:absolute;left:7733;top:11448;width:826;height:2" coordorigin="7733,11448" coordsize="826,2">
              <v:shape style="position:absolute;left:7733;top:11448;width:826;height:2" coordorigin="7733,11448" coordsize="826,0" path="m7733,11448l8558,11448e" filled="f" stroked="t" strokeweight=".48pt" strokecolor="#1F1F1F">
                <v:path arrowok="t"/>
              </v:shape>
            </v:group>
            <v:group style="position:absolute;left:8501;top:11443;width:3058;height:2" coordorigin="8501,11443" coordsize="3058,2">
              <v:shape style="position:absolute;left:8501;top:11443;width:3058;height:2" coordorigin="8501,11443" coordsize="3058,0" path="m8501,11443l11558,11443e" filled="f" stroked="t" strokeweight=".96pt" strokecolor="#545454">
                <v:path arrowok="t"/>
              </v:shape>
            </v:group>
            <v:group style="position:absolute;left:365;top:11707;width:2021;height:2" coordorigin="365,11707" coordsize="2021,2">
              <v:shape style="position:absolute;left:365;top:11707;width:2021;height:2" coordorigin="365,11707" coordsize="2021,0" path="m365,11707l2386,11707e" filled="f" stroked="t" strokeweight=".48pt" strokecolor="#0F0F0F">
                <v:path arrowok="t"/>
              </v:shape>
            </v:group>
            <v:group style="position:absolute;left:326;top:11424;width:2;height:1454" coordorigin="326,11424" coordsize="2,1454">
              <v:shape style="position:absolute;left:326;top:11424;width:2;height:1454" coordorigin="326,11424" coordsize="0,1454" path="m326,12878l326,11424e" filled="f" stroked="t" strokeweight=".24pt" strokecolor="#000000">
                <v:path arrowok="t"/>
              </v:shape>
            </v:group>
            <v:group style="position:absolute;left:1147;top:11453;width:2;height:1603" coordorigin="1147,11453" coordsize="2,1603">
              <v:shape style="position:absolute;left:1147;top:11453;width:2;height:1603" coordorigin="1147,11453" coordsize="0,1603" path="m1147,13056l1147,11453e" filled="f" stroked="t" strokeweight=".48pt" strokecolor="#4B4B4B">
                <v:path arrowok="t"/>
              </v:shape>
            </v:group>
            <v:group style="position:absolute;left:1721;top:11453;width:2;height:254" coordorigin="1721,11453" coordsize="2,254">
              <v:shape style="position:absolute;left:1721;top:11453;width:2;height:254" coordorigin="1721,11453" coordsize="0,254" path="m1721,11707l1721,11453e" filled="f" stroked="t" strokeweight=".48pt" strokecolor="#131313">
                <v:path arrowok="t"/>
              </v:shape>
            </v:group>
            <v:group style="position:absolute;left:2323;top:11702;width:3859;height:2" coordorigin="2323,11702" coordsize="3859,2">
              <v:shape style="position:absolute;left:2323;top:11702;width:3859;height:2" coordorigin="2323,11702" coordsize="3859,0" path="m2323,11702l6182,11702e" filled="f" stroked="t" strokeweight=".96pt" strokecolor="#3F3F3F">
                <v:path arrowok="t"/>
              </v:shape>
            </v:group>
            <v:group style="position:absolute;left:5990;top:11693;width:2611;height:2" coordorigin="5990,11693" coordsize="2611,2">
              <v:shape style="position:absolute;left:5990;top:11693;width:2611;height:2" coordorigin="5990,11693" coordsize="2611,0" path="m5990,11693l8602,11693e" filled="f" stroked="t" strokeweight=".96pt" strokecolor="#484848">
                <v:path arrowok="t"/>
              </v:shape>
            </v:group>
            <v:group style="position:absolute;left:7354;top:11424;width:2;height:758" coordorigin="7354,11424" coordsize="2,758">
              <v:shape style="position:absolute;left:7354;top:11424;width:2;height:758" coordorigin="7354,11424" coordsize="0,758" path="m7354,12182l7354,11424e" filled="f" stroked="t" strokeweight=".24pt" strokecolor="#484848">
                <v:path arrowok="t"/>
              </v:shape>
            </v:group>
            <v:group style="position:absolute;left:8501;top:11688;width:1646;height:2" coordorigin="8501,11688" coordsize="1646,2">
              <v:shape style="position:absolute;left:8501;top:11688;width:1646;height:2" coordorigin="8501,11688" coordsize="1646,0" path="m8501,11688l10147,11688e" filled="f" stroked="t" strokeweight=".48pt" strokecolor="#383838">
                <v:path arrowok="t"/>
              </v:shape>
            </v:group>
            <v:group style="position:absolute;left:9744;top:11683;width:1814;height:2" coordorigin="9744,11683" coordsize="1814,2">
              <v:shape style="position:absolute;left:9744;top:11683;width:1814;height:2" coordorigin="9744,11683" coordsize="1814,0" path="m9744,11683l11558,11683e" filled="f" stroked="t" strokeweight=".96pt" strokecolor="#545454">
                <v:path arrowok="t"/>
              </v:shape>
            </v:group>
            <v:group style="position:absolute;left:1721;top:11645;width:2;height:1795" coordorigin="1721,11645" coordsize="2,1795">
              <v:shape style="position:absolute;left:1721;top:11645;width:2;height:1795" coordorigin="1721,11645" coordsize="0,1795" path="m1721,13440l1721,11645e" filled="f" stroked="t" strokeweight=".48pt" strokecolor="#2F2F2F">
                <v:path arrowok="t"/>
              </v:shape>
            </v:group>
            <v:group style="position:absolute;left:2352;top:11664;width:2;height:2006" coordorigin="2352,11664" coordsize="2,2006">
              <v:shape style="position:absolute;left:2352;top:11664;width:2;height:2006" coordorigin="2352,11664" coordsize="0,2006" path="m2352,13670l2352,11664e" filled="f" stroked="t" strokeweight=".24pt" strokecolor="#0F0F0F">
                <v:path arrowok="t"/>
              </v:shape>
            </v:group>
            <v:group style="position:absolute;left:7354;top:12182;width:2;height:3245" coordorigin="7354,12182" coordsize="2,3245">
              <v:shape style="position:absolute;left:7354;top:12182;width:2;height:3245" coordorigin="7354,12182" coordsize="0,3245" path="m7354,15427l7354,12182e" filled="f" stroked="t" strokeweight=".24pt" strokecolor="#000000">
                <v:path arrowok="t"/>
              </v:shape>
            </v:group>
            <v:group style="position:absolute;left:11551;top:12312;width:2;height:1944" coordorigin="11551,12312" coordsize="2,1944">
              <v:shape style="position:absolute;left:11551;top:12312;width:2;height:1944" coordorigin="11551,12312" coordsize="0,1944" path="m11551,14256l11551,12312e" filled="f" stroked="t" strokeweight=".48pt" strokecolor="#343434">
                <v:path arrowok="t"/>
              </v:shape>
            </v:group>
            <v:group style="position:absolute;left:1721;top:12562;width:2;height:878" coordorigin="1721,12562" coordsize="2,878">
              <v:shape style="position:absolute;left:1721;top:12562;width:2;height:878" coordorigin="1721,12562" coordsize="0,878" path="m1721,13440l1721,12562e" filled="f" stroked="t" strokeweight=".48pt" strokecolor="#444444">
                <v:path arrowok="t"/>
              </v:shape>
            </v:group>
            <v:group style="position:absolute;left:326;top:12878;width:2;height:1349" coordorigin="326,12878" coordsize="2,1349">
              <v:shape style="position:absolute;left:326;top:12878;width:2;height:1349" coordorigin="326,12878" coordsize="0,1349" path="m326,14227l326,12878e" filled="f" stroked="t" strokeweight=".96pt" strokecolor="#000000">
                <v:path arrowok="t"/>
              </v:shape>
            </v:group>
            <v:group style="position:absolute;left:1721;top:13109;width:2;height:331" coordorigin="1721,13109" coordsize="2,331">
              <v:shape style="position:absolute;left:1721;top:13109;width:2;height:331" coordorigin="1721,13109" coordsize="0,331" path="m1721,13440l1721,13109e" filled="f" stroked="t" strokeweight=".48pt" strokecolor="#606060">
                <v:path arrowok="t"/>
              </v:shape>
            </v:group>
            <v:group style="position:absolute;left:1685;top:13378;width:2;height:293" coordorigin="1685,13378" coordsize="2,293">
              <v:shape style="position:absolute;left:1685;top:13378;width:2;height:293" coordorigin="1685,13378" coordsize="0,293" path="m1685,13670l1685,13378e" filled="f" stroked="t" strokeweight=".96pt" strokecolor="#000000">
                <v:path arrowok="t"/>
              </v:shape>
            </v:group>
            <v:group style="position:absolute;left:317;top:13666;width:514;height:2" coordorigin="317,13666" coordsize="514,2">
              <v:shape style="position:absolute;left:317;top:13666;width:514;height:2" coordorigin="317,13666" coordsize="514,0" path="m317,13666l830,13666e" filled="f" stroked="t" strokeweight=".24pt" strokecolor="#484848">
                <v:path arrowok="t"/>
              </v:shape>
            </v:group>
            <v:group style="position:absolute;left:830;top:13666;width:1526;height:2" coordorigin="830,13666" coordsize="1526,2">
              <v:shape style="position:absolute;left:830;top:13666;width:1526;height:2" coordorigin="830,13666" coordsize="1526,0" path="m830,13666l2357,13666e" filled="f" stroked="t" strokeweight=".24pt" strokecolor="#030303">
                <v:path arrowok="t"/>
              </v:shape>
            </v:group>
            <v:group style="position:absolute;left:1114;top:13138;width:2;height:446" coordorigin="1114,13138" coordsize="2,446">
              <v:shape style="position:absolute;left:1114;top:13138;width:2;height:446" coordorigin="1114,13138" coordsize="0,446" path="m1114,13584l1114,13138e" filled="f" stroked="t" strokeweight=".24pt" strokecolor="#000000">
                <v:path arrowok="t"/>
              </v:shape>
            </v:group>
            <v:group style="position:absolute;left:1114;top:13584;width:2;height:1171" coordorigin="1114,13584" coordsize="2,1171">
              <v:shape style="position:absolute;left:1114;top:13584;width:2;height:1171" coordorigin="1114,13584" coordsize="0,1171" path="m1114,14755l1114,13584e" filled="f" stroked="t" strokeweight=".96pt" strokecolor="#0F0F0F">
                <v:path arrowok="t"/>
              </v:shape>
            </v:group>
            <v:group style="position:absolute;left:1685;top:13666;width:2;height:360" coordorigin="1685,13666" coordsize="2,360">
              <v:shape style="position:absolute;left:1685;top:13666;width:2;height:360" coordorigin="1685,13666" coordsize="0,360" path="m1685,14026l1685,13666e" filled="f" stroked="t" strokeweight=".24pt" strokecolor="#282828">
                <v:path arrowok="t"/>
              </v:shape>
            </v:group>
            <v:group style="position:absolute;left:2352;top:13666;width:2;height:360" coordorigin="2352,13666" coordsize="2,360">
              <v:shape style="position:absolute;left:2352;top:13666;width:2;height:360" coordorigin="2352,13666" coordsize="0,360" path="m2352,14026l2352,13666e" filled="f" stroked="t" strokeweight=".24pt" strokecolor="#444444">
                <v:path arrowok="t"/>
              </v:shape>
            </v:group>
            <v:group style="position:absolute;left:1685;top:14026;width:2;height:730" coordorigin="1685,14026" coordsize="2,730">
              <v:shape style="position:absolute;left:1685;top:14026;width:2;height:730" coordorigin="1685,14026" coordsize="0,730" path="m1685,14755l1685,14026e" filled="f" stroked="t" strokeweight=".24pt" strokecolor="#000000">
                <v:path arrowok="t"/>
              </v:shape>
            </v:group>
            <v:group style="position:absolute;left:2352;top:14026;width:2;height:2448" coordorigin="2352,14026" coordsize="2,2448">
              <v:shape style="position:absolute;left:2352;top:14026;width:2;height:2448" coordorigin="2352,14026" coordsize="0,2448" path="m2352,16474l2352,14026e" filled="f" stroked="t" strokeweight=".24pt" strokecolor="#000000">
                <v:path arrowok="t"/>
              </v:shape>
            </v:group>
            <v:group style="position:absolute;left:326;top:14227;width:2;height:2246" coordorigin="326,14227" coordsize="2,2246">
              <v:shape style="position:absolute;left:326;top:14227;width:2;height:2246" coordorigin="326,14227" coordsize="0,2246" path="m326,16474l326,14227e" filled="f" stroked="t" strokeweight=".24pt" strokecolor="#000000">
                <v:path arrowok="t"/>
              </v:shape>
            </v:group>
            <v:group style="position:absolute;left:11554;top:14198;width:2;height:509" coordorigin="11554,14198" coordsize="2,509">
              <v:shape style="position:absolute;left:11554;top:14198;width:2;height:509" coordorigin="11554,14198" coordsize="0,509" path="m11554,14707l11554,14198e" filled="f" stroked="t" strokeweight=".48pt" strokecolor="#606060">
                <v:path arrowok="t"/>
              </v:shape>
            </v:group>
            <v:group style="position:absolute;left:1114;top:14755;width:2;height:1718" coordorigin="1114,14755" coordsize="2,1718">
              <v:shape style="position:absolute;left:1114;top:14755;width:2;height:1718" coordorigin="1114,14755" coordsize="0,1718" path="m1114,16474l1114,14755e" filled="f" stroked="t" strokeweight=".24pt" strokecolor="#000000">
                <v:path arrowok="t"/>
              </v:shape>
            </v:group>
            <v:group style="position:absolute;left:1685;top:14755;width:2;height:1718" coordorigin="1685,14755" coordsize="2,1718">
              <v:shape style="position:absolute;left:1685;top:14755;width:2;height:1718" coordorigin="1685,14755" coordsize="0,1718" path="m1685,16474l1685,14755e" filled="f" stroked="t" strokeweight=".96pt" strokecolor="#000000">
                <v:path arrowok="t"/>
              </v:shape>
            </v:group>
            <v:group style="position:absolute;left:11554;top:14746;width:2;height:192" coordorigin="11554,14746" coordsize="2,192">
              <v:shape style="position:absolute;left:11554;top:14746;width:2;height:192" coordorigin="11554,14746" coordsize="0,192" path="m11554,14938l11554,14746e" filled="f" stroked="t" strokeweight=".24pt" strokecolor="#6B6B6B">
                <v:path arrowok="t"/>
              </v:shape>
            </v:group>
            <v:group style="position:absolute;left:11525;top:14923;width:2;height:115" coordorigin="11525,14923" coordsize="2,115">
              <v:shape style="position:absolute;left:11525;top:14923;width:2;height:115" coordorigin="11525,14923" coordsize="0,115" path="m11525,15038l11525,14923e" filled="f" stroked="t" strokeweight=".24pt" strokecolor="#000000">
                <v:path arrowok="t"/>
              </v:shape>
            </v:group>
            <v:group style="position:absolute;left:374;top:16488;width:2534;height:2" coordorigin="374,16488" coordsize="2534,2">
              <v:shape style="position:absolute;left:374;top:16488;width:2534;height:2" coordorigin="374,16488" coordsize="2534,0" path="m374,16488l2909,16488e" filled="f" stroked="t" strokeweight=".96pt" strokecolor="#4F4F4F">
                <v:path arrowok="t"/>
              </v:shape>
            </v:group>
            <v:group style="position:absolute;left:2856;top:16464;width:307;height:2" coordorigin="2856,16464" coordsize="307,2">
              <v:shape style="position:absolute;left:2856;top:16464;width:307;height:2" coordorigin="2856,16464" coordsize="307,0" path="m2856,16464l3163,16464e" filled="f" stroked="t" strokeweight=".24pt" strokecolor="#000000">
                <v:path arrowok="t"/>
              </v:shape>
            </v:group>
            <v:group style="position:absolute;left:3134;top:16478;width:3048;height:2" coordorigin="3134,16478" coordsize="3048,2">
              <v:shape style="position:absolute;left:3134;top:16478;width:3048;height:2" coordorigin="3134,16478" coordsize="3048,0" path="m3134,16478l6182,16478e" filled="f" stroked="t" strokeweight=".96pt" strokecolor="#4F4F4F">
                <v:path arrowok="t"/>
              </v:shape>
            </v:group>
            <v:group style="position:absolute;left:6125;top:16474;width:720;height:2" coordorigin="6125,16474" coordsize="720,2">
              <v:shape style="position:absolute;left:6125;top:16474;width:720;height:2" coordorigin="6125,16474" coordsize="720,0" path="m6125,16474l6845,16474e" filled="f" stroked="t" strokeweight=".48pt" strokecolor="#383838">
                <v:path arrowok="t"/>
              </v:shape>
            </v:group>
            <v:group style="position:absolute;left:6787;top:16474;width:269;height:2" coordorigin="6787,16474" coordsize="269,2">
              <v:shape style="position:absolute;left:6787;top:16474;width:269;height:2" coordorigin="6787,16474" coordsize="269,0" path="m6787,16474l7056,16474e" filled="f" stroked="t" strokeweight=".48pt" strokecolor="#232323">
                <v:path arrowok="t"/>
              </v:shape>
            </v:group>
            <v:group style="position:absolute;left:11554;top:15053;width:2;height:1416" coordorigin="11554,15053" coordsize="2,1416">
              <v:shape style="position:absolute;left:11554;top:15053;width:2;height:1416" coordorigin="11554,15053" coordsize="0,1416" path="m11554,16469l11554,15053e" filled="f" stroked="t" strokeweight=".48pt" strokecolor="#646464">
                <v:path arrowok="t"/>
              </v:shape>
            </v:group>
            <v:group style="position:absolute;left:6998;top:16469;width:4570;height:2" coordorigin="6998,16469" coordsize="4570,2">
              <v:shape style="position:absolute;left:6998;top:16469;width:4570;height:2" coordorigin="6998,16469" coordsize="4570,0" path="m6998,16469l11568,16469e" filled="f" stroked="t" strokeweight=".96pt" strokecolor="#5B5B5B">
                <v:path arrowok="t"/>
              </v:shape>
            </v:group>
            <v:group style="position:absolute;left:7354;top:15427;width:2;height:1046" coordorigin="7354,15427" coordsize="2,1046">
              <v:shape style="position:absolute;left:7354;top:15427;width:2;height:1046" coordorigin="7354,15427" coordsize="0,1046" path="m7354,16474l7354,15427e" filled="f" stroked="t" strokeweight=".24pt" strokecolor="#646464">
                <v:path arrowok="t"/>
              </v:shape>
            </v:group>
            <v:group style="position:absolute;left:10090;top:16464;width:869;height:2" coordorigin="10090,16464" coordsize="869,2">
              <v:shape style="position:absolute;left:10090;top:16464;width:869;height:2" coordorigin="10090,16464" coordsize="869,0" path="m10090,16464l10958,16464e" filled="f" stroked="t" strokeweight=".48pt" strokecolor="#444444">
                <v:path arrowok="t"/>
              </v:shape>
            </v:group>
            <v:group style="position:absolute;left:10901;top:16459;width:658;height:2" coordorigin="10901,16459" coordsize="658,2">
              <v:shape style="position:absolute;left:10901;top:16459;width:658;height:2" coordorigin="10901,16459" coordsize="658,0" path="m10901,16459l11558,16459e" filled="f" stroked="t" strokeweight=".96pt" strokecolor="#67676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2"/>
          <w:szCs w:val="22"/>
          <w:color w:val="A5A5A5"/>
          <w:spacing w:val="0"/>
          <w:w w:val="81"/>
        </w:rPr>
        <w:t>ltraiy</w:t>
      </w:r>
      <w:r>
        <w:rPr>
          <w:rFonts w:ascii="Arial" w:hAnsi="Arial" w:cs="Arial" w:eastAsia="Arial"/>
          <w:sz w:val="22"/>
          <w:szCs w:val="22"/>
          <w:color w:val="A5A5A5"/>
          <w:spacing w:val="0"/>
          <w:w w:val="81"/>
        </w:rPr>
        <w:t>e</w:t>
      </w:r>
      <w:r>
        <w:rPr>
          <w:rFonts w:ascii="Arial" w:hAnsi="Arial" w:cs="Arial" w:eastAsia="Arial"/>
          <w:sz w:val="22"/>
          <w:szCs w:val="22"/>
          <w:color w:val="A5A5A5"/>
          <w:spacing w:val="14"/>
          <w:w w:val="81"/>
        </w:rPr>
        <w:t> </w:t>
      </w:r>
      <w:r>
        <w:rPr>
          <w:rFonts w:ascii="Arial" w:hAnsi="Arial" w:cs="Arial" w:eastAsia="Arial"/>
          <w:sz w:val="22"/>
          <w:szCs w:val="22"/>
          <w:color w:val="909090"/>
          <w:spacing w:val="0"/>
          <w:w w:val="81"/>
        </w:rPr>
        <w:t>Gune</w:t>
      </w:r>
      <w:r>
        <w:rPr>
          <w:rFonts w:ascii="Arial" w:hAnsi="Arial" w:cs="Arial" w:eastAsia="Arial"/>
          <w:sz w:val="22"/>
          <w:szCs w:val="22"/>
          <w:color w:val="909090"/>
          <w:spacing w:val="0"/>
          <w:w w:val="81"/>
        </w:rPr>
        <w:t>y</w:t>
      </w:r>
      <w:r>
        <w:rPr>
          <w:rFonts w:ascii="Arial" w:hAnsi="Arial" w:cs="Arial" w:eastAsia="Arial"/>
          <w:sz w:val="22"/>
          <w:szCs w:val="22"/>
          <w:color w:val="909090"/>
          <w:spacing w:val="-1"/>
          <w:w w:val="81"/>
        </w:rPr>
        <w:t> </w:t>
      </w:r>
      <w:r>
        <w:rPr>
          <w:rFonts w:ascii="Arial" w:hAnsi="Arial" w:cs="Arial" w:eastAsia="Arial"/>
          <w:sz w:val="22"/>
          <w:szCs w:val="22"/>
          <w:color w:val="797979"/>
          <w:spacing w:val="0"/>
          <w:w w:val="81"/>
        </w:rPr>
        <w:t>Bolg</w:t>
      </w:r>
      <w:r>
        <w:rPr>
          <w:rFonts w:ascii="Arial" w:hAnsi="Arial" w:cs="Arial" w:eastAsia="Arial"/>
          <w:sz w:val="22"/>
          <w:szCs w:val="22"/>
          <w:color w:val="797979"/>
          <w:spacing w:val="0"/>
          <w:w w:val="81"/>
        </w:rPr>
        <w:t>e</w:t>
      </w:r>
      <w:r>
        <w:rPr>
          <w:rFonts w:ascii="Arial" w:hAnsi="Arial" w:cs="Arial" w:eastAsia="Arial"/>
          <w:sz w:val="22"/>
          <w:szCs w:val="22"/>
          <w:color w:val="797979"/>
          <w:spacing w:val="-6"/>
          <w:w w:val="81"/>
        </w:rPr>
        <w:t> </w:t>
      </w:r>
      <w:r>
        <w:rPr>
          <w:rFonts w:ascii="Arial" w:hAnsi="Arial" w:cs="Arial" w:eastAsia="Arial"/>
          <w:sz w:val="22"/>
          <w:szCs w:val="22"/>
          <w:color w:val="909090"/>
          <w:spacing w:val="0"/>
          <w:w w:val="82"/>
        </w:rPr>
        <w:t>A</w:t>
      </w:r>
      <w:r>
        <w:rPr>
          <w:rFonts w:ascii="Arial" w:hAnsi="Arial" w:cs="Arial" w:eastAsia="Arial"/>
          <w:sz w:val="22"/>
          <w:szCs w:val="22"/>
          <w:color w:val="909090"/>
          <w:spacing w:val="0"/>
          <w:w w:val="83"/>
        </w:rPr>
        <w:t>m</w:t>
      </w:r>
      <w:r>
        <w:rPr>
          <w:rFonts w:ascii="Arial" w:hAnsi="Arial" w:cs="Arial" w:eastAsia="Arial"/>
          <w:sz w:val="22"/>
          <w:szCs w:val="22"/>
          <w:color w:val="575759"/>
          <w:spacing w:val="-10"/>
          <w:w w:val="99"/>
        </w:rPr>
        <w:t>i</w:t>
      </w:r>
      <w:r>
        <w:rPr>
          <w:rFonts w:ascii="Arial" w:hAnsi="Arial" w:cs="Arial" w:eastAsia="Arial"/>
          <w:sz w:val="22"/>
          <w:szCs w:val="22"/>
          <w:color w:val="797979"/>
          <w:spacing w:val="0"/>
          <w:w w:val="103"/>
        </w:rPr>
        <w:t>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94" w:after="0" w:line="240" w:lineRule="auto"/>
        <w:ind w:right="-20"/>
        <w:jc w:val="right"/>
        <w:rPr>
          <w:rFonts w:ascii="Courier New" w:hAnsi="Courier New" w:cs="Courier New" w:eastAsia="Courier New"/>
          <w:sz w:val="43"/>
          <w:szCs w:val="43"/>
        </w:rPr>
      </w:pPr>
      <w:rPr/>
      <w:r>
        <w:rPr>
          <w:rFonts w:ascii="Courier New" w:hAnsi="Courier New" w:cs="Courier New" w:eastAsia="Courier New"/>
          <w:sz w:val="43"/>
          <w:szCs w:val="43"/>
          <w:color w:val="3F448E"/>
          <w:spacing w:val="0"/>
          <w:w w:val="357"/>
          <w:i/>
        </w:rPr>
        <w:t>$</w:t>
      </w:r>
      <w:r>
        <w:rPr>
          <w:rFonts w:ascii="Courier New" w:hAnsi="Courier New" w:cs="Courier New" w:eastAsia="Courier New"/>
          <w:sz w:val="43"/>
          <w:szCs w:val="43"/>
          <w:color w:val="000000"/>
          <w:spacing w:val="0"/>
          <w:w w:val="100"/>
        </w:rPr>
      </w:r>
    </w:p>
    <w:p>
      <w:pPr>
        <w:spacing w:before="0" w:after="0" w:line="112" w:lineRule="exact"/>
        <w:ind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909090"/>
          <w:spacing w:val="0"/>
          <w:w w:val="82"/>
          <w:b/>
          <w:bCs/>
        </w:rPr>
        <w:t>,.,._l;f1</w:t>
      </w:r>
      <w:r>
        <w:rPr>
          <w:rFonts w:ascii="Times New Roman" w:hAnsi="Times New Roman" w:cs="Times New Roman" w:eastAsia="Times New Roman"/>
          <w:sz w:val="11"/>
          <w:szCs w:val="11"/>
          <w:color w:val="909090"/>
          <w:spacing w:val="0"/>
          <w:w w:val="82"/>
          <w:b/>
          <w:bCs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909090"/>
          <w:spacing w:val="0"/>
          <w:w w:val="82"/>
          <w:b/>
          <w:bCs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909090"/>
          <w:spacing w:val="3"/>
          <w:w w:val="82"/>
          <w:b/>
          <w:bCs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ABABC"/>
          <w:spacing w:val="-12"/>
          <w:w w:val="202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909090"/>
          <w:spacing w:val="0"/>
          <w:w w:val="72"/>
        </w:rPr>
        <w:t>...</w:t>
      </w:r>
      <w:r>
        <w:rPr>
          <w:rFonts w:ascii="Times New Roman" w:hAnsi="Times New Roman" w:cs="Times New Roman" w:eastAsia="Times New Roman"/>
          <w:sz w:val="11"/>
          <w:szCs w:val="11"/>
          <w:color w:val="909090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90909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5A5A5"/>
          <w:spacing w:val="0"/>
          <w:w w:val="157"/>
        </w:rPr>
        <w:t>1</w:t>
      </w:r>
      <w:r>
        <w:rPr>
          <w:rFonts w:ascii="Times New Roman" w:hAnsi="Times New Roman" w:cs="Times New Roman" w:eastAsia="Times New Roman"/>
          <w:sz w:val="7"/>
          <w:szCs w:val="7"/>
          <w:color w:val="A5A5A5"/>
          <w:spacing w:val="0"/>
          <w:w w:val="157"/>
        </w:rPr>
        <w:t>  </w:t>
      </w:r>
      <w:r>
        <w:rPr>
          <w:rFonts w:ascii="Times New Roman" w:hAnsi="Times New Roman" w:cs="Times New Roman" w:eastAsia="Times New Roman"/>
          <w:sz w:val="7"/>
          <w:szCs w:val="7"/>
          <w:color w:val="A5A5A5"/>
          <w:spacing w:val="17"/>
          <w:w w:val="157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5A5A5"/>
          <w:spacing w:val="0"/>
          <w:w w:val="100"/>
          <w:b/>
          <w:bCs/>
          <w:i/>
        </w:rPr>
        <w:t>V</w:t>
      </w:r>
      <w:r>
        <w:rPr>
          <w:rFonts w:ascii="Times New Roman" w:hAnsi="Times New Roman" w:cs="Times New Roman" w:eastAsia="Times New Roman"/>
          <w:sz w:val="7"/>
          <w:szCs w:val="7"/>
          <w:color w:val="A5A5A5"/>
          <w:spacing w:val="0"/>
          <w:w w:val="100"/>
          <w:b/>
          <w:bCs/>
          <w:i/>
        </w:rPr>
        <w:t>        </w:t>
      </w:r>
      <w:r>
        <w:rPr>
          <w:rFonts w:ascii="Times New Roman" w:hAnsi="Times New Roman" w:cs="Times New Roman" w:eastAsia="Times New Roman"/>
          <w:sz w:val="7"/>
          <w:szCs w:val="7"/>
          <w:color w:val="A5A5A5"/>
          <w:spacing w:val="2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262626"/>
          <w:spacing w:val="-10"/>
          <w:w w:val="188"/>
        </w:rPr>
        <w:t>,</w:t>
      </w:r>
      <w:r>
        <w:rPr>
          <w:rFonts w:ascii="Times New Roman" w:hAnsi="Times New Roman" w:cs="Times New Roman" w:eastAsia="Times New Roman"/>
          <w:sz w:val="7"/>
          <w:szCs w:val="7"/>
          <w:color w:val="262626"/>
          <w:spacing w:val="0"/>
          <w:w w:val="77"/>
        </w:rPr>
        <w:t>..</w:t>
      </w:r>
      <w:r>
        <w:rPr>
          <w:rFonts w:ascii="Times New Roman" w:hAnsi="Times New Roman" w:cs="Times New Roman" w:eastAsia="Times New Roman"/>
          <w:sz w:val="7"/>
          <w:szCs w:val="7"/>
          <w:color w:val="26262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20"/>
          <w:cols w:num="2" w:equalWidth="0">
            <w:col w:w="5087" w:space="3812"/>
            <w:col w:w="2561"/>
          </w:cols>
        </w:sectPr>
      </w:pPr>
      <w:rPr/>
    </w:p>
    <w:p>
      <w:pPr>
        <w:spacing w:before="73" w:after="0" w:line="216" w:lineRule="auto"/>
        <w:ind w:left="594" w:right="-151" w:firstLine="-32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7"/>
          <w:szCs w:val="87"/>
          <w:color w:val="262626"/>
          <w:spacing w:val="-682"/>
          <w:w w:val="148"/>
          <w:b/>
          <w:bCs/>
          <w:position w:val="13"/>
        </w:rPr>
        <w:t>1</w:t>
      </w:r>
      <w:r>
        <w:rPr>
          <w:rFonts w:ascii="Arial" w:hAnsi="Arial" w:cs="Arial" w:eastAsia="Arial"/>
          <w:sz w:val="15"/>
          <w:szCs w:val="15"/>
          <w:color w:val="262626"/>
          <w:spacing w:val="2"/>
          <w:w w:val="104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4"/>
          <w:position w:val="0"/>
        </w:rPr>
        <w:t>ZMIR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4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262626"/>
          <w:spacing w:val="0"/>
          <w:w w:val="100"/>
          <w:b/>
          <w:bCs/>
          <w:position w:val="0"/>
        </w:rPr>
        <w:t>BÜYÜKŞEHIR</w:t>
      </w:r>
      <w:r>
        <w:rPr>
          <w:rFonts w:ascii="Arial" w:hAnsi="Arial" w:cs="Arial" w:eastAsia="Arial"/>
          <w:sz w:val="16"/>
          <w:szCs w:val="16"/>
          <w:color w:val="262626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356" w:right="469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77.119995pt;margin-top:-3.157276pt;width:47.040001pt;height:43.200001pt;mso-position-horizontal-relative:page;mso-position-vertical-relative:paragraph;z-index:-15201" type="#_x0000_t75">
            <v:imagedata r:id="rId40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4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8" w:after="0" w:line="237" w:lineRule="exact"/>
        <w:ind w:left="1107" w:right="553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00" w:bottom="0" w:left="160" w:right="180"/>
          <w:cols w:num="2" w:equalWidth="0">
            <w:col w:w="1535" w:space="1511"/>
            <w:col w:w="8534"/>
          </w:cols>
        </w:sectPr>
      </w:pPr>
      <w:rPr/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80"/>
        </w:sectPr>
      </w:pPr>
      <w:rPr/>
    </w:p>
    <w:p>
      <w:pPr>
        <w:spacing w:before="35" w:after="0" w:line="240" w:lineRule="auto"/>
        <w:ind w:left="138" w:right="-20"/>
        <w:jc w:val="left"/>
        <w:tabs>
          <w:tab w:pos="1500" w:val="left"/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:05.03.2017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050505"/>
          <w:spacing w:val="-6"/>
          <w:w w:val="69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No:23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52" w:right="-69"/>
        <w:jc w:val="left"/>
        <w:tabs>
          <w:tab w:pos="1500" w:val="left"/>
          <w:tab w:pos="2880" w:val="left"/>
          <w:tab w:pos="4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:05.03.2017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93"/>
        </w:rPr>
        <w:t>IKay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10"/>
          <w:w w:val="9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3"/>
        </w:rPr>
        <w:t>:1513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98"/>
          <w:position w:val="-1"/>
        </w:rPr>
        <w:t>Bildirileı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98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-11"/>
          <w:w w:val="9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:50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Yıl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Ortaokul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  <w:position w:val="-1"/>
        </w:rPr>
        <w:t>ÖnO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6"/>
          <w:position w:val="-1"/>
        </w:rPr>
        <w:t>Ödemi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-9"/>
          <w:w w:val="107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34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5"/>
          <w:position w:val="-1"/>
        </w:rPr>
        <w:t>tZMiR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5" w:after="0" w:line="240" w:lineRule="auto"/>
        <w:ind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:22:02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4"/>
        </w:rPr>
        <w:t>lrel: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ahadı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ŞENDURAN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80"/>
          <w:cols w:num="2" w:equalWidth="0">
            <w:col w:w="4726" w:space="567"/>
            <w:col w:w="6287"/>
          </w:cols>
        </w:sectPr>
      </w:pPr>
      <w:rPr/>
    </w:p>
    <w:p>
      <w:pPr>
        <w:spacing w:before="3" w:after="0" w:line="20" w:lineRule="exact"/>
        <w:jc w:val="left"/>
        <w:rPr>
          <w:sz w:val="2"/>
          <w:szCs w:val="2"/>
        </w:rPr>
      </w:pPr>
      <w:rPr/>
      <w:r>
        <w:rPr>
          <w:sz w:val="2"/>
          <w:szCs w:val="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1.999998" w:type="dxa"/>
      </w:tblPr>
      <w:tblGrid/>
      <w:tr>
        <w:trPr>
          <w:trHeight w:val="245" w:hRule="exact"/>
        </w:trPr>
        <w:tc>
          <w:tcPr>
            <w:tcW w:w="1228" w:type="dxa"/>
            <w:tcBorders>
              <w:top w:val="single" w:sz="5.76" w:space="0" w:color="3B3B3B"/>
              <w:bottom w:val="single" w:sz="5.76" w:space="0" w:color="3B3B3B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D3D"/>
                <w:spacing w:val="0"/>
                <w:w w:val="100"/>
              </w:rPr>
              <w:t>Doğru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D3D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4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864" w:type="dxa"/>
            <w:tcBorders>
              <w:top w:val="single" w:sz="5.76" w:space="0" w:color="3B3B3B"/>
              <w:bottom w:val="single" w:sz="5.76" w:space="0" w:color="3B3B3B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19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:Atatür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Namı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Kemal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Caddesi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4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D3D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D3D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D3D"/>
                <w:spacing w:val="0"/>
                <w:w w:val="104"/>
              </w:rPr>
              <w:t>Ödemi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D3D"/>
                <w:spacing w:val="-2"/>
                <w:w w:val="105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76769"/>
                <w:spacing w:val="-4"/>
                <w:w w:val="134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D3D"/>
                <w:spacing w:val="0"/>
                <w:w w:val="108"/>
              </w:rPr>
              <w:t>iZMiR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247" w:type="dxa"/>
            <w:tcBorders>
              <w:top w:val="single" w:sz="5.76" w:space="0" w:color="3B3B3B"/>
              <w:bottom w:val="single" w:sz="5.76" w:space="0" w:color="3B3B3B"/>
              <w:left w:val="nil" w:sz="6" w:space="0" w:color="auto"/>
              <w:right w:val="single" w:sz="5.76" w:space="0" w:color="4F4F4F"/>
            </w:tcBorders>
          </w:tcPr>
          <w:p>
            <w:pPr/>
            <w:rPr/>
          </w:p>
        </w:tc>
      </w:tr>
      <w:tr>
        <w:trPr>
          <w:trHeight w:val="235" w:hRule="exact"/>
        </w:trPr>
        <w:tc>
          <w:tcPr>
            <w:tcW w:w="1228" w:type="dxa"/>
            <w:tcBorders>
              <w:top w:val="single" w:sz="5.76" w:space="0" w:color="3B3B3B"/>
              <w:bottom w:val="single" w:sz="5.76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1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3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864" w:type="dxa"/>
            <w:tcBorders>
              <w:top w:val="single" w:sz="5.76" w:space="0" w:color="3B3B3B"/>
              <w:bottom w:val="single" w:sz="5.76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18" w:lineRule="exact"/>
              <w:ind w:left="166" w:right="-20"/>
              <w:jc w:val="left"/>
              <w:tabs>
                <w:tab w:pos="32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:Çö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247" w:type="dxa"/>
            <w:tcBorders>
              <w:top w:val="single" w:sz="5.76" w:space="0" w:color="3B3B3B"/>
              <w:bottom w:val="single" w:sz="5.76" w:space="0" w:color="444444"/>
              <w:left w:val="nil" w:sz="6" w:space="0" w:color="auto"/>
              <w:right w:val="single" w:sz="5.76" w:space="0" w:color="4F4F4F"/>
            </w:tcBorders>
          </w:tcPr>
          <w:p>
            <w:pPr>
              <w:spacing w:before="2" w:after="0" w:line="218" w:lineRule="exact"/>
              <w:ind w:left="48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8"/>
              </w:rPr>
              <w:t>:Açı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8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7"/>
                <w:w w:val="10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8"/>
              </w:rPr>
              <w:t>Ateş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28" w:after="0" w:line="196" w:lineRule="exact"/>
        <w:ind w:left="3373" w:right="3707" w:firstLine="-3221"/>
        <w:jc w:val="left"/>
        <w:tabs>
          <w:tab w:pos="3360" w:val="left"/>
          <w:tab w:pos="6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7.440002pt;margin-top:12.92277pt;width:32.533566pt;height:23pt;mso-position-horizontal-relative:page;mso-position-vertical-relative:paragraph;z-index:-15197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tabs>
                      <w:tab w:pos="600" w:val="left"/>
                    </w:tabs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3B3D3D"/>
                      <w:spacing w:val="0"/>
                      <w:w w:val="40"/>
                    </w:rPr>
                    <w:t>ı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3B3D3D"/>
                      <w:spacing w:val="-43"/>
                      <w:w w:val="40"/>
                    </w:rPr>
                    <w:t> 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3B3D3D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3B3D3D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262626"/>
                      <w:spacing w:val="0"/>
                      <w:w w:val="40"/>
                    </w:rPr>
                    <w:t>ı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87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15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K.agi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-1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-2"/>
          <w:w w:val="103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7"/>
          <w:w w:val="11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8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240" w:lineRule="auto"/>
        <w:ind w:left="5302" w:right="-20"/>
        <w:jc w:val="left"/>
        <w:tabs>
          <w:tab w:pos="5760" w:val="left"/>
          <w:tab w:pos="6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7E7E7E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7E7E7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7E7E7E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262626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94"/>
        </w:rPr>
        <w:t>Yangıııı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20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:22:09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80"/>
        </w:sectPr>
      </w:pPr>
      <w:rPr/>
    </w:p>
    <w:p>
      <w:pPr>
        <w:spacing w:before="79" w:after="0" w:line="240" w:lineRule="auto"/>
        <w:ind w:left="15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8" w:after="0" w:line="240" w:lineRule="auto"/>
        <w:ind w:left="14" w:right="-20"/>
        <w:jc w:val="left"/>
        <w:tabs>
          <w:tab w:pos="3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23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Ödemi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93"/>
        </w:rPr>
        <w:t>IKira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1"/>
          <w:w w:val="93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:Bıosu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A.Ş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ERGENÇ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3" w:lineRule="auto"/>
        <w:ind w:left="73" w:right="2697"/>
        <w:jc w:val="left"/>
        <w:tabs>
          <w:tab w:pos="256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52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4"/>
          <w:w w:val="1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:22:03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4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22:06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52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5"/>
          <w:w w:val="1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5297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5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Blektri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6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25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Emnivet-Jandarma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8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80"/>
          <w:cols w:num="2" w:equalWidth="0">
            <w:col w:w="1202" w:space="663"/>
            <w:col w:w="9715"/>
          </w:cols>
        </w:sectPr>
      </w:pPr>
      <w:rPr/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6" w:right="-20"/>
        <w:jc w:val="left"/>
        <w:tabs>
          <w:tab w:pos="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8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·mcı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Gı.ıııişse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8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79" w:lineRule="auto"/>
        <w:ind w:left="67" w:right="827" w:firstLine="-3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3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6" w:lineRule="exact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1" w:lineRule="auto"/>
        <w:ind w:right="-5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6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varıldığında,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[görüldü.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Dogalgaz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54" w:right="-20"/>
        <w:jc w:val="left"/>
        <w:tabs>
          <w:tab w:pos="3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konteynerinde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80"/>
          <w:cols w:num="3" w:equalWidth="0">
            <w:col w:w="1601" w:space="265"/>
            <w:col w:w="2327" w:space="102"/>
            <w:col w:w="7285"/>
          </w:cols>
        </w:sectPr>
      </w:pPr>
      <w:rPr/>
    </w:p>
    <w:p>
      <w:pPr>
        <w:spacing w:before="11" w:after="0" w:line="167" w:lineRule="exact"/>
        <w:ind w:left="14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  <w:position w:val="-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4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4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167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  <w:position w:val="-4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153" w:lineRule="exact"/>
        <w:ind w:right="-69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  <w:position w:val="-6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1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8"/>
          <w:w w:val="36"/>
          <w:position w:val="-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-6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6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14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93"/>
          <w:position w:val="-6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93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7"/>
          <w:w w:val="93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6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80"/>
          <w:cols w:num="4" w:equalWidth="0">
            <w:col w:w="1411" w:space="724"/>
            <w:col w:w="1004" w:space="1310"/>
            <w:col w:w="2815" w:space="670"/>
            <w:col w:w="3646"/>
          </w:cols>
        </w:sectPr>
      </w:pPr>
      <w:rPr/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71" w:lineRule="exact"/>
        <w:ind w:left="2582" w:right="-20"/>
        <w:jc w:val="left"/>
        <w:tabs>
          <w:tab w:pos="4480" w:val="left"/>
          <w:tab w:pos="6060" w:val="left"/>
        </w:tabs>
        <w:rPr>
          <w:rFonts w:ascii="Arial" w:hAnsi="Arial" w:cs="Arial" w:eastAsia="Arial"/>
          <w:sz w:val="38"/>
          <w:szCs w:val="3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  <w:position w:val="2"/>
        </w:rPr>
        <w:t>300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LT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4"/>
          <w:szCs w:val="14"/>
          <w:color w:val="545656"/>
          <w:spacing w:val="0"/>
          <w:w w:val="56"/>
          <w:position w:val="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54565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545656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545656"/>
          <w:spacing w:val="0"/>
          <w:w w:val="56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konteyneri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1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lfalımini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100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14" w:lineRule="exact"/>
        <w:ind w:left="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konteynerinde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1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80"/>
          <w:cols w:num="2" w:equalWidth="0">
            <w:col w:w="1861" w:space="4"/>
            <w:col w:w="9715"/>
          </w:cols>
        </w:sectPr>
      </w:pPr>
      <w:rPr/>
    </w:p>
    <w:p>
      <w:pPr>
        <w:spacing w:before="16" w:after="0" w:line="253" w:lineRule="auto"/>
        <w:ind w:left="1866" w:right="75" w:firstLine="-17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tyapıla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sonucu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tyangı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80"/>
        </w:sectPr>
      </w:pPr>
      <w:rPr/>
    </w:p>
    <w:p>
      <w:pPr>
        <w:spacing w:before="35" w:after="0" w:line="240" w:lineRule="auto"/>
        <w:ind w:left="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14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88"/>
        </w:rPr>
        <w:t>ISirketi.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1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8"/>
          <w:w w:val="3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98"/>
        </w:rPr>
        <w:t>Bedel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80"/>
          <w:cols w:num="3" w:equalWidth="0">
            <w:col w:w="1594" w:space="271"/>
            <w:col w:w="1042" w:space="3623"/>
            <w:col w:w="505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80"/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left="15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68"/>
        <w:jc w:val="left"/>
        <w:tabs>
          <w:tab w:pos="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252" w:lineRule="auto"/>
        <w:ind w:right="-53"/>
        <w:jc w:val="left"/>
        <w:tabs>
          <w:tab w:pos="3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78"/>
        </w:rPr>
        <w:t>ITarilı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78"/>
        </w:rPr>
        <w:t>  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:05.03.2017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:22:20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Posta/Ödemiş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3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80"/>
          <w:cols w:num="4" w:equalWidth="0">
            <w:col w:w="577" w:space="161"/>
            <w:col w:w="979" w:space="149"/>
            <w:col w:w="4932" w:space="1798"/>
            <w:col w:w="2984"/>
          </w:cols>
        </w:sectPr>
      </w:pPr>
      <w:rPr/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80"/>
        </w:sectPr>
      </w:pPr>
      <w:rPr/>
    </w:p>
    <w:p>
      <w:pPr>
        <w:spacing w:before="29" w:after="0" w:line="1293" w:lineRule="exact"/>
        <w:ind w:left="2653" w:right="-234"/>
        <w:jc w:val="left"/>
        <w:rPr>
          <w:rFonts w:ascii="Arial" w:hAnsi="Arial" w:cs="Arial" w:eastAsia="Arial"/>
          <w:sz w:val="129"/>
          <w:szCs w:val="129"/>
        </w:rPr>
      </w:pPr>
      <w:rPr/>
      <w:r>
        <w:rPr/>
        <w:pict>
          <v:shape style="position:absolute;margin-left:21.120001pt;margin-top:15.190242pt;width:12.48pt;height:33.599998pt;mso-position-horizontal-relative:page;mso-position-vertical-relative:paragraph;z-index:-15199" type="#_x0000_t75">
            <v:imagedata r:id="rId41" o:title=""/>
          </v:shape>
        </w:pict>
      </w:r>
      <w:r>
        <w:rPr>
          <w:rFonts w:ascii="Times New Roman" w:hAnsi="Times New Roman" w:cs="Times New Roman" w:eastAsia="Times New Roman"/>
          <w:sz w:val="34"/>
          <w:szCs w:val="34"/>
          <w:color w:val="545656"/>
          <w:spacing w:val="-67"/>
          <w:w w:val="88"/>
          <w:b/>
          <w:bCs/>
          <w:position w:val="-20"/>
        </w:rPr>
        <w:t>e</w:t>
      </w:r>
      <w:r>
        <w:rPr>
          <w:rFonts w:ascii="Times New Roman" w:hAnsi="Times New Roman" w:cs="Times New Roman" w:eastAsia="Times New Roman"/>
          <w:sz w:val="34"/>
          <w:szCs w:val="34"/>
          <w:color w:val="505772"/>
          <w:spacing w:val="-15"/>
          <w:w w:val="151"/>
          <w:b/>
          <w:bCs/>
          <w:position w:val="-20"/>
        </w:rPr>
        <w:t>b</w:t>
      </w:r>
      <w:r>
        <w:rPr>
          <w:rFonts w:ascii="Arial" w:hAnsi="Arial" w:cs="Arial" w:eastAsia="Arial"/>
          <w:sz w:val="129"/>
          <w:szCs w:val="129"/>
          <w:color w:val="424989"/>
          <w:spacing w:val="-15"/>
          <w:w w:val="49"/>
          <w:position w:val="-18"/>
        </w:rPr>
        <w:t>r</w:t>
      </w:r>
      <w:r>
        <w:rPr>
          <w:rFonts w:ascii="Arial" w:hAnsi="Arial" w:cs="Arial" w:eastAsia="Arial"/>
          <w:sz w:val="129"/>
          <w:szCs w:val="129"/>
          <w:color w:val="424989"/>
          <w:spacing w:val="0"/>
          <w:w w:val="49"/>
          <w:position w:val="-18"/>
        </w:rPr>
        <w:t>r</w:t>
      </w:r>
      <w:r>
        <w:rPr>
          <w:rFonts w:ascii="Arial" w:hAnsi="Arial" w:cs="Arial" w:eastAsia="Arial"/>
          <w:sz w:val="129"/>
          <w:szCs w:val="129"/>
          <w:color w:val="424989"/>
          <w:spacing w:val="-184"/>
          <w:w w:val="100"/>
          <w:position w:val="-18"/>
        </w:rPr>
        <w:t> </w:t>
      </w:r>
      <w:r>
        <w:rPr>
          <w:rFonts w:ascii="Arial" w:hAnsi="Arial" w:cs="Arial" w:eastAsia="Arial"/>
          <w:sz w:val="129"/>
          <w:szCs w:val="129"/>
          <w:color w:val="424989"/>
          <w:spacing w:val="0"/>
          <w:w w:val="49"/>
          <w:position w:val="-18"/>
        </w:rPr>
        <w:t>J</w:t>
      </w:r>
      <w:r>
        <w:rPr>
          <w:rFonts w:ascii="Arial" w:hAnsi="Arial" w:cs="Arial" w:eastAsia="Arial"/>
          <w:sz w:val="129"/>
          <w:szCs w:val="129"/>
          <w:color w:val="424989"/>
          <w:spacing w:val="33"/>
          <w:w w:val="48"/>
          <w:position w:val="-18"/>
        </w:rPr>
        <w:t>.</w:t>
      </w:r>
      <w:r>
        <w:rPr>
          <w:rFonts w:ascii="Arial" w:hAnsi="Arial" w:cs="Arial" w:eastAsia="Arial"/>
          <w:sz w:val="129"/>
          <w:szCs w:val="129"/>
          <w:color w:val="979CA1"/>
          <w:spacing w:val="0"/>
          <w:w w:val="73"/>
          <w:position w:val="-18"/>
        </w:rPr>
        <w:t>'</w:t>
      </w:r>
      <w:r>
        <w:rPr>
          <w:rFonts w:ascii="Arial" w:hAnsi="Arial" w:cs="Arial" w:eastAsia="Arial"/>
          <w:sz w:val="129"/>
          <w:szCs w:val="129"/>
          <w:color w:val="000000"/>
          <w:spacing w:val="0"/>
          <w:w w:val="100"/>
          <w:position w:val="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left="-49" w:right="124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3" w:after="0" w:line="240" w:lineRule="auto"/>
        <w:ind w:right="89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13493"/>
          <w:spacing w:val="0"/>
          <w:w w:val="87"/>
          <w:b/>
          <w:bCs/>
        </w:rPr>
        <w:t>ı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414267"/>
          <w:spacing w:val="0"/>
          <w:w w:val="91"/>
          <w:i/>
        </w:rPr>
        <w:t>1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0" w:after="0" w:line="240" w:lineRule="auto"/>
        <w:ind w:left="398"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33"/>
          <w:szCs w:val="33"/>
          <w:color w:val="3B3D3D"/>
          <w:spacing w:val="18"/>
          <w:w w:val="148"/>
          <w:b/>
          <w:bCs/>
        </w:rPr>
        <w:t>ı</w:t>
      </w:r>
      <w:r>
        <w:rPr>
          <w:rFonts w:ascii="Arial" w:hAnsi="Arial" w:cs="Arial" w:eastAsia="Arial"/>
          <w:sz w:val="33"/>
          <w:szCs w:val="33"/>
          <w:color w:val="3B3D3D"/>
          <w:spacing w:val="0"/>
          <w:w w:val="59"/>
          <w:b/>
          <w:bCs/>
        </w:rPr>
        <w:t>.,</w:t>
      </w:r>
      <w:r>
        <w:rPr>
          <w:rFonts w:ascii="Arial" w:hAnsi="Arial" w:cs="Arial" w:eastAsia="Arial"/>
          <w:sz w:val="33"/>
          <w:szCs w:val="33"/>
          <w:color w:val="3B3D3D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B3D3D"/>
          <w:spacing w:val="0"/>
          <w:w w:val="61"/>
          <w:b/>
          <w:bCs/>
        </w:rPr>
        <w:t>Mart</w:t>
      </w:r>
      <w:r>
        <w:rPr>
          <w:rFonts w:ascii="Arial" w:hAnsi="Arial" w:cs="Arial" w:eastAsia="Arial"/>
          <w:sz w:val="27"/>
          <w:szCs w:val="27"/>
          <w:color w:val="3B3D3D"/>
          <w:spacing w:val="29"/>
          <w:w w:val="61"/>
          <w:b/>
          <w:bCs/>
        </w:rPr>
        <w:t> </w:t>
      </w:r>
      <w:r>
        <w:rPr>
          <w:rFonts w:ascii="Arial" w:hAnsi="Arial" w:cs="Arial" w:eastAsia="Arial"/>
          <w:sz w:val="39"/>
          <w:szCs w:val="39"/>
          <w:color w:val="3B3D3D"/>
          <w:spacing w:val="27"/>
          <w:w w:val="128"/>
          <w:b/>
          <w:bCs/>
        </w:rPr>
        <w:t>r</w:t>
      </w:r>
      <w:r>
        <w:rPr>
          <w:rFonts w:ascii="Arial" w:hAnsi="Arial" w:cs="Arial" w:eastAsia="Arial"/>
          <w:sz w:val="27"/>
          <w:szCs w:val="27"/>
          <w:color w:val="3B3D3D"/>
          <w:spacing w:val="0"/>
          <w:w w:val="63"/>
          <w:b/>
          <w:bCs/>
        </w:rPr>
        <w:t>;7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36" w:after="0" w:line="240" w:lineRule="auto"/>
        <w:ind w:left="6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B3D3D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3B3D3D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B3D3D"/>
          <w:spacing w:val="43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B3D3D"/>
          <w:spacing w:val="0"/>
          <w:w w:val="84"/>
          <w:i/>
        </w:rPr>
        <w:t>1</w:t>
      </w:r>
      <w:r>
        <w:rPr>
          <w:rFonts w:ascii="Arial" w:hAnsi="Arial" w:cs="Arial" w:eastAsia="Arial"/>
          <w:sz w:val="19"/>
          <w:szCs w:val="19"/>
          <w:color w:val="3B3D3D"/>
          <w:spacing w:val="1"/>
          <w:w w:val="84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5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80"/>
          <w:cols w:num="3" w:equalWidth="0">
            <w:col w:w="4297" w:space="501"/>
            <w:col w:w="1037" w:space="2338"/>
            <w:col w:w="3407"/>
          </w:cols>
        </w:sectPr>
      </w:pPr>
      <w:rPr/>
    </w:p>
    <w:p>
      <w:pPr>
        <w:spacing w:before="0" w:after="0" w:line="225" w:lineRule="exact"/>
        <w:ind w:left="2384" w:right="-73"/>
        <w:jc w:val="left"/>
        <w:tabs>
          <w:tab w:pos="368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13.56pt;margin-top:29.880001pt;width:568.440012pt;height:782.880002pt;mso-position-horizontal-relative:page;mso-position-vertical-relative:page;z-index:-15200" coordorigin="271,598" coordsize="11369,15658">
            <v:shape style="position:absolute;left:288;top:10426;width:1440;height:634" type="#_x0000_t75">
              <v:imagedata r:id="rId42" o:title=""/>
            </v:shape>
            <v:group style="position:absolute;left:288;top:629;width:11318;height:2" coordorigin="288,629" coordsize="11318,2">
              <v:shape style="position:absolute;left:288;top:629;width:11318;height:2" coordorigin="288,629" coordsize="11318,0" path="m288,629l11606,629e" filled="f" stroked="t" strokeweight=".72pt" strokecolor="#4B4B4B">
                <v:path arrowok="t"/>
              </v:shape>
            </v:group>
            <v:group style="position:absolute;left:298;top:605;width:2;height:15643" coordorigin="298,605" coordsize="2,15643">
              <v:shape style="position:absolute;left:298;top:605;width:2;height:15643" coordorigin="298,605" coordsize="0,15643" path="m298,16248l298,605e" filled="f" stroked="t" strokeweight=".72pt" strokecolor="#3B3B3B">
                <v:path arrowok="t"/>
              </v:shape>
            </v:group>
            <v:group style="position:absolute;left:2030;top:605;width:2;height:1478" coordorigin="2030,605" coordsize="2,1478">
              <v:shape style="position:absolute;left:2030;top:605;width:2;height:1478" coordorigin="2030,605" coordsize="0,1478" path="m2030,2083l2030,605e" filled="f" stroked="t" strokeweight=".48pt" strokecolor="#3B3B3B">
                <v:path arrowok="t"/>
              </v:shape>
            </v:group>
            <v:group style="position:absolute;left:8837;top:624;width:2;height:1469" coordorigin="8837,624" coordsize="2,1469">
              <v:shape style="position:absolute;left:8837;top:624;width:2;height:1469" coordorigin="8837,624" coordsize="0,1469" path="m8837,2093l8837,624e" filled="f" stroked="t" strokeweight=".48pt" strokecolor="#343434">
                <v:path arrowok="t"/>
              </v:shape>
            </v:group>
            <v:group style="position:absolute;left:11611;top:634;width:2;height:15590" coordorigin="11611,634" coordsize="2,15590">
              <v:shape style="position:absolute;left:11611;top:634;width:2;height:15590" coordorigin="11611,634" coordsize="0,15590" path="m11611,16224l11611,634e" filled="f" stroked="t" strokeweight=".72pt" strokecolor="#4F4F4F">
                <v:path arrowok="t"/>
              </v:shape>
            </v:group>
            <v:group style="position:absolute;left:278;top:2078;width:11328;height:2" coordorigin="278,2078" coordsize="11328,2">
              <v:shape style="position:absolute;left:278;top:2078;width:11328;height:2" coordorigin="278,2078" coordsize="11328,0" path="m278,2078l11606,2078e" filled="f" stroked="t" strokeweight=".72pt" strokecolor="#444444">
                <v:path arrowok="t"/>
              </v:shape>
            </v:group>
            <v:group style="position:absolute;left:288;top:2318;width:11318;height:2" coordorigin="288,2318" coordsize="11318,2">
              <v:shape style="position:absolute;left:288;top:2318;width:11318;height:2" coordorigin="288,2318" coordsize="11318,0" path="m288,2318l11606,2318e" filled="f" stroked="t" strokeweight=".72pt" strokecolor="#484848">
                <v:path arrowok="t"/>
              </v:shape>
            </v:group>
            <v:group style="position:absolute;left:451;top:2563;width:11155;height:2" coordorigin="451,2563" coordsize="11155,2">
              <v:shape style="position:absolute;left:451;top:2563;width:11155;height:2" coordorigin="451,2563" coordsize="11155,0" path="m451,2563l11606,2563e" filled="f" stroked="t" strokeweight=".72pt" strokecolor="#3B3B3B">
                <v:path arrowok="t"/>
              </v:shape>
            </v:group>
            <v:group style="position:absolute;left:1363;top:11030;width:2;height:5218" coordorigin="1363,11030" coordsize="2,5218">
              <v:shape style="position:absolute;left:1363;top:11030;width:2;height:5218" coordorigin="1363,11030" coordsize="0,5218" path="m1363,16248l1363,11030e" filled="f" stroked="t" strokeweight=".72pt" strokecolor="#484848">
                <v:path arrowok="t"/>
              </v:shape>
            </v:group>
            <v:group style="position:absolute;left:2030;top:4032;width:2;height:12216" coordorigin="2030,4032" coordsize="2,12216">
              <v:shape style="position:absolute;left:2030;top:4032;width:2;height:12216" coordorigin="2030,4032" coordsize="0,12216" path="m2030,16248l2030,4032e" filled="f" stroked="t" strokeweight=".48pt" strokecolor="#343434">
                <v:path arrowok="t"/>
              </v:shape>
            </v:group>
            <v:group style="position:absolute;left:3509;top:3264;width:2;height:787" coordorigin="3509,3264" coordsize="2,787">
              <v:shape style="position:absolute;left:3509;top:3264;width:2;height:787" coordorigin="3509,3264" coordsize="0,787" path="m3509,4051l3509,3264e" filled="f" stroked="t" strokeweight=".48pt" strokecolor="#1C1C1C">
                <v:path arrowok="t"/>
              </v:shape>
            </v:group>
            <v:group style="position:absolute;left:6643;top:3658;width:4963;height:2" coordorigin="6643,3658" coordsize="4963,2">
              <v:shape style="position:absolute;left:6643;top:3658;width:4963;height:2" coordorigin="6643,3658" coordsize="4963,0" path="m6643,3658l11606,3658e" filled="f" stroked="t" strokeweight=".96pt" strokecolor="#484848">
                <v:path arrowok="t"/>
              </v:shape>
            </v:group>
            <v:group style="position:absolute;left:6653;top:3274;width:2;height:787" coordorigin="6653,3274" coordsize="2,787">
              <v:shape style="position:absolute;left:6653;top:3274;width:2;height:787" coordorigin="6653,3274" coordsize="0,787" path="m6653,4061l6653,3274e" filled="f" stroked="t" strokeweight=".72pt" strokecolor="#3F3F3F">
                <v:path arrowok="t"/>
              </v:shape>
            </v:group>
            <v:group style="position:absolute;left:288;top:4042;width:11323;height:2" coordorigin="288,4042" coordsize="11323,2">
              <v:shape style="position:absolute;left:288;top:4042;width:11323;height:2" coordorigin="288,4042" coordsize="11323,0" path="m288,4042l11611,4042e" filled="f" stroked="t" strokeweight=".72pt" strokecolor="#3F3F3F">
                <v:path arrowok="t"/>
              </v:shape>
            </v:group>
            <v:group style="position:absolute;left:2026;top:4560;width:9590;height:2" coordorigin="2026,4560" coordsize="9590,2">
              <v:shape style="position:absolute;left:2026;top:4560;width:9590;height:2" coordorigin="2026,4560" coordsize="9590,0" path="m2026,4560l11616,4560e" filled="f" stroked="t" strokeweight=".72pt" strokecolor="#4B4B4B">
                <v:path arrowok="t"/>
              </v:shape>
            </v:group>
            <v:group style="position:absolute;left:4589;top:4550;width:2;height:2189" coordorigin="4589,4550" coordsize="2,2189">
              <v:shape style="position:absolute;left:4589;top:4550;width:2;height:2189" coordorigin="4589,4550" coordsize="0,2189" path="m4589,6739l4589,4550e" filled="f" stroked="t" strokeweight=".96pt" strokecolor="#4B4B4B">
                <v:path arrowok="t"/>
              </v:shape>
            </v:group>
            <v:group style="position:absolute;left:4589;top:5050;width:7027;height:2" coordorigin="4589,5050" coordsize="7027,2">
              <v:shape style="position:absolute;left:4589;top:5050;width:7027;height:2" coordorigin="4589,5050" coordsize="7027,0" path="m4589,5050l11616,5050e" filled="f" stroked="t" strokeweight=".96pt" strokecolor="#606060">
                <v:path arrowok="t"/>
              </v:shape>
            </v:group>
            <v:group style="position:absolute;left:4589;top:5290;width:7027;height:2" coordorigin="4589,5290" coordsize="7027,2">
              <v:shape style="position:absolute;left:4589;top:5290;width:7027;height:2" coordorigin="4589,5290" coordsize="7027,0" path="m4589,5290l11616,5290e" filled="f" stroked="t" strokeweight=".72pt" strokecolor="#3F3F3F">
                <v:path arrowok="t"/>
              </v:shape>
            </v:group>
            <v:group style="position:absolute;left:4589;top:5534;width:7027;height:2" coordorigin="4589,5534" coordsize="7027,2">
              <v:shape style="position:absolute;left:4589;top:5534;width:7027;height:2" coordorigin="4589,5534" coordsize="7027,0" path="m4589,5534l11616,5534e" filled="f" stroked="t" strokeweight=".48pt" strokecolor="#2F2F2F">
                <v:path arrowok="t"/>
              </v:shape>
            </v:group>
            <v:group style="position:absolute;left:2026;top:5779;width:9590;height:2" coordorigin="2026,5779" coordsize="9590,2">
              <v:shape style="position:absolute;left:2026;top:5779;width:9590;height:2" coordorigin="2026,5779" coordsize="9590,0" path="m2026,5779l11616,5779e" filled="f" stroked="t" strokeweight=".72pt" strokecolor="#484848">
                <v:path arrowok="t"/>
              </v:shape>
            </v:group>
            <v:group style="position:absolute;left:278;top:6019;width:11338;height:2" coordorigin="278,6019" coordsize="11338,2">
              <v:shape style="position:absolute;left:278;top:6019;width:11338;height:2" coordorigin="278,6019" coordsize="11338,0" path="m278,6019l11616,6019e" filled="f" stroked="t" strokeweight=".72pt" strokecolor="#3B3B3B">
                <v:path arrowok="t"/>
              </v:shape>
            </v:group>
            <v:group style="position:absolute;left:288;top:4320;width:11328;height:2" coordorigin="288,4320" coordsize="11328,2">
              <v:shape style="position:absolute;left:288;top:4320;width:11328;height:2" coordorigin="288,4320" coordsize="11328,0" path="m288,4320l11616,4320e" filled="f" stroked="t" strokeweight=".72pt" strokecolor="#4F4F4F">
                <v:path arrowok="t"/>
              </v:shape>
            </v:group>
            <v:group style="position:absolute;left:7502;top:6010;width:2;height:730" coordorigin="7502,6010" coordsize="2,730">
              <v:shape style="position:absolute;left:7502;top:6010;width:2;height:730" coordorigin="7502,6010" coordsize="0,730" path="m7502,6739l7502,6010e" filled="f" stroked="t" strokeweight=".48pt" strokecolor="#282828">
                <v:path arrowok="t"/>
              </v:shape>
            </v:group>
            <v:group style="position:absolute;left:2026;top:6490;width:9590;height:2" coordorigin="2026,6490" coordsize="9590,2">
              <v:shape style="position:absolute;left:2026;top:6490;width:9590;height:2" coordorigin="2026,6490" coordsize="9590,0" path="m2026,6490l11616,6490e" filled="f" stroked="t" strokeweight=".72pt" strokecolor="#4B4B4B">
                <v:path arrowok="t"/>
              </v:shape>
            </v:group>
            <v:group style="position:absolute;left:2026;top:6730;width:9590;height:2" coordorigin="2026,6730" coordsize="9590,2">
              <v:shape style="position:absolute;left:2026;top:6730;width:9590;height:2" coordorigin="2026,6730" coordsize="9590,0" path="m2026,6730l11616,6730e" filled="f" stroked="t" strokeweight=".72pt" strokecolor="#3F3F3F">
                <v:path arrowok="t"/>
              </v:shape>
            </v:group>
            <v:group style="position:absolute;left:288;top:6974;width:11328;height:2" coordorigin="288,6974" coordsize="11328,2">
              <v:shape style="position:absolute;left:288;top:6974;width:11328;height:2" coordorigin="288,6974" coordsize="11328,0" path="m288,6974l11616,6974e" filled="f" stroked="t" strokeweight=".48pt" strokecolor="#444444">
                <v:path arrowok="t"/>
              </v:shape>
            </v:group>
            <v:group style="position:absolute;left:288;top:7450;width:11328;height:2" coordorigin="288,7450" coordsize="11328,2">
              <v:shape style="position:absolute;left:288;top:7450;width:11328;height:2" coordorigin="288,7450" coordsize="11328,0" path="m288,7450l11616,7450e" filled="f" stroked="t" strokeweight=".72pt" strokecolor="#4B4B4B">
                <v:path arrowok="t"/>
              </v:shape>
            </v:group>
            <v:group style="position:absolute;left:4594;top:7440;width:2;height:739" coordorigin="4594,7440" coordsize="2,739">
              <v:shape style="position:absolute;left:4594;top:7440;width:2;height:739" coordorigin="4594,7440" coordsize="0,739" path="m4594,8179l4594,7440e" filled="f" stroked="t" strokeweight=".48pt" strokecolor="#2F2F2F">
                <v:path arrowok="t"/>
              </v:shape>
            </v:group>
            <v:group style="position:absolute;left:4589;top:7690;width:7027;height:2" coordorigin="4589,7690" coordsize="7027,2">
              <v:shape style="position:absolute;left:4589;top:7690;width:7027;height:2" coordorigin="4589,7690" coordsize="7027,0" path="m4589,7690l11616,7690e" filled="f" stroked="t" strokeweight=".72pt" strokecolor="#444444">
                <v:path arrowok="t"/>
              </v:shape>
            </v:group>
            <v:group style="position:absolute;left:4589;top:7930;width:7027;height:2" coordorigin="4589,7930" coordsize="7027,2">
              <v:shape style="position:absolute;left:4589;top:7930;width:7027;height:2" coordorigin="4589,7930" coordsize="7027,0" path="m4589,7930l11616,7930e" filled="f" stroked="t" strokeweight=".96pt" strokecolor="#484848">
                <v:path arrowok="t"/>
              </v:shape>
            </v:group>
            <v:group style="position:absolute;left:288;top:9917;width:11328;height:2" coordorigin="288,9917" coordsize="11328,2">
              <v:shape style="position:absolute;left:288;top:9917;width:11328;height:2" coordorigin="288,9917" coordsize="11328,0" path="m288,9917l11616,9917e" filled="f" stroked="t" strokeweight=".96pt" strokecolor="#4B4B4B">
                <v:path arrowok="t"/>
              </v:shape>
            </v:group>
            <v:group style="position:absolute;left:278;top:8170;width:11338;height:2" coordorigin="278,8170" coordsize="11338,2">
              <v:shape style="position:absolute;left:278;top:8170;width:11338;height:2" coordorigin="278,8170" coordsize="11338,0" path="m278,8170l11616,8170e" filled="f" stroked="t" strokeweight=".72pt" strokecolor="#3B3B3B">
                <v:path arrowok="t"/>
              </v:shape>
            </v:group>
            <v:group style="position:absolute;left:288;top:8981;width:11328;height:2" coordorigin="288,8981" coordsize="11328,2">
              <v:shape style="position:absolute;left:288;top:8981;width:11328;height:2" coordorigin="288,8981" coordsize="11328,0" path="m288,8981l11616,8981e" filled="f" stroked="t" strokeweight=".48pt" strokecolor="#2F2F2F">
                <v:path arrowok="t"/>
              </v:shape>
            </v:group>
            <v:group style="position:absolute;left:288;top:10157;width:11333;height:2" coordorigin="288,10157" coordsize="11333,2">
              <v:shape style="position:absolute;left:288;top:10157;width:11333;height:2" coordorigin="288,10157" coordsize="11333,0" path="m288,10157l11621,10157e" filled="f" stroked="t" strokeweight=".96pt" strokecolor="#4B4B4B">
                <v:path arrowok="t"/>
              </v:shape>
            </v:group>
            <v:group style="position:absolute;left:288;top:10397;width:11333;height:2" coordorigin="288,10397" coordsize="11333,2">
              <v:shape style="position:absolute;left:288;top:10397;width:11333;height:2" coordorigin="288,10397" coordsize="11333,0" path="m288,10397l11621,10397e" filled="f" stroked="t" strokeweight=".96pt" strokecolor="#4B4B4B">
                <v:path arrowok="t"/>
              </v:shape>
            </v:group>
            <v:group style="position:absolute;left:773;top:11107;width:2;height:5141" coordorigin="773,11107" coordsize="2,5141">
              <v:shape style="position:absolute;left:773;top:11107;width:2;height:5141" coordorigin="773,11107" coordsize="0,5141" path="m773,16248l773,11107e" filled="f" stroked="t" strokeweight=".48pt" strokecolor="#3F3F3F">
                <v:path arrowok="t"/>
              </v:shape>
            </v:group>
            <v:group style="position:absolute;left:288;top:11117;width:11333;height:2" coordorigin="288,11117" coordsize="11333,2">
              <v:shape style="position:absolute;left:288;top:11117;width:11333;height:2" coordorigin="288,11117" coordsize="11333,0" path="m288,11117l11621,11117e" filled="f" stroked="t" strokeweight=".96pt" strokecolor="#4F4F4F">
                <v:path arrowok="t"/>
              </v:shape>
            </v:group>
            <v:group style="position:absolute;left:288;top:11635;width:11338;height:2" coordorigin="288,11635" coordsize="11338,2">
              <v:shape style="position:absolute;left:288;top:11635;width:11338;height:2" coordorigin="288,11635" coordsize="11338,0" path="m288,11635l11626,11635e" filled="f" stroked="t" strokeweight=".96pt" strokecolor="#4F4F4F">
                <v:path arrowok="t"/>
              </v:shape>
            </v:group>
            <v:group style="position:absolute;left:288;top:16222;width:11342;height:2" coordorigin="288,16222" coordsize="11342,2">
              <v:shape style="position:absolute;left:288;top:16222;width:11342;height:2" coordorigin="288,16222" coordsize="11342,0" path="m288,16222l11630,16222e" filled="f" stroked="t" strokeweight=".96pt" strokecolor="#5B5B5B">
                <v:path arrowok="t"/>
              </v:shape>
            </v:group>
            <v:group style="position:absolute;left:288;top:13728;width:1757;height:2" coordorigin="288,13728" coordsize="1757,2">
              <v:shape style="position:absolute;left:288;top:13728;width:1757;height:2" coordorigin="288,13728" coordsize="1757,0" path="m288,13728l2045,13728e" filled="f" stroked="t" strokeweight=".96pt" strokecolor="#575757">
                <v:path arrowok="t"/>
              </v:shape>
            </v:group>
            <v:group style="position:absolute;left:5770;top:12595;width:2;height:768" coordorigin="5770,12595" coordsize="2,768">
              <v:shape style="position:absolute;left:5770;top:12595;width:2;height:768" coordorigin="5770,12595" coordsize="0,768" path="m5770,13363l5770,12595e" filled="f" stroked="t" strokeweight="2.16pt" strokecolor="#3B3F8C">
                <v:path arrowok="t"/>
              </v:shape>
            </v:group>
            <v:group style="position:absolute;left:6173;top:12259;width:2;height:1066" coordorigin="6173,12259" coordsize="2,1066">
              <v:shape style="position:absolute;left:6173;top:12259;width:2;height:1066" coordorigin="6173,12259" coordsize="0,1066" path="m6173,13325l6173,12259e" filled="f" stroked="t" strokeweight=".72pt" strokecolor="#34349C">
                <v:path arrowok="t"/>
              </v:shape>
            </v:group>
            <v:group style="position:absolute;left:5520;top:13015;width:1320;height:2" coordorigin="5520,13015" coordsize="1320,2">
              <v:shape style="position:absolute;left:5520;top:13015;width:1320;height:2" coordorigin="5520,13015" coordsize="1320,0" path="m5520,13015l6840,13015e" filled="f" stroked="t" strokeweight=".96pt" strokecolor="#4B5493">
                <v:path arrowok="t"/>
              </v:shape>
            </v:group>
            <v:group style="position:absolute;left:7075;top:11107;width:2;height:5131" coordorigin="7075,11107" coordsize="2,5131">
              <v:shape style="position:absolute;left:7075;top:11107;width:2;height:5131" coordorigin="7075,11107" coordsize="0,5131" path="m7075,16238l7075,11107e" filled="f" stroked="t" strokeweight=".72pt" strokecolor="#3F3F3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2"/>
          <w:szCs w:val="22"/>
          <w:color w:val="7E7E7E"/>
          <w:spacing w:val="11"/>
          <w:w w:val="83"/>
          <w:b/>
          <w:bCs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545656"/>
          <w:spacing w:val="2"/>
          <w:w w:val="67"/>
          <w:b/>
          <w:bCs/>
        </w:rPr>
        <w:t>O</w:t>
      </w:r>
      <w:r>
        <w:rPr>
          <w:rFonts w:ascii="Arial" w:hAnsi="Arial" w:cs="Arial" w:eastAsia="Arial"/>
          <w:sz w:val="21"/>
          <w:szCs w:val="21"/>
          <w:color w:val="3B3D3D"/>
          <w:spacing w:val="8"/>
          <w:w w:val="105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B3D3D"/>
          <w:spacing w:val="0"/>
          <w:w w:val="61"/>
          <w:b/>
          <w:bCs/>
        </w:rPr>
        <w:t>15y</w:t>
      </w:r>
      <w:r>
        <w:rPr>
          <w:rFonts w:ascii="Times New Roman" w:hAnsi="Times New Roman" w:cs="Times New Roman" w:eastAsia="Times New Roman"/>
          <w:sz w:val="22"/>
          <w:szCs w:val="22"/>
          <w:color w:val="3B3D3D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45656"/>
          <w:spacing w:val="4"/>
          <w:w w:val="100"/>
          <w:b/>
          <w:bCs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3B3D3D"/>
          <w:spacing w:val="0"/>
          <w:w w:val="100"/>
          <w:b/>
          <w:bCs/>
        </w:rPr>
        <w:t>öl</w:t>
        <w:tab/>
      </w:r>
      <w:r>
        <w:rPr>
          <w:rFonts w:ascii="Times New Roman" w:hAnsi="Times New Roman" w:cs="Times New Roman" w:eastAsia="Times New Roman"/>
          <w:sz w:val="22"/>
          <w:szCs w:val="22"/>
          <w:color w:val="3B3D3D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2"/>
          <w:szCs w:val="22"/>
          <w:color w:val="676769"/>
          <w:spacing w:val="-7"/>
          <w:w w:val="100"/>
          <w:b/>
          <w:bCs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color w:val="3B3D3D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B3D3D"/>
          <w:spacing w:val="-9"/>
          <w:w w:val="100"/>
          <w:b/>
          <w:bCs/>
        </w:rPr>
        <w:t> </w:t>
      </w:r>
      <w:r>
        <w:rPr>
          <w:rFonts w:ascii="Arial" w:hAnsi="Arial" w:cs="Arial" w:eastAsia="Arial"/>
          <w:sz w:val="21"/>
          <w:szCs w:val="21"/>
          <w:color w:val="262626"/>
          <w:spacing w:val="0"/>
          <w:w w:val="100"/>
          <w:b/>
          <w:bCs/>
        </w:rPr>
        <w:t>Posta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33" w:after="0" w:line="240" w:lineRule="auto"/>
        <w:ind w:left="2792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b/>
          <w:bCs/>
        </w:rPr>
        <w:t>Grupla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19"/>
          <w:szCs w:val="19"/>
          <w:color w:val="262626"/>
          <w:spacing w:val="12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545656"/>
          <w:spacing w:val="0"/>
          <w:w w:val="65"/>
          <w:b/>
          <w:bCs/>
        </w:rPr>
        <w:t>::A.mlori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57" w:right="388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7E7E7E"/>
          <w:spacing w:val="0"/>
          <w:w w:val="94"/>
          <w:b/>
          <w:bCs/>
        </w:rPr>
        <w:t>E11·günKAYA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64" w:lineRule="exact"/>
        <w:ind w:left="2078" w:right="192"/>
        <w:jc w:val="center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979CA1"/>
          <w:spacing w:val="0"/>
          <w:w w:val="77"/>
        </w:rPr>
        <w:t>I</w:t>
      </w:r>
      <w:r>
        <w:rPr>
          <w:rFonts w:ascii="Arial" w:hAnsi="Arial" w:cs="Arial" w:eastAsia="Arial"/>
          <w:sz w:val="23"/>
          <w:szCs w:val="23"/>
          <w:color w:val="979CA1"/>
          <w:spacing w:val="5"/>
          <w:w w:val="77"/>
        </w:rPr>
        <w:t>t</w:t>
      </w:r>
      <w:r>
        <w:rPr>
          <w:rFonts w:ascii="Arial" w:hAnsi="Arial" w:cs="Arial" w:eastAsia="Arial"/>
          <w:sz w:val="23"/>
          <w:szCs w:val="23"/>
          <w:color w:val="7E7E7E"/>
          <w:spacing w:val="0"/>
          <w:w w:val="77"/>
        </w:rPr>
        <w:t>faiy</w:t>
      </w:r>
      <w:r>
        <w:rPr>
          <w:rFonts w:ascii="Arial" w:hAnsi="Arial" w:cs="Arial" w:eastAsia="Arial"/>
          <w:sz w:val="23"/>
          <w:szCs w:val="23"/>
          <w:color w:val="7E7E7E"/>
          <w:spacing w:val="0"/>
          <w:w w:val="77"/>
        </w:rPr>
        <w:t>e</w:t>
      </w:r>
      <w:r>
        <w:rPr>
          <w:rFonts w:ascii="Arial" w:hAnsi="Arial" w:cs="Arial" w:eastAsia="Arial"/>
          <w:sz w:val="23"/>
          <w:szCs w:val="23"/>
          <w:color w:val="7E7E7E"/>
          <w:spacing w:val="20"/>
          <w:w w:val="77"/>
        </w:rPr>
        <w:t> </w:t>
      </w:r>
      <w:r>
        <w:rPr>
          <w:rFonts w:ascii="Arial" w:hAnsi="Arial" w:cs="Arial" w:eastAsia="Arial"/>
          <w:sz w:val="23"/>
          <w:szCs w:val="23"/>
          <w:color w:val="676769"/>
          <w:spacing w:val="0"/>
          <w:w w:val="77"/>
        </w:rPr>
        <w:t>Güne</w:t>
      </w:r>
      <w:r>
        <w:rPr>
          <w:rFonts w:ascii="Arial" w:hAnsi="Arial" w:cs="Arial" w:eastAsia="Arial"/>
          <w:sz w:val="23"/>
          <w:szCs w:val="23"/>
          <w:color w:val="676769"/>
          <w:spacing w:val="0"/>
          <w:w w:val="77"/>
        </w:rPr>
        <w:t>y</w:t>
      </w:r>
      <w:r>
        <w:rPr>
          <w:rFonts w:ascii="Arial" w:hAnsi="Arial" w:cs="Arial" w:eastAsia="Arial"/>
          <w:sz w:val="23"/>
          <w:szCs w:val="23"/>
          <w:color w:val="676769"/>
          <w:spacing w:val="-5"/>
          <w:w w:val="77"/>
        </w:rPr>
        <w:t> </w:t>
      </w:r>
      <w:r>
        <w:rPr>
          <w:rFonts w:ascii="Arial" w:hAnsi="Arial" w:cs="Arial" w:eastAsia="Arial"/>
          <w:sz w:val="23"/>
          <w:szCs w:val="23"/>
          <w:color w:val="676769"/>
          <w:spacing w:val="0"/>
          <w:w w:val="77"/>
        </w:rPr>
        <w:t>Bölg</w:t>
      </w:r>
      <w:r>
        <w:rPr>
          <w:rFonts w:ascii="Arial" w:hAnsi="Arial" w:cs="Arial" w:eastAsia="Arial"/>
          <w:sz w:val="23"/>
          <w:szCs w:val="23"/>
          <w:color w:val="676769"/>
          <w:spacing w:val="0"/>
          <w:w w:val="77"/>
        </w:rPr>
        <w:t>e</w:t>
      </w:r>
      <w:r>
        <w:rPr>
          <w:rFonts w:ascii="Arial" w:hAnsi="Arial" w:cs="Arial" w:eastAsia="Arial"/>
          <w:sz w:val="23"/>
          <w:szCs w:val="23"/>
          <w:color w:val="676769"/>
          <w:spacing w:val="5"/>
          <w:w w:val="77"/>
        </w:rPr>
        <w:t> </w:t>
      </w:r>
      <w:r>
        <w:rPr>
          <w:rFonts w:ascii="Arial" w:hAnsi="Arial" w:cs="Arial" w:eastAsia="Arial"/>
          <w:sz w:val="23"/>
          <w:szCs w:val="23"/>
          <w:color w:val="676769"/>
          <w:spacing w:val="0"/>
          <w:w w:val="81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16" w:after="0" w:line="267" w:lineRule="exact"/>
        <w:ind w:left="2797"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424989"/>
          <w:w w:val="144"/>
          <w:b/>
          <w:bCs/>
          <w:i/>
          <w:position w:val="-4"/>
        </w:rPr>
        <w:t>09</w:t>
      </w:r>
      <w:r>
        <w:rPr>
          <w:rFonts w:ascii="Times New Roman" w:hAnsi="Times New Roman" w:cs="Times New Roman" w:eastAsia="Times New Roman"/>
          <w:sz w:val="27"/>
          <w:szCs w:val="27"/>
          <w:color w:val="424989"/>
          <w:w w:val="143"/>
          <w:b/>
          <w:bCs/>
          <w:i/>
          <w:position w:val="-4"/>
        </w:rPr>
        <w:t>/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w w:val="100"/>
          <w:position w:val="0"/>
        </w:rPr>
      </w:r>
    </w:p>
    <w:p>
      <w:pPr>
        <w:spacing w:before="0" w:after="0" w:line="273" w:lineRule="exact"/>
        <w:ind w:left="2830"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33675"/>
          <w:spacing w:val="0"/>
          <w:w w:val="102"/>
          <w:b/>
          <w:bCs/>
          <w:i/>
          <w:position w:val="1"/>
        </w:rPr>
        <w:t>/oJ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16.640015pt;margin-top:-36.970863pt;width:134.399994pt;height:117.120003pt;mso-position-horizontal-relative:page;mso-position-vertical-relative:paragraph;z-index:-15198" type="#_x0000_t75">
            <v:imagedata r:id="rId43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ERGENÇ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480" w:lineRule="exact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38"/>
          <w:szCs w:val="138"/>
          <w:color w:val="414267"/>
          <w:spacing w:val="-241"/>
          <w:w w:val="59"/>
          <w:i/>
          <w:position w:val="-1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1"/>
          <w:position w:val="59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7"/>
          <w:w w:val="110"/>
          <w:position w:val="59"/>
        </w:rPr>
        <w:t>a</w:t>
      </w:r>
      <w:r>
        <w:rPr>
          <w:rFonts w:ascii="Times New Roman" w:hAnsi="Times New Roman" w:cs="Times New Roman" w:eastAsia="Times New Roman"/>
          <w:sz w:val="138"/>
          <w:szCs w:val="138"/>
          <w:color w:val="414267"/>
          <w:spacing w:val="-265"/>
          <w:w w:val="58"/>
          <w:i/>
          <w:position w:val="-1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0"/>
          <w:position w:val="59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4"/>
          <w:w w:val="111"/>
          <w:position w:val="59"/>
        </w:rPr>
        <w:t>h</w:t>
      </w:r>
      <w:r>
        <w:rPr>
          <w:rFonts w:ascii="Times New Roman" w:hAnsi="Times New Roman" w:cs="Times New Roman" w:eastAsia="Times New Roman"/>
          <w:sz w:val="138"/>
          <w:szCs w:val="138"/>
          <w:color w:val="414267"/>
          <w:spacing w:val="-421"/>
          <w:w w:val="59"/>
          <w:i/>
          <w:position w:val="-1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0"/>
          <w:position w:val="59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2"/>
          <w:w w:val="110"/>
          <w:position w:val="59"/>
        </w:rPr>
        <w:t>E</w:t>
      </w:r>
      <w:r>
        <w:rPr>
          <w:rFonts w:ascii="Times New Roman" w:hAnsi="Times New Roman" w:cs="Times New Roman" w:eastAsia="Times New Roman"/>
          <w:sz w:val="138"/>
          <w:szCs w:val="138"/>
          <w:color w:val="414267"/>
          <w:spacing w:val="-424"/>
          <w:w w:val="59"/>
          <w:i/>
          <w:position w:val="-1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1"/>
          <w:position w:val="5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2"/>
          <w:w w:val="111"/>
          <w:position w:val="59"/>
        </w:rPr>
        <w:t>M</w:t>
      </w:r>
      <w:r>
        <w:rPr>
          <w:rFonts w:ascii="Times New Roman" w:hAnsi="Times New Roman" w:cs="Times New Roman" w:eastAsia="Times New Roman"/>
          <w:sz w:val="138"/>
          <w:szCs w:val="138"/>
          <w:color w:val="414267"/>
          <w:spacing w:val="-369"/>
          <w:w w:val="59"/>
          <w:i/>
          <w:position w:val="-1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0"/>
          <w:position w:val="5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3" w:lineRule="exact"/>
        <w:ind w:right="-20"/>
        <w:jc w:val="left"/>
        <w:tabs>
          <w:tab w:pos="70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43"/>
          <w:szCs w:val="43"/>
          <w:color w:val="424989"/>
          <w:spacing w:val="0"/>
          <w:w w:val="100"/>
          <w:i/>
          <w:position w:val="2"/>
        </w:rPr>
        <w:t>V</w:t>
      </w:r>
      <w:r>
        <w:rPr>
          <w:rFonts w:ascii="Arial" w:hAnsi="Arial" w:cs="Arial" w:eastAsia="Arial"/>
          <w:sz w:val="43"/>
          <w:szCs w:val="43"/>
          <w:color w:val="424989"/>
          <w:spacing w:val="-111"/>
          <w:w w:val="100"/>
          <w:i/>
          <w:position w:val="2"/>
        </w:rPr>
        <w:t> </w:t>
      </w:r>
      <w:r>
        <w:rPr>
          <w:rFonts w:ascii="Arial" w:hAnsi="Arial" w:cs="Arial" w:eastAsia="Arial"/>
          <w:sz w:val="43"/>
          <w:szCs w:val="43"/>
          <w:color w:val="424989"/>
          <w:spacing w:val="0"/>
          <w:w w:val="100"/>
          <w:i/>
          <w:position w:val="2"/>
        </w:rPr>
        <w:tab/>
      </w:r>
      <w:r>
        <w:rPr>
          <w:rFonts w:ascii="Arial" w:hAnsi="Arial" w:cs="Arial" w:eastAsia="Arial"/>
          <w:sz w:val="43"/>
          <w:szCs w:val="43"/>
          <w:color w:val="424989"/>
          <w:spacing w:val="0"/>
          <w:w w:val="100"/>
          <w:i/>
          <w:position w:val="2"/>
        </w:rPr>
      </w:r>
      <w:r>
        <w:rPr>
          <w:rFonts w:ascii="Arial" w:hAnsi="Arial" w:cs="Arial" w:eastAsia="Arial"/>
          <w:sz w:val="11"/>
          <w:szCs w:val="11"/>
          <w:color w:val="424989"/>
          <w:spacing w:val="0"/>
          <w:w w:val="127"/>
          <w:i/>
          <w:position w:val="2"/>
        </w:rPr>
        <w:t>F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80"/>
          <w:cols w:num="2" w:equalWidth="0">
            <w:col w:w="4428" w:space="385"/>
            <w:col w:w="6767"/>
          </w:cols>
        </w:sectPr>
      </w:pPr>
      <w:rPr/>
    </w:p>
    <w:p>
      <w:pPr>
        <w:spacing w:before="0" w:after="0" w:line="706" w:lineRule="exact"/>
        <w:ind w:left="893" w:right="-20"/>
        <w:jc w:val="left"/>
        <w:tabs>
          <w:tab w:pos="3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92"/>
          <w:szCs w:val="92"/>
          <w:color w:val="282828"/>
          <w:spacing w:val="0"/>
          <w:w w:val="114"/>
          <w:b/>
          <w:bCs/>
          <w:position w:val="-28"/>
        </w:rPr>
        <w:t>1</w:t>
      </w:r>
      <w:r>
        <w:rPr>
          <w:rFonts w:ascii="Times New Roman" w:hAnsi="Times New Roman" w:cs="Times New Roman" w:eastAsia="Times New Roman"/>
          <w:sz w:val="92"/>
          <w:szCs w:val="92"/>
          <w:color w:val="282828"/>
          <w:spacing w:val="-48"/>
          <w:w w:val="114"/>
          <w:b/>
          <w:bCs/>
          <w:position w:val="-28"/>
        </w:rPr>
        <w:t> </w:t>
      </w:r>
      <w:r>
        <w:rPr>
          <w:rFonts w:ascii="Arial" w:hAnsi="Arial" w:cs="Arial" w:eastAsia="Arial"/>
          <w:sz w:val="37"/>
          <w:szCs w:val="37"/>
          <w:color w:val="AEAEAE"/>
          <w:spacing w:val="0"/>
          <w:w w:val="114"/>
          <w:position w:val="9"/>
        </w:rPr>
        <w:t>.</w:t>
      </w:r>
      <w:r>
        <w:rPr>
          <w:rFonts w:ascii="Arial" w:hAnsi="Arial" w:cs="Arial" w:eastAsia="Arial"/>
          <w:sz w:val="37"/>
          <w:szCs w:val="37"/>
          <w:color w:val="AEAEAE"/>
          <w:spacing w:val="-91"/>
          <w:w w:val="114"/>
          <w:position w:val="9"/>
        </w:rPr>
        <w:t> </w:t>
      </w:r>
      <w:r>
        <w:rPr>
          <w:rFonts w:ascii="Arial" w:hAnsi="Arial" w:cs="Arial" w:eastAsia="Arial"/>
          <w:sz w:val="37"/>
          <w:szCs w:val="37"/>
          <w:color w:val="AEAEAE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37"/>
          <w:szCs w:val="37"/>
          <w:color w:val="AEAEAE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5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14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5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4"/>
          <w:w w:val="114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5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200" w:bottom="280" w:left="120" w:right="240"/>
        </w:sectPr>
      </w:pPr>
      <w:rPr/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21" w:lineRule="exact"/>
        <w:ind w:left="884"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21"/>
          <w:position w:val="-3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right="-20"/>
        <w:jc w:val="left"/>
        <w:tabs>
          <w:tab w:pos="622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11"/>
          <w:position w:val="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11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4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11"/>
          <w:position w:val="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4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11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11"/>
          <w:position w:val="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11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69"/>
          <w:position w:val="-1"/>
        </w:rPr>
        <w:t>"'</w:t>
      </w:r>
      <w:r>
        <w:rPr>
          <w:rFonts w:ascii="Arial" w:hAnsi="Arial" w:cs="Arial" w:eastAsia="Arial"/>
          <w:sz w:val="18"/>
          <w:szCs w:val="18"/>
          <w:color w:val="666666"/>
          <w:spacing w:val="11"/>
          <w:w w:val="69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8"/>
          <w:position w:val="-1"/>
        </w:rPr>
        <w:t>''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240"/>
          <w:cols w:num="2" w:equalWidth="0">
            <w:col w:w="1349" w:space="2504"/>
            <w:col w:w="7707"/>
          </w:cols>
        </w:sectPr>
      </w:pPr>
      <w:rPr/>
    </w:p>
    <w:p>
      <w:pPr>
        <w:spacing w:before="0" w:after="0" w:line="193" w:lineRule="exact"/>
        <w:ind w:left="614" w:right="-20"/>
        <w:jc w:val="left"/>
        <w:tabs>
          <w:tab w:pos="3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282828"/>
          <w:spacing w:val="-12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661" w:right="-20"/>
        <w:jc w:val="left"/>
        <w:tabs>
          <w:tab w:pos="4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14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5.16468" w:type="dxa"/>
      </w:tblPr>
      <w:tblGrid/>
      <w:tr>
        <w:trPr>
          <w:trHeight w:val="234" w:hRule="exact"/>
        </w:trPr>
        <w:tc>
          <w:tcPr>
            <w:tcW w:w="1209" w:type="dxa"/>
            <w:tcBorders>
              <w:top w:val="single" w:sz="5.682104" w:space="0" w:color="606060"/>
              <w:bottom w:val="single" w:sz="5.68210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911" w:type="dxa"/>
            <w:tcBorders>
              <w:top w:val="single" w:sz="5.682104" w:space="0" w:color="606060"/>
              <w:bottom w:val="single" w:sz="5.682104" w:space="0" w:color="5B5B5B"/>
              <w:left w:val="nil" w:sz="6" w:space="0" w:color="auto"/>
              <w:right w:val="single" w:sz="7.576136" w:space="0" w:color="3B3B3B"/>
            </w:tcBorders>
          </w:tcPr>
          <w:p>
            <w:pPr>
              <w:spacing w:before="3" w:after="0" w:line="216" w:lineRule="exact"/>
              <w:ind w:left="20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-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4"/>
                <w:position w:val="-1"/>
              </w:rPr>
              <w:t>05.03.2017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078" w:type="dxa"/>
            <w:tcBorders>
              <w:top w:val="single" w:sz="5.682104" w:space="0" w:color="606060"/>
              <w:bottom w:val="single" w:sz="5.682104" w:space="0" w:color="5B5B5B"/>
              <w:left w:val="single" w:sz="7.576136" w:space="0" w:color="3B3B3B"/>
              <w:right w:val="nil" w:sz="6" w:space="0" w:color="auto"/>
            </w:tcBorders>
          </w:tcPr>
          <w:p>
            <w:pPr>
              <w:spacing w:before="3" w:after="0" w:line="216" w:lineRule="exact"/>
              <w:ind w:left="1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-1"/>
              </w:rPr>
              <w:t>22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11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682104" w:space="0" w:color="6B6B6B"/>
            </w:tcBorders>
          </w:tcPr>
          <w:p>
            <w:pPr>
              <w:spacing w:before="11" w:after="0" w:line="240" w:lineRule="auto"/>
              <w:ind w:left="230" w:right="-20"/>
              <w:jc w:val="left"/>
              <w:tabs>
                <w:tab w:pos="22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jBildirim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21:28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0"/>
                <w:w w:val="112"/>
              </w:rPr>
              <w:t>tr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7"/>
                <w:w w:val="112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54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3" w:hRule="exact"/>
        </w:trPr>
        <w:tc>
          <w:tcPr>
            <w:tcW w:w="1209" w:type="dxa"/>
            <w:tcBorders>
              <w:top w:val="single" w:sz="5.682104" w:space="0" w:color="5B5B5B"/>
              <w:bottom w:val="single" w:sz="5.68210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40" w:lineRule="auto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911" w:type="dxa"/>
            <w:tcBorders>
              <w:top w:val="single" w:sz="5.682104" w:space="0" w:color="5B5B5B"/>
              <w:bottom w:val="single" w:sz="5.682104" w:space="0" w:color="5B5B5B"/>
              <w:left w:val="nil" w:sz="6" w:space="0" w:color="auto"/>
              <w:right w:val="single" w:sz="7.576136" w:space="0" w:color="3B3B3B"/>
            </w:tcBorders>
          </w:tcPr>
          <w:p>
            <w:pPr>
              <w:spacing w:before="8" w:after="0" w:line="240" w:lineRule="auto"/>
              <w:ind w:left="20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3"/>
              </w:rPr>
              <w:t>05.03.2017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078" w:type="dxa"/>
            <w:tcBorders>
              <w:top w:val="single" w:sz="5.682104" w:space="0" w:color="5B5B5B"/>
              <w:bottom w:val="single" w:sz="5.682104" w:space="0" w:color="5B5B5B"/>
              <w:left w:val="single" w:sz="7.576136" w:space="0" w:color="3B3B3B"/>
              <w:right w:val="nil" w:sz="6" w:space="0" w:color="auto"/>
            </w:tcBorders>
          </w:tcPr>
          <w:p>
            <w:pPr>
              <w:spacing w:before="8" w:after="0" w:line="240" w:lineRule="auto"/>
              <w:ind w:left="17" w:right="-20"/>
              <w:jc w:val="left"/>
              <w:tabs>
                <w:tab w:pos="13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1"/>
              </w:rPr>
              <w:t>1512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11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682104" w:space="0" w:color="6B6B6B"/>
            </w:tcBorders>
          </w:tcPr>
          <w:p>
            <w:pPr>
              <w:spacing w:before="20" w:after="0" w:line="240" w:lineRule="auto"/>
              <w:ind w:left="28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6666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66666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Ayıeki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0"/>
                <w:w w:val="100"/>
              </w:rPr>
              <w:t>ÇOKOY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08" w:lineRule="exact"/>
        <w:ind w:left="1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Karsıyaka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2040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104/222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50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rı.ı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0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Karşıyaka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2040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104/222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9" w:lineRule="exact"/>
        <w:ind w:left="155" w:right="-20"/>
        <w:jc w:val="left"/>
        <w:tabs>
          <w:tab w:pos="1500" w:val="left"/>
          <w:tab w:pos="4620" w:val="left"/>
          <w:tab w:pos="7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4"/>
          <w:szCs w:val="24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4F4F4F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0"/>
          <w:w w:val="81"/>
          <w:position w:val="0"/>
        </w:rPr>
        <w:t>iş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0"/>
        </w:rPr>
        <w:t>F</w:t>
      </w:r>
      <w:r>
        <w:rPr>
          <w:rFonts w:ascii="Arial" w:hAnsi="Arial" w:cs="Arial" w:eastAsia="Arial"/>
          <w:sz w:val="19"/>
          <w:szCs w:val="19"/>
          <w:color w:val="383838"/>
          <w:spacing w:val="-5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Parlaması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7" w:lineRule="exact"/>
        <w:ind w:left="150" w:right="-20"/>
        <w:jc w:val="left"/>
        <w:tabs>
          <w:tab w:pos="354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5"/>
        </w:rPr>
        <w:t> 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147"/>
          <w:position w:val="5"/>
        </w:rPr>
        <w:t>i</w:t>
      </w:r>
      <w:r>
        <w:rPr>
          <w:rFonts w:ascii="Arial" w:hAnsi="Arial" w:cs="Arial" w:eastAsia="Arial"/>
          <w:sz w:val="22"/>
          <w:szCs w:val="22"/>
          <w:color w:val="282828"/>
          <w:spacing w:val="-27"/>
          <w:w w:val="147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36"/>
          <w:position w:val="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7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2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3520" w:right="4696"/>
        <w:jc w:val="center"/>
        <w:tabs>
          <w:tab w:pos="6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Beto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armj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  <w:position w:val="-4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4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54"/>
          <w:position w:val="-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-4"/>
        </w:rPr>
        <w:t>Ah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9"/>
          <w:position w:val="-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6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FBFC1"/>
          <w:spacing w:val="-37"/>
          <w:w w:val="92"/>
          <w:position w:val="-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1"/>
          <w:position w:val="-4"/>
        </w:rPr>
        <w:t>Çelt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1"/>
          <w:position w:val="-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75"/>
          <w:position w:val="-4"/>
        </w:rPr>
        <w:t>ı:J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68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:21:36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303" w:lineRule="auto"/>
        <w:ind w:left="2219" w:right="752" w:firstLine="-2060"/>
        <w:jc w:val="left"/>
        <w:tabs>
          <w:tab w:pos="220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27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EGE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PARK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</w:rPr>
        <w:t>JKira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9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Burge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Gıda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Tic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A.Ş)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3"/>
        </w:rPr>
        <w:t>:_Çvş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Necmi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GÖKBA_§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87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7" w:lineRule="exact"/>
        <w:ind w:left="2224" w:right="-20"/>
        <w:jc w:val="left"/>
        <w:tabs>
          <w:tab w:pos="474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Çık.ı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:29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  <w:position w:val="1"/>
        </w:rPr>
        <w:t>21:34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left="155" w:right="-20"/>
        <w:jc w:val="left"/>
        <w:tabs>
          <w:tab w:pos="2200" w:val="left"/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3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499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3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-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159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67" w:lineRule="auto"/>
        <w:ind w:left="2233" w:right="4211" w:firstLine="2538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Geli_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55" w:right="-20"/>
        <w:jc w:val="left"/>
        <w:tabs>
          <w:tab w:pos="474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2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2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2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3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vatandaşla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söndürülmüş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görülmüştür.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723" w:right="397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lsöndürmede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64" w:right="-20"/>
        <w:jc w:val="left"/>
        <w:tabs>
          <w:tab w:pos="4740" w:val="left"/>
          <w:tab w:pos="6640" w:val="left"/>
          <w:tab w:pos="8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ls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ıKöpü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1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  <w:position w:val="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left="6656" w:right="-20"/>
        <w:jc w:val="left"/>
        <w:tabs>
          <w:tab w:pos="8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4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0"/>
          <w:w w:val="4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4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3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fritöz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kısmen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gereçleri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tozlanma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islenmck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0" w:lineRule="auto"/>
        <w:ind w:left="174" w:right="810" w:firstLine="-9"/>
        <w:jc w:val="left"/>
        <w:tabs>
          <w:tab w:pos="2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1"/>
        </w:rPr>
        <w:t>uretiyle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görmüştür.Tahmini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Eşyada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4000TL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olma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üzere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"/>
        </w:rPr>
        <w:t>4000(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"/>
        </w:rPr>
        <w:t>Dörtbin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"/>
        </w:rPr>
        <w:t>TL'dir.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4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EGE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'nin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Burgerking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1" w:lineRule="auto"/>
        <w:ind w:left="2243" w:right="64" w:firstLine="-2069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restoranıını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sonışturmada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fritözde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ısınmada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parlaması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50" w:lineRule="auto"/>
        <w:ind w:left="164" w:right="4079" w:firstLine="71"/>
        <w:jc w:val="left"/>
        <w:tabs>
          <w:tab w:pos="2260" w:val="left"/>
          <w:tab w:pos="6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49"/>
        </w:rPr>
        <w:t>orta!ı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14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8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Öğrenilemedi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66666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103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w w:val="100"/>
        </w:rPr>
      </w:r>
    </w:p>
    <w:p>
      <w:pPr>
        <w:spacing w:before="29" w:after="0" w:line="240" w:lineRule="auto"/>
        <w:ind w:left="174" w:right="-20"/>
        <w:jc w:val="left"/>
        <w:tabs>
          <w:tab w:pos="228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Döntlşü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rarih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05/03/2017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22:15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90" w:lineRule="exact"/>
        <w:ind w:left="264" w:right="-20"/>
        <w:jc w:val="left"/>
        <w:tabs>
          <w:tab w:pos="1160" w:val="left"/>
          <w:tab w:pos="8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3"/>
        </w:rPr>
        <w:t>V</w:t>
      </w:r>
      <w:r>
        <w:rPr>
          <w:rFonts w:ascii="Arial" w:hAnsi="Arial" w:cs="Arial" w:eastAsia="Arial"/>
          <w:sz w:val="17"/>
          <w:szCs w:val="17"/>
          <w:color w:val="383838"/>
          <w:spacing w:val="-46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3.POST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BOSTANLI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2" w:lineRule="exact"/>
        <w:ind w:left="174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592"/>
          <w:position w:val="1"/>
        </w:rPr>
        <w:t>-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2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5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right="-73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33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930" w:lineRule="exact"/>
        <w:ind w:left="2399" w:right="-75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89"/>
          <w:szCs w:val="89"/>
          <w:color w:val="383838"/>
          <w:w w:val="21"/>
          <w:position w:val="-9"/>
        </w:rPr>
        <w:t>Nc</w:t>
      </w:r>
      <w:r>
        <w:rPr>
          <w:rFonts w:ascii="Times New Roman" w:hAnsi="Times New Roman" w:cs="Times New Roman" w:eastAsia="Times New Roman"/>
          <w:sz w:val="89"/>
          <w:szCs w:val="89"/>
          <w:color w:val="383838"/>
          <w:spacing w:val="-14"/>
          <w:w w:val="21"/>
          <w:position w:val="-9"/>
        </w:rPr>
        <w:t>e</w:t>
      </w:r>
      <w:r>
        <w:rPr>
          <w:rFonts w:ascii="Times New Roman" w:hAnsi="Times New Roman" w:cs="Times New Roman" w:eastAsia="Times New Roman"/>
          <w:sz w:val="89"/>
          <w:szCs w:val="89"/>
          <w:color w:val="363D7E"/>
          <w:spacing w:val="0"/>
          <w:w w:val="86"/>
          <w:position w:val="-9"/>
        </w:rPr>
        <w:t>@!</w:t>
      </w:r>
      <w:r>
        <w:rPr>
          <w:rFonts w:ascii="Times New Roman" w:hAnsi="Times New Roman" w:cs="Times New Roman" w:eastAsia="Times New Roman"/>
          <w:sz w:val="89"/>
          <w:szCs w:val="89"/>
          <w:color w:val="363D7E"/>
          <w:spacing w:val="-106"/>
          <w:w w:val="86"/>
          <w:position w:val="-9"/>
        </w:rPr>
        <w:t>: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15"/>
          <w:i/>
          <w:position w:val="-9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left="249" w:right="1419"/>
        <w:jc w:val="center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83838"/>
          <w:spacing w:val="0"/>
          <w:w w:val="50"/>
          <w:b/>
          <w:bCs/>
          <w:i/>
        </w:rPr>
        <w:t>1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50"/>
          <w:b/>
          <w:bCs/>
          <w:i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11"/>
          <w:w w:val="50"/>
          <w:b/>
          <w:bCs/>
          <w:i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50"/>
        </w:rPr>
        <w:t>O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50"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21"/>
          <w:w w:val="50"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59"/>
        </w:rPr>
        <w:t>Mar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59"/>
        </w:rPr>
        <w:t>t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59"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37"/>
          <w:w w:val="59"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59"/>
        </w:rPr>
        <w:t>2017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48" w:after="0" w:line="501" w:lineRule="auto"/>
        <w:ind w:left="3" w:right="1310" w:firstLine="-7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F4F4F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4F4F4F"/>
          <w:spacing w:val="3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62" w:lineRule="exact"/>
        <w:ind w:left="455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AEAEAE"/>
          <w:spacing w:val="0"/>
          <w:w w:val="134"/>
          <w:position w:val="-5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39" w:lineRule="atLeast"/>
        <w:ind w:right="-20"/>
        <w:jc w:val="left"/>
        <w:tabs>
          <w:tab w:pos="1280" w:val="left"/>
        </w:tabs>
        <w:rPr>
          <w:rFonts w:ascii="Times New Roman" w:hAnsi="Times New Roman" w:cs="Times New Roman" w:eastAsia="Times New Roman"/>
          <w:sz w:val="136"/>
          <w:szCs w:val="13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6.281647pt;margin-top:6.043263pt;width:58.9505pt;height:54.5pt;mso-position-horizontal-relative:page;mso-position-vertical-relative:paragraph;z-index:-15195" type="#_x0000_t202" filled="f" stroked="f">
            <v:textbox inset="0,0,0,0">
              <w:txbxContent>
                <w:p>
                  <w:pPr>
                    <w:spacing w:before="0" w:after="0" w:line="1090" w:lineRule="exact"/>
                    <w:ind w:right="-203"/>
                    <w:jc w:val="left"/>
                    <w:tabs>
                      <w:tab w:pos="860" w:val="left"/>
                    </w:tabs>
                    <w:rPr>
                      <w:rFonts w:ascii="Arial" w:hAnsi="Arial" w:cs="Arial" w:eastAsia="Arial"/>
                      <w:sz w:val="109"/>
                      <w:szCs w:val="109"/>
                    </w:rPr>
                  </w:pPr>
                  <w:rPr/>
                  <w:r>
                    <w:rPr>
                      <w:rFonts w:ascii="Arial" w:hAnsi="Arial" w:cs="Arial" w:eastAsia="Arial"/>
                      <w:sz w:val="109"/>
                      <w:szCs w:val="109"/>
                      <w:color w:val="AEAEAE"/>
                      <w:spacing w:val="0"/>
                      <w:w w:val="29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109"/>
                      <w:szCs w:val="109"/>
                      <w:color w:val="AEAEAE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09"/>
                      <w:szCs w:val="109"/>
                      <w:color w:val="AEAEAE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09"/>
                      <w:szCs w:val="109"/>
                      <w:color w:val="363D7E"/>
                      <w:spacing w:val="0"/>
                      <w:w w:val="50"/>
                      <w:i/>
                      <w:position w:val="-1"/>
                    </w:rPr>
                    <w:t>n</w:t>
                  </w:r>
                  <w:r>
                    <w:rPr>
                      <w:rFonts w:ascii="Arial" w:hAnsi="Arial" w:cs="Arial" w:eastAsia="Arial"/>
                      <w:sz w:val="109"/>
                      <w:szCs w:val="10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6.270172pt;margin-top:44.555801pt;width:7.211695pt;height:20.5pt;mso-position-horizontal-relative:page;mso-position-vertical-relative:paragraph;z-index:-15194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BFBFC1"/>
                      <w:spacing w:val="0"/>
                      <w:w w:val="126"/>
                    </w:rPr>
                    <w:t>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6.201431pt;margin-top:36.335567pt;width:7.16128pt;height:8pt;mso-position-horizontal-relative:page;mso-position-vertical-relative:paragraph;z-index:-15193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1C26A1"/>
                      <w:spacing w:val="0"/>
                      <w:w w:val="161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5.976135pt;margin-top:40.289433pt;width:12.737961pt;height:29pt;mso-position-horizontal-relative:page;mso-position-vertical-relative:paragraph;z-index:-15192" type="#_x0000_t202" filled="f" stroked="f">
            <v:textbox inset="0,0,0,0">
              <w:txbxContent>
                <w:p>
                  <w:pPr>
                    <w:spacing w:before="0" w:after="0" w:line="580" w:lineRule="exact"/>
                    <w:ind w:right="-127"/>
                    <w:jc w:val="left"/>
                    <w:rPr>
                      <w:rFonts w:ascii="Arial" w:hAnsi="Arial" w:cs="Arial" w:eastAsia="Arial"/>
                      <w:sz w:val="58"/>
                      <w:szCs w:val="58"/>
                    </w:rPr>
                  </w:pPr>
                  <w:rPr/>
                  <w:r>
                    <w:rPr>
                      <w:rFonts w:ascii="Arial" w:hAnsi="Arial" w:cs="Arial" w:eastAsia="Arial"/>
                      <w:sz w:val="58"/>
                      <w:szCs w:val="58"/>
                      <w:color w:val="1C26A1"/>
                      <w:spacing w:val="0"/>
                      <w:w w:val="79"/>
                      <w:b/>
                      <w:bCs/>
                      <w:i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58"/>
                      <w:szCs w:val="5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838385"/>
          <w:spacing w:val="-6"/>
          <w:w w:val="184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0"/>
          <w:w w:val="77"/>
        </w:rPr>
        <w:t>'?J'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-50"/>
          <w:w w:val="78"/>
        </w:rPr>
        <w:t>•</w:t>
      </w:r>
      <w:r>
        <w:rPr>
          <w:rFonts w:ascii="Times New Roman" w:hAnsi="Times New Roman" w:cs="Times New Roman" w:eastAsia="Times New Roman"/>
          <w:sz w:val="26"/>
          <w:szCs w:val="26"/>
          <w:color w:val="AEAEAE"/>
          <w:spacing w:val="-45"/>
          <w:w w:val="10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0"/>
          <w:w w:val="127"/>
        </w:rPr>
        <w:t>:"\;: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0"/>
          <w:w w:val="100"/>
        </w:rPr>
      </w:r>
      <w:r>
        <w:rPr>
          <w:rFonts w:ascii="Arial" w:hAnsi="Arial" w:cs="Arial" w:eastAsia="Arial"/>
          <w:sz w:val="31"/>
          <w:szCs w:val="31"/>
          <w:color w:val="383838"/>
          <w:spacing w:val="0"/>
          <w:w w:val="446"/>
        </w:rPr>
        <w:t>!</w:t>
      </w:r>
      <w:r>
        <w:rPr>
          <w:rFonts w:ascii="Arial" w:hAnsi="Arial" w:cs="Arial" w:eastAsia="Arial"/>
          <w:sz w:val="31"/>
          <w:szCs w:val="31"/>
          <w:color w:val="383838"/>
          <w:spacing w:val="-252"/>
          <w:w w:val="446"/>
        </w:rPr>
        <w:t> </w:t>
      </w:r>
      <w:r>
        <w:rPr>
          <w:rFonts w:ascii="Arial" w:hAnsi="Arial" w:cs="Arial" w:eastAsia="Arial"/>
          <w:sz w:val="19"/>
          <w:szCs w:val="19"/>
          <w:color w:val="4F4F4F"/>
          <w:spacing w:val="-18"/>
          <w:w w:val="71"/>
        </w:rPr>
        <w:t>V</w:t>
      </w:r>
      <w:r>
        <w:rPr>
          <w:rFonts w:ascii="Arial" w:hAnsi="Arial" w:cs="Arial" w:eastAsia="Arial"/>
          <w:sz w:val="19"/>
          <w:szCs w:val="19"/>
          <w:color w:val="9C9C9C"/>
          <w:spacing w:val="-12"/>
          <w:w w:val="99"/>
        </w:rPr>
        <w:t>.</w:t>
      </w:r>
      <w:r>
        <w:rPr>
          <w:rFonts w:ascii="Times New Roman" w:hAnsi="Times New Roman" w:cs="Times New Roman" w:eastAsia="Times New Roman"/>
          <w:sz w:val="136"/>
          <w:szCs w:val="136"/>
          <w:color w:val="383838"/>
          <w:spacing w:val="0"/>
          <w:w w:val="53"/>
          <w:i/>
          <w:position w:val="13"/>
        </w:rPr>
        <w:t>1</w:t>
      </w:r>
      <w:r>
        <w:rPr>
          <w:rFonts w:ascii="Times New Roman" w:hAnsi="Times New Roman" w:cs="Times New Roman" w:eastAsia="Times New Roman"/>
          <w:sz w:val="136"/>
          <w:szCs w:val="13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240"/>
          <w:cols w:num="3" w:equalWidth="0">
            <w:col w:w="905" w:space="1489"/>
            <w:col w:w="3974" w:space="2286"/>
            <w:col w:w="2906"/>
          </w:cols>
        </w:sectPr>
      </w:pPr>
      <w:rPr/>
    </w:p>
    <w:p>
      <w:pPr>
        <w:spacing w:before="0" w:after="0" w:line="1057" w:lineRule="atLeast"/>
        <w:ind w:left="5340" w:right="-20"/>
        <w:jc w:val="left"/>
        <w:tabs>
          <w:tab w:pos="9020" w:val="left"/>
        </w:tabs>
        <w:rPr>
          <w:rFonts w:ascii="Times New Roman" w:hAnsi="Times New Roman" w:cs="Times New Roman" w:eastAsia="Times New Roman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3"/>
        </w:rPr>
        <w:t>İtf.Çvş.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3"/>
        </w:rPr>
      </w:r>
      <w:r>
        <w:rPr>
          <w:rFonts w:ascii="Times New Roman" w:hAnsi="Times New Roman" w:cs="Times New Roman" w:eastAsia="Times New Roman"/>
          <w:sz w:val="23"/>
          <w:szCs w:val="23"/>
          <w:color w:val="4F4F4F"/>
          <w:spacing w:val="0"/>
          <w:w w:val="70"/>
          <w:i/>
          <w:position w:val="0"/>
        </w:rPr>
        <w:t>,rı.</w:t>
      </w:r>
      <w:r>
        <w:rPr>
          <w:rFonts w:ascii="Times New Roman" w:hAnsi="Times New Roman" w:cs="Times New Roman" w:eastAsia="Times New Roman"/>
          <w:sz w:val="23"/>
          <w:szCs w:val="23"/>
          <w:color w:val="4F4F4F"/>
          <w:spacing w:val="-32"/>
          <w:w w:val="71"/>
          <w:i/>
          <w:position w:val="0"/>
        </w:rPr>
        <w:t>?</w:t>
      </w:r>
      <w:r>
        <w:rPr>
          <w:rFonts w:ascii="Times New Roman" w:hAnsi="Times New Roman" w:cs="Times New Roman" w:eastAsia="Times New Roman"/>
          <w:sz w:val="23"/>
          <w:szCs w:val="23"/>
          <w:color w:val="BFBFC1"/>
          <w:spacing w:val="0"/>
          <w:w w:val="142"/>
          <w:i/>
          <w:position w:val="0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BFBFC1"/>
          <w:spacing w:val="-25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C9C9C"/>
          <w:spacing w:val="-14"/>
          <w:w w:val="187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BFBFC1"/>
          <w:spacing w:val="0"/>
          <w:w w:val="122"/>
          <w:position w:val="0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BFBFC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BFBFC1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444967"/>
          <w:spacing w:val="0"/>
          <w:w w:val="71"/>
          <w:position w:val="0"/>
        </w:rPr>
        <w:t>fit</w:t>
      </w:r>
      <w:r>
        <w:rPr>
          <w:rFonts w:ascii="Times New Roman" w:hAnsi="Times New Roman" w:cs="Times New Roman" w:eastAsia="Times New Roman"/>
          <w:sz w:val="41"/>
          <w:szCs w:val="41"/>
          <w:color w:val="444967"/>
          <w:spacing w:val="-85"/>
          <w:w w:val="72"/>
          <w:position w:val="0"/>
        </w:rPr>
        <w:t>.</w:t>
      </w:r>
      <w:r>
        <w:rPr>
          <w:rFonts w:ascii="Times New Roman" w:hAnsi="Times New Roman" w:cs="Times New Roman" w:eastAsia="Times New Roman"/>
          <w:sz w:val="41"/>
          <w:szCs w:val="41"/>
          <w:color w:val="9C9C9C"/>
          <w:spacing w:val="0"/>
          <w:w w:val="42"/>
          <w:position w:val="0"/>
        </w:rPr>
        <w:t>:.;</w:t>
      </w:r>
      <w:r>
        <w:rPr>
          <w:rFonts w:ascii="Times New Roman" w:hAnsi="Times New Roman" w:cs="Times New Roman" w:eastAsia="Times New Roman"/>
          <w:sz w:val="41"/>
          <w:szCs w:val="41"/>
          <w:color w:val="9C9C9C"/>
          <w:spacing w:val="-14"/>
          <w:w w:val="42"/>
          <w:position w:val="0"/>
        </w:rPr>
        <w:t>:</w:t>
      </w:r>
      <w:r>
        <w:rPr>
          <w:rFonts w:ascii="Times New Roman" w:hAnsi="Times New Roman" w:cs="Times New Roman" w:eastAsia="Times New Roman"/>
          <w:sz w:val="41"/>
          <w:szCs w:val="41"/>
          <w:color w:val="383838"/>
          <w:spacing w:val="-50"/>
          <w:w w:val="56"/>
          <w:position w:val="0"/>
        </w:rPr>
        <w:t>·</w:t>
      </w:r>
      <w:r>
        <w:rPr>
          <w:rFonts w:ascii="Times New Roman" w:hAnsi="Times New Roman" w:cs="Times New Roman" w:eastAsia="Times New Roman"/>
          <w:sz w:val="41"/>
          <w:szCs w:val="41"/>
          <w:color w:val="4F4F4F"/>
          <w:spacing w:val="7"/>
          <w:w w:val="53"/>
          <w:position w:val="0"/>
        </w:rPr>
        <w:t>.</w:t>
      </w:r>
      <w:r>
        <w:rPr>
          <w:rFonts w:ascii="Times New Roman" w:hAnsi="Times New Roman" w:cs="Times New Roman" w:eastAsia="Times New Roman"/>
          <w:sz w:val="41"/>
          <w:szCs w:val="41"/>
          <w:color w:val="AEAEAE"/>
          <w:spacing w:val="14"/>
          <w:w w:val="43"/>
          <w:position w:val="0"/>
        </w:rPr>
        <w:t>.</w:t>
      </w:r>
      <w:r>
        <w:rPr>
          <w:rFonts w:ascii="Times New Roman" w:hAnsi="Times New Roman" w:cs="Times New Roman" w:eastAsia="Times New Roman"/>
          <w:sz w:val="41"/>
          <w:szCs w:val="41"/>
          <w:color w:val="666666"/>
          <w:spacing w:val="-42"/>
          <w:w w:val="45"/>
          <w:position w:val="0"/>
        </w:rPr>
        <w:t>·</w:t>
      </w:r>
      <w:r>
        <w:rPr>
          <w:rFonts w:ascii="Times New Roman" w:hAnsi="Times New Roman" w:cs="Times New Roman" w:eastAsia="Times New Roman"/>
          <w:sz w:val="41"/>
          <w:szCs w:val="41"/>
          <w:color w:val="9C9C9C"/>
          <w:spacing w:val="0"/>
          <w:w w:val="47"/>
          <w:position w:val="0"/>
        </w:rPr>
        <w:t>,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837" w:lineRule="atLeast"/>
        <w:ind w:right="1074"/>
        <w:jc w:val="right"/>
        <w:tabs>
          <w:tab w:pos="46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Arial" w:hAnsi="Arial" w:cs="Arial" w:eastAsia="Arial"/>
          <w:sz w:val="28"/>
          <w:szCs w:val="28"/>
          <w:color w:val="BFBFC1"/>
          <w:w w:val="134"/>
          <w:position w:val="-5"/>
        </w:rPr>
        <w:t>.</w:t>
      </w:r>
      <w:r>
        <w:rPr>
          <w:rFonts w:ascii="Arial" w:hAnsi="Arial" w:cs="Arial" w:eastAsia="Arial"/>
          <w:sz w:val="28"/>
          <w:szCs w:val="28"/>
          <w:color w:val="BFBFC1"/>
          <w:w w:val="100"/>
          <w:position w:val="-5"/>
        </w:rPr>
        <w:tab/>
      </w:r>
      <w:r>
        <w:rPr>
          <w:rFonts w:ascii="Arial" w:hAnsi="Arial" w:cs="Arial" w:eastAsia="Arial"/>
          <w:sz w:val="28"/>
          <w:szCs w:val="28"/>
          <w:color w:val="BFBFC1"/>
          <w:w w:val="100"/>
          <w:position w:val="-5"/>
        </w:rPr>
      </w:r>
      <w:r>
        <w:rPr>
          <w:rFonts w:ascii="Times New Roman" w:hAnsi="Times New Roman" w:cs="Times New Roman" w:eastAsia="Times New Roman"/>
          <w:sz w:val="31"/>
          <w:szCs w:val="31"/>
          <w:color w:val="666666"/>
          <w:spacing w:val="0"/>
          <w:w w:val="160"/>
          <w:position w:val="0"/>
        </w:rPr>
        <w:t>Biif'</w:t>
      </w:r>
      <w:r>
        <w:rPr>
          <w:rFonts w:ascii="Times New Roman" w:hAnsi="Times New Roman" w:cs="Times New Roman" w:eastAsia="Times New Roman"/>
          <w:sz w:val="31"/>
          <w:szCs w:val="31"/>
          <w:color w:val="666666"/>
          <w:spacing w:val="1"/>
          <w:w w:val="160"/>
          <w:position w:val="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666666"/>
          <w:spacing w:val="0"/>
          <w:w w:val="160"/>
          <w:position w:val="0"/>
        </w:rPr>
        <w:t>t</w:t>
      </w:r>
      <w:r>
        <w:rPr>
          <w:rFonts w:ascii="Times New Roman" w:hAnsi="Times New Roman" w:cs="Times New Roman" w:eastAsia="Times New Roman"/>
          <w:sz w:val="31"/>
          <w:szCs w:val="31"/>
          <w:color w:val="838385"/>
          <w:spacing w:val="0"/>
          <w:w w:val="54"/>
          <w:position w:val="0"/>
        </w:rPr>
        <w:t>ı</w:t>
      </w:r>
      <w:r>
        <w:rPr>
          <w:rFonts w:ascii="Times New Roman" w:hAnsi="Times New Roman" w:cs="Times New Roman" w:eastAsia="Times New Roman"/>
          <w:sz w:val="31"/>
          <w:szCs w:val="31"/>
          <w:color w:val="838385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4F4F4F"/>
          <w:spacing w:val="-8"/>
          <w:w w:val="59"/>
          <w:position w:val="0"/>
        </w:rPr>
        <w:t>•</w:t>
      </w:r>
      <w:r>
        <w:rPr>
          <w:rFonts w:ascii="Times New Roman" w:hAnsi="Times New Roman" w:cs="Times New Roman" w:eastAsia="Times New Roman"/>
          <w:sz w:val="31"/>
          <w:szCs w:val="31"/>
          <w:color w:val="383838"/>
          <w:spacing w:val="-42"/>
          <w:w w:val="59"/>
          <w:position w:val="0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4F4F4F"/>
          <w:spacing w:val="5"/>
          <w:w w:val="59"/>
          <w:position w:val="0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383838"/>
          <w:spacing w:val="0"/>
          <w:w w:val="59"/>
          <w:position w:val="0"/>
        </w:rPr>
        <w:t>....-</w:t>
      </w:r>
      <w:r>
        <w:rPr>
          <w:rFonts w:ascii="Times New Roman" w:hAnsi="Times New Roman" w:cs="Times New Roman" w:eastAsia="Times New Roman"/>
          <w:sz w:val="31"/>
          <w:szCs w:val="31"/>
          <w:color w:val="383838"/>
          <w:spacing w:val="23"/>
          <w:w w:val="59"/>
          <w:position w:val="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BFBFC1"/>
          <w:spacing w:val="0"/>
          <w:w w:val="59"/>
          <w:position w:val="0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BFBFC1"/>
          <w:spacing w:val="0"/>
          <w:w w:val="59"/>
          <w:position w:val="0"/>
        </w:rPr>
        <w:t>  </w:t>
      </w:r>
      <w:r>
        <w:rPr>
          <w:rFonts w:ascii="Times New Roman" w:hAnsi="Times New Roman" w:cs="Times New Roman" w:eastAsia="Times New Roman"/>
          <w:sz w:val="31"/>
          <w:szCs w:val="31"/>
          <w:color w:val="BFBFC1"/>
          <w:spacing w:val="2"/>
          <w:w w:val="59"/>
          <w:position w:val="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AEAEAE"/>
          <w:spacing w:val="0"/>
          <w:w w:val="59"/>
          <w:position w:val="0"/>
        </w:rPr>
        <w:t>·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120" w:right="240"/>
        </w:sectPr>
      </w:pPr>
      <w:rPr/>
    </w:p>
    <w:p>
      <w:pPr>
        <w:spacing w:before="0" w:after="0" w:line="500" w:lineRule="atLeast"/>
        <w:ind w:right="177"/>
        <w:jc w:val="right"/>
        <w:tabs>
          <w:tab w:pos="600" w:val="left"/>
          <w:tab w:pos="120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3"/>
          <w:szCs w:val="23"/>
          <w:color w:val="838385"/>
          <w:spacing w:val="-11"/>
          <w:w w:val="61"/>
        </w:rPr>
        <w:t>.</w:t>
      </w:r>
      <w:r>
        <w:rPr>
          <w:rFonts w:ascii="Arial" w:hAnsi="Arial" w:cs="Arial" w:eastAsia="Arial"/>
          <w:sz w:val="23"/>
          <w:szCs w:val="23"/>
          <w:color w:val="9C9C9C"/>
          <w:spacing w:val="-18"/>
          <w:w w:val="102"/>
        </w:rPr>
        <w:t>.</w:t>
      </w:r>
      <w:r>
        <w:rPr>
          <w:rFonts w:ascii="Arial" w:hAnsi="Arial" w:cs="Arial" w:eastAsia="Arial"/>
          <w:sz w:val="18"/>
          <w:szCs w:val="18"/>
          <w:color w:val="BFBFC1"/>
          <w:spacing w:val="-38"/>
          <w:w w:val="105"/>
        </w:rPr>
        <w:t>·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57"/>
        </w:rPr>
        <w:t>.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88"/>
          <w:position w:val="-7"/>
        </w:rPr>
        <w:t>tt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-7"/>
        </w:rPr>
      </w:r>
      <w:r>
        <w:rPr>
          <w:rFonts w:ascii="Arial" w:hAnsi="Arial" w:cs="Arial" w:eastAsia="Arial"/>
          <w:sz w:val="20"/>
          <w:szCs w:val="20"/>
          <w:color w:val="BFBFC1"/>
          <w:spacing w:val="0"/>
          <w:w w:val="141"/>
          <w:position w:val="-7"/>
        </w:rPr>
        <w:t>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19" w:lineRule="exact"/>
        <w:ind w:right="-20"/>
        <w:jc w:val="righ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4F4F4F"/>
          <w:spacing w:val="0"/>
          <w:w w:val="100"/>
          <w:i/>
          <w:position w:val="-2"/>
        </w:rPr>
        <w:t>MQ</w:t>
      </w:r>
      <w:r>
        <w:rPr>
          <w:rFonts w:ascii="Arial" w:hAnsi="Arial" w:cs="Arial" w:eastAsia="Arial"/>
          <w:sz w:val="21"/>
          <w:szCs w:val="21"/>
          <w:color w:val="4F4F4F"/>
          <w:spacing w:val="56"/>
          <w:w w:val="100"/>
          <w:i/>
          <w:position w:val="-2"/>
        </w:rPr>
        <w:t> </w:t>
      </w:r>
      <w:r>
        <w:rPr>
          <w:rFonts w:ascii="Arial" w:hAnsi="Arial" w:cs="Arial" w:eastAsia="Arial"/>
          <w:sz w:val="21"/>
          <w:szCs w:val="21"/>
          <w:color w:val="4F4F4F"/>
          <w:spacing w:val="0"/>
          <w:w w:val="100"/>
          <w:i/>
          <w:position w:val="-2"/>
        </w:rPr>
        <w:t>!i.</w:t>
      </w:r>
      <w:r>
        <w:rPr>
          <w:rFonts w:ascii="Arial" w:hAnsi="Arial" w:cs="Arial" w:eastAsia="Arial"/>
          <w:sz w:val="21"/>
          <w:szCs w:val="21"/>
          <w:color w:val="4F4F4F"/>
          <w:spacing w:val="32"/>
          <w:w w:val="100"/>
          <w:i/>
          <w:position w:val="-2"/>
        </w:rPr>
        <w:t> </w:t>
      </w:r>
      <w:r>
        <w:rPr>
          <w:rFonts w:ascii="Arial" w:hAnsi="Arial" w:cs="Arial" w:eastAsia="Arial"/>
          <w:sz w:val="21"/>
          <w:szCs w:val="21"/>
          <w:color w:val="4F4F4F"/>
          <w:spacing w:val="0"/>
          <w:w w:val="114"/>
          <w:i/>
          <w:position w:val="-2"/>
        </w:rPr>
        <w:t>J&lt;&gt;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509" w:lineRule="atLeast"/>
        <w:ind w:right="-20"/>
        <w:jc w:val="left"/>
        <w:tabs>
          <w:tab w:pos="30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BFBFC1"/>
          <w:spacing w:val="0"/>
          <w:w w:val="100"/>
          <w:b/>
          <w:bCs/>
        </w:rPr>
        <w:t>·</w:t>
      </w:r>
      <w:r>
        <w:rPr>
          <w:rFonts w:ascii="Arial" w:hAnsi="Arial" w:cs="Arial" w:eastAsia="Arial"/>
          <w:sz w:val="15"/>
          <w:szCs w:val="15"/>
          <w:color w:val="BFBFC1"/>
          <w:spacing w:val="-34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BFBFC1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BFBFC1"/>
          <w:spacing w:val="0"/>
          <w:w w:val="100"/>
          <w:b/>
          <w:bCs/>
        </w:rPr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77"/>
          <w:b/>
          <w:bCs/>
        </w:rPr>
        <w:t>"lt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240"/>
          <w:cols w:num="2" w:equalWidth="0">
            <w:col w:w="9582" w:space="327"/>
            <w:col w:w="1651"/>
          </w:cols>
        </w:sectPr>
      </w:pPr>
      <w:rPr/>
    </w:p>
    <w:p>
      <w:pPr>
        <w:spacing w:before="0" w:after="0" w:line="60" w:lineRule="atLeast"/>
        <w:ind w:right="-20"/>
        <w:jc w:val="right"/>
        <w:tabs>
          <w:tab w:pos="70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9C9C9C"/>
          <w:spacing w:val="-18"/>
          <w:w w:val="289"/>
        </w:rPr>
        <w:t>'</w:t>
      </w:r>
      <w:r>
        <w:rPr>
          <w:rFonts w:ascii="Arial" w:hAnsi="Arial" w:cs="Arial" w:eastAsia="Arial"/>
          <w:sz w:val="13"/>
          <w:szCs w:val="13"/>
          <w:color w:val="BFBFC1"/>
          <w:spacing w:val="0"/>
          <w:w w:val="145"/>
        </w:rPr>
        <w:t>.</w:t>
      </w:r>
      <w:r>
        <w:rPr>
          <w:rFonts w:ascii="Arial" w:hAnsi="Arial" w:cs="Arial" w:eastAsia="Arial"/>
          <w:sz w:val="13"/>
          <w:szCs w:val="13"/>
          <w:color w:val="BFBFC1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BFBFC1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282828"/>
          <w:spacing w:val="0"/>
          <w:w w:val="91"/>
        </w:rPr>
        <w:t>.&lt;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0" w:after="0" w:line="60" w:lineRule="atLeast"/>
        <w:ind w:right="-20"/>
        <w:jc w:val="left"/>
        <w:rPr>
          <w:rFonts w:ascii="Arial" w:hAnsi="Arial" w:cs="Arial" w:eastAsia="Arial"/>
          <w:sz w:val="29"/>
          <w:szCs w:val="29"/>
        </w:rPr>
      </w:pPr>
      <w:rPr/>
      <w:r>
        <w:rPr/>
        <w:br w:type="column"/>
      </w:r>
      <w:r>
        <w:rPr>
          <w:rFonts w:ascii="Arial" w:hAnsi="Arial" w:cs="Arial" w:eastAsia="Arial"/>
          <w:sz w:val="29"/>
          <w:szCs w:val="29"/>
          <w:color w:val="4F4F4F"/>
          <w:spacing w:val="0"/>
          <w:w w:val="79"/>
        </w:rPr>
        <w:t>'r'·.·ı--.ı</w:t>
      </w:r>
      <w:r>
        <w:rPr>
          <w:rFonts w:ascii="Arial" w:hAnsi="Arial" w:cs="Arial" w:eastAsia="Arial"/>
          <w:sz w:val="29"/>
          <w:szCs w:val="29"/>
          <w:color w:val="4F4F4F"/>
          <w:spacing w:val="54"/>
          <w:w w:val="79"/>
        </w:rPr>
        <w:t> </w:t>
      </w:r>
      <w:r>
        <w:rPr>
          <w:rFonts w:ascii="Arial" w:hAnsi="Arial" w:cs="Arial" w:eastAsia="Arial"/>
          <w:sz w:val="29"/>
          <w:szCs w:val="29"/>
          <w:color w:val="4F4F4F"/>
          <w:spacing w:val="0"/>
          <w:w w:val="79"/>
        </w:rPr>
        <w:t>·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240"/>
          <w:cols w:num="2" w:equalWidth="0">
            <w:col w:w="9430" w:space="105"/>
            <w:col w:w="2025"/>
          </w:cols>
        </w:sectPr>
      </w:pPr>
      <w:rPr/>
    </w:p>
    <w:p>
      <w:pPr>
        <w:spacing w:before="0" w:after="0" w:line="15" w:lineRule="exact"/>
        <w:ind w:left="4989" w:right="-20"/>
        <w:jc w:val="left"/>
        <w:tabs>
          <w:tab w:pos="8120" w:val="left"/>
          <w:tab w:pos="872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838385"/>
          <w:w w:val="83"/>
          <w:position w:val="-17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838385"/>
          <w:spacing w:val="-32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69"/>
          <w:position w:val="-17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69"/>
          <w:position w:val="-17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1"/>
          <w:w w:val="69"/>
          <w:position w:val="-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7"/>
        </w:rPr>
        <w:t>KIZILKAYA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7"/>
        </w:rPr>
      </w:r>
      <w:r>
        <w:rPr>
          <w:rFonts w:ascii="Times New Roman" w:hAnsi="Times New Roman" w:cs="Times New Roman" w:eastAsia="Times New Roman"/>
          <w:sz w:val="31"/>
          <w:szCs w:val="31"/>
          <w:color w:val="BFBFC1"/>
          <w:spacing w:val="0"/>
          <w:w w:val="48"/>
          <w:position w:val="-23"/>
        </w:rPr>
        <w:t>·-</w:t>
      </w:r>
      <w:r>
        <w:rPr>
          <w:rFonts w:ascii="Times New Roman" w:hAnsi="Times New Roman" w:cs="Times New Roman" w:eastAsia="Times New Roman"/>
          <w:sz w:val="31"/>
          <w:szCs w:val="31"/>
          <w:color w:val="BFBFC1"/>
          <w:spacing w:val="0"/>
          <w:w w:val="100"/>
          <w:position w:val="-23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BFBFC1"/>
          <w:spacing w:val="0"/>
          <w:w w:val="100"/>
          <w:position w:val="-23"/>
        </w:rPr>
      </w:r>
      <w:r>
        <w:rPr>
          <w:rFonts w:ascii="Arial" w:hAnsi="Arial" w:cs="Arial" w:eastAsia="Arial"/>
          <w:sz w:val="11"/>
          <w:szCs w:val="11"/>
          <w:color w:val="666666"/>
          <w:spacing w:val="0"/>
          <w:w w:val="141"/>
          <w:position w:val="-10"/>
        </w:rPr>
        <w:t>ı.</w:t>
      </w:r>
      <w:r>
        <w:rPr>
          <w:rFonts w:ascii="Arial" w:hAnsi="Arial" w:cs="Arial" w:eastAsia="Arial"/>
          <w:sz w:val="11"/>
          <w:szCs w:val="11"/>
          <w:color w:val="666666"/>
          <w:spacing w:val="2"/>
          <w:w w:val="141"/>
          <w:position w:val="-10"/>
        </w:rPr>
        <w:t> </w:t>
      </w:r>
      <w:r>
        <w:rPr>
          <w:rFonts w:ascii="Arial" w:hAnsi="Arial" w:cs="Arial" w:eastAsia="Arial"/>
          <w:sz w:val="11"/>
          <w:szCs w:val="11"/>
          <w:color w:val="4F4F4F"/>
          <w:spacing w:val="0"/>
          <w:w w:val="141"/>
          <w:position w:val="-10"/>
        </w:rPr>
        <w:t>--</w:t>
      </w:r>
      <w:r>
        <w:rPr>
          <w:rFonts w:ascii="Arial" w:hAnsi="Arial" w:cs="Arial" w:eastAsia="Arial"/>
          <w:sz w:val="11"/>
          <w:szCs w:val="11"/>
          <w:color w:val="4F4F4F"/>
          <w:spacing w:val="15"/>
          <w:w w:val="141"/>
          <w:position w:val="-10"/>
        </w:rPr>
        <w:t> </w:t>
      </w:r>
      <w:r>
        <w:rPr>
          <w:rFonts w:ascii="Arial" w:hAnsi="Arial" w:cs="Arial" w:eastAsia="Arial"/>
          <w:sz w:val="23"/>
          <w:szCs w:val="23"/>
          <w:color w:val="AEAEAE"/>
          <w:spacing w:val="0"/>
          <w:w w:val="97"/>
          <w:position w:val="-9"/>
        </w:rPr>
        <w:t>..</w:t>
      </w:r>
      <w:r>
        <w:rPr>
          <w:rFonts w:ascii="Arial" w:hAnsi="Arial" w:cs="Arial" w:eastAsia="Arial"/>
          <w:sz w:val="23"/>
          <w:szCs w:val="23"/>
          <w:color w:val="AEAEAE"/>
          <w:spacing w:val="-21"/>
          <w:w w:val="97"/>
          <w:position w:val="-9"/>
        </w:rPr>
        <w:t> </w:t>
      </w:r>
      <w:r>
        <w:rPr>
          <w:rFonts w:ascii="Arial" w:hAnsi="Arial" w:cs="Arial" w:eastAsia="Arial"/>
          <w:sz w:val="11"/>
          <w:szCs w:val="11"/>
          <w:color w:val="838385"/>
          <w:spacing w:val="0"/>
          <w:w w:val="282"/>
          <w:position w:val="-10"/>
        </w:rPr>
        <w:t>,</w:t>
      </w:r>
      <w:r>
        <w:rPr>
          <w:rFonts w:ascii="Arial" w:hAnsi="Arial" w:cs="Arial" w:eastAsia="Arial"/>
          <w:sz w:val="11"/>
          <w:szCs w:val="11"/>
          <w:color w:val="838385"/>
          <w:spacing w:val="-68"/>
          <w:w w:val="282"/>
          <w:position w:val="-10"/>
        </w:rPr>
        <w:t> </w:t>
      </w:r>
      <w:r>
        <w:rPr>
          <w:rFonts w:ascii="Arial" w:hAnsi="Arial" w:cs="Arial" w:eastAsia="Arial"/>
          <w:sz w:val="11"/>
          <w:szCs w:val="11"/>
          <w:color w:val="838385"/>
          <w:spacing w:val="3"/>
          <w:w w:val="100"/>
          <w:position w:val="-10"/>
        </w:rPr>
        <w:t>•</w:t>
      </w:r>
      <w:r>
        <w:rPr>
          <w:rFonts w:ascii="Arial" w:hAnsi="Arial" w:cs="Arial" w:eastAsia="Arial"/>
          <w:sz w:val="11"/>
          <w:szCs w:val="11"/>
          <w:color w:val="AEAEAE"/>
          <w:spacing w:val="0"/>
          <w:w w:val="100"/>
          <w:position w:val="-10"/>
        </w:rPr>
        <w:t>•</w:t>
      </w:r>
      <w:r>
        <w:rPr>
          <w:rFonts w:ascii="Arial" w:hAnsi="Arial" w:cs="Arial" w:eastAsia="Arial"/>
          <w:sz w:val="11"/>
          <w:szCs w:val="11"/>
          <w:color w:val="AEAEAE"/>
          <w:spacing w:val="3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90"/>
          <w:w w:val="153"/>
          <w:position w:val="-10"/>
        </w:rPr>
        <w:t>.</w:t>
      </w:r>
      <w:r>
        <w:rPr>
          <w:rFonts w:ascii="Arial" w:hAnsi="Arial" w:cs="Arial" w:eastAsia="Arial"/>
          <w:sz w:val="23"/>
          <w:szCs w:val="23"/>
          <w:color w:val="4F4F4F"/>
          <w:spacing w:val="-1"/>
          <w:w w:val="41"/>
          <w:position w:val="-9"/>
        </w:rPr>
        <w:t>l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40"/>
          <w:position w:val="-9"/>
        </w:rPr>
        <w:t>&gt;</w:t>
      </w:r>
      <w:r>
        <w:rPr>
          <w:rFonts w:ascii="Arial" w:hAnsi="Arial" w:cs="Arial" w:eastAsia="Arial"/>
          <w:sz w:val="23"/>
          <w:szCs w:val="23"/>
          <w:color w:val="4F4F4F"/>
          <w:spacing w:val="-19"/>
          <w:w w:val="40"/>
          <w:position w:val="-9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34"/>
          <w:w w:val="153"/>
          <w:position w:val="-10"/>
        </w:rPr>
        <w:t>.</w:t>
      </w:r>
      <w:r>
        <w:rPr>
          <w:rFonts w:ascii="Arial" w:hAnsi="Arial" w:cs="Arial" w:eastAsia="Arial"/>
          <w:sz w:val="23"/>
          <w:szCs w:val="23"/>
          <w:color w:val="282828"/>
          <w:spacing w:val="-31"/>
          <w:w w:val="165"/>
          <w:position w:val="-9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31"/>
          <w:w w:val="152"/>
          <w:position w:val="-10"/>
        </w:rPr>
        <w:t>;</w:t>
      </w:r>
      <w:r>
        <w:rPr>
          <w:rFonts w:ascii="Arial" w:hAnsi="Arial" w:cs="Arial" w:eastAsia="Arial"/>
          <w:sz w:val="23"/>
          <w:szCs w:val="23"/>
          <w:color w:val="4F4F4F"/>
          <w:spacing w:val="-4"/>
          <w:w w:val="190"/>
          <w:position w:val="-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53"/>
          <w:position w:val="-1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18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53"/>
          <w:position w:val="-1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FBFC1"/>
          <w:spacing w:val="-1"/>
          <w:w w:val="145"/>
          <w:position w:val="-10"/>
        </w:rPr>
        <w:t>·</w:t>
      </w:r>
      <w:r>
        <w:rPr>
          <w:rFonts w:ascii="Arial" w:hAnsi="Arial" w:cs="Arial" w:eastAsia="Arial"/>
          <w:sz w:val="23"/>
          <w:szCs w:val="23"/>
          <w:color w:val="181818"/>
          <w:spacing w:val="1"/>
          <w:w w:val="82"/>
          <w:position w:val="-9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0"/>
          <w:w w:val="78"/>
          <w:b/>
          <w:bCs/>
          <w:position w:val="-10"/>
        </w:rPr>
        <w:t>ft.</w:t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-33"/>
          <w:w w:val="78"/>
          <w:b/>
          <w:bCs/>
          <w:position w:val="-10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90"/>
          <w:position w:val="-9"/>
        </w:rPr>
        <w:t>"".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240"/>
        </w:sectPr>
      </w:pPr>
      <w:rPr/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/>
        <w:pict>
          <v:group style="position:absolute;margin-left:12.429594pt;margin-top:17.517426pt;width:567.499773pt;height:800.685933pt;mso-position-horizontal-relative:page;mso-position-vertical-relative:page;z-index:-15196" coordorigin="249,350" coordsize="11350,16014">
            <v:group style="position:absolute;left:256;top:367;width:11265;height:2" coordorigin="256,367" coordsize="11265,2">
              <v:shape style="position:absolute;left:256;top:367;width:11265;height:2" coordorigin="256,367" coordsize="11265,0" path="m256,367l11520,367e" filled="f" stroked="t" strokeweight=".710263pt" strokecolor="#646464">
                <v:path arrowok="t"/>
              </v:shape>
            </v:group>
            <v:group style="position:absolute;left:2320;top:362;width:2;height:1053" coordorigin="2320,362" coordsize="2,1053">
              <v:shape style="position:absolute;left:2320;top:362;width:2;height:1053" coordorigin="2320,362" coordsize="0,1053" path="m2320,1416l2320,362e" filled="f" stroked="t" strokeweight=".710263pt" strokecolor="#545454">
                <v:path arrowok="t"/>
              </v:shape>
            </v:group>
            <v:group style="position:absolute;left:2273;top:367;width:521;height:2" coordorigin="2273,367" coordsize="521,2">
              <v:shape style="position:absolute;left:2273;top:367;width:521;height:2" coordorigin="2273,367" coordsize="521,0" path="m2273,367l2794,367e" filled="f" stroked="t" strokeweight=".473508pt" strokecolor="#444444">
                <v:path arrowok="t"/>
              </v:shape>
            </v:group>
            <v:group style="position:absolute;left:3286;top:367;width:388;height:2" coordorigin="3286,367" coordsize="388,2">
              <v:shape style="position:absolute;left:3286;top:367;width:388;height:2" coordorigin="3286,367" coordsize="388,0" path="m3286,367l3674,367e" filled="f" stroked="t" strokeweight=".473508pt" strokecolor="#484848">
                <v:path arrowok="t"/>
              </v:shape>
            </v:group>
            <v:group style="position:absolute;left:8211;top:367;width:303;height:2" coordorigin="8211,367" coordsize="303,2">
              <v:shape style="position:absolute;left:8211;top:367;width:303;height:2" coordorigin="8211,367" coordsize="303,0" path="m8211,367l8514,367e" filled="f" stroked="t" strokeweight=".473508pt" strokecolor="#545457">
                <v:path arrowok="t"/>
              </v:shape>
            </v:group>
            <v:group style="position:absolute;left:9039;top:362;width:2;height:539" coordorigin="9039,362" coordsize="2,539">
              <v:shape style="position:absolute;left:9039;top:362;width:2;height:539" coordorigin="9039,362" coordsize="0,539" path="m9039,901l9039,362e" filled="f" stroked="t" strokeweight=".947017pt" strokecolor="#606060">
                <v:path arrowok="t"/>
              </v:shape>
            </v:group>
            <v:group style="position:absolute;left:8997;top:367;width:327;height:2" coordorigin="8997,367" coordsize="327,2">
              <v:shape style="position:absolute;left:8997;top:367;width:327;height:2" coordorigin="8997,367" coordsize="327,0" path="m8997,367l9323,367e" filled="f" stroked="t" strokeweight=".473508pt" strokecolor="#3B3B3B">
                <v:path arrowok="t"/>
              </v:shape>
            </v:group>
            <v:group style="position:absolute;left:10005;top:365;width:1515;height:2" coordorigin="10005,365" coordsize="1515,2">
              <v:shape style="position:absolute;left:10005;top:365;width:1515;height:2" coordorigin="10005,365" coordsize="1515,0" path="m10005,365l11520,365e" filled="f" stroked="t" strokeweight=".710263pt" strokecolor="#676767">
                <v:path arrowok="t"/>
              </v:shape>
            </v:group>
            <v:group style="position:absolute;left:11520;top:357;width:2;height:1058" coordorigin="11520,357" coordsize="2,1058">
              <v:shape style="position:absolute;left:11520;top:357;width:2;height:1058" coordorigin="11520,357" coordsize="0,1058" path="m11520,1416l11520,357e" filled="f" stroked="t" strokeweight=".473508pt" strokecolor="#606060">
                <v:path arrowok="t"/>
              </v:shape>
            </v:group>
            <v:group style="position:absolute;left:9042;top:844;width:2;height:1025" coordorigin="9042,844" coordsize="2,1025">
              <v:shape style="position:absolute;left:9042;top:844;width:2;height:1025" coordorigin="9042,844" coordsize="0,1025" path="m9042,1868l9042,844e" filled="f" stroked="t" strokeweight=".473508pt" strokecolor="#444444">
                <v:path arrowok="t"/>
              </v:shape>
            </v:group>
            <v:group style="position:absolute;left:2320;top:362;width:2;height:1511" coordorigin="2320,362" coordsize="2,1511">
              <v:shape style="position:absolute;left:2320;top:362;width:2;height:1511" coordorigin="2320,362" coordsize="0,1511" path="m2320,1873l2320,362e" filled="f" stroked="t" strokeweight=".473508pt" strokecolor="#4B4B4B">
                <v:path arrowok="t"/>
              </v:shape>
            </v:group>
            <v:group style="position:absolute;left:11528;top:357;width:2;height:3694" coordorigin="11528,357" coordsize="2,3694">
              <v:shape style="position:absolute;left:11528;top:357;width:2;height:3694" coordorigin="11528,357" coordsize="0,3694" path="m11528,4051l11528,357e" filled="f" stroked="t" strokeweight=".710263pt" strokecolor="#6B6B6B">
                <v:path arrowok="t"/>
              </v:shape>
            </v:group>
            <v:group style="position:absolute;left:260;top:2583;width:8253;height:2" coordorigin="260,2583" coordsize="8253,2">
              <v:shape style="position:absolute;left:260;top:2583;width:8253;height:2" coordorigin="260,2583" coordsize="8253,0" path="m260,2583l8514,2583e" filled="f" stroked="t" strokeweight=".710263pt" strokecolor="#545454">
                <v:path arrowok="t"/>
              </v:shape>
            </v:group>
            <v:group style="position:absolute;left:6681;top:2583;width:289;height:2" coordorigin="6681,2583" coordsize="289,2">
              <v:shape style="position:absolute;left:6681;top:2583;width:289;height:2" coordorigin="6681,2583" coordsize="289,0" path="m6681,2583l6970,2583e" filled="f" stroked="t" strokeweight=".473508pt" strokecolor="#3F3F3F">
                <v:path arrowok="t"/>
              </v:shape>
            </v:group>
            <v:group style="position:absolute;left:8457;top:2583;width:601;height:2" coordorigin="8457,2583" coordsize="601,2">
              <v:shape style="position:absolute;left:8457;top:2583;width:601;height:2" coordorigin="8457,2583" coordsize="601,0" path="m8457,2583l9058,2583e" filled="f" stroked="t" strokeweight=".473508pt" strokecolor="#3F3F3F">
                <v:path arrowok="t"/>
              </v:shape>
            </v:group>
            <v:group style="position:absolute;left:8968;top:2583;width:483;height:2" coordorigin="8968,2583" coordsize="483,2">
              <v:shape style="position:absolute;left:8968;top:2583;width:483;height:2" coordorigin="8968,2583" coordsize="483,0" path="m8968,2583l9451,2583e" filled="f" stroked="t" strokeweight=".947017pt" strokecolor="#575757">
                <v:path arrowok="t"/>
              </v:shape>
            </v:group>
            <v:group style="position:absolute;left:9267;top:2581;width:795;height:2" coordorigin="9267,2581" coordsize="795,2">
              <v:shape style="position:absolute;left:9267;top:2581;width:795;height:2" coordorigin="9267,2581" coordsize="795,0" path="m9267,2581l10062,2581e" filled="f" stroked="t" strokeweight=".473508pt" strokecolor="#444444">
                <v:path arrowok="t"/>
              </v:shape>
            </v:group>
            <v:group style="position:absolute;left:9934;top:2583;width:1600;height:2" coordorigin="9934,2583" coordsize="1600,2">
              <v:shape style="position:absolute;left:9934;top:2583;width:1600;height:2" coordorigin="9934,2583" coordsize="1600,0" path="m9934,2583l11535,2583e" filled="f" stroked="t" strokeweight=".710263pt" strokecolor="#646464">
                <v:path arrowok="t"/>
              </v:shape>
            </v:group>
            <v:group style="position:absolute;left:11528;top:629;width:2;height:2464" coordorigin="11528,629" coordsize="2,2464">
              <v:shape style="position:absolute;left:11528;top:629;width:2;height:2464" coordorigin="11528,629" coordsize="0,2464" path="m11528,3093l11528,629e" filled="f" stroked="t" strokeweight=".473508pt" strokecolor="#646464">
                <v:path arrowok="t"/>
              </v:shape>
            </v:group>
            <v:group style="position:absolute;left:260;top:2824;width:9802;height:2" coordorigin="260,2824" coordsize="9802,2">
              <v:shape style="position:absolute;left:260;top:2824;width:9802;height:2" coordorigin="260,2824" coordsize="9802,0" path="m260,2824l10062,2824e" filled="f" stroked="t" strokeweight=".710263pt" strokecolor="#545454">
                <v:path arrowok="t"/>
              </v:shape>
            </v:group>
            <v:group style="position:absolute;left:1572;top:2821;width:3447;height:2" coordorigin="1572,2821" coordsize="3447,2">
              <v:shape style="position:absolute;left:1572;top:2821;width:3447;height:2" coordorigin="1572,2821" coordsize="3447,0" path="m1572,2821l5019,2821e" filled="f" stroked="t" strokeweight=".473508pt" strokecolor="#545454">
                <v:path arrowok="t"/>
              </v:shape>
            </v:group>
            <v:group style="position:absolute;left:8457;top:2821;width:601;height:2" coordorigin="8457,2821" coordsize="601,2">
              <v:shape style="position:absolute;left:8457;top:2821;width:601;height:2" coordorigin="8457,2821" coordsize="601,0" path="m8457,2821l9058,2821e" filled="f" stroked="t" strokeweight=".473508pt" strokecolor="#3B3B3B">
                <v:path arrowok="t"/>
              </v:shape>
            </v:group>
            <v:group style="position:absolute;left:9948;top:2821;width:1586;height:2" coordorigin="9948,2821" coordsize="1586,2">
              <v:shape style="position:absolute;left:9948;top:2821;width:1586;height:2" coordorigin="9948,2821" coordsize="1586,0" path="m9948,2821l11535,2821e" filled="f" stroked="t" strokeweight=".710263pt" strokecolor="#676767">
                <v:path arrowok="t"/>
              </v:shape>
            </v:group>
            <v:group style="position:absolute;left:11528;top:2555;width:2;height:291" coordorigin="11528,2555" coordsize="2,291">
              <v:shape style="position:absolute;left:11528;top:2555;width:2;height:291" coordorigin="11528,2555" coordsize="0,291" path="m11528,2845l11528,2555e" filled="f" stroked="t" strokeweight=".473508pt" strokecolor="#4F4F4F">
                <v:path arrowok="t"/>
              </v:shape>
            </v:group>
            <v:group style="position:absolute;left:275;top:3062;width:3068;height:2" coordorigin="275,3062" coordsize="3068,2">
              <v:shape style="position:absolute;left:275;top:3062;width:3068;height:2" coordorigin="275,3062" coordsize="3068,0" path="m275,3062l3343,3062e" filled="f" stroked="t" strokeweight=".710263pt" strokecolor="#606060">
                <v:path arrowok="t"/>
              </v:shape>
            </v:group>
            <v:group style="position:absolute;left:3286;top:3065;width:388;height:2" coordorigin="3286,3065" coordsize="388,2">
              <v:shape style="position:absolute;left:3286;top:3065;width:388;height:2" coordorigin="3286,3065" coordsize="388,0" path="m3286,3065l3674,3065e" filled="f" stroked="t" strokeweight=".473508pt" strokecolor="#383838">
                <v:path arrowok="t"/>
              </v:shape>
            </v:group>
            <v:group style="position:absolute;left:3618;top:3065;width:7922;height:2" coordorigin="3618,3065" coordsize="7922,2">
              <v:shape style="position:absolute;left:3618;top:3065;width:7922;height:2" coordorigin="3618,3065" coordsize="7922,0" path="m3618,3065l11539,3065e" filled="f" stroked="t" strokeweight=".710263pt" strokecolor="#575757">
                <v:path arrowok="t"/>
              </v:shape>
            </v:group>
            <v:group style="position:absolute;left:3655;top:3055;width:2;height:391" coordorigin="3655,3055" coordsize="2,391">
              <v:shape style="position:absolute;left:3655;top:3055;width:2;height:391" coordorigin="3655,3055" coordsize="0,391" path="m3655,3446l3655,3055e" filled="f" stroked="t" strokeweight=".473508pt" strokecolor="#3B3B3B">
                <v:path arrowok="t"/>
              </v:shape>
            </v:group>
            <v:group style="position:absolute;left:6942;top:3432;width:2382;height:2" coordorigin="6942,3432" coordsize="2382,2">
              <v:shape style="position:absolute;left:6942;top:3432;width:2382;height:2" coordorigin="6942,3432" coordsize="2382,0" path="m6942,3432l9323,3432e" filled="f" stroked="t" strokeweight=".710263pt" strokecolor="#4F4F4F">
                <v:path arrowok="t"/>
              </v:shape>
            </v:group>
            <v:group style="position:absolute;left:9267;top:3429;width:2273;height:2" coordorigin="9267,3429" coordsize="2273,2">
              <v:shape style="position:absolute;left:9267;top:3429;width:2273;height:2" coordorigin="9267,3429" coordsize="2273,0" path="m9267,3429l11539,3429e" filled="f" stroked="t" strokeweight=".947017pt" strokecolor="#646464">
                <v:path arrowok="t"/>
              </v:shape>
            </v:group>
            <v:group style="position:absolute;left:3655;top:3389;width:2;height:133" coordorigin="3655,3389" coordsize="2,133">
              <v:shape style="position:absolute;left:3655;top:3389;width:2;height:133" coordorigin="3655,3389" coordsize="0,133" path="m3655,3522l3655,3389e" filled="f" stroked="t" strokeweight=".473508pt" strokecolor="#282828">
                <v:path arrowok="t"/>
              </v:shape>
            </v:group>
            <v:group style="position:absolute;left:3442;top:3815;width:3537;height:2" coordorigin="3442,3815" coordsize="3537,2">
              <v:shape style="position:absolute;left:3442;top:3815;width:3537;height:2" coordorigin="3442,3815" coordsize="3537,0" path="m3442,3815l6980,3815e" filled="f" stroked="t" strokeweight=".947017pt" strokecolor="#4B4B4B">
                <v:path arrowok="t"/>
              </v:shape>
            </v:group>
            <v:group style="position:absolute;left:6949;top:3055;width:2;height:772" coordorigin="6949,3055" coordsize="2,772">
              <v:shape style="position:absolute;left:6949;top:3055;width:2;height:772" coordorigin="6949,3055" coordsize="0,772" path="m6949,3827l6949,3055e" filled="f" stroked="t" strokeweight=".947017pt" strokecolor="#5B5B5B">
                <v:path arrowok="t"/>
              </v:shape>
            </v:group>
            <v:group style="position:absolute;left:275;top:3820;width:3409;height:2" coordorigin="275,3820" coordsize="3409,2">
              <v:shape style="position:absolute;left:275;top:3820;width:3409;height:2" coordorigin="275,3820" coordsize="3409,0" path="m275,3820l3684,3820e" filled="f" stroked="t" strokeweight=".710263pt" strokecolor="#606060">
                <v:path arrowok="t"/>
              </v:shape>
            </v:group>
            <v:group style="position:absolute;left:1127;top:3818;width:502;height:2" coordorigin="1127,3818" coordsize="502,2">
              <v:shape style="position:absolute;left:1127;top:3818;width:502;height:2" coordorigin="1127,3818" coordsize="502,0" path="m1127,3818l1629,3818e" filled="f" stroked="t" strokeweight=".473508pt" strokecolor="#545454">
                <v:path arrowok="t"/>
              </v:shape>
            </v:group>
            <v:group style="position:absolute;left:3655;top:3465;width:2;height:362" coordorigin="3655,3465" coordsize="2,362">
              <v:shape style="position:absolute;left:3655;top:3465;width:2;height:362" coordorigin="3655,3465" coordsize="0,362" path="m3655,3827l3655,3465e" filled="f" stroked="t" strokeweight=".710263pt" strokecolor="#545454">
                <v:path arrowok="t"/>
              </v:shape>
            </v:group>
            <v:group style="position:absolute;left:6326;top:3818;width:5218;height:2" coordorigin="6326,3818" coordsize="5218,2">
              <v:shape style="position:absolute;left:6326;top:3818;width:5218;height:2" coordorigin="6326,3818" coordsize="5218,0" path="m6326,3818l11544,3818e" filled="f" stroked="t" strokeweight=".710263pt" strokecolor="#676767">
                <v:path arrowok="t"/>
              </v:shape>
            </v:group>
            <v:group style="position:absolute;left:2332;top:3813;width:2;height:581" coordorigin="2332,3813" coordsize="2,581">
              <v:shape style="position:absolute;left:2332;top:3813;width:2;height:581" coordorigin="2332,3813" coordsize="0,581" path="m2332,4394l2332,3813e" filled="f" stroked="t" strokeweight=".947017pt" strokecolor="#606060">
                <v:path arrowok="t"/>
              </v:shape>
            </v:group>
            <v:group style="position:absolute;left:275;top:4092;width:4015;height:2" coordorigin="275,4092" coordsize="4015,2">
              <v:shape style="position:absolute;left:275;top:4092;width:4015;height:2" coordorigin="275,4092" coordsize="4015,0" path="m275,4092l4290,4092e" filled="f" stroked="t" strokeweight=".710263pt" strokecolor="#606060">
                <v:path arrowok="t"/>
              </v:shape>
            </v:group>
            <v:group style="position:absolute;left:4233;top:4094;width:483;height:2" coordorigin="4233,4094" coordsize="483,2">
              <v:shape style="position:absolute;left:4233;top:4094;width:483;height:2" coordorigin="4233,4094" coordsize="483,0" path="m4233,4094l4716,4094e" filled="f" stroked="t" strokeweight=".473508pt" strokecolor="#484848">
                <v:path arrowok="t"/>
              </v:shape>
            </v:group>
            <v:group style="position:absolute;left:4607;top:4092;width:6942;height:2" coordorigin="4607,4092" coordsize="6942,2">
              <v:shape style="position:absolute;left:4607;top:4092;width:6942;height:2" coordorigin="4607,4092" coordsize="6942,0" path="m4607,4092l11549,4092e" filled="f" stroked="t" strokeweight=".710263pt" strokecolor="#606060">
                <v:path arrowok="t"/>
              </v:shape>
            </v:group>
            <v:group style="position:absolute;left:11539;top:3055;width:2;height:3026" coordorigin="11539,3055" coordsize="2,3026">
              <v:shape style="position:absolute;left:11539;top:3055;width:2;height:3026" coordorigin="11539,3055" coordsize="0,3026" path="m11539,6081l11539,3055e" filled="f" stroked="t" strokeweight=".710263pt" strokecolor="#707070">
                <v:path arrowok="t"/>
              </v:shape>
            </v:group>
            <v:group style="position:absolute;left:8211;top:4332;width:303;height:2" coordorigin="8211,4332" coordsize="303,2">
              <v:shape style="position:absolute;left:8211;top:4332;width:303;height:2" coordorigin="8211,4332" coordsize="303,0" path="m8211,4332l8514,4332e" filled="f" stroked="t" strokeweight=".473508pt" strokecolor="#545454">
                <v:path arrowok="t"/>
              </v:shape>
            </v:group>
            <v:group style="position:absolute;left:2325;top:4330;width:9219;height:2" coordorigin="2325,4330" coordsize="9219,2">
              <v:shape style="position:absolute;left:2325;top:4330;width:9219;height:2" coordorigin="2325,4330" coordsize="9219,0" path="m2325,4330l11544,4330e" filled="f" stroked="t" strokeweight=".710263pt" strokecolor="#747474">
                <v:path arrowok="t"/>
              </v:shape>
            </v:group>
            <v:group style="position:absolute;left:2334;top:4313;width:2;height:534" coordorigin="2334,4313" coordsize="2,534">
              <v:shape style="position:absolute;left:2334;top:4313;width:2;height:534" coordorigin="2334,4313" coordsize="0,534" path="m2334,4847l2334,4313e" filled="f" stroked="t" strokeweight=".710263pt" strokecolor="#484848">
                <v:path arrowok="t"/>
              </v:shape>
            </v:group>
            <v:group style="position:absolute;left:4991;top:4337;width:2;height:238" coordorigin="4991,4337" coordsize="2,238">
              <v:shape style="position:absolute;left:4991;top:4337;width:2;height:238" coordorigin="4991,4337" coordsize="0,238" path="m4991,4575l4991,4337e" filled="f" stroked="t" strokeweight=".236754pt" strokecolor="#808080">
                <v:path arrowok="t"/>
              </v:shape>
            </v:group>
            <v:group style="position:absolute;left:4991;top:4575;width:2671;height:2" coordorigin="4991,4575" coordsize="2671,2">
              <v:shape style="position:absolute;left:4991;top:4575;width:2671;height:2" coordorigin="4991,4575" coordsize="2671,0" path="m4991,4575l7661,4575e" filled="f" stroked="t" strokeweight=".236754pt" strokecolor="#000000">
                <v:path arrowok="t"/>
              </v:shape>
            </v:group>
            <v:group style="position:absolute;left:7657;top:4337;width:2;height:243" coordorigin="7657,4337" coordsize="2,243">
              <v:shape style="position:absolute;left:7657;top:4337;width:2;height:243" coordorigin="7657,4337" coordsize="0,243" path="m7657,4580l7657,4337e" filled="f" stroked="t" strokeweight=".236754pt" strokecolor="#909090">
                <v:path arrowok="t"/>
              </v:shape>
            </v:group>
            <v:group style="position:absolute;left:7657;top:4575;width:2140;height:2" coordorigin="7657,4575" coordsize="2140,2">
              <v:shape style="position:absolute;left:7657;top:4575;width:2140;height:2" coordorigin="7657,4575" coordsize="2140,0" path="m7657,4575l9797,4575e" filled="f" stroked="t" strokeweight=".236754pt" strokecolor="#575757">
                <v:path arrowok="t"/>
              </v:shape>
            </v:group>
            <v:group style="position:absolute;left:9797;top:4575;width:237;height:2" coordorigin="9797,4575" coordsize="237,2">
              <v:shape style="position:absolute;left:9797;top:4575;width:237;height:2" coordorigin="9797,4575" coordsize="237,0" path="m9797,4575l10034,4575e" filled="f" stroked="t" strokeweight=".236754pt" strokecolor="#000000">
                <v:path arrowok="t"/>
              </v:shape>
            </v:group>
            <v:group style="position:absolute;left:10034;top:4575;width:1510;height:2" coordorigin="10034,4575" coordsize="1510,2">
              <v:shape style="position:absolute;left:10034;top:4575;width:1510;height:2" coordorigin="10034,4575" coordsize="1510,0" path="m10034,4575l11544,4575e" filled="f" stroked="t" strokeweight=".236754pt" strokecolor="#676767">
                <v:path arrowok="t"/>
              </v:shape>
            </v:group>
            <v:group style="position:absolute;left:4991;top:4575;width:2;height:243" coordorigin="4991,4575" coordsize="2,243">
              <v:shape style="position:absolute;left:4991;top:4575;width:2;height:243" coordorigin="4991,4575" coordsize="0,243" path="m4991,4818l4991,4575e" filled="f" stroked="t" strokeweight=".710263pt" strokecolor="#7C7C7C">
                <v:path arrowok="t"/>
              </v:shape>
            </v:group>
            <v:group style="position:absolute;left:4986;top:4818;width:1956;height:2" coordorigin="4986,4818" coordsize="1956,2">
              <v:shape style="position:absolute;left:4986;top:4818;width:1956;height:2" coordorigin="4986,4818" coordsize="1956,0" path="m4986,4818l6942,4818e" filled="f" stroked="t" strokeweight=".710263pt" strokecolor="#4B4B4B">
                <v:path arrowok="t"/>
              </v:shape>
            </v:group>
            <v:group style="position:absolute;left:6942;top:4818;width:327;height:2" coordorigin="6942,4818" coordsize="327,2">
              <v:shape style="position:absolute;left:6942;top:4818;width:327;height:2" coordorigin="6942,4818" coordsize="327,0" path="m6942,4818l7268,4818e" filled="f" stroked="t" strokeweight=".236754pt" strokecolor="#000000">
                <v:path arrowok="t"/>
              </v:shape>
            </v:group>
            <v:group style="position:absolute;left:7268;top:4818;width:388;height:2" coordorigin="7268,4818" coordsize="388,2">
              <v:shape style="position:absolute;left:7268;top:4818;width:388;height:2" coordorigin="7268,4818" coordsize="388,0" path="m7268,4818l7657,4818e" filled="f" stroked="t" strokeweight=".236754pt" strokecolor="#3B3B3B">
                <v:path arrowok="t"/>
              </v:shape>
            </v:group>
            <v:group style="position:absolute;left:7657;top:4818;width:2377;height:2" coordorigin="7657,4818" coordsize="2377,2">
              <v:shape style="position:absolute;left:7657;top:4818;width:2377;height:2" coordorigin="7657,4818" coordsize="2377,0" path="m7657,4818l10034,4818e" filled="f" stroked="t" strokeweight=".236754pt" strokecolor="#000000">
                <v:path arrowok="t"/>
              </v:shape>
            </v:group>
            <v:group style="position:absolute;left:10034;top:4818;width:1510;height:2" coordorigin="10034,4818" coordsize="1510,2">
              <v:shape style="position:absolute;left:10034;top:4818;width:1510;height:2" coordorigin="10034,4818" coordsize="1510,0" path="m10034,4818l11544,4818e" filled="f" stroked="t" strokeweight=".236754pt" strokecolor="#484848">
                <v:path arrowok="t"/>
              </v:shape>
            </v:group>
            <v:group style="position:absolute;left:11539;top:4547;width:2;height:305" coordorigin="11539,4547" coordsize="2,305">
              <v:shape style="position:absolute;left:11539;top:4547;width:2;height:305" coordorigin="11539,4547" coordsize="0,305" path="m11539,4852l11539,4547e" filled="f" stroked="t" strokeweight=".473508pt" strokecolor="#4F4F4F">
                <v:path arrowok="t"/>
              </v:shape>
            </v:group>
            <v:group style="position:absolute;left:5017;top:4709;width:2;height:405" coordorigin="5017,4709" coordsize="2,405">
              <v:shape style="position:absolute;left:5017;top:4709;width:2;height:405" coordorigin="5017,4709" coordsize="0,405" path="m5017,5114l5017,4709e" filled="f" stroked="t" strokeweight=".710263pt" strokecolor="#484848">
                <v:path arrowok="t"/>
              </v:shape>
            </v:group>
            <v:group style="position:absolute;left:4958;top:5104;width:2339;height:2" coordorigin="4958,5104" coordsize="2339,2">
              <v:shape style="position:absolute;left:4958;top:5104;width:2339;height:2" coordorigin="4958,5104" coordsize="2339,0" path="m4958,5104l7297,5104e" filled="f" stroked="t" strokeweight=".710263pt" strokecolor="#606060">
                <v:path arrowok="t"/>
              </v:shape>
            </v:group>
            <v:group style="position:absolute;left:7240;top:5102;width:445;height:2" coordorigin="7240,5102" coordsize="445,2">
              <v:shape style="position:absolute;left:7240;top:5102;width:445;height:2" coordorigin="7240,5102" coordsize="445,0" path="m7240,5102l7685,5102e" filled="f" stroked="t" strokeweight=".473508pt" strokecolor="#444444">
                <v:path arrowok="t"/>
              </v:shape>
            </v:group>
            <v:group style="position:absolute;left:7628;top:5102;width:885;height:2" coordorigin="7628,5102" coordsize="885,2">
              <v:shape style="position:absolute;left:7628;top:5102;width:885;height:2" coordorigin="7628,5102" coordsize="885,0" path="m7628,5102l8514,5102e" filled="f" stroked="t" strokeweight=".947017pt" strokecolor="#5B5B5B">
                <v:path arrowok="t"/>
              </v:shape>
            </v:group>
            <v:group style="position:absolute;left:8457;top:5100;width:601;height:2" coordorigin="8457,5100" coordsize="601,2">
              <v:shape style="position:absolute;left:8457;top:5100;width:601;height:2" coordorigin="8457,5100" coordsize="601,0" path="m8457,5100l9058,5100e" filled="f" stroked="t" strokeweight=".473508pt" strokecolor="#444444">
                <v:path arrowok="t"/>
              </v:shape>
            </v:group>
            <v:group style="position:absolute;left:8902;top:5100;width:559;height:2" coordorigin="8902,5100" coordsize="559,2">
              <v:shape style="position:absolute;left:8902;top:5100;width:559;height:2" coordorigin="8902,5100" coordsize="559,0" path="m8902,5100l9461,5100e" filled="f" stroked="t" strokeweight=".947017pt" strokecolor="#5B5B5B">
                <v:path arrowok="t"/>
              </v:shape>
            </v:group>
            <v:group style="position:absolute;left:9267;top:5100;width:795;height:2" coordorigin="9267,5100" coordsize="795,2">
              <v:shape style="position:absolute;left:9267;top:5100;width:795;height:2" coordorigin="9267,5100" coordsize="795,0" path="m9267,5100l10062,5100e" filled="f" stroked="t" strokeweight=".710263pt" strokecolor="#444444">
                <v:path arrowok="t"/>
              </v:shape>
            </v:group>
            <v:group style="position:absolute;left:9939;top:5100;width:1610;height:2" coordorigin="9939,5100" coordsize="1610,2">
              <v:shape style="position:absolute;left:9939;top:5100;width:1610;height:2" coordorigin="9939,5100" coordsize="1610,0" path="m9939,5100l11549,5100e" filled="f" stroked="t" strokeweight=".710263pt" strokecolor="#646464">
                <v:path arrowok="t"/>
              </v:shape>
            </v:group>
            <v:group style="position:absolute;left:2332;top:4785;width:2;height:825" coordorigin="2332,4785" coordsize="2,825">
              <v:shape style="position:absolute;left:2332;top:4785;width:2;height:825" coordorigin="2332,4785" coordsize="0,825" path="m2332,5610l2332,4785e" filled="f" stroked="t" strokeweight=".947017pt" strokecolor="#5B5B5B">
                <v:path arrowok="t"/>
              </v:shape>
            </v:group>
            <v:group style="position:absolute;left:2325;top:5347;width:535;height:2" coordorigin="2325,5347" coordsize="535,2">
              <v:shape style="position:absolute;left:2325;top:5347;width:535;height:2" coordorigin="2325,5347" coordsize="535,0" path="m2325,5347l2860,5347e" filled="f" stroked="t" strokeweight=".947017pt" strokecolor="#676767">
                <v:path arrowok="t"/>
              </v:shape>
            </v:group>
            <v:group style="position:absolute;left:2737;top:5345;width:5531;height:2" coordorigin="2737,5345" coordsize="5531,2">
              <v:shape style="position:absolute;left:2737;top:5345;width:5531;height:2" coordorigin="2737,5345" coordsize="5531,0" path="m2737,5345l8267,5345e" filled="f" stroked="t" strokeweight=".710263pt" strokecolor="#545454">
                <v:path arrowok="t"/>
              </v:shape>
            </v:group>
            <v:group style="position:absolute;left:4991;top:5090;width:2;height:272" coordorigin="4991,5090" coordsize="2,272">
              <v:shape style="position:absolute;left:4991;top:5090;width:2;height:272" coordorigin="4991,5090" coordsize="0,272" path="m4991,5362l4991,5090e" filled="f" stroked="t" strokeweight=".710263pt" strokecolor="#5B5B5B">
                <v:path arrowok="t"/>
              </v:shape>
            </v:group>
            <v:group style="position:absolute;left:8211;top:5343;width:303;height:2" coordorigin="8211,5343" coordsize="303,2">
              <v:shape style="position:absolute;left:8211;top:5343;width:303;height:2" coordorigin="8211,5343" coordsize="303,0" path="m8211,5343l8514,5343e" filled="f" stroked="t" strokeweight=".473508pt" strokecolor="#383838">
                <v:path arrowok="t"/>
              </v:shape>
            </v:group>
            <v:group style="position:absolute;left:8438;top:5340;width:3111;height:2" coordorigin="8438,5340" coordsize="3111,2">
              <v:shape style="position:absolute;left:8438;top:5340;width:3111;height:2" coordorigin="8438,5340" coordsize="3111,0" path="m8438,5340l11549,5340e" filled="f" stroked="t" strokeweight=".710263pt" strokecolor="#646464">
                <v:path arrowok="t"/>
              </v:shape>
            </v:group>
            <v:group style="position:absolute;left:279;top:5583;width:7988;height:2" coordorigin="279,5583" coordsize="7988,2">
              <v:shape style="position:absolute;left:279;top:5583;width:7988;height:2" coordorigin="279,5583" coordsize="7988,0" path="m279,5583l8267,5583e" filled="f" stroked="t" strokeweight=".710263pt" strokecolor="#575757">
                <v:path arrowok="t"/>
              </v:shape>
            </v:group>
            <v:group style="position:absolute;left:4988;top:5414;width:2;height:110" coordorigin="4988,5414" coordsize="2,110">
              <v:shape style="position:absolute;left:4988;top:5414;width:2;height:110" coordorigin="4988,5414" coordsize="0,110" path="m4988,5524l4988,5414e" filled="f" stroked="t" strokeweight=".947017pt" strokecolor="#343434">
                <v:path arrowok="t"/>
              </v:shape>
            </v:group>
            <v:group style="position:absolute;left:8211;top:5581;width:303;height:2" coordorigin="8211,5581" coordsize="303,2">
              <v:shape style="position:absolute;left:8211;top:5581;width:303;height:2" coordorigin="8211,5581" coordsize="303,0" path="m8211,5581l8514,5581e" filled="f" stroked="t" strokeweight=".473508pt" strokecolor="#383838">
                <v:path arrowok="t"/>
              </v:shape>
            </v:group>
            <v:group style="position:absolute;left:8457;top:5579;width:3092;height:2" coordorigin="8457,5579" coordsize="3092,2">
              <v:shape style="position:absolute;left:8457;top:5579;width:3092;height:2" coordorigin="8457,5579" coordsize="3092,0" path="m8457,5579l11549,5579e" filled="f" stroked="t" strokeweight=".710263pt" strokecolor="#646464">
                <v:path arrowok="t"/>
              </v:shape>
            </v:group>
            <v:group style="position:absolute;left:2332;top:5538;width:2;height:348" coordorigin="2332,5538" coordsize="2,348">
              <v:shape style="position:absolute;left:2332;top:5538;width:2;height:348" coordorigin="2332,5538" coordsize="0,348" path="m2332,5886l2332,5538e" filled="f" stroked="t" strokeweight=".710263pt" strokecolor="#444444">
                <v:path arrowok="t"/>
              </v:shape>
            </v:group>
            <v:group style="position:absolute;left:4991;top:5567;width:2;height:291" coordorigin="4991,5567" coordsize="2,291">
              <v:shape style="position:absolute;left:4991;top:5567;width:2;height:291" coordorigin="4991,5567" coordsize="0,291" path="m4991,5857l4991,5567e" filled="f" stroked="t" strokeweight=".710263pt" strokecolor="#484848">
                <v:path arrowok="t"/>
              </v:shape>
            </v:group>
            <v:group style="position:absolute;left:7657;top:5567;width:2;height:291" coordorigin="7657,5567" coordsize="2,291">
              <v:shape style="position:absolute;left:7657;top:5567;width:2;height:291" coordorigin="7657,5567" coordsize="0,291" path="m7657,5857l7657,5567e" filled="f" stroked="t" strokeweight=".236754pt" strokecolor="#545454">
                <v:path arrowok="t"/>
              </v:shape>
            </v:group>
            <v:group style="position:absolute;left:2334;top:5829;width:2;height:243" coordorigin="2334,5829" coordsize="2,243">
              <v:shape style="position:absolute;left:2334;top:5829;width:2;height:243" coordorigin="2334,5829" coordsize="0,243" path="m2334,6072l2334,5829e" filled="f" stroked="t" strokeweight=".473508pt" strokecolor="#2B2B2B">
                <v:path arrowok="t"/>
              </v:shape>
            </v:group>
            <v:group style="position:absolute;left:2330;top:6058;width:1780;height:2" coordorigin="2330,6058" coordsize="1780,2">
              <v:shape style="position:absolute;left:2330;top:6058;width:1780;height:2" coordorigin="2330,6058" coordsize="1780,0" path="m2330,6058l4110,6058e" filled="f" stroked="t" strokeweight=".710263pt" strokecolor="#575757">
                <v:path arrowok="t"/>
              </v:shape>
            </v:group>
            <v:group style="position:absolute;left:4053;top:6058;width:663;height:2" coordorigin="4053,6058" coordsize="663,2">
              <v:shape style="position:absolute;left:4053;top:6058;width:663;height:2" coordorigin="4053,6058" coordsize="663,0" path="m4053,6058l4716,6058e" filled="f" stroked="t" strokeweight=".473508pt" strokecolor="#3F3F3F">
                <v:path arrowok="t"/>
              </v:shape>
            </v:group>
            <v:group style="position:absolute;left:4991;top:5857;width:2;height:434" coordorigin="4991,5857" coordsize="2,434">
              <v:shape style="position:absolute;left:4991;top:5857;width:2;height:434" coordorigin="4991,5857" coordsize="0,434" path="m4991,6291l4991,5857e" filled="f" stroked="t" strokeweight=".236754pt" strokecolor="#606060">
                <v:path arrowok="t"/>
              </v:shape>
            </v:group>
            <v:group style="position:absolute;left:4584;top:6055;width:3930;height:2" coordorigin="4584,6055" coordsize="3930,2">
              <v:shape style="position:absolute;left:4584;top:6055;width:3930;height:2" coordorigin="4584,6055" coordsize="3930,0" path="m4584,6055l8514,6055e" filled="f" stroked="t" strokeweight=".710263pt" strokecolor="#5B5B5B">
                <v:path arrowok="t"/>
              </v:shape>
            </v:group>
            <v:group style="position:absolute;left:7657;top:5857;width:2;height:434" coordorigin="7657,5857" coordsize="2,434">
              <v:shape style="position:absolute;left:7657;top:5857;width:2;height:434" coordorigin="7657,5857" coordsize="0,434" path="m7657,6291l7657,5857e" filled="f" stroked="t" strokeweight=".236754pt" strokecolor="#383838">
                <v:path arrowok="t"/>
              </v:shape>
            </v:group>
            <v:group style="position:absolute;left:8457;top:6053;width:601;height:2" coordorigin="8457,6053" coordsize="601,2">
              <v:shape style="position:absolute;left:8457;top:6053;width:601;height:2" coordorigin="8457,6053" coordsize="601,0" path="m8457,6053l9058,6053e" filled="f" stroked="t" strokeweight=".473508pt" strokecolor="#4B4B4B">
                <v:path arrowok="t"/>
              </v:shape>
            </v:group>
            <v:group style="position:absolute;left:8921;top:6053;width:2628;height:2" coordorigin="8921,6053" coordsize="2628,2">
              <v:shape style="position:absolute;left:8921;top:6053;width:2628;height:2" coordorigin="8921,6053" coordsize="2628,0" path="m8921,6053l11549,6053e" filled="f" stroked="t" strokeweight=".710263pt" strokecolor="#6B6B6B">
                <v:path arrowok="t"/>
              </v:shape>
            </v:group>
            <v:group style="position:absolute;left:2332;top:6015;width:2;height:1249" coordorigin="2332,6015" coordsize="2,1249">
              <v:shape style="position:absolute;left:2332;top:6015;width:2;height:1249" coordorigin="2332,6015" coordsize="0,1249" path="m2332,7263l2332,6015e" filled="f" stroked="t" strokeweight=".947017pt" strokecolor="#545454">
                <v:path arrowok="t"/>
              </v:shape>
            </v:group>
            <v:group style="position:absolute;left:2325;top:6296;width:2699;height:2" coordorigin="2325,6296" coordsize="2699,2">
              <v:shape style="position:absolute;left:2325;top:6296;width:2699;height:2" coordorigin="2325,6296" coordsize="2699,0" path="m2325,6296l5024,6296e" filled="f" stroked="t" strokeweight=".473508pt" strokecolor="#4F4F4F">
                <v:path arrowok="t"/>
              </v:shape>
            </v:group>
            <v:group style="position:absolute;left:4962;top:6294;width:2334;height:2" coordorigin="4962,6294" coordsize="2334,2">
              <v:shape style="position:absolute;left:4962;top:6294;width:2334;height:2" coordorigin="4962,6294" coordsize="2334,0" path="m4962,6294l7297,6294e" filled="f" stroked="t" strokeweight=".710263pt" strokecolor="#606060">
                <v:path arrowok="t"/>
              </v:shape>
            </v:group>
            <v:group style="position:absolute;left:7240;top:6294;width:450;height:2" coordorigin="7240,6294" coordsize="450,2">
              <v:shape style="position:absolute;left:7240;top:6294;width:450;height:2" coordorigin="7240,6294" coordsize="450,0" path="m7240,6294l7690,6294e" filled="f" stroked="t" strokeweight=".473508pt" strokecolor="#484848">
                <v:path arrowok="t"/>
              </v:shape>
            </v:group>
            <v:group style="position:absolute;left:7628;top:6294;width:885;height:2" coordorigin="7628,6294" coordsize="885,2">
              <v:shape style="position:absolute;left:7628;top:6294;width:885;height:2" coordorigin="7628,6294" coordsize="885,0" path="m7628,6294l8514,6294e" filled="f" stroked="t" strokeweight=".947017pt" strokecolor="#606060">
                <v:path arrowok="t"/>
              </v:shape>
            </v:group>
            <v:group style="position:absolute;left:8457;top:6291;width:601;height:2" coordorigin="8457,6291" coordsize="601,2">
              <v:shape style="position:absolute;left:8457;top:6291;width:601;height:2" coordorigin="8457,6291" coordsize="601,0" path="m8457,6291l9058,6291e" filled="f" stroked="t" strokeweight=".473508pt" strokecolor="#484848">
                <v:path arrowok="t"/>
              </v:shape>
            </v:group>
            <v:group style="position:absolute;left:8921;top:6291;width:2628;height:2" coordorigin="8921,6291" coordsize="2628,2">
              <v:shape style="position:absolute;left:8921;top:6291;width:2628;height:2" coordorigin="8921,6291" coordsize="2628,0" path="m8921,6291l11549,6291e" filled="f" stroked="t" strokeweight=".710263pt" strokecolor="#6B6B6B">
                <v:path arrowok="t"/>
              </v:shape>
            </v:group>
            <v:group style="position:absolute;left:11544;top:6010;width:2;height:553" coordorigin="11544,6010" coordsize="2,553">
              <v:shape style="position:absolute;left:11544;top:6010;width:2;height:553" coordorigin="11544,6010" coordsize="0,553" path="m11544,6563l11544,6010e" filled="f" stroked="t" strokeweight=".473508pt" strokecolor="#575757">
                <v:path arrowok="t"/>
              </v:shape>
            </v:group>
            <v:group style="position:absolute;left:279;top:6537;width:7988;height:2" coordorigin="279,6537" coordsize="7988,2">
              <v:shape style="position:absolute;left:279;top:6537;width:7988;height:2" coordorigin="279,6537" coordsize="7988,0" path="m279,6537l8267,6537e" filled="f" stroked="t" strokeweight=".710263pt" strokecolor="#606060">
                <v:path arrowok="t"/>
              </v:shape>
            </v:group>
            <v:group style="position:absolute;left:8211;top:6534;width:303;height:2" coordorigin="8211,6534" coordsize="303,2">
              <v:shape style="position:absolute;left:8211;top:6534;width:303;height:2" coordorigin="8211,6534" coordsize="303,0" path="m8211,6534l8514,6534e" filled="f" stroked="t" strokeweight=".473508pt" strokecolor="#3F3F3F">
                <v:path arrowok="t"/>
              </v:shape>
            </v:group>
            <v:group style="position:absolute;left:8457;top:6534;width:601;height:2" coordorigin="8457,6534" coordsize="601,2">
              <v:shape style="position:absolute;left:8457;top:6534;width:601;height:2" coordorigin="8457,6534" coordsize="601,0" path="m8457,6534l9058,6534e" filled="f" stroked="t" strokeweight=".947017pt" strokecolor="#646464">
                <v:path arrowok="t"/>
              </v:shape>
            </v:group>
            <v:group style="position:absolute;left:9001;top:6534;width:322;height:2" coordorigin="9001,6534" coordsize="322,2">
              <v:shape style="position:absolute;left:9001;top:6534;width:322;height:2" coordorigin="9001,6534" coordsize="322,0" path="m9001,6534l9323,6534e" filled="f" stroked="t" strokeweight=".473508pt" strokecolor="#3B3B3B">
                <v:path arrowok="t"/>
              </v:shape>
            </v:group>
            <v:group style="position:absolute;left:9267;top:6532;width:2287;height:2" coordorigin="9267,6532" coordsize="2287,2">
              <v:shape style="position:absolute;left:9267;top:6532;width:2287;height:2" coordorigin="9267,6532" coordsize="2287,0" path="m9267,6532l11554,6532e" filled="f" stroked="t" strokeweight=".710263pt" strokecolor="#606060">
                <v:path arrowok="t"/>
              </v:shape>
            </v:group>
            <v:group style="position:absolute;left:284;top:7004;width:11269;height:2" coordorigin="284,7004" coordsize="11269,2">
              <v:shape style="position:absolute;left:284;top:7004;width:11269;height:2" coordorigin="284,7004" coordsize="11269,0" path="m284,7004l11554,7004e" filled="f" stroked="t" strokeweight=".710263pt" strokecolor="#575757">
                <v:path arrowok="t"/>
              </v:shape>
            </v:group>
            <v:group style="position:absolute;left:11551;top:6491;width:2;height:2903" coordorigin="11551,6491" coordsize="2,2903">
              <v:shape style="position:absolute;left:11551;top:6491;width:2;height:2903" coordorigin="11551,6491" coordsize="0,2903" path="m11551,9394l11551,6491e" filled="f" stroked="t" strokeweight=".710263pt" strokecolor="#6B6B6B">
                <v:path arrowok="t"/>
              </v:shape>
            </v:group>
            <v:group style="position:absolute;left:4991;top:6992;width:2;height:481" coordorigin="4991,6992" coordsize="2,481">
              <v:shape style="position:absolute;left:4991;top:6992;width:2;height:481" coordorigin="4991,6992" coordsize="0,481" path="m4991,7473l4991,6992e" filled="f" stroked="t" strokeweight=".710263pt" strokecolor="#545454">
                <v:path arrowok="t"/>
              </v:shape>
            </v:group>
            <v:group style="position:absolute;left:8457;top:7244;width:601;height:2" coordorigin="8457,7244" coordsize="601,2">
              <v:shape style="position:absolute;left:8457;top:7244;width:601;height:2" coordorigin="8457,7244" coordsize="601,0" path="m8457,7244l9058,7244e" filled="f" stroked="t" strokeweight=".473508pt" strokecolor="#383838">
                <v:path arrowok="t"/>
              </v:shape>
            </v:group>
            <v:group style="position:absolute;left:4958;top:7242;width:5938;height:2" coordorigin="4958,7242" coordsize="5938,2">
              <v:shape style="position:absolute;left:4958;top:7242;width:5938;height:2" coordorigin="4958,7242" coordsize="5938,0" path="m4958,7242l10895,7242e" filled="f" stroked="t" strokeweight=".710263pt" strokecolor="#545454">
                <v:path arrowok="t"/>
              </v:shape>
            </v:group>
            <v:group style="position:absolute;left:10005;top:7244;width:1553;height:2" coordorigin="10005,7244" coordsize="1553,2">
              <v:shape style="position:absolute;left:10005;top:7244;width:1553;height:2" coordorigin="10005,7244" coordsize="1553,0" path="m10005,7244l11558,7244e" filled="f" stroked="t" strokeweight=".710263pt" strokecolor="#6B6B6B">
                <v:path arrowok="t"/>
              </v:shape>
            </v:group>
            <v:group style="position:absolute;left:2337;top:7206;width:2;height:543" coordorigin="2337,7206" coordsize="2,543">
              <v:shape style="position:absolute;left:2337;top:7206;width:2;height:543" coordorigin="2337,7206" coordsize="0,543" path="m2337,7750l2337,7206e" filled="f" stroked="t" strokeweight=".473508pt" strokecolor="#343434">
                <v:path arrowok="t"/>
              </v:shape>
            </v:group>
            <v:group style="position:absolute;left:4958;top:7485;width:6601;height:2" coordorigin="4958,7485" coordsize="6601,2">
              <v:shape style="position:absolute;left:4958;top:7485;width:6601;height:2" coordorigin="4958,7485" coordsize="6601,0" path="m4958,7485l11558,7485e" filled="f" stroked="t" strokeweight=".710263pt" strokecolor="#545454">
                <v:path arrowok="t"/>
              </v:shape>
            </v:group>
            <v:group style="position:absolute;left:4991;top:7473;width:2;height:248" coordorigin="4991,7473" coordsize="2,248">
              <v:shape style="position:absolute;left:4991;top:7473;width:2;height:248" coordorigin="4991,7473" coordsize="0,248" path="m4991,7721l4991,7473e" filled="f" stroked="t" strokeweight=".236754pt" strokecolor="#606060">
                <v:path arrowok="t"/>
              </v:shape>
            </v:group>
            <v:group style="position:absolute;left:4962;top:7726;width:663;height:2" coordorigin="4962,7726" coordsize="663,2">
              <v:shape style="position:absolute;left:4962;top:7726;width:663;height:2" coordorigin="4962,7726" coordsize="663,0" path="m4962,7726l5625,7726e" filled="f" stroked="t" strokeweight=".473508pt" strokecolor="#3B3B3B">
                <v:path arrowok="t"/>
              </v:shape>
            </v:group>
            <v:group style="position:absolute;left:4053;top:7728;width:237;height:2" coordorigin="4053,7728" coordsize="237,2">
              <v:shape style="position:absolute;left:4053;top:7728;width:237;height:2" coordorigin="4053,7728" coordsize="237,0" path="m4053,7728l4290,7728e" filled="f" stroked="t" strokeweight=".473508pt" strokecolor="#444444">
                <v:path arrowok="t"/>
              </v:shape>
            </v:group>
            <v:group style="position:absolute;left:275;top:7726;width:11284;height:2" coordorigin="275,7726" coordsize="11284,2">
              <v:shape style="position:absolute;left:275;top:7726;width:11284;height:2" coordorigin="275,7726" coordsize="11284,0" path="m275,7726l11558,7726e" filled="f" stroked="t" strokeweight=".710263pt" strokecolor="#5B5B5B">
                <v:path arrowok="t"/>
              </v:shape>
            </v:group>
            <v:group style="position:absolute;left:7240;top:7723;width:445;height:2" coordorigin="7240,7723" coordsize="445,2">
              <v:shape style="position:absolute;left:7240;top:7723;width:445;height:2" coordorigin="7240,7723" coordsize="445,0" path="m7240,7723l7685,7723e" filled="f" stroked="t" strokeweight=".473508pt" strokecolor="#444444">
                <v:path arrowok="t"/>
              </v:shape>
            </v:group>
            <v:group style="position:absolute;left:9267;top:7723;width:559;height:2" coordorigin="9267,7723" coordsize="559,2">
              <v:shape style="position:absolute;left:9267;top:7723;width:559;height:2" coordorigin="9267,7723" coordsize="559,0" path="m9267,7723l9825,7723e" filled="f" stroked="t" strokeweight=".473508pt" strokecolor="#4F4F4F">
                <v:path arrowok="t"/>
              </v:shape>
            </v:group>
            <v:group style="position:absolute;left:2334;top:7664;width:2;height:581" coordorigin="2334,7664" coordsize="2,581">
              <v:shape style="position:absolute;left:2334;top:7664;width:2;height:581" coordorigin="2334,7664" coordsize="0,581" path="m2334,8245l2334,7664e" filled="f" stroked="t" strokeweight=".947017pt" strokecolor="#606060">
                <v:path arrowok="t"/>
              </v:shape>
            </v:group>
            <v:group style="position:absolute;left:11551;top:7678;width:2;height:872" coordorigin="11551,7678" coordsize="2,872">
              <v:shape style="position:absolute;left:11551;top:7678;width:2;height:872" coordorigin="11551,7678" coordsize="0,872" path="m11551,8550l11551,7678e" filled="f" stroked="t" strokeweight=".473508pt" strokecolor="#575757">
                <v:path arrowok="t"/>
              </v:shape>
            </v:group>
            <v:group style="position:absolute;left:2337;top:8188;width:2;height:634" coordorigin="2337,8188" coordsize="2,634">
              <v:shape style="position:absolute;left:2337;top:8188;width:2;height:634" coordorigin="2337,8188" coordsize="0,634" path="m2337,8822l2337,8188e" filled="f" stroked="t" strokeweight=".710263pt" strokecolor="#3B3B3B">
                <v:path arrowok="t"/>
              </v:shape>
            </v:group>
            <v:group style="position:absolute;left:4053;top:8529;width:237;height:2" coordorigin="4053,8529" coordsize="237,2">
              <v:shape style="position:absolute;left:4053;top:8529;width:237;height:2" coordorigin="4053,8529" coordsize="237,0" path="m4053,8529l4290,8529e" filled="f" stroked="t" strokeweight=".710263pt" strokecolor="#5B5B5B">
                <v:path arrowok="t"/>
              </v:shape>
            </v:group>
            <v:group style="position:absolute;left:289;top:8526;width:11274;height:2" coordorigin="289,8526" coordsize="11274,2">
              <v:shape style="position:absolute;left:289;top:8526;width:11274;height:2" coordorigin="289,8526" coordsize="11274,0" path="m289,8526l11563,8526e" filled="f" stroked="t" strokeweight=".710263pt" strokecolor="#646464">
                <v:path arrowok="t"/>
              </v:shape>
            </v:group>
            <v:group style="position:absolute;left:9267;top:8522;width:592;height:2" coordorigin="9267,8522" coordsize="592,2">
              <v:shape style="position:absolute;left:9267;top:8522;width:592;height:2" coordorigin="9267,8522" coordsize="592,0" path="m9267,8522l9858,8522e" filled="f" stroked="t" strokeweight=".473508pt" strokecolor="#4B4B4B">
                <v:path arrowok="t"/>
              </v:shape>
            </v:group>
            <v:group style="position:absolute;left:2306;top:8793;width:2;height:219" coordorigin="2306,8793" coordsize="2,219">
              <v:shape style="position:absolute;left:2306;top:8793;width:2;height:219" coordorigin="2306,8793" coordsize="0,219" path="m2306,9013l2306,8793e" filled="f" stroked="t" strokeweight=".236754pt" strokecolor="#000000">
                <v:path arrowok="t"/>
              </v:shape>
            </v:group>
            <v:group style="position:absolute;left:2334;top:8984;width:2;height:605" coordorigin="2334,8984" coordsize="2,605">
              <v:shape style="position:absolute;left:2334;top:8984;width:2;height:605" coordorigin="2334,8984" coordsize="0,605" path="m2334,9589l2334,8984e" filled="f" stroked="t" strokeweight=".710263pt" strokecolor="#676767">
                <v:path arrowok="t"/>
              </v:shape>
            </v:group>
            <v:group style="position:absolute;left:289;top:9365;width:11274;height:2" coordorigin="289,9365" coordsize="11274,2">
              <v:shape style="position:absolute;left:289;top:9365;width:11274;height:2" coordorigin="289,9365" coordsize="11274,0" path="m289,9365l11563,9365e" filled="f" stroked="t" strokeweight=".710263pt" strokecolor="#5B5B5B">
                <v:path arrowok="t"/>
              </v:shape>
            </v:group>
            <v:group style="position:absolute;left:279;top:9611;width:2060;height:2" coordorigin="279,9611" coordsize="2060,2">
              <v:shape style="position:absolute;left:279;top:9611;width:2060;height:2" coordorigin="279,9611" coordsize="2060,0" path="m279,9611l2339,9611e" filled="f" stroked="t" strokeweight=".710263pt" strokecolor="#707070">
                <v:path arrowok="t"/>
              </v:shape>
            </v:group>
            <v:group style="position:absolute;left:2337;top:9322;width:2;height:348" coordorigin="2337,9322" coordsize="2,348">
              <v:shape style="position:absolute;left:2337;top:9322;width:2;height:348" coordorigin="2337,9322" coordsize="0,348" path="m2337,9670l2337,9322e" filled="f" stroked="t" strokeweight=".710263pt" strokecolor="#4F4F4F">
                <v:path arrowok="t"/>
              </v:shape>
            </v:group>
            <v:group style="position:absolute;left:2278;top:9608;width:9257;height:2" coordorigin="2278,9608" coordsize="9257,2">
              <v:shape style="position:absolute;left:2278;top:9608;width:9257;height:2" coordorigin="2278,9608" coordsize="9257,0" path="m2278,9608l11535,9608e" filled="f" stroked="t" strokeweight=".710263pt" strokecolor="#575757">
                <v:path arrowok="t"/>
              </v:shape>
            </v:group>
            <v:group style="position:absolute;left:6681;top:9608;width:289;height:2" coordorigin="6681,9608" coordsize="289,2">
              <v:shape style="position:absolute;left:6681;top:9608;width:289;height:2" coordorigin="6681,9608" coordsize="289,0" path="m6681,9608l6970,9608e" filled="f" stroked="t" strokeweight=".473508pt" strokecolor="#3B3B3B">
                <v:path arrowok="t"/>
              </v:shape>
            </v:group>
            <v:group style="position:absolute;left:7628;top:9606;width:639;height:2" coordorigin="7628,9606" coordsize="639,2">
              <v:shape style="position:absolute;left:7628;top:9606;width:639;height:2" coordorigin="7628,9606" coordsize="639,0" path="m7628,9606l8267,9606e" filled="f" stroked="t" strokeweight=".473508pt" strokecolor="#3F3F3F">
                <v:path arrowok="t"/>
              </v:shape>
            </v:group>
            <v:group style="position:absolute;left:9001;top:9604;width:322;height:2" coordorigin="9001,9604" coordsize="322,2">
              <v:shape style="position:absolute;left:9001;top:9604;width:322;height:2" coordorigin="9001,9604" coordsize="322,0" path="m9001,9604l9323,9604e" filled="f" stroked="t" strokeweight=".473508pt" strokecolor="#2F2F2F">
                <v:path arrowok="t"/>
              </v:shape>
            </v:group>
            <v:group style="position:absolute;left:10005;top:9604;width:1558;height:2" coordorigin="10005,9604" coordsize="1558,2">
              <v:shape style="position:absolute;left:10005;top:9604;width:1558;height:2" coordorigin="10005,9604" coordsize="1558,0" path="m10005,9604l11563,9604e" filled="f" stroked="t" strokeweight=".473508pt" strokecolor="#646464">
                <v:path arrowok="t"/>
              </v:shape>
            </v:group>
            <v:group style="position:absolute;left:11556;top:9322;width:2;height:586" coordorigin="11556,9322" coordsize="2,586">
              <v:shape style="position:absolute;left:11556;top:9322;width:2;height:586" coordorigin="11556,9322" coordsize="0,586" path="m11556,9909l11556,9322e" filled="f" stroked="t" strokeweight=".473508pt" strokecolor="#4F4F4F">
                <v:path arrowok="t"/>
              </v:shape>
            </v:group>
            <v:group style="position:absolute;left:2306;top:9627;width:2;height:253" coordorigin="2306,9627" coordsize="2,253">
              <v:shape style="position:absolute;left:2306;top:9627;width:2;height:253" coordorigin="2306,9627" coordsize="0,253" path="m2306,9880l2306,9627e" filled="f" stroked="t" strokeweight=".236754pt" strokecolor="#383838">
                <v:path arrowok="t"/>
              </v:shape>
            </v:group>
            <v:group style="position:absolute;left:3286;top:9851;width:388;height:2" coordorigin="3286,9851" coordsize="388,2">
              <v:shape style="position:absolute;left:3286;top:9851;width:388;height:2" coordorigin="3286,9851" coordsize="388,0" path="m3286,9851l3674,9851e" filled="f" stroked="t" strokeweight=".473508pt" strokecolor="#383838">
                <v:path arrowok="t"/>
              </v:shape>
            </v:group>
            <v:group style="position:absolute;left:6681;top:9847;width:289;height:2" coordorigin="6681,9847" coordsize="289,2">
              <v:shape style="position:absolute;left:6681;top:9847;width:289;height:2" coordorigin="6681,9847" coordsize="289,0" path="m6681,9847l6970,9847e" filled="f" stroked="t" strokeweight=".473508pt" strokecolor="#2B2B2B">
                <v:path arrowok="t"/>
              </v:shape>
            </v:group>
            <v:group style="position:absolute;left:7628;top:9844;width:639;height:2" coordorigin="7628,9844" coordsize="639,2">
              <v:shape style="position:absolute;left:7628;top:9844;width:639;height:2" coordorigin="7628,9844" coordsize="639,0" path="m7628,9844l8267,9844e" filled="f" stroked="t" strokeweight=".473508pt" strokecolor="#383838">
                <v:path arrowok="t"/>
              </v:shape>
            </v:group>
            <v:group style="position:absolute;left:9001;top:9842;width:322;height:2" coordorigin="9001,9842" coordsize="322,2">
              <v:shape style="position:absolute;left:9001;top:9842;width:322;height:2" coordorigin="9001,9842" coordsize="322,0" path="m9001,9842l9323,9842e" filled="f" stroked="t" strokeweight=".473508pt" strokecolor="#343434">
                <v:path arrowok="t"/>
              </v:shape>
            </v:group>
            <v:group style="position:absolute;left:284;top:9847;width:11279;height:2" coordorigin="284,9847" coordsize="11279,2">
              <v:shape style="position:absolute;left:284;top:9847;width:11279;height:2" coordorigin="284,9847" coordsize="11279,0" path="m284,9847l11563,9847e" filled="f" stroked="t" strokeweight=".710263pt" strokecolor="#5B5B5B">
                <v:path arrowok="t"/>
              </v:shape>
            </v:group>
            <v:group style="position:absolute;left:289;top:10330;width:3821;height:2" coordorigin="289,10330" coordsize="3821,2">
              <v:shape style="position:absolute;left:289;top:10330;width:3821;height:2" coordorigin="289,10330" coordsize="3821,0" path="m289,10330l4110,10330e" filled="f" stroked="t" strokeweight=".710263pt" strokecolor="#606060">
                <v:path arrowok="t"/>
              </v:shape>
            </v:group>
            <v:group style="position:absolute;left:2306;top:10090;width:2;height:234" coordorigin="2306,10090" coordsize="2,234">
              <v:shape style="position:absolute;left:2306;top:10090;width:2;height:234" coordorigin="2306,10090" coordsize="0,234" path="m2306,10323l2306,10090e" filled="f" stroked="t" strokeweight=".236754pt" strokecolor="#5B5B5B">
                <v:path arrowok="t"/>
              </v:shape>
            </v:group>
            <v:group style="position:absolute;left:4053;top:10328;width:663;height:2" coordorigin="4053,10328" coordsize="663,2">
              <v:shape style="position:absolute;left:4053;top:10328;width:663;height:2" coordorigin="4053,10328" coordsize="663,0" path="m4053,10328l4716,10328e" filled="f" stroked="t" strokeweight=".473508pt" strokecolor="#444444">
                <v:path arrowok="t"/>
              </v:shape>
            </v:group>
            <v:group style="position:absolute;left:4607;top:10323;width:6961;height:2" coordorigin="4607,10323" coordsize="6961,2">
              <v:shape style="position:absolute;left:4607;top:10323;width:6961;height:2" coordorigin="4607,10323" coordsize="6961,0" path="m4607,10323l11568,10323e" filled="f" stroked="t" strokeweight=".710263pt" strokecolor="#646464">
                <v:path arrowok="t"/>
              </v:shape>
            </v:group>
            <v:group style="position:absolute;left:762;top:10571;width:3348;height:2" coordorigin="762,10571" coordsize="3348,2">
              <v:shape style="position:absolute;left:762;top:10571;width:3348;height:2" coordorigin="762,10571" coordsize="3348,0" path="m762,10571l4110,10571e" filled="f" stroked="t" strokeweight=".710263pt" strokecolor="#606060">
                <v:path arrowok="t"/>
              </v:shape>
            </v:group>
            <v:group style="position:absolute;left:2337;top:10280;width:2;height:338" coordorigin="2337,10280" coordsize="2,338">
              <v:shape style="position:absolute;left:2337;top:10280;width:2;height:338" coordorigin="2337,10280" coordsize="0,338" path="m2337,10619l2337,10280e" filled="f" stroked="t" strokeweight=".473508pt" strokecolor="#808080">
                <v:path arrowok="t"/>
              </v:shape>
            </v:group>
            <v:group style="position:absolute;left:4053;top:10566;width:663;height:2" coordorigin="4053,10566" coordsize="663,2">
              <v:shape style="position:absolute;left:4053;top:10566;width:663;height:2" coordorigin="4053,10566" coordsize="663,0" path="m4053,10566l4716,10566e" filled="f" stroked="t" strokeweight=".473508pt" strokecolor="#3F3F3F">
                <v:path arrowok="t"/>
              </v:shape>
            </v:group>
            <v:group style="position:absolute;left:4640;top:10561;width:6927;height:2" coordorigin="4640,10561" coordsize="6927,2">
              <v:shape style="position:absolute;left:4640;top:10561;width:6927;height:2" coordorigin="4640,10561" coordsize="6927,0" path="m4640,10561l11568,10561e" filled="f" stroked="t" strokeweight=".710263pt" strokecolor="#606060">
                <v:path arrowok="t"/>
              </v:shape>
            </v:group>
            <v:group style="position:absolute;left:11558;top:9837;width:2;height:1144" coordorigin="11558,9837" coordsize="2,1144">
              <v:shape style="position:absolute;left:11558;top:9837;width:2;height:1144" coordorigin="11558,9837" coordsize="0,1144" path="m11558,10981l11558,9837e" filled="f" stroked="t" strokeweight=".710263pt" strokecolor="#747474">
                <v:path arrowok="t"/>
              </v:shape>
            </v:group>
            <v:group style="position:absolute;left:1193;top:10802;width:440;height:2" coordorigin="1193,10802" coordsize="440,2">
              <v:shape style="position:absolute;left:1193;top:10802;width:440;height:2" coordorigin="1193,10802" coordsize="440,0" path="m1193,10802l1634,10802e" filled="f" stroked="t" strokeweight=".236754pt" strokecolor="#6B6B6B">
                <v:path arrowok="t"/>
              </v:shape>
            </v:group>
            <v:group style="position:absolute;left:1600;top:10576;width:2;height:200" coordorigin="1600,10576" coordsize="2,200">
              <v:shape style="position:absolute;left:1600;top:10576;width:2;height:200" coordorigin="1600,10576" coordsize="0,200" path="m1600,10776l1600,10576e" filled="f" stroked="t" strokeweight=".236754pt" strokecolor="#939393">
                <v:path arrowok="t"/>
              </v:shape>
            </v:group>
            <v:group style="position:absolute;left:1600;top:10766;width:710;height:2" coordorigin="1600,10766" coordsize="710,2">
              <v:shape style="position:absolute;left:1600;top:10766;width:710;height:2" coordorigin="1600,10766" coordsize="710,0" path="m1600,10766l2311,10766e" filled="f" stroked="t" strokeweight=".710263pt" strokecolor="#4B4B4B">
                <v:path arrowok="t"/>
              </v:shape>
            </v:group>
            <v:group style="position:absolute;left:2306;top:10576;width:2;height:200" coordorigin="2306,10576" coordsize="2,200">
              <v:shape style="position:absolute;left:2306;top:10576;width:2;height:200" coordorigin="2306,10576" coordsize="0,200" path="m2306,10776l2306,10576e" filled="f" stroked="t" strokeweight=".236754pt" strokecolor="#808080">
                <v:path arrowok="t"/>
              </v:shape>
            </v:group>
            <v:group style="position:absolute;left:2306;top:10766;width:4404;height:2" coordorigin="2306,10766" coordsize="4404,2">
              <v:shape style="position:absolute;left:2306;top:10766;width:4404;height:2" coordorigin="2306,10766" coordsize="4404,0" path="m2306,10766l6710,10766e" filled="f" stroked="t" strokeweight=".236754pt" strokecolor="#4F4F4F">
                <v:path arrowok="t"/>
              </v:shape>
            </v:group>
            <v:group style="position:absolute;left:6681;top:10795;width:421;height:2" coordorigin="6681,10795" coordsize="421,2">
              <v:shape style="position:absolute;left:6681;top:10795;width:421;height:2" coordorigin="6681,10795" coordsize="421,0" path="m6681,10795l7103,10795e" filled="f" stroked="t" strokeweight=".236754pt" strokecolor="#777777">
                <v:path arrowok="t"/>
              </v:shape>
            </v:group>
            <v:group style="position:absolute;left:7268;top:10576;width:2;height:195" coordorigin="7268,10576" coordsize="2,195">
              <v:shape style="position:absolute;left:7268;top:10576;width:2;height:195" coordorigin="7268,10576" coordsize="0,195" path="m7268,10771l7268,10576e" filled="f" stroked="t" strokeweight=".236754pt" strokecolor="#000000">
                <v:path arrowok="t"/>
              </v:shape>
            </v:group>
            <v:group style="position:absolute;left:7268;top:10766;width:388;height:2" coordorigin="7268,10766" coordsize="388,2">
              <v:shape style="position:absolute;left:7268;top:10766;width:388;height:2" coordorigin="7268,10766" coordsize="388,0" path="m7268,10766l7657,10766e" filled="f" stroked="t" strokeweight=".236754pt" strokecolor="#2F2F2F">
                <v:path arrowok="t"/>
              </v:shape>
            </v:group>
            <v:group style="position:absolute;left:7628;top:10795;width:743;height:2" coordorigin="7628,10795" coordsize="743,2">
              <v:shape style="position:absolute;left:7628;top:10795;width:743;height:2" coordorigin="7628,10795" coordsize="743,0" path="m7628,10795l8372,10795e" filled="f" stroked="t" strokeweight=".236754pt" strokecolor="#676767">
                <v:path arrowok="t"/>
              </v:shape>
            </v:group>
            <v:group style="position:absolute;left:8476;top:10795;width:3092;height:2" coordorigin="8476,10795" coordsize="3092,2">
              <v:shape style="position:absolute;left:8476;top:10795;width:3092;height:2" coordorigin="8476,10795" coordsize="3092,0" path="m8476,10795l11568,10795e" filled="f" stroked="t" strokeweight=".473508pt" strokecolor="#676767">
                <v:path arrowok="t"/>
              </v:shape>
            </v:group>
            <v:group style="position:absolute;left:1158;top:10566;width:2;height:415" coordorigin="1158,10566" coordsize="2,415">
              <v:shape style="position:absolute;left:1158;top:10566;width:2;height:415" coordorigin="1158,10566" coordsize="0,415" path="m1158,10981l1158,10566e" filled="f" stroked="t" strokeweight=".473508pt" strokecolor="#484848">
                <v:path arrowok="t"/>
              </v:shape>
            </v:group>
            <v:group style="position:absolute;left:1600;top:10762;width:2;height:191" coordorigin="1600,10762" coordsize="2,191">
              <v:shape style="position:absolute;left:1600;top:10762;width:2;height:191" coordorigin="1600,10762" coordsize="0,191" path="m1600,10952l1600,10762e" filled="f" stroked="t" strokeweight=".236754pt" strokecolor="#676767">
                <v:path arrowok="t"/>
              </v:shape>
            </v:group>
            <v:group style="position:absolute;left:2306;top:10762;width:2;height:191" coordorigin="2306,10762" coordsize="2,191">
              <v:shape style="position:absolute;left:2306;top:10762;width:2;height:191" coordorigin="2306,10762" coordsize="0,191" path="m2306,10952l2306,10762e" filled="f" stroked="t" strokeweight=".236754pt" strokecolor="#606060">
                <v:path arrowok="t"/>
              </v:shape>
            </v:group>
            <v:group style="position:absolute;left:7268;top:10766;width:2;height:186" coordorigin="7268,10766" coordsize="2,186">
              <v:shape style="position:absolute;left:7268;top:10766;width:2;height:186" coordorigin="7268,10766" coordsize="0,186" path="m7268,10952l7268,10766e" filled="f" stroked="t" strokeweight=".236754pt" strokecolor="#444444">
                <v:path arrowok="t"/>
              </v:shape>
            </v:group>
            <v:group style="position:absolute;left:1158;top:10905;width:2;height:696" coordorigin="1158,10905" coordsize="2,696">
              <v:shape style="position:absolute;left:1158;top:10905;width:2;height:696" coordorigin="1158,10905" coordsize="0,696" path="m1158,11600l1158,10905e" filled="f" stroked="t" strokeweight=".947017pt" strokecolor="#646464">
                <v:path arrowok="t"/>
              </v:shape>
            </v:group>
            <v:group style="position:absolute;left:1600;top:10952;width:2;height:1001" coordorigin="1600,10952" coordsize="2,1001">
              <v:shape style="position:absolute;left:1600;top:10952;width:2;height:1001" coordorigin="1600,10952" coordsize="0,1001" path="m1600,11953l1600,10952e" filled="f" stroked="t" strokeweight=".236754pt" strokecolor="#000000">
                <v:path arrowok="t"/>
              </v:shape>
            </v:group>
            <v:group style="position:absolute;left:2306;top:10952;width:2;height:1001" coordorigin="2306,10952" coordsize="2,1001">
              <v:shape style="position:absolute;left:2306;top:10952;width:2;height:1001" coordorigin="2306,10952" coordsize="0,1001" path="m2306,11953l2306,10952e" filled="f" stroked="t" strokeweight=".236754pt" strokecolor="#000000">
                <v:path arrowok="t"/>
              </v:shape>
            </v:group>
            <v:group style="position:absolute;left:7268;top:10952;width:2;height:3932" coordorigin="7268,10952" coordsize="2,3932">
              <v:shape style="position:absolute;left:7268;top:10952;width:2;height:3932" coordorigin="7268,10952" coordsize="0,3932" path="m7268,14884l7268,10952e" filled="f" stroked="t" strokeweight=".236754pt" strokecolor="#000000">
                <v:path arrowok="t"/>
              </v:shape>
            </v:group>
            <v:group style="position:absolute;left:11563;top:7950;width:2;height:5433" coordorigin="11563,7950" coordsize="2,5433">
              <v:shape style="position:absolute;left:11563;top:7950;width:2;height:5433" coordorigin="11563,7950" coordsize="0,5433" path="m11563,13383l11563,7950e" filled="f" stroked="t" strokeweight=".473508pt" strokecolor="#6B6B6B">
                <v:path arrowok="t"/>
              </v:shape>
            </v:group>
            <v:group style="position:absolute;left:1160;top:11491;width:2;height:243" coordorigin="1160,11491" coordsize="2,243">
              <v:shape style="position:absolute;left:1160;top:11491;width:2;height:243" coordorigin="1160,11491" coordsize="0,243" path="m1160,11734l1160,11491e" filled="f" stroked="t" strokeweight=".710263pt" strokecolor="#4B4B4B">
                <v:path arrowok="t"/>
              </v:shape>
            </v:group>
            <v:group style="position:absolute;left:11565;top:11491;width:2;height:243" coordorigin="11565,11491" coordsize="2,243">
              <v:shape style="position:absolute;left:11565;top:11491;width:2;height:243" coordorigin="11565,11491" coordsize="0,243" path="m11565,11734l11565,11491e" filled="f" stroked="t" strokeweight=".473508pt" strokecolor="#3B3B3B">
                <v:path arrowok="t"/>
              </v:shape>
            </v:group>
            <v:group style="position:absolute;left:1160;top:11677;width:2;height:305" coordorigin="1160,11677" coordsize="2,305">
              <v:shape style="position:absolute;left:1160;top:11677;width:2;height:305" coordorigin="1160,11677" coordsize="0,305" path="m1160,11982l1160,11677e" filled="f" stroked="t" strokeweight=".473508pt" strokecolor="#1F1F1F">
                <v:path arrowok="t"/>
              </v:shape>
            </v:group>
            <v:group style="position:absolute;left:298;top:12561;width:2041;height:2" coordorigin="298,12561" coordsize="2041,2">
              <v:shape style="position:absolute;left:298;top:12561;width:2041;height:2" coordorigin="298,12561" coordsize="2041,0" path="m298,12561l2339,12561e" filled="f" stroked="t" strokeweight=".710263pt" strokecolor="#747474">
                <v:path arrowok="t"/>
              </v:shape>
            </v:group>
            <v:group style="position:absolute;left:1165;top:11925;width:2;height:1377" coordorigin="1165,11925" coordsize="2,1377">
              <v:shape style="position:absolute;left:1165;top:11925;width:2;height:1377" coordorigin="1165,11925" coordsize="0,1377" path="m1165,13302l1165,11925e" filled="f" stroked="t" strokeweight=".710263pt" strokecolor="#5B5B5B">
                <v:path arrowok="t"/>
              </v:shape>
            </v:group>
            <v:group style="position:absolute;left:1600;top:11953;width:2;height:605" coordorigin="1600,11953" coordsize="2,605">
              <v:shape style="position:absolute;left:1600;top:11953;width:2;height:605" coordorigin="1600,11953" coordsize="0,605" path="m1600,12558l1600,11953e" filled="f" stroked="t" strokeweight=".236754pt" strokecolor="#8C8C8C">
                <v:path arrowok="t"/>
              </v:shape>
            </v:group>
            <v:group style="position:absolute;left:2306;top:11953;width:2;height:1087" coordorigin="2306,11953" coordsize="2,1087">
              <v:shape style="position:absolute;left:2306;top:11953;width:2;height:1087" coordorigin="2306,11953" coordsize="0,1087" path="m2306,13040l2306,11953e" filled="f" stroked="t" strokeweight=".236754pt" strokecolor="#4B4B4B">
                <v:path arrowok="t"/>
              </v:shape>
            </v:group>
            <v:group style="position:absolute;left:11563;top:11906;width:2;height:1163" coordorigin="11563,11906" coordsize="2,1163">
              <v:shape style="position:absolute;left:11563;top:11906;width:2;height:1163" coordorigin="11563,11906" coordsize="0,1163" path="m11563,13068l11563,11906e" filled="f" stroked="t" strokeweight=".947017pt" strokecolor="#838383">
                <v:path arrowok="t"/>
              </v:shape>
            </v:group>
            <v:group style="position:absolute;left:1600;top:12544;width:2;height:496" coordorigin="1600,12544" coordsize="2,496">
              <v:shape style="position:absolute;left:1600;top:12544;width:2;height:496" coordorigin="1600,12544" coordsize="0,496" path="m1600,13040l1600,12544e" filled="f" stroked="t" strokeweight=".236754pt" strokecolor="#A8A8A8">
                <v:path arrowok="t"/>
              </v:shape>
            </v:group>
            <v:group style="position:absolute;left:1600;top:13040;width:2;height:3293" coordorigin="1600,13040" coordsize="2,3293">
              <v:shape style="position:absolute;left:1600;top:13040;width:2;height:3293" coordorigin="1600,13040" coordsize="0,3293" path="m1600,16333l1600,13040e" filled="f" stroked="t" strokeweight=".236754pt" strokecolor="#000000">
                <v:path arrowok="t"/>
              </v:shape>
            </v:group>
            <v:group style="position:absolute;left:2306;top:13040;width:2;height:1844" coordorigin="2306,13040" coordsize="2,1844">
              <v:shape style="position:absolute;left:2306;top:13040;width:2;height:1844" coordorigin="2306,13040" coordsize="0,1844" path="m2306,14884l2306,13040e" filled="f" stroked="t" strokeweight=".236754pt" strokecolor="#000000">
                <v:path arrowok="t"/>
              </v:shape>
            </v:group>
            <v:group style="position:absolute;left:11535;top:13040;width:2;height:1844" coordorigin="11535,13040" coordsize="2,1844">
              <v:shape style="position:absolute;left:11535;top:13040;width:2;height:1844" coordorigin="11535,13040" coordsize="0,1844" path="m11535,14884l11535,13040e" filled="f" stroked="t" strokeweight=".236754pt" strokecolor="#000000">
                <v:path arrowok="t"/>
              </v:shape>
            </v:group>
            <v:group style="position:absolute;left:1165;top:13245;width:2;height:310" coordorigin="1165,13245" coordsize="2,310">
              <v:shape style="position:absolute;left:1165;top:13245;width:2;height:310" coordorigin="1165,13245" coordsize="0,310" path="m1165,13555l1165,13245e" filled="f" stroked="t" strokeweight=".473508pt" strokecolor="#2F2F2F">
                <v:path arrowok="t"/>
              </v:shape>
            </v:group>
            <v:group style="position:absolute;left:1167;top:13497;width:2;height:767" coordorigin="1167,13497" coordsize="2,767">
              <v:shape style="position:absolute;left:1167;top:13497;width:2;height:767" coordorigin="1167,13497" coordsize="0,767" path="m1167,14265l1167,13497e" filled="f" stroked="t" strokeweight=".947017pt" strokecolor="#606060">
                <v:path arrowok="t"/>
              </v:shape>
            </v:group>
            <v:group style="position:absolute;left:3338;top:13526;width:2;height:191" coordorigin="3338,13526" coordsize="2,191">
              <v:shape style="position:absolute;left:3338;top:13526;width:2;height:191" coordorigin="3338,13526" coordsize="0,191" path="m3338,13717l3338,13526e" filled="f" stroked="t" strokeweight="1.183771pt" strokecolor="#232B97">
                <v:path arrowok="t"/>
              </v:shape>
            </v:group>
            <v:group style="position:absolute;left:3324;top:13659;width:2;height:448" coordorigin="3324,13659" coordsize="2,448">
              <v:shape style="position:absolute;left:3324;top:13659;width:2;height:448" coordorigin="3324,13659" coordsize="0,448" path="m3324,14107l3324,13659e" filled="f" stroked="t" strokeweight="1.183771pt" strokecolor="#2F34A8">
                <v:path arrowok="t"/>
              </v:shape>
            </v:group>
            <v:group style="position:absolute;left:3291;top:14079;width:369;height:2" coordorigin="3291,14079" coordsize="369,2">
              <v:shape style="position:absolute;left:3291;top:14079;width:369;height:2" coordorigin="3291,14079" coordsize="369,0" path="m3291,14079l3660,14079e" filled="f" stroked="t" strokeweight="2.130788pt" strokecolor="#2B3BB3">
                <v:path arrowok="t"/>
              </v:shape>
            </v:group>
            <v:group style="position:absolute;left:3566;top:14098;width:545;height:2" coordorigin="3566,14098" coordsize="545,2">
              <v:shape style="position:absolute;left:3566;top:14098;width:545;height:2" coordorigin="3566,14098" coordsize="545,0" path="m3566,14098l4110,14098e" filled="f" stroked="t" strokeweight="2.604296pt" strokecolor="#2334AF">
                <v:path arrowok="t"/>
              </v:shape>
            </v:group>
            <v:group style="position:absolute;left:3333;top:14117;width:2;height:67" coordorigin="3333,14117" coordsize="2,67">
              <v:shape style="position:absolute;left:3333;top:14117;width:2;height:67" coordorigin="3333,14117" coordsize="0,67" path="m3333,14184l3333,14117e" filled="f" stroked="t" strokeweight="1.183771pt" strokecolor="#1F28BF">
                <v:path arrowok="t"/>
              </v:shape>
            </v:group>
            <v:group style="position:absolute;left:1167;top:14207;width:2;height:705" coordorigin="1167,14207" coordsize="2,705">
              <v:shape style="position:absolute;left:1167;top:14207;width:2;height:705" coordorigin="1167,14207" coordsize="0,705" path="m1167,14913l1167,14207e" filled="f" stroked="t" strokeweight=".473508pt" strokecolor="#3F3F3F">
                <v:path arrowok="t"/>
              </v:shape>
            </v:group>
            <v:group style="position:absolute;left:1174;top:14856;width:2;height:1501" coordorigin="1174,14856" coordsize="2,1501">
              <v:shape style="position:absolute;left:1174;top:14856;width:2;height:1501" coordorigin="1174,14856" coordsize="0,1501" path="m1174,16357l1174,14856e" filled="f" stroked="t" strokeweight=".710263pt" strokecolor="#575757">
                <v:path arrowok="t"/>
              </v:shape>
            </v:group>
            <v:group style="position:absolute;left:308;top:16343;width:1326;height:2" coordorigin="308,16343" coordsize="1326,2">
              <v:shape style="position:absolute;left:308;top:16343;width:1326;height:2" coordorigin="308,16343" coordsize="1326,0" path="m308,16343l1634,16343e" filled="f" stroked="t" strokeweight=".710263pt" strokecolor="#646464">
                <v:path arrowok="t"/>
              </v:shape>
            </v:group>
            <v:group style="position:absolute;left:2306;top:14884;width:2;height:1449" coordorigin="2306,14884" coordsize="2,1449">
              <v:shape style="position:absolute;left:2306;top:14884;width:2;height:1449" coordorigin="2306,14884" coordsize="0,1449" path="m2306,16333l2306,14884e" filled="f" stroked="t" strokeweight=".236754pt" strokecolor="#838383">
                <v:path arrowok="t"/>
              </v:shape>
            </v:group>
            <v:group style="position:absolute;left:6681;top:16333;width:289;height:2" coordorigin="6681,16333" coordsize="289,2">
              <v:shape style="position:absolute;left:6681;top:16333;width:289;height:2" coordorigin="6681,16333" coordsize="289,0" path="m6681,16333l6970,16333e" filled="f" stroked="t" strokeweight=".473508pt" strokecolor="#343434">
                <v:path arrowok="t"/>
              </v:shape>
            </v:group>
            <v:group style="position:absolute;left:7268;top:14884;width:2;height:1449" coordorigin="7268,14884" coordsize="2,1449">
              <v:shape style="position:absolute;left:7268;top:14884;width:2;height:1449" coordorigin="7268,14884" coordsize="0,1449" path="m7268,16333l7268,14884e" filled="f" stroked="t" strokeweight=".236754pt" strokecolor="#606060">
                <v:path arrowok="t"/>
              </v:shape>
            </v:group>
            <v:group style="position:absolute;left:1572;top:16336;width:10019;height:2" coordorigin="1572,16336" coordsize="10019,2">
              <v:shape style="position:absolute;left:1572;top:16336;width:10019;height:2" coordorigin="1572,16336" coordsize="10019,0" path="m1572,16336l11591,16336e" filled="f" stroked="t" strokeweight=".710263pt" strokecolor="#676767">
                <v:path arrowok="t"/>
              </v:shape>
            </v:group>
            <v:group style="position:absolute;left:7628;top:16331;width:639;height:2" coordorigin="7628,16331" coordsize="639,2">
              <v:shape style="position:absolute;left:7628;top:16331;width:639;height:2" coordorigin="7628,16331" coordsize="639,0" path="m7628,16331l8267,16331e" filled="f" stroked="t" strokeweight=".473508pt" strokecolor="#484848">
                <v:path arrowok="t"/>
              </v:shape>
            </v:group>
            <v:group style="position:absolute;left:9001;top:16328;width:322;height:2" coordorigin="9001,16328" coordsize="322,2">
              <v:shape style="position:absolute;left:9001;top:16328;width:322;height:2" coordorigin="9001,16328" coordsize="322,0" path="m9001,16328l9323,16328e" filled="f" stroked="t" strokeweight=".473508pt" strokecolor="#5B5B5B">
                <v:path arrowok="t"/>
              </v:shape>
            </v:group>
            <v:group style="position:absolute;left:11535;top:14884;width:2;height:1449" coordorigin="11535,14884" coordsize="2,1449">
              <v:shape style="position:absolute;left:11535;top:14884;width:2;height:1449" coordorigin="11535,14884" coordsize="0,1449" path="m11535,16333l11535,14884e" filled="f" stroked="t" strokeweight=".236754pt" strokecolor="#A8A8A8">
                <v:path arrowok="t"/>
              </v:shape>
            </v:group>
            <v:group style="position:absolute;left:6392;top:3810;width:483;height:2" coordorigin="6392,3810" coordsize="483,2">
              <v:shape style="position:absolute;left:6392;top:3810;width:483;height:2" coordorigin="6392,3810" coordsize="483,0" path="m6392,3810l6875,3810e" filled="f" stroked="t" strokeweight=".236754pt" strokecolor="#000000">
                <v:path arrowok="t"/>
              </v:shape>
            </v:group>
            <v:group style="position:absolute;left:294;top:10569;width:275;height:2" coordorigin="294,10569" coordsize="275,2">
              <v:shape style="position:absolute;left:294;top:10569;width:275;height:2" coordorigin="294,10569" coordsize="275,0" path="m294,10569l568,10569e" filled="f" stroked="t" strokeweight=".710263pt" strokecolor="#000000">
                <v:path arrowok="t"/>
              </v:shape>
            </v:group>
            <w10:wrap type="none"/>
          </v:group>
        </w:pict>
      </w:r>
      <w:r>
        <w:rPr>
          <w:sz w:val="16"/>
          <w:szCs w:val="16"/>
        </w:rPr>
      </w:r>
    </w:p>
    <w:p>
      <w:pPr>
        <w:spacing w:before="0" w:after="0" w:line="240" w:lineRule="auto"/>
        <w:ind w:left="18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361" w:lineRule="exact"/>
        <w:ind w:left="148" w:right="108"/>
        <w:jc w:val="center"/>
        <w:tabs>
          <w:tab w:pos="1460" w:val="left"/>
        </w:tabs>
        <w:rPr>
          <w:rFonts w:ascii="Courier New" w:hAnsi="Courier New" w:cs="Courier New" w:eastAsia="Courier New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4F4F4F"/>
          <w:spacing w:val="0"/>
          <w:w w:val="100"/>
          <w:b/>
          <w:bCs/>
          <w:position w:val="2"/>
        </w:rPr>
        <w:t>Keri</w:t>
      </w:r>
      <w:r>
        <w:rPr>
          <w:rFonts w:ascii="Times New Roman" w:hAnsi="Times New Roman" w:cs="Times New Roman" w:eastAsia="Times New Roman"/>
          <w:sz w:val="29"/>
          <w:szCs w:val="29"/>
          <w:color w:val="4F4F4F"/>
          <w:spacing w:val="0"/>
          <w:w w:val="100"/>
          <w:b/>
          <w:bCs/>
          <w:position w:val="2"/>
        </w:rPr>
        <w:t>m</w:t>
      </w:r>
      <w:r>
        <w:rPr>
          <w:rFonts w:ascii="Times New Roman" w:hAnsi="Times New Roman" w:cs="Times New Roman" w:eastAsia="Times New Roman"/>
          <w:sz w:val="29"/>
          <w:szCs w:val="29"/>
          <w:color w:val="4F4F4F"/>
          <w:spacing w:val="28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100"/>
          <w:b/>
          <w:bCs/>
          <w:position w:val="2"/>
        </w:rPr>
        <w:t>K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100"/>
          <w:b/>
          <w:bCs/>
          <w:position w:val="2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100"/>
          <w:b/>
          <w:bCs/>
          <w:position w:val="2"/>
        </w:rPr>
      </w:r>
      <w:r>
        <w:rPr>
          <w:rFonts w:ascii="Courier New" w:hAnsi="Courier New" w:cs="Courier New" w:eastAsia="Courier New"/>
          <w:sz w:val="32"/>
          <w:szCs w:val="32"/>
          <w:color w:val="383838"/>
          <w:spacing w:val="0"/>
          <w:w w:val="103"/>
          <w:b/>
          <w:bCs/>
          <w:position w:val="-1"/>
        </w:rPr>
        <w:t>SE</w:t>
      </w:r>
      <w:r>
        <w:rPr>
          <w:rFonts w:ascii="Courier New" w:hAnsi="Courier New" w:cs="Courier New" w:eastAsia="Courier New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-39" w:right="-59"/>
        <w:jc w:val="center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383838"/>
          <w:w w:val="71"/>
          <w:position w:val="1"/>
        </w:rPr>
        <w:t>lffaly</w:t>
      </w:r>
      <w:r>
        <w:rPr>
          <w:rFonts w:ascii="Arial" w:hAnsi="Arial" w:cs="Arial" w:eastAsia="Arial"/>
          <w:sz w:val="25"/>
          <w:szCs w:val="25"/>
          <w:color w:val="383838"/>
          <w:spacing w:val="-43"/>
          <w:w w:val="71"/>
          <w:position w:val="1"/>
        </w:rPr>
        <w:t>,</w:t>
      </w:r>
      <w:r>
        <w:rPr>
          <w:rFonts w:ascii="Arial" w:hAnsi="Arial" w:cs="Arial" w:eastAsia="Arial"/>
          <w:sz w:val="25"/>
          <w:szCs w:val="25"/>
          <w:color w:val="666666"/>
          <w:spacing w:val="0"/>
          <w:w w:val="102"/>
          <w:position w:val="1"/>
        </w:rPr>
        <w:t>(i</w:t>
      </w:r>
      <w:r>
        <w:rPr>
          <w:rFonts w:ascii="Arial" w:hAnsi="Arial" w:cs="Arial" w:eastAsia="Arial"/>
          <w:sz w:val="25"/>
          <w:szCs w:val="25"/>
          <w:color w:val="666666"/>
          <w:spacing w:val="-41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2"/>
          <w:i/>
          <w:position w:val="1"/>
        </w:rPr>
        <w:t>)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2"/>
          <w:i/>
          <w:position w:val="1"/>
        </w:rPr>
        <w:t>&lt;uze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2"/>
          <w:i/>
          <w:position w:val="1"/>
        </w:rPr>
        <w:t>y</w:t>
      </w:r>
      <w:r>
        <w:rPr>
          <w:rFonts w:ascii="Arial" w:hAnsi="Arial" w:cs="Arial" w:eastAsia="Arial"/>
          <w:sz w:val="23"/>
          <w:szCs w:val="23"/>
          <w:color w:val="383838"/>
          <w:spacing w:val="15"/>
          <w:w w:val="72"/>
          <w:i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82"/>
          <w:position w:val="1"/>
        </w:rPr>
        <w:t>Bölg</w:t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83"/>
          <w:position w:val="1"/>
        </w:rPr>
        <w:t>e</w:t>
      </w:r>
      <w:r>
        <w:rPr>
          <w:rFonts w:ascii="Arial" w:hAnsi="Arial" w:cs="Arial" w:eastAsia="Arial"/>
          <w:sz w:val="23"/>
          <w:szCs w:val="23"/>
          <w:color w:val="282828"/>
          <w:spacing w:val="-32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69"/>
          <w:b/>
          <w:bCs/>
          <w:position w:val="1"/>
        </w:rPr>
        <w:t>Amiri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Ar.Kur.Per.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6" w:lineRule="exact"/>
        <w:ind w:left="748" w:right="-20"/>
        <w:jc w:val="left"/>
        <w:tabs>
          <w:tab w:pos="216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BFBFC1"/>
          <w:spacing w:val="0"/>
          <w:w w:val="60"/>
          <w:position w:val="-2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BFBFC1"/>
          <w:spacing w:val="17"/>
          <w:w w:val="60"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AEAEAE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AEAEAE"/>
          <w:spacing w:val="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838385"/>
          <w:spacing w:val="0"/>
          <w:w w:val="76"/>
          <w:position w:val="-2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838385"/>
          <w:spacing w:val="-5"/>
          <w:w w:val="76"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9C9C9C"/>
          <w:spacing w:val="-47"/>
          <w:w w:val="99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838385"/>
          <w:spacing w:val="-15"/>
          <w:w w:val="72"/>
          <w:i/>
          <w:position w:val="-2"/>
        </w:rPr>
        <w:t>:</w:t>
      </w:r>
      <w:r>
        <w:rPr>
          <w:rFonts w:ascii="Times New Roman" w:hAnsi="Times New Roman" w:cs="Times New Roman" w:eastAsia="Times New Roman"/>
          <w:sz w:val="29"/>
          <w:szCs w:val="29"/>
          <w:color w:val="AEAEAE"/>
          <w:spacing w:val="15"/>
          <w:w w:val="33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82"/>
          <w:b/>
          <w:bCs/>
          <w:position w:val="-2"/>
        </w:rPr>
        <w:t>ı•</w:t>
      </w:r>
      <w:r>
        <w:rPr>
          <w:rFonts w:ascii="Times New Roman" w:hAnsi="Times New Roman" w:cs="Times New Roman" w:eastAsia="Times New Roman"/>
          <w:sz w:val="29"/>
          <w:szCs w:val="29"/>
          <w:color w:val="838385"/>
          <w:spacing w:val="0"/>
          <w:w w:val="63"/>
          <w:b/>
          <w:bCs/>
          <w:position w:val="-2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838385"/>
          <w:spacing w:val="0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838385"/>
          <w:spacing w:val="-25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838385"/>
          <w:spacing w:val="-25"/>
          <w:w w:val="82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61"/>
          <w:i/>
          <w:position w:val="-2"/>
        </w:rPr>
        <w:t>..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24"/>
          <w:szCs w:val="24"/>
          <w:color w:val="4F4F4F"/>
          <w:spacing w:val="0"/>
          <w:w w:val="100"/>
          <w:i/>
          <w:position w:val="-2"/>
        </w:rPr>
        <w:t>If</w:t>
      </w:r>
      <w:r>
        <w:rPr>
          <w:rFonts w:ascii="Arial" w:hAnsi="Arial" w:cs="Arial" w:eastAsia="Arial"/>
          <w:sz w:val="24"/>
          <w:szCs w:val="24"/>
          <w:color w:val="4F4F4F"/>
          <w:spacing w:val="61"/>
          <w:w w:val="100"/>
          <w:i/>
          <w:position w:val="-2"/>
        </w:rPr>
        <w:t> </w:t>
      </w:r>
      <w:r>
        <w:rPr>
          <w:rFonts w:ascii="Arial" w:hAnsi="Arial" w:cs="Arial" w:eastAsia="Arial"/>
          <w:sz w:val="24"/>
          <w:szCs w:val="24"/>
          <w:color w:val="BFBFC1"/>
          <w:spacing w:val="0"/>
          <w:w w:val="117"/>
          <w:position w:val="-2"/>
        </w:rPr>
        <w:t>.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52" w:lineRule="exact"/>
        <w:ind w:right="-20"/>
        <w:jc w:val="left"/>
        <w:tabs>
          <w:tab w:pos="740" w:val="left"/>
          <w:tab w:pos="18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AEAEAE"/>
          <w:spacing w:val="-14"/>
          <w:w w:val="130"/>
          <w:position w:val="-1"/>
        </w:rPr>
        <w:t>,</w:t>
      </w:r>
      <w:r>
        <w:rPr>
          <w:rFonts w:ascii="Arial" w:hAnsi="Arial" w:cs="Arial" w:eastAsia="Arial"/>
          <w:sz w:val="17"/>
          <w:szCs w:val="17"/>
          <w:color w:val="838385"/>
          <w:spacing w:val="0"/>
          <w:w w:val="209"/>
          <w:position w:val="-1"/>
        </w:rPr>
        <w:t>,</w:t>
      </w:r>
      <w:r>
        <w:rPr>
          <w:rFonts w:ascii="Arial" w:hAnsi="Arial" w:cs="Arial" w:eastAsia="Arial"/>
          <w:sz w:val="17"/>
          <w:szCs w:val="17"/>
          <w:color w:val="838385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838385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AEAEAE"/>
          <w:spacing w:val="3"/>
          <w:w w:val="198"/>
          <w:position w:val="1"/>
        </w:rPr>
        <w:t>\</w:t>
      </w:r>
      <w:r>
        <w:rPr>
          <w:rFonts w:ascii="Arial" w:hAnsi="Arial" w:cs="Arial" w:eastAsia="Arial"/>
          <w:sz w:val="18"/>
          <w:szCs w:val="18"/>
          <w:color w:val="383838"/>
          <w:spacing w:val="-18"/>
          <w:w w:val="131"/>
          <w:position w:val="1"/>
        </w:rPr>
        <w:t>.</w:t>
      </w:r>
      <w:r>
        <w:rPr>
          <w:rFonts w:ascii="Arial" w:hAnsi="Arial" w:cs="Arial" w:eastAsia="Arial"/>
          <w:sz w:val="18"/>
          <w:szCs w:val="18"/>
          <w:color w:val="BFBFC1"/>
          <w:spacing w:val="0"/>
          <w:w w:val="104"/>
          <w:position w:val="1"/>
        </w:rPr>
        <w:t>.</w:t>
      </w:r>
      <w:r>
        <w:rPr>
          <w:rFonts w:ascii="Arial" w:hAnsi="Arial" w:cs="Arial" w:eastAsia="Arial"/>
          <w:sz w:val="18"/>
          <w:szCs w:val="18"/>
          <w:color w:val="BFBFC1"/>
          <w:spacing w:val="-9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4"/>
          <w:b/>
          <w:bCs/>
          <w:position w:val="1"/>
        </w:rPr>
        <w:t>:</w:t>
      </w:r>
      <w:r>
        <w:rPr>
          <w:rFonts w:ascii="Arial" w:hAnsi="Arial" w:cs="Arial" w:eastAsia="Arial"/>
          <w:sz w:val="18"/>
          <w:szCs w:val="18"/>
          <w:color w:val="4F4F4F"/>
          <w:spacing w:val="-2"/>
          <w:w w:val="104"/>
          <w:b/>
          <w:bCs/>
          <w:position w:val="1"/>
        </w:rPr>
        <w:t>t</w:t>
      </w:r>
      <w:r>
        <w:rPr>
          <w:rFonts w:ascii="Arial" w:hAnsi="Arial" w:cs="Arial" w:eastAsia="Arial"/>
          <w:sz w:val="18"/>
          <w:szCs w:val="18"/>
          <w:color w:val="AEAEAE"/>
          <w:spacing w:val="0"/>
          <w:w w:val="77"/>
          <w:b/>
          <w:bCs/>
          <w:position w:val="1"/>
        </w:rPr>
        <w:t>·</w:t>
      </w:r>
      <w:r>
        <w:rPr>
          <w:rFonts w:ascii="Arial" w:hAnsi="Arial" w:cs="Arial" w:eastAsia="Arial"/>
          <w:sz w:val="18"/>
          <w:szCs w:val="18"/>
          <w:color w:val="AEAEAE"/>
          <w:spacing w:val="0"/>
          <w:w w:val="100"/>
          <w:b/>
          <w:bCs/>
          <w:position w:val="1"/>
        </w:rPr>
        <w:t>  </w:t>
      </w:r>
      <w:r>
        <w:rPr>
          <w:rFonts w:ascii="Arial" w:hAnsi="Arial" w:cs="Arial" w:eastAsia="Arial"/>
          <w:sz w:val="18"/>
          <w:szCs w:val="18"/>
          <w:color w:val="AEAEAE"/>
          <w:spacing w:val="-18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AEAEAE"/>
          <w:spacing w:val="0"/>
          <w:w w:val="50"/>
          <w:position w:val="1"/>
        </w:rPr>
        <w:t>'</w:t>
      </w:r>
      <w:r>
        <w:rPr>
          <w:rFonts w:ascii="Arial" w:hAnsi="Arial" w:cs="Arial" w:eastAsia="Arial"/>
          <w:sz w:val="18"/>
          <w:szCs w:val="18"/>
          <w:color w:val="AEAEAE"/>
          <w:spacing w:val="-24"/>
          <w:w w:val="5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AEAEAE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AEAEAE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BFBFC1"/>
          <w:spacing w:val="0"/>
          <w:w w:val="50"/>
          <w:position w:val="1"/>
        </w:rPr>
        <w:t>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left="904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666666"/>
          <w:spacing w:val="-23"/>
          <w:w w:val="133"/>
          <w:position w:val="1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37"/>
          <w:position w:val="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C9C9C"/>
          <w:spacing w:val="0"/>
          <w:w w:val="100"/>
          <w:position w:val="1"/>
        </w:rPr>
        <w:t>..</w:t>
      </w:r>
      <w:r>
        <w:rPr>
          <w:rFonts w:ascii="Times New Roman" w:hAnsi="Times New Roman" w:cs="Times New Roman" w:eastAsia="Times New Roman"/>
          <w:sz w:val="16"/>
          <w:szCs w:val="16"/>
          <w:color w:val="9C9C9C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66666"/>
          <w:spacing w:val="0"/>
          <w:w w:val="141"/>
          <w:i/>
          <w:position w:val="1"/>
        </w:rPr>
        <w:t>6</w:t>
      </w:r>
      <w:r>
        <w:rPr>
          <w:rFonts w:ascii="Times New Roman" w:hAnsi="Times New Roman" w:cs="Times New Roman" w:eastAsia="Times New Roman"/>
          <w:sz w:val="16"/>
          <w:szCs w:val="16"/>
          <w:color w:val="666666"/>
          <w:spacing w:val="-16"/>
          <w:w w:val="141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EAEAE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AEAEAE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66666"/>
          <w:spacing w:val="0"/>
          <w:w w:val="86"/>
          <w:position w:val="1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666666"/>
          <w:spacing w:val="-4"/>
          <w:w w:val="86"/>
          <w:position w:val="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FBFC1"/>
          <w:spacing w:val="0"/>
          <w:w w:val="86"/>
          <w:position w:val="1"/>
        </w:rPr>
        <w:t>·•</w:t>
      </w:r>
      <w:r>
        <w:rPr>
          <w:rFonts w:ascii="Times New Roman" w:hAnsi="Times New Roman" w:cs="Times New Roman" w:eastAsia="Times New Roman"/>
          <w:sz w:val="16"/>
          <w:szCs w:val="16"/>
          <w:color w:val="BFBFC1"/>
          <w:spacing w:val="0"/>
          <w:w w:val="86"/>
          <w:position w:val="1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BFBFC1"/>
          <w:spacing w:val="4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34"/>
          <w:position w:val="1"/>
        </w:rPr>
        <w:t>,.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1089" w:right="-20"/>
        <w:jc w:val="left"/>
        <w:tabs>
          <w:tab w:pos="1880" w:val="left"/>
        </w:tabs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AEAEAE"/>
          <w:spacing w:val="0"/>
          <w:w w:val="136"/>
        </w:rPr>
        <w:t>•</w:t>
      </w:r>
      <w:r>
        <w:rPr>
          <w:rFonts w:ascii="Arial" w:hAnsi="Arial" w:cs="Arial" w:eastAsia="Arial"/>
          <w:sz w:val="7"/>
          <w:szCs w:val="7"/>
          <w:color w:val="AEAEAE"/>
          <w:spacing w:val="0"/>
          <w:w w:val="136"/>
        </w:rPr>
        <w:t>  </w:t>
      </w:r>
      <w:r>
        <w:rPr>
          <w:rFonts w:ascii="Arial" w:hAnsi="Arial" w:cs="Arial" w:eastAsia="Arial"/>
          <w:sz w:val="7"/>
          <w:szCs w:val="7"/>
          <w:color w:val="AEAEAE"/>
          <w:spacing w:val="25"/>
          <w:w w:val="136"/>
        </w:rPr>
        <w:t> </w:t>
      </w:r>
      <w:r>
        <w:rPr>
          <w:rFonts w:ascii="Arial" w:hAnsi="Arial" w:cs="Arial" w:eastAsia="Arial"/>
          <w:sz w:val="7"/>
          <w:szCs w:val="7"/>
          <w:color w:val="9C9C9C"/>
          <w:spacing w:val="0"/>
          <w:w w:val="100"/>
          <w:b/>
          <w:bCs/>
          <w:i/>
        </w:rPr>
        <w:t>V.</w:t>
      </w:r>
      <w:r>
        <w:rPr>
          <w:rFonts w:ascii="Arial" w:hAnsi="Arial" w:cs="Arial" w:eastAsia="Arial"/>
          <w:sz w:val="7"/>
          <w:szCs w:val="7"/>
          <w:color w:val="9C9C9C"/>
          <w:spacing w:val="0"/>
          <w:w w:val="100"/>
          <w:b/>
          <w:bCs/>
          <w:i/>
        </w:rPr>
        <w:t>         </w:t>
      </w:r>
      <w:r>
        <w:rPr>
          <w:rFonts w:ascii="Arial" w:hAnsi="Arial" w:cs="Arial" w:eastAsia="Arial"/>
          <w:sz w:val="7"/>
          <w:szCs w:val="7"/>
          <w:color w:val="9C9C9C"/>
          <w:spacing w:val="8"/>
          <w:w w:val="100"/>
          <w:b/>
          <w:bCs/>
          <w:i/>
        </w:rPr>
        <w:t> </w:t>
      </w:r>
      <w:r>
        <w:rPr>
          <w:rFonts w:ascii="Arial" w:hAnsi="Arial" w:cs="Arial" w:eastAsia="Arial"/>
          <w:sz w:val="7"/>
          <w:szCs w:val="7"/>
          <w:color w:val="9C9C9C"/>
          <w:spacing w:val="0"/>
          <w:w w:val="150"/>
        </w:rPr>
        <w:t>•</w:t>
      </w:r>
      <w:r>
        <w:rPr>
          <w:rFonts w:ascii="Arial" w:hAnsi="Arial" w:cs="Arial" w:eastAsia="Arial"/>
          <w:sz w:val="7"/>
          <w:szCs w:val="7"/>
          <w:color w:val="9C9C9C"/>
          <w:spacing w:val="-14"/>
          <w:w w:val="150"/>
        </w:rPr>
        <w:t> </w:t>
      </w:r>
      <w:r>
        <w:rPr>
          <w:rFonts w:ascii="Arial" w:hAnsi="Arial" w:cs="Arial" w:eastAsia="Arial"/>
          <w:sz w:val="7"/>
          <w:szCs w:val="7"/>
          <w:color w:val="383838"/>
          <w:spacing w:val="0"/>
          <w:w w:val="150"/>
        </w:rPr>
        <w:t>•</w:t>
      </w:r>
      <w:r>
        <w:rPr>
          <w:rFonts w:ascii="Arial" w:hAnsi="Arial" w:cs="Arial" w:eastAsia="Arial"/>
          <w:sz w:val="7"/>
          <w:szCs w:val="7"/>
          <w:color w:val="383838"/>
          <w:spacing w:val="-26"/>
          <w:w w:val="150"/>
        </w:rPr>
        <w:t> </w:t>
      </w:r>
      <w:r>
        <w:rPr>
          <w:rFonts w:ascii="Arial" w:hAnsi="Arial" w:cs="Arial" w:eastAsia="Arial"/>
          <w:sz w:val="7"/>
          <w:szCs w:val="7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7"/>
          <w:szCs w:val="7"/>
          <w:color w:val="383838"/>
          <w:spacing w:val="0"/>
          <w:w w:val="100"/>
        </w:rPr>
      </w:r>
      <w:r>
        <w:rPr>
          <w:rFonts w:ascii="Arial" w:hAnsi="Arial" w:cs="Arial" w:eastAsia="Arial"/>
          <w:sz w:val="7"/>
          <w:szCs w:val="7"/>
          <w:color w:val="AEAEAE"/>
          <w:spacing w:val="0"/>
          <w:w w:val="201"/>
        </w:rPr>
        <w:t>'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240"/>
          <w:cols w:num="4" w:equalWidth="0">
            <w:col w:w="554" w:space="1898"/>
            <w:col w:w="2090" w:space="652"/>
            <w:col w:w="928" w:space="1999"/>
            <w:col w:w="3439"/>
          </w:cols>
        </w:sectPr>
      </w:pPr>
      <w:rPr/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1" w:lineRule="exact"/>
        <w:ind w:left="37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.960003pt;margin-top:-14.379548pt;width:40.874342pt;height:43.5pt;mso-position-horizontal-relative:page;mso-position-vertical-relative:paragraph;z-index:-15179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82828"/>
                      <w:spacing w:val="0"/>
                      <w:w w:val="169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-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1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-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1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-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3854" w:right="-20"/>
        <w:jc w:val="left"/>
        <w:tabs>
          <w:tab w:pos="1010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-6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13"/>
          <w:position w:val="-6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-6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-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13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-6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13"/>
          <w:position w:val="-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-6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13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-6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13"/>
          <w:position w:val="-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-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1"/>
          <w:w w:val="113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8"/>
          <w:szCs w:val="8"/>
          <w:color w:val="282828"/>
          <w:spacing w:val="0"/>
          <w:w w:val="54"/>
          <w:position w:val="-2"/>
        </w:rPr>
        <w:t>o</w:t>
      </w:r>
      <w:r>
        <w:rPr>
          <w:rFonts w:ascii="Times New Roman" w:hAnsi="Times New Roman" w:cs="Times New Roman" w:eastAsia="Times New Roman"/>
          <w:sz w:val="8"/>
          <w:szCs w:val="8"/>
          <w:color w:val="282828"/>
          <w:spacing w:val="0"/>
          <w:w w:val="54"/>
          <w:position w:val="-2"/>
        </w:rPr>
        <w:t>             </w:t>
      </w:r>
      <w:r>
        <w:rPr>
          <w:rFonts w:ascii="Times New Roman" w:hAnsi="Times New Roman" w:cs="Times New Roman" w:eastAsia="Times New Roman"/>
          <w:sz w:val="8"/>
          <w:szCs w:val="8"/>
          <w:color w:val="282828"/>
          <w:spacing w:val="10"/>
          <w:w w:val="54"/>
          <w:position w:val="-2"/>
        </w:rPr>
        <w:t> </w:t>
      </w:r>
      <w:r>
        <w:rPr>
          <w:rFonts w:ascii="Arial" w:hAnsi="Arial" w:cs="Arial" w:eastAsia="Arial"/>
          <w:sz w:val="29"/>
          <w:szCs w:val="29"/>
          <w:color w:val="3F3F3F"/>
          <w:spacing w:val="0"/>
          <w:w w:val="54"/>
          <w:position w:val="-2"/>
        </w:rPr>
        <w:t>..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left="85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-1"/>
        </w:rPr>
        <w:t>IZ</w:t>
      </w:r>
      <w:r>
        <w:rPr>
          <w:rFonts w:ascii="Arial" w:hAnsi="Arial" w:cs="Arial" w:eastAsia="Arial"/>
          <w:sz w:val="14"/>
          <w:szCs w:val="14"/>
          <w:color w:val="282828"/>
          <w:spacing w:val="5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17"/>
          <w:position w:val="-1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581" w:right="-20"/>
        <w:jc w:val="left"/>
        <w:tabs>
          <w:tab w:pos="3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82828"/>
          <w:spacing w:val="7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8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1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8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3"/>
          <w:w w:val="11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590" w:right="5240"/>
        <w:jc w:val="center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82828"/>
          <w:spacing w:val="0"/>
          <w:w w:val="113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82828"/>
          <w:spacing w:val="-28"/>
          <w:w w:val="113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23" w:lineRule="exact"/>
        <w:ind w:left="101" w:right="-20"/>
        <w:jc w:val="left"/>
        <w:tabs>
          <w:tab w:pos="1480" w:val="left"/>
          <w:tab w:pos="3220" w:val="left"/>
          <w:tab w:pos="560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3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05.03.2017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IBildiriı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3"/>
        </w:rPr>
        <w:t>IB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93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</w:rPr>
        <w:t>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21:13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rı'el: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110" w:right="-20"/>
        <w:jc w:val="left"/>
        <w:tabs>
          <w:tab w:pos="1480" w:val="left"/>
          <w:tab w:pos="3200" w:val="left"/>
          <w:tab w:pos="458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05.03.2017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9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3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0"/>
          <w:position w:val="1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8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525252"/>
          <w:spacing w:val="0"/>
          <w:w w:val="110"/>
          <w:position w:val="1"/>
        </w:rPr>
        <w:t>:</w:t>
      </w:r>
      <w:r>
        <w:rPr>
          <w:rFonts w:ascii="Arial" w:hAnsi="Arial" w:cs="Arial" w:eastAsia="Arial"/>
          <w:sz w:val="26"/>
          <w:szCs w:val="26"/>
          <w:color w:val="525252"/>
          <w:spacing w:val="-44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282828"/>
          <w:spacing w:val="6"/>
          <w:w w:val="209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282828"/>
          <w:spacing w:val="12"/>
          <w:w w:val="204"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282828"/>
          <w:spacing w:val="0"/>
          <w:w w:val="204"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282828"/>
          <w:spacing w:val="-146"/>
          <w:w w:val="204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28282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9"/>
          <w:position w:val="0"/>
        </w:rPr>
        <w:t>lBi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irim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Ayteki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4"/>
          <w:position w:val="0"/>
        </w:rPr>
        <w:t>ÇOK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105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7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106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5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Karşı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aka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6700/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7" w:after="0" w:line="240" w:lineRule="auto"/>
        <w:ind w:left="110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DoJını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5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Karşıyaka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6700/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01" w:right="-20"/>
        <w:jc w:val="left"/>
        <w:tabs>
          <w:tab w:pos="1480" w:val="left"/>
          <w:tab w:pos="4560" w:val="left"/>
          <w:tab w:pos="6340" w:val="left"/>
          <w:tab w:pos="7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Tüıii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Ağaç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Yangıoı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u w:val="single" w:color="0000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0000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0000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1"/>
          <w:position w:val="0"/>
        </w:rPr>
        <w:t>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185" w:lineRule="auto"/>
        <w:ind w:left="3552" w:right="3355" w:firstLine="-3451"/>
        <w:jc w:val="left"/>
        <w:tabs>
          <w:tab w:pos="3520" w:val="left"/>
          <w:tab w:pos="6380" w:val="left"/>
          <w:tab w:pos="6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2"/>
          <w:position w:val="-7"/>
        </w:rPr>
        <w:t>Ku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7"/>
        </w:rPr>
        <w:t>Ilan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-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8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8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Beto.narme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agi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4"/>
          <w:position w:val="0"/>
        </w:rPr>
        <w:t>AhşaQ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4"/>
          <w:position w:val="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4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5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0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1"/>
          <w:w w:val="95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A8AAAC"/>
          <w:spacing w:val="-5"/>
          <w:w w:val="47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  <w:position w:val="0"/>
        </w:rPr>
        <w:t>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9" w:lineRule="exact"/>
        <w:ind w:left="4373" w:right="-20"/>
        <w:jc w:val="left"/>
        <w:tabs>
          <w:tab w:pos="4960" w:val="left"/>
          <w:tab w:pos="5480" w:val="left"/>
          <w:tab w:pos="6040" w:val="left"/>
          <w:tab w:pos="6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525252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52525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525252"/>
          <w:spacing w:val="0"/>
          <w:w w:val="100"/>
          <w:position w:val="1"/>
        </w:rPr>
      </w:r>
      <w:r>
        <w:rPr>
          <w:rFonts w:ascii="Arial" w:hAnsi="Arial" w:cs="Arial" w:eastAsia="Arial"/>
          <w:sz w:val="42"/>
          <w:szCs w:val="42"/>
          <w:color w:val="3F3F3F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3F3F3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3F3F3F"/>
          <w:spacing w:val="0"/>
          <w:w w:val="100"/>
          <w:position w:val="1"/>
        </w:rPr>
      </w:r>
      <w:r>
        <w:rPr>
          <w:rFonts w:ascii="Arial" w:hAnsi="Arial" w:cs="Arial" w:eastAsia="Arial"/>
          <w:sz w:val="42"/>
          <w:szCs w:val="42"/>
          <w:color w:val="97999A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97999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97999A"/>
          <w:spacing w:val="0"/>
          <w:w w:val="100"/>
          <w:position w:val="1"/>
        </w:rPr>
      </w:r>
      <w:r>
        <w:rPr>
          <w:rFonts w:ascii="Arial" w:hAnsi="Arial" w:cs="Arial" w:eastAsia="Arial"/>
          <w:sz w:val="41"/>
          <w:szCs w:val="41"/>
          <w:color w:val="282828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282828"/>
          <w:spacing w:val="-57"/>
          <w:w w:val="51"/>
          <w:position w:val="-1"/>
        </w:rPr>
        <w:t> </w:t>
      </w:r>
      <w:r>
        <w:rPr>
          <w:rFonts w:ascii="Arial" w:hAnsi="Arial" w:cs="Arial" w:eastAsia="Arial"/>
          <w:sz w:val="41"/>
          <w:szCs w:val="41"/>
          <w:color w:val="28282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282828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A8AAAC"/>
          <w:spacing w:val="0"/>
          <w:w w:val="364"/>
          <w:position w:val="0"/>
        </w:rPr>
        <w:t>l</w:t>
      </w:r>
      <w:r>
        <w:rPr>
          <w:rFonts w:ascii="Arial" w:hAnsi="Arial" w:cs="Arial" w:eastAsia="Arial"/>
          <w:sz w:val="42"/>
          <w:szCs w:val="42"/>
          <w:color w:val="A8AAAC"/>
          <w:spacing w:val="-303"/>
          <w:w w:val="36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10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4"/>
          <w:position w:val="1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0"/>
        </w:rPr>
        <w:t>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106" w:right="-20"/>
        <w:jc w:val="left"/>
        <w:tabs>
          <w:tab w:pos="2240" w:val="left"/>
          <w:tab w:pos="5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27"/>
          <w:position w:val="1"/>
        </w:rPr>
        <w:t>ahi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128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3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  <w:position w:val="0"/>
        </w:rPr>
        <w:t>Kir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106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6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0" w:after="0" w:line="240" w:lineRule="auto"/>
        <w:ind w:left="22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6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3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Mus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KABAKÇI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left="2194" w:right="-20"/>
        <w:jc w:val="left"/>
        <w:tabs>
          <w:tab w:pos="476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21:14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!Varı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</w:rPr>
        <w:t>21:19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7" w:lineRule="exact"/>
        <w:ind w:left="101" w:right="-20"/>
        <w:jc w:val="left"/>
        <w:tabs>
          <w:tab w:pos="2180" w:val="left"/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  <w:position w:val="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94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091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left="110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9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9"/>
        </w:rPr>
      </w:r>
      <w:r>
        <w:rPr>
          <w:rFonts w:ascii="Arial" w:hAnsi="Arial" w:cs="Arial" w:eastAsia="Arial"/>
          <w:sz w:val="26"/>
          <w:szCs w:val="26"/>
          <w:color w:val="282828"/>
          <w:spacing w:val="-10"/>
          <w:w w:val="16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74" w:lineRule="auto"/>
        <w:ind w:left="2218" w:right="4253" w:firstLine="2563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06" w:right="-20"/>
        <w:jc w:val="left"/>
        <w:tabs>
          <w:tab w:pos="2240" w:val="left"/>
          <w:tab w:pos="476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8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8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1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22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22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2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Göıiildüğ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49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4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9"/>
          <w:w w:val="14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göıiilmüştür.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732" w:right="400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söndüıiicü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01" w:lineRule="exact"/>
        <w:ind w:left="106" w:right="-20"/>
        <w:jc w:val="left"/>
        <w:tabs>
          <w:tab w:pos="2320" w:val="left"/>
          <w:tab w:pos="4760" w:val="left"/>
          <w:tab w:pos="6680" w:val="left"/>
          <w:tab w:pos="8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Tüıii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fsu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3"/>
        </w:rPr>
        <w:t>IK.K.T.Kg.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5" w:lineRule="exact"/>
        <w:ind w:left="4795" w:right="-20"/>
        <w:jc w:val="left"/>
        <w:tabs>
          <w:tab w:pos="6680" w:val="left"/>
          <w:tab w:pos="82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5"/>
          <w:szCs w:val="25"/>
          <w:color w:val="282828"/>
          <w:spacing w:val="0"/>
          <w:w w:val="195"/>
          <w:position w:val="4"/>
        </w:rPr>
        <w:t>ı</w:t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282828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28282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282828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525252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22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220" w:bottom="280" w:left="120" w:right="160"/>
        </w:sectPr>
      </w:pPr>
      <w:rPr/>
    </w:p>
    <w:p>
      <w:pPr>
        <w:spacing w:before="16" w:after="0" w:line="240" w:lineRule="auto"/>
        <w:ind w:left="10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ağaçlarda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8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8"/>
          <w:w w:val="97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A8AAAC"/>
          <w:spacing w:val="4"/>
          <w:w w:val="47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160"/>
          <w:cols w:num="2" w:equalWidth="0">
            <w:col w:w="1833" w:space="481"/>
            <w:col w:w="9326"/>
          </w:cols>
        </w:sectPr>
      </w:pPr>
      <w:rPr/>
    </w:p>
    <w:p>
      <w:pPr>
        <w:spacing w:before="9" w:after="0" w:line="230" w:lineRule="exact"/>
        <w:ind w:left="2213" w:right="56" w:firstLine="-2107"/>
        <w:jc w:val="left"/>
        <w:tabs>
          <w:tab w:pos="220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0"/>
          <w:w w:val="89"/>
        </w:rPr>
        <w:t>görlllm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73"/>
        </w:rPr>
        <w:t>Uş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7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1"/>
          <w:w w:val="7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geçenle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tarafından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söndüıiilmede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hve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düşüıiile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dalları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kanaatjoe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22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68" w:lineRule="auto"/>
        <w:ind w:left="110" w:right="4111"/>
        <w:jc w:val="left"/>
        <w:tabs>
          <w:tab w:pos="2200" w:val="left"/>
          <w:tab w:pos="6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eti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84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"/>
          <w:w w:val="11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9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9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6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10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0" w:lineRule="exact"/>
        <w:ind w:left="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w w:val="101"/>
          <w:position w:val="-1"/>
        </w:rPr>
        <w:t>Edil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w w:val="102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78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7"/>
          <w:position w:val="-1"/>
        </w:rPr>
        <w:t>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left="110" w:right="-20"/>
        <w:jc w:val="left"/>
        <w:tabs>
          <w:tab w:pos="2200" w:val="left"/>
          <w:tab w:pos="6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  <w:position w:val="1"/>
        </w:rPr>
        <w:t>Ekir'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81"/>
          <w:position w:val="-1"/>
        </w:rPr>
        <w:t>Döni!şU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05/03/2017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8"/>
          <w:szCs w:val="28"/>
          <w:color w:val="525252"/>
          <w:spacing w:val="0"/>
          <w:w w:val="68"/>
          <w:position w:val="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525252"/>
          <w:spacing w:val="6"/>
          <w:w w:val="68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  <w:position w:val="0"/>
        </w:rPr>
        <w:t>aa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2"/>
          <w:position w:val="0"/>
        </w:rPr>
        <w:t>t</w:t>
      </w:r>
      <w:r>
        <w:rPr>
          <w:rFonts w:ascii="Arial" w:hAnsi="Arial" w:cs="Arial" w:eastAsia="Arial"/>
          <w:sz w:val="20"/>
          <w:szCs w:val="20"/>
          <w:color w:val="3F3F3F"/>
          <w:spacing w:val="0"/>
          <w:w w:val="164"/>
          <w:position w:val="0"/>
        </w:rPr>
        <w:t>i</w:t>
      </w:r>
      <w:r>
        <w:rPr>
          <w:rFonts w:ascii="Arial" w:hAnsi="Arial" w:cs="Arial" w:eastAsia="Arial"/>
          <w:sz w:val="20"/>
          <w:szCs w:val="20"/>
          <w:color w:val="3F3F3F"/>
          <w:spacing w:val="-28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3F3F3F"/>
          <w:spacing w:val="0"/>
          <w:w w:val="100"/>
          <w:position w:val="0"/>
        </w:rPr>
        <w:t>:</w:t>
      </w:r>
      <w:r>
        <w:rPr>
          <w:rFonts w:ascii="Arial" w:hAnsi="Arial" w:cs="Arial" w:eastAsia="Arial"/>
          <w:sz w:val="20"/>
          <w:szCs w:val="20"/>
          <w:color w:val="3F3F3F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7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:48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206" w:right="-20"/>
        <w:jc w:val="left"/>
        <w:tabs>
          <w:tab w:pos="1100" w:val="left"/>
          <w:tab w:pos="8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  <w:position w:val="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272727"/>
          <w:position w:val="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u w:val="single" w:color="272727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35"/>
          <w:position w:val="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3.POST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BOSTANLI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62" w:right="-20"/>
        <w:jc w:val="left"/>
        <w:tabs>
          <w:tab w:pos="4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2.559998pt;margin-top:4.80372pt;width:56.670641pt;height:14pt;mso-position-horizontal-relative:page;mso-position-vertical-relative:paragraph;z-index:-15178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282828"/>
                      <w:spacing w:val="0"/>
                      <w:w w:val="45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282828"/>
                      <w:spacing w:val="0"/>
                      <w:w w:val="4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282828"/>
                      <w:spacing w:val="28"/>
                      <w:w w:val="45"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282828"/>
                      <w:spacing w:val="0"/>
                      <w:w w:val="100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282828"/>
                      <w:spacing w:val="-7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282828"/>
                      <w:spacing w:val="0"/>
                      <w:w w:val="66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282828"/>
                      <w:spacing w:val="3"/>
                      <w:w w:val="6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282828"/>
                      <w:spacing w:val="0"/>
                      <w:w w:val="66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282828"/>
                      <w:spacing w:val="0"/>
                      <w:w w:val="66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282828"/>
                      <w:spacing w:val="46"/>
                      <w:w w:val="6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282828"/>
                      <w:spacing w:val="0"/>
                      <w:w w:val="66"/>
                    </w:rPr>
                    <w:t>2017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4" w:lineRule="exact"/>
        <w:ind w:left="5107" w:right="553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120" w:right="160"/>
        </w:sectPr>
      </w:pPr>
      <w:rPr/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9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41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3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97" w:right="-20"/>
        <w:jc w:val="left"/>
        <w:tabs>
          <w:tab w:pos="3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70.25pt;margin-top:34.925934pt;width:7.3554pt;height:19.099610pt;mso-position-horizontal-relative:page;mso-position-vertical-relative:paragraph;z-index:-15188" coordorigin="9405,699" coordsize="147,382">
            <v:shape style="position:absolute;left:9405;top:699;width:147;height:382" coordorigin="9405,699" coordsize="147,382" path="m9405,699l9552,699,9552,1081,9405,1081,9405,699e" filled="t" fillcolor="#EBEBEB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60"/>
          <w:szCs w:val="60"/>
          <w:color w:val="44549A"/>
          <w:spacing w:val="0"/>
          <w:w w:val="100"/>
          <w:i/>
          <w:position w:val="-25"/>
        </w:rPr>
        <w:t>(</w:t>
      </w:r>
      <w:r>
        <w:rPr>
          <w:rFonts w:ascii="Arial" w:hAnsi="Arial" w:cs="Arial" w:eastAsia="Arial"/>
          <w:sz w:val="60"/>
          <w:szCs w:val="60"/>
          <w:color w:val="44549A"/>
          <w:spacing w:val="0"/>
          <w:w w:val="100"/>
          <w:i/>
          <w:position w:val="-25"/>
        </w:rPr>
        <w:t>JJi!/</w:t>
      </w:r>
      <w:r>
        <w:rPr>
          <w:rFonts w:ascii="Arial" w:hAnsi="Arial" w:cs="Arial" w:eastAsia="Arial"/>
          <w:sz w:val="60"/>
          <w:szCs w:val="60"/>
          <w:color w:val="44549A"/>
          <w:spacing w:val="0"/>
          <w:w w:val="100"/>
          <w:i/>
          <w:position w:val="-25"/>
        </w:rPr>
        <w:t>)</w:t>
      </w:r>
      <w:r>
        <w:rPr>
          <w:rFonts w:ascii="Arial" w:hAnsi="Arial" w:cs="Arial" w:eastAsia="Arial"/>
          <w:sz w:val="60"/>
          <w:szCs w:val="60"/>
          <w:color w:val="44549A"/>
          <w:spacing w:val="0"/>
          <w:w w:val="100"/>
          <w:i/>
          <w:position w:val="-25"/>
        </w:rPr>
        <w:tab/>
      </w:r>
      <w:r>
        <w:rPr>
          <w:rFonts w:ascii="Arial" w:hAnsi="Arial" w:cs="Arial" w:eastAsia="Arial"/>
          <w:sz w:val="60"/>
          <w:szCs w:val="60"/>
          <w:color w:val="44549A"/>
          <w:spacing w:val="0"/>
          <w:w w:val="100"/>
          <w:i/>
          <w:position w:val="-25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7" w:after="0" w:line="319" w:lineRule="exact"/>
        <w:ind w:right="-20"/>
        <w:jc w:val="left"/>
        <w:tabs>
          <w:tab w:pos="402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v:group style="position:absolute;margin-left:486.214142pt;margin-top:17.746555pt;width:.1pt;height:14.324708pt;mso-position-horizontal-relative:page;mso-position-vertical-relative:paragraph;z-index:-15187" coordorigin="9724,355" coordsize="2,286">
            <v:shape style="position:absolute;left:9724;top:355;width:2;height:286" coordorigin="9724,355" coordsize="0,286" path="m9724,641l9724,355e" filled="f" stroked="t" strokeweight="2.12125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w w:val="104"/>
          <w:position w:val="-7"/>
        </w:rPr>
        <w:t>Mu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2"/>
          <w:w w:val="104"/>
          <w:position w:val="-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7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2"/>
          <w:position w:val="-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D3356"/>
          <w:spacing w:val="0"/>
          <w:w w:val="146"/>
          <w:position w:val="-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3356"/>
          <w:spacing w:val="4"/>
          <w:w w:val="147"/>
          <w:position w:val="-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109"/>
          <w:position w:val="-7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1"/>
          <w:position w:val="-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7"/>
        </w:rPr>
      </w:r>
      <w:r>
        <w:rPr>
          <w:rFonts w:ascii="Arial" w:hAnsi="Arial" w:cs="Arial" w:eastAsia="Arial"/>
          <w:sz w:val="24"/>
          <w:szCs w:val="24"/>
          <w:color w:val="97999A"/>
          <w:spacing w:val="0"/>
          <w:w w:val="244"/>
          <w:position w:val="-1"/>
        </w:rPr>
        <w:t>,/</w:t>
      </w:r>
      <w:r>
        <w:rPr>
          <w:rFonts w:ascii="Arial" w:hAnsi="Arial" w:cs="Arial" w:eastAsia="Arial"/>
          <w:sz w:val="24"/>
          <w:szCs w:val="24"/>
          <w:color w:val="97999A"/>
          <w:spacing w:val="-28"/>
          <w:w w:val="100"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A8AAAC"/>
          <w:spacing w:val="0"/>
          <w:w w:val="95"/>
          <w:position w:val="-1"/>
        </w:rPr>
        <w:t>''</w:t>
      </w:r>
      <w:r>
        <w:rPr>
          <w:rFonts w:ascii="Arial" w:hAnsi="Arial" w:cs="Arial" w:eastAsia="Arial"/>
          <w:sz w:val="28"/>
          <w:szCs w:val="28"/>
          <w:color w:val="A8AAAC"/>
          <w:spacing w:val="-18"/>
          <w:w w:val="95"/>
          <w:position w:val="-1"/>
        </w:rPr>
        <w:t>'</w:t>
      </w:r>
      <w:r>
        <w:rPr>
          <w:rFonts w:ascii="Arial" w:hAnsi="Arial" w:cs="Arial" w:eastAsia="Arial"/>
          <w:sz w:val="28"/>
          <w:szCs w:val="28"/>
          <w:color w:val="A8AAAC"/>
          <w:spacing w:val="0"/>
          <w:w w:val="50"/>
          <w:position w:val="-1"/>
        </w:rPr>
        <w:t>":</w:t>
      </w:r>
      <w:r>
        <w:rPr>
          <w:rFonts w:ascii="Arial" w:hAnsi="Arial" w:cs="Arial" w:eastAsia="Arial"/>
          <w:sz w:val="28"/>
          <w:szCs w:val="28"/>
          <w:color w:val="A8AAAC"/>
          <w:spacing w:val="-50"/>
          <w:w w:val="50"/>
          <w:position w:val="-1"/>
        </w:rPr>
        <w:t>.</w:t>
      </w:r>
      <w:r>
        <w:rPr>
          <w:rFonts w:ascii="Arial" w:hAnsi="Arial" w:cs="Arial" w:eastAsia="Arial"/>
          <w:sz w:val="28"/>
          <w:szCs w:val="28"/>
          <w:color w:val="676969"/>
          <w:spacing w:val="-47"/>
          <w:w w:val="112"/>
          <w:position w:val="-1"/>
        </w:rPr>
        <w:t>;</w:t>
      </w:r>
      <w:r>
        <w:rPr>
          <w:rFonts w:ascii="Arial" w:hAnsi="Arial" w:cs="Arial" w:eastAsia="Arial"/>
          <w:sz w:val="28"/>
          <w:szCs w:val="28"/>
          <w:color w:val="A8AAAC"/>
          <w:spacing w:val="0"/>
          <w:w w:val="50"/>
          <w:position w:val="-1"/>
        </w:rPr>
        <w:t>'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160"/>
          <w:cols w:num="2" w:equalWidth="0">
            <w:col w:w="856" w:space="4040"/>
            <w:col w:w="6744"/>
          </w:cols>
        </w:sectPr>
      </w:pPr>
      <w:rPr/>
    </w:p>
    <w:p>
      <w:pPr>
        <w:spacing w:before="0" w:after="0" w:line="88" w:lineRule="exact"/>
        <w:ind w:right="1598"/>
        <w:jc w:val="right"/>
        <w:tabs>
          <w:tab w:pos="960" w:val="left"/>
          <w:tab w:pos="122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v:group style="position:absolute;margin-left:502.178009pt;margin-top:1.653427pt;width:4.069200pt;height:15.28814pt;mso-position-horizontal-relative:page;mso-position-vertical-relative:paragraph;z-index:-15186" coordorigin="10044,33" coordsize="81,306">
            <v:group style="position:absolute;left:10086;top:72;width:2;height:188" coordorigin="10086,72" coordsize="2,188">
              <v:shape style="position:absolute;left:10086;top:72;width:2;height:188" coordorigin="10086,72" coordsize="0,188" path="m10086,260l10086,72e" filled="f" stroked="t" strokeweight="3.8632pt" strokecolor="#EBEBEB">
                <v:path arrowok="t"/>
              </v:shape>
            </v:group>
            <v:group style="position:absolute;left:10076;top:115;width:2;height:191" coordorigin="10076,115" coordsize="2,191">
              <v:shape style="position:absolute;left:10076;top:115;width:2;height:191" coordorigin="10076,115" coordsize="0,191" path="m10076,306l10076,115e" filled="f" stroked="t" strokeweight="3.29347pt" strokecolor="#EBEB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45.052856pt;margin-top:4.322664pt;width:.1pt;height:11.305665pt;mso-position-horizontal-relative:page;mso-position-vertical-relative:paragraph;z-index:-15185" coordorigin="8901,86" coordsize="2,226">
            <v:shape style="position:absolute;left:8901;top:86;width:2;height:226" coordorigin="8901,86" coordsize="0,226" path="m8901,313l8901,86e" filled="f" stroked="t" strokeweight="3.505695pt" strokecolor="#EBEBEB">
              <v:path arrowok="t"/>
            </v:shape>
          </v:group>
          <w10:wrap type="none"/>
        </w:pict>
      </w:r>
      <w:r>
        <w:rPr/>
        <w:pict>
          <v:group style="position:absolute;margin-left:486.933014pt;margin-top:6.345571pt;width:9.317pt;height:47.642177pt;mso-position-horizontal-relative:page;mso-position-vertical-relative:paragraph;z-index:-15184" coordorigin="9739,127" coordsize="186,953">
            <v:group style="position:absolute;left:9865;top:187;width:2;height:833" coordorigin="9865,187" coordsize="2,833">
              <v:shape style="position:absolute;left:9865;top:187;width:2;height:833" coordorigin="9865,187" coordsize="0,833" path="m9865,1020l9865,187e" filled="f" stroked="t" strokeweight="6.007pt" strokecolor="#EBEBEB">
                <v:path arrowok="t"/>
              </v:shape>
            </v:group>
            <v:group style="position:absolute;left:9739;top:774;width:126;height:246" coordorigin="9739,774" coordsize="126,246">
              <v:shape style="position:absolute;left:9739;top:774;width:126;height:246" coordorigin="9739,774" coordsize="126,246" path="m9739,774l9864,774,9864,1020,9739,1020,9739,774e" filled="t" fillcolor="#EBEBEB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21"/>
          <w:szCs w:val="21"/>
          <w:color w:val="838585"/>
          <w:w w:val="72"/>
          <w:i/>
          <w:position w:val="-15"/>
        </w:rPr>
        <w:t>jr</w:t>
      </w:r>
      <w:r>
        <w:rPr>
          <w:rFonts w:ascii="Arial" w:hAnsi="Arial" w:cs="Arial" w:eastAsia="Arial"/>
          <w:sz w:val="21"/>
          <w:szCs w:val="21"/>
          <w:color w:val="838585"/>
          <w:spacing w:val="-26"/>
          <w:w w:val="72"/>
          <w:i/>
          <w:position w:val="-15"/>
        </w:rPr>
        <w:t>J</w:t>
      </w:r>
      <w:r>
        <w:rPr>
          <w:rFonts w:ascii="Arial" w:hAnsi="Arial" w:cs="Arial" w:eastAsia="Arial"/>
          <w:sz w:val="12"/>
          <w:szCs w:val="12"/>
          <w:color w:val="97999A"/>
          <w:spacing w:val="-10"/>
          <w:w w:val="138"/>
          <w:i/>
          <w:position w:val="-3"/>
        </w:rPr>
        <w:t>i</w:t>
      </w:r>
      <w:r>
        <w:rPr>
          <w:rFonts w:ascii="Arial" w:hAnsi="Arial" w:cs="Arial" w:eastAsia="Arial"/>
          <w:sz w:val="21"/>
          <w:szCs w:val="21"/>
          <w:color w:val="838585"/>
          <w:spacing w:val="-33"/>
          <w:w w:val="71"/>
          <w:i/>
          <w:position w:val="-15"/>
        </w:rPr>
        <w:t>:</w:t>
      </w:r>
      <w:r>
        <w:rPr>
          <w:rFonts w:ascii="Arial" w:hAnsi="Arial" w:cs="Arial" w:eastAsia="Arial"/>
          <w:sz w:val="12"/>
          <w:szCs w:val="12"/>
          <w:color w:val="97999A"/>
          <w:spacing w:val="-13"/>
          <w:w w:val="137"/>
          <w:i/>
          <w:position w:val="-3"/>
        </w:rPr>
        <w:t>!</w:t>
      </w:r>
      <w:r>
        <w:rPr>
          <w:rFonts w:ascii="Arial" w:hAnsi="Arial" w:cs="Arial" w:eastAsia="Arial"/>
          <w:sz w:val="21"/>
          <w:szCs w:val="21"/>
          <w:color w:val="838585"/>
          <w:spacing w:val="0"/>
          <w:w w:val="71"/>
          <w:i/>
          <w:position w:val="-15"/>
        </w:rPr>
        <w:t>&gt;</w:t>
      </w:r>
      <w:r>
        <w:rPr>
          <w:rFonts w:ascii="Arial" w:hAnsi="Arial" w:cs="Arial" w:eastAsia="Arial"/>
          <w:sz w:val="21"/>
          <w:szCs w:val="21"/>
          <w:color w:val="838585"/>
          <w:spacing w:val="-24"/>
          <w:w w:val="100"/>
          <w:i/>
          <w:position w:val="-15"/>
        </w:rPr>
        <w:t> 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45"/>
          <w:i/>
          <w:position w:val="-15"/>
        </w:rPr>
        <w:t>·</w:t>
      </w:r>
      <w:r>
        <w:rPr>
          <w:rFonts w:ascii="Arial" w:hAnsi="Arial" w:cs="Arial" w:eastAsia="Arial"/>
          <w:sz w:val="21"/>
          <w:szCs w:val="21"/>
          <w:color w:val="282828"/>
          <w:spacing w:val="-80"/>
          <w:w w:val="45"/>
          <w:i/>
          <w:position w:val="-15"/>
        </w:rPr>
        <w:t>o</w:t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88"/>
          <w:position w:val="-3"/>
        </w:rPr>
        <w:t>,</w:t>
      </w:r>
      <w:r>
        <w:rPr>
          <w:rFonts w:ascii="Arial" w:hAnsi="Arial" w:cs="Arial" w:eastAsia="Arial"/>
          <w:sz w:val="12"/>
          <w:szCs w:val="12"/>
          <w:color w:val="282828"/>
          <w:spacing w:val="-18"/>
          <w:w w:val="88"/>
          <w:position w:val="-3"/>
        </w:rPr>
        <w:t>,</w:t>
      </w:r>
      <w:r>
        <w:rPr>
          <w:rFonts w:ascii="Arial" w:hAnsi="Arial" w:cs="Arial" w:eastAsia="Arial"/>
          <w:sz w:val="21"/>
          <w:szCs w:val="21"/>
          <w:color w:val="282828"/>
          <w:spacing w:val="-16"/>
          <w:w w:val="44"/>
          <w:i/>
          <w:position w:val="-15"/>
        </w:rPr>
        <w:t>!</w:t>
      </w:r>
      <w:r>
        <w:rPr>
          <w:rFonts w:ascii="Arial" w:hAnsi="Arial" w:cs="Arial" w:eastAsia="Arial"/>
          <w:sz w:val="12"/>
          <w:szCs w:val="12"/>
          <w:color w:val="282828"/>
          <w:spacing w:val="-54"/>
          <w:w w:val="89"/>
          <w:position w:val="-3"/>
        </w:rPr>
        <w:t>_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44"/>
          <w:i/>
          <w:position w:val="-15"/>
        </w:rPr>
        <w:t>'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100"/>
          <w:i/>
          <w:position w:val="-15"/>
        </w:rPr>
        <w:tab/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100"/>
          <w:i/>
          <w:position w:val="-15"/>
        </w:rPr>
      </w:r>
      <w:r>
        <w:rPr>
          <w:rFonts w:ascii="Arial" w:hAnsi="Arial" w:cs="Arial" w:eastAsia="Arial"/>
          <w:sz w:val="21"/>
          <w:szCs w:val="21"/>
          <w:color w:val="A8AAAC"/>
          <w:spacing w:val="0"/>
          <w:w w:val="55"/>
          <w:position w:val="-15"/>
        </w:rPr>
        <w:t>•</w:t>
      </w:r>
      <w:r>
        <w:rPr>
          <w:rFonts w:ascii="Arial" w:hAnsi="Arial" w:cs="Arial" w:eastAsia="Arial"/>
          <w:sz w:val="21"/>
          <w:szCs w:val="21"/>
          <w:color w:val="A8AAAC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21"/>
          <w:szCs w:val="21"/>
          <w:color w:val="A8AAAC"/>
          <w:spacing w:val="0"/>
          <w:w w:val="100"/>
          <w:position w:val="-15"/>
        </w:rPr>
      </w:r>
      <w:r>
        <w:rPr>
          <w:rFonts w:ascii="Arial" w:hAnsi="Arial" w:cs="Arial" w:eastAsia="Arial"/>
          <w:sz w:val="12"/>
          <w:szCs w:val="12"/>
          <w:color w:val="A8AAAC"/>
          <w:spacing w:val="0"/>
          <w:w w:val="159"/>
          <w:position w:val="-3"/>
        </w:rPr>
        <w:t>.</w:t>
      </w:r>
      <w:r>
        <w:rPr>
          <w:rFonts w:ascii="Arial" w:hAnsi="Arial" w:cs="Arial" w:eastAsia="Arial"/>
          <w:sz w:val="12"/>
          <w:szCs w:val="12"/>
          <w:color w:val="A8AAAC"/>
          <w:spacing w:val="-20"/>
          <w:w w:val="159"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8AAAC"/>
          <w:spacing w:val="0"/>
          <w:w w:val="63"/>
          <w:position w:val="-15"/>
        </w:rPr>
        <w:t>&lt;ı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120" w:right="1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931"/>
        <w:jc w:val="right"/>
        <w:rPr>
          <w:rFonts w:ascii="Arial" w:hAnsi="Arial" w:cs="Arial" w:eastAsia="Arial"/>
          <w:sz w:val="37"/>
          <w:szCs w:val="37"/>
        </w:rPr>
      </w:pPr>
      <w:rPr/>
      <w:r>
        <w:rPr/>
        <w:pict>
          <v:group style="position:absolute;margin-left:208.680008pt;margin-top:15.91278pt;width:.1pt;height:34.32pt;mso-position-horizontal-relative:page;mso-position-vertical-relative:paragraph;z-index:-15190" coordorigin="4174,318" coordsize="2,686">
            <v:shape style="position:absolute;left:4174;top:318;width:2;height:686" coordorigin="4174,318" coordsize="0,686" path="m4174,1005l4174,318e" filled="f" stroked="t" strokeweight="1.44pt" strokecolor="#232B9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8.800003pt;margin-top:2.279565pt;width:14.478241pt;height:42pt;mso-position-horizontal-relative:page;mso-position-vertical-relative:paragraph;z-index:-15177" type="#_x0000_t202" filled="f" stroked="f">
            <v:textbox inset="0,0,0,0">
              <w:txbxContent>
                <w:p>
                  <w:pPr>
                    <w:spacing w:before="0" w:after="0" w:line="840" w:lineRule="exact"/>
                    <w:ind w:right="-166"/>
                    <w:jc w:val="left"/>
                    <w:rPr>
                      <w:rFonts w:ascii="Arial" w:hAnsi="Arial" w:cs="Arial" w:eastAsia="Arial"/>
                      <w:sz w:val="84"/>
                      <w:szCs w:val="84"/>
                    </w:rPr>
                  </w:pPr>
                  <w:rPr/>
                  <w:r>
                    <w:rPr>
                      <w:rFonts w:ascii="Arial" w:hAnsi="Arial" w:cs="Arial" w:eastAsia="Arial"/>
                      <w:sz w:val="84"/>
                      <w:szCs w:val="84"/>
                      <w:color w:val="1A218C"/>
                      <w:spacing w:val="0"/>
                      <w:w w:val="62"/>
                      <w:position w:val="-1"/>
                    </w:rPr>
                    <w:t>?</w:t>
                  </w:r>
                  <w:r>
                    <w:rPr>
                      <w:rFonts w:ascii="Arial" w:hAnsi="Arial" w:cs="Arial" w:eastAsia="Arial"/>
                      <w:sz w:val="84"/>
                      <w:szCs w:val="8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7"/>
          <w:szCs w:val="37"/>
          <w:color w:val="1A218C"/>
          <w:spacing w:val="0"/>
          <w:w w:val="52"/>
          <w:i/>
        </w:rPr>
        <w:t>p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57" w:lineRule="exact"/>
        <w:ind w:right="764"/>
        <w:jc w:val="right"/>
        <w:rPr>
          <w:rFonts w:ascii="Courier New" w:hAnsi="Courier New" w:cs="Courier New" w:eastAsia="Courier New"/>
          <w:sz w:val="27"/>
          <w:szCs w:val="27"/>
        </w:rPr>
      </w:pPr>
      <w:rPr/>
      <w:r>
        <w:rPr/>
        <w:pict>
          <v:group style="position:absolute;margin-left:145.440002pt;margin-top:9.559014pt;width:17.04pt;height:.1pt;mso-position-horizontal-relative:page;mso-position-vertical-relative:paragraph;z-index:-15189" coordorigin="2909,191" coordsize="341,2">
            <v:shape style="position:absolute;left:2909;top:191;width:341;height:2" coordorigin="2909,191" coordsize="341,0" path="m2909,191l3250,191e" filled="f" stroked="t" strokeweight=".96pt" strokecolor="#283497">
              <v:path arrowok="t"/>
            </v:shape>
          </v:group>
          <w10:wrap type="none"/>
        </w:pict>
      </w:r>
      <w:r>
        <w:rPr>
          <w:rFonts w:ascii="Courier New" w:hAnsi="Courier New" w:cs="Courier New" w:eastAsia="Courier New"/>
          <w:sz w:val="27"/>
          <w:szCs w:val="27"/>
          <w:color w:val="1A218C"/>
          <w:spacing w:val="0"/>
          <w:w w:val="57"/>
          <w:position w:val="-2"/>
        </w:rPr>
        <w:t>'j/7</w:t>
      </w:r>
      <w:r>
        <w:rPr>
          <w:rFonts w:ascii="Courier New" w:hAnsi="Courier New" w:cs="Courier New" w:eastAsia="Courier New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3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3" w:after="0" w:line="967" w:lineRule="exact"/>
        <w:ind w:right="-205"/>
        <w:jc w:val="left"/>
        <w:rPr>
          <w:rFonts w:ascii="Times New Roman" w:hAnsi="Times New Roman" w:cs="Times New Roman" w:eastAsia="Times New Roman"/>
          <w:sz w:val="110"/>
          <w:szCs w:val="110"/>
        </w:rPr>
      </w:pPr>
      <w:rPr/>
      <w:r>
        <w:rPr>
          <w:rFonts w:ascii="Times New Roman" w:hAnsi="Times New Roman" w:cs="Times New Roman" w:eastAsia="Times New Roman"/>
          <w:sz w:val="110"/>
          <w:szCs w:val="110"/>
          <w:color w:val="44549A"/>
          <w:spacing w:val="0"/>
          <w:w w:val="328"/>
          <w:position w:val="-25"/>
        </w:rPr>
        <w:t>J</w:t>
      </w:r>
      <w:r>
        <w:rPr>
          <w:rFonts w:ascii="Times New Roman" w:hAnsi="Times New Roman" w:cs="Times New Roman" w:eastAsia="Times New Roman"/>
          <w:sz w:val="110"/>
          <w:szCs w:val="110"/>
          <w:color w:val="000000"/>
          <w:spacing w:val="0"/>
          <w:w w:val="100"/>
          <w:position w:val="0"/>
        </w:rPr>
      </w:r>
    </w:p>
    <w:p>
      <w:pPr>
        <w:spacing w:before="13" w:after="0" w:line="178" w:lineRule="exact"/>
        <w:ind w:left="188" w:right="1238"/>
        <w:jc w:val="center"/>
        <w:tabs>
          <w:tab w:pos="98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A8AAAC"/>
          <w:spacing w:val="-29"/>
          <w:w w:val="103"/>
          <w:i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838585"/>
          <w:spacing w:val="0"/>
          <w:w w:val="157"/>
          <w:i/>
          <w:position w:val="-2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838585"/>
          <w:spacing w:val="0"/>
          <w:w w:val="100"/>
          <w:i/>
          <w:position w:val="-2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838585"/>
          <w:spacing w:val="13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2"/>
        </w:rPr>
      </w:r>
      <w:r>
        <w:rPr>
          <w:rFonts w:ascii="Arial" w:hAnsi="Arial" w:cs="Arial" w:eastAsia="Arial"/>
          <w:sz w:val="14"/>
          <w:szCs w:val="14"/>
          <w:color w:val="838585"/>
          <w:spacing w:val="0"/>
          <w:w w:val="310"/>
          <w:position w:val="-2"/>
        </w:rPr>
        <w:t>ı</w:t>
      </w:r>
      <w:r>
        <w:rPr>
          <w:rFonts w:ascii="Arial" w:hAnsi="Arial" w:cs="Arial" w:eastAsia="Arial"/>
          <w:sz w:val="14"/>
          <w:szCs w:val="14"/>
          <w:color w:val="838585"/>
          <w:spacing w:val="-45"/>
          <w:w w:val="310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838585"/>
          <w:spacing w:val="0"/>
          <w:w w:val="205"/>
          <w:position w:val="-2"/>
        </w:rPr>
        <w:t>.</w:t>
      </w:r>
      <w:r>
        <w:rPr>
          <w:rFonts w:ascii="Arial" w:hAnsi="Arial" w:cs="Arial" w:eastAsia="Arial"/>
          <w:sz w:val="14"/>
          <w:szCs w:val="14"/>
          <w:color w:val="838585"/>
          <w:spacing w:val="28"/>
          <w:w w:val="205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A8AAAC"/>
          <w:spacing w:val="0"/>
          <w:w w:val="137"/>
          <w:position w:val="-2"/>
        </w:rPr>
        <w:t>·</w:t>
      </w:r>
      <w:r>
        <w:rPr>
          <w:rFonts w:ascii="Arial" w:hAnsi="Arial" w:cs="Arial" w:eastAsia="Arial"/>
          <w:sz w:val="14"/>
          <w:szCs w:val="14"/>
          <w:color w:val="A8AAAC"/>
          <w:spacing w:val="-27"/>
          <w:w w:val="137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90A379"/>
          <w:spacing w:val="-15"/>
          <w:w w:val="136"/>
          <w:position w:val="-2"/>
        </w:rPr>
        <w:t>.</w:t>
      </w:r>
      <w:r>
        <w:rPr>
          <w:rFonts w:ascii="Arial" w:hAnsi="Arial" w:cs="Arial" w:eastAsia="Arial"/>
          <w:sz w:val="14"/>
          <w:szCs w:val="14"/>
          <w:color w:val="838585"/>
          <w:spacing w:val="-15"/>
          <w:w w:val="136"/>
          <w:position w:val="-2"/>
        </w:rPr>
        <w:t>.</w:t>
      </w:r>
      <w:r>
        <w:rPr>
          <w:rFonts w:ascii="Arial" w:hAnsi="Arial" w:cs="Arial" w:eastAsia="Arial"/>
          <w:sz w:val="14"/>
          <w:szCs w:val="14"/>
          <w:color w:val="676969"/>
          <w:spacing w:val="0"/>
          <w:w w:val="102"/>
          <w:position w:val="-2"/>
        </w:rPr>
        <w:t>.</w:t>
      </w:r>
      <w:r>
        <w:rPr>
          <w:rFonts w:ascii="Arial" w:hAnsi="Arial" w:cs="Arial" w:eastAsia="Arial"/>
          <w:sz w:val="14"/>
          <w:szCs w:val="14"/>
          <w:color w:val="676969"/>
          <w:spacing w:val="0"/>
          <w:w w:val="100"/>
          <w:position w:val="-2"/>
        </w:rPr>
        <w:t>  </w:t>
      </w:r>
      <w:r>
        <w:rPr>
          <w:rFonts w:ascii="Arial" w:hAnsi="Arial" w:cs="Arial" w:eastAsia="Arial"/>
          <w:sz w:val="14"/>
          <w:szCs w:val="14"/>
          <w:color w:val="676969"/>
          <w:spacing w:val="13"/>
          <w:w w:val="100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97999A"/>
          <w:spacing w:val="0"/>
          <w:w w:val="193"/>
          <w:position w:val="-2"/>
        </w:rPr>
        <w:t>,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309" w:lineRule="exact"/>
        <w:ind w:left="14" w:right="-20"/>
        <w:jc w:val="left"/>
        <w:tabs>
          <w:tab w:pos="182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97999A"/>
          <w:w w:val="66"/>
          <w:i/>
          <w:position w:val="1"/>
        </w:rPr>
        <w:t>:</w:t>
      </w:r>
      <w:r>
        <w:rPr>
          <w:rFonts w:ascii="Times New Roman" w:hAnsi="Times New Roman" w:cs="Times New Roman" w:eastAsia="Times New Roman"/>
          <w:sz w:val="32"/>
          <w:szCs w:val="32"/>
          <w:color w:val="97999A"/>
          <w:spacing w:val="-53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838585"/>
          <w:spacing w:val="0"/>
          <w:w w:val="126"/>
          <w:position w:val="1"/>
        </w:rPr>
        <w:t>..</w:t>
      </w:r>
      <w:r>
        <w:rPr>
          <w:rFonts w:ascii="Times New Roman" w:hAnsi="Times New Roman" w:cs="Times New Roman" w:eastAsia="Times New Roman"/>
          <w:sz w:val="32"/>
          <w:szCs w:val="32"/>
          <w:color w:val="838585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525252"/>
          <w:spacing w:val="0"/>
          <w:w w:val="100"/>
          <w:i/>
          <w:position w:val="1"/>
        </w:rPr>
        <w:t>:</w:t>
      </w:r>
      <w:r>
        <w:rPr>
          <w:rFonts w:ascii="Times New Roman" w:hAnsi="Times New Roman" w:cs="Times New Roman" w:eastAsia="Times New Roman"/>
          <w:sz w:val="32"/>
          <w:szCs w:val="32"/>
          <w:color w:val="525252"/>
          <w:spacing w:val="71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676969"/>
          <w:spacing w:val="0"/>
          <w:w w:val="73"/>
          <w:position w:val="1"/>
        </w:rPr>
        <w:t>1!11</w:t>
      </w:r>
      <w:r>
        <w:rPr>
          <w:rFonts w:ascii="Times New Roman" w:hAnsi="Times New Roman" w:cs="Times New Roman" w:eastAsia="Times New Roman"/>
          <w:sz w:val="32"/>
          <w:szCs w:val="32"/>
          <w:color w:val="97999A"/>
          <w:spacing w:val="-9"/>
          <w:w w:val="58"/>
          <w:position w:val="1"/>
        </w:rPr>
        <w:t>·</w:t>
      </w:r>
      <w:r>
        <w:rPr>
          <w:rFonts w:ascii="Times New Roman" w:hAnsi="Times New Roman" w:cs="Times New Roman" w:eastAsia="Times New Roman"/>
          <w:sz w:val="32"/>
          <w:szCs w:val="32"/>
          <w:color w:val="BABCBC"/>
          <w:spacing w:val="4"/>
          <w:w w:val="56"/>
          <w:position w:val="1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838585"/>
          <w:spacing w:val="-12"/>
          <w:w w:val="29"/>
          <w:position w:val="1"/>
        </w:rPr>
        <w:t>·</w:t>
      </w:r>
      <w:r>
        <w:rPr>
          <w:rFonts w:ascii="Times New Roman" w:hAnsi="Times New Roman" w:cs="Times New Roman" w:eastAsia="Times New Roman"/>
          <w:sz w:val="32"/>
          <w:szCs w:val="32"/>
          <w:color w:val="525252"/>
          <w:spacing w:val="0"/>
          <w:w w:val="54"/>
          <w:position w:val="1"/>
        </w:rPr>
        <w:t>:</w:t>
      </w:r>
      <w:r>
        <w:rPr>
          <w:rFonts w:ascii="Times New Roman" w:hAnsi="Times New Roman" w:cs="Times New Roman" w:eastAsia="Times New Roman"/>
          <w:sz w:val="32"/>
          <w:szCs w:val="32"/>
          <w:color w:val="52525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525252"/>
          <w:spacing w:val="0"/>
          <w:w w:val="100"/>
          <w:position w:val="1"/>
        </w:rPr>
      </w:r>
      <w:r>
        <w:rPr>
          <w:rFonts w:ascii="Arial" w:hAnsi="Arial" w:cs="Arial" w:eastAsia="Arial"/>
          <w:sz w:val="25"/>
          <w:szCs w:val="25"/>
          <w:color w:val="525252"/>
          <w:spacing w:val="0"/>
          <w:w w:val="123"/>
          <w:position w:val="1"/>
        </w:rPr>
        <w:t>N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62" w:right="-20"/>
        <w:jc w:val="left"/>
        <w:tabs>
          <w:tab w:pos="780" w:val="left"/>
          <w:tab w:pos="1160" w:val="left"/>
          <w:tab w:pos="15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504.935425pt;margin-top:9.263104pt;width:.1pt;height:12.278321pt;mso-position-horizontal-relative:page;mso-position-vertical-relative:paragraph;z-index:-15183" coordorigin="10099,185" coordsize="2,246">
            <v:shape style="position:absolute;left:10099;top:185;width:2;height:246" coordorigin="10099,185" coordsize="0,246" path="m10099,431l10099,185e" filled="f" stroked="t" strokeweight="4.0888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74"/>
        </w:rPr>
        <w:t>lgaif: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-4"/>
          <w:w w:val="7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74"/>
        </w:rPr>
        <w:t>Y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BABCBC"/>
          <w:spacing w:val="0"/>
          <w:w w:val="74"/>
        </w:rPr>
        <w:t>,</w:t>
      </w:r>
      <w:r>
        <w:rPr>
          <w:rFonts w:ascii="Arial" w:hAnsi="Arial" w:cs="Arial" w:eastAsia="Arial"/>
          <w:sz w:val="18"/>
          <w:szCs w:val="18"/>
          <w:color w:val="BABCBC"/>
          <w:spacing w:val="12"/>
          <w:w w:val="74"/>
        </w:rPr>
        <w:t> </w:t>
      </w:r>
      <w:r>
        <w:rPr>
          <w:rFonts w:ascii="Arial" w:hAnsi="Arial" w:cs="Arial" w:eastAsia="Arial"/>
          <w:sz w:val="18"/>
          <w:szCs w:val="18"/>
          <w:color w:val="131313"/>
          <w:spacing w:val="0"/>
          <w:w w:val="39"/>
        </w:rPr>
        <w:t>-</w:t>
      </w:r>
      <w:r>
        <w:rPr>
          <w:rFonts w:ascii="Arial" w:hAnsi="Arial" w:cs="Arial" w:eastAsia="Arial"/>
          <w:sz w:val="18"/>
          <w:szCs w:val="18"/>
          <w:color w:val="131313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131313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73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-45"/>
          <w:w w:val="72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838585"/>
          <w:spacing w:val="-26"/>
          <w:w w:val="12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168" w:lineRule="exact"/>
        <w:ind w:left="-34" w:right="1002"/>
        <w:jc w:val="center"/>
        <w:tabs>
          <w:tab w:pos="9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838585"/>
          <w:spacing w:val="-13"/>
          <w:w w:val="134"/>
          <w:position w:val="-1"/>
        </w:rPr>
        <w:t>\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93"/>
          <w:position w:val="-1"/>
        </w:rPr>
        <w:t>Miruah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676969"/>
          <w:spacing w:val="0"/>
          <w:w w:val="106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676969"/>
          <w:spacing w:val="-3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A8AAAC"/>
          <w:spacing w:val="-32"/>
          <w:w w:val="251"/>
          <w:position w:val="-1"/>
        </w:rPr>
        <w:t>,</w:t>
      </w:r>
      <w:r>
        <w:rPr>
          <w:rFonts w:ascii="Arial" w:hAnsi="Arial" w:cs="Arial" w:eastAsia="Arial"/>
          <w:sz w:val="18"/>
          <w:szCs w:val="18"/>
          <w:color w:val="525252"/>
          <w:spacing w:val="-36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color w:val="A8AAAC"/>
          <w:spacing w:val="-26"/>
          <w:w w:val="118"/>
          <w:position w:val="-1"/>
        </w:rPr>
        <w:t>•</w:t>
      </w:r>
      <w:r>
        <w:rPr>
          <w:rFonts w:ascii="Arial" w:hAnsi="Arial" w:cs="Arial" w:eastAsia="Arial"/>
          <w:sz w:val="18"/>
          <w:szCs w:val="18"/>
          <w:color w:val="676969"/>
          <w:spacing w:val="0"/>
          <w:w w:val="54"/>
          <w:position w:val="-1"/>
        </w:rPr>
        <w:t>•</w:t>
      </w:r>
      <w:r>
        <w:rPr>
          <w:rFonts w:ascii="Arial" w:hAnsi="Arial" w:cs="Arial" w:eastAsia="Arial"/>
          <w:sz w:val="18"/>
          <w:szCs w:val="18"/>
          <w:color w:val="676969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838585"/>
          <w:spacing w:val="0"/>
          <w:w w:val="39"/>
          <w:position w:val="-1"/>
        </w:rPr>
        <w:t>._</w:t>
      </w:r>
      <w:r>
        <w:rPr>
          <w:rFonts w:ascii="Arial" w:hAnsi="Arial" w:cs="Arial" w:eastAsia="Arial"/>
          <w:sz w:val="18"/>
          <w:szCs w:val="18"/>
          <w:color w:val="838585"/>
          <w:spacing w:val="2"/>
          <w:w w:val="39"/>
          <w:position w:val="-1"/>
        </w:rPr>
        <w:t>;</w:t>
      </w:r>
      <w:r>
        <w:rPr>
          <w:rFonts w:ascii="Arial" w:hAnsi="Arial" w:cs="Arial" w:eastAsia="Arial"/>
          <w:sz w:val="18"/>
          <w:szCs w:val="18"/>
          <w:color w:val="BABCBC"/>
          <w:spacing w:val="0"/>
          <w:w w:val="159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BABCBC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BABCBC"/>
          <w:spacing w:val="-2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79"/>
          <w:position w:val="-1"/>
        </w:rPr>
        <w:t>U[</w:t>
      </w:r>
      <w:r>
        <w:rPr>
          <w:rFonts w:ascii="Arial" w:hAnsi="Arial" w:cs="Arial" w:eastAsia="Arial"/>
          <w:sz w:val="18"/>
          <w:szCs w:val="18"/>
          <w:color w:val="3F3F3F"/>
          <w:spacing w:val="-8"/>
          <w:w w:val="80"/>
          <w:position w:val="-1"/>
        </w:rPr>
        <w:t>U</w:t>
      </w:r>
      <w:r>
        <w:rPr>
          <w:rFonts w:ascii="Arial" w:hAnsi="Arial" w:cs="Arial" w:eastAsia="Arial"/>
          <w:sz w:val="18"/>
          <w:szCs w:val="18"/>
          <w:color w:val="676969"/>
          <w:spacing w:val="0"/>
          <w:w w:val="71"/>
          <w:position w:val="-1"/>
        </w:rPr>
        <w:t>,'</w:t>
      </w:r>
      <w:r>
        <w:rPr>
          <w:rFonts w:ascii="Arial" w:hAnsi="Arial" w:cs="Arial" w:eastAsia="Arial"/>
          <w:sz w:val="18"/>
          <w:szCs w:val="18"/>
          <w:color w:val="676969"/>
          <w:spacing w:val="-4"/>
          <w:w w:val="71"/>
          <w:position w:val="-1"/>
        </w:rPr>
        <w:t>V</w:t>
      </w:r>
      <w:r>
        <w:rPr>
          <w:rFonts w:ascii="Arial" w:hAnsi="Arial" w:cs="Arial" w:eastAsia="Arial"/>
          <w:sz w:val="18"/>
          <w:szCs w:val="18"/>
          <w:color w:val="97999A"/>
          <w:spacing w:val="0"/>
          <w:w w:val="106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11" w:right="1165"/>
        <w:jc w:val="center"/>
        <w:tabs>
          <w:tab w:pos="620" w:val="left"/>
          <w:tab w:pos="94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v:group style="position:absolute;margin-left:521.884033pt;margin-top:8.755057pt;width:.1pt;height:5.384766pt;mso-position-horizontal-relative:page;mso-position-vertical-relative:paragraph;z-index:-15182" coordorigin="10438,175" coordsize="2,108">
            <v:shape style="position:absolute;left:10438;top:175;width:2;height:108" coordorigin="10438,175" coordsize="0,108" path="m10438,283l10438,175e" filled="f" stroked="t" strokeweight="1.74pt" strokecolor="#EBEBE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5.279999pt;margin-top:10.162435pt;width:35.500022pt;height:18.5pt;mso-position-horizontal-relative:page;mso-position-vertical-relative:paragraph;z-index:-15176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Pr/>
                  <w:r>
                    <w:rPr>
                      <w:rFonts w:ascii="Arial" w:hAnsi="Arial" w:cs="Arial" w:eastAsia="Arial"/>
                      <w:sz w:val="37"/>
                      <w:szCs w:val="37"/>
                      <w:color w:val="282828"/>
                      <w:spacing w:val="0"/>
                      <w:w w:val="65"/>
                    </w:rPr>
                    <w:t>:·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282828"/>
                      <w:spacing w:val="0"/>
                      <w:w w:val="65"/>
                    </w:rPr>
                    <w:t> 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282828"/>
                      <w:spacing w:val="14"/>
                      <w:w w:val="65"/>
                    </w:rPr>
                    <w:t> 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838585"/>
                      <w:spacing w:val="0"/>
                      <w:w w:val="143"/>
                    </w:rPr>
                    <w:t>tl/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3"/>
          <w:szCs w:val="23"/>
          <w:color w:val="97999A"/>
          <w:spacing w:val="0"/>
          <w:w w:val="254"/>
          <w:position w:val="-1"/>
        </w:rPr>
        <w:t>\</w:t>
      </w:r>
      <w:r>
        <w:rPr>
          <w:rFonts w:ascii="Times New Roman" w:hAnsi="Times New Roman" w:cs="Times New Roman" w:eastAsia="Times New Roman"/>
          <w:sz w:val="23"/>
          <w:szCs w:val="23"/>
          <w:color w:val="97999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97999A"/>
          <w:spacing w:val="0"/>
          <w:w w:val="100"/>
          <w:position w:val="-1"/>
        </w:rPr>
        <w:t>.'</w:t>
      </w:r>
      <w:r>
        <w:rPr>
          <w:rFonts w:ascii="Times New Roman" w:hAnsi="Times New Roman" w:cs="Times New Roman" w:eastAsia="Times New Roman"/>
          <w:sz w:val="23"/>
          <w:szCs w:val="23"/>
          <w:color w:val="97999A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7999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97999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3"/>
          <w:szCs w:val="23"/>
          <w:color w:val="838585"/>
          <w:spacing w:val="-28"/>
          <w:w w:val="85"/>
          <w:position w:val="-1"/>
        </w:rPr>
        <w:t>•</w:t>
      </w:r>
      <w:r>
        <w:rPr>
          <w:rFonts w:ascii="Times New Roman" w:hAnsi="Times New Roman" w:cs="Times New Roman" w:eastAsia="Times New Roman"/>
          <w:sz w:val="23"/>
          <w:szCs w:val="23"/>
          <w:color w:val="97999A"/>
          <w:spacing w:val="0"/>
          <w:w w:val="143"/>
          <w:position w:val="-1"/>
        </w:rPr>
        <w:t>.s&gt;..,·;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68" w:lineRule="exact"/>
        <w:ind w:left="634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v:group style="position:absolute;margin-left:443.735413pt;margin-top:5.409614pt;width:.1pt;height:12.278321pt;mso-position-horizontal-relative:page;mso-position-vertical-relative:paragraph;z-index:-15181" coordorigin="8875,108" coordsize="2,246">
            <v:shape style="position:absolute;left:8875;top:108;width:2;height:246" coordorigin="8875,108" coordsize="0,246" path="m8875,354l8875,108e" filled="f" stroked="t" strokeweight="4.0888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8"/>
          <w:szCs w:val="8"/>
          <w:color w:val="282828"/>
          <w:spacing w:val="0"/>
          <w:w w:val="142"/>
          <w:i/>
        </w:rPr>
        <w:t>'•ri</w:t>
      </w:r>
      <w:r>
        <w:rPr>
          <w:rFonts w:ascii="Times New Roman" w:hAnsi="Times New Roman" w:cs="Times New Roman" w:eastAsia="Times New Roman"/>
          <w:sz w:val="8"/>
          <w:szCs w:val="8"/>
          <w:color w:val="282828"/>
          <w:spacing w:val="23"/>
          <w:w w:val="142"/>
          <w:i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282828"/>
          <w:spacing w:val="0"/>
          <w:w w:val="320"/>
        </w:rPr>
        <w:t>'.</w:t>
      </w:r>
      <w:r>
        <w:rPr>
          <w:rFonts w:ascii="Times New Roman" w:hAnsi="Times New Roman" w:cs="Times New Roman" w:eastAsia="Times New Roman"/>
          <w:sz w:val="8"/>
          <w:szCs w:val="8"/>
          <w:color w:val="282828"/>
          <w:spacing w:val="-31"/>
          <w:w w:val="32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282828"/>
          <w:spacing w:val="0"/>
          <w:w w:val="100"/>
        </w:rPr>
        <w:t>,,.</w:t>
      </w:r>
      <w:r>
        <w:rPr>
          <w:rFonts w:ascii="Times New Roman" w:hAnsi="Times New Roman" w:cs="Times New Roman" w:eastAsia="Times New Roman"/>
          <w:sz w:val="8"/>
          <w:szCs w:val="8"/>
          <w:color w:val="28282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8"/>
          <w:szCs w:val="8"/>
          <w:color w:val="838585"/>
          <w:spacing w:val="0"/>
          <w:w w:val="213"/>
        </w:rPr>
        <w:t>-</w:t>
      </w:r>
      <w:r>
        <w:rPr>
          <w:rFonts w:ascii="Times New Roman" w:hAnsi="Times New Roman" w:cs="Times New Roman" w:eastAsia="Times New Roman"/>
          <w:sz w:val="8"/>
          <w:szCs w:val="8"/>
          <w:color w:val="838585"/>
          <w:spacing w:val="0"/>
          <w:w w:val="213"/>
        </w:rPr>
        <w:t>   </w:t>
      </w:r>
      <w:r>
        <w:rPr>
          <w:rFonts w:ascii="Times New Roman" w:hAnsi="Times New Roman" w:cs="Times New Roman" w:eastAsia="Times New Roman"/>
          <w:sz w:val="8"/>
          <w:szCs w:val="8"/>
          <w:color w:val="838585"/>
          <w:spacing w:val="13"/>
          <w:w w:val="21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838585"/>
          <w:spacing w:val="-4"/>
          <w:w w:val="214"/>
        </w:rPr>
        <w:t>/</w:t>
      </w:r>
      <w:r>
        <w:rPr>
          <w:rFonts w:ascii="Times New Roman" w:hAnsi="Times New Roman" w:cs="Times New Roman" w:eastAsia="Times New Roman"/>
          <w:sz w:val="8"/>
          <w:szCs w:val="8"/>
          <w:color w:val="A8AAAC"/>
          <w:spacing w:val="0"/>
          <w:w w:val="164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160"/>
          <w:cols w:num="3" w:equalWidth="0">
            <w:col w:w="4346" w:space="699"/>
            <w:col w:w="1404" w:space="2081"/>
            <w:col w:w="3110"/>
          </w:cols>
        </w:sectPr>
      </w:pPr>
      <w:rPr/>
    </w:p>
    <w:p>
      <w:pPr>
        <w:spacing w:before="24" w:after="0" w:line="326" w:lineRule="exact"/>
        <w:ind w:left="125" w:right="-79" w:firstLine="4824"/>
        <w:jc w:val="left"/>
        <w:tabs>
          <w:tab w:pos="2900" w:val="left"/>
          <w:tab w:pos="5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0.08pt;margin-top:15.6pt;width:573.120012pt;height:810.240002pt;mso-position-horizontal-relative:page;mso-position-vertical-relative:page;z-index:-15191" coordorigin="202,312" coordsize="11462,16205">
            <v:group style="position:absolute;left:230;top:322;width:499;height:2" coordorigin="230,322" coordsize="499,2">
              <v:shape style="position:absolute;left:230;top:322;width:499;height:2" coordorigin="230,322" coordsize="499,0" path="m230,322l730,322e" filled="f" stroked="t" strokeweight=".48pt" strokecolor="#484848">
                <v:path arrowok="t"/>
              </v:shape>
            </v:group>
            <v:group style="position:absolute;left:619;top:326;width:979;height:2" coordorigin="619,326" coordsize="979,2">
              <v:shape style="position:absolute;left:619;top:326;width:979;height:2" coordorigin="619,326" coordsize="979,0" path="m619,326l1598,326e" filled="f" stroked="t" strokeweight=".96pt" strokecolor="#6B6B6B">
                <v:path arrowok="t"/>
              </v:shape>
            </v:group>
            <v:group style="position:absolute;left:221;top:326;width:11390;height:2" coordorigin="221,326" coordsize="11390,2">
              <v:shape style="position:absolute;left:221;top:326;width:11390;height:2" coordorigin="221,326" coordsize="11390,0" path="m221,326l11611,326e" filled="f" stroked="t" strokeweight=".96pt" strokecolor="#444444">
                <v:path arrowok="t"/>
              </v:shape>
            </v:group>
            <v:group style="position:absolute;left:2309;top:317;width:2;height:1536" coordorigin="2309,317" coordsize="2,1536">
              <v:shape style="position:absolute;left:2309;top:317;width:2;height:1536" coordorigin="2309,317" coordsize="0,1536" path="m2309,1853l2309,317e" filled="f" stroked="t" strokeweight=".48pt" strokecolor="#1F1F1F">
                <v:path arrowok="t"/>
              </v:shape>
            </v:group>
            <v:group style="position:absolute;left:2266;top:331;width:1411;height:2" coordorigin="2266,331" coordsize="1411,2">
              <v:shape style="position:absolute;left:2266;top:331;width:1411;height:2" coordorigin="2266,331" coordsize="1411,0" path="m2266,331l3677,331e" filled="f" stroked="t" strokeweight=".48pt" strokecolor="#1F1F1F">
                <v:path arrowok="t"/>
              </v:shape>
            </v:group>
            <v:group style="position:absolute;left:3619;top:336;width:7997;height:2" coordorigin="3619,336" coordsize="7997,2">
              <v:shape style="position:absolute;left:3619;top:336;width:7997;height:2" coordorigin="3619,336" coordsize="7997,0" path="m3619,336l11616,336e" filled="f" stroked="t" strokeweight=".96pt" strokecolor="#3B3B3F">
                <v:path arrowok="t"/>
              </v:shape>
            </v:group>
            <v:group style="position:absolute;left:4224;top:336;width:3859;height:2" coordorigin="4224,336" coordsize="3859,2">
              <v:shape style="position:absolute;left:4224;top:336;width:3859;height:2" coordorigin="4224,336" coordsize="3859,0" path="m4224,336l8083,336e" filled="f" stroked="t" strokeweight=".96pt" strokecolor="#4F4F4F">
                <v:path arrowok="t"/>
              </v:shape>
            </v:group>
            <v:group style="position:absolute;left:7680;top:336;width:3936;height:2" coordorigin="7680,336" coordsize="3936,2">
              <v:shape style="position:absolute;left:7680;top:336;width:3936;height:2" coordorigin="7680,336" coordsize="3936,0" path="m7680,336l11616,336e" filled="f" stroked="t" strokeweight=".72pt" strokecolor="#282828">
                <v:path arrowok="t"/>
              </v:shape>
            </v:group>
            <v:group style="position:absolute;left:8290;top:341;width:2078;height:2" coordorigin="8290,341" coordsize="2078,2">
              <v:shape style="position:absolute;left:8290;top:341;width:2078;height:2" coordorigin="8290,341" coordsize="2078,0" path="m8290,341l10368,341e" filled="f" stroked="t" strokeweight=".48pt" strokecolor="#181818">
                <v:path arrowok="t"/>
              </v:shape>
            </v:group>
            <v:group style="position:absolute;left:9110;top:336;width:2;height:1123" coordorigin="9110,336" coordsize="2,1123">
              <v:shape style="position:absolute;left:9110;top:336;width:2;height:1123" coordorigin="9110,336" coordsize="0,1123" path="m9110,1459l9110,336e" filled="f" stroked="t" strokeweight=".72pt" strokecolor="#4F4F4F">
                <v:path arrowok="t"/>
              </v:shape>
            </v:group>
            <v:group style="position:absolute;left:10310;top:341;width:1306;height:2" coordorigin="10310,341" coordsize="1306,2">
              <v:shape style="position:absolute;left:10310;top:341;width:1306;height:2" coordorigin="10310,341" coordsize="1306,0" path="m10310,341l11616,341e" filled="f" stroked="t" strokeweight=".48pt" strokecolor="#28282B">
                <v:path arrowok="t"/>
              </v:shape>
            </v:group>
            <v:group style="position:absolute;left:11606;top:336;width:2;height:538" coordorigin="11606,336" coordsize="2,538">
              <v:shape style="position:absolute;left:11606;top:336;width:2;height:538" coordorigin="11606,336" coordsize="0,538" path="m11606,874l11606,336e" filled="f" stroked="t" strokeweight=".96pt" strokecolor="#646464">
                <v:path arrowok="t"/>
              </v:shape>
            </v:group>
            <v:group style="position:absolute;left:11611;top:816;width:2;height:365" coordorigin="11611,816" coordsize="2,365">
              <v:shape style="position:absolute;left:11611;top:816;width:2;height:365" coordorigin="11611,816" coordsize="0,365" path="m11611,1181l11611,816e" filled="f" stroked="t" strokeweight=".48pt" strokecolor="#343434">
                <v:path arrowok="t"/>
              </v:shape>
            </v:group>
            <v:group style="position:absolute;left:11611;top:336;width:2;height:1061" coordorigin="11611,336" coordsize="2,1061">
              <v:shape style="position:absolute;left:11611;top:336;width:2;height:1061" coordorigin="11611,336" coordsize="0,1061" path="m11611,1397l11611,336e" filled="f" stroked="t" strokeweight=".48pt" strokecolor="#4F4F4F">
                <v:path arrowok="t"/>
              </v:shape>
            </v:group>
            <v:group style="position:absolute;left:221;top:1838;width:2112;height:2" coordorigin="221,1838" coordsize="2112,2">
              <v:shape style="position:absolute;left:221;top:1838;width:2112;height:2" coordorigin="221,1838" coordsize="2112,0" path="m221,1838l2333,1838e" filled="f" stroked="t" strokeweight=".48pt" strokecolor="#3B3B3B">
                <v:path arrowok="t"/>
              </v:shape>
            </v:group>
            <v:group style="position:absolute;left:1766;top:1843;width:5242;height:2" coordorigin="1766,1843" coordsize="5242,2">
              <v:shape style="position:absolute;left:1766;top:1843;width:5242;height:2" coordorigin="1766,1843" coordsize="5242,0" path="m1766,1843l7008,1843e" filled="f" stroked="t" strokeweight=".96pt" strokecolor="#545454">
                <v:path arrowok="t"/>
              </v:shape>
            </v:group>
            <v:group style="position:absolute;left:6950;top:1848;width:2443;height:2" coordorigin="6950,1848" coordsize="2443,2">
              <v:shape style="position:absolute;left:6950;top:1848;width:2443;height:2" coordorigin="6950,1848" coordsize="2443,0" path="m6950,1848l9394,1848e" filled="f" stroked="t" strokeweight=".48pt" strokecolor="#282828">
                <v:path arrowok="t"/>
              </v:shape>
            </v:group>
            <v:group style="position:absolute;left:9115;top:336;width:2;height:1517" coordorigin="9115,336" coordsize="2,1517">
              <v:shape style="position:absolute;left:9115;top:336;width:2;height:1517" coordorigin="9115,336" coordsize="0,1517" path="m9115,1853l9115,336e" filled="f" stroked="t" strokeweight=".48pt" strokecolor="#3F3F3F">
                <v:path arrowok="t"/>
              </v:shape>
            </v:group>
            <v:group style="position:absolute;left:9365;top:1834;width:792;height:2" coordorigin="9365,1834" coordsize="792,2">
              <v:shape style="position:absolute;left:9365;top:1834;width:792;height:2" coordorigin="9365,1834" coordsize="792,0" path="m9365,1834l10157,1834e" filled="f" stroked="t" strokeweight=".48pt" strokecolor="#000000">
                <v:path arrowok="t"/>
              </v:shape>
            </v:group>
            <v:group style="position:absolute;left:10128;top:1848;width:1498;height:2" coordorigin="10128,1848" coordsize="1498,2">
              <v:shape style="position:absolute;left:10128;top:1848;width:1498;height:2" coordorigin="10128,1848" coordsize="1498,0" path="m10128,1848l11626,1848e" filled="f" stroked="t" strokeweight=".48pt" strokecolor="#383838">
                <v:path arrowok="t"/>
              </v:shape>
            </v:group>
            <v:group style="position:absolute;left:11616;top:1306;width:2;height:1766" coordorigin="11616,1306" coordsize="2,1766">
              <v:shape style="position:absolute;left:11616;top:1306;width:2;height:1766" coordorigin="11616,1306" coordsize="0,1766" path="m11616,3072l11616,1306e" filled="f" stroked="t" strokeweight=".96pt" strokecolor="#646464">
                <v:path arrowok="t"/>
              </v:shape>
            </v:group>
            <v:group style="position:absolute;left:221;top:2083;width:4810;height:2" coordorigin="221,2083" coordsize="4810,2">
              <v:shape style="position:absolute;left:221;top:2083;width:4810;height:2" coordorigin="221,2083" coordsize="4810,0" path="m221,2083l5030,2083e" filled="f" stroked="t" strokeweight=".72pt" strokecolor="#545454">
                <v:path arrowok="t"/>
              </v:shape>
            </v:group>
            <v:group style="position:absolute;left:4973;top:2088;width:2765;height:2" coordorigin="4973,2088" coordsize="2765,2">
              <v:shape style="position:absolute;left:4973;top:2088;width:2765;height:2" coordorigin="4973,2088" coordsize="2765,0" path="m4973,2088l7738,2088e" filled="f" stroked="t" strokeweight=".48pt" strokecolor="#282828">
                <v:path arrowok="t"/>
              </v:shape>
            </v:group>
            <v:group style="position:absolute;left:7680;top:2093;width:3946;height:2" coordorigin="7680,2093" coordsize="3946,2">
              <v:shape style="position:absolute;left:7680;top:2093;width:3946;height:2" coordorigin="7680,2093" coordsize="3946,0" path="m7680,2093l11626,2093e" filled="f" stroked="t" strokeweight=".96pt" strokecolor="#5B5B5B">
                <v:path arrowok="t"/>
              </v:shape>
            </v:group>
            <v:group style="position:absolute;left:221;top:2323;width:5232;height:2" coordorigin="221,2323" coordsize="5232,2">
              <v:shape style="position:absolute;left:221;top:2323;width:5232;height:2" coordorigin="221,2323" coordsize="5232,0" path="m221,2323l5453,2323e" filled="f" stroked="t" strokeweight=".96pt" strokecolor="#4F4F4F">
                <v:path arrowok="t"/>
              </v:shape>
            </v:group>
            <v:group style="position:absolute;left:5376;top:2328;width:3754;height:2" coordorigin="5376,2328" coordsize="3754,2">
              <v:shape style="position:absolute;left:5376;top:2328;width:3754;height:2" coordorigin="5376,2328" coordsize="3754,0" path="m5376,2328l9130,2328e" filled="f" stroked="t" strokeweight=".48pt" strokecolor="#282828">
                <v:path arrowok="t"/>
              </v:shape>
            </v:group>
            <v:group style="position:absolute;left:8506;top:2333;width:3120;height:2" coordorigin="8506,2333" coordsize="3120,2">
              <v:shape style="position:absolute;left:8506;top:2333;width:3120;height:2" coordorigin="8506,2333" coordsize="3120,0" path="m8506,2333l11626,2333e" filled="f" stroked="t" strokeweight=".96pt" strokecolor="#575757">
                <v:path arrowok="t"/>
              </v:shape>
            </v:group>
            <v:group style="position:absolute;left:221;top:2563;width:3970;height:2" coordorigin="221,2563" coordsize="3970,2">
              <v:shape style="position:absolute;left:221;top:2563;width:3970;height:2" coordorigin="221,2563" coordsize="3970,0" path="m221,2563l4190,2563e" filled="f" stroked="t" strokeweight=".72pt" strokecolor="#4B4B4B">
                <v:path arrowok="t"/>
              </v:shape>
            </v:group>
            <v:group style="position:absolute;left:4133;top:2568;width:3254;height:2" coordorigin="4133,2568" coordsize="3254,2">
              <v:shape style="position:absolute;left:4133;top:2568;width:3254;height:2" coordorigin="4133,2568" coordsize="3254,0" path="m4133,2568l7387,2568e" filled="f" stroked="t" strokeweight=".48pt" strokecolor="#0F0F0F">
                <v:path arrowok="t"/>
              </v:shape>
            </v:group>
            <v:group style="position:absolute;left:7358;top:2554;width:1742;height:2" coordorigin="7358,2554" coordsize="1742,2">
              <v:shape style="position:absolute;left:7358;top:2554;width:1742;height:2" coordorigin="7358,2554" coordsize="1742,0" path="m7358,2554l9101,2554e" filled="f" stroked="t" strokeweight=".48pt" strokecolor="#000000">
                <v:path arrowok="t"/>
              </v:shape>
            </v:group>
            <v:group style="position:absolute;left:8995;top:2573;width:2630;height:2" coordorigin="8995,2573" coordsize="2630,2">
              <v:shape style="position:absolute;left:8995;top:2573;width:2630;height:2" coordorigin="8995,2573" coordsize="2630,0" path="m8995,2573l11626,2573e" filled="f" stroked="t" strokeweight=".96pt" strokecolor="#575757">
                <v:path arrowok="t"/>
              </v:shape>
            </v:group>
            <v:group style="position:absolute;left:211;top:2803;width:1421;height:2" coordorigin="211,2803" coordsize="1421,2">
              <v:shape style="position:absolute;left:211;top:2803;width:1421;height:2" coordorigin="211,2803" coordsize="1421,0" path="m211,2803l1632,2803e" filled="f" stroked="t" strokeweight=".96pt" strokecolor="#5B5B5B">
                <v:path arrowok="t"/>
              </v:shape>
            </v:group>
            <v:group style="position:absolute;left:1541;top:2808;width:2650;height:2" coordorigin="1541,2808" coordsize="2650,2">
              <v:shape style="position:absolute;left:1541;top:2808;width:2650;height:2" coordorigin="1541,2808" coordsize="2650,0" path="m1541,2808l4190,2808e" filled="f" stroked="t" strokeweight=".48pt" strokecolor="#1C1C1C">
                <v:path arrowok="t"/>
              </v:shape>
            </v:group>
            <v:group style="position:absolute;left:4162;top:2827;width:1243;height:2" coordorigin="4162,2827" coordsize="1243,2">
              <v:shape style="position:absolute;left:4162;top:2827;width:1243;height:2" coordorigin="4162,2827" coordsize="1243,0" path="m4162,2827l5405,2827e" filled="f" stroked="t" strokeweight=".48pt" strokecolor="#A0A0A0">
                <v:path arrowok="t"/>
              </v:shape>
            </v:group>
            <v:group style="position:absolute;left:5405;top:2827;width:1070;height:2" coordorigin="5405,2827" coordsize="1070,2">
              <v:shape style="position:absolute;left:5405;top:2827;width:1070;height:2" coordorigin="5405,2827" coordsize="1070,0" path="m5405,2827l6475,2827e" filled="f" stroked="t" strokeweight=".96pt" strokecolor="#939393">
                <v:path arrowok="t"/>
              </v:shape>
            </v:group>
            <v:group style="position:absolute;left:6298;top:2813;width:5328;height:2" coordorigin="6298,2813" coordsize="5328,2">
              <v:shape style="position:absolute;left:6298;top:2813;width:5328;height:2" coordorigin="6298,2813" coordsize="5328,0" path="m6298,2813l11626,2813e" filled="f" stroked="t" strokeweight=".96pt" strokecolor="#545454">
                <v:path arrowok="t"/>
              </v:shape>
            </v:group>
            <v:group style="position:absolute;left:6446;top:3053;width:5179;height:2" coordorigin="6446,3053" coordsize="5179,2">
              <v:shape style="position:absolute;left:6446;top:3053;width:5179;height:2" coordorigin="6446,3053" coordsize="5179,0" path="m6446,3053l11626,3053e" filled="f" stroked="t" strokeweight=".96pt" strokecolor="#575757">
                <v:path arrowok="t"/>
              </v:shape>
            </v:group>
            <v:group style="position:absolute;left:6989;top:3043;width:2;height:778" coordorigin="6989,3043" coordsize="2,778">
              <v:shape style="position:absolute;left:6989;top:3043;width:2;height:778" coordorigin="6989,3043" coordsize="0,778" path="m6989,3821l6989,3043e" filled="f" stroked="t" strokeweight=".96pt" strokecolor="#575757">
                <v:path arrowok="t"/>
              </v:shape>
            </v:group>
            <v:group style="position:absolute;left:6970;top:3509;width:1349;height:2" coordorigin="6970,3509" coordsize="1349,2">
              <v:shape style="position:absolute;left:6970;top:3509;width:1349;height:2" coordorigin="6970,3509" coordsize="1349,0" path="m6970,3509l8318,3509e" filled="f" stroked="t" strokeweight=".48pt" strokecolor="#646464">
                <v:path arrowok="t"/>
              </v:shape>
            </v:group>
            <v:group style="position:absolute;left:8318;top:3509;width:2021;height:2" coordorigin="8318,3509" coordsize="2021,2">
              <v:shape style="position:absolute;left:8318;top:3509;width:2021;height:2" coordorigin="8318,3509" coordsize="2021,0" path="m8318,3509l10339,3509e" filled="f" stroked="t" strokeweight=".48pt" strokecolor="#000000">
                <v:path arrowok="t"/>
              </v:shape>
            </v:group>
            <v:group style="position:absolute;left:10339;top:3509;width:1286;height:2" coordorigin="10339,3509" coordsize="1286,2">
              <v:shape style="position:absolute;left:10339;top:3509;width:1286;height:2" coordorigin="10339,3509" coordsize="1286,0" path="m10339,3509l11626,3509e" filled="f" stroked="t" strokeweight=".48pt" strokecolor="#3B3B3B">
                <v:path arrowok="t"/>
              </v:shape>
            </v:group>
            <v:group style="position:absolute;left:11621;top:3259;width:2;height:854" coordorigin="11621,3259" coordsize="2,854">
              <v:shape style="position:absolute;left:11621;top:3259;width:2;height:854" coordorigin="11621,3259" coordsize="0,854" path="m11621,4114l11621,3259e" filled="f" stroked="t" strokeweight=".48pt" strokecolor="#3B3B3B">
                <v:path arrowok="t"/>
              </v:shape>
            </v:group>
            <v:group style="position:absolute;left:211;top:3043;width:3230;height:2" coordorigin="211,3043" coordsize="3230,2">
              <v:shape style="position:absolute;left:211;top:3043;width:3230;height:2" coordorigin="211,3043" coordsize="3230,0" path="m211,3043l3442,3043e" filled="f" stroked="t" strokeweight=".96pt" strokecolor="#4F4F4F">
                <v:path arrowok="t"/>
              </v:shape>
            </v:group>
            <v:group style="position:absolute;left:3384;top:3048;width:2722;height:2" coordorigin="3384,3048" coordsize="2722,2">
              <v:shape style="position:absolute;left:3384;top:3048;width:2722;height:2" coordorigin="3384,3048" coordsize="2722,0" path="m3384,3048l6106,3048e" filled="f" stroked="t" strokeweight=".48pt" strokecolor="#1C1C1C">
                <v:path arrowok="t"/>
              </v:shape>
            </v:group>
            <v:group style="position:absolute;left:3648;top:3043;width:2;height:274" coordorigin="3648,3043" coordsize="2,274">
              <v:shape style="position:absolute;left:3648;top:3043;width:2;height:274" coordorigin="3648,3043" coordsize="0,274" path="m3648,3317l3648,3043e" filled="f" stroked="t" strokeweight=".96pt" strokecolor="#575757">
                <v:path arrowok="t"/>
              </v:shape>
            </v:group>
            <v:group style="position:absolute;left:3653;top:3259;width:2;height:562" coordorigin="3653,3259" coordsize="2,562">
              <v:shape style="position:absolute;left:3653;top:3259;width:2;height:562" coordorigin="3653,3259" coordsize="0,562" path="m3653,3821l3653,3259e" filled="f" stroked="t" strokeweight=".48pt" strokecolor="#343434">
                <v:path arrowok="t"/>
              </v:shape>
            </v:group>
            <v:group style="position:absolute;left:3648;top:3494;width:3034;height:2" coordorigin="3648,3494" coordsize="3034,2">
              <v:shape style="position:absolute;left:3648;top:3494;width:3034;height:2" coordorigin="3648,3494" coordsize="3034,0" path="m3648,3494l6682,3494e" filled="f" stroked="t" strokeweight=".72pt" strokecolor="#777777">
                <v:path arrowok="t"/>
              </v:shape>
            </v:group>
            <v:group style="position:absolute;left:221;top:3806;width:778;height:2" coordorigin="221,3806" coordsize="778,2">
              <v:shape style="position:absolute;left:221;top:3806;width:778;height:2" coordorigin="221,3806" coordsize="778,0" path="m221,3806l998,3806e" filled="f" stroked="t" strokeweight=".48pt" strokecolor="#3F3F3F">
                <v:path arrowok="t"/>
              </v:shape>
            </v:group>
            <v:group style="position:absolute;left:970;top:3797;width:1330;height:2" coordorigin="970,3797" coordsize="1330,2">
              <v:shape style="position:absolute;left:970;top:3797;width:1330;height:2" coordorigin="970,3797" coordsize="1330,0" path="m970,3797l2299,3797e" filled="f" stroked="t" strokeweight=".48pt" strokecolor="#444444">
                <v:path arrowok="t"/>
              </v:shape>
            </v:group>
            <v:group style="position:absolute;left:2232;top:3806;width:9370;height:2" coordorigin="2232,3806" coordsize="9370,2">
              <v:shape style="position:absolute;left:2232;top:3806;width:9370;height:2" coordorigin="2232,3806" coordsize="9370,0" path="m2232,3806l11602,3806e" filled="f" stroked="t" strokeweight=".96pt" strokecolor="#575757">
                <v:path arrowok="t"/>
              </v:shape>
            </v:group>
            <v:group style="position:absolute;left:10310;top:3816;width:1315;height:2" coordorigin="10310,3816" coordsize="1315,2">
              <v:shape style="position:absolute;left:10310;top:3816;width:1315;height:2" coordorigin="10310,3816" coordsize="1315,0" path="m10310,3816l11626,3816e" filled="f" stroked="t" strokeweight=".48pt" strokecolor="#545454">
                <v:path arrowok="t"/>
              </v:shape>
            </v:group>
            <v:group style="position:absolute;left:221;top:4085;width:1378;height:2" coordorigin="221,4085" coordsize="1378,2">
              <v:shape style="position:absolute;left:221;top:4085;width:1378;height:2" coordorigin="221,4085" coordsize="1378,0" path="m221,4085l1598,4085e" filled="f" stroked="t" strokeweight=".48pt" strokecolor="#4F4F4F">
                <v:path arrowok="t"/>
              </v:shape>
            </v:group>
            <v:group style="position:absolute;left:221;top:4090;width:7536;height:2" coordorigin="221,4090" coordsize="7536,2">
              <v:shape style="position:absolute;left:221;top:4090;width:7536;height:2" coordorigin="221,4090" coordsize="7536,0" path="m221,4090l7757,4090e" filled="f" stroked="t" strokeweight=".96pt" strokecolor="#646464">
                <v:path arrowok="t"/>
              </v:shape>
            </v:group>
            <v:group style="position:absolute;left:2314;top:3802;width:2;height:3725" coordorigin="2314,3802" coordsize="2,3725">
              <v:shape style="position:absolute;left:2314;top:3802;width:2;height:3725" coordorigin="2314,3802" coordsize="0,3725" path="m2314,7526l2314,3802e" filled="f" stroked="t" strokeweight=".96pt" strokecolor="#545454">
                <v:path arrowok="t"/>
              </v:shape>
            </v:group>
            <v:group style="position:absolute;left:7680;top:4090;width:3931;height:2" coordorigin="7680,4090" coordsize="3931,2">
              <v:shape style="position:absolute;left:7680;top:4090;width:3931;height:2" coordorigin="7680,4090" coordsize="3931,0" path="m7680,4090l11611,4090e" filled="f" stroked="t" strokeweight=".96pt" strokecolor="#484848">
                <v:path arrowok="t"/>
              </v:shape>
            </v:group>
            <v:group style="position:absolute;left:8290;top:4094;width:2078;height:2" coordorigin="8290,4094" coordsize="2078,2">
              <v:shape style="position:absolute;left:8290;top:4094;width:2078;height:2" coordorigin="8290,4094" coordsize="2078,0" path="m8290,4094l10368,4094e" filled="f" stroked="t" strokeweight=".48pt" strokecolor="#343434">
                <v:path arrowok="t"/>
              </v:shape>
            </v:group>
            <v:group style="position:absolute;left:10310;top:4094;width:1315;height:2" coordorigin="10310,4094" coordsize="1315,2">
              <v:shape style="position:absolute;left:10310;top:4094;width:1315;height:2" coordorigin="10310,4094" coordsize="1315,0" path="m10310,4094l11626,4094e" filled="f" stroked="t" strokeweight=".48pt" strokecolor="#4B4B4B">
                <v:path arrowok="t"/>
              </v:shape>
            </v:group>
            <v:group style="position:absolute;left:2304;top:4330;width:3936;height:2" coordorigin="2304,4330" coordsize="3936,2">
              <v:shape style="position:absolute;left:2304;top:4330;width:3936;height:2" coordorigin="2304,4330" coordsize="3936,0" path="m2304,4330l6240,4330e" filled="f" stroked="t" strokeweight=".96pt" strokecolor="#606060">
                <v:path arrowok="t"/>
              </v:shape>
            </v:group>
            <v:group style="position:absolute;left:6048;top:4330;width:5558;height:2" coordorigin="6048,4330" coordsize="5558,2">
              <v:shape style="position:absolute;left:6048;top:4330;width:5558;height:2" coordorigin="6048,4330" coordsize="5558,0" path="m6048,4330l11606,4330e" filled="f" stroked="t" strokeweight=".72pt" strokecolor="#383838">
                <v:path arrowok="t"/>
              </v:shape>
            </v:group>
            <v:group style="position:absolute;left:6446;top:4334;width:3922;height:2" coordorigin="6446,4334" coordsize="3922,2">
              <v:shape style="position:absolute;left:6446;top:4334;width:3922;height:2" coordorigin="6446,4334" coordsize="3922,0" path="m6446,4334l10368,4334e" filled="f" stroked="t" strokeweight=".48pt" strokecolor="#2F2F2F">
                <v:path arrowok="t"/>
              </v:shape>
            </v:group>
            <v:group style="position:absolute;left:10310;top:4334;width:1320;height:2" coordorigin="10310,4334" coordsize="1320,2">
              <v:shape style="position:absolute;left:10310;top:4334;width:1320;height:2" coordorigin="10310,4334" coordsize="1320,0" path="m10310,4334l11630,4334e" filled="f" stroked="t" strokeweight=".48pt" strokecolor="#444444">
                <v:path arrowok="t"/>
              </v:shape>
            </v:group>
            <v:group style="position:absolute;left:11628;top:365;width:2;height:6917" coordorigin="11628,365" coordsize="2,6917">
              <v:shape style="position:absolute;left:11628;top:365;width:2;height:6917" coordorigin="11628,365" coordsize="0,6917" path="m11628,7282l11628,365e" filled="f" stroked="t" strokeweight=".48pt" strokecolor="#545454">
                <v:path arrowok="t"/>
              </v:shape>
            </v:group>
            <v:group style="position:absolute;left:4877;top:4320;width:2;height:1080" coordorigin="4877,4320" coordsize="2,1080">
              <v:shape style="position:absolute;left:4877;top:4320;width:2;height:1080" coordorigin="4877,4320" coordsize="0,1080" path="m4877,5400l4877,4320e" filled="f" stroked="t" strokeweight=".96pt" strokecolor="#4F4F4F">
                <v:path arrowok="t"/>
              </v:shape>
            </v:group>
            <v:group style="position:absolute;left:4862;top:4613;width:1613;height:2" coordorigin="4862,4613" coordsize="1613,2">
              <v:shape style="position:absolute;left:4862;top:4613;width:1613;height:2" coordorigin="4862,4613" coordsize="1613,0" path="m4862,4613l6475,4613e" filled="f" stroked="t" strokeweight=".96pt" strokecolor="#1F1F1F">
                <v:path arrowok="t"/>
              </v:shape>
            </v:group>
            <v:group style="position:absolute;left:6216;top:4627;width:5419;height:2" coordorigin="6216,4627" coordsize="5419,2">
              <v:shape style="position:absolute;left:6216;top:4627;width:5419;height:2" coordorigin="6216,4627" coordsize="5419,0" path="m6216,4627l11635,4627e" filled="f" stroked="t" strokeweight=".96pt" strokecolor="#4F4F4F">
                <v:path arrowok="t"/>
              </v:shape>
            </v:group>
            <v:group style="position:absolute;left:4867;top:4798;width:2054;height:2" coordorigin="4867,4798" coordsize="2054,2">
              <v:shape style="position:absolute;left:4867;top:4798;width:2054;height:2" coordorigin="4867,4798" coordsize="2054,0" path="m4867,4798l6922,4798e" filled="f" stroked="t" strokeweight=".72pt" strokecolor="#282828">
                <v:path arrowok="t"/>
              </v:shape>
            </v:group>
            <v:group style="position:absolute;left:6979;top:4814;width:379;height:2" coordorigin="6979,4814" coordsize="379,2">
              <v:shape style="position:absolute;left:6979;top:4814;width:379;height:2" coordorigin="6979,4814" coordsize="379,0" path="m6979,4814l7358,4814e" filled="f" stroked="t" strokeweight=".48pt" strokecolor="#777777">
                <v:path arrowok="t"/>
              </v:shape>
            </v:group>
            <v:group style="position:absolute;left:7358;top:4814;width:350;height:2" coordorigin="7358,4814" coordsize="350,2">
              <v:shape style="position:absolute;left:7358;top:4814;width:350;height:2" coordorigin="7358,4814" coordsize="350,0" path="m7358,4814l7709,4814e" filled="f" stroked="t" strokeweight=".48pt" strokecolor="#646464">
                <v:path arrowok="t"/>
              </v:shape>
            </v:group>
            <v:group style="position:absolute;left:7709;top:4814;width:2630;height:2" coordorigin="7709,4814" coordsize="2630,2">
              <v:shape style="position:absolute;left:7709;top:4814;width:2630;height:2" coordorigin="7709,4814" coordsize="2630,0" path="m7709,4814l10339,4814e" filled="f" stroked="t" strokeweight=".48pt" strokecolor="#000000">
                <v:path arrowok="t"/>
              </v:shape>
            </v:group>
            <v:group style="position:absolute;left:10339;top:4814;width:1291;height:2" coordorigin="10339,4814" coordsize="1291,2">
              <v:shape style="position:absolute;left:10339;top:4814;width:1291;height:2" coordorigin="10339,4814" coordsize="1291,0" path="m10339,4814l11630,4814e" filled="f" stroked="t" strokeweight=".48pt" strokecolor="#6B6B6B">
                <v:path arrowok="t"/>
              </v:shape>
            </v:group>
            <v:group style="position:absolute;left:4867;top:5107;width:4262;height:2" coordorigin="4867,5107" coordsize="4262,2">
              <v:shape style="position:absolute;left:4867;top:5107;width:4262;height:2" coordorigin="4867,5107" coordsize="4262,0" path="m4867,5107l9130,5107e" filled="f" stroked="t" strokeweight=".96pt" strokecolor="#484848">
                <v:path arrowok="t"/>
              </v:shape>
            </v:group>
            <v:group style="position:absolute;left:9072;top:5112;width:2563;height:2" coordorigin="9072,5112" coordsize="2563,2">
              <v:shape style="position:absolute;left:9072;top:5112;width:2563;height:2" coordorigin="9072,5112" coordsize="2563,0" path="m9072,5112l11635,5112e" filled="f" stroked="t" strokeweight=".48pt" strokecolor="#1C1C1C">
                <v:path arrowok="t"/>
              </v:shape>
            </v:group>
            <v:group style="position:absolute;left:2304;top:5347;width:6605;height:2" coordorigin="2304,5347" coordsize="6605,2">
              <v:shape style="position:absolute;left:2304;top:5347;width:6605;height:2" coordorigin="2304,5347" coordsize="6605,0" path="m2304,5347l8909,5347e" filled="f" stroked="t" strokeweight=".96pt" strokecolor="#4F4F4F">
                <v:path arrowok="t"/>
              </v:shape>
            </v:group>
            <v:group style="position:absolute;left:8515;top:5347;width:3096;height:2" coordorigin="8515,5347" coordsize="3096,2">
              <v:shape style="position:absolute;left:8515;top:5347;width:3096;height:2" coordorigin="8515,5347" coordsize="3096,0" path="m8515,5347l11611,5347e" filled="f" stroked="t" strokeweight=".96pt" strokecolor="#2F2F2F">
                <v:path arrowok="t"/>
              </v:shape>
            </v:group>
            <v:group style="position:absolute;left:9072;top:5352;width:2563;height:2" coordorigin="9072,5352" coordsize="2563,2">
              <v:shape style="position:absolute;left:9072;top:5352;width:2563;height:2" coordorigin="9072,5352" coordsize="2563,0" path="m9072,5352l11635,5352e" filled="f" stroked="t" strokeweight=".48pt" strokecolor="#232323">
                <v:path arrowok="t"/>
              </v:shape>
            </v:group>
            <v:group style="position:absolute;left:230;top:5587;width:1368;height:2" coordorigin="230,5587" coordsize="1368,2">
              <v:shape style="position:absolute;left:230;top:5587;width:1368;height:2" coordorigin="230,5587" coordsize="1368,0" path="m230,5587l1598,5587e" filled="f" stroked="t" strokeweight=".72pt" strokecolor="#575757">
                <v:path arrowok="t"/>
              </v:shape>
            </v:group>
            <v:group style="position:absolute;left:1541;top:5592;width:2136;height:2" coordorigin="1541,5592" coordsize="2136,2">
              <v:shape style="position:absolute;left:1541;top:5592;width:2136;height:2" coordorigin="1541,5592" coordsize="2136,0" path="m1541,5592l3677,5592e" filled="f" stroked="t" strokeweight=".48pt" strokecolor="#2B2B2B">
                <v:path arrowok="t"/>
              </v:shape>
            </v:group>
            <v:group style="position:absolute;left:3648;top:5602;width:514;height:2" coordorigin="3648,5602" coordsize="514,2">
              <v:shape style="position:absolute;left:3648;top:5602;width:514;height:2" coordorigin="3648,5602" coordsize="514,0" path="m3648,5602l4162,5602e" filled="f" stroked="t" strokeweight=".48pt" strokecolor="#606060">
                <v:path arrowok="t"/>
              </v:shape>
            </v:group>
            <v:group style="position:absolute;left:4133;top:5592;width:778;height:2" coordorigin="4133,5592" coordsize="778,2">
              <v:shape style="position:absolute;left:4133;top:5592;width:778;height:2" coordorigin="4133,5592" coordsize="778,0" path="m4133,5592l4910,5592e" filled="f" stroked="t" strokeweight=".48pt" strokecolor="#232323">
                <v:path arrowok="t"/>
              </v:shape>
            </v:group>
            <v:group style="position:absolute;left:4882;top:5323;width:2;height:994" coordorigin="4882,5323" coordsize="2,994">
              <v:shape style="position:absolute;left:4882;top:5323;width:2;height:994" coordorigin="4882,5323" coordsize="0,994" path="m4882,6317l4882,5323e" filled="f" stroked="t" strokeweight=".48pt" strokecolor="#232323">
                <v:path arrowok="t"/>
              </v:shape>
            </v:group>
            <v:group style="position:absolute;left:4862;top:5602;width:2846;height:2" coordorigin="4862,5602" coordsize="2846,2">
              <v:shape style="position:absolute;left:4862;top:5602;width:2846;height:2" coordorigin="4862,5602" coordsize="2846,0" path="m4862,5602l7709,5602e" filled="f" stroked="t" strokeweight=".48pt" strokecolor="#545454">
                <v:path arrowok="t"/>
              </v:shape>
            </v:group>
            <v:group style="position:absolute;left:7709;top:5602;width:1392;height:2" coordorigin="7709,5602" coordsize="1392,2">
              <v:shape style="position:absolute;left:7709;top:5602;width:1392;height:2" coordorigin="7709,5602" coordsize="1392,0" path="m7709,5602l9101,5602e" filled="f" stroked="t" strokeweight=".96pt" strokecolor="#444444">
                <v:path arrowok="t"/>
              </v:shape>
            </v:group>
            <v:group style="position:absolute;left:9062;top:5597;width:2573;height:2" coordorigin="9062,5597" coordsize="2573,2">
              <v:shape style="position:absolute;left:9062;top:5597;width:2573;height:2" coordorigin="9062,5597" coordsize="2573,0" path="m9062,5597l11635,5597e" filled="f" stroked="t" strokeweight=".96pt" strokecolor="#5B5B5B">
                <v:path arrowok="t"/>
              </v:shape>
            </v:group>
            <v:group style="position:absolute;left:7709;top:5597;width:2;height:278" coordorigin="7709,5597" coordsize="2,278">
              <v:shape style="position:absolute;left:7709;top:5597;width:2;height:278" coordorigin="7709,5597" coordsize="0,278" path="m7709,5875l7709,5597e" filled="f" stroked="t" strokeweight=".48pt" strokecolor="#575757">
                <v:path arrowok="t"/>
              </v:shape>
            </v:group>
            <v:group style="position:absolute;left:11630;top:5563;width:2;height:1478" coordorigin="11630,5563" coordsize="2,1478">
              <v:shape style="position:absolute;left:11630;top:5563;width:2;height:1478" coordorigin="11630,5563" coordsize="0,1478" path="m11630,7042l11630,5563e" filled="f" stroked="t" strokeweight=".48pt" strokecolor="#3F3F3F">
                <v:path arrowok="t"/>
              </v:shape>
            </v:group>
            <v:group style="position:absolute;left:2290;top:6053;width:1123;height:2" coordorigin="2290,6053" coordsize="1123,2">
              <v:shape style="position:absolute;left:2290;top:6053;width:1123;height:2" coordorigin="2290,6053" coordsize="1123,0" path="m2290,6053l3413,6053e" filled="f" stroked="t" strokeweight=".48pt" strokecolor="#282828">
                <v:path arrowok="t"/>
              </v:shape>
            </v:group>
            <v:group style="position:absolute;left:3384;top:6067;width:2064;height:2" coordorigin="3384,6067" coordsize="2064,2">
              <v:shape style="position:absolute;left:3384;top:6067;width:2064;height:2" coordorigin="3384,6067" coordsize="2064,0" path="m3384,6067l5448,6067e" filled="f" stroked="t" strokeweight=".96pt" strokecolor="#4F4F4F">
                <v:path arrowok="t"/>
              </v:shape>
            </v:group>
            <v:group style="position:absolute;left:5405;top:6053;width:1070;height:2" coordorigin="5405,6053" coordsize="1070,2">
              <v:shape style="position:absolute;left:5405;top:6053;width:1070;height:2" coordorigin="5405,6053" coordsize="1070,0" path="m5405,6053l6475,6053e" filled="f" stroked="t" strokeweight=".48pt" strokecolor="#232323">
                <v:path arrowok="t"/>
              </v:shape>
            </v:group>
            <v:group style="position:absolute;left:6230;top:6067;width:5405;height:2" coordorigin="6230,6067" coordsize="5405,2">
              <v:shape style="position:absolute;left:6230;top:6067;width:5405;height:2" coordorigin="6230,6067" coordsize="5405,0" path="m6230,6067l11635,6067e" filled="f" stroked="t" strokeweight=".96pt" strokecolor="#5B5B5B">
                <v:path arrowok="t"/>
              </v:shape>
            </v:group>
            <v:group style="position:absolute;left:7709;top:5875;width:2;height:187" coordorigin="7709,5875" coordsize="2,187">
              <v:shape style="position:absolute;left:7709;top:5875;width:2;height:187" coordorigin="7709,5875" coordsize="0,187" path="m7709,6062l7709,5875e" filled="f" stroked="t" strokeweight=".48pt" strokecolor="#2B2B2B">
                <v:path arrowok="t"/>
              </v:shape>
            </v:group>
            <v:group style="position:absolute;left:2304;top:6307;width:8064;height:2" coordorigin="2304,6307" coordsize="8064,2">
              <v:shape style="position:absolute;left:2304;top:6307;width:8064;height:2" coordorigin="2304,6307" coordsize="8064,0" path="m2304,6307l10368,6307e" filled="f" stroked="t" strokeweight=".96pt" strokecolor="#545454">
                <v:path arrowok="t"/>
              </v:shape>
            </v:group>
            <v:group style="position:absolute;left:7709;top:6043;width:2;height:259" coordorigin="7709,6043" coordsize="2,259">
              <v:shape style="position:absolute;left:7709;top:6043;width:2;height:259" coordorigin="7709,6043" coordsize="0,259" path="m7709,6302l7709,6043e" filled="f" stroked="t" strokeweight=".48pt" strokecolor="#575757">
                <v:path arrowok="t"/>
              </v:shape>
            </v:group>
            <v:group style="position:absolute;left:10310;top:6307;width:1325;height:2" coordorigin="10310,6307" coordsize="1325,2">
              <v:shape style="position:absolute;left:10310;top:6307;width:1325;height:2" coordorigin="10310,6307" coordsize="1325,0" path="m10310,6307l11635,6307e" filled="f" stroked="t" strokeweight=".96pt" strokecolor="#676767">
                <v:path arrowok="t"/>
              </v:shape>
            </v:group>
            <v:group style="position:absolute;left:230;top:6542;width:499;height:2" coordorigin="230,6542" coordsize="499,2">
              <v:shape style="position:absolute;left:230;top:6542;width:499;height:2" coordorigin="230,6542" coordsize="499,0" path="m230,6542l730,6542e" filled="f" stroked="t" strokeweight=".48pt" strokecolor="#444444">
                <v:path arrowok="t"/>
              </v:shape>
            </v:group>
            <v:group style="position:absolute;left:614;top:6547;width:11021;height:2" coordorigin="614,6547" coordsize="11021,2">
              <v:shape style="position:absolute;left:614;top:6547;width:11021;height:2" coordorigin="614,6547" coordsize="11021,0" path="m614,6547l11635,6547e" filled="f" stroked="t" strokeweight=".96pt" strokecolor="#545454">
                <v:path arrowok="t"/>
              </v:shape>
            </v:group>
            <v:group style="position:absolute;left:221;top:7018;width:2117;height:2" coordorigin="221,7018" coordsize="2117,2">
              <v:shape style="position:absolute;left:221;top:7018;width:2117;height:2" coordorigin="221,7018" coordsize="2117,0" path="m221,7018l2338,7018e" filled="f" stroked="t" strokeweight=".72pt" strokecolor="#3B3B3B">
                <v:path arrowok="t"/>
              </v:shape>
            </v:group>
            <v:group style="position:absolute;left:2261;top:7022;width:8107;height:2" coordorigin="2261,7022" coordsize="8107,2">
              <v:shape style="position:absolute;left:2261;top:7022;width:8107;height:2" coordorigin="2261,7022" coordsize="8107,0" path="m2261,7022l10368,7022e" filled="f" stroked="t" strokeweight=".48pt" strokecolor="#131313">
                <v:path arrowok="t"/>
              </v:shape>
            </v:group>
            <v:group style="position:absolute;left:10310;top:7022;width:1330;height:2" coordorigin="10310,7022" coordsize="1330,2">
              <v:shape style="position:absolute;left:10310;top:7022;width:1330;height:2" coordorigin="10310,7022" coordsize="1330,0" path="m10310,7022l11640,7022e" filled="f" stroked="t" strokeweight=".48pt" strokecolor="#2B2B2B">
                <v:path arrowok="t"/>
              </v:shape>
            </v:group>
            <v:group style="position:absolute;left:4882;top:7018;width:2;height:504" coordorigin="4882,7018" coordsize="2,504">
              <v:shape style="position:absolute;left:4882;top:7018;width:2;height:504" coordorigin="4882,7018" coordsize="0,504" path="m4882,7522l4882,7018e" filled="f" stroked="t" strokeweight=".48pt" strokecolor="#282828">
                <v:path arrowok="t"/>
              </v:shape>
            </v:group>
            <v:group style="position:absolute;left:4877;top:7262;width:5491;height:2" coordorigin="4877,7262" coordsize="5491,2">
              <v:shape style="position:absolute;left:4877;top:7262;width:5491;height:2" coordorigin="4877,7262" coordsize="5491,0" path="m4877,7262l10368,7262e" filled="f" stroked="t" strokeweight=".48pt" strokecolor="#181818">
                <v:path arrowok="t"/>
              </v:shape>
            </v:group>
            <v:group style="position:absolute;left:10310;top:7262;width:1334;height:2" coordorigin="10310,7262" coordsize="1334,2">
              <v:shape style="position:absolute;left:10310;top:7262;width:1334;height:2" coordorigin="10310,7262" coordsize="1334,0" path="m10310,7262l11645,7262e" filled="f" stroked="t" strokeweight=".48pt" strokecolor="#2F2F2F">
                <v:path arrowok="t"/>
              </v:shape>
            </v:group>
            <v:group style="position:absolute;left:4877;top:7507;width:6768;height:2" coordorigin="4877,7507" coordsize="6768,2">
              <v:shape style="position:absolute;left:4877;top:7507;width:6768;height:2" coordorigin="4877,7507" coordsize="6768,0" path="m4877,7507l11645,7507e" filled="f" stroked="t" strokeweight=".96pt" strokecolor="#545454">
                <v:path arrowok="t"/>
              </v:shape>
            </v:group>
            <v:group style="position:absolute;left:11635;top:7214;width:2;height:1157" coordorigin="11635,7214" coordsize="2,1157">
              <v:shape style="position:absolute;left:11635;top:7214;width:2;height:1157" coordorigin="11635,7214" coordsize="0,1157" path="m11635,8371l11635,7214e" filled="f" stroked="t" strokeweight=".96pt" strokecolor="#6B6B6B">
                <v:path arrowok="t"/>
              </v:shape>
            </v:group>
            <v:group style="position:absolute;left:221;top:7747;width:11424;height:2" coordorigin="221,7747" coordsize="11424,2">
              <v:shape style="position:absolute;left:221;top:7747;width:11424;height:2" coordorigin="221,7747" coordsize="11424,0" path="m221,7747l11645,7747e" filled="f" stroked="t" strokeweight=".96pt" strokecolor="#5B5B5B">
                <v:path arrowok="t"/>
              </v:shape>
            </v:group>
            <v:group style="position:absolute;left:2318;top:3802;width:2;height:11558" coordorigin="2318,3802" coordsize="2,11558">
              <v:shape style="position:absolute;left:2318;top:3802;width:2;height:11558" coordorigin="2318,3802" coordsize="0,11558" path="m2318,15360l2318,3802e" filled="f" stroked="t" strokeweight=".48pt" strokecolor="#4B4B4B">
                <v:path arrowok="t"/>
              </v:shape>
            </v:group>
            <v:group style="position:absolute;left:4886;top:7464;width:2;height:293" coordorigin="4886,7464" coordsize="2,293">
              <v:shape style="position:absolute;left:4886;top:7464;width:2;height:293" coordorigin="4886,7464" coordsize="0,293" path="m4886,7757l4886,7464e" filled="f" stroked="t" strokeweight=".72pt" strokecolor="#484848">
                <v:path arrowok="t"/>
              </v:shape>
            </v:group>
            <v:group style="position:absolute;left:2318;top:7978;width:2;height:274" coordorigin="2318,7978" coordsize="2,274">
              <v:shape style="position:absolute;left:2318;top:7978;width:2;height:274" coordorigin="2318,7978" coordsize="0,274" path="m2318,8251l2318,7978e" filled="f" stroked="t" strokeweight=".48pt" strokecolor="#131313">
                <v:path arrowok="t"/>
              </v:shape>
            </v:group>
            <v:group style="position:absolute;left:230;top:8558;width:2102;height:2" coordorigin="230,8558" coordsize="2102,2">
              <v:shape style="position:absolute;left:230;top:8558;width:2102;height:2" coordorigin="230,8558" coordsize="2102,0" path="m230,8558l2333,8558e" filled="f" stroked="t" strokeweight=".48pt" strokecolor="#2F2F2F">
                <v:path arrowok="t"/>
              </v:shape>
            </v:group>
            <v:group style="position:absolute;left:230;top:8563;width:3989;height:2" coordorigin="230,8563" coordsize="3989,2">
              <v:shape style="position:absolute;left:230;top:8563;width:3989;height:2" coordorigin="230,8563" coordsize="3989,0" path="m230,8563l4219,8563e" filled="f" stroked="t" strokeweight=".96pt" strokecolor="#4B4B4B">
                <v:path arrowok="t"/>
              </v:shape>
            </v:group>
            <v:group style="position:absolute;left:4162;top:8549;width:710;height:2" coordorigin="4162,8549" coordsize="710,2">
              <v:shape style="position:absolute;left:4162;top:8549;width:710;height:2" coordorigin="4162,8549" coordsize="710,0" path="m4162,8549l4872,8549e" filled="f" stroked="t" strokeweight=".96pt" strokecolor="#1F1F1F">
                <v:path arrowok="t"/>
              </v:shape>
            </v:group>
            <v:group style="position:absolute;left:4536;top:8563;width:1066;height:2" coordorigin="4536,8563" coordsize="1066,2">
              <v:shape style="position:absolute;left:4536;top:8563;width:1066;height:2" coordorigin="4536,8563" coordsize="1066,0" path="m4536,8563l5602,8563e" filled="f" stroked="t" strokeweight=".72pt" strokecolor="#444444">
                <v:path arrowok="t"/>
              </v:shape>
            </v:group>
            <v:group style="position:absolute;left:5002;top:8549;width:403;height:2" coordorigin="5002,8549" coordsize="403,2">
              <v:shape style="position:absolute;left:5002;top:8549;width:403;height:2" coordorigin="5002,8549" coordsize="403,0" path="m5002,8549l5405,8549e" filled="f" stroked="t" strokeweight=".96pt" strokecolor="#1C1C1C">
                <v:path arrowok="t"/>
              </v:shape>
            </v:group>
            <v:group style="position:absolute;left:5405;top:8549;width:1574;height:2" coordorigin="5405,8549" coordsize="1574,2">
              <v:shape style="position:absolute;left:5405;top:8549;width:1574;height:2" coordorigin="5405,8549" coordsize="1574,0" path="m5405,8549l6979,8549e" filled="f" stroked="t" strokeweight=".48pt" strokecolor="#181818">
                <v:path arrowok="t"/>
              </v:shape>
            </v:group>
            <v:group style="position:absolute;left:6979;top:8549;width:730;height:2" coordorigin="6979,8549" coordsize="730,2">
              <v:shape style="position:absolute;left:6979;top:8549;width:730;height:2" coordorigin="6979,8549" coordsize="730,0" path="m6979,8549l7709,8549e" filled="f" stroked="t" strokeweight=".96pt" strokecolor="#1F1F1F">
                <v:path arrowok="t"/>
              </v:shape>
            </v:group>
            <v:group style="position:absolute;left:7680;top:8558;width:1450;height:2" coordorigin="7680,8558" coordsize="1450,2">
              <v:shape style="position:absolute;left:7680;top:8558;width:1450;height:2" coordorigin="7680,8558" coordsize="1450,0" path="m7680,8558l9130,8558e" filled="f" stroked="t" strokeweight=".48pt" strokecolor="#1C1C1C">
                <v:path arrowok="t"/>
              </v:shape>
            </v:group>
            <v:group style="position:absolute;left:9101;top:8549;width:826;height:2" coordorigin="9101,8549" coordsize="826,2">
              <v:shape style="position:absolute;left:9101;top:8549;width:826;height:2" coordorigin="9101,8549" coordsize="826,0" path="m9101,8549l9926,8549e" filled="f" stroked="t" strokeweight=".96pt" strokecolor="#232323">
                <v:path arrowok="t"/>
              </v:shape>
            </v:group>
            <v:group style="position:absolute;left:9898;top:8558;width:1747;height:2" coordorigin="9898,8558" coordsize="1747,2">
              <v:shape style="position:absolute;left:9898;top:8558;width:1747;height:2" coordorigin="9898,8558" coordsize="1747,0" path="m9898,8558l11645,8558e" filled="f" stroked="t" strokeweight=".48pt" strokecolor="#383838">
                <v:path arrowok="t"/>
              </v:shape>
            </v:group>
            <v:group style="position:absolute;left:11642;top:4378;width:2;height:5654" coordorigin="11642,4378" coordsize="2,5654">
              <v:shape style="position:absolute;left:11642;top:4378;width:2;height:5654" coordorigin="11642,4378" coordsize="0,5654" path="m11642,10032l11642,4378e" filled="f" stroked="t" strokeweight=".72pt" strokecolor="#575757">
                <v:path arrowok="t"/>
              </v:shape>
            </v:group>
            <v:group style="position:absolute;left:2323;top:8515;width:2;height:1517" coordorigin="2323,8515" coordsize="2,1517">
              <v:shape style="position:absolute;left:2323;top:8515;width:2;height:1517" coordorigin="2323,8515" coordsize="0,1517" path="m2323,10032l2323,8515e" filled="f" stroked="t" strokeweight=".96pt" strokecolor="#4F4F4F">
                <v:path arrowok="t"/>
              </v:shape>
            </v:group>
            <v:group style="position:absolute;left:11640;top:8515;width:2;height:1018" coordorigin="11640,8515" coordsize="2,1018">
              <v:shape style="position:absolute;left:11640;top:8515;width:2;height:1018" coordorigin="11640,8515" coordsize="0,1018" path="m11640,9533l11640,8515e" filled="f" stroked="t" strokeweight=".48pt" strokecolor="#444444">
                <v:path arrowok="t"/>
              </v:shape>
            </v:group>
            <v:group style="position:absolute;left:230;top:9490;width:768;height:2" coordorigin="230,9490" coordsize="768,2">
              <v:shape style="position:absolute;left:230;top:9490;width:768;height:2" coordorigin="230,9490" coordsize="768,0" path="m230,9490l998,9490e" filled="f" stroked="t" strokeweight=".48pt" strokecolor="#2B2B2B">
                <v:path arrowok="t"/>
              </v:shape>
            </v:group>
            <v:group style="position:absolute;left:970;top:9499;width:600;height:2" coordorigin="970,9499" coordsize="600,2">
              <v:shape style="position:absolute;left:970;top:9499;width:600;height:2" coordorigin="970,9499" coordsize="600,0" path="m970,9499l1570,9499e" filled="f" stroked="t" strokeweight=".48pt" strokecolor="#676767">
                <v:path arrowok="t"/>
              </v:shape>
            </v:group>
            <v:group style="position:absolute;left:1570;top:9499;width:739;height:2" coordorigin="1570,9499" coordsize="739,2">
              <v:shape style="position:absolute;left:1570;top:9499;width:739;height:2" coordorigin="1570,9499" coordsize="739,0" path="m1570,9499l2309,9499e" filled="f" stroked="t" strokeweight=".48pt" strokecolor="#545454">
                <v:path arrowok="t"/>
              </v:shape>
            </v:group>
            <v:group style="position:absolute;left:2290;top:9499;width:1123;height:2" coordorigin="2290,9499" coordsize="1123,2">
              <v:shape style="position:absolute;left:2290;top:9499;width:1123;height:2" coordorigin="2290,9499" coordsize="1123,0" path="m2290,9499l3413,9499e" filled="f" stroked="t" strokeweight=".96pt" strokecolor="#3F3F3F">
                <v:path arrowok="t"/>
              </v:shape>
            </v:group>
            <v:group style="position:absolute;left:3413;top:9499;width:749;height:2" coordorigin="3413,9499" coordsize="749,2">
              <v:shape style="position:absolute;left:3413;top:9499;width:749;height:2" coordorigin="3413,9499" coordsize="749,0" path="m3413,9499l4162,9499e" filled="f" stroked="t" strokeweight=".48pt" strokecolor="#545454">
                <v:path arrowok="t"/>
              </v:shape>
            </v:group>
            <v:group style="position:absolute;left:4162;top:9499;width:1243;height:2" coordorigin="4162,9499" coordsize="1243,2">
              <v:shape style="position:absolute;left:4162;top:9499;width:1243;height:2" coordorigin="4162,9499" coordsize="1243,0" path="m4162,9499l5405,9499e" filled="f" stroked="t" strokeweight=".96pt" strokecolor="#3F3F3F">
                <v:path arrowok="t"/>
              </v:shape>
            </v:group>
            <v:group style="position:absolute;left:5405;top:9499;width:672;height:2" coordorigin="5405,9499" coordsize="672,2">
              <v:shape style="position:absolute;left:5405;top:9499;width:672;height:2" coordorigin="5405,9499" coordsize="672,0" path="m5405,9499l6077,9499e" filled="f" stroked="t" strokeweight=".48pt" strokecolor="#575757">
                <v:path arrowok="t"/>
              </v:shape>
            </v:group>
            <v:group style="position:absolute;left:6048;top:9490;width:456;height:2" coordorigin="6048,9490" coordsize="456,2">
              <v:shape style="position:absolute;left:6048;top:9490;width:456;height:2" coordorigin="6048,9490" coordsize="456,0" path="m6048,9490l6504,9490e" filled="f" stroked="t" strokeweight=".48pt" strokecolor="#1C1C1C">
                <v:path arrowok="t"/>
              </v:shape>
            </v:group>
            <v:group style="position:absolute;left:6475;top:9499;width:2069;height:2" coordorigin="6475,9499" coordsize="2069,2">
              <v:shape style="position:absolute;left:6475;top:9499;width:2069;height:2" coordorigin="6475,9499" coordsize="2069,0" path="m6475,9499l8544,9499e" filled="f" stroked="t" strokeweight=".48pt" strokecolor="#575757">
                <v:path arrowok="t"/>
              </v:shape>
            </v:group>
            <v:group style="position:absolute;left:8515;top:9490;width:614;height:2" coordorigin="8515,9490" coordsize="614,2">
              <v:shape style="position:absolute;left:8515;top:9490;width:614;height:2" coordorigin="8515,9490" coordsize="614,0" path="m8515,9490l9130,9490e" filled="f" stroked="t" strokeweight=".48pt" strokecolor="#282828">
                <v:path arrowok="t"/>
              </v:shape>
            </v:group>
            <v:group style="position:absolute;left:9101;top:9499;width:264;height:2" coordorigin="9101,9499" coordsize="264,2">
              <v:shape style="position:absolute;left:9101;top:9499;width:264;height:2" coordorigin="9101,9499" coordsize="264,0" path="m9101,9499l9365,9499e" filled="f" stroked="t" strokeweight=".48pt" strokecolor="#606060">
                <v:path arrowok="t"/>
              </v:shape>
            </v:group>
            <v:group style="position:absolute;left:9336;top:9490;width:619;height:2" coordorigin="9336,9490" coordsize="619,2">
              <v:shape style="position:absolute;left:9336;top:9490;width:619;height:2" coordorigin="9336,9490" coordsize="619,0" path="m9336,9490l9955,9490e" filled="f" stroked="t" strokeweight=".48pt" strokecolor="#282828">
                <v:path arrowok="t"/>
              </v:shape>
            </v:group>
            <v:group style="position:absolute;left:9926;top:9499;width:230;height:2" coordorigin="9926,9499" coordsize="230,2">
              <v:shape style="position:absolute;left:9926;top:9499;width:230;height:2" coordorigin="9926,9499" coordsize="230,0" path="m9926,9499l10157,9499e" filled="f" stroked="t" strokeweight=".48pt" strokecolor="#606060">
                <v:path arrowok="t"/>
              </v:shape>
            </v:group>
            <v:group style="position:absolute;left:10128;top:9490;width:1517;height:2" coordorigin="10128,9490" coordsize="1517,2">
              <v:shape style="position:absolute;left:10128;top:9490;width:1517;height:2" coordorigin="10128,9490" coordsize="1517,0" path="m10128,9490l11645,9490e" filled="f" stroked="t" strokeweight=".48pt" strokecolor="#2F2F2F">
                <v:path arrowok="t"/>
              </v:shape>
            </v:group>
            <v:group style="position:absolute;left:230;top:9734;width:8342;height:2" coordorigin="230,9734" coordsize="8342,2">
              <v:shape style="position:absolute;left:230;top:9734;width:8342;height:2" coordorigin="230,9734" coordsize="8342,0" path="m230,9734l8573,9734e" filled="f" stroked="t" strokeweight=".96pt" strokecolor="#4F4F4F">
                <v:path arrowok="t"/>
              </v:shape>
            </v:group>
            <v:group style="position:absolute;left:6994;top:9485;width:2;height:259" coordorigin="6994,9485" coordsize="2,259">
              <v:shape style="position:absolute;left:6994;top:9485;width:2;height:259" coordorigin="6994,9485" coordsize="0,259" path="m6994,9744l6994,9485e" filled="f" stroked="t" strokeweight=".48pt" strokecolor="#2F2F2F">
                <v:path arrowok="t"/>
              </v:shape>
            </v:group>
            <v:group style="position:absolute;left:8544;top:9720;width:1795;height:2" coordorigin="8544,9720" coordsize="1795,2">
              <v:shape style="position:absolute;left:8544;top:9720;width:1795;height:2" coordorigin="8544,9720" coordsize="1795,0" path="m8544,9720l10339,9720e" filled="f" stroked="t" strokeweight=".48pt" strokecolor="#232323">
                <v:path arrowok="t"/>
              </v:shape>
            </v:group>
            <v:group style="position:absolute;left:10310;top:9730;width:1344;height:2" coordorigin="10310,9730" coordsize="1344,2">
              <v:shape style="position:absolute;left:10310;top:9730;width:1344;height:2" coordorigin="10310,9730" coordsize="1344,0" path="m10310,9730l11654,9730e" filled="f" stroked="t" strokeweight=".48pt" strokecolor="#343434">
                <v:path arrowok="t"/>
              </v:shape>
            </v:group>
            <v:group style="position:absolute;left:230;top:9974;width:9979;height:2" coordorigin="230,9974" coordsize="9979,2">
              <v:shape style="position:absolute;left:230;top:9974;width:9979;height:2" coordorigin="230,9974" coordsize="9979,0" path="m230,9974l10210,9974e" filled="f" stroked="t" strokeweight=".96pt" strokecolor="#545454">
                <v:path arrowok="t"/>
              </v:shape>
            </v:group>
            <v:group style="position:absolute;left:10128;top:9970;width:240;height:2" coordorigin="10128,9970" coordsize="240,2">
              <v:shape style="position:absolute;left:10128;top:9970;width:240;height:2" coordorigin="10128,9970" coordsize="240,0" path="m10128,9970l10368,9970e" filled="f" stroked="t" strokeweight=".48pt" strokecolor="#343434">
                <v:path arrowok="t"/>
              </v:shape>
            </v:group>
            <v:group style="position:absolute;left:10310;top:9974;width:1344;height:2" coordorigin="10310,9974" coordsize="1344,2">
              <v:shape style="position:absolute;left:10310;top:9974;width:1344;height:2" coordorigin="10310,9974" coordsize="1344,0" path="m10310,9974l11654,9974e" filled="f" stroked="t" strokeweight=".72pt" strokecolor="#575757">
                <v:path arrowok="t"/>
              </v:shape>
            </v:group>
            <v:group style="position:absolute;left:11645;top:9749;width:2;height:1704" coordorigin="11645,9749" coordsize="2,1704">
              <v:shape style="position:absolute;left:11645;top:9749;width:2;height:1704" coordorigin="11645,9749" coordsize="0,1704" path="m11645,11453l11645,9749e" filled="f" stroked="t" strokeweight=".96pt" strokecolor="#6B6B6B">
                <v:path arrowok="t"/>
              </v:shape>
            </v:group>
            <v:group style="position:absolute;left:230;top:10457;width:7478;height:2" coordorigin="230,10457" coordsize="7478,2">
              <v:shape style="position:absolute;left:230;top:10457;width:7478;height:2" coordorigin="230,10457" coordsize="7478,0" path="m230,10457l7709,10457e" filled="f" stroked="t" strokeweight=".96pt" strokecolor="#545454">
                <v:path arrowok="t"/>
              </v:shape>
            </v:group>
            <v:group style="position:absolute;left:2323;top:10186;width:2;height:1939" coordorigin="2323,10186" coordsize="2,1939">
              <v:shape style="position:absolute;left:2323;top:10186;width:2;height:1939" coordorigin="2323,10186" coordsize="0,1939" path="m2323,12125l2323,10186e" filled="f" stroked="t" strokeweight=".96pt" strokecolor="#545454">
                <v:path arrowok="t"/>
              </v:shape>
            </v:group>
            <v:group style="position:absolute;left:7680;top:10450;width:2688;height:2" coordorigin="7680,10450" coordsize="2688,2">
              <v:shape style="position:absolute;left:7680;top:10450;width:2688;height:2" coordorigin="7680,10450" coordsize="2688,0" path="m7680,10450l10368,10450e" filled="f" stroked="t" strokeweight=".48pt" strokecolor="#1F1F1F">
                <v:path arrowok="t"/>
              </v:shape>
            </v:group>
            <v:group style="position:absolute;left:10310;top:10450;width:1344;height:2" coordorigin="10310,10450" coordsize="1344,2">
              <v:shape style="position:absolute;left:10310;top:10450;width:1344;height:2" coordorigin="10310,10450" coordsize="1344,0" path="m10310,10450l11654,10450e" filled="f" stroked="t" strokeweight=".48pt" strokecolor="#383838">
                <v:path arrowok="t"/>
              </v:shape>
            </v:group>
            <v:group style="position:absolute;left:845;top:10699;width:2093;height:2" coordorigin="845,10699" coordsize="2093,2">
              <v:shape style="position:absolute;left:845;top:10699;width:2093;height:2" coordorigin="845,10699" coordsize="2093,0" path="m845,10699l2938,10699e" filled="f" stroked="t" strokeweight=".48pt" strokecolor="#2B2B2B">
                <v:path arrowok="t"/>
              </v:shape>
            </v:group>
            <v:group style="position:absolute;left:2880;top:10694;width:8774;height:2" coordorigin="2880,10694" coordsize="8774,2">
              <v:shape style="position:absolute;left:2880;top:10694;width:8774;height:2" coordorigin="2880,10694" coordsize="8774,0" path="m2880,10694l11654,10694e" filled="f" stroked="t" strokeweight=".96pt" strokecolor="#4F4F54">
                <v:path arrowok="t"/>
              </v:shape>
            </v:group>
            <v:group style="position:absolute;left:230;top:10939;width:1373;height:2" coordorigin="230,10939" coordsize="1373,2">
              <v:shape style="position:absolute;left:230;top:10939;width:1373;height:2" coordorigin="230,10939" coordsize="1373,0" path="m230,10939l1603,10939e" filled="f" stroked="t" strokeweight=".48pt" strokecolor="#3B3B3B">
                <v:path arrowok="t"/>
              </v:shape>
            </v:group>
            <v:group style="position:absolute;left:970;top:10709;width:2;height:221" coordorigin="970,10709" coordsize="2,221">
              <v:shape style="position:absolute;left:970;top:10709;width:2;height:221" coordorigin="970,10709" coordsize="0,221" path="m970,10930l970,10709e" filled="f" stroked="t" strokeweight=".48pt" strokecolor="#000000">
                <v:path arrowok="t"/>
              </v:shape>
            </v:group>
            <v:group style="position:absolute;left:1570;top:10704;width:2;height:720" coordorigin="1570,10704" coordsize="2,720">
              <v:shape style="position:absolute;left:1570;top:10704;width:2;height:720" coordorigin="1570,10704" coordsize="0,720" path="m1570,11424l1570,10704e" filled="f" stroked="t" strokeweight=".48pt" strokecolor="#1C1C1C">
                <v:path arrowok="t"/>
              </v:shape>
            </v:group>
            <v:group style="position:absolute;left:1536;top:10939;width:4570;height:2" coordorigin="1536,10939" coordsize="4570,2">
              <v:shape style="position:absolute;left:1536;top:10939;width:4570;height:2" coordorigin="1536,10939" coordsize="4570,0" path="m1536,10939l6106,10939e" filled="f" stroked="t" strokeweight=".48pt" strokecolor="#1C1C1C">
                <v:path arrowok="t"/>
              </v:shape>
            </v:group>
            <v:group style="position:absolute;left:5971;top:10934;width:5683;height:2" coordorigin="5971,10934" coordsize="5683,2">
              <v:shape style="position:absolute;left:5971;top:10934;width:5683;height:2" coordorigin="5971,10934" coordsize="5683,0" path="m5971,10934l11654,10934e" filled="f" stroked="t" strokeweight=".96pt" strokecolor="#575757">
                <v:path arrowok="t"/>
              </v:shape>
            </v:group>
            <v:group style="position:absolute;left:7358;top:10685;width:2;height:278" coordorigin="7358,10685" coordsize="2,278">
              <v:shape style="position:absolute;left:7358;top:10685;width:2;height:278" coordorigin="7358,10685" coordsize="0,278" path="m7358,10963l7358,10685e" filled="f" stroked="t" strokeweight=".48pt" strokecolor="#282828">
                <v:path arrowok="t"/>
              </v:shape>
            </v:group>
            <v:group style="position:absolute;left:970;top:10920;width:2;height:504" coordorigin="970,10920" coordsize="2,504">
              <v:shape style="position:absolute;left:970;top:10920;width:2;height:504" coordorigin="970,10920" coordsize="0,504" path="m970,11424l970,10920e" filled="f" stroked="t" strokeweight=".48pt" strokecolor="#1C1C1C">
                <v:path arrowok="t"/>
              </v:shape>
            </v:group>
            <v:group style="position:absolute;left:7363;top:10886;width:2;height:566" coordorigin="7363,10886" coordsize="2,566">
              <v:shape style="position:absolute;left:7363;top:10886;width:2;height:566" coordorigin="7363,10886" coordsize="0,566" path="m7363,11453l7363,10886e" filled="f" stroked="t" strokeweight=".72pt" strokecolor="#3B3B3B">
                <v:path arrowok="t"/>
              </v:shape>
            </v:group>
            <v:group style="position:absolute;left:970;top:11424;width:2;height:413" coordorigin="970,11424" coordsize="2,413">
              <v:shape style="position:absolute;left:970;top:11424;width:2;height:413" coordorigin="970,11424" coordsize="0,413" path="m970,11837l970,11424e" filled="f" stroked="t" strokeweight=".48pt" strokecolor="#000000">
                <v:path arrowok="t"/>
              </v:shape>
            </v:group>
            <v:group style="position:absolute;left:1570;top:11424;width:2;height:1200" coordorigin="1570,11424" coordsize="2,1200">
              <v:shape style="position:absolute;left:1570;top:11424;width:2;height:1200" coordorigin="1570,11424" coordsize="0,1200" path="m1570,12624l1570,11424e" filled="f" stroked="t" strokeweight=".48pt" strokecolor="#000000">
                <v:path arrowok="t"/>
              </v:shape>
            </v:group>
            <v:group style="position:absolute;left:7363;top:11213;width:2;height:912" coordorigin="7363,11213" coordsize="2,912">
              <v:shape style="position:absolute;left:7363;top:11213;width:2;height:912" coordorigin="7363,11213" coordsize="0,912" path="m7363,12125l7363,11213e" filled="f" stroked="t" strokeweight=".96pt" strokecolor="#575757">
                <v:path arrowok="t"/>
              </v:shape>
            </v:group>
            <v:group style="position:absolute;left:11650;top:11395;width:2;height:730" coordorigin="11650,11395" coordsize="2,730">
              <v:shape style="position:absolute;left:11650;top:11395;width:2;height:730" coordorigin="11650,11395" coordsize="0,730" path="m11650,12125l11650,11395e" filled="f" stroked="t" strokeweight=".48pt" strokecolor="#3B3B3B">
                <v:path arrowok="t"/>
              </v:shape>
            </v:group>
            <v:group style="position:absolute;left:970;top:11837;width:2;height:259" coordorigin="970,11837" coordsize="2,259">
              <v:shape style="position:absolute;left:970;top:11837;width:2;height:259" coordorigin="970,11837" coordsize="0,259" path="m970,12096l970,11837e" filled="f" stroked="t" strokeweight=".48pt" strokecolor="#282828">
                <v:path arrowok="t"/>
              </v:shape>
            </v:group>
            <v:group style="position:absolute;left:970;top:12096;width:2;height:528" coordorigin="970,12096" coordsize="2,528">
              <v:shape style="position:absolute;left:970;top:12096;width:2;height:528" coordorigin="970,12096" coordsize="0,528" path="m970,12624l970,12096e" filled="f" stroked="t" strokeweight=".48pt" strokecolor="#000000">
                <v:path arrowok="t"/>
              </v:shape>
            </v:group>
            <v:group style="position:absolute;left:2328;top:12067;width:2;height:1042" coordorigin="2328,12067" coordsize="2,1042">
              <v:shape style="position:absolute;left:2328;top:12067;width:2;height:1042" coordorigin="2328,12067" coordsize="0,1042" path="m2328,13109l2328,12067e" filled="f" stroked="t" strokeweight=".48pt" strokecolor="#232323">
                <v:path arrowok="t"/>
              </v:shape>
            </v:group>
            <v:group style="position:absolute;left:7368;top:12067;width:2;height:1104" coordorigin="7368,12067" coordsize="2,1104">
              <v:shape style="position:absolute;left:7368;top:12067;width:2;height:1104" coordorigin="7368,12067" coordsize="0,1104" path="m7368,13171l7368,12067e" filled="f" stroked="t" strokeweight=".48pt" strokecolor="#282828">
                <v:path arrowok="t"/>
              </v:shape>
            </v:group>
            <v:group style="position:absolute;left:11650;top:7214;width:2;height:7008" coordorigin="11650,7214" coordsize="2,7008">
              <v:shape style="position:absolute;left:11650;top:7214;width:2;height:7008" coordorigin="11650,7214" coordsize="0,7008" path="m11650,14222l11650,7214e" filled="f" stroked="t" strokeweight=".72pt" strokecolor="#606060">
                <v:path arrowok="t"/>
              </v:shape>
            </v:group>
            <v:group style="position:absolute;left:230;top:12701;width:2102;height:2" coordorigin="230,12701" coordsize="2102,2">
              <v:shape style="position:absolute;left:230;top:12701;width:2102;height:2" coordorigin="230,12701" coordsize="2102,0" path="m230,12701l2333,12701e" filled="f" stroked="t" strokeweight=".96pt" strokecolor="#5B5B5B">
                <v:path arrowok="t"/>
              </v:shape>
            </v:group>
            <v:group style="position:absolute;left:970;top:12624;width:2;height:456" coordorigin="970,12624" coordsize="2,456">
              <v:shape style="position:absolute;left:970;top:12624;width:2;height:456" coordorigin="970,12624" coordsize="0,456" path="m970,13080l970,12624e" filled="f" stroked="t" strokeweight=".48pt" strokecolor="#707070">
                <v:path arrowok="t"/>
              </v:shape>
            </v:group>
            <v:group style="position:absolute;left:1570;top:12624;width:2;height:456" coordorigin="1570,12624" coordsize="2,456">
              <v:shape style="position:absolute;left:1570;top:12624;width:2;height:456" coordorigin="1570,12624" coordsize="0,456" path="m1570,13080l1570,12624e" filled="f" stroked="t" strokeweight=".48pt" strokecolor="#5B5B5B">
                <v:path arrowok="t"/>
              </v:shape>
            </v:group>
            <v:group style="position:absolute;left:970;top:13080;width:2;height:3413" coordorigin="970,13080" coordsize="2,3413">
              <v:shape style="position:absolute;left:970;top:13080;width:2;height:3413" coordorigin="970,13080" coordsize="0,3413" path="m970,16493l970,13080e" filled="f" stroked="t" strokeweight=".48pt" strokecolor="#000000">
                <v:path arrowok="t"/>
              </v:shape>
            </v:group>
            <v:group style="position:absolute;left:1570;top:13080;width:2;height:3413" coordorigin="1570,13080" coordsize="2,3413">
              <v:shape style="position:absolute;left:1570;top:13080;width:2;height:3413" coordorigin="1570,13080" coordsize="0,3413" path="m1570,16493l1570,13080e" filled="f" stroked="t" strokeweight=".48pt" strokecolor="#000000">
                <v:path arrowok="t"/>
              </v:shape>
            </v:group>
            <v:group style="position:absolute;left:2328;top:12979;width:2;height:2381" coordorigin="2328,12979" coordsize="2,2381">
              <v:shape style="position:absolute;left:2328;top:12979;width:2;height:2381" coordorigin="2328,12979" coordsize="0,2381" path="m2328,15360l2328,12979e" filled="f" stroked="t" strokeweight=".96pt" strokecolor="#5B5B5B">
                <v:path arrowok="t"/>
              </v:shape>
            </v:group>
            <v:group style="position:absolute;left:7373;top:13114;width:2;height:1210" coordorigin="7373,13114" coordsize="2,1210">
              <v:shape style="position:absolute;left:7373;top:13114;width:2;height:1210" coordorigin="7373,13114" coordsize="0,1210" path="m7373,14323l7373,13114e" filled="f" stroked="t" strokeweight=".96pt" strokecolor="#545454">
                <v:path arrowok="t"/>
              </v:shape>
            </v:group>
            <v:group style="position:absolute;left:11621;top:14194;width:2;height:802" coordorigin="11621,14194" coordsize="2,802">
              <v:shape style="position:absolute;left:11621;top:14194;width:2;height:802" coordorigin="11621,14194" coordsize="0,802" path="m11621,14995l11621,14194e" filled="f" stroked="t" strokeweight=".48pt" strokecolor="#000000">
                <v:path arrowok="t"/>
              </v:shape>
            </v:group>
            <v:group style="position:absolute;left:7378;top:14266;width:2;height:758" coordorigin="7378,14266" coordsize="2,758">
              <v:shape style="position:absolute;left:7378;top:14266;width:2;height:758" coordorigin="7378,14266" coordsize="0,758" path="m7378,15024l7378,14266e" filled="f" stroked="t" strokeweight=".48pt" strokecolor="#2B2B2B">
                <v:path arrowok="t"/>
              </v:shape>
            </v:group>
            <v:group style="position:absolute;left:250;top:16512;width:2083;height:2" coordorigin="250,16512" coordsize="2083,2">
              <v:shape style="position:absolute;left:250;top:16512;width:2083;height:2" coordorigin="250,16512" coordsize="2083,0" path="m250,16512l2333,16512e" filled="f" stroked="t" strokeweight=".48pt" strokecolor="#383838">
                <v:path arrowok="t"/>
              </v:shape>
            </v:group>
            <v:group style="position:absolute;left:2299;top:14995;width:2;height:1498" coordorigin="2299,14995" coordsize="2,1498">
              <v:shape style="position:absolute;left:2299;top:14995;width:2;height:1498" coordorigin="2299,14995" coordsize="0,1498" path="m2299,16493l2299,14995e" filled="f" stroked="t" strokeweight=".48pt" strokecolor="#000000">
                <v:path arrowok="t"/>
              </v:shape>
            </v:group>
            <v:group style="position:absolute;left:2266;top:16502;width:7786;height:2" coordorigin="2266,16502" coordsize="7786,2">
              <v:shape style="position:absolute;left:2266;top:16502;width:7786;height:2" coordorigin="2266,16502" coordsize="7786,0" path="m2266,16502l10051,16502e" filled="f" stroked="t" strokeweight=".96pt" strokecolor="#575757">
                <v:path arrowok="t"/>
              </v:shape>
            </v:group>
            <v:group style="position:absolute;left:7382;top:11213;width:2;height:5294" coordorigin="7382,11213" coordsize="2,5294">
              <v:shape style="position:absolute;left:7382;top:11213;width:2;height:5294" coordorigin="7382,11213" coordsize="0,5294" path="m7382,16507l7382,11213e" filled="f" stroked="t" strokeweight=".72pt" strokecolor="#484848">
                <v:path arrowok="t"/>
              </v:shape>
            </v:group>
            <v:group style="position:absolute;left:9898;top:16493;width:470;height:2" coordorigin="9898,16493" coordsize="470,2">
              <v:shape style="position:absolute;left:9898;top:16493;width:470;height:2" coordorigin="9898,16493" coordsize="470,0" path="m9898,16493l10368,16493e" filled="f" stroked="t" strokeweight=".48pt" strokecolor="#282828">
                <v:path arrowok="t"/>
              </v:shape>
            </v:group>
            <v:group style="position:absolute;left:10310;top:16493;width:1344;height:2" coordorigin="10310,16493" coordsize="1344,2">
              <v:shape style="position:absolute;left:10310;top:16493;width:1344;height:2" coordorigin="10310,16493" coordsize="1344,0" path="m10310,16493l11654,16493e" filled="f" stroked="t" strokeweight=".48pt" strokecolor="#484848">
                <v:path arrowok="t"/>
              </v:shape>
            </v:group>
            <v:group style="position:absolute;left:11621;top:14995;width:2;height:1498" coordorigin="11621,14995" coordsize="2,1498">
              <v:shape style="position:absolute;left:11621;top:14995;width:2;height:1498" coordorigin="11621,14995" coordsize="0,1498" path="m11621,16493l11621,14995e" filled="f" stroked="t" strokeweight=".48pt" strokecolor="#8C8C8C">
                <v:path arrowok="t"/>
              </v:shape>
            </v:group>
            <v:group style="position:absolute;left:6631;top:3258;width:2;height:256" coordorigin="6631,3258" coordsize="2,256">
              <v:shape style="position:absolute;left:6631;top:3258;width:2;height:256" coordorigin="6631,3258" coordsize="0,256" path="m6631,3514l6631,3258e" filled="f" stroked="t" strokeweight="1.21625pt" strokecolor="#EBEBEB">
                <v:path arrowok="t"/>
              </v:shape>
            </v:group>
            <v:group style="position:absolute;left:11230;top:8553;width:2;height:256" coordorigin="11230,8553" coordsize="2,256">
              <v:shape style="position:absolute;left:11230;top:8553;width:2;height:256" coordorigin="11230,8553" coordsize="0,256" path="m11230,8809l11230,8553e" filled="f" stroked="t" strokeweight="1.21625pt" strokecolor="#EBEBE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GOKŞEN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5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4"/>
          <w:w w:val="100"/>
          <w:position w:val="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5"/>
        </w:rPr>
      </w:r>
      <w:r>
        <w:rPr>
          <w:rFonts w:ascii="Times New Roman" w:hAnsi="Times New Roman" w:cs="Times New Roman" w:eastAsia="Times New Roman"/>
          <w:sz w:val="29"/>
          <w:szCs w:val="29"/>
          <w:color w:val="525252"/>
          <w:spacing w:val="0"/>
          <w:w w:val="100"/>
          <w:b/>
          <w:bCs/>
          <w:position w:val="0"/>
        </w:rPr>
        <w:t>eriı</w:t>
      </w:r>
      <w:r>
        <w:rPr>
          <w:rFonts w:ascii="Times New Roman" w:hAnsi="Times New Roman" w:cs="Times New Roman" w:eastAsia="Times New Roman"/>
          <w:sz w:val="29"/>
          <w:szCs w:val="29"/>
          <w:color w:val="525252"/>
          <w:spacing w:val="0"/>
          <w:w w:val="100"/>
          <w:b/>
          <w:bCs/>
          <w:position w:val="0"/>
        </w:rPr>
        <w:t>n</w:t>
      </w:r>
      <w:r>
        <w:rPr>
          <w:rFonts w:ascii="Times New Roman" w:hAnsi="Times New Roman" w:cs="Times New Roman" w:eastAsia="Times New Roman"/>
          <w:sz w:val="29"/>
          <w:szCs w:val="29"/>
          <w:color w:val="525252"/>
          <w:spacing w:val="61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0"/>
          <w:w w:val="100"/>
          <w:b/>
          <w:bCs/>
          <w:position w:val="0"/>
        </w:rPr>
        <w:t>KÖSE</w:t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-30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0"/>
          <w:w w:val="100"/>
          <w:b/>
          <w:bCs/>
          <w:position w:val="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0"/>
          <w:w w:val="100"/>
          <w:b/>
          <w:bCs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1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2491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282828"/>
          <w:spacing w:val="0"/>
          <w:w w:val="82"/>
        </w:rPr>
        <w:t>Itfaiy</w:t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82"/>
        </w:rPr>
        <w:t>e</w:t>
      </w:r>
      <w:r>
        <w:rPr>
          <w:rFonts w:ascii="Arial" w:hAnsi="Arial" w:cs="Arial" w:eastAsia="Arial"/>
          <w:sz w:val="23"/>
          <w:szCs w:val="23"/>
          <w:color w:val="282828"/>
          <w:spacing w:val="10"/>
          <w:w w:val="82"/>
        </w:rPr>
        <w:t> </w:t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82"/>
        </w:rPr>
        <w:t>Kuze</w:t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82"/>
        </w:rPr>
        <w:t>y</w:t>
      </w:r>
      <w:r>
        <w:rPr>
          <w:rFonts w:ascii="Arial" w:hAnsi="Arial" w:cs="Arial" w:eastAsia="Arial"/>
          <w:sz w:val="23"/>
          <w:szCs w:val="23"/>
          <w:color w:val="282828"/>
          <w:spacing w:val="-12"/>
          <w:w w:val="82"/>
        </w:rPr>
        <w:t> 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82"/>
        </w:rPr>
        <w:t>Böfo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82"/>
        </w:rPr>
        <w:t>e</w:t>
      </w:r>
      <w:r>
        <w:rPr>
          <w:rFonts w:ascii="Arial" w:hAnsi="Arial" w:cs="Arial" w:eastAsia="Arial"/>
          <w:sz w:val="21"/>
          <w:szCs w:val="21"/>
          <w:color w:val="282828"/>
          <w:spacing w:val="34"/>
          <w:w w:val="82"/>
        </w:rPr>
        <w:t> </w:t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100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182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BABCBC"/>
          <w:spacing w:val="10"/>
          <w:w w:val="159"/>
        </w:rPr>
        <w:t>.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53"/>
          <w:i/>
        </w:rPr>
        <w:t>··</w:t>
      </w:r>
      <w:r>
        <w:rPr>
          <w:rFonts w:ascii="Arial" w:hAnsi="Arial" w:cs="Arial" w:eastAsia="Arial"/>
          <w:sz w:val="18"/>
          <w:szCs w:val="18"/>
          <w:color w:val="282828"/>
          <w:spacing w:val="-31"/>
          <w:w w:val="53"/>
          <w:i/>
        </w:rPr>
        <w:t>-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84"/>
          <w:i/>
        </w:rPr>
        <w:t>·f',··-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-15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  <w:i/>
        </w:rPr>
        <w:t>·[t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33" w:lineRule="exact"/>
        <w:ind w:left="696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479.643524pt;margin-top:-2.729135pt;width:5.859135pt;height:15.688966pt;mso-position-horizontal-relative:page;mso-position-vertical-relative:paragraph;z-index:-15180" coordorigin="9593,-55" coordsize="117,314">
            <v:shape style="position:absolute;left:9593;top:-55;width:117;height:314" coordorigin="9593,-55" coordsize="117,314" path="m9593,-55l9710,-55,9710,259,9593,259,9593,-55e" filled="t" fillcolor="#EBEBEB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23"/>
          <w:szCs w:val="23"/>
          <w:color w:val="838585"/>
          <w:spacing w:val="-11"/>
          <w:w w:val="176"/>
        </w:rPr>
        <w:t>,</w:t>
      </w:r>
      <w:r>
        <w:rPr>
          <w:rFonts w:ascii="Arial" w:hAnsi="Arial" w:cs="Arial" w:eastAsia="Arial"/>
          <w:sz w:val="23"/>
          <w:szCs w:val="23"/>
          <w:color w:val="A8AAAC"/>
          <w:spacing w:val="0"/>
          <w:w w:val="153"/>
        </w:rPr>
        <w:t>-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160"/>
          <w:cols w:num="2" w:equalWidth="0">
            <w:col w:w="6311" w:space="2420"/>
            <w:col w:w="2909"/>
          </w:cols>
        </w:sectPr>
      </w:pPr>
      <w:rPr/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778" w:right="4270" w:firstLine="-1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377602pt;margin-top:-13.259864pt;width:48.194082pt;height:44pt;mso-position-horizontal-relative:page;mso-position-vertical-relative:paragraph;z-index:-15173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232323"/>
                      <w:spacing w:val="0"/>
                      <w:w w:val="197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BAŞKANLIÖI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540" w:bottom="280" w:left="160" w:right="360"/>
        </w:sectPr>
      </w:pPr>
      <w:rPr/>
    </w:p>
    <w:p>
      <w:pPr>
        <w:spacing w:before="0" w:after="0" w:line="101" w:lineRule="exact"/>
        <w:ind w:left="852" w:right="246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17"/>
          <w:position w:val="1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48" w:lineRule="exact"/>
        <w:ind w:left="579" w:right="-52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43434"/>
          <w:spacing w:val="0"/>
          <w:w w:val="100"/>
          <w:position w:val="-1"/>
        </w:rPr>
        <w:t>BÜYÜKSEHIR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35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360"/>
          <w:cols w:num="2" w:equalWidth="0">
            <w:col w:w="1661" w:space="1612"/>
            <w:col w:w="8127"/>
          </w:cols>
        </w:sectPr>
      </w:pPr>
      <w:rPr/>
    </w:p>
    <w:p>
      <w:pPr>
        <w:spacing w:before="0" w:after="0" w:line="253" w:lineRule="exact"/>
        <w:ind w:left="654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9"/>
          <w:position w:val="8"/>
        </w:rPr>
        <w:t>BELEDIYESI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62" w:lineRule="auto"/>
        <w:ind w:left="150" w:right="3134" w:firstLine="-14"/>
        <w:jc w:val="left"/>
        <w:tabs>
          <w:tab w:pos="1520" w:val="left"/>
          <w:tab w:pos="3120" w:val="left"/>
          <w:tab w:pos="4500" w:val="left"/>
          <w:tab w:pos="552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1"/>
        </w:rPr>
        <w:t>Ql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:05.03.2017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2"/>
          <w:position w:val="1"/>
        </w:rPr>
        <w:t>!Bil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5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rim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:09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tre1: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:05.03.2017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IKayıtNo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1510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:Kemalpaşa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8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Öre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Altı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Kemalpaşa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40" w:lineRule="auto"/>
        <w:ind w:left="749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.475201pt;margin-top:-10.651216pt;width:273.706124pt;height:25.089952pt;mso-position-horizontal-relative:page;mso-position-vertical-relative:paragraph;z-index:-15174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46" w:hRule="exact"/>
                    </w:trPr>
                    <w:tc>
                      <w:tcPr>
                        <w:tcW w:w="1242" w:type="dxa"/>
                        <w:tcBorders>
                          <w:top w:val="single" w:sz="5.71392" w:space="0" w:color="545454"/>
                          <w:bottom w:val="single" w:sz="5.71392" w:space="0" w:color="54545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4" w:after="0" w:line="218" w:lineRule="exact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Dogru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3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794" w:type="dxa"/>
                        <w:tcBorders>
                          <w:top w:val="single" w:sz="5.71392" w:space="0" w:color="545454"/>
                          <w:bottom w:val="single" w:sz="5.71392" w:space="0" w:color="54545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9" w:after="0" w:line="240" w:lineRule="auto"/>
                          <w:ind w:left="18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95959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95959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95959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Öre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Altı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Mevkii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2"/>
                          </w:rPr>
                          <w:t>Kemalpaşa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439" w:type="dxa"/>
                        <w:tcBorders>
                          <w:top w:val="single" w:sz="5.71392" w:space="0" w:color="545454"/>
                          <w:bottom w:val="single" w:sz="5.71392" w:space="0" w:color="54545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1242" w:type="dxa"/>
                        <w:tcBorders>
                          <w:top w:val="single" w:sz="5.71392" w:space="0" w:color="545454"/>
                          <w:bottom w:val="single" w:sz="5.71392" w:space="0" w:color="57575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40" w:lineRule="auto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4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794" w:type="dxa"/>
                        <w:tcBorders>
                          <w:top w:val="single" w:sz="5.71392" w:space="0" w:color="545454"/>
                          <w:bottom w:val="single" w:sz="5.71392" w:space="0" w:color="57575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40" w:lineRule="auto"/>
                          <w:ind w:left="17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95959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95959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2"/>
                          </w:rPr>
                          <w:t>Yangmı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439" w:type="dxa"/>
                        <w:tcBorders>
                          <w:top w:val="single" w:sz="5.71392" w:space="0" w:color="545454"/>
                          <w:bottom w:val="single" w:sz="5.71392" w:space="0" w:color="5B5B5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40" w:lineRule="auto"/>
                          <w:ind w:left="12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3"/>
                          </w:rPr>
                          <w:t>Sınıfı:A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ie.ara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8" w:after="0" w:line="181" w:lineRule="auto"/>
        <w:ind w:left="3625" w:right="3280" w:firstLine="-3481"/>
        <w:jc w:val="left"/>
        <w:tabs>
          <w:tab w:pos="362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9.747208pt;margin-top:4.234509pt;width:105.608077pt;height:28.5pt;mso-position-horizontal-relative:page;mso-position-vertical-relative:paragraph;z-index:-15172" type="#_x0000_t202" filled="f" stroked="f">
            <v:textbox inset="0,0,0,0">
              <w:txbxContent>
                <w:p>
                  <w:pPr>
                    <w:spacing w:before="0" w:after="0" w:line="570" w:lineRule="exact"/>
                    <w:ind w:right="-125"/>
                    <w:jc w:val="left"/>
                    <w:tabs>
                      <w:tab w:pos="600" w:val="left"/>
                      <w:tab w:pos="1120" w:val="left"/>
                    </w:tabs>
                    <w:rPr>
                      <w:rFonts w:ascii="Arial" w:hAnsi="Arial" w:cs="Arial" w:eastAsia="Arial"/>
                      <w:sz w:val="57"/>
                      <w:szCs w:val="57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595959"/>
                      <w:spacing w:val="0"/>
                      <w:w w:val="39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95959"/>
                      <w:spacing w:val="-45"/>
                      <w:w w:val="39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95959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95959"/>
                      <w:spacing w:val="0"/>
                      <w:w w:val="39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95959"/>
                      <w:spacing w:val="-45"/>
                      <w:w w:val="39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95959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95959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59595"/>
                      <w:spacing w:val="-6"/>
                      <w:w w:val="39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59595"/>
                      <w:spacing w:val="0"/>
                      <w:w w:val="39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59595"/>
                      <w:spacing w:val="0"/>
                      <w:w w:val="39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59595"/>
                      <w:spacing w:val="6"/>
                      <w:w w:val="39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59595"/>
                      <w:spacing w:val="0"/>
                      <w:w w:val="39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59595"/>
                      <w:spacing w:val="49"/>
                      <w:w w:val="39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232323"/>
                      <w:spacing w:val="0"/>
                      <w:w w:val="1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232323"/>
                      <w:spacing w:val="-80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494949"/>
                      <w:spacing w:val="0"/>
                      <w:w w:val="34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494949"/>
                      <w:spacing w:val="-25"/>
                      <w:w w:val="34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808282"/>
                      <w:spacing w:val="0"/>
                      <w:w w:val="32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Betonarm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Diğ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3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360"/>
        </w:sectPr>
      </w:pPr>
      <w:rPr/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4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46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27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left"/>
        <w:tabs>
          <w:tab w:pos="3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!sahibi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Öğrenilemedi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-8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Öğrenilemedi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4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Suat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POL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tabs>
          <w:tab w:pos="254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22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7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6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104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360"/>
          <w:cols w:num="2" w:equalWidth="0">
            <w:col w:w="1240" w:space="876"/>
            <w:col w:w="9284"/>
          </w:cols>
        </w:sectPr>
      </w:pPr>
      <w:rPr/>
    </w:p>
    <w:p>
      <w:pPr>
        <w:spacing w:before="4" w:after="0" w:line="240" w:lineRule="auto"/>
        <w:ind w:left="154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675" w:right="447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7" w:lineRule="auto"/>
        <w:ind w:left="2140" w:right="4126" w:firstLine="2552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6"/>
        </w:rPr>
        <w:t>Emniy_et-Jandarma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Sayısı:3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6" w:lineRule="auto"/>
        <w:ind w:left="2145" w:right="2473" w:firstLine="-2009"/>
        <w:jc w:val="left"/>
        <w:tabs>
          <w:tab w:pos="466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Yaruımcı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52" w:lineRule="auto"/>
        <w:ind w:left="150" w:right="2534" w:firstLine="-14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pıayı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634" w:right="388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97" w:lineRule="exact"/>
        <w:ind w:left="135" w:right="-20"/>
        <w:jc w:val="left"/>
        <w:tabs>
          <w:tab w:pos="2160" w:val="left"/>
          <w:tab w:pos="4680" w:val="left"/>
          <w:tab w:pos="6580" w:val="left"/>
          <w:tab w:pos="8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2"/>
        </w:rPr>
        <w:t>lsöndürme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Kg.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35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2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5" w:lineRule="exact"/>
        <w:ind w:left="6592" w:right="-20"/>
        <w:jc w:val="left"/>
        <w:tabs>
          <w:tab w:pos="816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494949"/>
          <w:spacing w:val="0"/>
          <w:w w:val="52"/>
        </w:rPr>
        <w:t>ı</w:t>
      </w:r>
      <w:r>
        <w:rPr>
          <w:rFonts w:ascii="Arial" w:hAnsi="Arial" w:cs="Arial" w:eastAsia="Arial"/>
          <w:sz w:val="41"/>
          <w:szCs w:val="41"/>
          <w:color w:val="494949"/>
          <w:spacing w:val="0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494949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595959"/>
          <w:spacing w:val="0"/>
          <w:w w:val="52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</w:rPr>
      </w:r>
    </w:p>
    <w:p>
      <w:pPr>
        <w:spacing w:before="0" w:after="0" w:line="178" w:lineRule="exact"/>
        <w:ind w:left="21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bahçe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zarar-ziya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360"/>
        </w:sectPr>
      </w:pPr>
      <w:rPr/>
    </w:p>
    <w:p>
      <w:pPr>
        <w:spacing w:before="15" w:after="0" w:line="240" w:lineRule="auto"/>
        <w:ind w:left="13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</w:rPr>
        <w:t>jSöndürme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bahçe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360"/>
          <w:cols w:num="2" w:equalWidth="0">
            <w:col w:w="1851" w:space="456"/>
            <w:col w:w="9093"/>
          </w:cols>
        </w:sectPr>
      </w:pPr>
      <w:rPr/>
    </w:p>
    <w:p>
      <w:pPr>
        <w:spacing w:before="19" w:after="0" w:line="252" w:lineRule="auto"/>
        <w:ind w:left="2145" w:right="58" w:firstLine="-199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düşürülen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45" w:right="-20"/>
        <w:jc w:val="left"/>
        <w:tabs>
          <w:tab w:pos="212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86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"/>
          <w:w w:val="11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96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11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8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62" w:lineRule="auto"/>
        <w:ind w:left="150" w:right="1509" w:firstLine="-5"/>
        <w:jc w:val="left"/>
        <w:tabs>
          <w:tab w:pos="660" w:val="left"/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Kaybı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ayıi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8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"/>
          <w:w w:val="11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rafındaki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5"/>
        </w:rPr>
        <w:t>i.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5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10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aydınlatmaları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ortasındaki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Flueresa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270"/>
        </w:rPr>
        <w:t>ı</w:t>
      </w:r>
      <w:r>
        <w:rPr>
          <w:rFonts w:ascii="Arial" w:hAnsi="Arial" w:cs="Arial" w:eastAsia="Arial"/>
          <w:sz w:val="16"/>
          <w:szCs w:val="16"/>
          <w:color w:val="34343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lfesıım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154" w:right="-20"/>
        <w:jc w:val="left"/>
        <w:tabs>
          <w:tab w:pos="2120" w:val="left"/>
          <w:tab w:pos="6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8"/>
          <w:w w:val="10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05.0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6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"/>
          <w:w w:val="10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</w:rPr>
        <w:t>ISaali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4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40" w:right="-20"/>
        <w:jc w:val="left"/>
        <w:tabs>
          <w:tab w:pos="1060" w:val="left"/>
          <w:tab w:pos="8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KlP:Ke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lpaşa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360"/>
        </w:sectPr>
      </w:pPr>
      <w:rPr/>
    </w:p>
    <w:p>
      <w:pPr>
        <w:spacing w:before="35" w:after="0" w:line="240" w:lineRule="auto"/>
        <w:ind w:left="22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4.277763pt;margin-top:18.168846pt;width:56.908099pt;height:66.308454pt;mso-position-horizontal-relative:page;mso-position-vertical-relative:paragraph;z-index:-15171" type="#_x0000_t202" filled="f" stroked="f">
            <v:textbox inset="0,0,0,0">
              <w:txbxContent>
                <w:p>
                  <w:pPr>
                    <w:spacing w:before="0" w:after="0" w:line="1326" w:lineRule="exact"/>
                    <w:ind w:right="-239"/>
                    <w:jc w:val="left"/>
                    <w:rPr>
                      <w:rFonts w:ascii="Times New Roman" w:hAnsi="Times New Roman" w:cs="Times New Roman" w:eastAsia="Times New Roman"/>
                      <w:sz w:val="103"/>
                      <w:szCs w:val="10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3"/>
                      <w:szCs w:val="103"/>
                      <w:color w:val="959595"/>
                      <w:spacing w:val="-67"/>
                      <w:w w:val="28"/>
                      <w:position w:val="23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03"/>
                      <w:szCs w:val="103"/>
                      <w:color w:val="595959"/>
                      <w:spacing w:val="0"/>
                      <w:w w:val="56"/>
                      <w:position w:val="23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103"/>
                      <w:szCs w:val="103"/>
                      <w:color w:val="595959"/>
                      <w:spacing w:val="-90"/>
                      <w:w w:val="100"/>
                      <w:position w:val="2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3"/>
                      <w:szCs w:val="103"/>
                      <w:color w:val="494949"/>
                      <w:spacing w:val="0"/>
                      <w:w w:val="34"/>
                      <w:position w:val="2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03"/>
                      <w:szCs w:val="103"/>
                      <w:color w:val="494949"/>
                      <w:spacing w:val="-140"/>
                      <w:w w:val="100"/>
                      <w:position w:val="2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3"/>
                      <w:szCs w:val="103"/>
                      <w:color w:val="1F2877"/>
                      <w:spacing w:val="0"/>
                      <w:w w:val="60"/>
                      <w:position w:val="23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103"/>
                      <w:szCs w:val="103"/>
                      <w:color w:val="1F2877"/>
                      <w:spacing w:val="-184"/>
                      <w:w w:val="60"/>
                      <w:position w:val="23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76"/>
                      <w:szCs w:val="76"/>
                      <w:color w:val="232656"/>
                      <w:spacing w:val="-252"/>
                      <w:w w:val="91"/>
                      <w:i/>
                      <w:position w:val="-12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103"/>
                      <w:szCs w:val="103"/>
                      <w:color w:val="232656"/>
                      <w:spacing w:val="0"/>
                      <w:w w:val="24"/>
                      <w:position w:val="23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03"/>
                      <w:szCs w:val="10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28" w:lineRule="exact"/>
        <w:ind w:left="2211" w:right="-115"/>
        <w:jc w:val="left"/>
        <w:tabs>
          <w:tab w:pos="3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595959"/>
          <w:spacing w:val="0"/>
          <w:w w:val="100"/>
        </w:rPr>
        <w:t>&lt;</w:t>
      </w:r>
      <w:r>
        <w:rPr>
          <w:rFonts w:ascii="Arial" w:hAnsi="Arial" w:cs="Arial" w:eastAsia="Arial"/>
          <w:sz w:val="19"/>
          <w:szCs w:val="19"/>
          <w:color w:val="59595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B3B5B5"/>
          <w:spacing w:val="12"/>
          <w:w w:val="15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9"/>
          <w:w w:val="8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595959"/>
          <w:spacing w:val="-96"/>
          <w:w w:val="114"/>
          <w:position w:val="-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79"/>
          <w:position w:val="0"/>
        </w:rPr>
        <w:t>ı::t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5"/>
          <w:w w:val="100"/>
          <w:position w:val="0"/>
        </w:rPr>
        <w:t> </w:t>
      </w:r>
      <w:r>
        <w:rPr>
          <w:rFonts w:ascii="Arial" w:hAnsi="Arial" w:cs="Arial" w:eastAsia="Arial"/>
          <w:sz w:val="50"/>
          <w:szCs w:val="50"/>
          <w:color w:val="0E0A75"/>
          <w:spacing w:val="0"/>
          <w:w w:val="16"/>
          <w:i/>
          <w:position w:val="0"/>
        </w:rPr>
        <w:t>·</w:t>
      </w:r>
      <w:r>
        <w:rPr>
          <w:rFonts w:ascii="Arial" w:hAnsi="Arial" w:cs="Arial" w:eastAsia="Arial"/>
          <w:sz w:val="50"/>
          <w:szCs w:val="50"/>
          <w:color w:val="0E0A75"/>
          <w:spacing w:val="-75"/>
          <w:w w:val="100"/>
          <w:i/>
          <w:position w:val="0"/>
        </w:rPr>
        <w:t> </w:t>
      </w:r>
      <w:r>
        <w:rPr>
          <w:rFonts w:ascii="Arial" w:hAnsi="Arial" w:cs="Arial" w:eastAsia="Arial"/>
          <w:sz w:val="50"/>
          <w:szCs w:val="50"/>
          <w:color w:val="1F2877"/>
          <w:spacing w:val="0"/>
          <w:w w:val="67"/>
          <w:i/>
          <w:position w:val="0"/>
        </w:rPr>
        <w:t>ı</w:t>
      </w:r>
      <w:r>
        <w:rPr>
          <w:rFonts w:ascii="Arial" w:hAnsi="Arial" w:cs="Arial" w:eastAsia="Arial"/>
          <w:sz w:val="50"/>
          <w:szCs w:val="50"/>
          <w:color w:val="1F2877"/>
          <w:spacing w:val="55"/>
          <w:w w:val="67"/>
          <w:i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i/>
          <w:position w:val="0"/>
        </w:rPr>
        <w:t>1</w:t>
      </w:r>
      <w:r>
        <w:rPr>
          <w:rFonts w:ascii="Arial" w:hAnsi="Arial" w:cs="Arial" w:eastAsia="Arial"/>
          <w:sz w:val="14"/>
          <w:szCs w:val="14"/>
          <w:color w:val="343434"/>
          <w:spacing w:val="-37"/>
          <w:w w:val="100"/>
          <w:i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i/>
          <w:position w:val="0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232656"/>
          <w:spacing w:val="0"/>
          <w:w w:val="70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232656"/>
          <w:spacing w:val="7"/>
          <w:w w:val="7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  <w:position w:val="0"/>
        </w:rPr>
        <w:t>mi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5"/>
          <w:w w:val="96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E7072"/>
          <w:spacing w:val="0"/>
          <w:w w:val="4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left="-36" w:right="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8" w:right="-125"/>
        <w:jc w:val="left"/>
        <w:rPr>
          <w:rFonts w:ascii="Times New Roman" w:hAnsi="Times New Roman" w:cs="Times New Roman" w:eastAsia="Times New Roman"/>
          <w:sz w:val="57"/>
          <w:szCs w:val="57"/>
        </w:rPr>
      </w:pPr>
      <w:rPr/>
      <w:r>
        <w:rPr>
          <w:rFonts w:ascii="Times New Roman" w:hAnsi="Times New Roman" w:cs="Times New Roman" w:eastAsia="Times New Roman"/>
          <w:sz w:val="57"/>
          <w:szCs w:val="57"/>
          <w:color w:val="363B75"/>
          <w:spacing w:val="0"/>
          <w:w w:val="107"/>
        </w:rPr>
        <w:t>QJ.,h</w:t>
      </w:r>
      <w:r>
        <w:rPr>
          <w:rFonts w:ascii="Times New Roman" w:hAnsi="Times New Roman" w:cs="Times New Roman" w:eastAsia="Times New Roman"/>
          <w:sz w:val="57"/>
          <w:szCs w:val="57"/>
          <w:color w:val="000000"/>
          <w:spacing w:val="0"/>
          <w:w w:val="100"/>
        </w:rPr>
      </w:r>
    </w:p>
    <w:p>
      <w:pPr>
        <w:spacing w:before="96" w:after="0" w:line="158" w:lineRule="exact"/>
        <w:ind w:left="2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Suat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5"/>
        </w:rPr>
        <w:t>POLAT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51"/>
        </w:rPr>
        <w:t>O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30"/>
          <w:w w:val="5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51"/>
          <w:i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51"/>
          <w:i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7"/>
          <w:w w:val="51"/>
          <w:i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51"/>
        </w:rPr>
        <w:t>Mart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51"/>
        </w:rPr>
        <w:t>  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18"/>
          <w:w w:val="5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68"/>
        </w:rPr>
        <w:t>7nı7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39" w:after="0" w:line="240" w:lineRule="auto"/>
        <w:ind w:left="311" w:right="1666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5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98"/>
          <w:i/>
        </w:rPr>
        <w:t>12017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-20" w:right="122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8" w:lineRule="exact"/>
        <w:ind w:left="378" w:right="174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8.299561pt;margin-top:3.892168pt;width:20.400001pt;height:40pt;mso-position-horizontal-relative:page;mso-position-vertical-relative:paragraph;z-index:-15170" type="#_x0000_t202" filled="f" stroked="f">
            <v:textbox inset="0,0,0,0">
              <w:txbxContent>
                <w:p>
                  <w:pPr>
                    <w:spacing w:before="0" w:after="0" w:line="800" w:lineRule="exact"/>
                    <w:ind w:right="-160"/>
                    <w:jc w:val="left"/>
                    <w:rPr>
                      <w:rFonts w:ascii="Times New Roman" w:hAnsi="Times New Roman" w:cs="Times New Roman" w:eastAsia="Times New Roman"/>
                      <w:sz w:val="80"/>
                      <w:szCs w:val="8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1A31C8"/>
                      <w:spacing w:val="0"/>
                      <w:w w:val="102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808282"/>
          <w:w w:val="84"/>
          <w:position w:val="-18"/>
        </w:rPr>
        <w:t>ı,.-.</w:t>
      </w:r>
      <w:r>
        <w:rPr>
          <w:rFonts w:ascii="Times New Roman" w:hAnsi="Times New Roman" w:cs="Times New Roman" w:eastAsia="Times New Roman"/>
          <w:sz w:val="22"/>
          <w:szCs w:val="22"/>
          <w:color w:val="6E7072"/>
          <w:spacing w:val="-13"/>
          <w:w w:val="40"/>
          <w:i/>
          <w:position w:val="-18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959595"/>
          <w:spacing w:val="0"/>
          <w:w w:val="215"/>
          <w:i/>
          <w:position w:val="-18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B3B5B5"/>
          <w:spacing w:val="0"/>
          <w:w w:val="87"/>
          <w:position w:val="-18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B3B5B5"/>
          <w:spacing w:val="-30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59595"/>
          <w:spacing w:val="0"/>
          <w:w w:val="137"/>
          <w:position w:val="-18"/>
        </w:rPr>
        <w:t>.,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160" w:right="360"/>
          <w:cols w:num="3" w:equalWidth="0">
            <w:col w:w="4123" w:space="1483"/>
            <w:col w:w="1526" w:space="1402"/>
            <w:col w:w="2866"/>
          </w:cols>
        </w:sectPr>
      </w:pPr>
      <w:rPr/>
    </w:p>
    <w:p>
      <w:pPr>
        <w:spacing w:before="70" w:after="0" w:line="21" w:lineRule="atLeas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İtf.</w:t>
      </w:r>
      <w:r>
        <w:rPr>
          <w:rFonts w:ascii="Arial" w:hAnsi="Arial" w:cs="Arial" w:eastAsia="Arial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7" w:lineRule="exact"/>
        <w:ind w:left="162" w:right="-7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959595"/>
          <w:w w:val="58"/>
          <w:position w:val="-2"/>
        </w:rPr>
        <w:t>..</w:t>
      </w:r>
      <w:r>
        <w:rPr>
          <w:rFonts w:ascii="Times New Roman" w:hAnsi="Times New Roman" w:cs="Times New Roman" w:eastAsia="Times New Roman"/>
          <w:sz w:val="22"/>
          <w:szCs w:val="22"/>
          <w:color w:val="959595"/>
          <w:spacing w:val="-7"/>
          <w:w w:val="58"/>
          <w:position w:val="-2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959595"/>
          <w:spacing w:val="0"/>
          <w:w w:val="58"/>
          <w:position w:val="-2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48" w:lineRule="atLeast"/>
        <w:ind w:right="-20"/>
        <w:jc w:val="left"/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33"/>
          <w:szCs w:val="33"/>
          <w:color w:val="6E7072"/>
          <w:spacing w:val="0"/>
          <w:w w:val="44"/>
        </w:rPr>
        <w:t>J1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76" w:lineRule="atLeast"/>
        <w:ind w:right="-20"/>
        <w:jc w:val="left"/>
        <w:rPr>
          <w:rFonts w:ascii="Arial" w:hAnsi="Arial" w:cs="Arial" w:eastAsia="Arial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33"/>
          <w:szCs w:val="33"/>
          <w:color w:val="595959"/>
          <w:spacing w:val="-39"/>
          <w:w w:val="101"/>
        </w:rPr>
        <w:t>e</w:t>
      </w:r>
      <w:r>
        <w:rPr>
          <w:rFonts w:ascii="Times New Roman" w:hAnsi="Times New Roman" w:cs="Times New Roman" w:eastAsia="Times New Roman"/>
          <w:sz w:val="33"/>
          <w:szCs w:val="33"/>
          <w:color w:val="808282"/>
          <w:spacing w:val="-12"/>
          <w:w w:val="56"/>
        </w:rPr>
        <w:t>·</w:t>
      </w:r>
      <w:r>
        <w:rPr>
          <w:rFonts w:ascii="Times New Roman" w:hAnsi="Times New Roman" w:cs="Times New Roman" w:eastAsia="Times New Roman"/>
          <w:sz w:val="33"/>
          <w:szCs w:val="33"/>
          <w:color w:val="595959"/>
          <w:spacing w:val="0"/>
          <w:w w:val="97"/>
        </w:rPr>
        <w:t>mıtt</w:t>
      </w:r>
      <w:r>
        <w:rPr>
          <w:rFonts w:ascii="Times New Roman" w:hAnsi="Times New Roman" w:cs="Times New Roman" w:eastAsia="Times New Roman"/>
          <w:sz w:val="33"/>
          <w:szCs w:val="33"/>
          <w:color w:val="595959"/>
          <w:spacing w:val="-7"/>
          <w:w w:val="100"/>
        </w:rPr>
        <w:t> </w:t>
      </w:r>
      <w:r>
        <w:rPr>
          <w:rFonts w:ascii="Arial" w:hAnsi="Arial" w:cs="Arial" w:eastAsia="Arial"/>
          <w:sz w:val="33"/>
          <w:szCs w:val="33"/>
          <w:color w:val="808282"/>
          <w:spacing w:val="0"/>
          <w:w w:val="87"/>
        </w:rPr>
        <w:t>·</w:t>
      </w:r>
      <w:r>
        <w:rPr>
          <w:rFonts w:ascii="Arial" w:hAnsi="Arial" w:cs="Arial" w:eastAsia="Arial"/>
          <w:sz w:val="33"/>
          <w:szCs w:val="33"/>
          <w:color w:val="808282"/>
          <w:spacing w:val="-59"/>
          <w:w w:val="100"/>
        </w:rPr>
        <w:t> </w:t>
      </w:r>
      <w:r>
        <w:rPr>
          <w:rFonts w:ascii="Arial" w:hAnsi="Arial" w:cs="Arial" w:eastAsia="Arial"/>
          <w:sz w:val="33"/>
          <w:szCs w:val="33"/>
          <w:color w:val="595959"/>
          <w:spacing w:val="0"/>
          <w:w w:val="107"/>
        </w:rPr>
        <w:t>s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360"/>
          <w:cols w:num="3" w:equalWidth="0">
            <w:col w:w="6376" w:space="2068"/>
            <w:col w:w="290" w:space="188"/>
            <w:col w:w="2478"/>
          </w:cols>
        </w:sectPr>
      </w:pPr>
      <w:rPr/>
    </w:p>
    <w:p>
      <w:pPr>
        <w:spacing w:before="0" w:after="0" w:line="200" w:lineRule="exact"/>
        <w:ind w:right="-20"/>
        <w:jc w:val="right"/>
        <w:rPr>
          <w:rFonts w:ascii="Arial" w:hAnsi="Arial" w:cs="Arial" w:eastAsia="Arial"/>
          <w:sz w:val="72"/>
          <w:szCs w:val="72"/>
        </w:rPr>
      </w:pPr>
      <w:rPr/>
      <w:r>
        <w:rPr>
          <w:rFonts w:ascii="Arial" w:hAnsi="Arial" w:cs="Arial" w:eastAsia="Arial"/>
          <w:sz w:val="72"/>
          <w:szCs w:val="72"/>
          <w:color w:val="1F2877"/>
          <w:spacing w:val="0"/>
          <w:w w:val="37"/>
          <w:position w:val="-23"/>
        </w:rPr>
        <w:t>\</w:t>
      </w:r>
      <w:r>
        <w:rPr>
          <w:rFonts w:ascii="Arial" w:hAnsi="Arial" w:cs="Arial" w:eastAsia="Arial"/>
          <w:sz w:val="72"/>
          <w:szCs w:val="72"/>
          <w:color w:val="1F2877"/>
          <w:spacing w:val="0"/>
          <w:w w:val="37"/>
          <w:position w:val="-23"/>
        </w:rPr>
        <w:t>  </w:t>
      </w:r>
      <w:r>
        <w:rPr>
          <w:rFonts w:ascii="Arial" w:hAnsi="Arial" w:cs="Arial" w:eastAsia="Arial"/>
          <w:sz w:val="72"/>
          <w:szCs w:val="72"/>
          <w:color w:val="1F2877"/>
          <w:spacing w:val="33"/>
          <w:w w:val="37"/>
          <w:position w:val="-23"/>
        </w:rPr>
        <w:t> </w:t>
      </w:r>
      <w:r>
        <w:rPr>
          <w:rFonts w:ascii="Arial" w:hAnsi="Arial" w:cs="Arial" w:eastAsia="Arial"/>
          <w:sz w:val="72"/>
          <w:szCs w:val="72"/>
          <w:color w:val="364293"/>
          <w:spacing w:val="-72"/>
          <w:w w:val="86"/>
          <w:position w:val="-23"/>
        </w:rPr>
        <w:t>Q</w:t>
      </w:r>
      <w:r>
        <w:rPr>
          <w:rFonts w:ascii="Arial" w:hAnsi="Arial" w:cs="Arial" w:eastAsia="Arial"/>
          <w:sz w:val="72"/>
          <w:szCs w:val="72"/>
          <w:color w:val="232656"/>
          <w:spacing w:val="0"/>
          <w:w w:val="60"/>
          <w:position w:val="-23"/>
        </w:rPr>
        <w:t>l</w:t>
      </w:r>
      <w:r>
        <w:rPr>
          <w:rFonts w:ascii="Arial" w:hAnsi="Arial" w:cs="Arial" w:eastAsia="Arial"/>
          <w:sz w:val="72"/>
          <w:szCs w:val="72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right="-23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0"/>
          <w:szCs w:val="130"/>
          <w:color w:val="363B75"/>
          <w:spacing w:val="0"/>
          <w:w w:val="100"/>
          <w:position w:val="-102"/>
        </w:rPr>
        <w:t>d</w:t>
      </w:r>
      <w:r>
        <w:rPr>
          <w:rFonts w:ascii="Times New Roman" w:hAnsi="Times New Roman" w:cs="Times New Roman" w:eastAsia="Times New Roman"/>
          <w:sz w:val="130"/>
          <w:szCs w:val="130"/>
          <w:color w:val="363B75"/>
          <w:spacing w:val="24"/>
          <w:w w:val="100"/>
          <w:position w:val="-102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118"/>
        </w:rPr>
        <w:t>.</w:t>
      </w:r>
      <w:r>
        <w:rPr>
          <w:rFonts w:ascii="Arial" w:hAnsi="Arial" w:cs="Arial" w:eastAsia="Arial"/>
          <w:sz w:val="19"/>
          <w:szCs w:val="19"/>
          <w:color w:val="343434"/>
          <w:spacing w:val="10"/>
          <w:w w:val="100"/>
          <w:position w:val="-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18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" w:lineRule="atLeast"/>
        <w:ind w:left="262" w:right="-20"/>
        <w:jc w:val="left"/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3"/>
          <w:szCs w:val="33"/>
          <w:color w:val="6E7072"/>
          <w:spacing w:val="14"/>
          <w:w w:val="44"/>
        </w:rPr>
        <w:t>1</w:t>
      </w:r>
      <w:r>
        <w:rPr>
          <w:rFonts w:ascii="Times New Roman" w:hAnsi="Times New Roman" w:cs="Times New Roman" w:eastAsia="Times New Roman"/>
          <w:sz w:val="33"/>
          <w:szCs w:val="33"/>
          <w:color w:val="595959"/>
          <w:spacing w:val="0"/>
          <w:w w:val="101"/>
        </w:rPr>
        <w:t>üi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</w:rPr>
      </w:r>
    </w:p>
    <w:p>
      <w:pPr>
        <w:spacing w:before="0" w:after="0" w:line="200" w:lineRule="exact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16"/>
          <w:szCs w:val="16"/>
          <w:color w:val="959595"/>
          <w:spacing w:val="0"/>
          <w:w w:val="153"/>
          <w:i/>
          <w:position w:val="-3"/>
        </w:rPr>
        <w:t>{</w:t>
      </w:r>
      <w:r>
        <w:rPr>
          <w:rFonts w:ascii="Arial" w:hAnsi="Arial" w:cs="Arial" w:eastAsia="Arial"/>
          <w:sz w:val="16"/>
          <w:szCs w:val="16"/>
          <w:color w:val="959595"/>
          <w:spacing w:val="27"/>
          <w:w w:val="153"/>
          <w:i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6E7072"/>
          <w:spacing w:val="0"/>
          <w:w w:val="153"/>
          <w:position w:val="-3"/>
        </w:rPr>
        <w:t>t</w:t>
      </w:r>
      <w:r>
        <w:rPr>
          <w:rFonts w:ascii="Arial" w:hAnsi="Arial" w:cs="Arial" w:eastAsia="Arial"/>
          <w:sz w:val="16"/>
          <w:szCs w:val="16"/>
          <w:color w:val="6E7072"/>
          <w:spacing w:val="1"/>
          <w:w w:val="153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0"/>
          <w:w w:val="74"/>
          <w:i/>
          <w:position w:val="-3"/>
        </w:rPr>
        <w:t>lıtal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-5"/>
          <w:w w:val="74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E7072"/>
          <w:spacing w:val="0"/>
          <w:w w:val="79"/>
          <w:i/>
          <w:position w:val="-3"/>
        </w:rPr>
        <w:t>ff?</w:t>
      </w:r>
      <w:r>
        <w:rPr>
          <w:rFonts w:ascii="Times New Roman" w:hAnsi="Times New Roman" w:cs="Times New Roman" w:eastAsia="Times New Roman"/>
          <w:sz w:val="24"/>
          <w:szCs w:val="24"/>
          <w:color w:val="6E7072"/>
          <w:spacing w:val="-34"/>
          <w:w w:val="80"/>
          <w:i/>
          <w:position w:val="-3"/>
        </w:rPr>
        <w:t>_</w:t>
      </w:r>
      <w:r>
        <w:rPr>
          <w:rFonts w:ascii="Times New Roman" w:hAnsi="Times New Roman" w:cs="Times New Roman" w:eastAsia="Times New Roman"/>
          <w:sz w:val="24"/>
          <w:szCs w:val="24"/>
          <w:color w:val="595959"/>
          <w:spacing w:val="0"/>
          <w:w w:val="66"/>
          <w:i/>
          <w:position w:val="-3"/>
        </w:rPr>
        <w:t>,a</w:t>
      </w:r>
      <w:r>
        <w:rPr>
          <w:rFonts w:ascii="Times New Roman" w:hAnsi="Times New Roman" w:cs="Times New Roman" w:eastAsia="Times New Roman"/>
          <w:sz w:val="24"/>
          <w:szCs w:val="24"/>
          <w:color w:val="595959"/>
          <w:spacing w:val="-38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95959"/>
          <w:spacing w:val="-13"/>
          <w:w w:val="78"/>
          <w:i/>
          <w:position w:val="-3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808282"/>
          <w:spacing w:val="0"/>
          <w:w w:val="52"/>
          <w:i/>
          <w:position w:val="-3"/>
        </w:rPr>
        <w:t>.-</w:t>
      </w:r>
      <w:r>
        <w:rPr>
          <w:rFonts w:ascii="Times New Roman" w:hAnsi="Times New Roman" w:cs="Times New Roman" w:eastAsia="Times New Roman"/>
          <w:sz w:val="24"/>
          <w:szCs w:val="24"/>
          <w:color w:val="808282"/>
          <w:spacing w:val="-43"/>
          <w:w w:val="52"/>
          <w:i/>
          <w:position w:val="-3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494949"/>
          <w:spacing w:val="0"/>
          <w:w w:val="63"/>
          <w:i/>
          <w:position w:val="-3"/>
        </w:rPr>
        <w:t>rın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360"/>
          <w:cols w:num="3" w:equalWidth="0">
            <w:col w:w="3367" w:space="1663"/>
            <w:col w:w="1347" w:space="1933"/>
            <w:col w:w="3090"/>
          </w:cols>
        </w:sectPr>
      </w:pPr>
      <w:rPr/>
    </w:p>
    <w:p>
      <w:pPr>
        <w:spacing w:before="0" w:after="0" w:line="378" w:lineRule="exact"/>
        <w:ind w:left="1911" w:right="-20"/>
        <w:jc w:val="left"/>
        <w:tabs>
          <w:tab w:pos="3280" w:val="left"/>
          <w:tab w:pos="3700" w:val="left"/>
          <w:tab w:pos="8300" w:val="left"/>
          <w:tab w:pos="8680" w:val="left"/>
          <w:tab w:pos="9720" w:val="left"/>
          <w:tab w:pos="1002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1.877777pt;margin-top:9.193136pt;width:96.530231pt;height:11.5pt;mso-position-horizontal-relative:page;mso-position-vertical-relative:paragraph;z-index:-15169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tabs>
                      <w:tab w:pos="1420" w:val="left"/>
                    </w:tabs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Pr/>
                  <w:r>
                    <w:rPr>
                      <w:rFonts w:ascii="Arial" w:hAnsi="Arial" w:cs="Arial" w:eastAsia="Arial"/>
                      <w:sz w:val="6"/>
                      <w:szCs w:val="6"/>
                      <w:color w:val="959595"/>
                      <w:spacing w:val="0"/>
                      <w:w w:val="245"/>
                      <w:i/>
                    </w:rPr>
                    <w:t>J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959595"/>
                      <w:spacing w:val="34"/>
                      <w:w w:val="245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595959"/>
                      <w:spacing w:val="0"/>
                      <w:w w:val="245"/>
                    </w:rPr>
                    <w:t>\"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595959"/>
                      <w:spacing w:val="-17"/>
                      <w:w w:val="245"/>
                    </w:rPr>
                    <w:t> 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595959"/>
                      <w:spacing w:val="0"/>
                      <w:w w:val="245"/>
                    </w:rPr>
                    <w:t>•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595959"/>
                      <w:spacing w:val="0"/>
                      <w:w w:val="245"/>
                    </w:rPr>
                    <w:t> 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595959"/>
                      <w:spacing w:val="29"/>
                      <w:w w:val="245"/>
                    </w:rPr>
                    <w:t> 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959595"/>
                      <w:spacing w:val="0"/>
                      <w:w w:val="600"/>
                    </w:rPr>
                    <w:t>·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959595"/>
                      <w:spacing w:val="-50"/>
                      <w:w w:val="6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959595"/>
                      <w:spacing w:val="0"/>
                      <w:w w:val="83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959595"/>
                      <w:spacing w:val="0"/>
                      <w:w w:val="83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959595"/>
                      <w:spacing w:val="0"/>
                      <w:w w:val="8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959595"/>
                      <w:spacing w:val="19"/>
                      <w:w w:val="8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B3B5B5"/>
                      <w:spacing w:val="0"/>
                      <w:w w:val="10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B3B5B5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959595"/>
                      <w:spacing w:val="0"/>
                      <w:w w:val="10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959595"/>
                      <w:spacing w:val="-12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59595"/>
                      <w:spacing w:val="0"/>
                      <w:w w:val="100"/>
                    </w:rPr>
                    <w:t>.#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59595"/>
                      <w:spacing w:val="0"/>
                      <w:w w:val="100"/>
                    </w:rPr>
                    <w:t>  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59595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3B5B5"/>
                      <w:spacing w:val="0"/>
                      <w:w w:val="167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3B5B5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3B5B5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494949"/>
                      <w:spacing w:val="0"/>
                      <w:w w:val="100"/>
                    </w:rPr>
                    <w:t>{!.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494949"/>
                      <w:spacing w:val="0"/>
                      <w:w w:val="100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494949"/>
                      <w:spacing w:val="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B3B5B5"/>
                      <w:spacing w:val="0"/>
                      <w:w w:val="78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B3B5B5"/>
                      <w:spacing w:val="-4"/>
                      <w:w w:val="78"/>
                    </w:rPr>
                    <w:t> 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808282"/>
                      <w:spacing w:val="0"/>
                      <w:w w:val="100"/>
                    </w:rPr>
                    <w:t>r..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808282"/>
                      <w:spacing w:val="0"/>
                      <w:w w:val="100"/>
                    </w:rPr>
                    <w:t>   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808282"/>
                      <w:spacing w:val="19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959595"/>
                      <w:spacing w:val="0"/>
                      <w:w w:val="115"/>
                    </w:rPr>
                    <w:t>•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3.326721pt;margin-top:21.671341pt;width:105.810659pt;height:15.326281pt;mso-position-horizontal-relative:page;mso-position-vertical-relative:paragraph;z-index:-15167" type="#_x0000_t202" filled="f" stroked="f">
            <v:textbox inset="0,0,0,0">
              <w:txbxContent>
                <w:p>
                  <w:pPr>
                    <w:spacing w:before="0" w:after="0" w:line="307" w:lineRule="exact"/>
                    <w:ind w:right="-86"/>
                    <w:jc w:val="left"/>
                    <w:tabs>
                      <w:tab w:pos="1940" w:val="left"/>
                    </w:tabs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1"/>
                      <w:szCs w:val="21"/>
                      <w:color w:val="6E7072"/>
                      <w:spacing w:val="-35"/>
                      <w:w w:val="98"/>
                    </w:rPr>
                    <w:t>'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808282"/>
                      <w:spacing w:val="-28"/>
                      <w:w w:val="84"/>
                    </w:rPr>
                    <w:t>,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6E7072"/>
                      <w:spacing w:val="-34"/>
                      <w:w w:val="98"/>
                    </w:rPr>
                    <w:t>t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808282"/>
                      <w:spacing w:val="-37"/>
                      <w:w w:val="84"/>
                    </w:rPr>
                    <w:t>,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595959"/>
                      <w:spacing w:val="-35"/>
                      <w:w w:val="106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595959"/>
                      <w:spacing w:val="-6"/>
                      <w:w w:val="52"/>
                    </w:rPr>
                    <w:t>.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595959"/>
                      <w:spacing w:val="-73"/>
                      <w:w w:val="107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595959"/>
                      <w:spacing w:val="0"/>
                      <w:w w:val="5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595959"/>
                      <w:spacing w:val="16"/>
                      <w:w w:val="5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494949"/>
                      <w:spacing w:val="0"/>
                      <w:w w:val="179"/>
                      <w:i/>
                      <w:position w:val="-1"/>
                    </w:rPr>
                    <w:t>:..,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494949"/>
                      <w:spacing w:val="0"/>
                      <w:w w:val="100"/>
                      <w:i/>
                      <w:position w:val="-1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494949"/>
                      <w:spacing w:val="1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595959"/>
                      <w:spacing w:val="0"/>
                      <w:w w:val="230"/>
                      <w:position w:val="-1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595959"/>
                      <w:spacing w:val="-71"/>
                      <w:w w:val="23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343434"/>
                      <w:spacing w:val="0"/>
                      <w:w w:val="100"/>
                      <w:position w:val="-1"/>
                    </w:rPr>
                    <w:t>9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343434"/>
                      <w:spacing w:val="-36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34343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343434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343434"/>
                      <w:spacing w:val="0"/>
                      <w:w w:val="82"/>
                      <w:position w:val="2"/>
                    </w:rPr>
                    <w:t>i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343434"/>
                      <w:spacing w:val="-1"/>
                      <w:w w:val="82"/>
                      <w:position w:val="2"/>
                    </w:rPr>
                    <w:t>r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595959"/>
                      <w:spacing w:val="0"/>
                      <w:w w:val="118"/>
                      <w:position w:val="2"/>
                    </w:rPr>
                    <w:t>i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6E7072"/>
          <w:spacing w:val="9"/>
          <w:w w:val="84"/>
          <w:position w:val="-13"/>
        </w:rPr>
        <w:t>A</w:t>
      </w:r>
      <w:r>
        <w:rPr>
          <w:rFonts w:ascii="Arial" w:hAnsi="Arial" w:cs="Arial" w:eastAsia="Arial"/>
          <w:sz w:val="22"/>
          <w:szCs w:val="22"/>
          <w:color w:val="595959"/>
          <w:spacing w:val="0"/>
          <w:w w:val="84"/>
          <w:position w:val="-13"/>
        </w:rPr>
        <w:t>t</w:t>
      </w:r>
      <w:r>
        <w:rPr>
          <w:rFonts w:ascii="Arial" w:hAnsi="Arial" w:cs="Arial" w:eastAsia="Arial"/>
          <w:sz w:val="22"/>
          <w:szCs w:val="22"/>
          <w:color w:val="595959"/>
          <w:spacing w:val="-13"/>
          <w:w w:val="84"/>
          <w:position w:val="-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7072"/>
          <w:spacing w:val="0"/>
          <w:w w:val="115"/>
          <w:position w:val="-10"/>
        </w:rPr>
        <w:t>ıd\\l</w:t>
      </w:r>
      <w:r>
        <w:rPr>
          <w:rFonts w:ascii="Times New Roman" w:hAnsi="Times New Roman" w:cs="Times New Roman" w:eastAsia="Times New Roman"/>
          <w:sz w:val="18"/>
          <w:szCs w:val="18"/>
          <w:color w:val="6E7072"/>
          <w:spacing w:val="-12"/>
          <w:w w:val="116"/>
          <w:position w:val="-10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59"/>
          <w:position w:val="-10"/>
        </w:rPr>
        <w:t>X'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10"/>
        </w:rPr>
        <w:t>••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10"/>
        </w:rPr>
      </w:r>
      <w:r>
        <w:rPr>
          <w:rFonts w:ascii="Courier New" w:hAnsi="Courier New" w:cs="Courier New" w:eastAsia="Courier New"/>
          <w:sz w:val="31"/>
          <w:szCs w:val="31"/>
          <w:color w:val="494949"/>
          <w:spacing w:val="0"/>
          <w:w w:val="70"/>
          <w:position w:val="-9"/>
        </w:rPr>
        <w:t>ÇU</w:t>
      </w:r>
      <w:r>
        <w:rPr>
          <w:rFonts w:ascii="Courier New" w:hAnsi="Courier New" w:cs="Courier New" w:eastAsia="Courier New"/>
          <w:sz w:val="31"/>
          <w:szCs w:val="31"/>
          <w:color w:val="494949"/>
          <w:spacing w:val="-104"/>
          <w:w w:val="70"/>
          <w:position w:val="-9"/>
        </w:rPr>
        <w:t> </w:t>
      </w:r>
      <w:r>
        <w:rPr>
          <w:rFonts w:ascii="Courier New" w:hAnsi="Courier New" w:cs="Courier New" w:eastAsia="Courier New"/>
          <w:sz w:val="31"/>
          <w:szCs w:val="31"/>
          <w:color w:val="494949"/>
          <w:spacing w:val="0"/>
          <w:w w:val="100"/>
          <w:position w:val="-9"/>
        </w:rPr>
        <w:tab/>
      </w:r>
      <w:r>
        <w:rPr>
          <w:rFonts w:ascii="Courier New" w:hAnsi="Courier New" w:cs="Courier New" w:eastAsia="Courier New"/>
          <w:sz w:val="31"/>
          <w:szCs w:val="31"/>
          <w:color w:val="494949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31"/>
          <w:szCs w:val="31"/>
          <w:color w:val="B3B5B5"/>
          <w:spacing w:val="0"/>
          <w:w w:val="70"/>
          <w:position w:val="5"/>
        </w:rPr>
        <w:t>,</w:t>
      </w:r>
      <w:r>
        <w:rPr>
          <w:rFonts w:ascii="Times New Roman" w:hAnsi="Times New Roman" w:cs="Times New Roman" w:eastAsia="Times New Roman"/>
          <w:sz w:val="31"/>
          <w:szCs w:val="31"/>
          <w:color w:val="B3B5B5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B3B5B5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31"/>
          <w:szCs w:val="31"/>
          <w:color w:val="595959"/>
          <w:spacing w:val="0"/>
          <w:w w:val="100"/>
          <w:i/>
          <w:position w:val="5"/>
        </w:rPr>
        <w:t>a.</w:t>
      </w:r>
      <w:r>
        <w:rPr>
          <w:rFonts w:ascii="Times New Roman" w:hAnsi="Times New Roman" w:cs="Times New Roman" w:eastAsia="Times New Roman"/>
          <w:sz w:val="31"/>
          <w:szCs w:val="31"/>
          <w:color w:val="595959"/>
          <w:spacing w:val="-12"/>
          <w:w w:val="100"/>
          <w:i/>
          <w:position w:val="5"/>
        </w:rPr>
        <w:t>!</w:t>
      </w:r>
      <w:r>
        <w:rPr>
          <w:rFonts w:ascii="Times New Roman" w:hAnsi="Times New Roman" w:cs="Times New Roman" w:eastAsia="Times New Roman"/>
          <w:sz w:val="31"/>
          <w:szCs w:val="31"/>
          <w:color w:val="959595"/>
          <w:spacing w:val="0"/>
          <w:w w:val="100"/>
          <w:i/>
          <w:position w:val="5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959595"/>
          <w:spacing w:val="0"/>
          <w:w w:val="100"/>
          <w:i/>
          <w:position w:val="5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959595"/>
          <w:spacing w:val="55"/>
          <w:w w:val="100"/>
          <w:i/>
          <w:position w:val="5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5"/>
        </w:rPr>
        <w:t>u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5"/>
        </w:rPr>
      </w:r>
      <w:r>
        <w:rPr>
          <w:rFonts w:ascii="Arial" w:hAnsi="Arial" w:cs="Arial" w:eastAsia="Arial"/>
          <w:sz w:val="19"/>
          <w:szCs w:val="19"/>
          <w:color w:val="959595"/>
          <w:spacing w:val="0"/>
          <w:w w:val="100"/>
          <w:position w:val="5"/>
        </w:rPr>
        <w:t>.</w:t>
      </w:r>
      <w:r>
        <w:rPr>
          <w:rFonts w:ascii="Arial" w:hAnsi="Arial" w:cs="Arial" w:eastAsia="Arial"/>
          <w:sz w:val="19"/>
          <w:szCs w:val="19"/>
          <w:color w:val="959595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9"/>
          <w:szCs w:val="19"/>
          <w:color w:val="959595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30"/>
          <w:szCs w:val="30"/>
          <w:color w:val="595959"/>
          <w:spacing w:val="-11"/>
          <w:w w:val="199"/>
          <w:position w:val="5"/>
        </w:rPr>
        <w:t>\</w:t>
      </w:r>
      <w:r>
        <w:rPr>
          <w:rFonts w:ascii="Times New Roman" w:hAnsi="Times New Roman" w:cs="Times New Roman" w:eastAsia="Times New Roman"/>
          <w:sz w:val="30"/>
          <w:szCs w:val="30"/>
          <w:color w:val="808282"/>
          <w:spacing w:val="0"/>
          <w:w w:val="86"/>
          <w:position w:val="5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360"/>
        </w:sectPr>
      </w:pPr>
      <w:rPr/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9" w:lineRule="exact"/>
        <w:ind w:right="1477"/>
        <w:jc w:val="right"/>
        <w:tabs>
          <w:tab w:pos="1180" w:val="left"/>
          <w:tab w:pos="1780" w:val="left"/>
          <w:tab w:pos="242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B75"/>
          <w:i/>
          <w:position w:val="-2"/>
        </w:rPr>
        <w:t>'-.:ı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B75"/>
          <w:i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B3B5B5"/>
          <w:spacing w:val="0"/>
          <w:w w:val="48"/>
          <w:position w:val="-1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B3B5B5"/>
          <w:spacing w:val="2"/>
          <w:w w:val="48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6E7072"/>
          <w:spacing w:val="0"/>
          <w:w w:val="48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E7072"/>
          <w:spacing w:val="0"/>
          <w:w w:val="4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7072"/>
          <w:spacing w:val="6"/>
          <w:w w:val="4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59595"/>
          <w:spacing w:val="0"/>
          <w:w w:val="85"/>
          <w:position w:val="-1"/>
        </w:rPr>
        <w:t>;;</w:t>
      </w:r>
      <w:r>
        <w:rPr>
          <w:rFonts w:ascii="Times New Roman" w:hAnsi="Times New Roman" w:cs="Times New Roman" w:eastAsia="Times New Roman"/>
          <w:sz w:val="17"/>
          <w:szCs w:val="17"/>
          <w:color w:val="959595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7072"/>
          <w:spacing w:val="0"/>
          <w:w w:val="66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6E7072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63"/>
          <w:position w:val="-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-24"/>
          <w:w w:val="117"/>
          <w:i/>
          <w:position w:val="-1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B3B5B5"/>
          <w:spacing w:val="-18"/>
          <w:w w:val="149"/>
          <w:i/>
          <w:position w:val="-1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6E7072"/>
          <w:spacing w:val="0"/>
          <w:w w:val="88"/>
          <w:i/>
          <w:position w:val="-1"/>
        </w:rPr>
        <w:t>!</w:t>
      </w:r>
      <w:r>
        <w:rPr>
          <w:rFonts w:ascii="Times New Roman" w:hAnsi="Times New Roman" w:cs="Times New Roman" w:eastAsia="Times New Roman"/>
          <w:sz w:val="22"/>
          <w:szCs w:val="22"/>
          <w:color w:val="6E7072"/>
          <w:spacing w:val="-2"/>
          <w:w w:val="88"/>
          <w:i/>
          <w:position w:val="-1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16"/>
          <w:w w:val="87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0"/>
          <w:w w:val="68"/>
          <w:i/>
          <w:position w:val="-1"/>
        </w:rPr>
        <w:t>;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-11"/>
          <w:w w:val="68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808282"/>
          <w:spacing w:val="0"/>
          <w:w w:val="69"/>
          <w:i/>
          <w:position w:val="-1"/>
        </w:rPr>
        <w:t>;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81"/>
          <w:i/>
          <w:position w:val="-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8"/>
          <w:szCs w:val="8"/>
          <w:color w:val="808282"/>
          <w:spacing w:val="0"/>
          <w:w w:val="80"/>
          <w:i/>
          <w:position w:val="-1"/>
        </w:rPr>
        <w:t>(</w:t>
      </w:r>
      <w:r>
        <w:rPr>
          <w:rFonts w:ascii="Arial" w:hAnsi="Arial" w:cs="Arial" w:eastAsia="Arial"/>
          <w:sz w:val="8"/>
          <w:szCs w:val="8"/>
          <w:color w:val="808282"/>
          <w:spacing w:val="0"/>
          <w:w w:val="80"/>
          <w:i/>
          <w:position w:val="-1"/>
        </w:rPr>
        <w:t>&lt;</w:t>
      </w:r>
      <w:r>
        <w:rPr>
          <w:rFonts w:ascii="Arial" w:hAnsi="Arial" w:cs="Arial" w:eastAsia="Arial"/>
          <w:sz w:val="8"/>
          <w:szCs w:val="8"/>
          <w:color w:val="808282"/>
          <w:spacing w:val="0"/>
          <w:w w:val="80"/>
          <w:i/>
          <w:position w:val="-1"/>
        </w:rPr>
        <w:t>      </w:t>
      </w:r>
      <w:r>
        <w:rPr>
          <w:rFonts w:ascii="Arial" w:hAnsi="Arial" w:cs="Arial" w:eastAsia="Arial"/>
          <w:sz w:val="8"/>
          <w:szCs w:val="8"/>
          <w:color w:val="808282"/>
          <w:spacing w:val="2"/>
          <w:w w:val="80"/>
          <w:i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B3B5B5"/>
          <w:spacing w:val="0"/>
          <w:w w:val="100"/>
          <w:position w:val="-1"/>
        </w:rPr>
        <w:t>•</w:t>
      </w:r>
      <w:r>
        <w:rPr>
          <w:rFonts w:ascii="Arial" w:hAnsi="Arial" w:cs="Arial" w:eastAsia="Arial"/>
          <w:sz w:val="8"/>
          <w:szCs w:val="8"/>
          <w:color w:val="B3B5B5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B3B5B5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59595"/>
          <w:spacing w:val="0"/>
          <w:w w:val="185"/>
          <w:position w:val="-1"/>
        </w:rPr>
        <w:t>l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right="1423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0.9216pt;margin-top:7.083977pt;width:3.44134pt;height:7pt;mso-position-horizontal-relative:page;mso-position-vertical-relative:paragraph;z-index:-15168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B3B5B5"/>
                      <w:spacing w:val="0"/>
                      <w:w w:val="100"/>
                    </w:rPr>
                    <w:t>'·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6E7072"/>
          <w:spacing w:val="1"/>
          <w:w w:val="48"/>
          <w:position w:val="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959595"/>
          <w:spacing w:val="0"/>
          <w:w w:val="67"/>
          <w:position w:val="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959595"/>
          <w:spacing w:val="0"/>
          <w:w w:val="68"/>
          <w:position w:val="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959595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59595"/>
          <w:spacing w:val="1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5"/>
          <w:w w:val="147"/>
          <w:position w:val="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E7072"/>
          <w:spacing w:val="0"/>
          <w:w w:val="39"/>
          <w:position w:val="7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6E7072"/>
          <w:spacing w:val="-14"/>
          <w:w w:val="39"/>
          <w:position w:val="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E7072"/>
          <w:spacing w:val="0"/>
          <w:w w:val="156"/>
          <w:position w:val="7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6E7072"/>
          <w:spacing w:val="-13"/>
          <w:w w:val="156"/>
          <w:position w:val="7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959595"/>
          <w:spacing w:val="0"/>
          <w:w w:val="109"/>
          <w:position w:val="7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959595"/>
          <w:spacing w:val="0"/>
          <w:w w:val="100"/>
          <w:position w:val="7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959595"/>
          <w:spacing w:val="-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0"/>
          <w:w w:val="306"/>
          <w:position w:val="7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-2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59595"/>
          <w:spacing w:val="-45"/>
          <w:w w:val="171"/>
          <w:position w:val="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3B5B5"/>
          <w:spacing w:val="-51"/>
          <w:w w:val="103"/>
          <w:position w:val="7"/>
        </w:rPr>
        <w:t>·</w:t>
      </w:r>
      <w:r>
        <w:rPr>
          <w:rFonts w:ascii="Arial" w:hAnsi="Arial" w:cs="Arial" w:eastAsia="Arial"/>
          <w:sz w:val="27"/>
          <w:szCs w:val="27"/>
          <w:color w:val="B3B5B5"/>
          <w:spacing w:val="-38"/>
          <w:w w:val="163"/>
          <w:position w:val="-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3B5B5"/>
          <w:spacing w:val="0"/>
          <w:w w:val="30"/>
          <w:position w:val="7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B3B5B5"/>
          <w:spacing w:val="-5"/>
          <w:w w:val="100"/>
          <w:position w:val="7"/>
        </w:rPr>
        <w:t> </w:t>
      </w:r>
      <w:r>
        <w:rPr>
          <w:rFonts w:ascii="Arial" w:hAnsi="Arial" w:cs="Arial" w:eastAsia="Arial"/>
          <w:sz w:val="27"/>
          <w:szCs w:val="27"/>
          <w:color w:val="B3B5B5"/>
          <w:spacing w:val="-8"/>
          <w:w w:val="163"/>
          <w:position w:val="-4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959595"/>
          <w:spacing w:val="2"/>
          <w:w w:val="92"/>
          <w:position w:val="7"/>
        </w:rPr>
        <w:t>f</w:t>
      </w:r>
      <w:r>
        <w:rPr>
          <w:rFonts w:ascii="Times New Roman" w:hAnsi="Times New Roman" w:cs="Times New Roman" w:eastAsia="Times New Roman"/>
          <w:sz w:val="13"/>
          <w:szCs w:val="13"/>
          <w:color w:val="B3B5B5"/>
          <w:spacing w:val="-18"/>
          <w:w w:val="84"/>
          <w:position w:val="7"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808282"/>
          <w:spacing w:val="0"/>
          <w:w w:val="61"/>
          <w:position w:val="7"/>
        </w:rPr>
        <w:t>J</w:t>
      </w:r>
      <w:r>
        <w:rPr>
          <w:rFonts w:ascii="Times New Roman" w:hAnsi="Times New Roman" w:cs="Times New Roman" w:eastAsia="Times New Roman"/>
          <w:sz w:val="13"/>
          <w:szCs w:val="13"/>
          <w:color w:val="808282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08282"/>
          <w:spacing w:val="-1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95959"/>
          <w:spacing w:val="-14"/>
          <w:w w:val="199"/>
          <w:i/>
          <w:position w:val="7"/>
        </w:rPr>
        <w:t>: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0"/>
          <w:w w:val="199"/>
          <w:i/>
          <w:position w:val="7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-28"/>
          <w:w w:val="199"/>
          <w:i/>
          <w:position w:val="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135"/>
          <w:position w:val="-4"/>
        </w:rPr>
        <w:t>,</w:t>
      </w:r>
      <w:r>
        <w:rPr>
          <w:rFonts w:ascii="Arial" w:hAnsi="Arial" w:cs="Arial" w:eastAsia="Arial"/>
          <w:sz w:val="28"/>
          <w:szCs w:val="28"/>
          <w:color w:val="959595"/>
          <w:spacing w:val="-66"/>
          <w:w w:val="84"/>
          <w:position w:val="-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1"/>
          <w:w w:val="206"/>
          <w:i/>
          <w:position w:val="7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959595"/>
          <w:spacing w:val="0"/>
          <w:w w:val="63"/>
          <w:i/>
          <w:position w:val="7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959595"/>
          <w:spacing w:val="-29"/>
          <w:w w:val="63"/>
          <w:i/>
          <w:position w:val="7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B3B5B5"/>
          <w:spacing w:val="0"/>
          <w:w w:val="45"/>
          <w:i/>
          <w:position w:val="7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31" w:lineRule="exact"/>
        <w:ind w:right="1436"/>
        <w:jc w:val="right"/>
        <w:tabs>
          <w:tab w:pos="260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Courier New" w:hAnsi="Courier New" w:cs="Courier New" w:eastAsia="Courier New"/>
          <w:sz w:val="22"/>
          <w:szCs w:val="22"/>
          <w:color w:val="343434"/>
          <w:w w:val="102"/>
          <w:position w:val="-1"/>
        </w:rPr>
        <w:t>DÖLEN</w:t>
      </w:r>
      <w:r>
        <w:rPr>
          <w:rFonts w:ascii="Courier New" w:hAnsi="Courier New" w:cs="Courier New" w:eastAsia="Courier New"/>
          <w:sz w:val="22"/>
          <w:szCs w:val="22"/>
          <w:color w:val="343434"/>
          <w:w w:val="100"/>
          <w:position w:val="-1"/>
        </w:rPr>
        <w:tab/>
      </w:r>
      <w:r>
        <w:rPr>
          <w:rFonts w:ascii="Courier New" w:hAnsi="Courier New" w:cs="Courier New" w:eastAsia="Courier New"/>
          <w:sz w:val="22"/>
          <w:szCs w:val="22"/>
          <w:color w:val="343434"/>
          <w:w w:val="100"/>
          <w:position w:val="-1"/>
        </w:rPr>
      </w:r>
      <w:r>
        <w:rPr>
          <w:rFonts w:ascii="Arial" w:hAnsi="Arial" w:cs="Arial" w:eastAsia="Arial"/>
          <w:sz w:val="17"/>
          <w:szCs w:val="17"/>
          <w:color w:val="959595"/>
          <w:spacing w:val="3"/>
          <w:w w:val="210"/>
          <w:position w:val="2"/>
        </w:rPr>
        <w:t>,</w:t>
      </w:r>
      <w:r>
        <w:rPr>
          <w:rFonts w:ascii="Arial" w:hAnsi="Arial" w:cs="Arial" w:eastAsia="Arial"/>
          <w:sz w:val="17"/>
          <w:szCs w:val="17"/>
          <w:color w:val="959595"/>
          <w:spacing w:val="0"/>
          <w:w w:val="73"/>
          <w:position w:val="2"/>
        </w:rPr>
        <w:t>..</w:t>
      </w:r>
      <w:r>
        <w:rPr>
          <w:rFonts w:ascii="Arial" w:hAnsi="Arial" w:cs="Arial" w:eastAsia="Arial"/>
          <w:sz w:val="17"/>
          <w:szCs w:val="17"/>
          <w:color w:val="959595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959595"/>
          <w:spacing w:val="-22"/>
          <w:w w:val="156"/>
          <w:position w:val="2"/>
        </w:rPr>
        <w:t>,</w:t>
      </w:r>
      <w:r>
        <w:rPr>
          <w:rFonts w:ascii="Arial" w:hAnsi="Arial" w:cs="Arial" w:eastAsia="Arial"/>
          <w:sz w:val="17"/>
          <w:szCs w:val="17"/>
          <w:color w:val="6E7072"/>
          <w:spacing w:val="0"/>
          <w:w w:val="156"/>
          <w:position w:val="2"/>
        </w:rPr>
        <w:t>.</w:t>
      </w:r>
      <w:r>
        <w:rPr>
          <w:rFonts w:ascii="Arial" w:hAnsi="Arial" w:cs="Arial" w:eastAsia="Arial"/>
          <w:sz w:val="17"/>
          <w:szCs w:val="17"/>
          <w:color w:val="6E7072"/>
          <w:spacing w:val="0"/>
          <w:w w:val="156"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808282"/>
          <w:spacing w:val="0"/>
          <w:w w:val="63"/>
          <w:i/>
          <w:position w:val="2"/>
        </w:rPr>
        <w:t>r.</w:t>
      </w:r>
      <w:r>
        <w:rPr>
          <w:rFonts w:ascii="Arial" w:hAnsi="Arial" w:cs="Arial" w:eastAsia="Arial"/>
          <w:sz w:val="17"/>
          <w:szCs w:val="17"/>
          <w:color w:val="808282"/>
          <w:spacing w:val="14"/>
          <w:w w:val="63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59595"/>
          <w:spacing w:val="0"/>
          <w:w w:val="220"/>
          <w:position w:val="2"/>
        </w:rPr>
        <w:t>h</w:t>
      </w:r>
      <w:r>
        <w:rPr>
          <w:rFonts w:ascii="Times New Roman" w:hAnsi="Times New Roman" w:cs="Times New Roman" w:eastAsia="Times New Roman"/>
          <w:sz w:val="9"/>
          <w:szCs w:val="9"/>
          <w:color w:val="959595"/>
          <w:spacing w:val="8"/>
          <w:w w:val="220"/>
          <w:position w:val="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59595"/>
          <w:spacing w:val="0"/>
          <w:w w:val="220"/>
          <w:position w:val="2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959595"/>
          <w:spacing w:val="0"/>
          <w:w w:val="220"/>
          <w:position w:val="2"/>
        </w:rPr>
        <w:t>  </w:t>
      </w:r>
      <w:r>
        <w:rPr>
          <w:rFonts w:ascii="Times New Roman" w:hAnsi="Times New Roman" w:cs="Times New Roman" w:eastAsia="Times New Roman"/>
          <w:sz w:val="9"/>
          <w:szCs w:val="9"/>
          <w:color w:val="959595"/>
          <w:spacing w:val="11"/>
          <w:w w:val="220"/>
          <w:position w:val="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3B5B5"/>
          <w:spacing w:val="0"/>
          <w:w w:val="471"/>
          <w:position w:val="2"/>
        </w:rPr>
        <w:t>,</w:t>
      </w:r>
      <w:r>
        <w:rPr>
          <w:rFonts w:ascii="Times New Roman" w:hAnsi="Times New Roman" w:cs="Times New Roman" w:eastAsia="Times New Roman"/>
          <w:sz w:val="9"/>
          <w:szCs w:val="9"/>
          <w:color w:val="B3B5B5"/>
          <w:spacing w:val="-60"/>
          <w:w w:val="471"/>
          <w:position w:val="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59595"/>
          <w:spacing w:val="0"/>
          <w:w w:val="290"/>
          <w:position w:val="2"/>
        </w:rPr>
        <w:t>,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160" w:right="360"/>
          <w:cols w:num="2" w:equalWidth="0">
            <w:col w:w="524" w:space="1383"/>
            <w:col w:w="9493"/>
          </w:cols>
        </w:sectPr>
      </w:pPr>
      <w:rPr/>
    </w:p>
    <w:p>
      <w:pPr>
        <w:spacing w:before="0" w:after="0" w:line="194" w:lineRule="exact"/>
        <w:ind w:left="5810" w:right="5301"/>
        <w:jc w:val="center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13.45152pt;margin-top:32.501846pt;width:559.726092pt;height:778.945126pt;mso-position-horizontal-relative:page;mso-position-vertical-relative:page;z-index:-15175" coordorigin="269,650" coordsize="11195,15579">
            <v:group style="position:absolute;left:276;top:672;width:2024;height:2" coordorigin="276,672" coordsize="2024,2">
              <v:shape style="position:absolute;left:276;top:672;width:2024;height:2" coordorigin="276,672" coordsize="2024,0" path="m276,672l2300,672e" filled="f" stroked="t" strokeweight=".71424pt" strokecolor="#707070">
                <v:path arrowok="t"/>
              </v:shape>
            </v:group>
            <v:group style="position:absolute;left:283;top:664;width:2;height:1472" coordorigin="283,664" coordsize="2,1472">
              <v:shape style="position:absolute;left:283;top:664;width:2;height:1472" coordorigin="283,664" coordsize="0,1472" path="m283,2136l283,664e" filled="f" stroked="t" strokeweight=".95232pt" strokecolor="#9C9C9C">
                <v:path arrowok="t"/>
              </v:shape>
            </v:group>
            <v:group style="position:absolute;left:786;top:674;width:248;height:2" coordorigin="786,674" coordsize="248,2">
              <v:shape style="position:absolute;left:786;top:674;width:248;height:2" coordorigin="786,674" coordsize="248,0" path="m786,674l1033,674e" filled="f" stroked="t" strokeweight=".47616pt" strokecolor="#484848">
                <v:path arrowok="t"/>
              </v:shape>
            </v:group>
            <v:group style="position:absolute;left:2228;top:674;width:562;height:2" coordorigin="2228,674" coordsize="562,2">
              <v:shape style="position:absolute;left:2228;top:674;width:562;height:2" coordorigin="2228,674" coordsize="562,0" path="m2228,674l2790,674e" filled="f" stroked="t" strokeweight=".47616pt" strokecolor="#383838">
                <v:path arrowok="t"/>
              </v:shape>
            </v:group>
            <v:group style="position:absolute;left:7614;top:669;width:819;height:2" coordorigin="7614,669" coordsize="819,2">
              <v:shape style="position:absolute;left:7614;top:669;width:819;height:2" coordorigin="7614,669" coordsize="819,0" path="m7614,669l8433,669e" filled="f" stroked="t" strokeweight=".47616pt" strokecolor="#3B3B3B">
                <v:path arrowok="t"/>
              </v:shape>
            </v:group>
            <v:group style="position:absolute;left:9057;top:660;width:2;height:1529" coordorigin="9057,660" coordsize="2,1529">
              <v:shape style="position:absolute;left:9057;top:660;width:2;height:1529" coordorigin="9057,660" coordsize="0,1529" path="m9057,2189l9057,660e" filled="f" stroked="t" strokeweight=".95232pt" strokecolor="#707070">
                <v:path arrowok="t"/>
              </v:shape>
            </v:group>
            <v:group style="position:absolute;left:281;top:669;width:11152;height:2" coordorigin="281,669" coordsize="11152,2">
              <v:shape style="position:absolute;left:281;top:669;width:11152;height:2" coordorigin="281,669" coordsize="11152,0" path="m281,669l11433,669e" filled="f" stroked="t" strokeweight=".71424pt" strokecolor="#5B5B5B">
                <v:path arrowok="t"/>
              </v:shape>
            </v:group>
            <v:group style="position:absolute;left:11428;top:655;width:2;height:554" coordorigin="11428,655" coordsize="2,554">
              <v:shape style="position:absolute;left:11428;top:655;width:2;height:554" coordorigin="11428,655" coordsize="0,554" path="m11428,1209l11428,655e" filled="f" stroked="t" strokeweight=".47616pt" strokecolor="#3B3B3B">
                <v:path arrowok="t"/>
              </v:shape>
            </v:group>
            <v:group style="position:absolute;left:11433;top:1118;width:2;height:2309" coordorigin="11433,1118" coordsize="2,2309">
              <v:shape style="position:absolute;left:11433;top:1118;width:2;height:2309" coordorigin="11433,1118" coordsize="0,2309" path="m11433,3427l11433,1118e" filled="f" stroked="t" strokeweight=".95232pt" strokecolor="#606060">
                <v:path arrowok="t"/>
              </v:shape>
            </v:group>
            <v:group style="position:absolute;left:281;top:2189;width:2557;height:2" coordorigin="281,2189" coordsize="2557,2">
              <v:shape style="position:absolute;left:281;top:2189;width:2557;height:2" coordorigin="281,2189" coordsize="2557,0" path="m281,2189l2838,2189e" filled="f" stroked="t" strokeweight=".71424pt" strokecolor="#5B5B5B">
                <v:path arrowok="t"/>
              </v:shape>
            </v:group>
            <v:group style="position:absolute;left:288;top:908;width:2;height:2022" coordorigin="288,908" coordsize="2,2022">
              <v:shape style="position:absolute;left:288;top:908;width:2;height:2022" coordorigin="288,908" coordsize="0,2022" path="m288,2930l288,908e" filled="f" stroked="t" strokeweight=".95232pt" strokecolor="#808080">
                <v:path arrowok="t"/>
              </v:shape>
            </v:group>
            <v:group style="position:absolute;left:2276;top:669;width:2;height:1529" coordorigin="2276,669" coordsize="2,1529">
              <v:shape style="position:absolute;left:2276;top:669;width:2;height:1529" coordorigin="2276,669" coordsize="0,1529" path="m2276,2199l2276,669e" filled="f" stroked="t" strokeweight=".71424pt" strokecolor="#707070">
                <v:path arrowok="t"/>
              </v:shape>
            </v:group>
            <v:group style="position:absolute;left:2733;top:2189;width:357;height:2" coordorigin="2733,2189" coordsize="357,2">
              <v:shape style="position:absolute;left:2733;top:2189;width:357;height:2" coordorigin="2733,2189" coordsize="357,0" path="m2733,2189l3090,2189e" filled="f" stroked="t" strokeweight=".47616pt" strokecolor="#444444">
                <v:path arrowok="t"/>
              </v:shape>
            </v:group>
            <v:group style="position:absolute;left:3033;top:2189;width:443;height:2" coordorigin="3033,2189" coordsize="443,2">
              <v:shape style="position:absolute;left:3033;top:2189;width:443;height:2" coordorigin="3033,2189" coordsize="443,0" path="m3033,2189l3476,2189e" filled="f" stroked="t" strokeweight=".47616pt" strokecolor="#2F2F2F">
                <v:path arrowok="t"/>
              </v:shape>
            </v:group>
            <v:group style="position:absolute;left:3419;top:2189;width:243;height:2" coordorigin="3419,2189" coordsize="243,2">
              <v:shape style="position:absolute;left:3419;top:2189;width:243;height:2" coordorigin="3419,2189" coordsize="243,0" path="m3419,2189l3662,2189e" filled="f" stroked="t" strokeweight=".47616pt" strokecolor="#444444">
                <v:path arrowok="t"/>
              </v:shape>
            </v:group>
            <v:group style="position:absolute;left:3605;top:2189;width:2886;height:2" coordorigin="3605,2189" coordsize="2886,2">
              <v:shape style="position:absolute;left:3605;top:2189;width:2886;height:2" coordorigin="3605,2189" coordsize="2886,0" path="m3605,2189l6490,2189e" filled="f" stroked="t" strokeweight=".71424pt" strokecolor="#606060">
                <v:path arrowok="t"/>
              </v:shape>
            </v:group>
            <v:group style="position:absolute;left:6409;top:2187;width:900;height:2" coordorigin="6409,2187" coordsize="900,2">
              <v:shape style="position:absolute;left:6409;top:2187;width:900;height:2" coordorigin="6409,2187" coordsize="900,0" path="m6409,2187l7309,2187e" filled="f" stroked="t" strokeweight=".47616pt" strokecolor="#484848">
                <v:path arrowok="t"/>
              </v:shape>
            </v:group>
            <v:group style="position:absolute;left:7252;top:2184;width:1833;height:2" coordorigin="7252,2184" coordsize="1833,2">
              <v:shape style="position:absolute;left:7252;top:2184;width:1833;height:2" coordorigin="7252,2184" coordsize="1833,0" path="m7252,2184l9085,2184e" filled="f" stroked="t" strokeweight=".95232pt" strokecolor="#646464">
                <v:path arrowok="t"/>
              </v:shape>
            </v:group>
            <v:group style="position:absolute;left:9014;top:2184;width:267;height:2" coordorigin="9014,2184" coordsize="267,2">
              <v:shape style="position:absolute;left:9014;top:2184;width:267;height:2" coordorigin="9014,2184" coordsize="267,0" path="m9014,2184l9280,2184e" filled="f" stroked="t" strokeweight=".47616pt" strokecolor="#3F3F3F">
                <v:path arrowok="t"/>
              </v:shape>
            </v:group>
            <v:group style="position:absolute;left:9223;top:2179;width:1705;height:2" coordorigin="9223,2179" coordsize="1705,2">
              <v:shape style="position:absolute;left:9223;top:2179;width:1705;height:2" coordorigin="9223,2179" coordsize="1705,0" path="m9223,2179l10928,2179e" filled="f" stroked="t" strokeweight=".71424pt" strokecolor="#606060">
                <v:path arrowok="t"/>
              </v:shape>
            </v:group>
            <v:group style="position:absolute;left:10871;top:2179;width:571;height:2" coordorigin="10871,2179" coordsize="571,2">
              <v:shape style="position:absolute;left:10871;top:2179;width:571;height:2" coordorigin="10871,2179" coordsize="571,0" path="m10871,2179l11442,2179e" filled="f" stroked="t" strokeweight=".47616pt" strokecolor="#3F3F3F">
                <v:path arrowok="t"/>
              </v:shape>
            </v:group>
            <v:group style="position:absolute;left:281;top:2428;width:7809;height:2" coordorigin="281,2428" coordsize="7809,2">
              <v:shape style="position:absolute;left:281;top:2428;width:7809;height:2" coordorigin="281,2428" coordsize="7809,0" path="m281,2428l8090,2428e" filled="f" stroked="t" strokeweight=".71424pt" strokecolor="#575757">
                <v:path arrowok="t"/>
              </v:shape>
            </v:group>
            <v:group style="position:absolute;left:8033;top:2426;width:1248;height:2" coordorigin="8033,2426" coordsize="1248,2">
              <v:shape style="position:absolute;left:8033;top:2426;width:1248;height:2" coordorigin="8033,2426" coordsize="1248,0" path="m8033,2426l9280,2426e" filled="f" stroked="t" strokeweight=".47616pt" strokecolor="#3B3B3B">
                <v:path arrowok="t"/>
              </v:shape>
            </v:group>
            <v:group style="position:absolute;left:9223;top:2423;width:2219;height:2" coordorigin="9223,2423" coordsize="2219,2">
              <v:shape style="position:absolute;left:9223;top:2423;width:2219;height:2" coordorigin="9223,2423" coordsize="2219,0" path="m9223,2423l11442,2423e" filled="f" stroked="t" strokeweight=".71424pt" strokecolor="#545454">
                <v:path arrowok="t"/>
              </v:shape>
            </v:group>
            <v:group style="position:absolute;left:281;top:2669;width:11161;height:2" coordorigin="281,2669" coordsize="11161,2">
              <v:shape style="position:absolute;left:281;top:2669;width:11161;height:2" coordorigin="281,2669" coordsize="11161,0" path="m281,2669l11442,2669e" filled="f" stroked="t" strokeweight=".71424pt" strokecolor="#545454">
                <v:path arrowok="t"/>
              </v:shape>
            </v:group>
            <v:group style="position:absolute;left:281;top:2913;width:6614;height:2" coordorigin="281,2913" coordsize="6614,2">
              <v:shape style="position:absolute;left:281;top:2913;width:6614;height:2" coordorigin="281,2913" coordsize="6614,0" path="m281,2913l6895,2913e" filled="f" stroked="t" strokeweight=".71424pt" strokecolor="#545454">
                <v:path arrowok="t"/>
              </v:shape>
            </v:group>
            <v:group style="position:absolute;left:6838;top:2911;width:471;height:2" coordorigin="6838,2911" coordsize="471,2">
              <v:shape style="position:absolute;left:6838;top:2911;width:471;height:2" coordorigin="6838,2911" coordsize="471,0" path="m6838,2911l7309,2911e" filled="f" stroked="t" strokeweight=".47616pt" strokecolor="#3B3B3B">
                <v:path arrowok="t"/>
              </v:shape>
            </v:group>
            <v:group style="position:absolute;left:7252;top:2911;width:1824;height:2" coordorigin="7252,2911" coordsize="1824,2">
              <v:shape style="position:absolute;left:7252;top:2911;width:1824;height:2" coordorigin="7252,2911" coordsize="1824,0" path="m7252,2911l9076,2911e" filled="f" stroked="t" strokeweight=".95232pt" strokecolor="#606060">
                <v:path arrowok="t"/>
              </v:shape>
            </v:group>
            <v:group style="position:absolute;left:9018;top:2911;width:262;height:2" coordorigin="9018,2911" coordsize="262,2">
              <v:shape style="position:absolute;left:9018;top:2911;width:262;height:2" coordorigin="9018,2911" coordsize="262,0" path="m9018,2911l9280,2911e" filled="f" stroked="t" strokeweight=".47616pt" strokecolor="#3F3F3F">
                <v:path arrowok="t"/>
              </v:shape>
            </v:group>
            <v:group style="position:absolute;left:9223;top:2906;width:1705;height:2" coordorigin="9223,2906" coordsize="1705,2">
              <v:shape style="position:absolute;left:9223;top:2906;width:1705;height:2" coordorigin="9223,2906" coordsize="1705,0" path="m9223,2906l10928,2906e" filled="f" stroked="t" strokeweight=".71424pt" strokecolor="#5B5B5B">
                <v:path arrowok="t"/>
              </v:shape>
            </v:group>
            <v:group style="position:absolute;left:10871;top:2906;width:576;height:2" coordorigin="10871,2906" coordsize="576,2">
              <v:shape style="position:absolute;left:10871;top:2906;width:576;height:2" coordorigin="10871,2906" coordsize="576,0" path="m10871,2906l11447,2906e" filled="f" stroked="t" strokeweight=".47616pt" strokecolor="#3F3F3F">
                <v:path arrowok="t"/>
              </v:shape>
            </v:group>
            <v:group style="position:absolute;left:5581;top:3159;width:267;height:2" coordorigin="5581,3159" coordsize="267,2">
              <v:shape style="position:absolute;left:5581;top:3159;width:267;height:2" coordorigin="5581,3159" coordsize="267,0" path="m5581,3159l5847,3159e" filled="f" stroked="t" strokeweight=".47616pt" strokecolor="#343434">
                <v:path arrowok="t"/>
              </v:shape>
            </v:group>
            <v:group style="position:absolute;left:5790;top:3157;width:1928;height:2" coordorigin="5790,3157" coordsize="1928,2">
              <v:shape style="position:absolute;left:5790;top:3157;width:1928;height:2" coordorigin="5790,3157" coordsize="1928,0" path="m5790,3157l7719,3157e" filled="f" stroked="t" strokeweight=".71424pt" strokecolor="#575757">
                <v:path arrowok="t"/>
              </v:shape>
            </v:group>
            <v:group style="position:absolute;left:7614;top:3155;width:819;height:2" coordorigin="7614,3155" coordsize="819,2">
              <v:shape style="position:absolute;left:7614;top:3155;width:819;height:2" coordorigin="7614,3155" coordsize="819,0" path="m7614,3155l8433,3155e" filled="f" stroked="t" strokeweight=".47616pt" strokecolor="#3B3B3B">
                <v:path arrowok="t"/>
              </v:shape>
            </v:group>
            <v:group style="position:absolute;left:8376;top:3152;width:3071;height:2" coordorigin="8376,3152" coordsize="3071,2">
              <v:shape style="position:absolute;left:8376;top:3152;width:3071;height:2" coordorigin="8376,3152" coordsize="3071,0" path="m8376,3152l11447,3152e" filled="f" stroked="t" strokeweight=".71424pt" strokecolor="#5B5B5B">
                <v:path arrowok="t"/>
              </v:shape>
            </v:group>
            <v:group style="position:absolute;left:3852;top:3401;width:3176;height:2" coordorigin="3852,3401" coordsize="3176,2">
              <v:shape style="position:absolute;left:3852;top:3401;width:3176;height:2" coordorigin="3852,3401" coordsize="3176,0" path="m3852,3401l7028,3401e" filled="f" stroked="t" strokeweight=".71424pt" strokecolor="#5B5B5B">
                <v:path arrowok="t"/>
              </v:shape>
            </v:group>
            <v:group style="position:absolute;left:6838;top:3398;width:471;height:2" coordorigin="6838,3398" coordsize="471,2">
              <v:shape style="position:absolute;left:6838;top:3398;width:471;height:2" coordorigin="6838,3398" coordsize="471,0" path="m6838,3398l7309,3398e" filled="f" stroked="t" strokeweight=".47616pt" strokecolor="#4B4B4B">
                <v:path arrowok="t"/>
              </v:shape>
            </v:group>
            <v:group style="position:absolute;left:7252;top:3398;width:419;height:2" coordorigin="7252,3398" coordsize="419,2">
              <v:shape style="position:absolute;left:7252;top:3398;width:419;height:2" coordorigin="7252,3398" coordsize="419,0" path="m7252,3398l7671,3398e" filled="f" stroked="t" strokeweight=".47616pt" strokecolor="#343434">
                <v:path arrowok="t"/>
              </v:shape>
            </v:group>
            <v:group style="position:absolute;left:7614;top:3391;width:3833;height:2" coordorigin="7614,3391" coordsize="3833,2">
              <v:shape style="position:absolute;left:7614;top:3391;width:3833;height:2" coordorigin="7614,3391" coordsize="3833,0" path="m7614,3391l11447,3391e" filled="f" stroked="t" strokeweight=".71424pt" strokecolor="#5B5B5B">
                <v:path arrowok="t"/>
              </v:shape>
            </v:group>
            <v:group style="position:absolute;left:3764;top:3393;width:2;height:774" coordorigin="3764,3393" coordsize="2,774">
              <v:shape style="position:absolute;left:3764;top:3393;width:2;height:774" coordorigin="3764,3393" coordsize="0,774" path="m3764,4168l3764,3393e" filled="f" stroked="t" strokeweight=".95232pt" strokecolor="#575757">
                <v:path arrowok="t"/>
              </v:shape>
            </v:group>
            <v:group style="position:absolute;left:6878;top:3393;width:2;height:526" coordorigin="6878,3393" coordsize="2,526">
              <v:shape style="position:absolute;left:6878;top:3393;width:2;height:526" coordorigin="6878,3393" coordsize="0,526" path="m6878,3919l6878,3393e" filled="f" stroked="t" strokeweight=".95232pt" strokecolor="#606060">
                <v:path arrowok="t"/>
              </v:shape>
            </v:group>
            <v:group style="position:absolute;left:6861;top:3647;width:2186;height:2" coordorigin="6861,3647" coordsize="2186,2">
              <v:shape style="position:absolute;left:6861;top:3647;width:2186;height:2" coordorigin="6861,3647" coordsize="2186,0" path="m6861,3647l9047,3647e" filled="f" stroked="t" strokeweight=".23808pt" strokecolor="#4F4F4F">
                <v:path arrowok="t"/>
              </v:shape>
            </v:group>
            <v:group style="position:absolute;left:9047;top:3647;width:1852;height:2" coordorigin="9047,3647" coordsize="1852,2">
              <v:shape style="position:absolute;left:9047;top:3647;width:1852;height:2" coordorigin="9047,3647" coordsize="1852,0" path="m9047,3647l10899,3647e" filled="f" stroked="t" strokeweight=".23808pt" strokecolor="#000000">
                <v:path arrowok="t"/>
              </v:shape>
            </v:group>
            <v:group style="position:absolute;left:10899;top:3647;width:538;height:2" coordorigin="10899,3647" coordsize="538,2">
              <v:shape style="position:absolute;left:10899;top:3647;width:538;height:2" coordorigin="10899,3647" coordsize="538,0" path="m10899,3647l11437,3647e" filled="f" stroked="t" strokeweight=".23808pt" strokecolor="#3B3B3B">
                <v:path arrowok="t"/>
              </v:shape>
            </v:group>
            <v:group style="position:absolute;left:11435;top:3355;width:2;height:325" coordorigin="11435,3355" coordsize="2,325">
              <v:shape style="position:absolute;left:11435;top:3355;width:2;height:325" coordorigin="11435,3355" coordsize="0,325" path="m11435,3680l11435,3355e" filled="f" stroked="t" strokeweight=".71424pt" strokecolor="#545454">
                <v:path arrowok="t"/>
              </v:shape>
            </v:group>
            <v:group style="position:absolute;left:3752;top:3828;width:2938;height:2" coordorigin="3752,3828" coordsize="2938,2">
              <v:shape style="position:absolute;left:3752;top:3828;width:2938;height:2" coordorigin="3752,3828" coordsize="2938,0" path="m3752,3828l6690,3828e" filled="f" stroked="t" strokeweight=".71424pt" strokecolor="#676767">
                <v:path arrowok="t"/>
              </v:shape>
            </v:group>
            <v:group style="position:absolute;left:11437;top:3618;width:2;height:846" coordorigin="11437,3618" coordsize="2,846">
              <v:shape style="position:absolute;left:11437;top:3618;width:2;height:846" coordorigin="11437,3618" coordsize="0,846" path="m11437,4464l11437,3618e" filled="f" stroked="t" strokeweight=".47616pt" strokecolor="#3F3F3F">
                <v:path arrowok="t"/>
              </v:shape>
            </v:group>
            <v:group style="position:absolute;left:281;top:4163;width:562;height:2" coordorigin="281,4163" coordsize="562,2">
              <v:shape style="position:absolute;left:281;top:4163;width:562;height:2" coordorigin="281,4163" coordsize="562,0" path="m281,4163l843,4163e" filled="f" stroked="t" strokeweight=".47616pt" strokecolor="#3F3F3F">
                <v:path arrowok="t"/>
              </v:shape>
            </v:group>
            <v:group style="position:absolute;left:786;top:4163;width:248;height:2" coordorigin="786,4163" coordsize="248,2">
              <v:shape style="position:absolute;left:786;top:4163;width:248;height:2" coordorigin="786,4163" coordsize="248,0" path="m786,4163l1033,4163e" filled="f" stroked="t" strokeweight=".47616pt" strokecolor="#2B2B2B">
                <v:path arrowok="t"/>
              </v:shape>
            </v:group>
            <v:group style="position:absolute;left:976;top:4163;width:1095;height:2" coordorigin="976,4163" coordsize="1095,2">
              <v:shape style="position:absolute;left:976;top:4163;width:1095;height:2" coordorigin="976,4163" coordsize="1095,0" path="m976,4163l2071,4163e" filled="f" stroked="t" strokeweight=".71424pt" strokecolor="#575757">
                <v:path arrowok="t"/>
              </v:shape>
            </v:group>
            <v:group style="position:absolute;left:2014;top:4163;width:776;height:2" coordorigin="2014,4163" coordsize="776,2">
              <v:shape style="position:absolute;left:2014;top:4163;width:776;height:2" coordorigin="2014,4163" coordsize="776,0" path="m2014,4163l2790,4163e" filled="f" stroked="t" strokeweight=".47616pt" strokecolor="#343434">
                <v:path arrowok="t"/>
              </v:shape>
            </v:group>
            <v:group style="position:absolute;left:2733;top:4161;width:1062;height:2" coordorigin="2733,4161" coordsize="1062,2">
              <v:shape style="position:absolute;left:2733;top:4161;width:1062;height:2" coordorigin="2733,4161" coordsize="1062,0" path="m2733,4161l3795,4161e" filled="f" stroked="t" strokeweight=".95232pt" strokecolor="#5B5B5B">
                <v:path arrowok="t"/>
              </v:shape>
            </v:group>
            <v:group style="position:absolute;left:3685;top:4161;width:3033;height:2" coordorigin="3685,4161" coordsize="3033,2">
              <v:shape style="position:absolute;left:3685;top:4161;width:3033;height:2" coordorigin="3685,4161" coordsize="3033,0" path="m3685,4161l6719,4161e" filled="f" stroked="t" strokeweight=".95232pt" strokecolor="#3F3F3F">
                <v:path arrowok="t"/>
              </v:shape>
            </v:group>
            <v:group style="position:absolute;left:3852;top:4158;width:676;height:2" coordorigin="3852,4158" coordsize="676,2">
              <v:shape style="position:absolute;left:3852;top:4158;width:676;height:2" coordorigin="3852,4158" coordsize="676,0" path="m3852,4158l4528,4158e" filled="f" stroked="t" strokeweight=".95232pt" strokecolor="#282828">
                <v:path arrowok="t"/>
              </v:shape>
            </v:group>
            <v:group style="position:absolute;left:6881;top:3785;width:2;height:387" coordorigin="6881,3785" coordsize="2,387">
              <v:shape style="position:absolute;left:6881;top:3785;width:2;height:387" coordorigin="6881,3785" coordsize="0,387" path="m6881,4173l6881,3785e" filled="f" stroked="t" strokeweight=".71424pt" strokecolor="#484848">
                <v:path arrowok="t"/>
              </v:shape>
            </v:group>
            <v:group style="position:absolute;left:6247;top:4158;width:5200;height:2" coordorigin="6247,4158" coordsize="5200,2">
              <v:shape style="position:absolute;left:6247;top:4158;width:5200;height:2" coordorigin="6247,4158" coordsize="5200,0" path="m6247,4158l11447,4158e" filled="f" stroked="t" strokeweight=".71424pt" strokecolor="#5B5B5B">
                <v:path arrowok="t"/>
              </v:shape>
            </v:group>
            <v:group style="position:absolute;left:281;top:4443;width:1790;height:2" coordorigin="281,4443" coordsize="1790,2">
              <v:shape style="position:absolute;left:281;top:4443;width:1790;height:2" coordorigin="281,4443" coordsize="1790,0" path="m281,4443l2071,4443e" filled="f" stroked="t" strokeweight=".71424pt" strokecolor="#606060">
                <v:path arrowok="t"/>
              </v:shape>
            </v:group>
            <v:group style="position:absolute;left:2014;top:4440;width:286;height:2" coordorigin="2014,4440" coordsize="286,2">
              <v:shape style="position:absolute;left:2014;top:4440;width:286;height:2" coordorigin="2014,4440" coordsize="286,0" path="m2014,4440l2300,4440e" filled="f" stroked="t" strokeweight=".47616pt" strokecolor="#444444">
                <v:path arrowok="t"/>
              </v:shape>
            </v:group>
            <v:group style="position:absolute;left:2281;top:4149;width:2;height:550" coordorigin="2281,4149" coordsize="2,550">
              <v:shape style="position:absolute;left:2281;top:4149;width:2;height:550" coordorigin="2281,4149" coordsize="0,550" path="m2281,4698l2281,4149e" filled="f" stroked="t" strokeweight=".71424pt" strokecolor="#4B4B4B">
                <v:path arrowok="t"/>
              </v:shape>
            </v:group>
            <v:group style="position:absolute;left:2228;top:4440;width:3409;height:2" coordorigin="2228,4440" coordsize="3409,2">
              <v:shape style="position:absolute;left:2228;top:4440;width:3409;height:2" coordorigin="2228,4440" coordsize="3409,0" path="m2228,4440l5638,4440e" filled="f" stroked="t" strokeweight=".71424pt" strokecolor="#4F4F4F">
                <v:path arrowok="t"/>
              </v:shape>
            </v:group>
            <v:group style="position:absolute;left:5581;top:4440;width:271;height:2" coordorigin="5581,4440" coordsize="271,2">
              <v:shape style="position:absolute;left:5581;top:4440;width:271;height:2" coordorigin="5581,4440" coordsize="271,0" path="m5581,4440l5852,4440e" filled="f" stroked="t" strokeweight=".47616pt" strokecolor="#2B2B2B">
                <v:path arrowok="t"/>
              </v:shape>
            </v:group>
            <v:group style="position:absolute;left:5819;top:4144;width:2;height:292" coordorigin="5819,4144" coordsize="2,292">
              <v:shape style="position:absolute;left:5819;top:4144;width:2;height:292" coordorigin="5819,4144" coordsize="0,292" path="m5819,4435l5819,4144e" filled="f" stroked="t" strokeweight=".23808pt" strokecolor="#343434">
                <v:path arrowok="t"/>
              </v:shape>
            </v:group>
            <v:group style="position:absolute;left:5790;top:4438;width:5657;height:2" coordorigin="5790,4438" coordsize="5657,2">
              <v:shape style="position:absolute;left:5790;top:4438;width:5657;height:2" coordorigin="5790,4438" coordsize="5657,0" path="m5790,4438l11447,4438e" filled="f" stroked="t" strokeweight=".71424pt" strokecolor="#575757">
                <v:path arrowok="t"/>
              </v:shape>
            </v:group>
            <v:group style="position:absolute;left:295;top:664;width:2;height:15543" coordorigin="295,664" coordsize="2,15543">
              <v:shape style="position:absolute;left:295;top:664;width:2;height:15543" coordorigin="295,664" coordsize="0,15543" path="m295,16207l295,664e" filled="f" stroked="t" strokeweight=".71424pt" strokecolor="#5B5B5B">
                <v:path arrowok="t"/>
              </v:shape>
            </v:group>
            <v:group style="position:absolute;left:2276;top:4679;width:3362;height:2" coordorigin="2276,4679" coordsize="3362,2">
              <v:shape style="position:absolute;left:2276;top:4679;width:3362;height:2" coordorigin="2276,4679" coordsize="3362,0" path="m2276,4679l5638,4679e" filled="f" stroked="t" strokeweight=".71424pt" strokecolor="#545454">
                <v:path arrowok="t"/>
              </v:shape>
            </v:group>
            <v:group style="position:absolute;left:5581;top:4679;width:267;height:2" coordorigin="5581,4679" coordsize="267,2">
              <v:shape style="position:absolute;left:5581;top:4679;width:267;height:2" coordorigin="5581,4679" coordsize="267,0" path="m5581,4679l5847,4679e" filled="f" stroked="t" strokeweight=".47616pt" strokecolor="#2B2B2B">
                <v:path arrowok="t"/>
              </v:shape>
            </v:group>
            <v:group style="position:absolute;left:5790;top:4679;width:1519;height:2" coordorigin="5790,4679" coordsize="1519,2">
              <v:shape style="position:absolute;left:5790;top:4679;width:1519;height:2" coordorigin="5790,4679" coordsize="1519,0" path="m5790,4679l7309,4679e" filled="f" stroked="t" strokeweight=".71424pt" strokecolor="#606060">
                <v:path arrowok="t"/>
              </v:shape>
            </v:group>
            <v:group style="position:absolute;left:7252;top:4679;width:419;height:2" coordorigin="7252,4679" coordsize="419,2">
              <v:shape style="position:absolute;left:7252;top:4679;width:419;height:2" coordorigin="7252,4679" coordsize="419,0" path="m7252,4679l7671,4679e" filled="f" stroked="t" strokeweight=".47616pt" strokecolor="#343434">
                <v:path arrowok="t"/>
              </v:shape>
            </v:group>
            <v:group style="position:absolute;left:7614;top:4677;width:3833;height:2" coordorigin="7614,4677" coordsize="3833,2">
              <v:shape style="position:absolute;left:7614;top:4677;width:3833;height:2" coordorigin="7614,4677" coordsize="3833,0" path="m7614,4677l11447,4677e" filled="f" stroked="t" strokeweight=".71424pt" strokecolor="#606060">
                <v:path arrowok="t"/>
              </v:shape>
            </v:group>
            <v:group style="position:absolute;left:11445;top:3408;width:2;height:9139" coordorigin="11445,3408" coordsize="2,9139">
              <v:shape style="position:absolute;left:11445;top:3408;width:2;height:9139" coordorigin="11445,3408" coordsize="0,9139" path="m11445,12546l11445,3408e" filled="f" stroked="t" strokeweight=".71424pt" strokecolor="#5B5B5B">
                <v:path arrowok="t"/>
              </v:shape>
            </v:group>
            <v:group style="position:absolute;left:290;top:4641;width:2;height:306" coordorigin="290,4641" coordsize="2,306">
              <v:shape style="position:absolute;left:290;top:4641;width:2;height:306" coordorigin="290,4641" coordsize="0,306" path="m290,4947l290,4641e" filled="f" stroked="t" strokeweight=".47616pt" strokecolor="#383838">
                <v:path arrowok="t"/>
              </v:shape>
            </v:group>
            <v:group style="position:absolute;left:2281;top:4641;width:2;height:559" coordorigin="2281,4641" coordsize="2,559">
              <v:shape style="position:absolute;left:2281;top:4641;width:2;height:559" coordorigin="2281,4641" coordsize="0,559" path="m2281,5200l2281,4641e" filled="f" stroked="t" strokeweight=".47616pt" strokecolor="#282828">
                <v:path arrowok="t"/>
              </v:shape>
            </v:group>
            <v:group style="position:absolute;left:4828;top:4670;width:2;height:798" coordorigin="4828,4670" coordsize="2,798">
              <v:shape style="position:absolute;left:4828;top:4670;width:2;height:798" coordorigin="4828,4670" coordsize="0,798" path="m4828,5468l4828,4670e" filled="f" stroked="t" strokeweight=".95232pt" strokecolor="#5B5B5B">
                <v:path arrowok="t"/>
              </v:shape>
            </v:group>
            <v:group style="position:absolute;left:4819;top:5167;width:2076;height:2" coordorigin="4819,5167" coordsize="2076,2">
              <v:shape style="position:absolute;left:4819;top:5167;width:2076;height:2" coordorigin="4819,5167" coordsize="2076,0" path="m4819,5167l6895,5167e" filled="f" stroked="t" strokeweight=".71424pt" strokecolor="#575757">
                <v:path arrowok="t"/>
              </v:shape>
            </v:group>
            <v:group style="position:absolute;left:7642;top:4665;width:2;height:516" coordorigin="7642,4665" coordsize="2,516">
              <v:shape style="position:absolute;left:7642;top:4665;width:2;height:516" coordorigin="7642,4665" coordsize="0,516" path="m7642,5181l7642,4665e" filled="f" stroked="t" strokeweight=".23808pt" strokecolor="#444444">
                <v:path arrowok="t"/>
              </v:shape>
            </v:group>
            <v:group style="position:absolute;left:6838;top:5167;width:838;height:2" coordorigin="6838,5167" coordsize="838,2">
              <v:shape style="position:absolute;left:6838;top:5167;width:838;height:2" coordorigin="6838,5167" coordsize="838,0" path="m6838,5167l7676,5167e" filled="f" stroked="t" strokeweight=".47616pt" strokecolor="#3B3B3B">
                <v:path arrowok="t"/>
              </v:shape>
            </v:group>
            <v:group style="position:absolute;left:7614;top:5164;width:1462;height:2" coordorigin="7614,5164" coordsize="1462,2">
              <v:shape style="position:absolute;left:7614;top:5164;width:1462;height:2" coordorigin="7614,5164" coordsize="1462,0" path="m7614,5164l9076,5164e" filled="f" stroked="t" strokeweight=".95232pt" strokecolor="#646464">
                <v:path arrowok="t"/>
              </v:shape>
            </v:group>
            <v:group style="position:absolute;left:9018;top:5167;width:262;height:2" coordorigin="9018,5167" coordsize="262,2">
              <v:shape style="position:absolute;left:9018;top:5167;width:262;height:2" coordorigin="9018,5167" coordsize="262,0" path="m9018,5167l9280,5167e" filled="f" stroked="t" strokeweight=".47616pt" strokecolor="#4B4B4B">
                <v:path arrowok="t"/>
              </v:shape>
            </v:group>
            <v:group style="position:absolute;left:9176;top:5162;width:1790;height:2" coordorigin="9176,5162" coordsize="1790,2">
              <v:shape style="position:absolute;left:9176;top:5162;width:1790;height:2" coordorigin="9176,5162" coordsize="1790,0" path="m9176,5162l10966,5162e" filled="f" stroked="t" strokeweight=".71424pt" strokecolor="#5B5B5B">
                <v:path arrowok="t"/>
              </v:shape>
            </v:group>
            <v:group style="position:absolute;left:10871;top:5162;width:581;height:2" coordorigin="10871,5162" coordsize="581,2">
              <v:shape style="position:absolute;left:10871;top:5162;width:581;height:2" coordorigin="10871,5162" coordsize="581,0" path="m10871,5162l11452,5162e" filled="f" stroked="t" strokeweight=".47616pt" strokecolor="#3F3F3F">
                <v:path arrowok="t"/>
              </v:shape>
            </v:group>
            <v:group style="position:absolute;left:2281;top:5143;width:2;height:282" coordorigin="2281,5143" coordsize="2,282">
              <v:shape style="position:absolute;left:2281;top:5143;width:2;height:282" coordorigin="2281,5143" coordsize="0,282" path="m2281,5425l2281,5143e" filled="f" stroked="t" strokeweight=".47616pt" strokecolor="#3F3F3F">
                <v:path arrowok="t"/>
              </v:shape>
            </v:group>
            <v:group style="position:absolute;left:4824;top:5408;width:3705;height:2" coordorigin="4824,5408" coordsize="3705,2">
              <v:shape style="position:absolute;left:4824;top:5408;width:3705;height:2" coordorigin="4824,5408" coordsize="3705,0" path="m4824,5408l8528,5408e" filled="f" stroked="t" strokeweight=".71424pt" strokecolor="#575757">
                <v:path arrowok="t"/>
              </v:shape>
            </v:group>
            <v:group style="position:absolute;left:8376;top:5406;width:905;height:2" coordorigin="8376,5406" coordsize="905,2">
              <v:shape style="position:absolute;left:8376;top:5406;width:905;height:2" coordorigin="8376,5406" coordsize="905,0" path="m8376,5406l9280,5406e" filled="f" stroked="t" strokeweight=".47616pt" strokecolor="#3F3F3F">
                <v:path arrowok="t"/>
              </v:shape>
            </v:group>
            <v:group style="position:absolute;left:9223;top:5406;width:2228;height:2" coordorigin="9223,5406" coordsize="2228,2">
              <v:shape style="position:absolute;left:9223;top:5406;width:2228;height:2" coordorigin="9223,5406" coordsize="2228,0" path="m9223,5406l11452,5406e" filled="f" stroked="t" strokeweight=".71424pt" strokecolor="#575757">
                <v:path arrowok="t"/>
              </v:shape>
            </v:group>
            <v:group style="position:absolute;left:2281;top:5334;width:2;height:597" coordorigin="2281,5334" coordsize="2,597">
              <v:shape style="position:absolute;left:2281;top:5334;width:2;height:597" coordorigin="2281,5334" coordsize="0,597" path="m2281,5931l2281,5334e" filled="f" stroked="t" strokeweight=".95232pt" strokecolor="#575757">
                <v:path arrowok="t"/>
              </v:shape>
            </v:group>
            <v:group style="position:absolute;left:4824;top:5652;width:2890;height:2" coordorigin="4824,5652" coordsize="2890,2">
              <v:shape style="position:absolute;left:4824;top:5652;width:2890;height:2" coordorigin="4824,5652" coordsize="2890,0" path="m4824,5652l7714,5652e" filled="f" stroked="t" strokeweight=".71424pt" strokecolor="#5B5B5B">
                <v:path arrowok="t"/>
              </v:shape>
            </v:group>
            <v:group style="position:absolute;left:7614;top:5649;width:476;height:2" coordorigin="7614,5649" coordsize="476,2">
              <v:shape style="position:absolute;left:7614;top:5649;width:476;height:2" coordorigin="7614,5649" coordsize="476,0" path="m7614,5649l8090,5649e" filled="f" stroked="t" strokeweight=".47616pt" strokecolor="#444444">
                <v:path arrowok="t"/>
              </v:shape>
            </v:group>
            <v:group style="position:absolute;left:8033;top:5649;width:400;height:2" coordorigin="8033,5649" coordsize="400,2">
              <v:shape style="position:absolute;left:8033;top:5649;width:400;height:2" coordorigin="8033,5649" coordsize="400,0" path="m8033,5649l8433,5649e" filled="f" stroked="t" strokeweight=".47616pt" strokecolor="#2F2F2F">
                <v:path arrowok="t"/>
              </v:shape>
            </v:group>
            <v:group style="position:absolute;left:8376;top:5647;width:3076;height:2" coordorigin="8376,5647" coordsize="3076,2">
              <v:shape style="position:absolute;left:8376;top:5647;width:3076;height:2" coordorigin="8376,5647" coordsize="3076,0" path="m8376,5647l11452,5647e" filled="f" stroked="t" strokeweight=".71424pt" strokecolor="#606060">
                <v:path arrowok="t"/>
              </v:shape>
            </v:group>
            <v:group style="position:absolute;left:2271;top:5893;width:519;height:2" coordorigin="2271,5893" coordsize="519,2">
              <v:shape style="position:absolute;left:2271;top:5893;width:519;height:2" coordorigin="2271,5893" coordsize="519,0" path="m2271,5893l2790,5893e" filled="f" stroked="t" strokeweight=".47616pt" strokecolor="#2F2F2F">
                <v:path arrowok="t"/>
              </v:shape>
            </v:group>
            <v:group style="position:absolute;left:2733;top:5893;width:1052;height:2" coordorigin="2733,5893" coordsize="1052,2">
              <v:shape style="position:absolute;left:2733;top:5893;width:1052;height:2" coordorigin="2733,5893" coordsize="1052,0" path="m2733,5893l3785,5893e" filled="f" stroked="t" strokeweight=".95232pt" strokecolor="#5B5B5B">
                <v:path arrowok="t"/>
              </v:shape>
            </v:group>
            <v:group style="position:absolute;left:3728;top:5893;width:800;height:2" coordorigin="3728,5893" coordsize="800,2">
              <v:shape style="position:absolute;left:3728;top:5893;width:800;height:2" coordorigin="3728,5893" coordsize="800,0" path="m3728,5893l4528,5893e" filled="f" stroked="t" strokeweight=".47616pt" strokecolor="#343434">
                <v:path arrowok="t"/>
              </v:shape>
            </v:group>
            <v:group style="position:absolute;left:7657;top:5893;width:1152;height:2" coordorigin="7657,5893" coordsize="1152,2">
              <v:shape style="position:absolute;left:7657;top:5893;width:1152;height:2" coordorigin="7657,5893" coordsize="1152,0" path="m7657,5893l8809,5893e" filled="f" stroked="t" strokeweight=".95232pt" strokecolor="#676767">
                <v:path arrowok="t"/>
              </v:shape>
            </v:group>
            <v:group style="position:absolute;left:4471;top:5891;width:4604;height:2" coordorigin="4471,5891" coordsize="4604,2">
              <v:shape style="position:absolute;left:4471;top:5891;width:4604;height:2" coordorigin="4471,5891" coordsize="4604,0" path="m4471,5891l9076,5891e" filled="f" stroked="t" strokeweight=".71424pt" strokecolor="#545454">
                <v:path arrowok="t"/>
              </v:shape>
            </v:group>
            <v:group style="position:absolute;left:9018;top:5893;width:262;height:2" coordorigin="9018,5893" coordsize="262,2">
              <v:shape style="position:absolute;left:9018;top:5893;width:262;height:2" coordorigin="9018,5893" coordsize="262,0" path="m9018,5893l9280,5893e" filled="f" stroked="t" strokeweight=".47616pt" strokecolor="#383838">
                <v:path arrowok="t"/>
              </v:shape>
            </v:group>
            <v:group style="position:absolute;left:9223;top:5891;width:1705;height:2" coordorigin="9223,5891" coordsize="1705,2">
              <v:shape style="position:absolute;left:9223;top:5891;width:1705;height:2" coordorigin="9223,5891" coordsize="1705,0" path="m9223,5891l10928,5891e" filled="f" stroked="t" strokeweight=".71424pt" strokecolor="#606060">
                <v:path arrowok="t"/>
              </v:shape>
            </v:group>
            <v:group style="position:absolute;left:10871;top:5888;width:576;height:2" coordorigin="10871,5888" coordsize="576,2">
              <v:shape style="position:absolute;left:10871;top:5888;width:576;height:2" coordorigin="10871,5888" coordsize="576,0" path="m10871,5888l11447,5888e" filled="f" stroked="t" strokeweight=".47616pt" strokecolor="#444444">
                <v:path arrowok="t"/>
              </v:shape>
            </v:group>
            <v:group style="position:absolute;left:2281;top:5874;width:2;height:564" coordorigin="2281,5874" coordsize="2,564">
              <v:shape style="position:absolute;left:2281;top:5874;width:2;height:564" coordorigin="2281,5874" coordsize="0,564" path="m2281,6438l2281,5874e" filled="f" stroked="t" strokeweight=".71424pt" strokecolor="#444444">
                <v:path arrowok="t"/>
              </v:shape>
            </v:group>
            <v:group style="position:absolute;left:809;top:6132;width:2976;height:2" coordorigin="809,6132" coordsize="2976,2">
              <v:shape style="position:absolute;left:809;top:6132;width:2976;height:2" coordorigin="809,6132" coordsize="2976,0" path="m809,6132l3785,6132e" filled="f" stroked="t" strokeweight=".71424pt" strokecolor="#545454">
                <v:path arrowok="t"/>
              </v:shape>
            </v:group>
            <v:group style="position:absolute;left:3728;top:6132;width:181;height:2" coordorigin="3728,6132" coordsize="181,2">
              <v:shape style="position:absolute;left:3728;top:6132;width:181;height:2" coordorigin="3728,6132" coordsize="181,0" path="m3728,6132l3909,6132e" filled="f" stroked="t" strokeweight=".47616pt" strokecolor="#343434">
                <v:path arrowok="t"/>
              </v:shape>
            </v:group>
            <v:group style="position:absolute;left:3852;top:6135;width:4676;height:2" coordorigin="3852,6135" coordsize="4676,2">
              <v:shape style="position:absolute;left:3852;top:6135;width:4676;height:2" coordorigin="3852,6135" coordsize="4676,0" path="m3852,6135l8528,6135e" filled="f" stroked="t" strokeweight=".71424pt" strokecolor="#575757">
                <v:path arrowok="t"/>
              </v:shape>
            </v:group>
            <v:group style="position:absolute;left:8376;top:6132;width:700;height:2" coordorigin="8376,6132" coordsize="700,2">
              <v:shape style="position:absolute;left:8376;top:6132;width:700;height:2" coordorigin="8376,6132" coordsize="700,0" path="m8376,6132l9076,6132e" filled="f" stroked="t" strokeweight=".47616pt" strokecolor="#444444">
                <v:path arrowok="t"/>
              </v:shape>
            </v:group>
            <v:group style="position:absolute;left:9018;top:6135;width:2428;height:2" coordorigin="9018,6135" coordsize="2428,2">
              <v:shape style="position:absolute;left:9018;top:6135;width:2428;height:2" coordorigin="9018,6135" coordsize="2428,0" path="m9018,6135l11447,6135e" filled="f" stroked="t" strokeweight=".71424pt" strokecolor="#606060">
                <v:path arrowok="t"/>
              </v:shape>
            </v:group>
            <v:group style="position:absolute;left:7642;top:6118;width:2;height:292" coordorigin="7642,6118" coordsize="2,292">
              <v:shape style="position:absolute;left:7642;top:6118;width:2;height:292" coordorigin="7642,6118" coordsize="0,292" path="m7642,6409l7642,6118e" filled="f" stroked="t" strokeweight=".23808pt" strokecolor="#6B6B6B">
                <v:path arrowok="t"/>
              </v:shape>
            </v:group>
            <v:group style="position:absolute;left:11442;top:6089;width:2;height:349" coordorigin="11442,6089" coordsize="2,349">
              <v:shape style="position:absolute;left:11442;top:6089;width:2;height:349" coordorigin="11442,6089" coordsize="0,349" path="m11442,6438l11442,6089e" filled="f" stroked="t" strokeweight=".47616pt" strokecolor="#3F3F3F">
                <v:path arrowok="t"/>
              </v:shape>
            </v:group>
            <v:group style="position:absolute;left:290;top:6381;width:2;height:521" coordorigin="290,6381" coordsize="2,521">
              <v:shape style="position:absolute;left:290;top:6381;width:2;height:521" coordorigin="290,6381" coordsize="0,521" path="m290,6902l290,6381e" filled="f" stroked="t" strokeweight=".47616pt" strokecolor="#1F1F1F">
                <v:path arrowok="t"/>
              </v:shape>
            </v:group>
            <v:group style="position:absolute;left:2281;top:6381;width:2;height:521" coordorigin="2281,6381" coordsize="2,521">
              <v:shape style="position:absolute;left:2281;top:6381;width:2;height:521" coordorigin="2281,6381" coordsize="0,521" path="m2281,6902l2281,6381e" filled="f" stroked="t" strokeweight=".47616pt" strokecolor="#282828">
                <v:path arrowok="t"/>
              </v:shape>
            </v:group>
            <v:group style="position:absolute;left:2276;top:6608;width:8690;height:2" coordorigin="2276,6608" coordsize="8690,2">
              <v:shape style="position:absolute;left:2276;top:6608;width:8690;height:2" coordorigin="2276,6608" coordsize="8690,0" path="m2276,6608l10966,6608e" filled="f" stroked="t" strokeweight=".71424pt" strokecolor="#5B5B5B">
                <v:path arrowok="t"/>
              </v:shape>
            </v:group>
            <v:group style="position:absolute;left:5581;top:6610;width:267;height:2" coordorigin="5581,6610" coordsize="267,2">
              <v:shape style="position:absolute;left:5581;top:6610;width:267;height:2" coordorigin="5581,6610" coordsize="267,0" path="m5581,6610l5847,6610e" filled="f" stroked="t" strokeweight=".47616pt" strokecolor="#343434">
                <v:path arrowok="t"/>
              </v:shape>
            </v:group>
            <v:group style="position:absolute;left:7252;top:6610;width:467;height:2" coordorigin="7252,6610" coordsize="467,2">
              <v:shape style="position:absolute;left:7252;top:6610;width:467;height:2" coordorigin="7252,6610" coordsize="467,0" path="m7252,6610l7719,6610e" filled="f" stroked="t" strokeweight=".47616pt" strokecolor="#3B3B3B">
                <v:path arrowok="t"/>
              </v:shape>
            </v:group>
            <v:group style="position:absolute;left:7642;top:6409;width:2;height:201" coordorigin="7642,6409" coordsize="2,201">
              <v:shape style="position:absolute;left:7642;top:6409;width:2;height:201" coordorigin="7642,6409" coordsize="0,201" path="m7642,6610l7642,6409e" filled="f" stroked="t" strokeweight=".23808pt" strokecolor="#484848">
                <v:path arrowok="t"/>
              </v:shape>
            </v:group>
            <v:group style="position:absolute;left:10871;top:6605;width:576;height:2" coordorigin="10871,6605" coordsize="576,2">
              <v:shape style="position:absolute;left:10871;top:6605;width:576;height:2" coordorigin="10871,6605" coordsize="576,0" path="m10871,6605l11447,6605e" filled="f" stroked="t" strokeweight=".47616pt" strokecolor="#444444">
                <v:path arrowok="t"/>
              </v:shape>
            </v:group>
            <v:group style="position:absolute;left:11442;top:6381;width:2;height:258" coordorigin="11442,6381" coordsize="2,258">
              <v:shape style="position:absolute;left:11442;top:6381;width:2;height:258" coordorigin="11442,6381" coordsize="0,258" path="m11442,6639l11442,6381e" filled="f" stroked="t" strokeweight=".47616pt" strokecolor="#282828">
                <v:path arrowok="t"/>
              </v:shape>
            </v:group>
            <v:group style="position:absolute;left:2276;top:6851;width:4190;height:2" coordorigin="2276,6851" coordsize="4190,2">
              <v:shape style="position:absolute;left:2276;top:6851;width:4190;height:2" coordorigin="2276,6851" coordsize="4190,0" path="m2276,6851l6466,6851e" filled="f" stroked="t" strokeweight=".71424pt" strokecolor="#5B5B5B">
                <v:path arrowok="t"/>
              </v:shape>
            </v:group>
            <v:group style="position:absolute;left:4828;top:5367;width:2;height:1491" coordorigin="4828,5367" coordsize="2,1491">
              <v:shape style="position:absolute;left:4828;top:5367;width:2;height:1491" coordorigin="4828,5367" coordsize="0,1491" path="m4828,6859l4828,5367e" filled="f" stroked="t" strokeweight=".71424pt" strokecolor="#444444">
                <v:path arrowok="t"/>
              </v:shape>
            </v:group>
            <v:group style="position:absolute;left:6409;top:6854;width:310;height:2" coordorigin="6409,6854" coordsize="310,2">
              <v:shape style="position:absolute;left:6409;top:6854;width:310;height:2" coordorigin="6409,6854" coordsize="310,0" path="m6409,6854l6719,6854e" filled="f" stroked="t" strokeweight=".47616pt" strokecolor="#2B2B2B">
                <v:path arrowok="t"/>
              </v:shape>
            </v:group>
            <v:group style="position:absolute;left:6661;top:6854;width:233;height:2" coordorigin="6661,6854" coordsize="233,2">
              <v:shape style="position:absolute;left:6661;top:6854;width:233;height:2" coordorigin="6661,6854" coordsize="233,0" path="m6661,6854l6895,6854e" filled="f" stroked="t" strokeweight=".47616pt" strokecolor="#3F3F3F">
                <v:path arrowok="t"/>
              </v:shape>
            </v:group>
            <v:group style="position:absolute;left:7642;top:6596;width:2;height:287" coordorigin="7642,6596" coordsize="2,287">
              <v:shape style="position:absolute;left:7642;top:6596;width:2;height:287" coordorigin="7642,6596" coordsize="0,287" path="m7642,6883l7642,6596e" filled="f" stroked="t" strokeweight=".23808pt" strokecolor="#606060">
                <v:path arrowok="t"/>
              </v:shape>
            </v:group>
            <v:group style="position:absolute;left:6838;top:6851;width:1690;height:2" coordorigin="6838,6851" coordsize="1690,2">
              <v:shape style="position:absolute;left:6838;top:6851;width:1690;height:2" coordorigin="6838,6851" coordsize="1690,0" path="m6838,6851l8528,6851e" filled="f" stroked="t" strokeweight=".95232pt" strokecolor="#606060">
                <v:path arrowok="t"/>
              </v:shape>
            </v:group>
            <v:group style="position:absolute;left:8376;top:6849;width:700;height:2" coordorigin="8376,6849" coordsize="700,2">
              <v:shape style="position:absolute;left:8376;top:6849;width:700;height:2" coordorigin="8376,6849" coordsize="700,0" path="m8376,6849l9076,6849e" filled="f" stroked="t" strokeweight=".47616pt" strokecolor="#444444">
                <v:path arrowok="t"/>
              </v:shape>
            </v:group>
            <v:group style="position:absolute;left:9018;top:6851;width:2433;height:2" coordorigin="9018,6851" coordsize="2433,2">
              <v:shape style="position:absolute;left:9018;top:6851;width:2433;height:2" coordorigin="9018,6851" coordsize="2433,0" path="m9018,6851l11452,6851e" filled="f" stroked="t" strokeweight=".71424pt" strokecolor="#5B5B5B">
                <v:path arrowok="t"/>
              </v:shape>
            </v:group>
            <v:group style="position:absolute;left:286;top:7093;width:1333;height:2" coordorigin="286,7093" coordsize="1333,2">
              <v:shape style="position:absolute;left:286;top:7093;width:1333;height:2" coordorigin="286,7093" coordsize="1333,0" path="m286,7093l1619,7093e" filled="f" stroked="t" strokeweight=".71424pt" strokecolor="#575757">
                <v:path arrowok="t"/>
              </v:shape>
            </v:group>
            <v:group style="position:absolute;left:1562;top:7093;width:509;height:2" coordorigin="1562,7093" coordsize="509,2">
              <v:shape style="position:absolute;left:1562;top:7093;width:509;height:2" coordorigin="1562,7093" coordsize="509,0" path="m1562,7093l2071,7093e" filled="f" stroked="t" strokeweight=".47616pt" strokecolor="#3B3B3B">
                <v:path arrowok="t"/>
              </v:shape>
            </v:group>
            <v:group style="position:absolute;left:2014;top:7093;width:4452;height:2" coordorigin="2014,7093" coordsize="4452,2">
              <v:shape style="position:absolute;left:2014;top:7093;width:4452;height:2" coordorigin="2014,7093" coordsize="4452,0" path="m2014,7093l6466,7093e" filled="f" stroked="t" strokeweight=".71424pt" strokecolor="#4F4F4F">
                <v:path arrowok="t"/>
              </v:shape>
            </v:group>
            <v:group style="position:absolute;left:2283;top:6844;width:2;height:272" coordorigin="2283,6844" coordsize="2,272">
              <v:shape style="position:absolute;left:2283;top:6844;width:2;height:272" coordorigin="2283,6844" coordsize="0,272" path="m2283,7117l2283,6844e" filled="f" stroked="t" strokeweight=".71424pt" strokecolor="#3F3F3F">
                <v:path arrowok="t"/>
              </v:shape>
            </v:group>
            <v:group style="position:absolute;left:6409;top:7093;width:310;height:2" coordorigin="6409,7093" coordsize="310,2">
              <v:shape style="position:absolute;left:6409;top:7093;width:310;height:2" coordorigin="6409,7093" coordsize="310,0" path="m6409,7093l6719,7093e" filled="f" stroked="t" strokeweight=".47616pt" strokecolor="#1F1F1F">
                <v:path arrowok="t"/>
              </v:shape>
            </v:group>
            <v:group style="position:absolute;left:6661;top:7095;width:1052;height:2" coordorigin="6661,7095" coordsize="1052,2">
              <v:shape style="position:absolute;left:6661;top:7095;width:1052;height:2" coordorigin="6661,7095" coordsize="1052,0" path="m6661,7095l7714,7095e" filled="f" stroked="t" strokeweight=".95232pt" strokecolor="#606060">
                <v:path arrowok="t"/>
              </v:shape>
            </v:group>
            <v:group style="position:absolute;left:7614;top:7093;width:819;height:2" coordorigin="7614,7093" coordsize="819,2">
              <v:shape style="position:absolute;left:7614;top:7093;width:819;height:2" coordorigin="7614,7093" coordsize="819,0" path="m7614,7093l8433,7093e" filled="f" stroked="t" strokeweight=".47616pt" strokecolor="#383838">
                <v:path arrowok="t"/>
              </v:shape>
            </v:group>
            <v:group style="position:absolute;left:8376;top:7090;width:3076;height:2" coordorigin="8376,7090" coordsize="3076,2">
              <v:shape style="position:absolute;left:8376;top:7090;width:3076;height:2" coordorigin="8376,7090" coordsize="3076,0" path="m8376,7090l11452,7090e" filled="f" stroked="t" strokeweight=".71424pt" strokecolor="#5B5B5B">
                <v:path arrowok="t"/>
              </v:shape>
            </v:group>
            <v:group style="position:absolute;left:2283;top:6992;width:2;height:1099" coordorigin="2283,6992" coordsize="2,1099">
              <v:shape style="position:absolute;left:2283;top:6992;width:2;height:1099" coordorigin="2283,6992" coordsize="0,1099" path="m2283,8092l2283,6992e" filled="f" stroked="t" strokeweight=".95232pt" strokecolor="#545454">
                <v:path arrowok="t"/>
              </v:shape>
            </v:group>
            <v:group style="position:absolute;left:281;top:7568;width:1338;height:2" coordorigin="281,7568" coordsize="1338,2">
              <v:shape style="position:absolute;left:281;top:7568;width:1338;height:2" coordorigin="281,7568" coordsize="1338,0" path="m281,7568l1619,7568e" filled="f" stroked="t" strokeweight=".95232pt" strokecolor="#676767">
                <v:path arrowok="t"/>
              </v:shape>
            </v:group>
            <v:group style="position:absolute;left:1562;top:7571;width:509;height:2" coordorigin="1562,7571" coordsize="509,2">
              <v:shape style="position:absolute;left:1562;top:7571;width:509;height:2" coordorigin="1562,7571" coordsize="509,0" path="m1562,7571l2071,7571e" filled="f" stroked="t" strokeweight=".47616pt" strokecolor="#484848">
                <v:path arrowok="t"/>
              </v:shape>
            </v:group>
            <v:group style="position:absolute;left:2014;top:7568;width:1152;height:2" coordorigin="2014,7568" coordsize="1152,2">
              <v:shape style="position:absolute;left:2014;top:7568;width:1152;height:2" coordorigin="2014,7568" coordsize="1152,0" path="m2014,7568l3166,7568e" filled="f" stroked="t" strokeweight=".95232pt" strokecolor="#646464">
                <v:path arrowok="t"/>
              </v:shape>
            </v:group>
            <v:group style="position:absolute;left:3033;top:7566;width:252;height:2" coordorigin="3033,7566" coordsize="252,2">
              <v:shape style="position:absolute;left:3033;top:7566;width:252;height:2" coordorigin="3033,7566" coordsize="252,0" path="m3033,7566l3286,7566e" filled="f" stroked="t" strokeweight=".71424pt" strokecolor="#4F4F4F">
                <v:path arrowok="t"/>
              </v:shape>
            </v:group>
            <v:group style="position:absolute;left:3228;top:7571;width:248;height:2" coordorigin="3228,7571" coordsize="248,2">
              <v:shape style="position:absolute;left:3228;top:7571;width:248;height:2" coordorigin="3228,7571" coordsize="248,0" path="m3228,7571l3476,7571e" filled="f" stroked="t" strokeweight=".47616pt" strokecolor="#2F2F2F">
                <v:path arrowok="t"/>
              </v:shape>
            </v:group>
            <v:group style="position:absolute;left:3419;top:7568;width:3047;height:2" coordorigin="3419,7568" coordsize="3047,2">
              <v:shape style="position:absolute;left:3419;top:7568;width:3047;height:2" coordorigin="3419,7568" coordsize="3047,0" path="m3419,7568l6466,7568e" filled="f" stroked="t" strokeweight=".71424pt" strokecolor="#575757">
                <v:path arrowok="t"/>
              </v:shape>
            </v:group>
            <v:group style="position:absolute;left:6409;top:7571;width:310;height:2" coordorigin="6409,7571" coordsize="310,2">
              <v:shape style="position:absolute;left:6409;top:7571;width:310;height:2" coordorigin="6409,7571" coordsize="310,0" path="m6409,7571l6719,7571e" filled="f" stroked="t" strokeweight=".47616pt" strokecolor="#2B2B2B">
                <v:path arrowok="t"/>
              </v:shape>
            </v:group>
            <v:group style="position:absolute;left:6661;top:7571;width:233;height:2" coordorigin="6661,7571" coordsize="233,2">
              <v:shape style="position:absolute;left:6661;top:7571;width:233;height:2" coordorigin="6661,7571" coordsize="233,0" path="m6661,7571l6895,7571e" filled="f" stroked="t" strokeweight=".47616pt" strokecolor="#444444">
                <v:path arrowok="t"/>
              </v:shape>
            </v:group>
            <v:group style="position:absolute;left:6838;top:7568;width:1281;height:2" coordorigin="6838,7568" coordsize="1281,2">
              <v:shape style="position:absolute;left:6838;top:7568;width:1281;height:2" coordorigin="6838,7568" coordsize="1281,0" path="m6838,7568l8119,7568e" filled="f" stroked="t" strokeweight=".95232pt" strokecolor="#606060">
                <v:path arrowok="t"/>
              </v:shape>
            </v:group>
            <v:group style="position:absolute;left:8033;top:7571;width:400;height:2" coordorigin="8033,7571" coordsize="400,2">
              <v:shape style="position:absolute;left:8033;top:7571;width:400;height:2" coordorigin="8033,7571" coordsize="400,0" path="m8033,7571l8433,7571e" filled="f" stroked="t" strokeweight=".47616pt" strokecolor="#383838">
                <v:path arrowok="t"/>
              </v:shape>
            </v:group>
            <v:group style="position:absolute;left:8376;top:7568;width:3076;height:2" coordorigin="8376,7568" coordsize="3076,2">
              <v:shape style="position:absolute;left:8376;top:7568;width:3076;height:2" coordorigin="8376,7568" coordsize="3076,0" path="m8376,7568l11452,7568e" filled="f" stroked="t" strokeweight=".71424pt" strokecolor="#5B5B5B">
                <v:path arrowok="t"/>
              </v:shape>
            </v:group>
            <v:group style="position:absolute;left:4831;top:7566;width:2;height:784" coordorigin="4831,7566" coordsize="2,784">
              <v:shape style="position:absolute;left:4831;top:7566;width:2;height:784" coordorigin="4831,7566" coordsize="0,784" path="m4831,8350l4831,7566e" filled="f" stroked="t" strokeweight=".47616pt" strokecolor="#444444">
                <v:path arrowok="t"/>
              </v:shape>
            </v:group>
            <v:group style="position:absolute;left:4824;top:7810;width:2928;height:2" coordorigin="4824,7810" coordsize="2928,2">
              <v:shape style="position:absolute;left:4824;top:7810;width:2928;height:2" coordorigin="4824,7810" coordsize="2928,0" path="m4824,7810l7752,7810e" filled="f" stroked="t" strokeweight=".71424pt" strokecolor="#575757">
                <v:path arrowok="t"/>
              </v:shape>
            </v:group>
            <v:group style="position:absolute;left:7614;top:7810;width:476;height:2" coordorigin="7614,7810" coordsize="476,2">
              <v:shape style="position:absolute;left:7614;top:7810;width:476;height:2" coordorigin="7614,7810" coordsize="476,0" path="m7614,7810l8090,7810e" filled="f" stroked="t" strokeweight=".47616pt" strokecolor="#4F4F4F">
                <v:path arrowok="t"/>
              </v:shape>
            </v:group>
            <v:group style="position:absolute;left:8033;top:7810;width:400;height:2" coordorigin="8033,7810" coordsize="400,2">
              <v:shape style="position:absolute;left:8033;top:7810;width:400;height:2" coordorigin="8033,7810" coordsize="400,0" path="m8033,7810l8433,7810e" filled="f" stroked="t" strokeweight=".47616pt" strokecolor="#383838">
                <v:path arrowok="t"/>
              </v:shape>
            </v:group>
            <v:group style="position:absolute;left:8376;top:7807;width:3076;height:2" coordorigin="8376,7807" coordsize="3076,2">
              <v:shape style="position:absolute;left:8376;top:7807;width:3076;height:2" coordorigin="8376,7807" coordsize="3076,0" path="m8376,7807l11452,7807e" filled="f" stroked="t" strokeweight=".71424pt" strokecolor="#646464">
                <v:path arrowok="t"/>
              </v:shape>
            </v:group>
            <v:group style="position:absolute;left:4828;top:8051;width:6138;height:2" coordorigin="4828,8051" coordsize="6138,2">
              <v:shape style="position:absolute;left:4828;top:8051;width:6138;height:2" coordorigin="4828,8051" coordsize="6138,0" path="m4828,8051l10966,8051e" filled="f" stroked="t" strokeweight=".71424pt" strokecolor="#5B5B5B">
                <v:path arrowok="t"/>
              </v:shape>
            </v:group>
            <v:group style="position:absolute;left:10871;top:8049;width:581;height:2" coordorigin="10871,8049" coordsize="581,2">
              <v:shape style="position:absolute;left:10871;top:8049;width:581;height:2" coordorigin="10871,8049" coordsize="581,0" path="m10871,8049l11452,8049e" filled="f" stroked="t" strokeweight=".47616pt" strokecolor="#3F3F3F">
                <v:path arrowok="t"/>
              </v:shape>
            </v:group>
            <v:group style="position:absolute;left:11445;top:7772;width:2;height:1090" coordorigin="11445,7772" coordsize="2,1090">
              <v:shape style="position:absolute;left:11445;top:7772;width:2;height:1090" coordorigin="11445,7772" coordsize="0,1090" path="m11445,8861l11445,7772e" filled="f" stroked="t" strokeweight=".47616pt" strokecolor="#4B4B4B">
                <v:path arrowok="t"/>
              </v:shape>
            </v:group>
            <v:group style="position:absolute;left:286;top:8338;width:2014;height:2" coordorigin="286,8338" coordsize="2014,2">
              <v:shape style="position:absolute;left:286;top:8338;width:2014;height:2" coordorigin="286,8338" coordsize="2014,0" path="m286,8338l2300,8338e" filled="f" stroked="t" strokeweight=".95232pt" strokecolor="#5B5B5B">
                <v:path arrowok="t"/>
              </v:shape>
            </v:group>
            <v:group style="position:absolute;left:786;top:8340;width:248;height:2" coordorigin="786,8340" coordsize="248,2">
              <v:shape style="position:absolute;left:786;top:8340;width:248;height:2" coordorigin="786,8340" coordsize="248,0" path="m786,8340l1033,8340e" filled="f" stroked="t" strokeweight=".47616pt" strokecolor="#343434">
                <v:path arrowok="t"/>
              </v:shape>
            </v:group>
            <v:group style="position:absolute;left:2281;top:8034;width:2;height:330" coordorigin="2281,8034" coordsize="2,330">
              <v:shape style="position:absolute;left:2281;top:8034;width:2;height:330" coordorigin="2281,8034" coordsize="0,330" path="m2281,8364l2281,8034e" filled="f" stroked="t" strokeweight=".47616pt" strokecolor="#1C1C1C">
                <v:path arrowok="t"/>
              </v:shape>
            </v:group>
            <v:group style="position:absolute;left:2228;top:8340;width:562;height:2" coordorigin="2228,8340" coordsize="562,2">
              <v:shape style="position:absolute;left:2228;top:8340;width:562;height:2" coordorigin="2228,8340" coordsize="562,0" path="m2228,8340l2790,8340e" filled="f" stroked="t" strokeweight=".47616pt" strokecolor="#2F2F2F">
                <v:path arrowok="t"/>
              </v:shape>
            </v:group>
            <v:group style="position:absolute;left:2733;top:8338;width:1176;height:2" coordorigin="2733,8338" coordsize="1176,2">
              <v:shape style="position:absolute;left:2733;top:8338;width:1176;height:2" coordorigin="2733,8338" coordsize="1176,0" path="m2733,8338l3909,8338e" filled="f" stroked="t" strokeweight=".95232pt" strokecolor="#575757">
                <v:path arrowok="t"/>
              </v:shape>
            </v:group>
            <v:group style="position:absolute;left:3852;top:8340;width:676;height:2" coordorigin="3852,8340" coordsize="676,2">
              <v:shape style="position:absolute;left:3852;top:8340;width:676;height:2" coordorigin="3852,8340" coordsize="676,0" path="m3852,8340l4528,8340e" filled="f" stroked="t" strokeweight=".47616pt" strokecolor="#343434">
                <v:path arrowok="t"/>
              </v:shape>
            </v:group>
            <v:group style="position:absolute;left:4471;top:8340;width:2505;height:2" coordorigin="4471,8340" coordsize="2505,2">
              <v:shape style="position:absolute;left:4471;top:8340;width:2505;height:2" coordorigin="4471,8340" coordsize="2505,0" path="m4471,8340l6976,8340e" filled="f" stroked="t" strokeweight=".71424pt" strokecolor="#545454">
                <v:path arrowok="t"/>
              </v:shape>
            </v:group>
            <v:group style="position:absolute;left:6838;top:8340;width:833;height:2" coordorigin="6838,8340" coordsize="833,2">
              <v:shape style="position:absolute;left:6838;top:8340;width:833;height:2" coordorigin="6838,8340" coordsize="833,0" path="m6838,8340l7671,8340e" filled="f" stroked="t" strokeweight=".47616pt" strokecolor="#3F3F3F">
                <v:path arrowok="t"/>
              </v:shape>
            </v:group>
            <v:group style="position:absolute;left:7595;top:8340;width:1481;height:2" coordorigin="7595,8340" coordsize="1481,2">
              <v:shape style="position:absolute;left:7595;top:8340;width:1481;height:2" coordorigin="7595,8340" coordsize="1481,0" path="m7595,8340l9076,8340e" filled="f" stroked="t" strokeweight=".71424pt" strokecolor="#646464">
                <v:path arrowok="t"/>
              </v:shape>
            </v:group>
            <v:group style="position:absolute;left:9018;top:8340;width:262;height:2" coordorigin="9018,8340" coordsize="262,2">
              <v:shape style="position:absolute;left:9018;top:8340;width:262;height:2" coordorigin="9018,8340" coordsize="262,0" path="m9018,8340l9280,8340e" filled="f" stroked="t" strokeweight=".47616pt" strokecolor="#3B3B3B">
                <v:path arrowok="t"/>
              </v:shape>
            </v:group>
            <v:group style="position:absolute;left:9223;top:8340;width:2228;height:2" coordorigin="9223,8340" coordsize="2228,2">
              <v:shape style="position:absolute;left:9223;top:8340;width:2228;height:2" coordorigin="9223,8340" coordsize="2228,0" path="m9223,8340l11452,8340e" filled="f" stroked="t" strokeweight=".71424pt" strokecolor="#5B5B5B">
                <v:path arrowok="t"/>
              </v:shape>
            </v:group>
            <v:group style="position:absolute;left:2281;top:8293;width:2;height:320" coordorigin="2281,8293" coordsize="2,320">
              <v:shape style="position:absolute;left:2281;top:8293;width:2;height:320" coordorigin="2281,8293" coordsize="0,320" path="m2281,8613l2281,8293e" filled="f" stroked="t" strokeweight=".47616pt" strokecolor="#383838">
                <v:path arrowok="t"/>
              </v:shape>
            </v:group>
            <v:group style="position:absolute;left:2283;top:8555;width:2;height:1114" coordorigin="2283,8555" coordsize="2,1114">
              <v:shape style="position:absolute;left:2283;top:8555;width:2;height:1114" coordorigin="2283,8555" coordsize="0,1114" path="m2283,9669l2283,8555e" filled="f" stroked="t" strokeweight=".95232pt" strokecolor="#545454">
                <v:path arrowok="t"/>
              </v:shape>
            </v:group>
            <v:group style="position:absolute;left:1562;top:9148;width:509;height:2" coordorigin="1562,9148" coordsize="509,2">
              <v:shape style="position:absolute;left:1562;top:9148;width:509;height:2" coordorigin="1562,9148" coordsize="509,0" path="m1562,9148l2071,9148e" filled="f" stroked="t" strokeweight=".47616pt" strokecolor="#3F3F3F">
                <v:path arrowok="t"/>
              </v:shape>
            </v:group>
            <v:group style="position:absolute;left:281;top:9146;width:2809;height:2" coordorigin="281,9146" coordsize="2809,2">
              <v:shape style="position:absolute;left:281;top:9146;width:2809;height:2" coordorigin="281,9146" coordsize="2809,0" path="m281,9146l3090,9146e" filled="f" stroked="t" strokeweight=".71424pt" strokecolor="#5B5B5B">
                <v:path arrowok="t"/>
              </v:shape>
            </v:group>
            <v:group style="position:absolute;left:3033;top:9148;width:443;height:2" coordorigin="3033,9148" coordsize="443,2">
              <v:shape style="position:absolute;left:3033;top:9148;width:443;height:2" coordorigin="3033,9148" coordsize="443,0" path="m3033,9148l3476,9148e" filled="f" stroked="t" strokeweight=".47616pt" strokecolor="#343434">
                <v:path arrowok="t"/>
              </v:shape>
            </v:group>
            <v:group style="position:absolute;left:3419;top:9146;width:3047;height:2" coordorigin="3419,9146" coordsize="3047,2">
              <v:shape style="position:absolute;left:3419;top:9146;width:3047;height:2" coordorigin="3419,9146" coordsize="3047,0" path="m3419,9146l6466,9146e" filled="f" stroked="t" strokeweight=".71424pt" strokecolor="#575757">
                <v:path arrowok="t"/>
              </v:shape>
            </v:group>
            <v:group style="position:absolute;left:6409;top:9148;width:310;height:2" coordorigin="6409,9148" coordsize="310,2">
              <v:shape style="position:absolute;left:6409;top:9148;width:310;height:2" coordorigin="6409,9148" coordsize="310,0" path="m6409,9148l6719,9148e" filled="f" stroked="t" strokeweight=".47616pt" strokecolor="#343434">
                <v:path arrowok="t"/>
              </v:shape>
            </v:group>
            <v:group style="position:absolute;left:6661;top:9148;width:233;height:2" coordorigin="6661,9148" coordsize="233,2">
              <v:shape style="position:absolute;left:6661;top:9148;width:233;height:2" coordorigin="6661,9148" coordsize="233,0" path="m6661,9148l6895,9148e" filled="f" stroked="t" strokeweight=".47616pt" strokecolor="#545454">
                <v:path arrowok="t"/>
              </v:shape>
            </v:group>
            <v:group style="position:absolute;left:6819;top:9146;width:1271;height:2" coordorigin="6819,9146" coordsize="1271,2">
              <v:shape style="position:absolute;left:6819;top:9146;width:1271;height:2" coordorigin="6819,9146" coordsize="1271,0" path="m6819,9146l8090,9146e" filled="f" stroked="t" strokeweight=".95232pt" strokecolor="#646464">
                <v:path arrowok="t"/>
              </v:shape>
            </v:group>
            <v:group style="position:absolute;left:8033;top:9148;width:400;height:2" coordorigin="8033,9148" coordsize="400,2">
              <v:shape style="position:absolute;left:8033;top:9148;width:400;height:2" coordorigin="8033,9148" coordsize="400,0" path="m8033,9148l8433,9148e" filled="f" stroked="t" strokeweight=".47616pt" strokecolor="#2B2B2B">
                <v:path arrowok="t"/>
              </v:shape>
            </v:group>
            <v:group style="position:absolute;left:8376;top:9146;width:3076;height:2" coordorigin="8376,9146" coordsize="3076,2">
              <v:shape style="position:absolute;left:8376;top:9146;width:3076;height:2" coordorigin="8376,9146" coordsize="3076,0" path="m8376,9146l11452,9146e" filled="f" stroked="t" strokeweight=".71424pt" strokecolor="#606060">
                <v:path arrowok="t"/>
              </v:shape>
            </v:group>
            <v:group style="position:absolute;left:286;top:9992;width:11166;height:2" coordorigin="286,9992" coordsize="11166,2">
              <v:shape style="position:absolute;left:286;top:9992;width:11166;height:2" coordorigin="286,9992" coordsize="11166,0" path="m286,9992l11452,9992e" filled="f" stroked="t" strokeweight=".71424pt" strokecolor="#57575B">
                <v:path arrowok="t"/>
              </v:shape>
            </v:group>
            <v:group style="position:absolute;left:2283;top:9612;width:2;height:669" coordorigin="2283,9612" coordsize="2,669">
              <v:shape style="position:absolute;left:2283;top:9612;width:2;height:669" coordorigin="2283,9612" coordsize="0,669" path="m2283,10281l2283,9612e" filled="f" stroked="t" strokeweight=".47616pt" strokecolor="#3B3B3B">
                <v:path arrowok="t"/>
              </v:shape>
            </v:group>
            <v:group style="position:absolute;left:286;top:10238;width:1333;height:2" coordorigin="286,10238" coordsize="1333,2">
              <v:shape style="position:absolute;left:286;top:10238;width:1333;height:2" coordorigin="286,10238" coordsize="1333,0" path="m286,10238l1619,10238e" filled="f" stroked="t" strokeweight=".71424pt" strokecolor="#646464">
                <v:path arrowok="t"/>
              </v:shape>
            </v:group>
            <v:group style="position:absolute;left:1562;top:10238;width:509;height:2" coordorigin="1562,10238" coordsize="509,2">
              <v:shape style="position:absolute;left:1562;top:10238;width:509;height:2" coordorigin="1562,10238" coordsize="509,0" path="m1562,10238l2071,10238e" filled="f" stroked="t" strokeweight=".47616pt" strokecolor="#3F3F3F">
                <v:path arrowok="t"/>
              </v:shape>
            </v:group>
            <v:group style="position:absolute;left:2014;top:10235;width:4452;height:2" coordorigin="2014,10235" coordsize="4452,2">
              <v:shape style="position:absolute;left:2014;top:10235;width:4452;height:2" coordorigin="2014,10235" coordsize="4452,0" path="m2014,10235l6466,10235e" filled="f" stroked="t" strokeweight=".71424pt" strokecolor="#575757">
                <v:path arrowok="t"/>
              </v:shape>
            </v:group>
            <v:group style="position:absolute;left:6409;top:10238;width:486;height:2" coordorigin="6409,10238" coordsize="486,2">
              <v:shape style="position:absolute;left:6409;top:10238;width:486;height:2" coordorigin="6409,10238" coordsize="486,0" path="m6409,10238l6895,10238e" filled="f" stroked="t" strokeweight=".47616pt" strokecolor="#383838">
                <v:path arrowok="t"/>
              </v:shape>
            </v:group>
            <v:group style="position:absolute;left:6838;top:10238;width:833;height:2" coordorigin="6838,10238" coordsize="833,2">
              <v:shape style="position:absolute;left:6838;top:10238;width:833;height:2" coordorigin="6838,10238" coordsize="833,0" path="m6838,10238l7671,10238e" filled="f" stroked="t" strokeweight=".95232pt" strokecolor="#646464">
                <v:path arrowok="t"/>
              </v:shape>
            </v:group>
            <v:group style="position:absolute;left:7614;top:10238;width:476;height:2" coordorigin="7614,10238" coordsize="476,2">
              <v:shape style="position:absolute;left:7614;top:10238;width:476;height:2" coordorigin="7614,10238" coordsize="476,0" path="m7614,10238l8090,10238e" filled="f" stroked="t" strokeweight=".47616pt" strokecolor="#444444">
                <v:path arrowok="t"/>
              </v:shape>
            </v:group>
            <v:group style="position:absolute;left:8033;top:10238;width:400;height:2" coordorigin="8033,10238" coordsize="400,2">
              <v:shape style="position:absolute;left:8033;top:10238;width:400;height:2" coordorigin="8033,10238" coordsize="400,0" path="m8033,10238l8433,10238e" filled="f" stroked="t" strokeweight=".47616pt" strokecolor="#2F2F2F">
                <v:path arrowok="t"/>
              </v:shape>
            </v:group>
            <v:group style="position:absolute;left:8376;top:10238;width:3076;height:2" coordorigin="8376,10238" coordsize="3076,2">
              <v:shape style="position:absolute;left:8376;top:10238;width:3076;height:2" coordorigin="8376,10238" coordsize="3076,0" path="m8376,10238l11452,10238e" filled="f" stroked="t" strokeweight=".71424pt" strokecolor="#606060">
                <v:path arrowok="t"/>
              </v:shape>
            </v:group>
            <v:group style="position:absolute;left:290;top:10477;width:10661;height:2" coordorigin="290,10477" coordsize="10661,2">
              <v:shape style="position:absolute;left:290;top:10477;width:10661;height:2" coordorigin="290,10477" coordsize="10661,0" path="m290,10477l10952,10477e" filled="f" stroked="t" strokeweight=".71424pt" strokecolor="#5B5B5B">
                <v:path arrowok="t"/>
              </v:shape>
            </v:group>
            <v:group style="position:absolute;left:2283;top:10209;width:2;height:1745" coordorigin="2283,10209" coordsize="2,1745">
              <v:shape style="position:absolute;left:2283;top:10209;width:2;height:1745" coordorigin="2283,10209" coordsize="0,1745" path="m2283,11954l2283,10209e" filled="f" stroked="t" strokeweight=".95232pt" strokecolor="#4F4F4F">
                <v:path arrowok="t"/>
              </v:shape>
            </v:group>
            <v:group style="position:absolute;left:10871;top:10477;width:581;height:2" coordorigin="10871,10477" coordsize="581,2">
              <v:shape style="position:absolute;left:10871;top:10477;width:581;height:2" coordorigin="10871,10477" coordsize="581,0" path="m10871,10477l11452,10477e" filled="f" stroked="t" strokeweight=".47616pt" strokecolor="#545454">
                <v:path arrowok="t"/>
              </v:shape>
            </v:group>
            <v:group style="position:absolute;left:11447;top:10209;width:2;height:770" coordorigin="11447,10209" coordsize="2,770">
              <v:shape style="position:absolute;left:11447;top:10209;width:2;height:770" coordorigin="11447,10209" coordsize="0,770" path="m11447,10979l11447,10209e" filled="f" stroked="t" strokeweight=".47616pt" strokecolor="#484848">
                <v:path arrowok="t"/>
              </v:shape>
            </v:group>
            <v:group style="position:absolute;left:281;top:10957;width:2081;height:2" coordorigin="281,10957" coordsize="2081,2">
              <v:shape style="position:absolute;left:281;top:10957;width:2081;height:2" coordorigin="281,10957" coordsize="2081,0" path="m281,10957l2362,10957e" filled="f" stroked="t" strokeweight=".71424pt" strokecolor="#606060">
                <v:path arrowok="t"/>
              </v:shape>
            </v:group>
            <v:group style="position:absolute;left:2228;top:10957;width:862;height:2" coordorigin="2228,10957" coordsize="862,2">
              <v:shape style="position:absolute;left:2228;top:10957;width:862;height:2" coordorigin="2228,10957" coordsize="862,0" path="m2228,10957l3090,10957e" filled="f" stroked="t" strokeweight=".47616pt" strokecolor="#484848">
                <v:path arrowok="t"/>
              </v:shape>
            </v:group>
            <v:group style="position:absolute;left:3033;top:10955;width:443;height:2" coordorigin="3033,10955" coordsize="443,2">
              <v:shape style="position:absolute;left:3033;top:10955;width:443;height:2" coordorigin="3033,10955" coordsize="443,0" path="m3033,10955l3476,10955e" filled="f" stroked="t" strokeweight=".47616pt" strokecolor="#2F2F2F">
                <v:path arrowok="t"/>
              </v:shape>
            </v:group>
            <v:group style="position:absolute;left:3419;top:10957;width:2219;height:2" coordorigin="3419,10957" coordsize="2219,2">
              <v:shape style="position:absolute;left:3419;top:10957;width:2219;height:2" coordorigin="3419,10957" coordsize="2219,0" path="m3419,10957l5638,10957e" filled="f" stroked="t" strokeweight=".95232pt" strokecolor="#646464">
                <v:path arrowok="t"/>
              </v:shape>
            </v:group>
            <v:group style="position:absolute;left:5581;top:10960;width:267;height:2" coordorigin="5581,10960" coordsize="267,2">
              <v:shape style="position:absolute;left:5581;top:10960;width:267;height:2" coordorigin="5581,10960" coordsize="267,0" path="m5581,10960l5847,10960e" filled="f" stroked="t" strokeweight=".47616pt" strokecolor="#3F3F3F">
                <v:path arrowok="t"/>
              </v:shape>
            </v:group>
            <v:group style="position:absolute;left:5790;top:10957;width:5666;height:2" coordorigin="5790,10957" coordsize="5666,2">
              <v:shape style="position:absolute;left:5790;top:10957;width:5666;height:2" coordorigin="5790,10957" coordsize="5666,0" path="m5790,10957l11456,10957e" filled="f" stroked="t" strokeweight=".71424pt" strokecolor="#646464">
                <v:path arrowok="t"/>
              </v:shape>
            </v:group>
            <v:group style="position:absolute;left:7252;top:10960;width:419;height:2" coordorigin="7252,10960" coordsize="419,2">
              <v:shape style="position:absolute;left:7252;top:10960;width:419;height:2" coordorigin="7252,10960" coordsize="419,0" path="m7252,10960l7671,10960e" filled="f" stroked="t" strokeweight=".47616pt" strokecolor="#3F3F3F">
                <v:path arrowok="t"/>
              </v:shape>
            </v:group>
            <v:group style="position:absolute;left:9018;top:10960;width:262;height:2" coordorigin="9018,10960" coordsize="262,2">
              <v:shape style="position:absolute;left:9018;top:10960;width:262;height:2" coordorigin="9018,10960" coordsize="262,0" path="m9018,10960l9280,10960e" filled="f" stroked="t" strokeweight=".47616pt" strokecolor="#484848">
                <v:path arrowok="t"/>
              </v:shape>
            </v:group>
            <v:group style="position:absolute;left:286;top:11196;width:11171;height:2" coordorigin="286,11196" coordsize="11171,2">
              <v:shape style="position:absolute;left:286;top:11196;width:11171;height:2" coordorigin="286,11196" coordsize="11171,0" path="m286,11196l11456,11196e" filled="f" stroked="t" strokeweight=".71424pt" strokecolor="#606060">
                <v:path arrowok="t"/>
              </v:shape>
            </v:group>
            <v:group style="position:absolute;left:5581;top:11198;width:600;height:2" coordorigin="5581,11198" coordsize="600,2">
              <v:shape style="position:absolute;left:5581;top:11198;width:600;height:2" coordorigin="5581,11198" coordsize="600,0" path="m5581,11198l6181,11198e" filled="f" stroked="t" strokeweight=".47616pt" strokecolor="#444444">
                <v:path arrowok="t"/>
              </v:shape>
            </v:group>
            <v:group style="position:absolute;left:7252;top:11198;width:419;height:2" coordorigin="7252,11198" coordsize="419,2">
              <v:shape style="position:absolute;left:7252;top:11198;width:419;height:2" coordorigin="7252,11198" coordsize="419,0" path="m7252,11198l7671,11198e" filled="f" stroked="t" strokeweight=".47616pt" strokecolor="#3F3F3F">
                <v:path arrowok="t"/>
              </v:shape>
            </v:group>
            <v:group style="position:absolute;left:9018;top:11198;width:262;height:2" coordorigin="9018,11198" coordsize="262,2">
              <v:shape style="position:absolute;left:9018;top:11198;width:262;height:2" coordorigin="9018,11198" coordsize="262,0" path="m9018,11198l9280,11198e" filled="f" stroked="t" strokeweight=".47616pt" strokecolor="#444444">
                <v:path arrowok="t"/>
              </v:shape>
            </v:group>
            <v:group style="position:absolute;left:11447;top:10907;width:2;height:1104" coordorigin="11447,10907" coordsize="2,1104">
              <v:shape style="position:absolute;left:11447;top:10907;width:2;height:1104" coordorigin="11447,10907" coordsize="0,1104" path="m11447,12011l11447,10907e" filled="f" stroked="t" strokeweight=".95232pt" strokecolor="#676767">
                <v:path arrowok="t"/>
              </v:shape>
            </v:group>
            <v:group style="position:absolute;left:281;top:11562;width:729;height:2" coordorigin="281,11562" coordsize="729,2">
              <v:shape style="position:absolute;left:281;top:11562;width:729;height:2" coordorigin="281,11562" coordsize="729,0" path="m281,11562l1009,11562e" filled="f" stroked="t" strokeweight=".23808pt" strokecolor="#545454">
                <v:path arrowok="t"/>
              </v:shape>
            </v:group>
            <v:group style="position:absolute;left:1005;top:11184;width:2;height:382" coordorigin="1005,11184" coordsize="2,382">
              <v:shape style="position:absolute;left:1005;top:11184;width:2;height:382" coordorigin="1005,11184" coordsize="0,382" path="m1005,11567l1005,11184e" filled="f" stroked="t" strokeweight=".23808pt" strokecolor="#575757">
                <v:path arrowok="t"/>
              </v:shape>
            </v:group>
            <v:group style="position:absolute;left:1005;top:11562;width:4814;height:2" coordorigin="1005,11562" coordsize="4814,2">
              <v:shape style="position:absolute;left:1005;top:11562;width:4814;height:2" coordorigin="1005,11562" coordsize="4814,0" path="m1005,11562l5819,11562e" filled="f" stroked="t" strokeweight=".23808pt" strokecolor="#2F2F2F">
                <v:path arrowok="t"/>
              </v:shape>
            </v:group>
            <v:group style="position:absolute;left:1605;top:11189;width:2;height:406" coordorigin="1605,11189" coordsize="2,406">
              <v:shape style="position:absolute;left:1605;top:11189;width:2;height:406" coordorigin="1605,11189" coordsize="0,406" path="m1605,11595l1605,11189e" filled="f" stroked="t" strokeweight=".47616pt" strokecolor="#383838">
                <v:path arrowok="t"/>
              </v:shape>
            </v:group>
            <v:group style="position:absolute;left:5819;top:11562;width:1048;height:2" coordorigin="5819,11562" coordsize="1048,2">
              <v:shape style="position:absolute;left:5819;top:11562;width:1048;height:2" coordorigin="5819,11562" coordsize="1048,0" path="m5819,11562l6866,11562e" filled="f" stroked="t" strokeweight=".23808pt" strokecolor="#000000">
                <v:path arrowok="t"/>
              </v:shape>
            </v:group>
            <v:group style="position:absolute;left:6866;top:11562;width:776;height:2" coordorigin="6866,11562" coordsize="776,2">
              <v:shape style="position:absolute;left:6866;top:11562;width:776;height:2" coordorigin="6866,11562" coordsize="776,0" path="m6866,11562l7642,11562e" filled="f" stroked="t" strokeweight=".23808pt" strokecolor="#282828">
                <v:path arrowok="t"/>
              </v:shape>
            </v:group>
            <v:group style="position:absolute;left:7642;top:11562;width:3257;height:2" coordorigin="7642,11562" coordsize="3257,2">
              <v:shape style="position:absolute;left:7642;top:11562;width:3257;height:2" coordorigin="7642,11562" coordsize="3257,0" path="m7642,11562l10899,11562e" filled="f" stroked="t" strokeweight=".23808pt" strokecolor="#000000">
                <v:path arrowok="t"/>
              </v:shape>
            </v:group>
            <v:group style="position:absolute;left:10899;top:11562;width:538;height:2" coordorigin="10899,11562" coordsize="538,2">
              <v:shape style="position:absolute;left:10899;top:11562;width:538;height:2" coordorigin="10899,11562" coordsize="538,0" path="m10899,11562l11437,11562e" filled="f" stroked="t" strokeweight=".23808pt" strokecolor="#878787">
                <v:path arrowok="t"/>
              </v:shape>
            </v:group>
            <v:group style="position:absolute;left:1005;top:11562;width:2;height:1783" coordorigin="1005,11562" coordsize="2,1783">
              <v:shape style="position:absolute;left:1005;top:11562;width:2;height:1783" coordorigin="1005,11562" coordsize="0,1783" path="m1005,13345l1005,11562e" filled="f" stroked="t" strokeweight=".23808pt" strokecolor="#000000">
                <v:path arrowok="t"/>
              </v:shape>
            </v:group>
            <v:group style="position:absolute;left:1602;top:11533;width:2;height:1310" coordorigin="1602,11533" coordsize="2,1310">
              <v:shape style="position:absolute;left:1602;top:11533;width:2;height:1310" coordorigin="1602,11533" coordsize="0,1310" path="m1602,12843l1602,11533e" filled="f" stroked="t" strokeweight=".71424pt" strokecolor="#676767">
                <v:path arrowok="t"/>
              </v:shape>
            </v:group>
            <v:group style="position:absolute;left:7292;top:11184;width:2;height:5033" coordorigin="7292,11184" coordsize="2,5033">
              <v:shape style="position:absolute;left:7292;top:11184;width:2;height:5033" coordorigin="7292,11184" coordsize="0,5033" path="m7292,16217l7292,11184e" filled="f" stroked="t" strokeweight=".71424pt" strokecolor="#4F4F54">
                <v:path arrowok="t"/>
              </v:shape>
            </v:group>
            <v:group style="position:absolute;left:295;top:11896;width:2;height:502" coordorigin="295,11896" coordsize="2,502">
              <v:shape style="position:absolute;left:295;top:11896;width:2;height:502" coordorigin="295,11896" coordsize="0,502" path="m295,12398l295,11896e" filled="f" stroked="t" strokeweight=".47616pt" strokecolor="#343434">
                <v:path arrowok="t"/>
              </v:shape>
            </v:group>
            <v:group style="position:absolute;left:2286;top:11896;width:2;height:502" coordorigin="2286,11896" coordsize="2,502">
              <v:shape style="position:absolute;left:2286;top:11896;width:2;height:502" coordorigin="2286,11896" coordsize="0,502" path="m2286,12398l2286,11896e" filled="f" stroked="t" strokeweight=".47616pt" strokecolor="#2F2F2F">
                <v:path arrowok="t"/>
              </v:shape>
            </v:group>
            <v:group style="position:absolute;left:11449;top:12131;width:2;height:712" coordorigin="11449,12131" coordsize="2,712">
              <v:shape style="position:absolute;left:11449;top:12131;width:2;height:712" coordorigin="11449,12131" coordsize="0,712" path="m11449,12843l11449,12131e" filled="f" stroked="t" strokeweight=".47616pt" strokecolor="#4B4B4B">
                <v:path arrowok="t"/>
              </v:shape>
            </v:group>
            <v:group style="position:absolute;left:2286;top:12341;width:2;height:1529" coordorigin="2286,12341" coordsize="2,1529">
              <v:shape style="position:absolute;left:2286;top:12341;width:2;height:1529" coordorigin="2286,12341" coordsize="0,1529" path="m2286,13870l2286,12341e" filled="f" stroked="t" strokeweight=".95232pt" strokecolor="#575757">
                <v:path arrowok="t"/>
              </v:shape>
            </v:group>
            <v:group style="position:absolute;left:1607;top:12785;width:2;height:822" coordorigin="1607,12785" coordsize="2,822">
              <v:shape style="position:absolute;left:1607;top:12785;width:2;height:822" coordorigin="1607,12785" coordsize="0,822" path="m1607,13607l1607,12785e" filled="f" stroked="t" strokeweight=".47616pt" strokecolor="#484848">
                <v:path arrowok="t"/>
              </v:shape>
            </v:group>
            <v:group style="position:absolute;left:5819;top:13345;width:1471;height:2" coordorigin="5819,13345" coordsize="1471,2">
              <v:shape style="position:absolute;left:5819;top:13345;width:1471;height:2" coordorigin="5819,13345" coordsize="1471,0" path="m5819,13345l7290,13345e" filled="f" stroked="t" strokeweight=".23808pt" strokecolor="#444444">
                <v:path arrowok="t"/>
              </v:shape>
            </v:group>
            <v:group style="position:absolute;left:11449;top:12565;width:2;height:3656" coordorigin="11449,12565" coordsize="2,3656">
              <v:shape style="position:absolute;left:11449;top:12565;width:2;height:3656" coordorigin="11449,12565" coordsize="0,3656" path="m11449,16222l11449,12565e" filled="f" stroked="t" strokeweight=".71424pt" strokecolor="#646464">
                <v:path arrowok="t"/>
              </v:shape>
            </v:group>
            <v:group style="position:absolute;left:286;top:13517;width:557;height:2" coordorigin="286,13517" coordsize="557,2">
              <v:shape style="position:absolute;left:286;top:13517;width:557;height:2" coordorigin="286,13517" coordsize="557,0" path="m286,13517l843,13517e" filled="f" stroked="t" strokeweight=".71424pt" strokecolor="#606060">
                <v:path arrowok="t"/>
              </v:shape>
            </v:group>
            <v:group style="position:absolute;left:786;top:13521;width:252;height:2" coordorigin="786,13521" coordsize="252,2">
              <v:shape style="position:absolute;left:786;top:13521;width:252;height:2" coordorigin="786,13521" coordsize="252,0" path="m786,13521l1038,13521e" filled="f" stroked="t" strokeweight=".47616pt" strokecolor="#3B3B3B">
                <v:path arrowok="t"/>
              </v:shape>
            </v:group>
            <v:group style="position:absolute;left:1005;top:13345;width:2;height:234" coordorigin="1005,13345" coordsize="2,234">
              <v:shape style="position:absolute;left:1005;top:13345;width:2;height:234" coordorigin="1005,13345" coordsize="0,234" path="m1005,13579l1005,13345e" filled="f" stroked="t" strokeweight=".23808pt" strokecolor="#3F3F3F">
                <v:path arrowok="t"/>
              </v:shape>
            </v:group>
            <v:group style="position:absolute;left:976;top:13519;width:1319;height:2" coordorigin="976,13519" coordsize="1319,2">
              <v:shape style="position:absolute;left:976;top:13519;width:1319;height:2" coordorigin="976,13519" coordsize="1319,0" path="m976,13519l2295,13519e" filled="f" stroked="t" strokeweight=".95232pt" strokecolor="#646464">
                <v:path arrowok="t"/>
              </v:shape>
            </v:group>
            <v:group style="position:absolute;left:1005;top:13579;width:2;height:1491" coordorigin="1005,13579" coordsize="2,1491">
              <v:shape style="position:absolute;left:1005;top:13579;width:2;height:1491" coordorigin="1005,13579" coordsize="0,1491" path="m1005,15070l1005,13579e" filled="f" stroked="t" strokeweight=".23808pt" strokecolor="#000000">
                <v:path arrowok="t"/>
              </v:shape>
            </v:group>
            <v:group style="position:absolute;left:1607;top:13550;width:2;height:2657" coordorigin="1607,13550" coordsize="2,2657">
              <v:shape style="position:absolute;left:1607;top:13550;width:2;height:2657" coordorigin="1607,13550" coordsize="0,2657" path="m1607,16207l1607,13550e" filled="f" stroked="t" strokeweight=".71424pt" strokecolor="#6B6B6B">
                <v:path arrowok="t"/>
              </v:shape>
            </v:group>
            <v:group style="position:absolute;left:7295;top:13550;width:2;height:473" coordorigin="7295,13550" coordsize="2,473">
              <v:shape style="position:absolute;left:7295;top:13550;width:2;height:473" coordorigin="7295,13550" coordsize="0,473" path="m7295,14023l7295,13550e" filled="f" stroked="t" strokeweight=".47616pt" strokecolor="#282828">
                <v:path arrowok="t"/>
              </v:shape>
            </v:group>
            <v:group style="position:absolute;left:2286;top:13813;width:2;height:454" coordorigin="2286,13813" coordsize="2,454">
              <v:shape style="position:absolute;left:2286;top:13813;width:2;height:454" coordorigin="2286,13813" coordsize="0,454" path="m2286,14267l2286,13813e" filled="f" stroked="t" strokeweight=".47616pt" strokecolor="#2F2F2F">
                <v:path arrowok="t"/>
              </v:shape>
            </v:group>
            <v:group style="position:absolute;left:2286;top:14210;width:2;height:2003" coordorigin="2286,14210" coordsize="2,2003">
              <v:shape style="position:absolute;left:2286;top:14210;width:2;height:2003" coordorigin="2286,14210" coordsize="0,2003" path="m2286,16212l2286,14210e" filled="f" stroked="t" strokeweight=".71424pt" strokecolor="#4B4B4F">
                <v:path arrowok="t"/>
              </v:shape>
            </v:group>
            <v:group style="position:absolute;left:300;top:14463;width:2;height:397" coordorigin="300,14463" coordsize="2,397">
              <v:shape style="position:absolute;left:300;top:14463;width:2;height:397" coordorigin="300,14463" coordsize="0,397" path="m300,14860l300,14463e" filled="f" stroked="t" strokeweight=".47616pt" strokecolor="#232323">
                <v:path arrowok="t"/>
              </v:shape>
            </v:group>
            <v:group style="position:absolute;left:5819;top:14492;width:2;height:196" coordorigin="5819,14492" coordsize="2,196">
              <v:shape style="position:absolute;left:5819;top:14492;width:2;height:196" coordorigin="5819,14492" coordsize="0,196" path="m5819,14688l5819,14492e" filled="f" stroked="t" strokeweight=".23808pt" strokecolor="#343860">
                <v:path arrowok="t"/>
              </v:shape>
            </v:group>
            <v:group style="position:absolute;left:11452;top:14463;width:2;height:397" coordorigin="11452,14463" coordsize="2,397">
              <v:shape style="position:absolute;left:11452;top:14463;width:2;height:397" coordorigin="11452,14463" coordsize="0,397" path="m11452,14860l11452,14463e" filled="f" stroked="t" strokeweight=".47616pt" strokecolor="#343434">
                <v:path arrowok="t"/>
              </v:shape>
            </v:group>
            <v:group style="position:absolute;left:1605;top:14659;width:2;height:440" coordorigin="1605,14659" coordsize="2,440">
              <v:shape style="position:absolute;left:1605;top:14659;width:2;height:440" coordorigin="1605,14659" coordsize="0,440" path="m1605,15099l1605,14659e" filled="f" stroked="t" strokeweight=".47616pt" strokecolor="#444444">
                <v:path arrowok="t"/>
              </v:shape>
            </v:group>
            <v:group style="position:absolute;left:5838;top:14683;width:2;height:330" coordorigin="5838,14683" coordsize="2,330">
              <v:shape style="position:absolute;left:5838;top:14683;width:2;height:330" coordorigin="5838,14683" coordsize="0,330" path="m5838,15013l5838,14683e" filled="f" stroked="t" strokeweight=".95232pt" strokecolor="#383B74">
                <v:path arrowok="t"/>
              </v:shape>
            </v:group>
            <v:group style="position:absolute;left:6438;top:14831;width:2;height:153" coordorigin="6438,14831" coordsize="2,153">
              <v:shape style="position:absolute;left:6438;top:14831;width:2;height:153" coordorigin="6438,14831" coordsize="0,153" path="m6438,14984l6438,14831e" filled="f" stroked="t" strokeweight=".71424pt" strokecolor="#343474">
                <v:path arrowok="t"/>
              </v:shape>
            </v:group>
            <v:group style="position:absolute;left:7295;top:14802;width:2;height:368" coordorigin="7295,14802" coordsize="2,368">
              <v:shape style="position:absolute;left:7295;top:14802;width:2;height:368" coordorigin="7295,14802" coordsize="0,368" path="m7295,15170l7295,14802e" filled="f" stroked="t" strokeweight=".95232pt" strokecolor="#646464">
                <v:path arrowok="t"/>
              </v:shape>
            </v:group>
            <v:group style="position:absolute;left:11452;top:13956;width:2;height:1056" coordorigin="11452,13956" coordsize="2,1056">
              <v:shape style="position:absolute;left:11452;top:13956;width:2;height:1056" coordorigin="11452,13956" coordsize="0,1056" path="m11452,15013l11452,13956e" filled="f" stroked="t" strokeweight=".47616pt" strokecolor="#545454">
                <v:path arrowok="t"/>
              </v:shape>
            </v:group>
            <v:group style="position:absolute;left:1005;top:15070;width:2;height:1138" coordorigin="1005,15070" coordsize="2,1138">
              <v:shape style="position:absolute;left:1005;top:15070;width:2;height:1138" coordorigin="1005,15070" coordsize="0,1138" path="m1005,16207l1005,15070e" filled="f" stroked="t" strokeweight=".23808pt" strokecolor="#8C8C8C">
                <v:path arrowok="t"/>
              </v:shape>
            </v:group>
            <v:group style="position:absolute;left:295;top:16203;width:2495;height:2" coordorigin="295,16203" coordsize="2495,2">
              <v:shape style="position:absolute;left:295;top:16203;width:2495;height:2" coordorigin="295,16203" coordsize="2495,0" path="m295,16203l2790,16203e" filled="f" stroked="t" strokeweight=".952769pt" strokecolor="#808080">
                <v:path arrowok="t"/>
              </v:shape>
            </v:group>
            <v:group style="position:absolute;left:1557;top:16203;width:514;height:2" coordorigin="1557,16203" coordsize="514,2">
              <v:shape style="position:absolute;left:1557;top:16203;width:514;height:2" coordorigin="1557,16203" coordsize="514,0" path="m1557,16203l2071,16203e" filled="f" stroked="t" strokeweight=".47616pt" strokecolor="#6B6B6B">
                <v:path arrowok="t"/>
              </v:shape>
            </v:group>
            <v:group style="position:absolute;left:2733;top:16203;width:357;height:2" coordorigin="2733,16203" coordsize="357,2">
              <v:shape style="position:absolute;left:2733;top:16203;width:357;height:2" coordorigin="2733,16203" coordsize="357,0" path="m2733,16203l3090,16203e" filled="f" stroked="t" strokeweight=".47616pt" strokecolor="#777777">
                <v:path arrowok="t"/>
              </v:shape>
            </v:group>
            <v:group style="position:absolute;left:3033;top:16203;width:252;height:2" coordorigin="3033,16203" coordsize="252,2">
              <v:shape style="position:absolute;left:3033;top:16203;width:252;height:2" coordorigin="3033,16203" coordsize="252,0" path="m3033,16203l3286,16203e" filled="f" stroked="t" strokeweight=".47616pt" strokecolor="#606060">
                <v:path arrowok="t"/>
              </v:shape>
            </v:group>
            <v:group style="position:absolute;left:3257;top:16198;width:190;height:2" coordorigin="3257,16198" coordsize="190,2">
              <v:shape style="position:absolute;left:3257;top:16198;width:190;height:2" coordorigin="3257,16198" coordsize="190,0" path="m3257,16198l3447,16198e" filled="f" stroked="t" strokeweight=".71424pt" strokecolor="#646464">
                <v:path arrowok="t"/>
              </v:shape>
            </v:group>
            <v:group style="position:absolute;left:3438;top:16203;width:3252;height:2" coordorigin="3438,16203" coordsize="3252,2">
              <v:shape style="position:absolute;left:3438;top:16203;width:3252;height:2" coordorigin="3438,16203" coordsize="3252,0" path="m3438,16203l6690,16203e" filled="f" stroked="t" strokeweight=".95232pt" strokecolor="#808080">
                <v:path arrowok="t"/>
              </v:shape>
            </v:group>
            <v:group style="position:absolute;left:4471;top:16205;width:381;height:2" coordorigin="4471,16205" coordsize="381,2">
              <v:shape style="position:absolute;left:4471;top:16205;width:381;height:2" coordorigin="4471,16205" coordsize="381,0" path="m4471,16205l4852,16205e" filled="f" stroked="t" strokeweight=".71424pt" strokecolor="#575757">
                <v:path arrowok="t"/>
              </v:shape>
            </v:group>
            <v:group style="position:absolute;left:6661;top:16207;width:233;height:2" coordorigin="6661,16207" coordsize="233,2">
              <v:shape style="position:absolute;left:6661;top:16207;width:233;height:2" coordorigin="6661,16207" coordsize="233,0" path="m6661,16207l6895,16207e" filled="f" stroked="t" strokeweight=".47616pt" strokecolor="#5B5B5B">
                <v:path arrowok="t"/>
              </v:shape>
            </v:group>
            <v:group style="position:absolute;left:6838;top:16210;width:4128;height:2" coordorigin="6838,16210" coordsize="4128,2">
              <v:shape style="position:absolute;left:6838;top:16210;width:4128;height:2" coordorigin="6838,16210" coordsize="4128,0" path="m6838,16210l10966,16210e" filled="f" stroked="t" strokeweight=".71424pt" strokecolor="#838383">
                <v:path arrowok="t"/>
              </v:shape>
            </v:group>
            <v:group style="position:absolute;left:7614;top:16207;width:476;height:2" coordorigin="7614,16207" coordsize="476,2">
              <v:shape style="position:absolute;left:7614;top:16207;width:476;height:2" coordorigin="7614,16207" coordsize="476,0" path="m7614,16207l8090,16207e" filled="f" stroked="t" strokeweight=".47616pt" strokecolor="#6B6B6B">
                <v:path arrowok="t"/>
              </v:shape>
            </v:group>
            <v:group style="position:absolute;left:10871;top:16207;width:586;height:2" coordorigin="10871,16207" coordsize="586,2">
              <v:shape style="position:absolute;left:10871;top:16207;width:586;height:2" coordorigin="10871,16207" coordsize="586,0" path="m10871,16207l11456,16207e" filled="f" stroked="t" strokeweight=".47616pt" strokecolor="#777777">
                <v:path arrowok="t"/>
              </v:shape>
            </v:group>
            <v:group style="position:absolute;left:9746;top:13450;width:2;height:296" coordorigin="9746,13450" coordsize="2,296">
              <v:shape style="position:absolute;left:9746;top:13450;width:2;height:296" coordorigin="9746,13450" coordsize="0,296" path="m9746,13747l9746,13450e" filled="f" stroked="t" strokeweight="1.8226pt" strokecolor="#D4DADF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16"/>
        </w:rPr>
        <w:t>İtf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160" w:right="360"/>
        </w:sectPr>
      </w:pPr>
      <w:rPr/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540" w:bottom="280" w:left="320" w:right="340"/>
        </w:sectPr>
      </w:pPr>
      <w:rPr/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8" w:lineRule="exact"/>
        <w:ind w:left="582" w:right="-66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282828"/>
          <w:w w:val="91"/>
          <w:position w:val="-1"/>
        </w:rPr>
        <w:t>BO</w:t>
      </w:r>
      <w:r>
        <w:rPr>
          <w:rFonts w:ascii="Arial" w:hAnsi="Arial" w:cs="Arial" w:eastAsia="Arial"/>
          <w:sz w:val="17"/>
          <w:szCs w:val="17"/>
          <w:color w:val="282828"/>
          <w:spacing w:val="-5"/>
          <w:w w:val="91"/>
          <w:position w:val="-1"/>
        </w:rPr>
        <w:t>V</w: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91"/>
          <w:position w:val="-1"/>
        </w:rPr>
        <w:t>OKSEHIR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left="629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82828"/>
          <w:spacing w:val="0"/>
          <w:w w:val="107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33" w:after="0" w:line="249" w:lineRule="auto"/>
        <w:ind w:left="369" w:right="418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1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15"/>
          <w:w w:val="102"/>
        </w:rPr>
        <w:t>S</w:t>
      </w:r>
      <w:r>
        <w:rPr>
          <w:rFonts w:ascii="Arial" w:hAnsi="Arial" w:cs="Arial" w:eastAsia="Arial"/>
          <w:sz w:val="21"/>
          <w:szCs w:val="21"/>
          <w:color w:val="282828"/>
          <w:spacing w:val="-15"/>
          <w:w w:val="267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2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8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5" w:after="0" w:line="240" w:lineRule="auto"/>
        <w:ind w:left="1117" w:right="499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10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7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7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20" w:right="340"/>
          <w:cols w:num="2" w:equalWidth="0">
            <w:col w:w="1615" w:space="1644"/>
            <w:col w:w="8001"/>
          </w:cols>
        </w:sectPr>
      </w:pPr>
      <w:rPr/>
    </w:p>
    <w:p>
      <w:pPr>
        <w:spacing w:before="27" w:after="0" w:line="240" w:lineRule="auto"/>
        <w:ind w:left="105" w:right="-20"/>
        <w:jc w:val="left"/>
        <w:tabs>
          <w:tab w:pos="1460" w:val="left"/>
          <w:tab w:pos="3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Tarilıi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05.03.2016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19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24" w:right="-70"/>
        <w:jc w:val="left"/>
        <w:tabs>
          <w:tab w:pos="1460" w:val="left"/>
          <w:tab w:pos="3160" w:val="left"/>
          <w:tab w:pos="4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32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05.03.2016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No</w:t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1509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53" w:lineRule="auto"/>
        <w:ind w:left="124" w:right="114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:Mendere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No:58/A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1"/>
        </w:rPr>
        <w:t>Dottr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:Mendere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7"/>
        </w:rPr>
        <w:t>Malı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6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No:58/A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2" w:after="0" w:line="240" w:lineRule="auto"/>
        <w:ind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2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:20:43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trel: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2938800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2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SantraUMerkez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40"/>
          <w:cols w:num="2" w:equalWidth="0">
            <w:col w:w="4983" w:space="505"/>
            <w:col w:w="5772"/>
          </w:cols>
        </w:sectPr>
      </w:pPr>
      <w:rPr/>
    </w:p>
    <w:p>
      <w:pPr>
        <w:spacing w:before="0" w:after="0" w:line="240" w:lineRule="auto"/>
        <w:ind w:left="105" w:right="-20"/>
        <w:jc w:val="left"/>
        <w:tabs>
          <w:tab w:pos="1460" w:val="left"/>
          <w:tab w:pos="3640" w:val="left"/>
          <w:tab w:pos="6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9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6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Baca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8"/>
        </w:rPr>
        <w:t>Yang,ı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5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Sebebi:Kıvılcım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25" w:lineRule="exact"/>
        <w:ind w:left="105" w:right="-20"/>
        <w:jc w:val="left"/>
        <w:tabs>
          <w:tab w:pos="3620" w:val="left"/>
          <w:tab w:pos="6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  <w:position w:val="-1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4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  <w:position w:val="-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7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lse: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6"/>
          <w:position w:val="-1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6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13"/>
          <w:position w:val="-1"/>
        </w:rPr>
        <w:t>ullanım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İşyeri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left="36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2"/>
          <w:position w:val="-3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000000"/>
          <w:position w:val="-3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3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3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86"/>
          <w:position w:val="-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66"/>
          <w:position w:val="-3"/>
        </w:rPr>
        <w:t>il!;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66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2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1" w:lineRule="exact"/>
        <w:ind w:left="3958" w:right="-20"/>
        <w:jc w:val="left"/>
        <w:tabs>
          <w:tab w:pos="4420" w:val="left"/>
          <w:tab w:pos="4940" w:val="left"/>
          <w:tab w:pos="5500" w:val="left"/>
          <w:tab w:pos="6000" w:val="left"/>
          <w:tab w:pos="6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282828"/>
          <w:spacing w:val="-4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64"/>
          <w:position w:val="-1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40"/>
          <w:szCs w:val="40"/>
          <w:color w:val="282828"/>
          <w:spacing w:val="0"/>
          <w:w w:val="64"/>
          <w:position w:val="-1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282828"/>
          <w:spacing w:val="-42"/>
          <w:w w:val="64"/>
          <w:position w:val="-1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282828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646464"/>
          <w:spacing w:val="0"/>
          <w:w w:val="198"/>
          <w:position w:val="-1"/>
        </w:rPr>
        <w:t>l</w:t>
      </w:r>
      <w:r>
        <w:rPr>
          <w:rFonts w:ascii="Arial" w:hAnsi="Arial" w:cs="Arial" w:eastAsia="Arial"/>
          <w:sz w:val="38"/>
          <w:szCs w:val="38"/>
          <w:color w:val="64646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646464"/>
          <w:spacing w:val="0"/>
          <w:w w:val="100"/>
          <w:position w:val="-1"/>
        </w:rPr>
      </w:r>
      <w:r>
        <w:rPr>
          <w:rFonts w:ascii="Arial" w:hAnsi="Arial" w:cs="Arial" w:eastAsia="Arial"/>
          <w:sz w:val="40"/>
          <w:szCs w:val="40"/>
          <w:color w:val="646464"/>
          <w:spacing w:val="0"/>
          <w:w w:val="53"/>
          <w:position w:val="-1"/>
        </w:rPr>
        <w:t>!</w:t>
      </w:r>
      <w:r>
        <w:rPr>
          <w:rFonts w:ascii="Arial" w:hAnsi="Arial" w:cs="Arial" w:eastAsia="Arial"/>
          <w:sz w:val="40"/>
          <w:szCs w:val="40"/>
          <w:color w:val="64646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0"/>
          <w:szCs w:val="40"/>
          <w:color w:val="64646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  <w:position w:val="-1"/>
        </w:rPr>
        <w:t>tyangını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20:50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40"/>
        </w:sectPr>
      </w:pPr>
      <w:rPr/>
    </w:p>
    <w:p>
      <w:pPr>
        <w:spacing w:before="0" w:after="0" w:line="256" w:lineRule="exact"/>
        <w:ind w:left="105" w:right="-78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5"/>
          <w:szCs w:val="25"/>
          <w:color w:val="282828"/>
          <w:w w:val="71"/>
        </w:rPr>
        <w:t>l</w:t>
      </w:r>
      <w:r>
        <w:rPr>
          <w:rFonts w:ascii="Arial" w:hAnsi="Arial" w:cs="Arial" w:eastAsia="Arial"/>
          <w:sz w:val="25"/>
          <w:szCs w:val="25"/>
          <w:color w:val="282828"/>
          <w:spacing w:val="-4"/>
          <w:w w:val="7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ana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0" w:after="0" w:line="240" w:lineRule="auto"/>
        <w:ind w:left="58" w:right="-20"/>
        <w:jc w:val="left"/>
        <w:tabs>
          <w:tab w:pos="3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Birka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8"/>
        </w:rPr>
        <w:t>GÜNA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79"/>
        </w:rPr>
        <w:t>IKiı·acı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5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10"/>
        </w:rPr>
        <w:t>lt.enatl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7"/>
          <w:w w:val="11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8"/>
        </w:rPr>
        <w:t>GÜN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9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8"/>
          <w:w w:val="9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7.954926pt;margin-top:-10.176521pt;width:124.032006pt;height:19pt;mso-position-horizontal-relative:page;mso-position-vertical-relative:paragraph;z-index:-15163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Courier New" w:hAnsi="Courier New" w:cs="Courier New" w:eastAsia="Courier New"/>
                      <w:sz w:val="38"/>
                      <w:szCs w:val="38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282828"/>
                      <w:spacing w:val="-48"/>
                      <w:w w:val="68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282828"/>
                      <w:spacing w:val="0"/>
                      <w:w w:val="68"/>
                      <w:position w:val="2"/>
                    </w:rPr>
                    <w:t>---------------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lAnıiri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Sezgiıt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ANDlR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52" w:lineRule="exact"/>
        <w:ind w:right="-20"/>
        <w:jc w:val="left"/>
        <w:tabs>
          <w:tab w:pos="2540" w:val="left"/>
          <w:tab w:pos="858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9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2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</w:rPr>
        <w:t>1</w:t>
      </w:r>
      <w:r>
        <w:rPr>
          <w:rFonts w:ascii="Arial" w:hAnsi="Arial" w:cs="Arial" w:eastAsia="Arial"/>
          <w:sz w:val="17"/>
          <w:szCs w:val="17"/>
          <w:color w:val="282828"/>
          <w:spacing w:val="-43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50"/>
        </w:rPr>
        <w:t>Ç7'ıık7-ı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5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7C7E7C"/>
          <w:spacing w:val="4"/>
          <w:w w:val="44"/>
        </w:rPr>
      </w:r>
      <w:r>
        <w:rPr>
          <w:rFonts w:ascii="Times New Roman" w:hAnsi="Times New Roman" w:cs="Times New Roman" w:eastAsia="Times New Roman"/>
          <w:sz w:val="20"/>
          <w:szCs w:val="20"/>
          <w:color w:val="7C7E7C"/>
          <w:spacing w:val="-1"/>
          <w:w w:val="44"/>
          <w:emboss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C7E7C"/>
          <w:spacing w:val="-1"/>
          <w:w w:val="44"/>
          <w:emboss/>
        </w:rPr>
      </w:r>
      <w:r>
        <w:rPr>
          <w:rFonts w:ascii="Times New Roman" w:hAnsi="Times New Roman" w:cs="Times New Roman" w:eastAsia="Times New Roman"/>
          <w:sz w:val="20"/>
          <w:szCs w:val="20"/>
          <w:color w:val="7C7E7C"/>
          <w:spacing w:val="-1"/>
          <w:w w:val="44"/>
        </w:rPr>
      </w:r>
      <w:r>
        <w:rPr>
          <w:rFonts w:ascii="Times New Roman" w:hAnsi="Times New Roman" w:cs="Times New Roman" w:eastAsia="Times New Roman"/>
          <w:sz w:val="20"/>
          <w:szCs w:val="20"/>
          <w:color w:val="7C7E7C"/>
          <w:spacing w:val="-1"/>
          <w:w w:val="44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4"/>
          <w:w w:val="5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65"/>
        </w:rPr>
        <w:t>S'='a;;.;.a=ti...;.:2;;;..0;...:4=-4":':--:---:------..ı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5"/>
          <w:w w:val="6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6"/>
          <w:w w:val="43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1"/>
          <w:w w:val="66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74"/>
          <w:w w:val="43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6"/>
          <w:w w:val="66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4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5"/>
          <w:w w:val="4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66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42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7"/>
          <w:w w:val="4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5"/>
          <w:w w:val="65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42"/>
        </w:rPr>
        <w:t>;_n=...;;:;ş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75"/>
          <w:w w:val="4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0A0A0A"/>
          <w:spacing w:val="0"/>
          <w:w w:val="5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A0A0A"/>
          <w:spacing w:val="-19"/>
          <w:w w:val="49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1"/>
          <w:w w:val="3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A0A0A"/>
          <w:spacing w:val="-14"/>
          <w:w w:val="49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6"/>
          <w:w w:val="3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A0A0A"/>
          <w:spacing w:val="-9"/>
          <w:w w:val="49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2"/>
          <w:w w:val="34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0A0A0A"/>
          <w:spacing w:val="-21"/>
          <w:w w:val="49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34"/>
        </w:rPr>
        <w:t>.;.;t.;_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8"/>
          <w:w w:val="3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"/>
          <w:w w:val="6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75"/>
          <w:w w:val="4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6"/>
        </w:rPr>
        <w:t>....;;: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40"/>
        </w:rPr>
        <w:t>;;..;0...;.,:4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40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40"/>
          <w:u w:val="single" w:color="272727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40"/>
          <w:u w:val="single" w:color="2727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1"/>
          <w:w w:val="40"/>
          <w:u w:val="single" w:color="2727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40"/>
          <w:u w:val="single" w:color="27272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40"/>
          <w:u w:val="single" w:color="272727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40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40"/>
        </w:rPr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193"/>
        </w:rPr>
        <w:t>-ı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24" w:lineRule="exact"/>
        <w:ind w:right="-20"/>
        <w:jc w:val="left"/>
        <w:tabs>
          <w:tab w:pos="2520" w:val="left"/>
          <w:tab w:pos="868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0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EZ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748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85"/>
          <w:w w:val="118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8"/>
          <w:w w:val="9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37"/>
        </w:rPr>
        <w:t>Ie:.:..::k=tr=ik:..:Ar-=..::ız::.:a:....;G=-e:..::li:..ı'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2"/>
          <w:w w:val="38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35"/>
        </w:rPr>
        <w:t>-=S:.::a::.;at;:..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3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9"/>
          <w:w w:val="237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_: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95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u w:val="single" w:color="2727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u w:val="single" w:color="27272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u w:val="single" w:color="272727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193"/>
        </w:rPr>
        <w:t>-ı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9" w:after="0" w:line="240" w:lineRule="auto"/>
        <w:ind w:left="256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w w:val="7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0"/>
        </w:rPr>
        <w:t>GeH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26" w:lineRule="exact"/>
        <w:ind w:left="255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6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  <w:position w:val="-1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8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9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40"/>
          <w:cols w:num="2" w:equalWidth="0">
            <w:col w:w="1182" w:space="944"/>
            <w:col w:w="9134"/>
          </w:cols>
        </w:sectPr>
      </w:pPr>
      <w:rPr/>
    </w:p>
    <w:p>
      <w:pPr>
        <w:spacing w:before="7" w:after="0" w:line="240" w:lineRule="auto"/>
        <w:ind w:left="215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9"/>
          <w:w w:val="9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28" w:lineRule="exact"/>
        <w:ind w:left="2145" w:right="347" w:firstLine="-2021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4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"/>
          <w:w w:val="10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9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40"/>
          <w:cols w:num="3" w:equalWidth="0">
            <w:col w:w="3559" w:space="1117"/>
            <w:col w:w="2134" w:space="746"/>
            <w:col w:w="370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80" w:lineRule="exact"/>
        <w:ind w:left="124" w:right="-20"/>
        <w:jc w:val="left"/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7C7E7C"/>
          <w:spacing w:val="0"/>
          <w:w w:val="104"/>
          <w:position w:val="-2"/>
        </w:rPr>
        <w:t>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12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blayı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9"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6"/>
          <w:i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26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48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5"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Adı-Soyad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2"/>
        </w:rPr>
        <w:t>Yarni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EKİZ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6" w:lineRule="exact"/>
        <w:ind w:left="253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  <w:position w:val="-1"/>
        </w:rPr>
        <w:t>Kullamla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9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40"/>
          <w:cols w:num="2" w:equalWidth="0">
            <w:col w:w="1556" w:space="588"/>
            <w:col w:w="9116"/>
          </w:cols>
        </w:sectPr>
      </w:pPr>
      <w:rPr/>
    </w:p>
    <w:p>
      <w:pPr>
        <w:spacing w:before="12" w:after="0" w:line="240" w:lineRule="auto"/>
        <w:ind w:left="17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10"/>
        </w:rPr>
        <w:t>öndüıme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6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1" w:after="0" w:line="183" w:lineRule="exact"/>
        <w:ind w:right="-106"/>
        <w:jc w:val="left"/>
        <w:tabs>
          <w:tab w:pos="188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414141"/>
          <w:spacing w:val="0"/>
          <w:w w:val="216"/>
          <w:position w:val="-4"/>
        </w:rPr>
        <w:t>u</w:t>
      </w:r>
      <w:r>
        <w:rPr>
          <w:rFonts w:ascii="Arial" w:hAnsi="Arial" w:cs="Arial" w:eastAsia="Arial"/>
          <w:sz w:val="18"/>
          <w:szCs w:val="18"/>
          <w:color w:val="414141"/>
          <w:spacing w:val="-72"/>
          <w:w w:val="216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2"/>
          <w:position w:val="-4"/>
        </w:rPr>
        <w:t>lKöpü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2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92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7"/>
          <w:position w:val="-4"/>
        </w:rPr>
        <w:t>Kg.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4" w:lineRule="exact"/>
        <w:ind w:right="810"/>
        <w:jc w:val="righ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282828"/>
          <w:spacing w:val="0"/>
          <w:w w:val="70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12" w:after="0" w:line="188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828"/>
          <w:w w:val="85"/>
          <w:position w:val="-4"/>
        </w:rPr>
        <w:t>_IK.K.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0"/>
          <w:w w:val="84"/>
          <w:position w:val="-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31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9" w:lineRule="exact"/>
        <w:ind w:left="57"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282828"/>
          <w:spacing w:val="0"/>
          <w:w w:val="70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40"/>
          <w:cols w:num="3" w:equalWidth="0">
            <w:col w:w="1386" w:space="3290"/>
            <w:col w:w="2794" w:space="587"/>
            <w:col w:w="3203"/>
          </w:cols>
        </w:sectPr>
      </w:pPr>
      <w:rPr/>
    </w:p>
    <w:p>
      <w:pPr>
        <w:spacing w:before="0" w:after="0" w:line="204" w:lineRule="exact"/>
        <w:ind w:left="215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işyerini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bacası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kısmını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asma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tavanını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bölüm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catı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kısmındaki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baca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138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7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23"/>
        </w:rPr>
        <w:t>otor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2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2"/>
          <w:w w:val="12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yüksek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hararerte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kavrulma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kısmındakı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bacanı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kısmı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sökUimek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işyeri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143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işyerindeki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eşyala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ısianma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7"/>
        </w:rPr>
        <w:t>görmüştü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9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3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214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lfalımini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5000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14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30"/>
          <w:szCs w:val="30"/>
          <w:color w:val="282828"/>
          <w:w w:val="55"/>
        </w:rPr>
        <w:t>l</w:t>
      </w:r>
      <w:r>
        <w:rPr>
          <w:rFonts w:ascii="Arial" w:hAnsi="Arial" w:cs="Arial" w:eastAsia="Arial"/>
          <w:sz w:val="30"/>
          <w:szCs w:val="30"/>
          <w:color w:val="282828"/>
          <w:spacing w:val="7"/>
          <w:w w:val="5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katındaki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işyerinin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8" w:lineRule="exact"/>
        <w:ind w:left="152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bacasında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işyerini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ızgara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ocağında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ateşten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4" w:lineRule="exact"/>
        <w:ind w:left="216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2"/>
          <w:position w:val="-1"/>
        </w:rPr>
        <w:t>ı,;ıka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2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0"/>
          <w:w w:val="8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kıvılcımları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baca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içerisinde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birike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  <w:position w:val="-1"/>
        </w:rPr>
        <w:t>kurumları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0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  <w:position w:val="-1"/>
        </w:rPr>
        <w:t>tutuştumıası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5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7"/>
          <w:position w:val="-1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40"/>
        </w:sectPr>
      </w:pPr>
      <w:rPr/>
    </w:p>
    <w:p>
      <w:pPr>
        <w:spacing w:before="39" w:after="0" w:line="240" w:lineRule="auto"/>
        <w:ind w:left="143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1"/>
        </w:rPr>
        <w:t>Adı:ögrenileınedi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40" w:lineRule="auto"/>
        <w:ind w:left="14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77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77"/>
        </w:rPr>
        <w:t>\.faç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7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3" w:lineRule="auto"/>
        <w:ind w:left="143" w:right="425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9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Birka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GÜR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Y'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edildi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4"/>
        </w:rPr>
        <w:t>lfP:slim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3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71" w:lineRule="exact"/>
        <w:ind w:left="143" w:right="-20"/>
        <w:jc w:val="left"/>
        <w:tabs>
          <w:tab w:pos="520" w:val="left"/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4"/>
          <w:szCs w:val="24"/>
          <w:color w:val="282828"/>
          <w:spacing w:val="0"/>
          <w:w w:val="147"/>
        </w:rPr>
        <w:t>k</w:t>
      </w:r>
      <w:r>
        <w:rPr>
          <w:rFonts w:ascii="Arial" w:hAnsi="Arial" w:cs="Arial" w:eastAsia="Arial"/>
          <w:sz w:val="24"/>
          <w:szCs w:val="24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"/>
          <w:w w:val="10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u w:val="single" w:color="000000"/>
        </w:rPr>
        <w:t>arih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u w:val="single" w:color="00000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5"/>
          <w:w w:val="129"/>
          <w:u w:val="single" w:color="0000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5"/>
          <w:w w:val="129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5"/>
          <w:w w:val="129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u w:val="single" w:color="000000"/>
        </w:rPr>
        <w:t>05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.03.2017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242" w:right="-70"/>
        <w:jc w:val="left"/>
        <w:tabs>
          <w:tab w:pos="1040" w:val="left"/>
          <w:tab w:pos="1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133.440002pt;margin-top:28.016556pt;width:105.599996pt;height:94.08pt;mso-position-horizontal-relative:page;mso-position-vertical-relative:paragraph;z-index:-15165" type="#_x0000_t75">
            <v:imagedata r:id="rId4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0"/>
          <w:position w:val="-1"/>
        </w:rPr>
        <w:t>ÖIU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PİDE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Evka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left="68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3"/>
        </w:rPr>
        <w:t>jBedeli: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Öğrenilemedi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9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21.43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40"/>
          <w:cols w:num="3" w:equalWidth="0">
            <w:col w:w="5121" w:space="915"/>
            <w:col w:w="2393" w:space="91"/>
            <w:col w:w="274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20.068228pt;margin-top:33.676544pt;width:555.299654pt;height:793.124016pt;mso-position-horizontal-relative:page;mso-position-vertical-relative:page;z-index:-15166" coordorigin="401,674" coordsize="11106,15862">
            <v:shape style="position:absolute;left:9830;top:768;width:1114;height:1094" type="#_x0000_t75">
              <v:imagedata r:id="rId45" o:title=""/>
            </v:shape>
            <v:group style="position:absolute;left:411;top:707;width:10478;height:2" coordorigin="411,707" coordsize="10478,2">
              <v:shape style="position:absolute;left:411;top:707;width:10478;height:2" coordorigin="411,707" coordsize="10478,0" path="m411,707l10889,707e" filled="f" stroked="t" strokeweight=".70829pt" strokecolor="#484848">
                <v:path arrowok="t"/>
              </v:shape>
            </v:group>
            <v:group style="position:absolute;left:458;top:685;width:2;height:15839" coordorigin="458,685" coordsize="2,15839">
              <v:shape style="position:absolute;left:458;top:685;width:2;height:15839" coordorigin="458,685" coordsize="0,15839" path="m458,16524l458,685e" filled="f" stroked="t" strokeweight="1.180484pt" strokecolor="#3F3F3F">
                <v:path arrowok="t"/>
              </v:shape>
            </v:group>
            <v:group style="position:absolute;left:2437;top:695;width:2;height:1171" coordorigin="2437,695" coordsize="2,1171">
              <v:shape style="position:absolute;left:2437;top:695;width:2;height:1171" coordorigin="2437,695" coordsize="0,1171" path="m2437,1866l2437,695e" filled="f" stroked="t" strokeweight=".944387pt" strokecolor="#383838">
                <v:path arrowok="t"/>
              </v:shape>
            </v:group>
            <v:group style="position:absolute;left:9135;top:700;width:2;height:1176" coordorigin="9135,700" coordsize="2,1176">
              <v:shape style="position:absolute;left:9135;top:700;width:2;height:1176" coordorigin="9135,700" coordsize="0,1176" path="m9135,1875l9135,700e" filled="f" stroked="t" strokeweight=".944387pt" strokecolor="#444444">
                <v:path arrowok="t"/>
              </v:shape>
            </v:group>
            <v:group style="position:absolute;left:11432;top:704;width:2;height:15820" coordorigin="11432,704" coordsize="2,15820">
              <v:shape style="position:absolute;left:11432;top:704;width:2;height:15820" coordorigin="11432,704" coordsize="0,15820" path="m11432,16524l11432,704e" filled="f" stroked="t" strokeweight=".944387pt" strokecolor="#444444">
                <v:path arrowok="t"/>
              </v:shape>
            </v:group>
            <v:group style="position:absolute;left:416;top:1863;width:11007;height:2" coordorigin="416,1863" coordsize="11007,2">
              <v:shape style="position:absolute;left:416;top:1863;width:11007;height:2" coordorigin="416,1863" coordsize="11007,0" path="m416,1863l11422,1863e" filled="f" stroked="t" strokeweight=".944387pt" strokecolor="#444444">
                <v:path arrowok="t"/>
              </v:shape>
            </v:group>
            <v:group style="position:absolute;left:416;top:2096;width:11007;height:2" coordorigin="416,2096" coordsize="11007,2">
              <v:shape style="position:absolute;left:416;top:2096;width:11007;height:2" coordorigin="416,2096" coordsize="11007,0" path="m416,2096l11422,2096e" filled="f" stroked="t" strokeweight=".944387pt" strokecolor="#444444">
                <v:path arrowok="t"/>
              </v:shape>
            </v:group>
            <v:group style="position:absolute;left:420;top:3803;width:11007;height:2" coordorigin="420,3803" coordsize="11007,2">
              <v:shape style="position:absolute;left:420;top:3803;width:11007;height:2" coordorigin="420,3803" coordsize="11007,0" path="m420,3803l11427,3803e" filled="f" stroked="t" strokeweight=".944387pt" strokecolor="#3F3F3F">
                <v:path arrowok="t"/>
              </v:shape>
            </v:group>
            <v:group style="position:absolute;left:1261;top:11170;width:2;height:5354" coordorigin="1261,11170" coordsize="2,5354">
              <v:shape style="position:absolute;left:1261;top:11170;width:2;height:5354" coordorigin="1261,11170" coordsize="0,5354" path="m1261,16524l1261,11170e" filled="f" stroked="t" strokeweight=".70829pt" strokecolor="#383838">
                <v:path arrowok="t"/>
              </v:shape>
            </v:group>
            <v:group style="position:absolute;left:411;top:2339;width:11012;height:2" coordorigin="411,2339" coordsize="11012,2">
              <v:shape style="position:absolute;left:411;top:2339;width:11012;height:2" coordorigin="411,2339" coordsize="11012,0" path="m411,2339l11422,2339e" filled="f" stroked="t" strokeweight=".944387pt" strokecolor="#444444">
                <v:path arrowok="t"/>
              </v:shape>
            </v:group>
            <v:group style="position:absolute;left:416;top:2577;width:11007;height:2" coordorigin="416,2577" coordsize="11007,2">
              <v:shape style="position:absolute;left:416;top:2577;width:11007;height:2" coordorigin="416,2577" coordsize="11007,0" path="m416,2577l11422,2577e" filled="f" stroked="t" strokeweight=".944387pt" strokecolor="#3F3F3F">
                <v:path arrowok="t"/>
              </v:shape>
            </v:group>
            <v:group style="position:absolute;left:416;top:2820;width:11007;height:2" coordorigin="416,2820" coordsize="11007,2">
              <v:shape style="position:absolute;left:416;top:2820;width:11007;height:2" coordorigin="416,2820" coordsize="11007,0" path="m416,2820l11422,2820e" filled="f" stroked="t" strokeweight=".944387pt" strokecolor="#3F3F3F">
                <v:path arrowok="t"/>
              </v:shape>
            </v:group>
            <v:group style="position:absolute;left:411;top:3058;width:11016;height:2" coordorigin="411,3058" coordsize="11016,2">
              <v:shape style="position:absolute;left:411;top:3058;width:11016;height:2" coordorigin="411,3058" coordsize="11016,0" path="m411,3058l11427,3058e" filled="f" stroked="t" strokeweight=".944387pt" strokecolor="#3F3F3F">
                <v:path arrowok="t"/>
              </v:shape>
            </v:group>
            <v:group style="position:absolute;left:1832;top:11170;width:2;height:5349" coordorigin="1832,11170" coordsize="2,5349">
              <v:shape style="position:absolute;left:1832;top:11170;width:2;height:5349" coordorigin="1832,11170" coordsize="0,5349" path="m1832,16519l1832,11170e" filled="f" stroked="t" strokeweight=".944387pt" strokecolor="#3B3B3B">
                <v:path arrowok="t"/>
              </v:shape>
            </v:group>
            <v:group style="position:absolute;left:2477;top:3798;width:2;height:12722" coordorigin="2477,3798" coordsize="2,12722">
              <v:shape style="position:absolute;left:2477;top:3798;width:2;height:12722" coordorigin="2477,3798" coordsize="0,12722" path="m2477,16519l2477,3798e" filled="f" stroked="t" strokeweight=".944387pt" strokecolor="#3F3F3F">
                <v:path arrowok="t"/>
              </v:shape>
            </v:group>
            <v:group style="position:absolute;left:3926;top:3046;width:2;height:761" coordorigin="3926,3046" coordsize="2,761">
              <v:shape style="position:absolute;left:3926;top:3046;width:2;height:761" coordorigin="3926,3046" coordsize="0,761" path="m3926,3807l3926,3046e" filled="f" stroked="t" strokeweight=".944387pt" strokecolor="#3F3F3F">
                <v:path arrowok="t"/>
              </v:shape>
            </v:group>
            <v:group style="position:absolute;left:6998;top:3051;width:2;height:771" coordorigin="6998,3051" coordsize="2,771">
              <v:shape style="position:absolute;left:6998;top:3051;width:2;height:771" coordorigin="6998,3051" coordsize="0,771" path="m6998,3822l6998,3051e" filled="f" stroked="t" strokeweight=".70829pt" strokecolor="#3B3B3B">
                <v:path arrowok="t"/>
              </v:shape>
            </v:group>
            <v:group style="position:absolute;left:2437;top:4281;width:8995;height:2" coordorigin="2437,4281" coordsize="8995,2">
              <v:shape style="position:absolute;left:2437;top:4281;width:8995;height:2" coordorigin="2437,4281" coordsize="8995,0" path="m2437,4281l11432,4281e" filled="f" stroked="t" strokeweight=".944387pt" strokecolor="#444444">
                <v:path arrowok="t"/>
              </v:shape>
            </v:group>
            <v:group style="position:absolute;left:4986;top:4274;width:2;height:1923" coordorigin="4986,4274" coordsize="2,1923">
              <v:shape style="position:absolute;left:4986;top:4274;width:2;height:1923" coordorigin="4986,4274" coordsize="0,1923" path="m4986,6197l4986,4274e" filled="f" stroked="t" strokeweight=".70829pt" strokecolor="#3B3B3B">
                <v:path arrowok="t"/>
              </v:shape>
            </v:group>
            <v:group style="position:absolute;left:4977;top:5004;width:6460;height:2" coordorigin="4977,5004" coordsize="6460,2">
              <v:shape style="position:absolute;left:4977;top:5004;width:6460;height:2" coordorigin="4977,5004" coordsize="6460,0" path="m4977,5004l11437,5004e" filled="f" stroked="t" strokeweight=".944387pt" strokecolor="#484848">
                <v:path arrowok="t"/>
              </v:shape>
            </v:group>
            <v:group style="position:absolute;left:2441;top:5242;width:9000;height:2" coordorigin="2441,5242" coordsize="9000,2">
              <v:shape style="position:absolute;left:2441;top:5242;width:9000;height:2" coordorigin="2441,5242" coordsize="9000,0" path="m2441,5242l11441,5242e" filled="f" stroked="t" strokeweight=".944387pt" strokecolor="#444444">
                <v:path arrowok="t"/>
              </v:shape>
            </v:group>
            <v:group style="position:absolute;left:430;top:5485;width:11012;height:2" coordorigin="430,5485" coordsize="11012,2">
              <v:shape style="position:absolute;left:430;top:5485;width:11012;height:2" coordorigin="430,5485" coordsize="11012,0" path="m430,5485l11441,5485e" filled="f" stroked="t" strokeweight=".944387pt" strokecolor="#444444">
                <v:path arrowok="t"/>
              </v:shape>
            </v:group>
            <v:group style="position:absolute;left:2446;top:5949;width:8995;height:2" coordorigin="2446,5949" coordsize="8995,2">
              <v:shape style="position:absolute;left:2446;top:5949;width:8995;height:2" coordorigin="2446,5949" coordsize="8995,0" path="m2446,5949l11441,5949e" filled="f" stroked="t" strokeweight=".944387pt" strokecolor="#444444">
                <v:path arrowok="t"/>
              </v:shape>
            </v:group>
            <v:group style="position:absolute;left:2451;top:6189;width:8991;height:2" coordorigin="2451,6189" coordsize="8991,2">
              <v:shape style="position:absolute;left:2451;top:6189;width:8991;height:2" coordorigin="2451,6189" coordsize="8991,0" path="m2451,6189l11441,6189e" filled="f" stroked="t" strokeweight=".944387pt" strokecolor="#3F3F3F">
                <v:path arrowok="t"/>
              </v:shape>
            </v:group>
            <v:group style="position:absolute;left:7855;top:5473;width:2;height:728" coordorigin="7855,5473" coordsize="2,728">
              <v:shape style="position:absolute;left:7855;top:5473;width:2;height:728" coordorigin="7855,5473" coordsize="0,728" path="m7855,6201l7855,5473e" filled="f" stroked="t" strokeweight=".70829pt" strokecolor="#383838">
                <v:path arrowok="t"/>
              </v:shape>
            </v:group>
            <v:group style="position:absolute;left:4993;top:6887;width:2;height:738" coordorigin="4993,6887" coordsize="2,738">
              <v:shape style="position:absolute;left:4993;top:6887;width:2;height:738" coordorigin="4993,6887" coordsize="0,738" path="m4993,7624l4993,6887e" filled="f" stroked="t" strokeweight=".70829pt" strokecolor="#3F3F3F">
                <v:path arrowok="t"/>
              </v:shape>
            </v:group>
            <v:group style="position:absolute;left:4982;top:7137;width:6464;height:2" coordorigin="4982,7137" coordsize="6464,2">
              <v:shape style="position:absolute;left:4982;top:7137;width:6464;height:2" coordorigin="4982,7137" coordsize="6464,0" path="m4982,7137l11446,7137e" filled="f" stroked="t" strokeweight=".944387pt" strokecolor="#444444">
                <v:path arrowok="t"/>
              </v:shape>
            </v:group>
            <v:group style="position:absolute;left:4986;top:7377;width:6460;height:2" coordorigin="4986,7377" coordsize="6460,2">
              <v:shape style="position:absolute;left:4986;top:7377;width:6460;height:2" coordorigin="4986,7377" coordsize="6460,0" path="m4986,7377l11446,7377e" filled="f" stroked="t" strokeweight=".944387pt" strokecolor="#444444">
                <v:path arrowok="t"/>
              </v:shape>
            </v:group>
            <v:group style="position:absolute;left:845;top:6427;width:10601;height:2" coordorigin="845,6427" coordsize="10601,2">
              <v:shape style="position:absolute;left:845;top:6427;width:10601;height:2" coordorigin="845,6427" coordsize="10601,0" path="m845,6427l11446,6427e" filled="f" stroked="t" strokeweight=".944387pt" strokecolor="#444444">
                <v:path arrowok="t"/>
              </v:shape>
            </v:group>
            <v:group style="position:absolute;left:430;top:6896;width:11012;height:2" coordorigin="430,6896" coordsize="11012,2">
              <v:shape style="position:absolute;left:430;top:6896;width:11012;height:2" coordorigin="430,6896" coordsize="11012,0" path="m430,6896l11441,6896e" filled="f" stroked="t" strokeweight=".944387pt" strokecolor="#444444">
                <v:path arrowok="t"/>
              </v:shape>
            </v:group>
            <v:group style="position:absolute;left:434;top:7617;width:11016;height:2" coordorigin="434,7617" coordsize="11016,2">
              <v:shape style="position:absolute;left:434;top:7617;width:11016;height:2" coordorigin="434,7617" coordsize="11016,0" path="m434,7617l11451,7617e" filled="f" stroked="t" strokeweight=".944387pt" strokecolor="#444444">
                <v:path arrowok="t"/>
              </v:shape>
            </v:group>
            <v:group style="position:absolute;left:439;top:8776;width:11016;height:2" coordorigin="439,8776" coordsize="11016,2">
              <v:shape style="position:absolute;left:439;top:8776;width:11016;height:2" coordorigin="439,8776" coordsize="11016,0" path="m439,8776l11455,8776e" filled="f" stroked="t" strokeweight=".944387pt" strokecolor="#444444">
                <v:path arrowok="t"/>
              </v:shape>
            </v:group>
            <v:group style="position:absolute;left:449;top:9699;width:11016;height:2" coordorigin="449,9699" coordsize="11016,2">
              <v:shape style="position:absolute;left:449;top:9699;width:11016;height:2" coordorigin="449,9699" coordsize="11016,0" path="m449,9699l11465,9699e" filled="f" stroked="t" strokeweight=".944387pt" strokecolor="#444444">
                <v:path arrowok="t"/>
              </v:shape>
            </v:group>
            <v:group style="position:absolute;left:453;top:9947;width:11016;height:2" coordorigin="453,9947" coordsize="11016,2">
              <v:shape style="position:absolute;left:453;top:9947;width:11016;height:2" coordorigin="453,9947" coordsize="11016,0" path="m453,9947l11470,9947e" filled="f" stroked="t" strokeweight=".944387pt" strokecolor="#444444">
                <v:path arrowok="t"/>
              </v:shape>
            </v:group>
            <v:group style="position:absolute;left:449;top:10192;width:11021;height:2" coordorigin="449,10192" coordsize="11021,2">
              <v:shape style="position:absolute;left:449;top:10192;width:11021;height:2" coordorigin="449,10192" coordsize="11021,0" path="m449,10192l11470,10192e" filled="f" stroked="t" strokeweight=".944387pt" strokecolor="#484848">
                <v:path arrowok="t"/>
              </v:shape>
            </v:group>
            <v:group style="position:absolute;left:449;top:11175;width:11026;height:2" coordorigin="449,11175" coordsize="11026,2">
              <v:shape style="position:absolute;left:449;top:11175;width:11026;height:2" coordorigin="449,11175" coordsize="11026,0" path="m449,11175l11474,11175e" filled="f" stroked="t" strokeweight=".944387pt" strokecolor="#484848">
                <v:path arrowok="t"/>
              </v:shape>
            </v:group>
            <v:group style="position:absolute;left:467;top:13371;width:2030;height:2" coordorigin="467,13371" coordsize="2030,2">
              <v:shape style="position:absolute;left:467;top:13371;width:2030;height:2" coordorigin="467,13371" coordsize="2030,0" path="m467,13371l2498,13371e" filled="f" stroked="t" strokeweight=".944387pt" strokecolor="#484848">
                <v:path arrowok="t"/>
              </v:shape>
            </v:group>
            <v:group style="position:absolute;left:482;top:16508;width:11016;height:2" coordorigin="482,16508" coordsize="11016,2">
              <v:shape style="position:absolute;left:482;top:16508;width:11016;height:2" coordorigin="482,16508" coordsize="11016,0" path="m482,16508l11498,16508e" filled="f" stroked="t" strokeweight=".944387pt" strokecolor="#4B4B4B">
                <v:path arrowok="t"/>
              </v:shape>
              <v:shape style="position:absolute;left:5203;top:14458;width:979;height:442" type="#_x0000_t75">
                <v:imagedata r:id="rId46" o:title=""/>
              </v:shape>
            </v:group>
            <v:group style="position:absolute;left:5647;top:14697;width:1832;height:2" coordorigin="5647,14697" coordsize="1832,2">
              <v:shape style="position:absolute;left:5647;top:14697;width:1832;height:2" coordorigin="5647,14697" coordsize="1832,0" path="m5647,14697l7480,14697e" filled="f" stroked="t" strokeweight="2.833162pt" strokecolor="#606BAC">
                <v:path arrowok="t"/>
              </v:shape>
            </v:group>
            <v:group style="position:absolute;left:7451;top:10913;width:2;height:5606" coordorigin="7451,10913" coordsize="2,5606">
              <v:shape style="position:absolute;left:7451;top:10913;width:2;height:5606" coordorigin="7451,10913" coordsize="0,5606" path="m7451,16519l7451,10913e" filled="f" stroked="t" strokeweight=".70829pt" strokecolor="#3F3F3F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9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1.520001pt;height:33.6pt;mso-position-horizontal-relative:char;mso-position-vertical-relative:line" type="#_x0000_t75">
            <v:imagedata r:id="rId4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8" w:lineRule="exact"/>
        <w:ind w:right="618"/>
        <w:jc w:val="right"/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2.282425pt;margin-top:-11.341662pt;width:33.187051pt;height:27.5pt;mso-position-horizontal-relative:page;mso-position-vertical-relative:paragraph;z-index:-15162" type="#_x0000_t202" filled="f" stroked="f">
            <v:textbox inset="0,0,0,0">
              <w:txbxContent>
                <w:p>
                  <w:pPr>
                    <w:spacing w:before="0" w:after="0" w:line="550" w:lineRule="exact"/>
                    <w:ind w:right="-123"/>
                    <w:jc w:val="left"/>
                    <w:rPr>
                      <w:rFonts w:ascii="Times New Roman" w:hAnsi="Times New Roman" w:cs="Times New Roman" w:eastAsia="Times New Roman"/>
                      <w:sz w:val="55"/>
                      <w:szCs w:val="5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9A9A9A"/>
                      <w:spacing w:val="-73"/>
                      <w:w w:val="18"/>
                    </w:rPr>
                    <w:t>_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464D9C"/>
                      <w:spacing w:val="0"/>
                      <w:w w:val="95"/>
                    </w:rPr>
                    <w:t>h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464D9C"/>
                      <w:spacing w:val="52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5760A8"/>
                      <w:spacing w:val="0"/>
                      <w:w w:val="28"/>
                    </w:rPr>
                    <w:t>.....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9A9A9A"/>
          <w:w w:val="109"/>
          <w:position w:val="-5"/>
        </w:rPr>
        <w:t>"'</w:t>
      </w:r>
      <w:r>
        <w:rPr>
          <w:rFonts w:ascii="Arial" w:hAnsi="Arial" w:cs="Arial" w:eastAsia="Arial"/>
          <w:sz w:val="23"/>
          <w:szCs w:val="23"/>
          <w:color w:val="9A9A9A"/>
          <w:spacing w:val="-25"/>
          <w:w w:val="109"/>
          <w:position w:val="-5"/>
        </w:rPr>
        <w:t>"</w:t>
      </w:r>
      <w:r>
        <w:rPr>
          <w:rFonts w:ascii="Arial" w:hAnsi="Arial" w:cs="Arial" w:eastAsia="Arial"/>
          <w:sz w:val="23"/>
          <w:szCs w:val="23"/>
          <w:color w:val="646464"/>
          <w:spacing w:val="-155"/>
          <w:w w:val="88"/>
          <w:position w:val="-5"/>
        </w:rPr>
        <w:t>U</w:t>
      </w:r>
      <w:r>
        <w:rPr>
          <w:rFonts w:ascii="Arial" w:hAnsi="Arial" w:cs="Arial" w:eastAsia="Arial"/>
          <w:sz w:val="23"/>
          <w:szCs w:val="23"/>
          <w:color w:val="7C7E7C"/>
          <w:spacing w:val="0"/>
          <w:w w:val="102"/>
          <w:position w:val="-5"/>
        </w:rPr>
        <w:t>'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2183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13"/>
          <w:szCs w:val="13"/>
          <w:color w:val="282828"/>
          <w:w w:val="14"/>
          <w:position w:val="1"/>
        </w:rPr>
        <w:t>1</w:t>
      </w:r>
      <w:r>
        <w:rPr>
          <w:rFonts w:ascii="Arial" w:hAnsi="Arial" w:cs="Arial" w:eastAsia="Arial"/>
          <w:sz w:val="13"/>
          <w:szCs w:val="13"/>
          <w:color w:val="282828"/>
          <w:spacing w:val="-23"/>
          <w:w w:val="100"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9A9A9A"/>
          <w:spacing w:val="0"/>
          <w:w w:val="156"/>
          <w:position w:val="1"/>
        </w:rPr>
        <w:t>\</w:t>
      </w:r>
      <w:r>
        <w:rPr>
          <w:rFonts w:ascii="Arial" w:hAnsi="Arial" w:cs="Arial" w:eastAsia="Arial"/>
          <w:sz w:val="13"/>
          <w:szCs w:val="13"/>
          <w:color w:val="9A9A9A"/>
          <w:spacing w:val="-25"/>
          <w:w w:val="100"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7C7E7C"/>
          <w:spacing w:val="0"/>
          <w:w w:val="40"/>
          <w:position w:val="1"/>
        </w:rPr>
        <w:t>ı</w:t>
      </w:r>
      <w:r>
        <w:rPr>
          <w:rFonts w:ascii="Arial" w:hAnsi="Arial" w:cs="Arial" w:eastAsia="Arial"/>
          <w:sz w:val="13"/>
          <w:szCs w:val="13"/>
          <w:color w:val="7C7E7C"/>
          <w:spacing w:val="0"/>
          <w:w w:val="40"/>
          <w:position w:val="1"/>
        </w:rPr>
        <w:t>   </w:t>
      </w:r>
      <w:r>
        <w:rPr>
          <w:rFonts w:ascii="Arial" w:hAnsi="Arial" w:cs="Arial" w:eastAsia="Arial"/>
          <w:sz w:val="13"/>
          <w:szCs w:val="13"/>
          <w:color w:val="7C7E7C"/>
          <w:spacing w:val="11"/>
          <w:w w:val="40"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A9A9A"/>
          <w:spacing w:val="0"/>
          <w:w w:val="90"/>
          <w:position w:val="1"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color w:val="9A9A9A"/>
          <w:spacing w:val="15"/>
          <w:w w:val="90"/>
          <w:position w:val="1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color w:val="7C7E7C"/>
          <w:spacing w:val="-25"/>
          <w:w w:val="91"/>
          <w:position w:val="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7C7E7C"/>
          <w:spacing w:val="-13"/>
          <w:w w:val="60"/>
          <w:position w:val="1"/>
        </w:rPr>
        <w:t>ı</w:t>
      </w:r>
      <w:r>
        <w:rPr>
          <w:rFonts w:ascii="Times New Roman" w:hAnsi="Times New Roman" w:cs="Times New Roman" w:eastAsia="Times New Roman"/>
          <w:sz w:val="24"/>
          <w:szCs w:val="24"/>
          <w:color w:val="646464"/>
          <w:spacing w:val="-39"/>
          <w:w w:val="108"/>
          <w:position w:val="1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646464"/>
          <w:spacing w:val="0"/>
          <w:w w:val="119"/>
          <w:position w:val="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646464"/>
          <w:spacing w:val="-25"/>
          <w:w w:val="119"/>
          <w:position w:val="1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9A9A9A"/>
          <w:spacing w:val="-4"/>
          <w:w w:val="55"/>
          <w:position w:val="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4F4F4F"/>
          <w:spacing w:val="0"/>
          <w:w w:val="43"/>
          <w:position w:val="1"/>
        </w:rPr>
        <w:t>ı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left="1928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282828"/>
          <w:spacing w:val="0"/>
          <w:w w:val="76"/>
        </w:rPr>
        <w:t>Id</w:t>
      </w:r>
      <w:r>
        <w:rPr>
          <w:rFonts w:ascii="Times New Roman" w:hAnsi="Times New Roman" w:cs="Times New Roman" w:eastAsia="Times New Roman"/>
          <w:sz w:val="26"/>
          <w:szCs w:val="26"/>
          <w:color w:val="282828"/>
          <w:spacing w:val="11"/>
          <w:w w:val="76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646464"/>
          <w:spacing w:val="4"/>
          <w:w w:val="76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7C7E7C"/>
          <w:spacing w:val="0"/>
          <w:w w:val="76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7C7E7C"/>
          <w:spacing w:val="-15"/>
          <w:w w:val="76"/>
        </w:rPr>
        <w:t>y</w:t>
      </w:r>
      <w:r>
        <w:rPr>
          <w:rFonts w:ascii="Times New Roman" w:hAnsi="Times New Roman" w:cs="Times New Roman" w:eastAsia="Times New Roman"/>
          <w:sz w:val="26"/>
          <w:szCs w:val="26"/>
          <w:color w:val="646464"/>
          <w:spacing w:val="2"/>
          <w:w w:val="76"/>
        </w:rPr>
        <w:t>g</w:t>
      </w:r>
      <w:r>
        <w:rPr>
          <w:rFonts w:ascii="Times New Roman" w:hAnsi="Times New Roman" w:cs="Times New Roman" w:eastAsia="Times New Roman"/>
          <w:sz w:val="26"/>
          <w:szCs w:val="26"/>
          <w:color w:val="7C7E7C"/>
          <w:spacing w:val="0"/>
          <w:w w:val="76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7C7E7C"/>
          <w:spacing w:val="31"/>
          <w:w w:val="76"/>
        </w:rPr>
        <w:t> </w:t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76"/>
        </w:rPr>
        <w:t>Am'ın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-37" w:right="20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7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192" w:right="55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3" w:lineRule="auto"/>
        <w:ind w:left="335" w:right="-54" w:firstLine="-241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Sezgi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ANDlR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7" w:right="39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Ugur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9"/>
        </w:rPr>
        <w:t>ŞiMŞEK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305" w:right="79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9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left="316" w:right="1359"/>
        <w:jc w:val="center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282828"/>
          <w:spacing w:val="0"/>
          <w:w w:val="66"/>
        </w:rPr>
        <w:t>U</w:t>
      </w:r>
      <w:r>
        <w:rPr>
          <w:rFonts w:ascii="Arial" w:hAnsi="Arial" w:cs="Arial" w:eastAsia="Arial"/>
          <w:sz w:val="26"/>
          <w:szCs w:val="26"/>
          <w:color w:val="282828"/>
          <w:spacing w:val="9"/>
          <w:w w:val="66"/>
        </w:rPr>
        <w:t> </w:t>
      </w:r>
      <w:r>
        <w:rPr>
          <w:rFonts w:ascii="Arial" w:hAnsi="Arial" w:cs="Arial" w:eastAsia="Arial"/>
          <w:sz w:val="26"/>
          <w:szCs w:val="26"/>
          <w:color w:val="282828"/>
          <w:spacing w:val="0"/>
          <w:w w:val="66"/>
        </w:rPr>
        <w:t>8</w:t>
      </w:r>
      <w:r>
        <w:rPr>
          <w:rFonts w:ascii="Arial" w:hAnsi="Arial" w:cs="Arial" w:eastAsia="Arial"/>
          <w:sz w:val="26"/>
          <w:szCs w:val="26"/>
          <w:color w:val="282828"/>
          <w:spacing w:val="32"/>
          <w:w w:val="66"/>
        </w:rPr>
        <w:t> </w:t>
      </w:r>
      <w:r>
        <w:rPr>
          <w:rFonts w:ascii="Arial" w:hAnsi="Arial" w:cs="Arial" w:eastAsia="Arial"/>
          <w:sz w:val="26"/>
          <w:szCs w:val="26"/>
          <w:color w:val="282828"/>
          <w:spacing w:val="0"/>
          <w:w w:val="66"/>
        </w:rPr>
        <w:t>Mar</w:t>
      </w:r>
      <w:r>
        <w:rPr>
          <w:rFonts w:ascii="Arial" w:hAnsi="Arial" w:cs="Arial" w:eastAsia="Arial"/>
          <w:sz w:val="26"/>
          <w:szCs w:val="26"/>
          <w:color w:val="282828"/>
          <w:spacing w:val="0"/>
          <w:w w:val="66"/>
        </w:rPr>
        <w:t>t</w:t>
      </w:r>
      <w:r>
        <w:rPr>
          <w:rFonts w:ascii="Arial" w:hAnsi="Arial" w:cs="Arial" w:eastAsia="Arial"/>
          <w:sz w:val="26"/>
          <w:szCs w:val="26"/>
          <w:color w:val="282828"/>
          <w:spacing w:val="35"/>
          <w:w w:val="66"/>
        </w:rPr>
        <w:t> </w:t>
      </w:r>
      <w:r>
        <w:rPr>
          <w:rFonts w:ascii="Arial" w:hAnsi="Arial" w:cs="Arial" w:eastAsia="Arial"/>
          <w:sz w:val="26"/>
          <w:szCs w:val="26"/>
          <w:color w:val="282828"/>
          <w:spacing w:val="0"/>
          <w:w w:val="61"/>
        </w:rPr>
        <w:t>ZO</w:t>
      </w:r>
      <w:r>
        <w:rPr>
          <w:rFonts w:ascii="Arial" w:hAnsi="Arial" w:cs="Arial" w:eastAsia="Arial"/>
          <w:sz w:val="26"/>
          <w:szCs w:val="26"/>
          <w:color w:val="282828"/>
          <w:spacing w:val="-16"/>
          <w:w w:val="62"/>
        </w:rPr>
        <w:t>l</w:t>
      </w:r>
      <w:r>
        <w:rPr>
          <w:rFonts w:ascii="Arial" w:hAnsi="Arial" w:cs="Arial" w:eastAsia="Arial"/>
          <w:sz w:val="26"/>
          <w:szCs w:val="26"/>
          <w:color w:val="4F4F4F"/>
          <w:spacing w:val="0"/>
          <w:w w:val="248"/>
        </w:rPr>
        <w:t>l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475" w:lineRule="auto"/>
        <w:ind w:left="168" w:right="1194" w:firstLine="-8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31.040009pt;margin-top:64.217567pt;width:111.360001pt;height:96pt;mso-position-horizontal-relative:page;mso-position-vertical-relative:paragraph;z-index:-15164" type="#_x0000_t75">
            <v:imagedata r:id="rId48" o:title=""/>
          </v:shape>
        </w:pic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  <w:i/>
        </w:rPr>
        <w:t>1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3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12017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20" w:right="340"/>
          <w:cols w:num="3" w:equalWidth="0">
            <w:col w:w="4461" w:space="408"/>
            <w:col w:w="1720" w:space="1711"/>
            <w:col w:w="2960"/>
          </w:cols>
        </w:sectPr>
      </w:pPr>
      <w:rPr/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10" w:lineRule="auto"/>
        <w:ind w:left="602" w:right="-155" w:firstLine="-96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90"/>
          <w:szCs w:val="90"/>
          <w:color w:val="2A2A2A"/>
          <w:spacing w:val="-380"/>
          <w:w w:val="210"/>
          <w:i/>
          <w:position w:val="1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6"/>
          <w:w w:val="87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86"/>
          <w:position w:val="0"/>
        </w:rPr>
        <w:t>Z,MIA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86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5"/>
          <w:position w:val="0"/>
        </w:rPr>
        <w:t>BÜYÜKSEHIR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5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414142"/>
          <w:spacing w:val="0"/>
          <w:w w:val="101"/>
          <w:position w:val="0"/>
        </w:rPr>
        <w:t>BELEDIYESI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7" w:lineRule="auto"/>
        <w:ind w:left="383" w:right="444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6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37" w:lineRule="exact"/>
        <w:ind w:left="1139" w:right="525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340" w:bottom="280" w:left="100" w:right="200"/>
          <w:cols w:num="2" w:equalWidth="0">
            <w:col w:w="1635" w:space="1689"/>
            <w:col w:w="8296"/>
          </w:cols>
        </w:sectPr>
      </w:pPr>
      <w:rPr/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200"/>
        </w:sectPr>
      </w:pPr>
      <w:rPr/>
    </w:p>
    <w:p>
      <w:pPr>
        <w:spacing w:before="31" w:after="0" w:line="344" w:lineRule="exact"/>
        <w:ind w:left="110" w:right="-20"/>
        <w:jc w:val="left"/>
        <w:tabs>
          <w:tab w:pos="1500" w:val="left"/>
          <w:tab w:pos="3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79"/>
          <w:position w:val="7"/>
        </w:rPr>
        <w:t>IOia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79"/>
          <w:position w:val="7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8"/>
          <w:w w:val="79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79"/>
          <w:position w:val="7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9"/>
          <w:w w:val="79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987"/>
          <w:spacing w:val="0"/>
          <w:w w:val="195"/>
          <w:position w:val="7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727987"/>
          <w:spacing w:val="16"/>
          <w:w w:val="195"/>
          <w:position w:val="7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A2A2A"/>
          <w:spacing w:val="0"/>
          <w:w w:val="100"/>
          <w:position w:val="-6"/>
        </w:rPr>
        <w:t>03</w:t>
      </w:r>
      <w:r>
        <w:rPr>
          <w:rFonts w:ascii="Times New Roman" w:hAnsi="Times New Roman" w:cs="Times New Roman" w:eastAsia="Times New Roman"/>
          <w:sz w:val="24"/>
          <w:szCs w:val="24"/>
          <w:color w:val="2A2A2A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A2A2A"/>
          <w:spacing w:val="3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100"/>
          <w:position w:val="7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-3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100"/>
          <w:position w:val="7"/>
        </w:rPr>
        <w:t>IBildiriı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100"/>
          <w:position w:val="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-1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7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left="139" w:right="-69"/>
        <w:jc w:val="left"/>
        <w:tabs>
          <w:tab w:pos="1500" w:val="left"/>
          <w:tab w:pos="2300" w:val="left"/>
          <w:tab w:pos="3200" w:val="left"/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137"/>
          <w:position w:val="1"/>
        </w:rPr>
        <w:t>;::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7"/>
          <w:position w:val="1"/>
        </w:rPr>
        <w:t>•"'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2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100"/>
          <w:position w:val="1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1"/>
        </w:rPr>
        <w:t>1508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39" w:right="-20"/>
        <w:jc w:val="left"/>
        <w:tabs>
          <w:tab w:pos="1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100"/>
        </w:rPr>
        <w:t>-'Soı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100"/>
        </w:rPr>
        <w:t>ov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İnönü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773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no:7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39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Dogru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lnöntl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773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-1"/>
        </w:rPr>
        <w:t>no:7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9" w:after="0" w:line="240" w:lineRule="auto"/>
        <w:ind w:right="-20"/>
        <w:jc w:val="left"/>
        <w:tabs>
          <w:tab w:pos="1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20:29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2"/>
        </w:rPr>
        <w:t>lfel: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200"/>
          <w:cols w:num="2" w:equalWidth="0">
            <w:col w:w="5087" w:space="505"/>
            <w:col w:w="6028"/>
          </w:cols>
        </w:sectPr>
      </w:pPr>
      <w:rPr/>
    </w:p>
    <w:p>
      <w:pPr>
        <w:spacing w:before="8" w:after="0" w:line="248" w:lineRule="exact"/>
        <w:ind w:left="129" w:right="619"/>
        <w:jc w:val="left"/>
        <w:tabs>
          <w:tab w:pos="1740" w:val="left"/>
          <w:tab w:pos="3500" w:val="left"/>
          <w:tab w:pos="4180" w:val="left"/>
          <w:tab w:pos="5820" w:val="left"/>
          <w:tab w:pos="6800" w:val="left"/>
          <w:tab w:pos="8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1.319855pt;margin-top:25.149462pt;width:122.050685pt;height:26pt;mso-position-horizontal-relative:page;mso-position-vertical-relative:paragraph;z-index:-15159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600" w:val="left"/>
                      <w:tab w:pos="2220" w:val="left"/>
                    </w:tabs>
                    <w:rPr>
                      <w:rFonts w:ascii="Arial" w:hAnsi="Arial" w:cs="Arial" w:eastAsia="Arial"/>
                      <w:sz w:val="43"/>
                      <w:szCs w:val="43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2A2A2A"/>
                      <w:spacing w:val="0"/>
                      <w:w w:val="46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A2A2A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A2A2A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14142"/>
                      <w:spacing w:val="0"/>
                      <w:w w:val="46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14142"/>
                      <w:spacing w:val="-59"/>
                      <w:w w:val="46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14142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14142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3"/>
                      <w:szCs w:val="43"/>
                      <w:color w:val="414142"/>
                      <w:spacing w:val="-96"/>
                      <w:w w:val="54"/>
                      <w:position w:val="-1"/>
                    </w:rPr>
                    <w:t>"</w:t>
                  </w:r>
                  <w:r>
                    <w:rPr>
                      <w:rFonts w:ascii="Arial" w:hAnsi="Arial" w:cs="Arial" w:eastAsia="Arial"/>
                      <w:sz w:val="43"/>
                      <w:szCs w:val="43"/>
                      <w:color w:val="8E8E8E"/>
                      <w:spacing w:val="-74"/>
                      <w:w w:val="118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43"/>
                      <w:szCs w:val="4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100"/>
        </w:rPr>
        <w:t>aogm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TUıil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Yanın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100"/>
        </w:rPr>
        <w:t>:Elektri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jYangı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9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Kulla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</w:rPr>
        <w:t>Şekli.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6" w:lineRule="exact"/>
        <w:ind w:left="3515" w:right="-20"/>
        <w:jc w:val="left"/>
        <w:tabs>
          <w:tab w:pos="6320" w:val="left"/>
          <w:tab w:pos="782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Çelik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0"/>
          <w:position w:val="1"/>
        </w:rPr>
        <w:t>Diğerr----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5"/>
          <w:w w:val="13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"/>
          <w:w w:val="130"/>
          <w:u w:val="single" w:color="29292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0"/>
          <w:u w:val="single" w:color="292929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0"/>
          <w:u w:val="single" w:color="292929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080808"/>
          <w:spacing w:val="0"/>
          <w:w w:val="243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080808"/>
          <w:spacing w:val="-32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414142"/>
          <w:spacing w:val="-37"/>
          <w:w w:val="136"/>
          <w:position w:val="1"/>
        </w:rPr>
        <w:t>·</w:t>
      </w:r>
      <w:r>
        <w:rPr>
          <w:rFonts w:ascii="Arial" w:hAnsi="Arial" w:cs="Arial" w:eastAsia="Arial"/>
          <w:sz w:val="21"/>
          <w:szCs w:val="21"/>
          <w:color w:val="181818"/>
          <w:spacing w:val="0"/>
          <w:w w:val="376"/>
          <w:position w:val="1"/>
        </w:rPr>
        <w:t>--</w:t>
      </w:r>
      <w:r>
        <w:rPr>
          <w:rFonts w:ascii="Arial" w:hAnsi="Arial" w:cs="Arial" w:eastAsia="Arial"/>
          <w:sz w:val="21"/>
          <w:szCs w:val="21"/>
          <w:color w:val="181818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181818"/>
          <w:spacing w:val="-22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414142"/>
          <w:spacing w:val="0"/>
          <w:w w:val="358"/>
          <w:position w:val="1"/>
        </w:rPr>
        <w:t>------</w:t>
      </w:r>
      <w:r>
        <w:rPr>
          <w:rFonts w:ascii="Arial" w:hAnsi="Arial" w:cs="Arial" w:eastAsia="Arial"/>
          <w:sz w:val="21"/>
          <w:szCs w:val="21"/>
          <w:color w:val="414142"/>
          <w:spacing w:val="-153"/>
          <w:w w:val="358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080808"/>
          <w:spacing w:val="0"/>
          <w:w w:val="358"/>
          <w:position w:val="1"/>
        </w:rPr>
        <w:t>----</w:t>
      </w:r>
      <w:r>
        <w:rPr>
          <w:rFonts w:ascii="Arial" w:hAnsi="Arial" w:cs="Arial" w:eastAsia="Arial"/>
          <w:sz w:val="21"/>
          <w:szCs w:val="21"/>
          <w:color w:val="080808"/>
          <w:spacing w:val="26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414142"/>
          <w:spacing w:val="0"/>
          <w:w w:val="160"/>
          <w:position w:val="1"/>
        </w:rPr>
        <w:t>----ı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left="3858" w:right="-20"/>
        <w:jc w:val="left"/>
        <w:tabs>
          <w:tab w:pos="5420" w:val="left"/>
          <w:tab w:pos="590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</w:rPr>
        <w:t>X</w:t>
      </w:r>
      <w:r>
        <w:rPr>
          <w:rFonts w:ascii="Arial" w:hAnsi="Arial" w:cs="Arial" w:eastAsia="Arial"/>
          <w:sz w:val="16"/>
          <w:szCs w:val="16"/>
          <w:color w:val="2A2A2A"/>
          <w:spacing w:val="-3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8E8E8E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8E8E8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8E8E8E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!Yangını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</w:rPr>
        <w:t>20:47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200"/>
        </w:sectPr>
      </w:pPr>
      <w:rPr/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44" w:right="-7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</w:rPr>
        <w:t>Y</w:t>
      </w:r>
      <w:r>
        <w:rPr>
          <w:rFonts w:ascii="Arial" w:hAnsi="Arial" w:cs="Arial" w:eastAsia="Arial"/>
          <w:sz w:val="20"/>
          <w:szCs w:val="20"/>
          <w:color w:val="2A2A2A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</w:rPr>
        <w:t>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5" w:after="0" w:line="270" w:lineRule="atLeast"/>
        <w:ind w:right="2747" w:firstLine="73"/>
        <w:jc w:val="left"/>
        <w:tabs>
          <w:tab w:pos="3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9"/>
        </w:rPr>
        <w:t>NuralKAÇMAZ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93"/>
        </w:rPr>
        <w:t>\Kiracı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8"/>
        </w:rPr>
        <w:t>:Ayfe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8"/>
        </w:rPr>
        <w:t>ŞAHIN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SALAR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200"/>
          <w:cols w:num="2" w:equalWidth="0">
            <w:col w:w="1209" w:space="1029"/>
            <w:col w:w="9382"/>
          </w:cols>
        </w:sectPr>
      </w:pPr>
      <w:rPr/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5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Skibin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6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5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3"/>
          <w:w w:val="15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7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</w:rPr>
        <w:t>884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  <w:position w:val="-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37" w:right="-20"/>
        <w:jc w:val="left"/>
        <w:tabs>
          <w:tab w:pos="3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7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2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:20:30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:20:34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2" w:lineRule="auto"/>
        <w:ind w:right="4257" w:firstLine="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200"/>
          <w:cols w:num="3" w:equalWidth="0">
            <w:col w:w="679" w:space="1518"/>
            <w:col w:w="1983" w:space="600"/>
            <w:col w:w="6840"/>
          </w:cols>
        </w:sectPr>
      </w:pPr>
      <w:rPr/>
    </w:p>
    <w:p>
      <w:pPr>
        <w:spacing w:before="10" w:after="0" w:line="252" w:lineRule="auto"/>
        <w:ind w:left="2225" w:right="1084" w:firstLine="-209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Yaraımcı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2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22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200"/>
          <w:cols w:num="2" w:equalWidth="0">
            <w:col w:w="4423" w:space="333"/>
            <w:col w:w="6864"/>
          </w:cols>
        </w:sectPr>
      </w:pPr>
      <w:rPr/>
    </w:p>
    <w:p>
      <w:pPr>
        <w:spacing w:before="29" w:after="0" w:line="240" w:lineRule="auto"/>
        <w:ind w:left="134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9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9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31" w:lineRule="exact"/>
        <w:ind w:left="1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7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-7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5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127" w:lineRule="exact"/>
        <w:ind w:left="2555" w:right="-20"/>
        <w:jc w:val="left"/>
        <w:tabs>
          <w:tab w:pos="4460" w:val="left"/>
          <w:tab w:pos="6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5"/>
          <w:position w:val="-8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95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94"/>
          <w:position w:val="-7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94"/>
          <w:position w:val="-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5"/>
          <w:w w:val="94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-7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200"/>
          <w:cols w:num="2" w:equalWidth="0">
            <w:col w:w="1595" w:space="630"/>
            <w:col w:w="9395"/>
          </w:cols>
        </w:sectPr>
      </w:pPr>
      <w:rPr/>
    </w:p>
    <w:p>
      <w:pPr>
        <w:spacing w:before="0" w:after="0" w:line="363" w:lineRule="exact"/>
        <w:ind w:left="3371" w:right="-20"/>
        <w:jc w:val="left"/>
        <w:tabs>
          <w:tab w:pos="6680" w:val="left"/>
          <w:tab w:pos="8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Courier New" w:hAnsi="Courier New" w:cs="Courier New" w:eastAsia="Courier New"/>
          <w:sz w:val="31"/>
          <w:szCs w:val="31"/>
          <w:color w:val="2A2A2A"/>
          <w:spacing w:val="0"/>
          <w:w w:val="62"/>
          <w:position w:val="6"/>
        </w:rPr>
        <w:t>su</w:t>
      </w:r>
      <w:r>
        <w:rPr>
          <w:rFonts w:ascii="Courier New" w:hAnsi="Courier New" w:cs="Courier New" w:eastAsia="Courier New"/>
          <w:sz w:val="31"/>
          <w:szCs w:val="31"/>
          <w:color w:val="2A2A2A"/>
          <w:spacing w:val="-67"/>
          <w:w w:val="62"/>
          <w:position w:val="6"/>
        </w:rPr>
        <w:t> </w:t>
      </w:r>
      <w:r>
        <w:rPr>
          <w:rFonts w:ascii="Courier New" w:hAnsi="Courier New" w:cs="Courier New" w:eastAsia="Courier New"/>
          <w:sz w:val="31"/>
          <w:szCs w:val="31"/>
          <w:color w:val="2A2A2A"/>
          <w:spacing w:val="0"/>
          <w:w w:val="100"/>
          <w:position w:val="6"/>
        </w:rPr>
        <w:tab/>
      </w:r>
      <w:r>
        <w:rPr>
          <w:rFonts w:ascii="Courier New" w:hAnsi="Courier New" w:cs="Courier New" w:eastAsia="Courier New"/>
          <w:sz w:val="31"/>
          <w:szCs w:val="31"/>
          <w:color w:val="2A2A2A"/>
          <w:spacing w:val="0"/>
          <w:w w:val="100"/>
          <w:position w:val="6"/>
        </w:rPr>
      </w:r>
      <w:r>
        <w:rPr>
          <w:rFonts w:ascii="Arial" w:hAnsi="Arial" w:cs="Arial" w:eastAsia="Arial"/>
          <w:sz w:val="31"/>
          <w:szCs w:val="31"/>
          <w:color w:val="2A2A2A"/>
          <w:spacing w:val="0"/>
          <w:w w:val="62"/>
          <w:position w:val="-1"/>
        </w:rPr>
        <w:t>ı</w:t>
      </w:r>
      <w:r>
        <w:rPr>
          <w:rFonts w:ascii="Arial" w:hAnsi="Arial" w:cs="Arial" w:eastAsia="Arial"/>
          <w:sz w:val="31"/>
          <w:szCs w:val="31"/>
          <w:color w:val="2A2A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1"/>
          <w:szCs w:val="31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14142"/>
          <w:spacing w:val="0"/>
          <w:w w:val="126"/>
          <w:position w:val="1"/>
        </w:rPr>
        <w:t>l6Kg.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200"/>
        </w:sectPr>
      </w:pPr>
      <w:rPr/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1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109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41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9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7" w:lineRule="exact"/>
        <w:ind w:left="19" w:right="10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bany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çamaşı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makinesi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baglı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priz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birlikte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tüm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7" w:lineRule="auto"/>
        <w:ind w:left="19" w:right="4873" w:firstLine="-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pdalarını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duvarları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2000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T.L.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54" w:lineRule="auto"/>
        <w:ind w:left="19" w:right="6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İnönü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773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no:7'de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</w:rPr>
        <w:t>4</w:t>
      </w:r>
      <w:r>
        <w:rPr>
          <w:rFonts w:ascii="Arial" w:hAnsi="Arial" w:cs="Arial" w:eastAsia="Arial"/>
          <w:sz w:val="18"/>
          <w:szCs w:val="18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apartmanı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dairede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girişine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sond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bany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kısmındaki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çamaşı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makinesi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elektrik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hattını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yapmasıyla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birlikte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kablonu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tutuşara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çamaşı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makinesine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60" w:bottom="280" w:left="100" w:right="200"/>
          <w:cols w:num="2" w:equalWidth="0">
            <w:col w:w="1894" w:space="326"/>
            <w:col w:w="9400"/>
          </w:cols>
        </w:sectPr>
      </w:pPr>
      <w:rPr/>
    </w:p>
    <w:p>
      <w:pPr>
        <w:spacing w:before="13" w:after="0" w:line="240" w:lineRule="auto"/>
        <w:ind w:left="1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95"/>
        </w:rPr>
        <w:t>ISigortalı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25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201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-42"/>
          <w:w w:val="2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7" w:lineRule="auto"/>
        <w:ind w:left="163" w:right="-53"/>
        <w:jc w:val="left"/>
        <w:tabs>
          <w:tab w:pos="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100"/>
        </w:rPr>
        <w:t>!Yaı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5D5E60"/>
          <w:spacing w:val="0"/>
          <w:w w:val="237"/>
        </w:rPr>
        <w:t>i</w:t>
      </w:r>
      <w:r>
        <w:rPr>
          <w:rFonts w:ascii="Arial" w:hAnsi="Arial" w:cs="Arial" w:eastAsia="Arial"/>
          <w:sz w:val="16"/>
          <w:szCs w:val="16"/>
          <w:color w:val="5D5E6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Kıme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100"/>
        </w:rPr>
        <w:t>treslim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62" w:lineRule="auto"/>
        <w:ind w:left="33" w:right="2360" w:firstLine="-1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109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16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9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Ayfe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ŞAHlN'e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-22"/>
          <w:w w:val="11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102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200"/>
          <w:cols w:num="3" w:equalWidth="0">
            <w:col w:w="1656" w:space="603"/>
            <w:col w:w="3447" w:space="1166"/>
            <w:col w:w="4748"/>
          </w:cols>
        </w:sectPr>
      </w:pPr>
      <w:rPr/>
    </w:p>
    <w:p>
      <w:pPr>
        <w:spacing w:before="0" w:after="0" w:line="240" w:lineRule="auto"/>
        <w:ind w:left="186" w:right="-70"/>
        <w:jc w:val="left"/>
        <w:tabs>
          <w:tab w:pos="2220" w:val="left"/>
          <w:tab w:pos="6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tfarih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</w:rPr>
        <w:t>05.03.2017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0"/>
          <w:w w:val="100"/>
          <w:position w:val="1"/>
        </w:rPr>
        <w:t>lsaati</w:t>
      </w:r>
      <w:r>
        <w:rPr>
          <w:rFonts w:ascii="Times New Roman" w:hAnsi="Times New Roman" w:cs="Times New Roman" w:eastAsia="Times New Roman"/>
          <w:sz w:val="19"/>
          <w:szCs w:val="19"/>
          <w:color w:val="414142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-26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3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1"/>
        </w:rPr>
        <w:t>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277" w:right="-20"/>
        <w:jc w:val="left"/>
        <w:tabs>
          <w:tab w:pos="1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!GiDE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Evka-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14" w:lineRule="exact"/>
        <w:ind w:left="2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200"/>
          <w:cols w:num="2" w:equalWidth="0">
            <w:col w:w="7186" w:space="1577"/>
            <w:col w:w="2857"/>
          </w:cols>
        </w:sectPr>
      </w:pPr>
      <w:rPr/>
    </w:p>
    <w:p>
      <w:pPr>
        <w:spacing w:before="53" w:after="0" w:line="240" w:lineRule="auto"/>
        <w:ind w:left="2245" w:right="-135"/>
        <w:jc w:val="left"/>
        <w:tabs>
          <w:tab w:pos="4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5.213959pt;margin-top:7.571648pt;width:55.054882pt;height:40pt;mso-position-horizontal-relative:page;mso-position-vertical-relative:paragraph;z-index:-15158" type="#_x0000_t202" filled="f" stroked="f">
            <v:textbox inset="0,0,0,0">
              <w:txbxContent>
                <w:p>
                  <w:pPr>
                    <w:spacing w:before="0" w:after="0" w:line="800" w:lineRule="exact"/>
                    <w:ind w:right="-160"/>
                    <w:jc w:val="left"/>
                    <w:rPr>
                      <w:rFonts w:ascii="Times New Roman" w:hAnsi="Times New Roman" w:cs="Times New Roman" w:eastAsia="Times New Roman"/>
                      <w:sz w:val="80"/>
                      <w:szCs w:val="8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1A2183"/>
                      <w:w w:val="33"/>
                    </w:rPr>
                    <w:t>"J</w:t>
                  </w:r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1A2183"/>
                      <w:spacing w:val="38"/>
                      <w:w w:val="33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232B64"/>
                      <w:spacing w:val="0"/>
                      <w:w w:val="60"/>
                    </w:rPr>
                    <w:t>rwf.</w:t>
                  </w:r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</w:rPr>
        <w:t>Pitmişse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536" w:right="-20"/>
        <w:jc w:val="left"/>
        <w:tabs>
          <w:tab w:pos="5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55"/>
          <w:szCs w:val="55"/>
          <w:color w:val="414142"/>
          <w:w w:val="30"/>
          <w:i/>
        </w:rPr>
        <w:t>I</w:t>
      </w:r>
      <w:r>
        <w:rPr>
          <w:rFonts w:ascii="Times New Roman" w:hAnsi="Times New Roman" w:cs="Times New Roman" w:eastAsia="Times New Roman"/>
          <w:sz w:val="55"/>
          <w:szCs w:val="55"/>
          <w:color w:val="414142"/>
          <w:spacing w:val="-79"/>
          <w:w w:val="29"/>
          <w:i/>
        </w:rPr>
        <w:t>V</w:t>
      </w:r>
      <w:r>
        <w:rPr>
          <w:rFonts w:ascii="Times New Roman" w:hAnsi="Times New Roman" w:cs="Times New Roman" w:eastAsia="Times New Roman"/>
          <w:sz w:val="55"/>
          <w:szCs w:val="55"/>
          <w:color w:val="232B64"/>
          <w:spacing w:val="-120"/>
          <w:w w:val="126"/>
          <w:i/>
        </w:rPr>
        <w:t>'</w:t>
      </w:r>
      <w:r>
        <w:rPr>
          <w:rFonts w:ascii="Times New Roman" w:hAnsi="Times New Roman" w:cs="Times New Roman" w:eastAsia="Times New Roman"/>
          <w:sz w:val="55"/>
          <w:szCs w:val="55"/>
          <w:color w:val="414142"/>
          <w:spacing w:val="0"/>
          <w:w w:val="29"/>
          <w:i/>
        </w:rPr>
        <w:t>\</w:t>
      </w:r>
      <w:r>
        <w:rPr>
          <w:rFonts w:ascii="Times New Roman" w:hAnsi="Times New Roman" w:cs="Times New Roman" w:eastAsia="Times New Roman"/>
          <w:sz w:val="55"/>
          <w:szCs w:val="55"/>
          <w:color w:val="414142"/>
          <w:spacing w:val="-49"/>
          <w:w w:val="100"/>
          <w:i/>
        </w:rPr>
        <w:t> </w:t>
      </w:r>
      <w:r>
        <w:rPr>
          <w:rFonts w:ascii="Times New Roman" w:hAnsi="Times New Roman" w:cs="Times New Roman" w:eastAsia="Times New Roman"/>
          <w:sz w:val="55"/>
          <w:szCs w:val="55"/>
          <w:color w:val="232B64"/>
          <w:spacing w:val="0"/>
          <w:w w:val="118"/>
          <w:i/>
        </w:rPr>
        <w:t>"</w:t>
      </w:r>
      <w:r>
        <w:rPr>
          <w:rFonts w:ascii="Times New Roman" w:hAnsi="Times New Roman" w:cs="Times New Roman" w:eastAsia="Times New Roman"/>
          <w:sz w:val="55"/>
          <w:szCs w:val="55"/>
          <w:color w:val="232B64"/>
          <w:spacing w:val="-144"/>
          <w:w w:val="118"/>
          <w:i/>
        </w:rPr>
        <w:t> </w:t>
      </w:r>
      <w:r>
        <w:rPr>
          <w:rFonts w:ascii="Times New Roman" w:hAnsi="Times New Roman" w:cs="Times New Roman" w:eastAsia="Times New Roman"/>
          <w:sz w:val="55"/>
          <w:szCs w:val="55"/>
          <w:color w:val="232B64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55"/>
          <w:szCs w:val="55"/>
          <w:color w:val="232B64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8"/>
        </w:rPr>
        <w:t>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15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8.560001pt;height:20.16pt;mso-position-horizontal-relative:char;mso-position-vertical-relative:line" type="#_x0000_t75">
            <v:imagedata r:id="rId4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200"/>
          <w:cols w:num="2" w:equalWidth="0">
            <w:col w:w="6461" w:space="2268"/>
            <w:col w:w="2891"/>
          </w:cols>
        </w:sectPr>
      </w:pPr>
      <w:rPr/>
    </w:p>
    <w:p>
      <w:pPr>
        <w:spacing w:before="35" w:after="0" w:line="240" w:lineRule="auto"/>
        <w:ind w:left="2416" w:right="-74"/>
        <w:jc w:val="left"/>
        <w:tabs>
          <w:tab w:pos="3200" w:val="left"/>
          <w:tab w:pos="358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Arial" w:hAnsi="Arial" w:cs="Arial" w:eastAsia="Arial"/>
          <w:sz w:val="16"/>
          <w:szCs w:val="16"/>
          <w:color w:val="2A2A2A"/>
          <w:spacing w:val="0"/>
          <w:w w:val="203"/>
        </w:rPr>
        <w:t>1</w:t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23"/>
          <w:szCs w:val="23"/>
          <w:color w:val="1A2183"/>
          <w:spacing w:val="0"/>
          <w:w w:val="51"/>
          <w:i/>
        </w:rPr>
        <w:t>71/</w:t>
      </w:r>
      <w:r>
        <w:rPr>
          <w:rFonts w:ascii="Times New Roman" w:hAnsi="Times New Roman" w:cs="Times New Roman" w:eastAsia="Times New Roman"/>
          <w:sz w:val="23"/>
          <w:szCs w:val="23"/>
          <w:color w:val="1A2183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1A2183"/>
          <w:spacing w:val="0"/>
          <w:w w:val="72"/>
          <w:i/>
        </w:rPr>
        <w:t>7</w:t>
      </w:r>
      <w:r>
        <w:rPr>
          <w:rFonts w:ascii="Times New Roman" w:hAnsi="Times New Roman" w:cs="Times New Roman" w:eastAsia="Times New Roman"/>
          <w:sz w:val="23"/>
          <w:szCs w:val="23"/>
          <w:color w:val="1A2183"/>
          <w:spacing w:val="1"/>
          <w:w w:val="71"/>
          <w:i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232B64"/>
          <w:spacing w:val="-16"/>
          <w:w w:val="149"/>
          <w:i/>
        </w:rPr>
        <w:t>U</w:t>
      </w:r>
      <w:r>
        <w:rPr>
          <w:rFonts w:ascii="Times New Roman" w:hAnsi="Times New Roman" w:cs="Times New Roman" w:eastAsia="Times New Roman"/>
          <w:sz w:val="23"/>
          <w:szCs w:val="23"/>
          <w:color w:val="3D4272"/>
          <w:spacing w:val="-51"/>
          <w:w w:val="66"/>
          <w:i/>
        </w:rPr>
        <w:t>!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-21"/>
          <w:w w:val="59"/>
          <w:i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3D4272"/>
          <w:spacing w:val="0"/>
          <w:w w:val="66"/>
          <w:i/>
        </w:rPr>
        <w:t>2!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07" w:lineRule="exact"/>
        <w:ind w:left="1915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9CA3B3"/>
          <w:spacing w:val="-5"/>
          <w:w w:val="178"/>
          <w:position w:val="-2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727987"/>
          <w:spacing w:val="0"/>
          <w:w w:val="92"/>
          <w:position w:val="-2"/>
        </w:rPr>
        <w:t>;,;iı</w:t>
      </w:r>
      <w:r>
        <w:rPr>
          <w:rFonts w:ascii="Times New Roman" w:hAnsi="Times New Roman" w:cs="Times New Roman" w:eastAsia="Times New Roman"/>
          <w:sz w:val="22"/>
          <w:szCs w:val="22"/>
          <w:color w:val="727987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D5E60"/>
          <w:spacing w:val="1"/>
          <w:w w:val="68"/>
          <w:position w:val="-2"/>
        </w:rPr>
        <w:t>&gt;</w:t>
      </w:r>
      <w:r>
        <w:rPr>
          <w:rFonts w:ascii="Times New Roman" w:hAnsi="Times New Roman" w:cs="Times New Roman" w:eastAsia="Times New Roman"/>
          <w:sz w:val="22"/>
          <w:szCs w:val="22"/>
          <w:color w:val="727987"/>
          <w:spacing w:val="0"/>
          <w:w w:val="68"/>
          <w:position w:val="-2"/>
        </w:rPr>
        <w:t>ı•</w:t>
      </w:r>
      <w:r>
        <w:rPr>
          <w:rFonts w:ascii="Times New Roman" w:hAnsi="Times New Roman" w:cs="Times New Roman" w:eastAsia="Times New Roman"/>
          <w:sz w:val="22"/>
          <w:szCs w:val="22"/>
          <w:color w:val="727987"/>
          <w:spacing w:val="6"/>
          <w:w w:val="68"/>
          <w:position w:val="-2"/>
        </w:rPr>
        <w:t> </w:t>
      </w:r>
      <w:r>
        <w:rPr>
          <w:rFonts w:ascii="Times New Roman" w:hAnsi="Times New Roman" w:cs="Times New Roman" w:eastAsia="Times New Roman"/>
          <w:sz w:val="54"/>
          <w:szCs w:val="54"/>
          <w:color w:val="4D529C"/>
          <w:spacing w:val="0"/>
          <w:w w:val="88"/>
          <w:position w:val="-2"/>
        </w:rPr>
        <w:t>)</w:t>
      </w:r>
      <w:r>
        <w:rPr>
          <w:rFonts w:ascii="Times New Roman" w:hAnsi="Times New Roman" w:cs="Times New Roman" w:eastAsia="Times New Roman"/>
          <w:sz w:val="54"/>
          <w:szCs w:val="54"/>
          <w:color w:val="4D529C"/>
          <w:spacing w:val="0"/>
          <w:w w:val="87"/>
          <w:position w:val="-2"/>
        </w:rPr>
        <w:t>J:?ı</w:t>
      </w:r>
      <w:r>
        <w:rPr>
          <w:rFonts w:ascii="Times New Roman" w:hAnsi="Times New Roman" w:cs="Times New Roman" w:eastAsia="Times New Roman"/>
          <w:sz w:val="54"/>
          <w:szCs w:val="54"/>
          <w:color w:val="4D529C"/>
          <w:spacing w:val="-92"/>
          <w:w w:val="100"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5D5E60"/>
          <w:spacing w:val="0"/>
          <w:w w:val="77"/>
          <w:position w:val="-2"/>
        </w:rPr>
        <w:t>OP</w:t>
      </w:r>
      <w:r>
        <w:rPr>
          <w:rFonts w:ascii="Arial" w:hAnsi="Arial" w:cs="Arial" w:eastAsia="Arial"/>
          <w:sz w:val="26"/>
          <w:szCs w:val="26"/>
          <w:color w:val="5D5E60"/>
          <w:spacing w:val="-32"/>
          <w:w w:val="78"/>
          <w:position w:val="-2"/>
        </w:rPr>
        <w:t>Ç</w:t>
      </w:r>
      <w:r>
        <w:rPr>
          <w:rFonts w:ascii="Arial" w:hAnsi="Arial" w:cs="Arial" w:eastAsia="Arial"/>
          <w:sz w:val="26"/>
          <w:szCs w:val="26"/>
          <w:color w:val="414142"/>
          <w:spacing w:val="0"/>
          <w:w w:val="91"/>
          <w:position w:val="-2"/>
        </w:rPr>
        <w:t>U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536" w:lineRule="exact"/>
        <w:ind w:left="1891" w:right="-20"/>
        <w:jc w:val="left"/>
        <w:rPr>
          <w:rFonts w:ascii="Times New Roman" w:hAnsi="Times New Roman" w:cs="Times New Roman" w:eastAsia="Times New Roman"/>
          <w:sz w:val="55"/>
          <w:szCs w:val="55"/>
        </w:rPr>
      </w:pPr>
      <w:rPr/>
      <w:r>
        <w:rPr>
          <w:rFonts w:ascii="Arial" w:hAnsi="Arial" w:cs="Arial" w:eastAsia="Arial"/>
          <w:sz w:val="23"/>
          <w:szCs w:val="23"/>
          <w:color w:val="727987"/>
          <w:w w:val="63"/>
          <w:position w:val="22"/>
        </w:rPr>
        <w:t>tfaiY</w:t>
      </w:r>
      <w:r>
        <w:rPr>
          <w:rFonts w:ascii="Arial" w:hAnsi="Arial" w:cs="Arial" w:eastAsia="Arial"/>
          <w:sz w:val="23"/>
          <w:szCs w:val="23"/>
          <w:color w:val="727987"/>
          <w:spacing w:val="-8"/>
          <w:w w:val="63"/>
          <w:position w:val="22"/>
        </w:rPr>
        <w:t>.</w:t>
      </w:r>
      <w:r>
        <w:rPr>
          <w:rFonts w:ascii="Arial" w:hAnsi="Arial" w:cs="Arial" w:eastAsia="Arial"/>
          <w:sz w:val="23"/>
          <w:szCs w:val="23"/>
          <w:color w:val="5D5E60"/>
          <w:spacing w:val="0"/>
          <w:w w:val="156"/>
          <w:position w:val="22"/>
        </w:rPr>
        <w:t>,</w:t>
      </w:r>
      <w:r>
        <w:rPr>
          <w:rFonts w:ascii="Arial" w:hAnsi="Arial" w:cs="Arial" w:eastAsia="Arial"/>
          <w:sz w:val="23"/>
          <w:szCs w:val="23"/>
          <w:color w:val="5D5E60"/>
          <w:spacing w:val="-38"/>
          <w:w w:val="100"/>
          <w:position w:val="22"/>
        </w:rPr>
        <w:t> </w:t>
      </w:r>
      <w:r>
        <w:rPr>
          <w:rFonts w:ascii="Arial" w:hAnsi="Arial" w:cs="Arial" w:eastAsia="Arial"/>
          <w:sz w:val="23"/>
          <w:szCs w:val="23"/>
          <w:color w:val="414142"/>
          <w:spacing w:val="0"/>
          <w:w w:val="107"/>
          <w:position w:val="22"/>
        </w:rPr>
        <w:t>Amir</w:t>
      </w:r>
      <w:r>
        <w:rPr>
          <w:rFonts w:ascii="Arial" w:hAnsi="Arial" w:cs="Arial" w:eastAsia="Arial"/>
          <w:sz w:val="23"/>
          <w:szCs w:val="23"/>
          <w:color w:val="414142"/>
          <w:spacing w:val="-41"/>
          <w:w w:val="108"/>
          <w:position w:val="22"/>
        </w:rPr>
        <w:t>i</w:t>
      </w:r>
      <w:r>
        <w:rPr>
          <w:rFonts w:ascii="Times New Roman" w:hAnsi="Times New Roman" w:cs="Times New Roman" w:eastAsia="Times New Roman"/>
          <w:sz w:val="55"/>
          <w:szCs w:val="55"/>
          <w:color w:val="6D72B6"/>
          <w:spacing w:val="0"/>
          <w:w w:val="220"/>
          <w:position w:val="0"/>
        </w:rPr>
        <w:t>-</w:t>
      </w:r>
      <w:r>
        <w:rPr>
          <w:rFonts w:ascii="Times New Roman" w:hAnsi="Times New Roman" w:cs="Times New Roman" w:eastAsia="Times New Roman"/>
          <w:sz w:val="55"/>
          <w:szCs w:val="55"/>
          <w:color w:val="000000"/>
          <w:spacing w:val="0"/>
          <w:w w:val="100"/>
          <w:position w:val="0"/>
        </w:rPr>
      </w:r>
    </w:p>
    <w:p>
      <w:pPr>
        <w:spacing w:before="0" w:after="0" w:line="309" w:lineRule="exact"/>
        <w:ind w:left="14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2A2A2A"/>
          <w:w w:val="106"/>
        </w:rPr>
        <w:t>i</w:t>
      </w:r>
      <w:r>
        <w:rPr>
          <w:rFonts w:ascii="Times New Roman" w:hAnsi="Times New Roman" w:cs="Times New Roman" w:eastAsia="Times New Roman"/>
          <w:sz w:val="10"/>
          <w:szCs w:val="10"/>
          <w:color w:val="4D529C"/>
          <w:spacing w:val="-16"/>
          <w:w w:val="108"/>
        </w:rPr>
        <w:t>!</w:t>
      </w:r>
      <w:r>
        <w:rPr>
          <w:rFonts w:ascii="Times New Roman" w:hAnsi="Times New Roman" w:cs="Times New Roman" w:eastAsia="Times New Roman"/>
          <w:sz w:val="10"/>
          <w:szCs w:val="10"/>
          <w:color w:val="2A2A2A"/>
          <w:spacing w:val="-18"/>
          <w:w w:val="150"/>
        </w:rPr>
        <w:t>r</w:t>
      </w:r>
      <w:r>
        <w:rPr>
          <w:rFonts w:ascii="Times New Roman" w:hAnsi="Times New Roman" w:cs="Times New Roman" w:eastAsia="Times New Roman"/>
          <w:sz w:val="10"/>
          <w:szCs w:val="10"/>
          <w:color w:val="4D529C"/>
          <w:spacing w:val="0"/>
          <w:w w:val="107"/>
        </w:rPr>
        <w:t>:</w:t>
      </w:r>
      <w:r>
        <w:rPr>
          <w:rFonts w:ascii="Times New Roman" w:hAnsi="Times New Roman" w:cs="Times New Roman" w:eastAsia="Times New Roman"/>
          <w:sz w:val="10"/>
          <w:szCs w:val="10"/>
          <w:color w:val="4D529C"/>
          <w:spacing w:val="-21"/>
          <w:w w:val="108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2A2A2A"/>
          <w:spacing w:val="-9"/>
          <w:w w:val="149"/>
        </w:rPr>
        <w:t>;</w:t>
      </w:r>
      <w:r>
        <w:rPr>
          <w:rFonts w:ascii="Times New Roman" w:hAnsi="Times New Roman" w:cs="Times New Roman" w:eastAsia="Times New Roman"/>
          <w:sz w:val="10"/>
          <w:szCs w:val="10"/>
          <w:color w:val="4D529C"/>
          <w:spacing w:val="0"/>
          <w:w w:val="107"/>
        </w:rPr>
        <w:t>::</w:t>
      </w:r>
      <w:r>
        <w:rPr>
          <w:rFonts w:ascii="Times New Roman" w:hAnsi="Times New Roman" w:cs="Times New Roman" w:eastAsia="Times New Roman"/>
          <w:sz w:val="10"/>
          <w:szCs w:val="10"/>
          <w:color w:val="4D529C"/>
          <w:spacing w:val="-12"/>
          <w:w w:val="107"/>
        </w:rPr>
        <w:t>:</w:t>
      </w:r>
      <w:r>
        <w:rPr>
          <w:rFonts w:ascii="Arial" w:hAnsi="Arial" w:cs="Arial" w:eastAsia="Arial"/>
          <w:sz w:val="28"/>
          <w:szCs w:val="28"/>
          <w:color w:val="6066C1"/>
          <w:spacing w:val="0"/>
          <w:w w:val="71"/>
        </w:rPr>
        <w:t>==:::::</w:t>
      </w:r>
      <w:r>
        <w:rPr>
          <w:rFonts w:ascii="Arial" w:hAnsi="Arial" w:cs="Arial" w:eastAsia="Arial"/>
          <w:sz w:val="28"/>
          <w:szCs w:val="28"/>
          <w:color w:val="6066C1"/>
          <w:spacing w:val="-30"/>
          <w:w w:val="71"/>
        </w:rPr>
        <w:t>:</w:t>
      </w:r>
      <w:r>
        <w:rPr>
          <w:rFonts w:ascii="Arial" w:hAnsi="Arial" w:cs="Arial" w:eastAsia="Arial"/>
          <w:sz w:val="28"/>
          <w:szCs w:val="28"/>
          <w:color w:val="4D529C"/>
          <w:spacing w:val="-71"/>
          <w:w w:val="119"/>
        </w:rPr>
        <w:t>-</w:t>
      </w:r>
      <w:r>
        <w:rPr>
          <w:rFonts w:ascii="Arial" w:hAnsi="Arial" w:cs="Arial" w:eastAsia="Arial"/>
          <w:sz w:val="28"/>
          <w:szCs w:val="28"/>
          <w:color w:val="6066C1"/>
          <w:spacing w:val="0"/>
          <w:w w:val="71"/>
        </w:rPr>
        <w:t>:</w:t>
      </w:r>
      <w:r>
        <w:rPr>
          <w:rFonts w:ascii="Arial" w:hAnsi="Arial" w:cs="Arial" w:eastAsia="Arial"/>
          <w:sz w:val="28"/>
          <w:szCs w:val="28"/>
          <w:color w:val="6066C1"/>
          <w:spacing w:val="-31"/>
          <w:w w:val="71"/>
        </w:rPr>
        <w:t>:</w:t>
      </w:r>
      <w:r>
        <w:rPr>
          <w:rFonts w:ascii="Arial" w:hAnsi="Arial" w:cs="Arial" w:eastAsia="Arial"/>
          <w:sz w:val="28"/>
          <w:szCs w:val="28"/>
          <w:color w:val="4D529C"/>
          <w:spacing w:val="0"/>
          <w:w w:val="119"/>
        </w:rPr>
        <w:t>1-</w:t>
      </w:r>
      <w:r>
        <w:rPr>
          <w:rFonts w:ascii="Arial" w:hAnsi="Arial" w:cs="Arial" w:eastAsia="Arial"/>
          <w:sz w:val="28"/>
          <w:szCs w:val="28"/>
          <w:color w:val="4D529C"/>
          <w:spacing w:val="-2"/>
          <w:w w:val="118"/>
        </w:rPr>
        <w:t>ı</w:t>
      </w:r>
      <w:r>
        <w:rPr>
          <w:rFonts w:ascii="Arial" w:hAnsi="Arial" w:cs="Arial" w:eastAsia="Arial"/>
          <w:sz w:val="28"/>
          <w:szCs w:val="28"/>
          <w:color w:val="4D529C"/>
          <w:spacing w:val="0"/>
          <w:w w:val="125"/>
        </w:rPr>
        <w:t>c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84" w:after="0" w:line="252" w:lineRule="auto"/>
        <w:ind w:left="1232" w:right="5252" w:firstLine="-20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24.320007pt;margin-top:10.881976pt;width:133.440002pt;height:96pt;mso-position-horizontal-relative:page;mso-position-vertical-relative:paragraph;z-index:-15161" type="#_x0000_t75">
            <v:imagedata r:id="rId50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</w:rPr>
        <w:t>LatifSALAR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CDCFE2"/>
          <w:spacing w:val="0"/>
          <w:w w:val="108"/>
        </w:rPr>
        <w:t>..-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200"/>
          <w:cols w:num="2" w:equalWidth="0">
            <w:col w:w="4110" w:space="93"/>
            <w:col w:w="7417"/>
          </w:cols>
        </w:sectPr>
      </w:pPr>
      <w:rPr/>
    </w:p>
    <w:p>
      <w:pPr>
        <w:spacing w:before="55" w:after="0" w:line="240" w:lineRule="auto"/>
        <w:ind w:left="5560" w:right="543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0.146811pt;margin-top:23.334869pt;width:570.847666pt;height:770.000627pt;mso-position-horizontal-relative:page;mso-position-vertical-relative:page;z-index:-15160" coordorigin="203,467" coordsize="11417,15400">
            <v:group style="position:absolute;left:210;top:505;width:11321;height:2" coordorigin="210,505" coordsize="11321,2">
              <v:shape style="position:absolute;left:210;top:505;width:11321;height:2" coordorigin="210,505" coordsize="11321,0" path="m210,505l11532,505e" filled="f" stroked="t" strokeweight=".716246pt" strokecolor="#4F4F4F">
                <v:path arrowok="t"/>
              </v:shape>
            </v:group>
            <v:group style="position:absolute;left:267;top:479;width:2;height:15374" coordorigin="267,479" coordsize="2,15374">
              <v:shape style="position:absolute;left:267;top:479;width:2;height:15374" coordorigin="267,479" coordsize="0,15374" path="m267,15852l267,479e" filled="f" stroked="t" strokeweight="1.193743pt" strokecolor="#545454">
                <v:path arrowok="t"/>
              </v:shape>
            </v:group>
            <v:group style="position:absolute;left:2278;top:488;width:2;height:1512" coordorigin="2278,488" coordsize="2,1512">
              <v:shape style="position:absolute;left:2278;top:488;width:2;height:1512" coordorigin="2278,488" coordsize="0,1512" path="m2278,2001l2278,488e" filled="f" stroked="t" strokeweight=".954994pt" strokecolor="#606060">
                <v:path arrowok="t"/>
              </v:shape>
            </v:group>
            <v:group style="position:absolute;left:2273;top:2005;width:9263;height:2" coordorigin="2273,2005" coordsize="9263,2">
              <v:shape style="position:absolute;left:2273;top:2005;width:9263;height:2" coordorigin="2273,2005" coordsize="9263,0" path="m2273,2005l11536,2005e" filled="f" stroked="t" strokeweight=".716246pt" strokecolor="#4B4B4B">
                <v:path arrowok="t"/>
              </v:shape>
            </v:group>
            <v:group style="position:absolute;left:9044;top:503;width:2;height:1512" coordorigin="9044,503" coordsize="2,1512">
              <v:shape style="position:absolute;left:9044;top:503;width:2;height:1512" coordorigin="9044,503" coordsize="0,1512" path="m9044,2015l9044,503e" filled="f" stroked="t" strokeweight=".716246pt" strokecolor="#444444">
                <v:path arrowok="t"/>
              </v:shape>
            </v:group>
            <v:group style="position:absolute;left:11560;top:498;width:2;height:15316" coordorigin="11560,498" coordsize="2,15316">
              <v:shape style="position:absolute;left:11560;top:498;width:2;height:15316" coordorigin="11560,498" coordsize="0,15316" path="m11560,15814l11560,498e" filled="f" stroked="t" strokeweight=".954994pt" strokecolor="#4F4F4F">
                <v:path arrowok="t"/>
              </v:shape>
            </v:group>
            <v:group style="position:absolute;left:2340;top:4021;width:2;height:11832" coordorigin="2340,4021" coordsize="2,11832">
              <v:shape style="position:absolute;left:2340;top:4021;width:2;height:11832" coordorigin="2340,4021" coordsize="0,11832" path="m2340,15852l2340,4021e" filled="f" stroked="t" strokeweight="1.432491pt" strokecolor="#4B4B4F">
                <v:path arrowok="t"/>
              </v:shape>
            </v:group>
            <v:group style="position:absolute;left:3591;top:3192;width:2;height:847" coordorigin="3591,3192" coordsize="2,847">
              <v:shape style="position:absolute;left:3591;top:3192;width:2;height:847" coordorigin="3591,3192" coordsize="0,847" path="m3591,4040l3591,3192e" filled="f" stroked="t" strokeweight=".477497pt" strokecolor="#1F1F1F">
                <v:path arrowok="t"/>
              </v:shape>
            </v:group>
            <v:group style="position:absolute;left:224;top:4030;width:11326;height:2" coordorigin="224,4030" coordsize="11326,2">
              <v:shape style="position:absolute;left:224;top:4030;width:11326;height:2" coordorigin="224,4030" coordsize="11326,0" path="m224,4030l11551,4030e" filled="f" stroked="t" strokeweight=".716246pt" strokecolor="#484848">
                <v:path arrowok="t"/>
              </v:shape>
            </v:group>
            <v:group style="position:absolute;left:220;top:2728;width:11321;height:2" coordorigin="220,2728" coordsize="11321,2">
              <v:shape style="position:absolute;left:220;top:2728;width:11321;height:2" coordorigin="220,2728" coordsize="11321,0" path="m220,2728l11541,2728e" filled="f" stroked="t" strokeweight=".716246pt" strokecolor="#4B4B4B">
                <v:path arrowok="t"/>
              </v:shape>
            </v:group>
            <v:group style="position:absolute;left:210;top:2968;width:11331;height:2" coordorigin="210,2968" coordsize="11331,2">
              <v:shape style="position:absolute;left:210;top:2968;width:11331;height:2" coordorigin="210,2968" coordsize="11331,0" path="m210,2968l11541,2968e" filled="f" stroked="t" strokeweight=".716246pt" strokecolor="#484848">
                <v:path arrowok="t"/>
              </v:shape>
            </v:group>
            <v:group style="position:absolute;left:215;top:3204;width:11326;height:2" coordorigin="215,3204" coordsize="11326,2">
              <v:shape style="position:absolute;left:215;top:3204;width:11326;height:2" coordorigin="215,3204" coordsize="11326,0" path="m215,3204l11541,3204e" filled="f" stroked="t" strokeweight=".954994pt" strokecolor="#4B4B4B">
                <v:path arrowok="t"/>
              </v:shape>
            </v:group>
            <v:group style="position:absolute;left:224;top:4312;width:11331;height:2" coordorigin="224,4312" coordsize="11331,2">
              <v:shape style="position:absolute;left:224;top:4312;width:11331;height:2" coordorigin="224,4312" coordsize="11331,0" path="m224,4312l11555,4312e" filled="f" stroked="t" strokeweight=".716246pt" strokecolor="#4B4B4B">
                <v:path arrowok="t"/>
              </v:shape>
            </v:group>
            <v:group style="position:absolute;left:2292;top:4554;width:9263;height:2" coordorigin="2292,4554" coordsize="9263,2">
              <v:shape style="position:absolute;left:2292;top:4554;width:9263;height:2" coordorigin="2292,4554" coordsize="9263,0" path="m2292,4554l11555,4554e" filled="f" stroked="t" strokeweight=".954994pt" strokecolor="#4F4F4F">
                <v:path arrowok="t"/>
              </v:shape>
            </v:group>
            <v:group style="position:absolute;left:2297;top:5753;width:9273;height:2" coordorigin="2297,5753" coordsize="9273,2">
              <v:shape style="position:absolute;left:2297;top:5753;width:9273;height:2" coordorigin="2297,5753" coordsize="9273,0" path="m2297,5753l11570,5753e" filled="f" stroked="t" strokeweight=".716246pt" strokecolor="#4F4F4F">
                <v:path arrowok="t"/>
              </v:shape>
            </v:group>
            <v:group style="position:absolute;left:4859;top:4547;width:2;height:2173" coordorigin="4859,4547" coordsize="2,2173">
              <v:shape style="position:absolute;left:4859;top:4547;width:2;height:2173" coordorigin="4859,4547" coordsize="0,2173" path="m4859,6720l4859,4547e" filled="f" stroked="t" strokeweight=".716246pt" strokecolor="#2B2B2B">
                <v:path arrowok="t"/>
              </v:shape>
            </v:group>
            <v:group style="position:absolute;left:4842;top:5035;width:6714;height:2" coordorigin="4842,5035" coordsize="6714,2">
              <v:shape style="position:absolute;left:4842;top:5035;width:6714;height:2" coordorigin="4842,5035" coordsize="6714,0" path="m4842,5035l11555,5035e" filled="f" stroked="t" strokeweight=".716246pt" strokecolor="#545454">
                <v:path arrowok="t"/>
              </v:shape>
            </v:group>
            <v:group style="position:absolute;left:4851;top:5275;width:6709;height:2" coordorigin="4851,5275" coordsize="6709,2">
              <v:shape style="position:absolute;left:4851;top:5275;width:6709;height:2" coordorigin="4851,5275" coordsize="6709,0" path="m4851,5275l11560,5275e" filled="f" stroked="t" strokeweight=".716246pt" strokecolor="#4B4B4B">
                <v:path arrowok="t"/>
              </v:shape>
            </v:group>
            <v:group style="position:absolute;left:4851;top:5514;width:6714;height:2" coordorigin="4851,5514" coordsize="6714,2">
              <v:shape style="position:absolute;left:4851;top:5514;width:6714;height:2" coordorigin="4851,5514" coordsize="6714,0" path="m4851,5514l11565,5514e" filled="f" stroked="t" strokeweight=".716246pt" strokecolor="#4F4F4F">
                <v:path arrowok="t"/>
              </v:shape>
            </v:group>
            <v:group style="position:absolute;left:788;top:5995;width:10782;height:2" coordorigin="788,5995" coordsize="10782,2">
              <v:shape style="position:absolute;left:788;top:5995;width:10782;height:2" coordorigin="788,5995" coordsize="10782,0" path="m788,5995l11570,5995e" filled="f" stroked="t" strokeweight=".954994pt" strokecolor="#4F4F4F">
                <v:path arrowok="t"/>
              </v:shape>
            </v:group>
            <v:group style="position:absolute;left:2297;top:6469;width:9268;height:2" coordorigin="2297,6469" coordsize="9268,2">
              <v:shape style="position:absolute;left:2297;top:6469;width:9268;height:2" coordorigin="2297,6469" coordsize="9268,0" path="m2297,6469l11565,6469e" filled="f" stroked="t" strokeweight=".954994pt" strokecolor="#4F4F4F">
                <v:path arrowok="t"/>
              </v:shape>
            </v:group>
            <v:group style="position:absolute;left:2297;top:6710;width:9268;height:2" coordorigin="2297,6710" coordsize="9268,2">
              <v:shape style="position:absolute;left:2297;top:6710;width:9268;height:2" coordorigin="2297,6710" coordsize="9268,0" path="m2297,6710l11565,6710e" filled="f" stroked="t" strokeweight=".716246pt" strokecolor="#484848">
                <v:path arrowok="t"/>
              </v:shape>
            </v:group>
            <v:group style="position:absolute;left:7759;top:5983;width:2;height:737" coordorigin="7759,5983" coordsize="2,737">
              <v:shape style="position:absolute;left:7759;top:5983;width:2;height:737" coordorigin="7759,5983" coordsize="0,737" path="m7759,6720l7759,5983e" filled="f" stroked="t" strokeweight=".716246pt" strokecolor="#4F4F4F">
                <v:path arrowok="t"/>
              </v:shape>
            </v:group>
            <v:group style="position:absolute;left:239;top:6955;width:11331;height:2" coordorigin="239,6955" coordsize="11331,2">
              <v:shape style="position:absolute;left:239;top:6955;width:11331;height:2" coordorigin="239,6955" coordsize="11331,0" path="m239,6955l11570,6955e" filled="f" stroked="t" strokeweight=".716246pt" strokecolor="#484848">
                <v:path arrowok="t"/>
              </v:shape>
            </v:group>
            <v:group style="position:absolute;left:239;top:7424;width:11336;height:2" coordorigin="239,7424" coordsize="11336,2">
              <v:shape style="position:absolute;left:239;top:7424;width:11336;height:2" coordorigin="239,7424" coordsize="11336,0" path="m239,7424l11575,7424e" filled="f" stroked="t" strokeweight=".716246pt" strokecolor="#484848">
                <v:path arrowok="t"/>
              </v:shape>
            </v:group>
            <v:group style="position:absolute;left:4861;top:7900;width:6723;height:2" coordorigin="4861,7900" coordsize="6723,2">
              <v:shape style="position:absolute;left:4861;top:7900;width:6723;height:2" coordorigin="4861,7900" coordsize="6723,0" path="m4861,7900l11584,7900e" filled="f" stroked="t" strokeweight=".716246pt" strokecolor="#4B4B4B">
                <v:path arrowok="t"/>
              </v:shape>
            </v:group>
            <v:group style="position:absolute;left:244;top:8142;width:11341;height:2" coordorigin="244,8142" coordsize="11341,2">
              <v:shape style="position:absolute;left:244;top:8142;width:11341;height:2" coordorigin="244,8142" coordsize="11341,0" path="m244,8142l11584,8142e" filled="f" stroked="t" strokeweight=".716246pt" strokecolor="#4B4B4B">
                <v:path arrowok="t"/>
              </v:shape>
            </v:group>
            <v:group style="position:absolute;left:4873;top:7419;width:2;height:737" coordorigin="4873,7419" coordsize="2,737">
              <v:shape style="position:absolute;left:4873;top:7419;width:2;height:737" coordorigin="4873,7419" coordsize="0,737" path="m4873,8156l4873,7419e" filled="f" stroked="t" strokeweight=".954994pt" strokecolor="#575757">
                <v:path arrowok="t"/>
              </v:shape>
            </v:group>
            <v:group style="position:absolute;left:4861;top:7663;width:6718;height:2" coordorigin="4861,7663" coordsize="6718,2">
              <v:shape style="position:absolute;left:4861;top:7663;width:6718;height:2" coordorigin="4861,7663" coordsize="6718,0" path="m4861,7663l11579,7663e" filled="f" stroked="t" strokeweight=".716246pt" strokecolor="#4F4F4F">
                <v:path arrowok="t"/>
              </v:shape>
            </v:group>
            <v:group style="position:absolute;left:253;top:8950;width:11336;height:2" coordorigin="253,8950" coordsize="11336,2">
              <v:shape style="position:absolute;left:253;top:8950;width:11336;height:2" coordorigin="253,8950" coordsize="11336,0" path="m253,8950l11589,8950e" filled="f" stroked="t" strokeweight=".716246pt" strokecolor="#4B4B4B">
                <v:path arrowok="t"/>
              </v:shape>
            </v:group>
            <v:group style="position:absolute;left:258;top:9879;width:11345;height:2" coordorigin="258,9879" coordsize="11345,2">
              <v:shape style="position:absolute;left:258;top:9879;width:11345;height:2" coordorigin="258,9879" coordsize="11345,0" path="m258,9879l11603,9879e" filled="f" stroked="t" strokeweight=".716246pt" strokecolor="#4B4B4B">
                <v:path arrowok="t"/>
              </v:shape>
            </v:group>
            <v:group style="position:absolute;left:258;top:10116;width:11345;height:2" coordorigin="258,10116" coordsize="11345,2">
              <v:shape style="position:absolute;left:258;top:10116;width:11345;height:2" coordorigin="258,10116" coordsize="11345,0" path="m258,10116l11603,10116e" filled="f" stroked="t" strokeweight=".716246pt" strokecolor="#575757">
                <v:path arrowok="t"/>
              </v:shape>
            </v:group>
            <v:group style="position:absolute;left:263;top:10841;width:11345;height:2" coordorigin="263,10841" coordsize="11345,2">
              <v:shape style="position:absolute;left:263;top:10841;width:11345;height:2" coordorigin="263,10841" coordsize="11345,0" path="m263,10841l11608,10841e" filled="f" stroked="t" strokeweight=".954994pt" strokecolor="#575757">
                <v:path arrowok="t"/>
              </v:shape>
            </v:group>
            <v:group style="position:absolute;left:263;top:11085;width:11345;height:2" coordorigin="263,11085" coordsize="11345,2">
              <v:shape style="position:absolute;left:263;top:11085;width:11345;height:2" coordorigin="263,11085" coordsize="11345,0" path="m263,11085l11608,11085e" filled="f" stroked="t" strokeweight=".716246pt" strokecolor="#4B4B4B">
                <v:path arrowok="t"/>
              </v:shape>
            </v:group>
            <v:group style="position:absolute;left:272;top:11329;width:11341;height:2" coordorigin="272,11329" coordsize="11341,2">
              <v:shape style="position:absolute;left:272;top:11329;width:11341;height:2" coordorigin="272,11329" coordsize="11341,0" path="m272,11329l11613,11329e" filled="f" stroked="t" strokeweight=".716246pt" strokecolor="#4B4B4B">
                <v:path arrowok="t"/>
              </v:shape>
            </v:group>
            <v:group style="position:absolute;left:301;top:15814;width:8858;height:2" coordorigin="301,15814" coordsize="8858,2">
              <v:shape style="position:absolute;left:301;top:15814;width:8858;height:2" coordorigin="301,15814" coordsize="8858,0" path="m301,15814l9158,15814e" filled="f" stroked="t" strokeweight=".954994pt" strokecolor="#676767">
                <v:path arrowok="t"/>
              </v:shape>
            </v:group>
            <v:group style="position:absolute;left:1222;top:11090;width:2;height:4748" coordorigin="1222,11090" coordsize="2,4748">
              <v:shape style="position:absolute;left:1222;top:11090;width:2;height:4748" coordorigin="1222,11090" coordsize="0,4748" path="m1222,15838l1222,11090e" filled="f" stroked="t" strokeweight=".716246pt" strokecolor="#4F4F4F">
                <v:path arrowok="t"/>
              </v:shape>
            </v:group>
            <v:group style="position:absolute;left:1681;top:11090;width:2;height:4748" coordorigin="1681,11090" coordsize="2,4748">
              <v:shape style="position:absolute;left:1681;top:11090;width:2;height:4748" coordorigin="1681,11090" coordsize="0,4748" path="m1681,15838l1681,11090e" filled="f" stroked="t" strokeweight=".716246pt" strokecolor="#444444">
                <v:path arrowok="t"/>
              </v:shape>
            </v:group>
            <v:group style="position:absolute;left:7373;top:11076;width:2;height:4748" coordorigin="7373,11076" coordsize="2,4748">
              <v:shape style="position:absolute;left:7373;top:11076;width:2;height:4748" coordorigin="7373,11076" coordsize="0,4748" path="m7373,15824l7373,11076e" filled="f" stroked="t" strokeweight=".716246pt" strokecolor="#575757">
                <v:path arrowok="t"/>
              </v:shape>
            </v:group>
            <v:group style="position:absolute;left:788;top:10372;width:922;height:2" coordorigin="788,10372" coordsize="922,2">
              <v:shape style="position:absolute;left:788;top:10372;width:922;height:2" coordorigin="788,10372" coordsize="922,0" path="m788,10372l1709,10372e" filled="f" stroked="t" strokeweight=".954994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5462" w:right="52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İtfaiy'e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9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100" w:right="200"/>
        </w:sectPr>
      </w:pPr>
      <w:rPr/>
    </w:p>
    <w:p>
      <w:pPr>
        <w:spacing w:before="48" w:after="0" w:line="222" w:lineRule="auto"/>
        <w:ind w:left="587" w:right="-159" w:firstLine="144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16.402222pt;margin-top:6.572793pt;width:570.419679pt;height:76.401906pt;mso-position-horizontal-relative:page;mso-position-vertical-relative:paragraph;z-index:-15151" coordorigin="328,131" coordsize="11408,1528">
            <v:group style="position:absolute;left:340;top:153;width:11390;height:2" coordorigin="340,153" coordsize="11390,2">
              <v:shape style="position:absolute;left:340;top:153;width:11390;height:2" coordorigin="340,153" coordsize="11390,0" path="m340,153l11729,153e" filled="f" stroked="t" strokeweight=".70801pt" strokecolor="#606060">
                <v:path arrowok="t"/>
              </v:shape>
            </v:group>
            <v:group style="position:absolute;left:2355;top:148;width:2;height:1504" coordorigin="2355,148" coordsize="2,1504">
              <v:shape style="position:absolute;left:2355;top:148;width:2;height:1504" coordorigin="2355,148" coordsize="0,1504" path="m2355,1652l2355,148e" filled="f" stroked="t" strokeweight=".70801pt" strokecolor="#4B4B4B">
                <v:path arrowok="t"/>
              </v:shape>
            </v:group>
            <v:group style="position:absolute;left:9074;top:139;width:2;height:1509" coordorigin="9074,139" coordsize="2,1509">
              <v:shape style="position:absolute;left:9074;top:139;width:2;height:1509" coordorigin="9074,139" coordsize="0,1509" path="m9074,1648l9074,139e" filled="f" stroked="t" strokeweight=".70801pt" strokecolor="#5B5B5B">
                <v:path arrowok="t"/>
              </v:shape>
            </v:group>
            <v:group style="position:absolute;left:335;top:1638;width:11394;height:2" coordorigin="335,1638" coordsize="11394,2">
              <v:shape style="position:absolute;left:335;top:1638;width:11394;height:2" coordorigin="335,1638" coordsize="11394,0" path="m335,1638l11729,1638e" filled="f" stroked="t" strokeweight=".70801pt" strokecolor="#5B5B5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93"/>
          <w:szCs w:val="93"/>
          <w:color w:val="333333"/>
          <w:spacing w:val="-578"/>
          <w:w w:val="130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33333"/>
          <w:spacing w:val="7"/>
          <w:w w:val="117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17"/>
          <w:position w:val="0"/>
        </w:rPr>
        <w:t>Z</w:t>
      </w:r>
      <w:r>
        <w:rPr>
          <w:rFonts w:ascii="Arial" w:hAnsi="Arial" w:cs="Arial" w:eastAsia="Arial"/>
          <w:sz w:val="14"/>
          <w:szCs w:val="14"/>
          <w:color w:val="333333"/>
          <w:spacing w:val="-20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19"/>
          <w:position w:val="0"/>
        </w:rPr>
        <w:t>MIR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19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2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48" w:right="4588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497.279999pt;margin-top:-4.633671pt;width:49.919998pt;height:45.119999pt;mso-position-horizontal-relative:page;mso-position-vertical-relative:paragraph;z-index:-15152" type="#_x0000_t75">
            <v:imagedata r:id="rId51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95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42"/>
          <w:w w:val="9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95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48" w:lineRule="exact"/>
        <w:ind w:left="459" w:right="4724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95"/>
        </w:rPr>
        <w:t>BAŞKANLIGI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" w:after="0" w:line="248" w:lineRule="exact"/>
        <w:ind w:left="1106" w:right="5416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33333"/>
          <w:w w:val="89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94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00" w:bottom="280" w:left="220" w:right="20"/>
          <w:cols w:num="2" w:equalWidth="0">
            <w:col w:w="1608" w:space="1679"/>
            <w:col w:w="8393"/>
          </w:cols>
        </w:sectPr>
      </w:pPr>
      <w:rPr/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33" w:after="0" w:line="242" w:lineRule="auto"/>
        <w:ind w:left="129" w:right="2393" w:firstLine="-9"/>
        <w:jc w:val="left"/>
        <w:tabs>
          <w:tab w:pos="1480" w:val="left"/>
          <w:tab w:pos="3140" w:val="left"/>
          <w:tab w:pos="4500" w:val="left"/>
          <w:tab w:pos="5500" w:val="left"/>
          <w:tab w:pos="7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6.048216pt;margin-top:15.755147pt;width:571.127688pt;height:.1pt;mso-position-horizontal-relative:page;mso-position-vertical-relative:paragraph;z-index:-15150" coordorigin="321,315" coordsize="11423,2">
            <v:shape style="position:absolute;left:321;top:315;width:11423;height:2" coordorigin="321,315" coordsize="11423,0" path="m321,315l11744,315e" filled="f" stroked="t" strokeweight=".70801pt" strokecolor="#5B5B5B">
              <v:path arrowok="t"/>
            </v:shape>
          </v:group>
          <w10:wrap type="none"/>
        </w:pict>
      </w:r>
      <w:r>
        <w:rPr/>
        <w:pict>
          <v:group style="position:absolute;margin-left:16.992229pt;margin-top:27.656702pt;width:570.183675pt;height:.1pt;mso-position-horizontal-relative:page;mso-position-vertical-relative:paragraph;z-index:-15149" coordorigin="340,553" coordsize="11404,2">
            <v:shape style="position:absolute;left:340;top:553;width:11404;height:2" coordorigin="340,553" coordsize="11404,0" path="m340,553l11744,553e" filled="f" stroked="t" strokeweight=".70801pt" strokecolor="#5B5B5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:05.03.2017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1"/>
          <w:w w:val="96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19:56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8"/>
        </w:rPr>
        <w:t>_tre!: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5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728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74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75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103"/>
        </w:rPr>
        <w:t>(</w:t>
      </w:r>
      <w:r>
        <w:rPr>
          <w:rFonts w:ascii="Arial" w:hAnsi="Arial" w:cs="Arial" w:eastAsia="Arial"/>
          <w:sz w:val="25"/>
          <w:szCs w:val="25"/>
          <w:color w:val="464646"/>
          <w:spacing w:val="10"/>
          <w:w w:val="102"/>
        </w:rPr>
        <w:t>ı</w:t>
      </w:r>
      <w:r>
        <w:rPr>
          <w:rFonts w:ascii="Arial" w:hAnsi="Arial" w:cs="Arial" w:eastAsia="Arial"/>
          <w:sz w:val="25"/>
          <w:szCs w:val="25"/>
          <w:color w:val="333333"/>
          <w:spacing w:val="-6"/>
          <w:w w:val="14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60"/>
        </w:rPr>
        <w:t>Q)_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6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05.03.2017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88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3"/>
          <w:w w:val="88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8"/>
        </w:rPr>
        <w:t>ayıt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1507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9"/>
          <w:w w:val="92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0"/>
        </w:sectPr>
      </w:pPr>
      <w:rPr/>
    </w:p>
    <w:p>
      <w:pPr>
        <w:spacing w:before="5" w:after="0" w:line="240" w:lineRule="auto"/>
        <w:ind w:left="12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6.756226pt;margin-top:11.966236pt;width:570.419678pt;height:.1pt;mso-position-horizontal-relative:page;mso-position-vertical-relative:paragraph;z-index:-15148" coordorigin="335,239" coordsize="11408,2">
            <v:shape style="position:absolute;left:335;top:239;width:11408;height:2" coordorigin="335,239" coordsize="11408,0" path="m335,239l11744,239e" filled="f" stroked="t" strokeweight=".70801pt" strokecolor="#74747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179" w:lineRule="exact"/>
        <w:ind w:left="12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  <w:position w:val="-4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7"/>
          <w:w w:val="93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Karakuyu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Palamutara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9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7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zeri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179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Mendere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  <w:position w:val="-4"/>
        </w:rPr>
        <w:t>Karakuyu-Palamutarası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8"/>
          <w:w w:val="97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Yol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0"/>
          <w:cols w:num="2" w:equalWidth="0">
            <w:col w:w="1391" w:space="107"/>
            <w:col w:w="10182"/>
          </w:cols>
        </w:sectPr>
      </w:pPr>
      <w:rPr/>
    </w:p>
    <w:p>
      <w:pPr>
        <w:spacing w:before="30" w:after="0" w:line="264" w:lineRule="exact"/>
        <w:ind w:left="125" w:right="-7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7.464235pt;margin-top:2.61193pt;width:569.475666pt;height:.1pt;mso-position-horizontal-relative:page;mso-position-vertical-relative:paragraph;z-index:-15147" coordorigin="349,52" coordsize="11390,2">
            <v:shape style="position:absolute;left:349;top:52;width:11390;height:2" coordorigin="349,52" coordsize="11390,0" path="m349,52l11739,52e" filled="f" stroked="t" strokeweight=".70801pt" strokecolor="#70707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.638224pt;margin-top:14.040465pt;width:571.953699pt;height:641.011719pt;mso-position-horizontal-relative:page;mso-position-vertical-relative:paragraph;z-index:-15134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417" w:hRule="exact"/>
                    </w:trPr>
                    <w:tc>
                      <w:tcPr>
                        <w:tcW w:w="3498" w:type="dxa"/>
                        <w:vMerge w:val="restart"/>
                        <w:gridSpan w:val="4"/>
                        <w:tcBorders>
                          <w:top w:val="single" w:sz="5.66408" w:space="0" w:color="5B5B5B"/>
                          <w:left w:val="nil" w:sz="6" w:space="0" w:color="auto"/>
                          <w:right w:val="single" w:sz="5.66408" w:space="0" w:color="545454"/>
                        </w:tcBorders>
                      </w:tcPr>
                      <w:p>
                        <w:pPr>
                          <w:spacing w:before="3" w:after="0" w:line="240" w:lineRule="auto"/>
                          <w:ind w:left="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3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3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21"/>
                            <w:w w:val="9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Binada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18"/>
                          </w:rPr>
                          <w:t>ise: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933" w:type="dxa"/>
                        <w:gridSpan w:val="2"/>
                        <w:tcBorders>
                          <w:top w:val="single" w:sz="5.66408" w:space="0" w:color="5B5B5B"/>
                          <w:bottom w:val="single" w:sz="5.66408" w:space="0" w:color="5B5B5B"/>
                          <w:left w:val="single" w:sz="5.66408" w:space="0" w:color="545454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0" w:lineRule="exact"/>
                          <w:ind w:left="-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80"/>
                          </w:rPr>
                          <w:t>j'ı'apını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8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5"/>
                            <w:w w:val="8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Şekl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1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777777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02" w:lineRule="exact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79"/>
                          </w:rPr>
                          <w:t>Beıonııı·me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7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32"/>
                            <w:w w:val="7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4"/>
                            <w:w w:val="76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82"/>
                          </w:rPr>
                          <w:t>agi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-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78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7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21"/>
                            <w:w w:val="7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33333"/>
                            <w:spacing w:val="0"/>
                            <w:w w:val="90"/>
                          </w:rPr>
                          <w:t>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33333"/>
                            <w:spacing w:val="-13"/>
                            <w:w w:val="91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65656"/>
                            <w:spacing w:val="0"/>
                            <w:w w:val="109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65656"/>
                            <w:spacing w:val="-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33333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142" w:type="dxa"/>
                        <w:vMerge w:val="restart"/>
                        <w:tcBorders>
                          <w:top w:val="single" w:sz="5.66408" w:space="0" w:color="5B5B5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9" w:after="0" w:line="180" w:lineRule="exact"/>
                          <w:jc w:val="left"/>
                          <w:rPr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spacing w:before="0" w:after="0" w:line="157" w:lineRule="exact"/>
                          <w:ind w:left="-12" w:right="110"/>
                          <w:jc w:val="center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  <w:position w:val="-6"/>
                          </w:rPr>
                          <w:t>Çelik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  <w:position w:val="-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30"/>
                            <w:w w:val="100"/>
                            <w:position w:val="-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84"/>
                            <w:position w:val="-6"/>
                          </w:rPr>
                          <w:t>Diğer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370" w:lineRule="exact"/>
                          <w:ind w:left="389" w:right="540"/>
                          <w:jc w:val="center"/>
                          <w:rPr>
                            <w:rFonts w:ascii="Arial" w:hAnsi="Arial" w:cs="Arial" w:eastAsia="Arial"/>
                            <w:sz w:val="52"/>
                            <w:szCs w:val="5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52"/>
                            <w:szCs w:val="52"/>
                            <w:color w:val="464646"/>
                            <w:spacing w:val="0"/>
                            <w:w w:val="51"/>
                            <w:position w:val="-5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52"/>
                            <w:szCs w:val="52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4850" w:type="dxa"/>
                        <w:gridSpan w:val="3"/>
                        <w:tcBorders>
                          <w:top w:val="single" w:sz="5.66408" w:space="0" w:color="5B5B5B"/>
                          <w:bottom w:val="nil" w:sz="6" w:space="0" w:color="auto"/>
                          <w:left w:val="single" w:sz="5.66408" w:space="0" w:color="6B6B6B"/>
                          <w:right w:val="nil" w:sz="6" w:space="0" w:color="auto"/>
                        </w:tcBorders>
                      </w:tcPr>
                      <w:p>
                        <w:pPr>
                          <w:spacing w:before="61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5"/>
                          </w:rPr>
                          <w:t>Kullanım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4"/>
                            <w:w w:val="9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Şekli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07" w:hRule="exact"/>
                    </w:trPr>
                    <w:tc>
                      <w:tcPr>
                        <w:tcW w:w="3498" w:type="dxa"/>
                        <w:vMerge/>
                        <w:gridSpan w:val="4"/>
                        <w:tcBorders>
                          <w:bottom w:val="single" w:sz="7.552104" w:space="0" w:color="4B4B4B"/>
                          <w:left w:val="nil" w:sz="6" w:space="0" w:color="auto"/>
                          <w:right w:val="single" w:sz="5.66408" w:space="0" w:color="54545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933" w:type="dxa"/>
                        <w:gridSpan w:val="2"/>
                        <w:tcBorders>
                          <w:top w:val="single" w:sz="5.66408" w:space="0" w:color="5B5B5B"/>
                          <w:bottom w:val="single" w:sz="7.552104" w:space="0" w:color="4B4B4B"/>
                          <w:left w:val="single" w:sz="5.66408" w:space="0" w:color="545454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91" w:lineRule="exact"/>
                          <w:ind w:left="772" w:right="-20"/>
                          <w:jc w:val="left"/>
                          <w:tabs>
                            <w:tab w:pos="1400" w:val="left"/>
                          </w:tabs>
                          <w:rPr>
                            <w:rFonts w:ascii="Arial" w:hAnsi="Arial" w:cs="Arial" w:eastAsia="Arial"/>
                            <w:sz w:val="42"/>
                            <w:szCs w:val="4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38"/>
                            <w:szCs w:val="38"/>
                            <w:color w:val="333333"/>
                            <w:spacing w:val="0"/>
                            <w:w w:val="50"/>
                            <w:position w:val="-4"/>
                          </w:rPr>
                          <w:t>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8"/>
                            <w:szCs w:val="38"/>
                            <w:color w:val="333333"/>
                            <w:spacing w:val="-46"/>
                            <w:w w:val="50"/>
                            <w:position w:val="-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8"/>
                            <w:szCs w:val="38"/>
                            <w:color w:val="333333"/>
                            <w:spacing w:val="0"/>
                            <w:w w:val="100"/>
                            <w:position w:val="-4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8"/>
                            <w:szCs w:val="38"/>
                            <w:color w:val="333333"/>
                            <w:spacing w:val="0"/>
                            <w:w w:val="100"/>
                            <w:position w:val="-4"/>
                          </w:rPr>
                        </w:r>
                        <w:r>
                          <w:rPr>
                            <w:rFonts w:ascii="Arial" w:hAnsi="Arial" w:cs="Arial" w:eastAsia="Arial"/>
                            <w:sz w:val="42"/>
                            <w:szCs w:val="42"/>
                            <w:color w:val="333333"/>
                            <w:spacing w:val="0"/>
                            <w:w w:val="50"/>
                            <w:position w:val="-4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42"/>
                            <w:szCs w:val="42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142" w:type="dxa"/>
                        <w:vMerge/>
                        <w:tcBorders>
                          <w:bottom w:val="single" w:sz="7.552104" w:space="0" w:color="4B4B4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850" w:type="dxa"/>
                        <w:gridSpan w:val="3"/>
                        <w:tcBorders>
                          <w:top w:val="nil" w:sz="6" w:space="0" w:color="auto"/>
                          <w:bottom w:val="single" w:sz="5.66408" w:space="0" w:color="5B5B5B"/>
                          <w:left w:val="single" w:sz="3.776048" w:space="0" w:color="575757"/>
                          <w:right w:val="nil" w:sz="6" w:space="0" w:color="auto"/>
                        </w:tcBorders>
                      </w:tcPr>
                      <w:p>
                        <w:pPr>
                          <w:spacing w:before="13" w:after="0" w:line="240" w:lineRule="auto"/>
                          <w:ind w:left="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Kontrol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Altına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Alma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20:50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76" w:hRule="exact"/>
                    </w:trPr>
                    <w:tc>
                      <w:tcPr>
                        <w:tcW w:w="2023" w:type="dxa"/>
                        <w:gridSpan w:val="3"/>
                        <w:tcBorders>
                          <w:top w:val="single" w:sz="7.552104" w:space="0" w:color="4B4B4B"/>
                          <w:bottom w:val="single" w:sz="5.66408" w:space="0" w:color="606060"/>
                          <w:left w:val="nil" w:sz="6" w:space="0" w:color="auto"/>
                          <w:right w:val="single" w:sz="5.66408" w:space="0" w:color="4F4F4F"/>
                        </w:tcBorders>
                      </w:tcPr>
                      <w:p>
                        <w:pPr>
                          <w:spacing w:before="0" w:after="0" w:line="227" w:lineRule="exact"/>
                          <w:ind w:left="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2"/>
                          </w:rPr>
                          <w:t>Yana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2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3"/>
                            <w:w w:val="9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Şeyi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6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00" w:type="dxa"/>
                        <w:gridSpan w:val="7"/>
                        <w:tcBorders>
                          <w:top w:val="nil" w:sz="6" w:space="0" w:color="auto"/>
                          <w:bottom w:val="single" w:sz="5.66408" w:space="0" w:color="5B5B5B"/>
                          <w:left w:val="single" w:sz="5.66408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11" w:after="0" w:line="240" w:lineRule="auto"/>
                          <w:ind w:right="-20"/>
                          <w:jc w:val="left"/>
                          <w:tabs>
                            <w:tab w:pos="354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  <w:t>Sahibi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4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-4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7"/>
                            <w:w w:val="42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2"/>
                          </w:rPr>
                          <w:t>Kiracı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Kullanan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2023" w:type="dxa"/>
                        <w:vMerge w:val="restart"/>
                        <w:gridSpan w:val="3"/>
                        <w:tcBorders>
                          <w:top w:val="single" w:sz="5.66408" w:space="0" w:color="606060"/>
                          <w:left w:val="nil" w:sz="6" w:space="0" w:color="auto"/>
                          <w:right w:val="single" w:sz="5.66408" w:space="0" w:color="4F4F4F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Giden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3" w:after="0" w:line="240" w:lineRule="auto"/>
                          <w:ind w:left="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Ekibin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00" w:type="dxa"/>
                        <w:gridSpan w:val="7"/>
                        <w:tcBorders>
                          <w:top w:val="single" w:sz="5.66408" w:space="0" w:color="5B5B5B"/>
                          <w:bottom w:val="nil" w:sz="6" w:space="0" w:color="auto"/>
                          <w:left w:val="single" w:sz="5.66408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9" w:lineRule="exact"/>
                          <w:ind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w w:val="92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w w:val="91"/>
                          </w:rPr>
                          <w:t>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62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-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  <w:t>Çvş.Alaatti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-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YOLKESEN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84" w:hRule="exact"/>
                    </w:trPr>
                    <w:tc>
                      <w:tcPr>
                        <w:tcW w:w="2023" w:type="dxa"/>
                        <w:vMerge/>
                        <w:gridSpan w:val="3"/>
                        <w:tcBorders>
                          <w:left w:val="nil" w:sz="6" w:space="0" w:color="auto"/>
                          <w:right w:val="single" w:sz="5.66408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28" w:type="dxa"/>
                        <w:vMerge w:val="restart"/>
                        <w:gridSpan w:val="2"/>
                        <w:tcBorders>
                          <w:top w:val="single" w:sz="5.66408" w:space="0" w:color="5B5B5B"/>
                          <w:left w:val="single" w:sz="5.66408" w:space="0" w:color="4F4F4F"/>
                          <w:right w:val="single" w:sz="5.66408" w:space="0" w:color="4F4F4F"/>
                        </w:tcBorders>
                      </w:tcPr>
                      <w:p>
                        <w:pPr>
                          <w:spacing w:before="0" w:after="0" w:line="228" w:lineRule="exact"/>
                          <w:ind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8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3"/>
                            <w:w w:val="9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45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3" w:after="0" w:line="240" w:lineRule="auto"/>
                          <w:ind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-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6"/>
                          </w:rPr>
                          <w:t>Plakası: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7"/>
                            <w:w w:val="9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35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86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86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8"/>
                            <w:w w:val="8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3"/>
                          </w:rPr>
                          <w:t>374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877" w:type="dxa"/>
                        <w:gridSpan w:val="4"/>
                        <w:tcBorders>
                          <w:top w:val="nil" w:sz="6" w:space="0" w:color="auto"/>
                          <w:bottom w:val="single" w:sz="5.66408" w:space="0" w:color="676767"/>
                          <w:left w:val="single" w:sz="5.66408" w:space="0" w:color="4F4F4F"/>
                          <w:right w:val="single" w:sz="5.66408" w:space="0" w:color="575757"/>
                        </w:tcBorders>
                      </w:tcPr>
                      <w:p>
                        <w:pPr>
                          <w:spacing w:before="9" w:after="0" w:line="240" w:lineRule="auto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11"/>
                            <w:w w:val="92"/>
                          </w:rPr>
                          <w:t>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2"/>
                          </w:rPr>
                          <w:t>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2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7"/>
                            <w:w w:val="9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19:57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996" w:type="dxa"/>
                        <w:tcBorders>
                          <w:top w:val="single" w:sz="5.66408" w:space="0" w:color="646464"/>
                          <w:bottom w:val="single" w:sz="5.66408" w:space="0" w:color="676767"/>
                          <w:left w:val="single" w:sz="5.66408" w:space="0" w:color="575757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8" w:lineRule="exact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5"/>
                          </w:rPr>
                          <w:t>Varı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5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"/>
                            <w:w w:val="9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20:25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2023" w:type="dxa"/>
                        <w:vMerge/>
                        <w:gridSpan w:val="3"/>
                        <w:tcBorders>
                          <w:left w:val="nil" w:sz="6" w:space="0" w:color="auto"/>
                          <w:right w:val="single" w:sz="5.66408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28" w:type="dxa"/>
                        <w:vMerge/>
                        <w:gridSpan w:val="2"/>
                        <w:tcBorders>
                          <w:left w:val="single" w:sz="5.66408" w:space="0" w:color="4F4F4F"/>
                          <w:right w:val="single" w:sz="5.66408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872" w:type="dxa"/>
                        <w:gridSpan w:val="5"/>
                        <w:tcBorders>
                          <w:top w:val="single" w:sz="5.66408" w:space="0" w:color="676767"/>
                          <w:bottom w:val="nil" w:sz="6" w:space="0" w:color="auto"/>
                          <w:left w:val="single" w:sz="5.66408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3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5"/>
                            <w:w w:val="86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12121"/>
                            <w:spacing w:val="12"/>
                            <w:w w:val="61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1"/>
                            <w:w w:val="111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1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5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10"/>
                            <w:w w:val="92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87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88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4"/>
                          </w:rPr>
                          <w:t>Arıza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7"/>
                            <w:w w:val="9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2023" w:type="dxa"/>
                        <w:vMerge/>
                        <w:gridSpan w:val="3"/>
                        <w:tcBorders>
                          <w:left w:val="nil" w:sz="6" w:space="0" w:color="auto"/>
                          <w:right w:val="single" w:sz="5.66408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28" w:type="dxa"/>
                        <w:vMerge/>
                        <w:gridSpan w:val="2"/>
                        <w:tcBorders>
                          <w:left w:val="single" w:sz="5.66408" w:space="0" w:color="4F4F4F"/>
                          <w:right w:val="single" w:sz="5.66408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872" w:type="dxa"/>
                        <w:gridSpan w:val="5"/>
                        <w:tcBorders>
                          <w:top w:val="nil" w:sz="6" w:space="0" w:color="auto"/>
                          <w:bottom w:val="single" w:sz="5.66408" w:space="0" w:color="606060"/>
                          <w:left w:val="single" w:sz="5.66408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3" w:after="0" w:line="230" w:lineRule="exact"/>
                          <w:ind w:left="3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12121"/>
                            <w:spacing w:val="0"/>
                            <w:w w:val="100"/>
                          </w:rPr>
                          <w:t>112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12121"/>
                            <w:spacing w:val="-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Servi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Gel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8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-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3" w:hRule="exact"/>
                    </w:trPr>
                    <w:tc>
                      <w:tcPr>
                        <w:tcW w:w="2023" w:type="dxa"/>
                        <w:vMerge/>
                        <w:gridSpan w:val="3"/>
                        <w:tcBorders>
                          <w:left w:val="nil" w:sz="6" w:space="0" w:color="auto"/>
                          <w:right w:val="single" w:sz="5.66408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28" w:type="dxa"/>
                        <w:vMerge/>
                        <w:gridSpan w:val="2"/>
                        <w:tcBorders>
                          <w:bottom w:val="nil" w:sz="6" w:space="0" w:color="auto"/>
                          <w:left w:val="single" w:sz="5.66408" w:space="0" w:color="4F4F4F"/>
                          <w:right w:val="single" w:sz="5.66408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872" w:type="dxa"/>
                        <w:gridSpan w:val="5"/>
                        <w:tcBorders>
                          <w:top w:val="single" w:sz="5.66408" w:space="0" w:color="606060"/>
                          <w:bottom w:val="single" w:sz="5.66408" w:space="0" w:color="606060"/>
                          <w:left w:val="single" w:sz="5.66408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9" w:lineRule="exact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w w:val="82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-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5"/>
                          </w:rPr>
                          <w:t>mni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6"/>
                            <w:w w:val="95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95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2"/>
                            <w:w w:val="95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5"/>
                          </w:rPr>
                          <w:t>-Jandarma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21"/>
                            <w:w w:val="9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2023" w:type="dxa"/>
                        <w:vMerge/>
                        <w:gridSpan w:val="3"/>
                        <w:tcBorders>
                          <w:bottom w:val="single" w:sz="5.66408" w:space="0" w:color="5B5B5B"/>
                          <w:left w:val="nil" w:sz="6" w:space="0" w:color="auto"/>
                          <w:right w:val="single" w:sz="5.66408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28" w:type="dxa"/>
                        <w:gridSpan w:val="2"/>
                        <w:tcBorders>
                          <w:top w:val="nil" w:sz="6" w:space="0" w:color="auto"/>
                          <w:bottom w:val="single" w:sz="5.66408" w:space="0" w:color="5B5B5B"/>
                          <w:left w:val="single" w:sz="5.66408" w:space="0" w:color="4F4F4F"/>
                          <w:right w:val="single" w:sz="5.66408" w:space="0" w:color="4F4F4F"/>
                        </w:tcBorders>
                      </w:tcPr>
                      <w:p>
                        <w:pPr>
                          <w:spacing w:before="6" w:after="0" w:line="228" w:lineRule="exact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12121"/>
                            <w:spacing w:val="0"/>
                            <w:w w:val="94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12121"/>
                            <w:spacing w:val="12"/>
                            <w:w w:val="9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872" w:type="dxa"/>
                        <w:gridSpan w:val="5"/>
                        <w:tcBorders>
                          <w:top w:val="single" w:sz="5.66408" w:space="0" w:color="606060"/>
                          <w:bottom w:val="nil" w:sz="6" w:space="0" w:color="auto"/>
                          <w:left w:val="single" w:sz="5.66408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9" w:lineRule="exact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w w:val="95"/>
                          </w:rPr>
                          <w:t>Do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"/>
                            <w:w w:val="95"/>
                          </w:rPr>
                          <w:t>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86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-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61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-1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4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</w:rPr>
                          <w:t>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-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1" w:hRule="exact"/>
                    </w:trPr>
                    <w:tc>
                      <w:tcPr>
                        <w:tcW w:w="2023" w:type="dxa"/>
                        <w:vMerge w:val="restart"/>
                        <w:gridSpan w:val="3"/>
                        <w:tcBorders>
                          <w:top w:val="single" w:sz="5.66408" w:space="0" w:color="5B5B5B"/>
                          <w:left w:val="nil" w:sz="6" w:space="0" w:color="auto"/>
                          <w:right w:val="single" w:sz="5.66408" w:space="0" w:color="4F4F4F"/>
                        </w:tcBorders>
                      </w:tcPr>
                      <w:p>
                        <w:pPr>
                          <w:spacing w:before="0" w:after="0" w:line="240" w:lineRule="auto"/>
                          <w:ind w:left="9" w:right="-20"/>
                          <w:jc w:val="left"/>
                          <w:tabs>
                            <w:tab w:pos="50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81"/>
                          </w:rPr>
                          <w:t>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ıcı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Gitmişse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28" w:type="dxa"/>
                        <w:gridSpan w:val="2"/>
                        <w:tcBorders>
                          <w:top w:val="single" w:sz="5.66408" w:space="0" w:color="5B5B5B"/>
                          <w:bottom w:val="nil" w:sz="6" w:space="0" w:color="auto"/>
                          <w:left w:val="single" w:sz="5.66408" w:space="0" w:color="4F4F4F"/>
                          <w:right w:val="single" w:sz="5.66408" w:space="0" w:color="4F4F4F"/>
                        </w:tcBorders>
                      </w:tcPr>
                      <w:p>
                        <w:pPr>
                          <w:spacing w:before="4" w:after="0" w:line="228" w:lineRule="exact"/>
                          <w:ind w:left="9" w:right="1442" w:firstLine="-9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Dönüş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Saat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4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877" w:type="dxa"/>
                        <w:gridSpan w:val="4"/>
                        <w:tcBorders>
                          <w:top w:val="nil" w:sz="6" w:space="0" w:color="auto"/>
                          <w:bottom w:val="nil" w:sz="6" w:space="0" w:color="auto"/>
                          <w:left w:val="single" w:sz="5.66408" w:space="0" w:color="4F4F4F"/>
                          <w:right w:val="single" w:sz="5.66408" w:space="0" w:color="545454"/>
                        </w:tcBorders>
                      </w:tcPr>
                      <w:p>
                        <w:pPr>
                          <w:spacing w:before="2" w:after="0" w:line="240" w:lineRule="auto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29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996" w:type="dxa"/>
                        <w:tcBorders>
                          <w:top w:val="single" w:sz="5.66408" w:space="0" w:color="5B5B5B"/>
                          <w:bottom w:val="single" w:sz="5.66408" w:space="0" w:color="646464"/>
                          <w:left w:val="single" w:sz="5.66408" w:space="0" w:color="545454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5" w:lineRule="exact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w w:val="91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6"/>
                            <w:w w:val="9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96"/>
                          </w:rPr>
                          <w:t>rs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6"/>
                            <w:w w:val="96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1"/>
                            <w:w w:val="77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7"/>
                            <w:w w:val="99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12121"/>
                            <w:spacing w:val="0"/>
                            <w:w w:val="51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12121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7" w:hRule="exact"/>
                    </w:trPr>
                    <w:tc>
                      <w:tcPr>
                        <w:tcW w:w="2023" w:type="dxa"/>
                        <w:vMerge/>
                        <w:gridSpan w:val="3"/>
                        <w:tcBorders>
                          <w:left w:val="nil" w:sz="6" w:space="0" w:color="auto"/>
                          <w:right w:val="single" w:sz="5.66408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28" w:type="dxa"/>
                        <w:gridSpan w:val="2"/>
                        <w:tcBorders>
                          <w:top w:val="nil" w:sz="6" w:space="0" w:color="auto"/>
                          <w:bottom w:val="single" w:sz="5.66408" w:space="0" w:color="5B5B5B"/>
                          <w:left w:val="single" w:sz="5.66408" w:space="0" w:color="4F4F4F"/>
                          <w:right w:val="single" w:sz="5.66408" w:space="0" w:color="4F4F4F"/>
                        </w:tcBorders>
                      </w:tcPr>
                      <w:p>
                        <w:pPr>
                          <w:spacing w:before="2" w:after="0" w:line="227" w:lineRule="exact"/>
                          <w:ind w:left="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6"/>
                          </w:rPr>
                          <w:t>Yardıma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6"/>
                            <w:w w:val="9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Gele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A.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Plakası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877" w:type="dxa"/>
                        <w:gridSpan w:val="4"/>
                        <w:tcBorders>
                          <w:top w:val="nil" w:sz="6" w:space="0" w:color="auto"/>
                          <w:bottom w:val="nil" w:sz="6" w:space="0" w:color="auto"/>
                          <w:left w:val="single" w:sz="5.66408" w:space="0" w:color="4F4F4F"/>
                          <w:right w:val="single" w:sz="5.66408" w:space="0" w:color="54545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996" w:type="dxa"/>
                        <w:tcBorders>
                          <w:top w:val="single" w:sz="5.66408" w:space="0" w:color="646464"/>
                          <w:bottom w:val="single" w:sz="5.66408" w:space="0" w:color="606060"/>
                          <w:left w:val="single" w:sz="5.66408" w:space="0" w:color="54545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2023" w:type="dxa"/>
                        <w:vMerge/>
                        <w:gridSpan w:val="3"/>
                        <w:tcBorders>
                          <w:bottom w:val="single" w:sz="5.66408" w:space="0" w:color="5B5B5B"/>
                          <w:left w:val="nil" w:sz="6" w:space="0" w:color="auto"/>
                          <w:right w:val="single" w:sz="5.66408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9400" w:type="dxa"/>
                        <w:gridSpan w:val="7"/>
                        <w:tcBorders>
                          <w:top w:val="nil" w:sz="6" w:space="0" w:color="auto"/>
                          <w:bottom w:val="single" w:sz="5.66408" w:space="0" w:color="5B5B5B"/>
                          <w:left w:val="single" w:sz="5.66408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3" w:after="0" w:line="230" w:lineRule="exact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-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Amirini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Adı-Soyad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1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2" w:hRule="exact"/>
                    </w:trPr>
                    <w:tc>
                      <w:tcPr>
                        <w:tcW w:w="2023" w:type="dxa"/>
                        <w:gridSpan w:val="3"/>
                        <w:tcBorders>
                          <w:top w:val="single" w:sz="5.66408" w:space="0" w:color="5B5B5B"/>
                          <w:bottom w:val="single" w:sz="5.66408" w:space="0" w:color="606060"/>
                          <w:left w:val="nil" w:sz="6" w:space="0" w:color="auto"/>
                          <w:right w:val="single" w:sz="5.66408" w:space="0" w:color="4F4F4F"/>
                        </w:tcBorders>
                      </w:tcPr>
                      <w:p>
                        <w:pPr>
                          <w:spacing w:before="0" w:after="0" w:line="229" w:lineRule="exact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3"/>
                          </w:rPr>
                          <w:t>Olayı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3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8"/>
                            <w:w w:val="9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Görüldüğü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29" w:lineRule="exact"/>
                          <w:ind w:left="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Durum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00" w:type="dxa"/>
                        <w:gridSpan w:val="7"/>
                        <w:tcBorders>
                          <w:top w:val="single" w:sz="5.66408" w:space="0" w:color="5B5B5B"/>
                          <w:bottom w:val="nil" w:sz="6" w:space="0" w:color="auto"/>
                          <w:left w:val="single" w:sz="5.66408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9" w:lineRule="exact"/>
                          <w:ind w:left="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Alevii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dumanlı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şekilde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yanmakta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5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5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9"/>
                            <w:w w:val="9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görülmüştü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2023" w:type="dxa"/>
                        <w:vMerge w:val="restart"/>
                        <w:gridSpan w:val="3"/>
                        <w:tcBorders>
                          <w:top w:val="single" w:sz="5.66408" w:space="0" w:color="606060"/>
                          <w:left w:val="nil" w:sz="6" w:space="0" w:color="auto"/>
                          <w:right w:val="single" w:sz="5.66408" w:space="0" w:color="4F4F4F"/>
                        </w:tcBorders>
                      </w:tcPr>
                      <w:p>
                        <w:pPr>
                          <w:spacing w:before="11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28" w:type="dxa"/>
                        <w:vMerge w:val="restart"/>
                        <w:gridSpan w:val="2"/>
                        <w:tcBorders>
                          <w:top w:val="nil" w:sz="6" w:space="0" w:color="auto"/>
                          <w:left w:val="single" w:sz="5.66408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18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4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Sul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872" w:type="dxa"/>
                        <w:gridSpan w:val="5"/>
                        <w:tcBorders>
                          <w:top w:val="single" w:sz="5.66408" w:space="0" w:color="606060"/>
                          <w:bottom w:val="single" w:sz="5.66408" w:space="0" w:color="606060"/>
                          <w:left w:val="single" w:sz="5.66408" w:space="0" w:color="4B4B4B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7" w:lineRule="exact"/>
                          <w:ind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  <w:t>Söndürmede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5"/>
                          </w:rPr>
                          <w:t>Kullanıla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5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9"/>
                            <w:w w:val="9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söndürücU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2023" w:type="dxa"/>
                        <w:vMerge/>
                        <w:gridSpan w:val="3"/>
                        <w:tcBorders>
                          <w:left w:val="nil" w:sz="6" w:space="0" w:color="auto"/>
                          <w:right w:val="single" w:sz="5.66408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28" w:type="dxa"/>
                        <w:vMerge/>
                        <w:gridSpan w:val="2"/>
                        <w:tcBorders>
                          <w:left w:val="single" w:sz="5.66408" w:space="0" w:color="4F4F4F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872" w:type="dxa"/>
                        <w:gridSpan w:val="5"/>
                        <w:tcBorders>
                          <w:top w:val="single" w:sz="5.66408" w:space="0" w:color="606060"/>
                          <w:bottom w:val="nil" w:sz="6" w:space="0" w:color="auto"/>
                          <w:left w:val="single" w:sz="5.66408" w:space="0" w:color="4B4B4B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33" w:lineRule="exact"/>
                          <w:ind w:right="-20"/>
                          <w:jc w:val="left"/>
                          <w:tabs>
                            <w:tab w:pos="1880" w:val="left"/>
                            <w:tab w:pos="3460" w:val="left"/>
                            <w:tab w:pos="506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7"/>
                            <w:w w:val="102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12121"/>
                            <w:spacing w:val="0"/>
                            <w:w w:val="76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12121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7"/>
                          </w:rPr>
                          <w:t>m3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1"/>
                            <w:position w:val="1"/>
                          </w:rPr>
                          <w:t>]Köpük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4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5"/>
                            <w:position w:val="1"/>
                          </w:rPr>
                          <w:t>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8"/>
                            <w:w w:val="33"/>
                            <w:position w:val="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5"/>
                            <w:position w:val="0"/>
                          </w:rPr>
                          <w:t>K.K.T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6"/>
                            <w:position w:val="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2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5"/>
                            <w:w w:val="86"/>
                            <w:position w:val="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95"/>
                            <w:position w:val="0"/>
                          </w:rPr>
                          <w:t>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-8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  <w:u w:val="single" w:color="575757"/>
                            <w:position w:val="0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8"/>
                            <w:w w:val="100"/>
                            <w:u w:val="single" w:color="575757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8"/>
                            <w:w w:val="100"/>
                            <w:u w:val="single" w:color="575757"/>
                            <w:position w:val="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8"/>
                            <w:w w:val="100"/>
                            <w:position w:val="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  <w:position w:val="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  <w:position w:val="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  <w:u w:val="single" w:color="444444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  <w:u w:val="single" w:color="444444"/>
                            <w:position w:val="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  <w:u w:val="single" w:color="444444"/>
                            <w:position w:val="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  <w:position w:val="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2023" w:type="dxa"/>
                        <w:vMerge/>
                        <w:gridSpan w:val="3"/>
                        <w:tcBorders>
                          <w:bottom w:val="single" w:sz="5.66408" w:space="0" w:color="5B5B5B"/>
                          <w:left w:val="nil" w:sz="6" w:space="0" w:color="auto"/>
                          <w:right w:val="single" w:sz="5.66408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28" w:type="dxa"/>
                        <w:vMerge/>
                        <w:gridSpan w:val="2"/>
                        <w:tcBorders>
                          <w:bottom w:val="single" w:sz="5.66408" w:space="0" w:color="5B5B5B"/>
                          <w:left w:val="single" w:sz="5.66408" w:space="0" w:color="4F4F4F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872" w:type="dxa"/>
                        <w:gridSpan w:val="5"/>
                        <w:tcBorders>
                          <w:top w:val="nil" w:sz="6" w:space="0" w:color="auto"/>
                          <w:bottom w:val="single" w:sz="5.66408" w:space="0" w:color="5B5B5B"/>
                          <w:left w:val="single" w:sz="7.552104" w:space="0" w:color="606060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805" w:hRule="exact"/>
                    </w:trPr>
                    <w:tc>
                      <w:tcPr>
                        <w:tcW w:w="2023" w:type="dxa"/>
                        <w:gridSpan w:val="3"/>
                        <w:tcBorders>
                          <w:top w:val="single" w:sz="5.66408" w:space="0" w:color="5B5B5B"/>
                          <w:bottom w:val="single" w:sz="5.66408" w:space="0" w:color="5B5B5B"/>
                          <w:left w:val="nil" w:sz="6" w:space="0" w:color="auto"/>
                          <w:right w:val="single" w:sz="5.66408" w:space="0" w:color="4F4F4F"/>
                        </w:tcBorders>
                      </w:tcPr>
                      <w:p>
                        <w:pPr>
                          <w:spacing w:before="8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7"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4"/>
                            <w:w w:val="9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Sonundaki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29" w:lineRule="exact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Hasa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Durumu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00" w:type="dxa"/>
                        <w:gridSpan w:val="7"/>
                        <w:tcBorders>
                          <w:top w:val="single" w:sz="5.66408" w:space="0" w:color="5B5B5B"/>
                          <w:bottom w:val="single" w:sz="5.66408" w:space="0" w:color="5B5B5B"/>
                          <w:left w:val="single" w:sz="5.66408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8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  <w:t>Zara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-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Ziya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Yoktur.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928" w:hRule="exact"/>
                    </w:trPr>
                    <w:tc>
                      <w:tcPr>
                        <w:tcW w:w="2023" w:type="dxa"/>
                        <w:gridSpan w:val="3"/>
                        <w:tcBorders>
                          <w:top w:val="single" w:sz="5.66408" w:space="0" w:color="5B5B5B"/>
                          <w:bottom w:val="single" w:sz="5.66408" w:space="0" w:color="606060"/>
                          <w:left w:val="nil" w:sz="6" w:space="0" w:color="auto"/>
                          <w:right w:val="single" w:sz="5.66408" w:space="0" w:color="4F4F4F"/>
                        </w:tcBorders>
                      </w:tcPr>
                      <w:p>
                        <w:pPr>
                          <w:spacing w:before="8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4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4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3"/>
                            <w:w w:val="9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Nedeni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00" w:type="dxa"/>
                        <w:gridSpan w:val="7"/>
                        <w:tcBorders>
                          <w:top w:val="single" w:sz="5.66408" w:space="0" w:color="5B5B5B"/>
                          <w:bottom w:val="single" w:sz="5.66408" w:space="0" w:color="606060"/>
                          <w:left w:val="single" w:sz="5.66408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3" w:after="0" w:line="228" w:lineRule="exact"/>
                          <w:ind w:right="-74"/>
                          <w:jc w:val="both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Yangın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yerinde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yapılan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tetkikte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yangın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başlangıcının;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Menderes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6"/>
                          </w:rPr>
                          <w:t>Karakuyu-Palam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7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tarası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yolu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üzerindeki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83"/>
                          </w:rPr>
                          <w:t>yol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8"/>
                            <w:w w:val="8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83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12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narında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buluna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makili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alanda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otlarda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6"/>
                          </w:rPr>
                          <w:t>görülmü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6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1"/>
                            <w:w w:val="9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olup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araştırma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98"/>
                          </w:rPr>
                          <w:t>soruşturmada;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3"/>
                            <w:w w:val="9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çevrede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gelip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94"/>
                          </w:rPr>
                          <w:t>geç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7"/>
                            <w:w w:val="94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4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24"/>
                            <w:w w:val="9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kimliği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belirsiz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kişi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kişilerce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atıla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düşürüle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  <w:t>sönmemi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-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  <w:t>sigara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izmaritini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kenanndaki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kuru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otları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  <w:t>utuşturnıası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neticesinde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-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çıktığı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7"/>
                          </w:rPr>
                          <w:t>kanaatine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varılm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7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-1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tı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3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3" w:hRule="exact"/>
                    </w:trPr>
                    <w:tc>
                      <w:tcPr>
                        <w:tcW w:w="2023" w:type="dxa"/>
                        <w:gridSpan w:val="3"/>
                        <w:tcBorders>
                          <w:top w:val="single" w:sz="5.66408" w:space="0" w:color="606060"/>
                          <w:bottom w:val="single" w:sz="5.66408" w:space="0" w:color="606060"/>
                          <w:left w:val="nil" w:sz="6" w:space="0" w:color="auto"/>
                          <w:right w:val="single" w:sz="5.66408" w:space="0" w:color="4F4F4F"/>
                        </w:tcBorders>
                      </w:tcPr>
                      <w:p>
                        <w:pPr>
                          <w:spacing w:before="0" w:after="0" w:line="229" w:lineRule="exact"/>
                          <w:ind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w w:val="96"/>
                          </w:rPr>
                          <w:t>Sigo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w w:val="97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-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12121"/>
                            <w:spacing w:val="8"/>
                            <w:w w:val="6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8"/>
                            <w:w w:val="103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79"/>
                          </w:rPr>
                          <w:t>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00" w:type="dxa"/>
                        <w:gridSpan w:val="7"/>
                        <w:tcBorders>
                          <w:top w:val="single" w:sz="5.66408" w:space="0" w:color="606060"/>
                          <w:bottom w:val="single" w:sz="5.66408" w:space="0" w:color="606060"/>
                          <w:left w:val="single" w:sz="5.66408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3" w:after="0" w:line="225" w:lineRule="exact"/>
                          <w:ind w:right="-20"/>
                          <w:jc w:val="left"/>
                          <w:tabs>
                            <w:tab w:pos="458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Şirketi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2"/>
                          </w:rPr>
                          <w:t>Ad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1"/>
                            <w:w w:val="91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29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  <w:t>!Bedel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1"/>
                            <w:w w:val="100"/>
                            <w:position w:val="-1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2023" w:type="dxa"/>
                        <w:gridSpan w:val="3"/>
                        <w:tcBorders>
                          <w:top w:val="single" w:sz="5.66408" w:space="0" w:color="606060"/>
                          <w:bottom w:val="single" w:sz="5.66408" w:space="0" w:color="606060"/>
                          <w:left w:val="nil" w:sz="6" w:space="0" w:color="auto"/>
                          <w:right w:val="single" w:sz="5.66408" w:space="0" w:color="4F4F4F"/>
                        </w:tcBorders>
                      </w:tcPr>
                      <w:p>
                        <w:pPr>
                          <w:spacing w:before="0" w:after="0" w:line="224" w:lineRule="exact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9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85"/>
                            <w:position w:val="-1"/>
                          </w:rPr>
                          <w:t>Gercy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85"/>
                            <w:position w:val="-1"/>
                          </w:rPr>
                          <w:t>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2"/>
                            <w:w w:val="85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9"/>
                            <w:w w:val="83"/>
                            <w:position w:val="-1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3"/>
                            <w:w w:val="98"/>
                            <w:position w:val="-1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3"/>
                            <w:position w:val="-1"/>
                          </w:rPr>
                          <w:t>ybı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9400" w:type="dxa"/>
                        <w:gridSpan w:val="7"/>
                        <w:tcBorders>
                          <w:top w:val="single" w:sz="5.66408" w:space="0" w:color="606060"/>
                          <w:bottom w:val="single" w:sz="5.66408" w:space="0" w:color="606060"/>
                          <w:left w:val="single" w:sz="5.66408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4" w:lineRule="exact"/>
                          <w:ind w:left="5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  <w:t>Yok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481" w:hRule="exact"/>
                    </w:trPr>
                    <w:tc>
                      <w:tcPr>
                        <w:tcW w:w="2023" w:type="dxa"/>
                        <w:gridSpan w:val="3"/>
                        <w:tcBorders>
                          <w:top w:val="single" w:sz="5.66408" w:space="0" w:color="606060"/>
                          <w:bottom w:val="single" w:sz="5.66408" w:space="0" w:color="606060"/>
                          <w:left w:val="nil" w:sz="6" w:space="0" w:color="auto"/>
                          <w:right w:val="single" w:sz="5.66408" w:space="0" w:color="4F4F4F"/>
                        </w:tcBorders>
                      </w:tcPr>
                      <w:p>
                        <w:pPr>
                          <w:spacing w:before="0" w:after="0" w:line="224" w:lineRule="exact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Yarnı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Kime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8" w:after="0" w:line="240" w:lineRule="auto"/>
                          <w:ind w:left="5" w:right="-20"/>
                          <w:jc w:val="left"/>
                          <w:tabs>
                            <w:tab w:pos="50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w w:val="92"/>
                          </w:rPr>
                          <w:t>Te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w w:val="44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w w:val="10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333333"/>
                            <w:spacing w:val="0"/>
                            <w:w w:val="178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333333"/>
                            <w:spacing w:val="-41"/>
                            <w:w w:val="17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82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7"/>
                          </w:rPr>
                          <w:t>dild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2"/>
                            <w:w w:val="97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5"/>
                            <w:w w:val="99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12121"/>
                            <w:spacing w:val="0"/>
                            <w:w w:val="62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00" w:type="dxa"/>
                        <w:gridSpan w:val="7"/>
                        <w:tcBorders>
                          <w:top w:val="single" w:sz="5.66408" w:space="0" w:color="606060"/>
                          <w:bottom w:val="single" w:sz="5.66408" w:space="0" w:color="606060"/>
                          <w:left w:val="single" w:sz="5.66408" w:space="0" w:color="4F4F4F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2023" w:type="dxa"/>
                        <w:gridSpan w:val="3"/>
                        <w:tcBorders>
                          <w:top w:val="single" w:sz="5.66408" w:space="0" w:color="606060"/>
                          <w:bottom w:val="nil" w:sz="6" w:space="0" w:color="auto"/>
                          <w:left w:val="nil" w:sz="6" w:space="0" w:color="auto"/>
                          <w:right w:val="single" w:sz="5.66408" w:space="0" w:color="4F4F4F"/>
                        </w:tcBorders>
                      </w:tcPr>
                      <w:p>
                        <w:pPr>
                          <w:spacing w:before="0" w:after="0" w:line="229" w:lineRule="exact"/>
                          <w:ind w:left="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DönüşO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00" w:type="dxa"/>
                        <w:gridSpan w:val="7"/>
                        <w:tcBorders>
                          <w:top w:val="single" w:sz="5.66408" w:space="0" w:color="606060"/>
                          <w:bottom w:val="nil" w:sz="6" w:space="0" w:color="auto"/>
                          <w:left w:val="single" w:sz="5.66408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33" w:lineRule="exact"/>
                          <w:ind w:right="-20"/>
                          <w:jc w:val="left"/>
                          <w:tabs>
                            <w:tab w:pos="386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464646"/>
                            <w:w w:val="62"/>
                            <w:position w:val="-1"/>
                          </w:rPr>
                          <w:t>Ira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464646"/>
                            <w:spacing w:val="-5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33333"/>
                            <w:spacing w:val="0"/>
                            <w:w w:val="106"/>
                            <w:position w:val="-1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33333"/>
                            <w:spacing w:val="-1"/>
                            <w:w w:val="106"/>
                            <w:position w:val="-1"/>
                          </w:rPr>
                          <w:t>i</w:t>
                        </w:r>
                        <w:r>
                          <w:rPr>
                            <w:rFonts w:ascii="Courier New" w:hAnsi="Courier New" w:cs="Courier New" w:eastAsia="Courier New"/>
                            <w:sz w:val="23"/>
                            <w:szCs w:val="23"/>
                            <w:color w:val="333333"/>
                            <w:spacing w:val="0"/>
                            <w:w w:val="64"/>
                            <w:position w:val="-1"/>
                          </w:rPr>
                          <w:t>h</w:t>
                        </w:r>
                        <w:r>
                          <w:rPr>
                            <w:rFonts w:ascii="Courier New" w:hAnsi="Courier New" w:cs="Courier New" w:eastAsia="Courier New"/>
                            <w:sz w:val="23"/>
                            <w:szCs w:val="23"/>
                            <w:color w:val="333333"/>
                            <w:spacing w:val="25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0"/>
                          </w:rPr>
                          <w:t>:05.03.2017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21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89"/>
                            <w:position w:val="0"/>
                          </w:rPr>
                          <w:t>!Saat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-36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41"/>
                            <w:position w:val="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41"/>
                            <w:position w:val="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7"/>
                            <w:w w:val="41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  <w:position w:val="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2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0"/>
                          </w:rPr>
                          <w:t>22:38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3" w:hRule="exact"/>
                    </w:trPr>
                    <w:tc>
                      <w:tcPr>
                        <w:tcW w:w="651" w:type="dxa"/>
                        <w:tcBorders>
                          <w:top w:val="single" w:sz="3.776048" w:space="0" w:color="5B5B5B"/>
                          <w:bottom w:val="single" w:sz="5.66408" w:space="0" w:color="5B5B5B"/>
                          <w:left w:val="nil" w:sz="6" w:space="0" w:color="auto"/>
                          <w:right w:val="single" w:sz="1.888024" w:space="0" w:color="6B6B6B"/>
                        </w:tcBorders>
                      </w:tcPr>
                      <w:p>
                        <w:pPr>
                          <w:spacing w:before="3" w:after="0" w:line="227" w:lineRule="exact"/>
                          <w:ind w:left="9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Varsa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01" w:type="dxa"/>
                        <w:tcBorders>
                          <w:top w:val="single" w:sz="3.776048" w:space="0" w:color="5B5B5B"/>
                          <w:bottom w:val="single" w:sz="5.66408" w:space="0" w:color="5B5B5B"/>
                          <w:left w:val="single" w:sz="1.888024" w:space="0" w:color="6B6B6B"/>
                          <w:right w:val="single" w:sz="7.552104" w:space="0" w:color="545454"/>
                        </w:tcBorders>
                      </w:tcPr>
                      <w:p>
                        <w:pPr>
                          <w:spacing w:before="8" w:after="0" w:line="222" w:lineRule="exact"/>
                          <w:ind w:left="24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  <w:t>Ölü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670" w:type="dxa"/>
                        <w:tcBorders>
                          <w:top w:val="single" w:sz="5.66408" w:space="0" w:color="606060"/>
                          <w:bottom w:val="single" w:sz="5.66408" w:space="0" w:color="5B5B5B"/>
                          <w:left w:val="single" w:sz="7.552104" w:space="0" w:color="545454"/>
                          <w:right w:val="single" w:sz="5.66408" w:space="0" w:color="545454"/>
                        </w:tcBorders>
                      </w:tcPr>
                      <w:p>
                        <w:pPr>
                          <w:spacing w:before="1" w:after="0" w:line="227" w:lineRule="exact"/>
                          <w:ind w:left="5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Yaralı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967" w:type="dxa"/>
                        <w:gridSpan w:val="5"/>
                        <w:tcBorders>
                          <w:top w:val="nil" w:sz="6" w:space="0" w:color="auto"/>
                          <w:bottom w:val="single" w:sz="5.66408" w:space="0" w:color="5B5B5B"/>
                          <w:left w:val="single" w:sz="5.66408" w:space="0" w:color="545454"/>
                          <w:right w:val="single" w:sz="5.66408" w:space="0" w:color="5B5B5B"/>
                        </w:tcBorders>
                      </w:tcPr>
                      <w:p>
                        <w:pPr>
                          <w:spacing w:before="8" w:after="0" w:line="227" w:lineRule="exact"/>
                          <w:ind w:right="-20"/>
                          <w:jc w:val="left"/>
                          <w:tabs>
                            <w:tab w:pos="4720" w:val="left"/>
                          </w:tabs>
                          <w:rPr>
                            <w:rFonts w:ascii="Arial" w:hAnsi="Arial" w:cs="Arial" w:eastAsia="Arial"/>
                            <w:sz w:val="9"/>
                            <w:szCs w:val="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  <w:t>GiDE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EKiP: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Posta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9"/>
                            <w:szCs w:val="9"/>
                            <w:color w:val="333333"/>
                            <w:spacing w:val="0"/>
                            <w:w w:val="127"/>
                            <w:i/>
                            <w:position w:val="7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9"/>
                            <w:szCs w:val="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4433" w:type="dxa"/>
                        <w:gridSpan w:val="2"/>
                        <w:tcBorders>
                          <w:top w:val="single" w:sz="5.66408" w:space="0" w:color="646464"/>
                          <w:bottom w:val="single" w:sz="5.66408" w:space="0" w:color="676767"/>
                          <w:left w:val="single" w:sz="5.66408" w:space="0" w:color="5B5B5B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7" w:lineRule="exact"/>
                          <w:ind w:left="1556" w:right="1523"/>
                          <w:jc w:val="center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w w:val="97"/>
                          </w:rPr>
                          <w:t>ONAYLA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w w:val="98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1"/>
                          </w:rPr>
                          <w:t>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009" w:hRule="exact"/>
                    </w:trPr>
                    <w:tc>
                      <w:tcPr>
                        <w:tcW w:w="651" w:type="dxa"/>
                        <w:tcBorders>
                          <w:top w:val="single" w:sz="5.66408" w:space="0" w:color="5B5B5B"/>
                          <w:bottom w:val="single" w:sz="1.888024" w:space="0" w:color="000000"/>
                          <w:left w:val="nil" w:sz="6" w:space="0" w:color="auto"/>
                          <w:right w:val="single" w:sz="1.888024" w:space="0" w:color="000000"/>
                        </w:tcBorders>
                      </w:tcPr>
                      <w:p>
                        <w:pPr>
                          <w:spacing w:before="1" w:after="0" w:line="190" w:lineRule="exact"/>
                          <w:jc w:val="left"/>
                          <w:rPr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sz w:val="19"/>
                            <w:szCs w:val="19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191" w:lineRule="exact"/>
                          <w:ind w:left="349" w:right="-20"/>
                          <w:jc w:val="left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565656"/>
                            <w:spacing w:val="8"/>
                            <w:w w:val="104"/>
                            <w:position w:val="-2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333333"/>
                            <w:spacing w:val="0"/>
                            <w:w w:val="125"/>
                            <w:position w:val="-2"/>
                          </w:rPr>
                          <w:t>ü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70" w:lineRule="exact"/>
                          <w:ind w:left="39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333333"/>
                            <w:spacing w:val="0"/>
                            <w:w w:val="67"/>
                            <w:position w:val="-2"/>
                          </w:rPr>
                          <w:t>&lt;IJ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67" w:lineRule="exact"/>
                          <w:ind w:left="396" w:right="-20"/>
                          <w:jc w:val="left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33333"/>
                            <w:spacing w:val="0"/>
                            <w:w w:val="61"/>
                            <w:position w:val="1"/>
                          </w:rPr>
                          <w:t>&gt;--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39" w:after="0" w:line="240" w:lineRule="auto"/>
                          <w:ind w:left="326" w:right="-20"/>
                          <w:jc w:val="left"/>
                          <w:rPr>
                            <w:rFonts w:ascii="Courier New" w:hAnsi="Courier New" w:cs="Courier New" w:eastAsia="Courier New"/>
                            <w:sz w:val="10"/>
                            <w:szCs w:val="1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565656"/>
                            <w:spacing w:val="-32"/>
                            <w:w w:val="102"/>
                          </w:rPr>
                          <w:t>.</w:t>
                        </w:r>
                        <w:r>
                          <w:rPr>
                            <w:rFonts w:ascii="Courier New" w:hAnsi="Courier New" w:cs="Courier New" w:eastAsia="Courier New"/>
                            <w:sz w:val="10"/>
                            <w:szCs w:val="10"/>
                            <w:color w:val="333333"/>
                            <w:spacing w:val="0"/>
                            <w:w w:val="52"/>
                          </w:rPr>
                          <w:t>.::::</w:t>
                        </w:r>
                        <w:r>
                          <w:rPr>
                            <w:rFonts w:ascii="Courier New" w:hAnsi="Courier New" w:cs="Courier New" w:eastAsia="Courier New"/>
                            <w:sz w:val="10"/>
                            <w:szCs w:val="1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01" w:type="dxa"/>
                        <w:tcBorders>
                          <w:top w:val="single" w:sz="5.66408" w:space="0" w:color="5B5B5B"/>
                          <w:bottom w:val="single" w:sz="1.888024" w:space="0" w:color="606060"/>
                          <w:left w:val="single" w:sz="1.888024" w:space="0" w:color="000000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0" w:type="dxa"/>
                        <w:tcBorders>
                          <w:top w:val="single" w:sz="5.66408" w:space="0" w:color="5B5B5B"/>
                          <w:bottom w:val="single" w:sz="1.888024" w:space="0" w:color="606060"/>
                          <w:left w:val="nil" w:sz="6" w:space="0" w:color="auto"/>
                          <w:right w:val="single" w:sz="5.66408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967" w:type="dxa"/>
                        <w:vMerge w:val="restart"/>
                        <w:gridSpan w:val="5"/>
                        <w:tcBorders>
                          <w:top w:val="single" w:sz="5.66408" w:space="0" w:color="5B5B5B"/>
                          <w:left w:val="single" w:sz="5.66408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10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51" w:right="-20"/>
                          <w:jc w:val="left"/>
                          <w:tabs>
                            <w:tab w:pos="264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Gitmişse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Üs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Amiri: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Yangına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Koyan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24" w:lineRule="exact"/>
                          <w:ind w:left="2863" w:right="1141"/>
                          <w:jc w:val="center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4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3" w:after="0" w:line="120" w:lineRule="exact"/>
                          <w:jc w:val="left"/>
                          <w:rPr>
                            <w:sz w:val="12"/>
                            <w:szCs w:val="12"/>
                          </w:rPr>
                        </w:pPr>
                        <w:rPr/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588" w:lineRule="exact"/>
                          <w:ind w:left="779" w:right="-20"/>
                          <w:jc w:val="left"/>
                          <w:tabs>
                            <w:tab w:pos="1840" w:val="left"/>
                          </w:tabs>
                          <w:rPr>
                            <w:rFonts w:ascii="Times New Roman" w:hAnsi="Times New Roman" w:cs="Times New Roman" w:eastAsia="Times New Roman"/>
                            <w:sz w:val="33"/>
                            <w:szCs w:val="33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8E9AB1"/>
                            <w:spacing w:val="0"/>
                            <w:w w:val="81"/>
                            <w:position w:val="14"/>
                          </w:rPr>
                          <w:t>/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8E9AB1"/>
                            <w:spacing w:val="0"/>
                            <w:w w:val="100"/>
                            <w:position w:val="14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8E9AB1"/>
                            <w:spacing w:val="0"/>
                            <w:w w:val="100"/>
                            <w:position w:val="14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55"/>
                            <w:szCs w:val="55"/>
                            <w:color w:val="343A89"/>
                            <w:spacing w:val="-58"/>
                            <w:w w:val="68"/>
                            <w:position w:val="-4"/>
                          </w:rPr>
                          <w:t>"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3"/>
                            <w:szCs w:val="33"/>
                            <w:color w:val="777777"/>
                            <w:spacing w:val="0"/>
                            <w:w w:val="52"/>
                            <w:position w:val="14"/>
                          </w:rPr>
                          <w:t>...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3"/>
                            <w:szCs w:val="33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89" w:lineRule="exact"/>
                          <w:ind w:left="6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898A8A"/>
                            <w:spacing w:val="0"/>
                            <w:w w:val="110"/>
                            <w:position w:val="-5"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63" w:lineRule="exact"/>
                          <w:ind w:left="562" w:right="-20"/>
                          <w:jc w:val="left"/>
                          <w:tabs>
                            <w:tab w:pos="126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B5B5B5"/>
                            <w:spacing w:val="0"/>
                            <w:w w:val="143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B5B5B5"/>
                            <w:spacing w:val="71"/>
                            <w:w w:val="14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565656"/>
                            <w:spacing w:val="0"/>
                            <w:w w:val="67"/>
                          </w:rPr>
                          <w:t>tı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565656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565656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565656"/>
                            <w:spacing w:val="0"/>
                            <w:w w:val="218"/>
                            <w:b/>
                            <w:bCs/>
                          </w:rPr>
                          <w:t>ör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333333"/>
                            <w:spacing w:val="0"/>
                            <w:w w:val="93"/>
                            <w:b/>
                            <w:bCs/>
                          </w:rPr>
                          <w:t>Pollt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333333"/>
                            <w:spacing w:val="0"/>
                            <w:w w:val="94"/>
                            <w:b/>
                            <w:bCs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333333"/>
                            <w:spacing w:val="2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Alaattİ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3"/>
                          </w:rPr>
                          <w:t>YOL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4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43" w:lineRule="exact"/>
                          <w:ind w:left="755" w:right="-20"/>
                          <w:jc w:val="left"/>
                          <w:tabs>
                            <w:tab w:pos="290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444675"/>
                            <w:w w:val="51"/>
                            <w:position w:val="1"/>
                          </w:rPr>
                          <w:t>v.-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444675"/>
                            <w:spacing w:val="-35"/>
                            <w:w w:val="51"/>
                            <w:position w:val="1"/>
                          </w:rPr>
                          <w:t>: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464646"/>
                            <w:spacing w:val="-38"/>
                            <w:w w:val="74"/>
                            <w:position w:val="1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444675"/>
                            <w:spacing w:val="-22"/>
                            <w:w w:val="52"/>
                            <w:position w:val="1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464646"/>
                            <w:spacing w:val="0"/>
                            <w:w w:val="74"/>
                            <w:position w:val="1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464646"/>
                            <w:spacing w:val="5"/>
                            <w:w w:val="74"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10"/>
                            <w:position w:val="1"/>
                          </w:rPr>
                          <w:t>up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-34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2"/>
                            <w:w w:val="61"/>
                            <w:position w:val="1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19"/>
                            <w:position w:val="1"/>
                          </w:rPr>
                          <w:t>ar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-4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333333"/>
                            <w:spacing w:val="0"/>
                            <w:w w:val="76"/>
                            <w:b/>
                            <w:bCs/>
                            <w:position w:val="1"/>
                          </w:rPr>
                          <w:t>Amlrf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333333"/>
                            <w:spacing w:val="0"/>
                            <w:w w:val="100"/>
                            <w:b/>
                            <w:bCs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333333"/>
                            <w:spacing w:val="0"/>
                            <w:w w:val="100"/>
                            <w:b/>
                            <w:bCs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1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7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  <w:position w:val="1"/>
                          </w:rPr>
                          <w:t>Çvş.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50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43A89"/>
                            <w:spacing w:val="0"/>
                            <w:w w:val="241"/>
                            <w:position w:val="1"/>
                          </w:rPr>
                          <w:t>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3" w:after="0" w:line="160" w:lineRule="exact"/>
                          <w:jc w:val="left"/>
                          <w:rPr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29" w:lineRule="exact"/>
                          <w:ind w:left="2717" w:right="986"/>
                          <w:jc w:val="center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5"/>
                          </w:rPr>
                          <w:t>Hasa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5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"/>
                            <w:w w:val="9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5"/>
                          </w:rPr>
                          <w:t>GÜLER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83" w:lineRule="exact"/>
                          <w:ind w:left="57" w:right="-2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898A8A"/>
                            <w:w w:val="74"/>
                            <w:position w:val="-41"/>
                          </w:rPr>
                          <w:t>tf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898A8A"/>
                            <w:spacing w:val="-1"/>
                            <w:w w:val="75"/>
                            <w:position w:val="-41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676767"/>
                            <w:spacing w:val="-15"/>
                            <w:w w:val="156"/>
                            <w:position w:val="-41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898A8A"/>
                            <w:spacing w:val="0"/>
                            <w:w w:val="77"/>
                            <w:position w:val="-41"/>
                          </w:rPr>
                          <w:t>ye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898A8A"/>
                            <w:spacing w:val="-28"/>
                            <w:w w:val="100"/>
                            <w:position w:val="-4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898A8A"/>
                            <w:spacing w:val="-4"/>
                            <w:w w:val="72"/>
                            <w:position w:val="-41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9"/>
                            <w:szCs w:val="119"/>
                            <w:color w:val="343A89"/>
                            <w:spacing w:val="-4"/>
                            <w:w w:val="51"/>
                            <w:i/>
                            <w:position w:val="-8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9"/>
                            <w:szCs w:val="119"/>
                            <w:color w:val="343A89"/>
                            <w:spacing w:val="-377"/>
                            <w:w w:val="51"/>
                            <w:emboss/>
                            <w:i/>
                            <w:position w:val="-81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9"/>
                            <w:szCs w:val="119"/>
                            <w:color w:val="343A89"/>
                            <w:spacing w:val="-377"/>
                            <w:w w:val="51"/>
                            <w:emboss/>
                            <w:i/>
                            <w:position w:val="-8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9"/>
                            <w:szCs w:val="119"/>
                            <w:color w:val="343A89"/>
                            <w:spacing w:val="-377"/>
                            <w:w w:val="51"/>
                            <w:i/>
                            <w:position w:val="-8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9"/>
                            <w:szCs w:val="119"/>
                            <w:color w:val="343A89"/>
                            <w:spacing w:val="-377"/>
                            <w:w w:val="51"/>
                            <w:i/>
                            <w:position w:val="-8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676767"/>
                            <w:spacing w:val="0"/>
                            <w:w w:val="74"/>
                            <w:position w:val="-41"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676767"/>
                            <w:spacing w:val="1"/>
                            <w:w w:val="74"/>
                            <w:position w:val="-41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9"/>
                            <w:szCs w:val="119"/>
                            <w:color w:val="343A89"/>
                            <w:spacing w:val="-512"/>
                            <w:w w:val="50"/>
                            <w:i/>
                            <w:position w:val="-81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898A8A"/>
                            <w:spacing w:val="0"/>
                            <w:w w:val="58"/>
                            <w:position w:val="-41"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898A8A"/>
                            <w:spacing w:val="-8"/>
                            <w:w w:val="100"/>
                            <w:position w:val="-4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777777"/>
                            <w:spacing w:val="0"/>
                            <w:w w:val="73"/>
                            <w:position w:val="-41"/>
                          </w:rPr>
                          <w:t>Bölg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777777"/>
                            <w:spacing w:val="0"/>
                            <w:w w:val="73"/>
                            <w:position w:val="-41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777777"/>
                            <w:spacing w:val="-5"/>
                            <w:w w:val="73"/>
                            <w:position w:val="-4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898A8A"/>
                            <w:spacing w:val="0"/>
                            <w:w w:val="76"/>
                            <w:position w:val="-41"/>
                          </w:rPr>
                          <w:t>Amin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64" w:lineRule="exact"/>
                          <w:ind w:left="189" w:right="-20"/>
                          <w:jc w:val="left"/>
                          <w:tabs>
                            <w:tab w:pos="290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333333"/>
                            <w:spacing w:val="0"/>
                            <w:w w:val="115"/>
                            <w:position w:val="3"/>
                          </w:rPr>
                          <w:t>Ergü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333333"/>
                            <w:spacing w:val="0"/>
                            <w:w w:val="115"/>
                            <w:position w:val="3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333333"/>
                            <w:spacing w:val="-1"/>
                            <w:w w:val="115"/>
                            <w:position w:val="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898A8A"/>
                            <w:spacing w:val="0"/>
                            <w:w w:val="98"/>
                            <w:position w:val="3"/>
                          </w:rPr>
                          <w:t>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898A8A"/>
                            <w:spacing w:val="-47"/>
                            <w:w w:val="100"/>
                            <w:position w:val="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333333"/>
                            <w:spacing w:val="0"/>
                            <w:w w:val="100"/>
                            <w:position w:val="3"/>
                          </w:rPr>
                          <w:t>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333333"/>
                            <w:spacing w:val="0"/>
                            <w:w w:val="100"/>
                            <w:position w:val="3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333333"/>
                            <w:spacing w:val="0"/>
                            <w:w w:val="100"/>
                            <w:position w:val="3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13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1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3"/>
                            <w:w w:val="100"/>
                            <w:position w:val="1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13"/>
                          </w:rPr>
                          <w:t>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17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947" w:right="2844"/>
                          <w:jc w:val="center"/>
                          <w:rPr>
                            <w:rFonts w:ascii="Arial" w:hAnsi="Arial" w:cs="Arial" w:eastAsia="Arial"/>
                            <w:sz w:val="42"/>
                            <w:szCs w:val="42"/>
                          </w:rPr>
                        </w:pPr>
                        <w:rPr/>
                        <w:r>
                          <w:rPr>
                            <w:rFonts w:ascii="Courier New" w:hAnsi="Courier New" w:cs="Courier New" w:eastAsia="Courier New"/>
                            <w:sz w:val="28"/>
                            <w:szCs w:val="28"/>
                            <w:color w:val="4B5295"/>
                            <w:w w:val="127"/>
                            <w:position w:val="-9"/>
                          </w:rPr>
                          <w:t>oj</w:t>
                        </w:r>
                        <w:r>
                          <w:rPr>
                            <w:rFonts w:ascii="Courier New" w:hAnsi="Courier New" w:cs="Courier New" w:eastAsia="Courier New"/>
                            <w:sz w:val="28"/>
                            <w:szCs w:val="28"/>
                            <w:color w:val="4B5295"/>
                            <w:spacing w:val="-71"/>
                            <w:w w:val="100"/>
                            <w:position w:val="-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42"/>
                            <w:szCs w:val="42"/>
                            <w:color w:val="4B5295"/>
                            <w:spacing w:val="0"/>
                            <w:w w:val="114"/>
                            <w:i/>
                            <w:position w:val="0"/>
                          </w:rPr>
                          <w:t>.;lt</w:t>
                        </w:r>
                        <w:r>
                          <w:rPr>
                            <w:rFonts w:ascii="Arial" w:hAnsi="Arial" w:cs="Arial" w:eastAsia="Arial"/>
                            <w:sz w:val="42"/>
                            <w:szCs w:val="42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4433" w:type="dxa"/>
                        <w:vMerge w:val="restart"/>
                        <w:gridSpan w:val="2"/>
                        <w:tcBorders>
                          <w:top w:val="single" w:sz="5.66408" w:space="0" w:color="67676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7" w:after="0" w:line="280" w:lineRule="exact"/>
                          <w:jc w:val="left"/>
                          <w:rPr>
                            <w:sz w:val="28"/>
                            <w:szCs w:val="28"/>
                          </w:rPr>
                        </w:pPr>
                        <w:rPr/>
                        <w:r>
                          <w:rPr>
                            <w:sz w:val="28"/>
                            <w:szCs w:val="28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500" w:right="1680"/>
                          <w:jc w:val="center"/>
                          <w:tabs>
                            <w:tab w:pos="2240" w:val="left"/>
                          </w:tabs>
                          <w:rPr>
                            <w:rFonts w:ascii="Arial" w:hAnsi="Arial" w:cs="Arial" w:eastAsia="Arial"/>
                            <w:sz w:val="28"/>
                            <w:szCs w:val="2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333333"/>
                            <w:spacing w:val="8"/>
                            <w:w w:val="69"/>
                            <w:b/>
                            <w:bCs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333333"/>
                            <w:spacing w:val="0"/>
                            <w:w w:val="69"/>
                          </w:rPr>
                          <w:t>Mar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333333"/>
                            <w:spacing w:val="0"/>
                            <w:w w:val="69"/>
                          </w:rPr>
                          <w:t>\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333333"/>
                            <w:spacing w:val="-45"/>
                            <w:w w:val="6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33333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333333"/>
                            <w:spacing w:val="0"/>
                            <w:w w:val="10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333333"/>
                            <w:spacing w:val="0"/>
                            <w:w w:val="50"/>
                            <w:i/>
                          </w:rPr>
                          <w:t>'1.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333333"/>
                            <w:spacing w:val="20"/>
                            <w:w w:val="50"/>
                            <w:i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464646"/>
                            <w:spacing w:val="-12"/>
                            <w:w w:val="111"/>
                          </w:rPr>
                          <w:t>:</w:t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565656"/>
                            <w:spacing w:val="-31"/>
                            <w:w w:val="67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333333"/>
                            <w:spacing w:val="0"/>
                            <w:w w:val="98"/>
                          </w:rPr>
                          <w:t>J</w:t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68" w:after="0" w:line="240" w:lineRule="auto"/>
                          <w:ind w:left="1871" w:right="1698"/>
                          <w:jc w:val="center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64646"/>
                            <w:spacing w:val="0"/>
                            <w:w w:val="83"/>
                            <w:i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64646"/>
                            <w:spacing w:val="0"/>
                            <w:w w:val="83"/>
                            <w:i/>
                          </w:rPr>
                          <w:t> 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64646"/>
                            <w:spacing w:val="36"/>
                            <w:w w:val="83"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4"/>
                          </w:rPr>
                          <w:t>12017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2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514" w:right="1248"/>
                          <w:jc w:val="center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itfai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  <w:t>Birim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-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93"/>
                          </w:rPr>
                          <w:t>Anıiri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93" w:lineRule="exact"/>
                          <w:ind w:left="1992" w:right="1380"/>
                          <w:jc w:val="center"/>
                          <w:rPr>
                            <w:rFonts w:ascii="Arial" w:hAnsi="Arial" w:cs="Arial" w:eastAsia="Arial"/>
                            <w:sz w:val="6"/>
                            <w:szCs w:val="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41"/>
                            <w:szCs w:val="41"/>
                            <w:color w:val="898A8A"/>
                            <w:spacing w:val="0"/>
                            <w:w w:val="80"/>
                            <w:position w:val="-11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41"/>
                            <w:szCs w:val="41"/>
                            <w:color w:val="898A8A"/>
                            <w:spacing w:val="34"/>
                            <w:w w:val="80"/>
                            <w:position w:val="-1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898A8A"/>
                            <w:spacing w:val="0"/>
                            <w:w w:val="53"/>
                            <w:b/>
                            <w:bCs/>
                            <w:i/>
                            <w:position w:val="-14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898A8A"/>
                            <w:spacing w:val="0"/>
                            <w:w w:val="52"/>
                            <w:b/>
                            <w:bCs/>
                            <w:i/>
                            <w:position w:val="-14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898A8A"/>
                            <w:spacing w:val="0"/>
                            <w:w w:val="81"/>
                            <w:b/>
                            <w:bCs/>
                            <w:i/>
                            <w:position w:val="-14"/>
                          </w:rPr>
                          <w:t>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898A8A"/>
                            <w:spacing w:val="0"/>
                            <w:w w:val="100"/>
                            <w:b/>
                            <w:bCs/>
                            <w:i/>
                            <w:position w:val="-14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898A8A"/>
                            <w:spacing w:val="-12"/>
                            <w:w w:val="100"/>
                            <w:b/>
                            <w:bCs/>
                            <w:i/>
                            <w:position w:val="-1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6"/>
                            <w:szCs w:val="6"/>
                            <w:color w:val="898A8A"/>
                            <w:spacing w:val="0"/>
                            <w:w w:val="168"/>
                            <w:b/>
                            <w:bCs/>
                            <w:i/>
                            <w:position w:val="-14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6"/>
                            <w:szCs w:val="6"/>
                            <w:color w:val="898A8A"/>
                            <w:spacing w:val="0"/>
                            <w:w w:val="168"/>
                            <w:b/>
                            <w:bCs/>
                            <w:i/>
                            <w:position w:val="-14"/>
                          </w:rPr>
                          <w:t>      </w:t>
                        </w:r>
                        <w:r>
                          <w:rPr>
                            <w:rFonts w:ascii="Arial" w:hAnsi="Arial" w:cs="Arial" w:eastAsia="Arial"/>
                            <w:sz w:val="6"/>
                            <w:szCs w:val="6"/>
                            <w:color w:val="898A8A"/>
                            <w:spacing w:val="5"/>
                            <w:w w:val="168"/>
                            <w:b/>
                            <w:bCs/>
                            <w:i/>
                            <w:position w:val="-1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6"/>
                            <w:szCs w:val="6"/>
                            <w:color w:val="A1A3A1"/>
                            <w:spacing w:val="0"/>
                            <w:w w:val="168"/>
                            <w:i/>
                            <w:position w:val="-14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6"/>
                            <w:szCs w:val="6"/>
                            <w:color w:val="A1A3A1"/>
                            <w:spacing w:val="0"/>
                            <w:w w:val="168"/>
                            <w:i/>
                            <w:position w:val="-14"/>
                          </w:rPr>
                          <w:t>   </w:t>
                        </w:r>
                        <w:r>
                          <w:rPr>
                            <w:rFonts w:ascii="Arial" w:hAnsi="Arial" w:cs="Arial" w:eastAsia="Arial"/>
                            <w:sz w:val="6"/>
                            <w:szCs w:val="6"/>
                            <w:color w:val="A1A3A1"/>
                            <w:spacing w:val="22"/>
                            <w:w w:val="168"/>
                            <w:i/>
                            <w:position w:val="-1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6"/>
                            <w:szCs w:val="6"/>
                            <w:color w:val="A1A3A1"/>
                            <w:spacing w:val="-2"/>
                            <w:w w:val="190"/>
                            <w:position w:val="-14"/>
                          </w:rPr>
                          <w:t>•</w:t>
                        </w:r>
                        <w:r>
                          <w:rPr>
                            <w:rFonts w:ascii="Arial" w:hAnsi="Arial" w:cs="Arial" w:eastAsia="Arial"/>
                            <w:sz w:val="6"/>
                            <w:szCs w:val="6"/>
                            <w:color w:val="A1A3A1"/>
                            <w:spacing w:val="0"/>
                            <w:w w:val="159"/>
                            <w:position w:val="-14"/>
                          </w:rPr>
                          <w:t>•</w:t>
                        </w:r>
                        <w:r>
                          <w:rPr>
                            <w:rFonts w:ascii="Arial" w:hAnsi="Arial" w:cs="Arial" w:eastAsia="Arial"/>
                            <w:sz w:val="6"/>
                            <w:szCs w:val="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92" w:lineRule="exact"/>
                          <w:ind w:left="1383" w:right="1298"/>
                          <w:jc w:val="center"/>
                          <w:tabs>
                            <w:tab w:pos="2600" w:val="left"/>
                          </w:tabs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A1A3A1"/>
                            <w:w w:val="50"/>
                            <w:position w:val="7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A1A3A1"/>
                            <w:spacing w:val="-17"/>
                            <w:w w:val="50"/>
                            <w:position w:val="7"/>
                          </w:rPr>
                          <w:t>,</w:t>
                        </w:r>
                        <w:r>
                          <w:rPr>
                            <w:rFonts w:ascii="Arial" w:hAnsi="Arial" w:cs="Arial" w:eastAsia="Arial"/>
                            <w:sz w:val="44"/>
                            <w:szCs w:val="44"/>
                            <w:color w:val="898A8A"/>
                            <w:spacing w:val="-117"/>
                            <w:w w:val="57"/>
                            <w:i/>
                            <w:position w:val="-8"/>
                          </w:rPr>
                          <w:t>"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A1A3A1"/>
                            <w:spacing w:val="0"/>
                            <w:w w:val="50"/>
                            <w:position w:val="7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A1A3A1"/>
                            <w:spacing w:val="-2"/>
                            <w:w w:val="100"/>
                            <w:position w:val="7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44"/>
                            <w:szCs w:val="44"/>
                            <w:color w:val="898A8A"/>
                            <w:spacing w:val="0"/>
                            <w:w w:val="57"/>
                            <w:i/>
                            <w:position w:val="-8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44"/>
                            <w:szCs w:val="44"/>
                            <w:color w:val="898A8A"/>
                            <w:spacing w:val="0"/>
                            <w:w w:val="100"/>
                            <w:i/>
                            <w:position w:val="-8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44"/>
                            <w:szCs w:val="44"/>
                            <w:color w:val="898A8A"/>
                            <w:spacing w:val="0"/>
                            <w:w w:val="100"/>
                            <w:i/>
                            <w:position w:val="-8"/>
                          </w:rPr>
                        </w:r>
                        <w:r>
                          <w:rPr>
                            <w:rFonts w:ascii="Arial" w:hAnsi="Arial" w:cs="Arial" w:eastAsia="Arial"/>
                            <w:sz w:val="41"/>
                            <w:szCs w:val="41"/>
                            <w:color w:val="777777"/>
                            <w:spacing w:val="-83"/>
                            <w:w w:val="57"/>
                            <w:position w:val="4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A1A3A1"/>
                            <w:spacing w:val="0"/>
                            <w:w w:val="75"/>
                            <w:position w:val="-4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A1A3A1"/>
                            <w:spacing w:val="-35"/>
                            <w:w w:val="100"/>
                            <w:position w:val="-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33"/>
                            <w:szCs w:val="33"/>
                            <w:color w:val="B5B5B5"/>
                            <w:spacing w:val="-18"/>
                            <w:w w:val="59"/>
                            <w:position w:val="-4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33"/>
                            <w:szCs w:val="33"/>
                            <w:color w:val="B5B5B5"/>
                            <w:spacing w:val="0"/>
                            <w:w w:val="59"/>
                            <w:position w:val="-4"/>
                          </w:rPr>
                          <w:t>..</w:t>
                        </w:r>
                        <w:r>
                          <w:rPr>
                            <w:rFonts w:ascii="Arial" w:hAnsi="Arial" w:cs="Arial" w:eastAsia="Arial"/>
                            <w:sz w:val="33"/>
                            <w:szCs w:val="33"/>
                            <w:color w:val="B5B5B5"/>
                            <w:spacing w:val="14"/>
                            <w:w w:val="59"/>
                            <w:position w:val="-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B5B5B5"/>
                            <w:spacing w:val="0"/>
                            <w:w w:val="254"/>
                            <w:position w:val="0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37" w:lineRule="exact"/>
                          <w:ind w:left="1995" w:right="2099"/>
                          <w:jc w:val="center"/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898A8A"/>
                            <w:spacing w:val="0"/>
                            <w:w w:val="153"/>
                            <w:b/>
                            <w:bCs/>
                            <w:i/>
                          </w:rPr>
                          <w:t>,Ju.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61" w:lineRule="exact"/>
                          <w:ind w:left="1652" w:right="1791"/>
                          <w:jc w:val="center"/>
                          <w:tabs>
                            <w:tab w:pos="2460" w:val="left"/>
                          </w:tabs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A1A3A1"/>
                            <w:w w:val="366"/>
                            <w:i/>
                            <w:position w:val="-2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777777"/>
                            <w:spacing w:val="10"/>
                            <w:w w:val="34"/>
                            <w:i/>
                            <w:position w:val="-2"/>
                          </w:rPr>
                          <w:t>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A1A3A1"/>
                            <w:spacing w:val="0"/>
                            <w:w w:val="84"/>
                            <w:i/>
                            <w:position w:val="-2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A1A3A1"/>
                            <w:spacing w:val="0"/>
                            <w:w w:val="100"/>
                            <w:i/>
                            <w:position w:val="-2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A1A3A1"/>
                            <w:spacing w:val="0"/>
                            <w:w w:val="100"/>
                            <w:i/>
                            <w:position w:val="-2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898A8A"/>
                            <w:spacing w:val="0"/>
                            <w:w w:val="146"/>
                            <w:position w:val="-2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58" w:lineRule="exact"/>
                          <w:ind w:left="1283" w:right="-20"/>
                          <w:jc w:val="left"/>
                          <w:tabs>
                            <w:tab w:pos="2380" w:val="left"/>
                          </w:tabs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898A8A"/>
                            <w:spacing w:val="0"/>
                            <w:w w:val="100"/>
                            <w:i/>
                            <w:position w:val="-3"/>
                          </w:rPr>
                          <w:t>[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898A8A"/>
                            <w:spacing w:val="1"/>
                            <w:w w:val="100"/>
                            <w:i/>
                            <w:position w:val="-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9"/>
                            <w:szCs w:val="29"/>
                            <w:color w:val="A1A3A1"/>
                            <w:spacing w:val="-43"/>
                            <w:w w:val="211"/>
                            <w:position w:val="-8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29"/>
                            <w:szCs w:val="29"/>
                            <w:color w:val="777777"/>
                            <w:spacing w:val="0"/>
                            <w:w w:val="168"/>
                            <w:position w:val="-8"/>
                          </w:rPr>
                          <w:t>,</w:t>
                        </w:r>
                        <w:r>
                          <w:rPr>
                            <w:rFonts w:ascii="Arial" w:hAnsi="Arial" w:cs="Arial" w:eastAsia="Arial"/>
                            <w:sz w:val="29"/>
                            <w:szCs w:val="29"/>
                            <w:color w:val="777777"/>
                            <w:spacing w:val="-49"/>
                            <w:w w:val="100"/>
                            <w:position w:val="-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0"/>
                            <w:szCs w:val="10"/>
                            <w:color w:val="898A8A"/>
                            <w:spacing w:val="0"/>
                            <w:w w:val="168"/>
                            <w:position w:val="-3"/>
                          </w:rPr>
                          <w:t>'l-</w:t>
                        </w:r>
                        <w:r>
                          <w:rPr>
                            <w:rFonts w:ascii="Arial" w:hAnsi="Arial" w:cs="Arial" w:eastAsia="Arial"/>
                            <w:sz w:val="10"/>
                            <w:szCs w:val="10"/>
                            <w:color w:val="898A8A"/>
                            <w:spacing w:val="21"/>
                            <w:w w:val="168"/>
                            <w:position w:val="-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0"/>
                            <w:szCs w:val="10"/>
                            <w:color w:val="777777"/>
                            <w:spacing w:val="0"/>
                            <w:w w:val="168"/>
                            <w:position w:val="-3"/>
                          </w:rPr>
                          <w:t>{</w:t>
                        </w:r>
                        <w:r>
                          <w:rPr>
                            <w:rFonts w:ascii="Arial" w:hAnsi="Arial" w:cs="Arial" w:eastAsia="Arial"/>
                            <w:sz w:val="10"/>
                            <w:szCs w:val="10"/>
                            <w:color w:val="777777"/>
                            <w:spacing w:val="-36"/>
                            <w:w w:val="168"/>
                            <w:position w:val="-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0"/>
                            <w:szCs w:val="10"/>
                            <w:color w:val="777777"/>
                            <w:spacing w:val="0"/>
                            <w:w w:val="100"/>
                            <w:position w:val="-3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0"/>
                            <w:szCs w:val="10"/>
                            <w:color w:val="777777"/>
                            <w:spacing w:val="0"/>
                            <w:w w:val="100"/>
                            <w:position w:val="-3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A1A3A1"/>
                            <w:spacing w:val="0"/>
                            <w:w w:val="80"/>
                            <w:position w:val="-8"/>
                          </w:rPr>
                          <w:t>-"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71" w:lineRule="exact"/>
                          <w:ind w:left="1542" w:right="-20"/>
                          <w:jc w:val="left"/>
                          <w:tabs>
                            <w:tab w:pos="2620" w:val="left"/>
                            <w:tab w:pos="2920" w:val="left"/>
                          </w:tabs>
                          <w:rPr>
                            <w:rFonts w:ascii="Arial" w:hAnsi="Arial" w:cs="Arial" w:eastAsia="Arial"/>
                            <w:sz w:val="75"/>
                            <w:szCs w:val="75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55"/>
                            <w:szCs w:val="55"/>
                            <w:color w:val="777777"/>
                            <w:w w:val="74"/>
                            <w:i/>
                            <w:position w:val="-44"/>
                          </w:rPr>
                          <w:t>ıe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55"/>
                            <w:szCs w:val="55"/>
                            <w:color w:val="777777"/>
                            <w:spacing w:val="-68"/>
                            <w:w w:val="100"/>
                            <w:i/>
                            <w:position w:val="-4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55"/>
                            <w:szCs w:val="55"/>
                            <w:color w:val="A1A3A1"/>
                            <w:spacing w:val="-88"/>
                            <w:w w:val="122"/>
                            <w:i/>
                            <w:position w:val="-44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55"/>
                            <w:szCs w:val="55"/>
                            <w:color w:val="898A8A"/>
                            <w:spacing w:val="-14"/>
                            <w:w w:val="82"/>
                            <w:position w:val="-45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55"/>
                            <w:szCs w:val="55"/>
                            <w:color w:val="A1A3A1"/>
                            <w:spacing w:val="0"/>
                            <w:w w:val="123"/>
                            <w:i/>
                            <w:position w:val="-44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55"/>
                            <w:szCs w:val="55"/>
                            <w:color w:val="A1A3A1"/>
                            <w:spacing w:val="0"/>
                            <w:w w:val="100"/>
                            <w:i/>
                            <w:position w:val="-44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55"/>
                            <w:szCs w:val="55"/>
                            <w:color w:val="A1A3A1"/>
                            <w:spacing w:val="0"/>
                            <w:w w:val="100"/>
                            <w:i/>
                            <w:position w:val="-44"/>
                          </w:rPr>
                        </w:r>
                        <w:r>
                          <w:rPr>
                            <w:rFonts w:ascii="Arial" w:hAnsi="Arial" w:cs="Arial" w:eastAsia="Arial"/>
                            <w:sz w:val="37"/>
                            <w:szCs w:val="37"/>
                            <w:color w:val="898A8A"/>
                            <w:spacing w:val="0"/>
                            <w:w w:val="70"/>
                            <w:position w:val="-45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37"/>
                            <w:szCs w:val="37"/>
                            <w:color w:val="898A8A"/>
                            <w:spacing w:val="0"/>
                            <w:w w:val="100"/>
                            <w:position w:val="-45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37"/>
                            <w:szCs w:val="37"/>
                            <w:color w:val="898A8A"/>
                            <w:spacing w:val="0"/>
                            <w:w w:val="100"/>
                            <w:position w:val="-45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A1A3A1"/>
                            <w:spacing w:val="0"/>
                            <w:w w:val="70"/>
                            <w:position w:val="-45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A1A3A1"/>
                            <w:spacing w:val="0"/>
                            <w:w w:val="70"/>
                            <w:position w:val="-4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A1A3A1"/>
                            <w:spacing w:val="8"/>
                            <w:w w:val="70"/>
                            <w:position w:val="-4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37"/>
                            <w:szCs w:val="37"/>
                            <w:color w:val="A1A3A1"/>
                            <w:spacing w:val="0"/>
                            <w:w w:val="215"/>
                            <w:position w:val="-45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37"/>
                            <w:szCs w:val="37"/>
                            <w:color w:val="A1A3A1"/>
                            <w:spacing w:val="-62"/>
                            <w:w w:val="100"/>
                            <w:position w:val="-4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75"/>
                            <w:szCs w:val="75"/>
                            <w:color w:val="242DBA"/>
                            <w:spacing w:val="0"/>
                            <w:w w:val="240"/>
                            <w:position w:val="-44"/>
                          </w:rPr>
                          <w:t>j</w:t>
                        </w:r>
                        <w:r>
                          <w:rPr>
                            <w:rFonts w:ascii="Arial" w:hAnsi="Arial" w:cs="Arial" w:eastAsia="Arial"/>
                            <w:sz w:val="75"/>
                            <w:szCs w:val="75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99" w:lineRule="exact"/>
                          <w:ind w:left="1286" w:right="1334"/>
                          <w:jc w:val="center"/>
                          <w:tabs>
                            <w:tab w:pos="1600" w:val="left"/>
                            <w:tab w:pos="24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898A8A"/>
                            <w:spacing w:val="0"/>
                            <w:w w:val="180"/>
                            <w:position w:val="2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898A8A"/>
                            <w:spacing w:val="0"/>
                            <w:w w:val="100"/>
                            <w:position w:val="2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898A8A"/>
                            <w:spacing w:val="0"/>
                            <w:w w:val="100"/>
                            <w:position w:val="2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898A8A"/>
                            <w:spacing w:val="0"/>
                            <w:w w:val="79"/>
                            <w:i/>
                            <w:position w:val="2"/>
                          </w:rPr>
                          <w:t>ı:t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898A8A"/>
                            <w:spacing w:val="-14"/>
                            <w:w w:val="100"/>
                            <w:i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676767"/>
                            <w:spacing w:val="-5"/>
                            <w:w w:val="150"/>
                            <w:i/>
                            <w:position w:val="2"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A1A3A1"/>
                            <w:spacing w:val="0"/>
                            <w:w w:val="86"/>
                            <w:i/>
                            <w:position w:val="2"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A1A3A1"/>
                            <w:spacing w:val="0"/>
                            <w:w w:val="100"/>
                            <w:i/>
                            <w:position w:val="2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A1A3A1"/>
                            <w:spacing w:val="0"/>
                            <w:w w:val="100"/>
                            <w:i/>
                            <w:position w:val="2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A1A3A1"/>
                            <w:spacing w:val="0"/>
                            <w:w w:val="56"/>
                            <w:b/>
                            <w:bCs/>
                            <w:i/>
                            <w:position w:val="2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A1A3A1"/>
                            <w:spacing w:val="22"/>
                            <w:w w:val="56"/>
                            <w:b/>
                            <w:bCs/>
                            <w:i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777777"/>
                            <w:spacing w:val="0"/>
                            <w:w w:val="56"/>
                            <w:b/>
                            <w:bCs/>
                            <w:i/>
                            <w:position w:val="2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777777"/>
                            <w:spacing w:val="0"/>
                            <w:w w:val="56"/>
                            <w:b/>
                            <w:bCs/>
                            <w:i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777777"/>
                            <w:spacing w:val="20"/>
                            <w:w w:val="56"/>
                            <w:b/>
                            <w:bCs/>
                            <w:i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65656"/>
                            <w:spacing w:val="0"/>
                            <w:w w:val="53"/>
                            <w:position w:val="2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65656"/>
                            <w:spacing w:val="-16"/>
                            <w:w w:val="53"/>
                            <w:position w:val="2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898A8A"/>
                            <w:spacing w:val="-23"/>
                            <w:w w:val="92"/>
                            <w:position w:val="2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85"/>
                            <w:position w:val="2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3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B5B5B5"/>
                            <w:spacing w:val="-4"/>
                            <w:w w:val="186"/>
                            <w:position w:val="2"/>
                          </w:rPr>
                          <w:t>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A1A3A1"/>
                            <w:spacing w:val="0"/>
                            <w:w w:val="45"/>
                            <w:position w:val="2"/>
                          </w:rPr>
                          <w:t>...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8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157" w:lineRule="exact"/>
                          <w:ind w:left="1331" w:right="1380"/>
                          <w:jc w:val="center"/>
                          <w:tabs>
                            <w:tab w:pos="2320" w:val="left"/>
                            <w:tab w:pos="2760" w:val="left"/>
                          </w:tabs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777777"/>
                            <w:w w:val="172"/>
                            <w:position w:val="-8"/>
                          </w:rPr>
                          <w:t>'31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777777"/>
                            <w:spacing w:val="-32"/>
                            <w:w w:val="100"/>
                            <w:position w:val="-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60"/>
                            <w:position w:val="-8"/>
                          </w:rPr>
                          <w:t>Y..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  <w:position w:val="-8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  <w:position w:val="-8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676767"/>
                            <w:spacing w:val="6"/>
                            <w:w w:val="99"/>
                            <w:position w:val="-8"/>
                          </w:rPr>
                          <w:t>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898A8A"/>
                            <w:spacing w:val="-11"/>
                            <w:w w:val="159"/>
                            <w:position w:val="-8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65656"/>
                            <w:spacing w:val="0"/>
                            <w:w w:val="63"/>
                            <w:position w:val="-8"/>
                          </w:rPr>
                          <w:t>\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65656"/>
                            <w:spacing w:val="0"/>
                            <w:w w:val="64"/>
                            <w:position w:val="-8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65656"/>
                            <w:spacing w:val="0"/>
                            <w:w w:val="100"/>
                            <w:position w:val="-8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65656"/>
                            <w:spacing w:val="0"/>
                            <w:w w:val="100"/>
                            <w:position w:val="-8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898A8A"/>
                            <w:spacing w:val="0"/>
                            <w:w w:val="89"/>
                            <w:position w:val="-8"/>
                          </w:rPr>
                          <w:t>"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898A8A"/>
                            <w:spacing w:val="-31"/>
                            <w:w w:val="100"/>
                            <w:position w:val="-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676767"/>
                            <w:spacing w:val="0"/>
                            <w:w w:val="97"/>
                            <w:position w:val="-8"/>
                          </w:rPr>
                          <w:t>ll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69" w:lineRule="exact"/>
                          <w:ind w:left="1523" w:right="1676"/>
                          <w:jc w:val="center"/>
                          <w:tabs>
                            <w:tab w:pos="2160" w:val="left"/>
                          </w:tabs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777777"/>
                            <w:spacing w:val="-11"/>
                            <w:w w:val="92"/>
                            <w:position w:val="-3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B5B5B5"/>
                            <w:spacing w:val="0"/>
                            <w:w w:val="46"/>
                            <w:position w:val="-3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B5B5B5"/>
                            <w:spacing w:val="0"/>
                            <w:w w:val="100"/>
                            <w:position w:val="-3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B5B5B5"/>
                            <w:spacing w:val="12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565656"/>
                            <w:spacing w:val="0"/>
                            <w:w w:val="21"/>
                            <w:position w:val="-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565656"/>
                            <w:spacing w:val="0"/>
                            <w:w w:val="100"/>
                            <w:position w:val="-3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565656"/>
                            <w:spacing w:val="0"/>
                            <w:w w:val="100"/>
                            <w:position w:val="-3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676767"/>
                            <w:spacing w:val="0"/>
                            <w:w w:val="100"/>
                            <w:position w:val="9"/>
                          </w:rPr>
                          <w:t>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676767"/>
                            <w:spacing w:val="0"/>
                            <w:w w:val="100"/>
                            <w:position w:val="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676767"/>
                            <w:spacing w:val="9"/>
                            <w:w w:val="100"/>
                            <w:position w:val="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565656"/>
                            <w:spacing w:val="0"/>
                            <w:w w:val="153"/>
                            <w:position w:val="-3"/>
                          </w:rPr>
                          <w:t>Q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50" w:lineRule="exact"/>
                          <w:ind w:left="1230" w:right="1210"/>
                          <w:jc w:val="center"/>
                          <w:tabs>
                            <w:tab w:pos="3100" w:val="left"/>
                          </w:tabs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76767"/>
                            <w:spacing w:val="0"/>
                            <w:w w:val="68"/>
                            <w:position w:val="1"/>
                          </w:rPr>
                          <w:t>Müc1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76767"/>
                            <w:spacing w:val="0"/>
                            <w:w w:val="68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76767"/>
                            <w:spacing w:val="30"/>
                            <w:w w:val="68"/>
                            <w:position w:val="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565656"/>
                            <w:spacing w:val="0"/>
                            <w:w w:val="139"/>
                            <w:i/>
                            <w:position w:val="1"/>
                          </w:rPr>
                          <w:t>'"?.!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565656"/>
                            <w:spacing w:val="0"/>
                            <w:w w:val="139"/>
                            <w:i/>
                            <w:position w:val="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565656"/>
                            <w:spacing w:val="0"/>
                            <w:w w:val="139"/>
                            <w:i/>
                            <w:position w:val="1"/>
                          </w:rPr>
                          <w:t>.,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565656"/>
                            <w:spacing w:val="0"/>
                            <w:w w:val="100"/>
                            <w:i/>
                            <w:position w:val="1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565656"/>
                            <w:spacing w:val="0"/>
                            <w:w w:val="100"/>
                            <w:i/>
                            <w:position w:val="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A1A3A1"/>
                            <w:spacing w:val="0"/>
                            <w:w w:val="54"/>
                            <w:position w:val="1"/>
                          </w:rPr>
                          <w:t>•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17" w:after="0" w:line="240" w:lineRule="auto"/>
                          <w:ind w:left="1863" w:right="1147"/>
                          <w:jc w:val="center"/>
                          <w:tabs>
                            <w:tab w:pos="2440" w:val="left"/>
                          </w:tabs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A1A3A1"/>
                            <w:spacing w:val="0"/>
                            <w:w w:val="273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A1A3A1"/>
                            <w:spacing w:val="44"/>
                            <w:w w:val="27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A1A3A1"/>
                            <w:spacing w:val="0"/>
                            <w:w w:val="87"/>
                          </w:rPr>
                          <w:t>Ol•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A1A3A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A1A3A1"/>
                            <w:spacing w:val="0"/>
                            <w:w w:val="323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A1A3A1"/>
                            <w:spacing w:val="-79"/>
                            <w:w w:val="32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5E60B3"/>
                            <w:spacing w:val="0"/>
                            <w:w w:val="600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742" w:hRule="exact"/>
                    </w:trPr>
                    <w:tc>
                      <w:tcPr>
                        <w:tcW w:w="651" w:type="dxa"/>
                        <w:tcBorders>
                          <w:top w:val="single" w:sz="1.888024" w:space="0" w:color="000000"/>
                          <w:bottom w:val="single" w:sz="5.66408" w:space="0" w:color="838383"/>
                          <w:left w:val="nil" w:sz="6" w:space="0" w:color="auto"/>
                          <w:right w:val="single" w:sz="1.888024" w:space="0" w:color="000000"/>
                        </w:tcBorders>
                      </w:tcPr>
                      <w:p>
                        <w:pPr>
                          <w:spacing w:before="2" w:after="0" w:line="160" w:lineRule="exact"/>
                          <w:jc w:val="left"/>
                          <w:rPr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396" w:right="-20"/>
                          <w:jc w:val="left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333333"/>
                            <w:spacing w:val="-17"/>
                            <w:w w:val="115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333333"/>
                            <w:spacing w:val="-53"/>
                            <w:w w:val="53"/>
                            <w:position w:val="4"/>
                          </w:rPr>
                          <w:t>"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333333"/>
                            <w:spacing w:val="-18"/>
                            <w:w w:val="115"/>
                            <w:position w:val="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333333"/>
                            <w:spacing w:val="-51"/>
                            <w:w w:val="53"/>
                            <w:position w:val="4"/>
                          </w:rPr>
                          <w:t>"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333333"/>
                            <w:spacing w:val="0"/>
                            <w:w w:val="115"/>
                            <w:position w:val="0"/>
                          </w:rPr>
                          <w:t>: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701" w:type="dxa"/>
                        <w:tcBorders>
                          <w:top w:val="single" w:sz="1.888024" w:space="0" w:color="606060"/>
                          <w:bottom w:val="single" w:sz="5.66408" w:space="0" w:color="838383"/>
                          <w:left w:val="single" w:sz="1.888024" w:space="0" w:color="000000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0" w:type="dxa"/>
                        <w:tcBorders>
                          <w:top w:val="single" w:sz="1.888024" w:space="0" w:color="606060"/>
                          <w:bottom w:val="nil" w:sz="6" w:space="0" w:color="auto"/>
                          <w:left w:val="nil" w:sz="6" w:space="0" w:color="auto"/>
                          <w:right w:val="single" w:sz="5.66408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967" w:type="dxa"/>
                        <w:vMerge/>
                        <w:gridSpan w:val="5"/>
                        <w:tcBorders>
                          <w:bottom w:val="single" w:sz="5.66408" w:space="0" w:color="7C7C7C"/>
                          <w:left w:val="single" w:sz="5.66408" w:space="0" w:color="4F4F4F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433" w:type="dxa"/>
                        <w:vMerge/>
                        <w:gridSpan w:val="2"/>
                        <w:tcBorders>
                          <w:bottom w:val="single" w:sz="5.66408" w:space="0" w:color="7C7C7C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angın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8"/>
          <w:w w:val="100"/>
          <w:position w:val="-1"/>
        </w:rPr>
        <w:t> </w:t>
      </w:r>
      <w:r>
        <w:rPr>
          <w:rFonts w:ascii="Courier New" w:hAnsi="Courier New" w:cs="Courier New" w:eastAsia="Courier New"/>
          <w:sz w:val="24"/>
          <w:szCs w:val="24"/>
          <w:color w:val="333333"/>
          <w:spacing w:val="-25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8" w:after="0" w:line="227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5"/>
          <w:w w:val="135"/>
        </w:rPr>
        <w:t>O</w:t>
      </w:r>
      <w:r>
        <w:rPr>
          <w:rFonts w:ascii="Arial" w:hAnsi="Arial" w:cs="Arial" w:eastAsia="Arial"/>
          <w:sz w:val="18"/>
          <w:szCs w:val="18"/>
          <w:color w:val="333333"/>
          <w:spacing w:val="-3"/>
          <w:w w:val="113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135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1"/>
          <w:position w:val="0"/>
        </w:rPr>
        <w:t>ımgını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4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w w:val="8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angın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21"/>
          <w:w w:val="21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4" w:after="0" w:line="240" w:lineRule="auto"/>
        <w:ind w:right="-71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ı: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1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11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9"/>
        </w:rPr>
        <w:t>ın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8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95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7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89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33333"/>
          <w:spacing w:val="7"/>
          <w:w w:val="144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2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4"/>
          <w:w w:val="89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9"/>
          <w:position w:val="-1"/>
        </w:rPr>
        <w:t>ın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2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-11"/>
          <w:w w:val="109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99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333333"/>
          <w:spacing w:val="-7"/>
          <w:w w:val="105"/>
          <w:position w:val="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99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333333"/>
          <w:spacing w:val="-1"/>
          <w:w w:val="99"/>
          <w:position w:val="1"/>
        </w:rPr>
        <w:t>b</w:t>
      </w:r>
      <w:r>
        <w:rPr>
          <w:rFonts w:ascii="Arial" w:hAnsi="Arial" w:cs="Arial" w:eastAsia="Arial"/>
          <w:sz w:val="19"/>
          <w:szCs w:val="19"/>
          <w:color w:val="676767"/>
          <w:spacing w:val="-46"/>
          <w:w w:val="98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43"/>
          <w:position w:val="-1"/>
        </w:rPr>
        <w:t>ı: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-14"/>
          <w:w w:val="109"/>
          <w:position w:val="1"/>
        </w:rPr>
        <w:t>s</w:t>
      </w:r>
      <w:r>
        <w:rPr>
          <w:rFonts w:ascii="Times New Roman" w:hAnsi="Times New Roman" w:cs="Times New Roman" w:eastAsia="Times New Roman"/>
          <w:sz w:val="27"/>
          <w:szCs w:val="27"/>
          <w:color w:val="565656"/>
          <w:spacing w:val="-67"/>
          <w:w w:val="85"/>
          <w:position w:val="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52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3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2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83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3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3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5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zmarıtı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0"/>
          <w:cols w:num="5" w:equalWidth="0">
            <w:col w:w="1111" w:space="472"/>
            <w:col w:w="877" w:space="1747"/>
            <w:col w:w="628" w:space="113"/>
            <w:col w:w="1047" w:space="1748"/>
            <w:col w:w="393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8" w:after="0" w:line="432" w:lineRule="exact"/>
        <w:ind w:left="4679" w:right="-20"/>
        <w:jc w:val="left"/>
        <w:tabs>
          <w:tab w:pos="6560" w:val="left"/>
          <w:tab w:pos="81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  <w:position w:val="2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2"/>
        </w:rPr>
        <w:t>,5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4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55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333333"/>
          <w:spacing w:val="0"/>
          <w:w w:val="70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0"/>
        </w:sectPr>
      </w:pPr>
      <w:rPr/>
    </w:p>
    <w:p>
      <w:pPr>
        <w:spacing w:before="0" w:after="0" w:line="918" w:lineRule="exact"/>
        <w:ind w:right="-20"/>
        <w:jc w:val="right"/>
        <w:tabs>
          <w:tab w:pos="258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0.297455pt;margin-top:41.176632pt;width:24.024747pt;height:15.262423pt;mso-position-horizontal-relative:page;mso-position-vertical-relative:paragraph;z-index:-15156" type="#_x0000_t202" filled="f" stroked="f">
            <v:textbox inset="0,0,0,0">
              <w:txbxContent>
                <w:p>
                  <w:pPr>
                    <w:spacing w:before="0" w:after="0" w:line="112" w:lineRule="exact"/>
                    <w:ind w:left="79" w:right="-20"/>
                    <w:jc w:val="left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1A3A1"/>
                      <w:spacing w:val="-56"/>
                      <w:w w:val="304"/>
                      <w:i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1A3A1"/>
                      <w:spacing w:val="0"/>
                      <w:w w:val="168"/>
                      <w:i/>
                    </w:rPr>
                    <w:t>{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0.705811pt;margin-top:44.770256pt;width:14.511565pt;height:23.868728pt;mso-position-horizontal-relative:page;mso-position-vertical-relative:paragraph;z-index:-15155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left="-36" w:right="22"/>
                    <w:jc w:val="center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A1A3A1"/>
                      <w:spacing w:val="0"/>
                      <w:w w:val="364"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159" w:lineRule="exact"/>
                    <w:ind w:left="100" w:right="32"/>
                    <w:jc w:val="center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898A8A"/>
                      <w:spacing w:val="0"/>
                      <w:w w:val="167"/>
                    </w:rPr>
                    <w:t>ı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1.94339pt;margin-top:56.68866pt;width:6.491294pt;height:14.439716pt;mso-position-horizontal-relative:page;mso-position-vertical-relative:paragraph;z-index:-15154" type="#_x0000_t202" filled="f" stroked="f">
            <v:textbox inset="0,0,0,0">
              <w:txbxContent>
                <w:p>
                  <w:pPr>
                    <w:spacing w:before="0" w:after="0" w:line="184" w:lineRule="exact"/>
                    <w:ind w:left="27" w:right="-59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898A8A"/>
                      <w:spacing w:val="-13"/>
                      <w:w w:val="130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A1A3A1"/>
                      <w:spacing w:val="0"/>
                      <w:w w:val="51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1.795776pt;margin-top:55.113026pt;width:19.597083pt;height:40.101312pt;mso-position-horizontal-relative:page;mso-position-vertical-relative:paragraph;z-index:-15153" type="#_x0000_t202" filled="f" stroked="f">
            <v:textbox inset="0,0,0,0">
              <w:txbxContent>
                <w:p>
                  <w:pPr>
                    <w:spacing w:before="0" w:after="0" w:line="163" w:lineRule="exact"/>
                    <w:ind w:left="77" w:right="-20"/>
                    <w:jc w:val="left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898A8A"/>
                      <w:spacing w:val="0"/>
                      <w:w w:val="146"/>
                    </w:rPr>
                    <w:t>1!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4" w:after="0" w:line="240" w:lineRule="auto"/>
                    <w:ind w:left="119" w:right="-20"/>
                    <w:jc w:val="left"/>
                    <w:rPr>
                      <w:rFonts w:ascii="Times New Roman" w:hAnsi="Times New Roman" w:cs="Times New Roman" w:eastAsia="Times New Roman"/>
                      <w:sz w:val="9"/>
                      <w:szCs w:val="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898A8A"/>
                      <w:spacing w:val="0"/>
                      <w:w w:val="600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184.790482pt;margin-top:-17.475912pt;width:.1pt;height:13.329742pt;mso-position-horizontal-relative:page;mso-position-vertical-relative:paragraph;z-index:-15146" coordorigin="3696,-350" coordsize="2,267">
            <v:shape style="position:absolute;left:3696;top:-350;width:2;height:267" coordorigin="3696,-350" coordsize="0,267" path="m3696,-83l3696,-350e" filled="f" stroked="t" strokeweight=".944013pt" strokecolor="#383B90">
              <v:path arrowok="t"/>
            </v:shape>
          </v:group>
          <w10:wrap type="none"/>
        </w:pict>
      </w:r>
      <w:r>
        <w:rPr/>
        <w:pict>
          <v:group style="position:absolute;margin-left:147.688995pt;margin-top:2.878791pt;width:90.320213pt;height:20.405331pt;mso-position-horizontal-relative:page;mso-position-vertical-relative:paragraph;z-index:-15145" coordorigin="2954,58" coordsize="1806,408">
            <v:group style="position:absolute;left:3151;top:65;width:2;height:362" coordorigin="3151,65" coordsize="2,362">
              <v:shape style="position:absolute;left:3151;top:65;width:2;height:362" coordorigin="3151,65" coordsize="0,362" path="m3151,426l3151,65e" filled="f" stroked="t" strokeweight=".70801pt" strokecolor="#606797">
                <v:path arrowok="t"/>
              </v:shape>
            </v:group>
            <v:group style="position:absolute;left:3063;top:412;width:1676;height:2" coordorigin="3063,412" coordsize="1676,2">
              <v:shape style="position:absolute;left:3063;top:412;width:1676;height:2" coordorigin="3063,412" coordsize="1676,0" path="m3063,412l4739,412e" filled="f" stroked="t" strokeweight="2.124029pt" strokecolor="#575B6B">
                <v:path arrowok="t"/>
              </v:shape>
            </v:group>
            <v:group style="position:absolute;left:2954;top:210;width:119;height:256" coordorigin="2954,210" coordsize="119,256">
              <v:shape style="position:absolute;left:2954;top:210;width:119;height:256" coordorigin="2954,210" coordsize="119,256" path="m2954,210l3073,210,3073,466,2954,466,2954,210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335.596527pt;margin-top:27.037935pt;width:1.062015pt;height:31.652054pt;mso-position-horizontal-relative:page;mso-position-vertical-relative:paragraph;z-index:-15144" coordorigin="6712,541" coordsize="21,633">
            <v:group style="position:absolute;left:6717;top:545;width:2;height:257" coordorigin="6717,545" coordsize="2,257">
              <v:shape style="position:absolute;left:6717;top:545;width:2;height:257" coordorigin="6717,545" coordsize="0,257" path="m6717,803l6717,545e" filled="f" stroked="t" strokeweight=".472006pt" strokecolor="#575BBC">
                <v:path arrowok="t"/>
              </v:shape>
            </v:group>
            <v:group style="position:absolute;left:6724;top:664;width:2;height:500" coordorigin="6724,664" coordsize="2,500">
              <v:shape style="position:absolute;left:6724;top:664;width:2;height:500" coordorigin="6724,664" coordsize="0,500" path="m6724,1164l6724,664e" filled="f" stroked="t" strokeweight=".944013pt" strokecolor="#4848B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57.060120pt;margin-top:37.271244pt;width:.1pt;height:4.998653pt;mso-position-horizontal-relative:page;mso-position-vertical-relative:paragraph;z-index:-15143" coordorigin="3141,745" coordsize="2,100">
            <v:shape style="position:absolute;left:3141;top:745;width:2;height:100" coordorigin="3141,745" coordsize="0,100" path="m3141,845l3141,745e" filled="f" stroked="t" strokeweight="1.416019pt" strokecolor="#343B64">
              <v:path arrowok="t"/>
            </v:shape>
          </v:group>
          <w10:wrap type="none"/>
        </w:pict>
      </w:r>
      <w:r>
        <w:rPr/>
        <w:pict>
          <v:group style="position:absolute;margin-left:428.581757pt;margin-top:40.350227pt;width:97.184267pt;height:76.180657pt;mso-position-horizontal-relative:page;mso-position-vertical-relative:paragraph;z-index:-15142" coordorigin="8572,807" coordsize="1944,1524">
            <v:group style="position:absolute;left:8595;top:1967;width:1860;height:2" coordorigin="8595,1967" coordsize="1860,2">
              <v:shape style="position:absolute;left:8595;top:1967;width:1860;height:2" coordorigin="8595,1967" coordsize="1860,0" path="m8595,1967l10455,1967e" filled="f" stroked="t" strokeweight="2.360032pt" strokecolor="#606474">
                <v:path arrowok="t"/>
              </v:shape>
            </v:group>
            <v:group style="position:absolute;left:9258;top:849;width:113;height:279" coordorigin="9258,849" coordsize="113,279">
              <v:shape style="position:absolute;left:9258;top:849;width:113;height:279" coordorigin="9258,849" coordsize="113,279" path="m9258,849l9371,849,9371,1129,9258,1129,9258,849e" filled="t" fillcolor="#EDEDED" stroked="f">
                <v:path arrowok="t"/>
                <v:fill/>
              </v:shape>
            </v:group>
            <v:group style="position:absolute;left:9493;top:849;width:2;height:279" coordorigin="9493,849" coordsize="2,279">
              <v:shape style="position:absolute;left:9493;top:849;width:2;height:279" coordorigin="9493,849" coordsize="0,279" path="m9493,1129l9493,849e" filled="f" stroked="t" strokeweight="4.246019pt" strokecolor="#EDEDED">
                <v:path arrowok="t"/>
              </v:shape>
            </v:group>
            <v:group style="position:absolute;left:9236;top:1173;width:392;height:732" coordorigin="9236,1173" coordsize="392,732">
              <v:shape style="position:absolute;left:9236;top:1173;width:392;height:732" coordorigin="9236,1173" coordsize="392,732" path="m9236,1173l9628,1173,9628,1904,9236,1904,9236,1173e" filled="t" fillcolor="#EDEDED" stroked="f">
                <v:path arrowok="t"/>
                <v:fill/>
              </v:shape>
            </v:group>
            <v:group style="position:absolute;left:10269;top:1553;width:2;height:246" coordorigin="10269,1553" coordsize="2,246">
              <v:shape style="position:absolute;left:10269;top:1553;width:2;height:246" coordorigin="10269,1553" coordsize="0,246" path="m10269,1799l10269,1553e" filled="f" stroked="t" strokeweight="2.06947pt" strokecolor="#EDEDED">
                <v:path arrowok="t"/>
              </v:shape>
            </v:group>
            <v:group style="position:absolute;left:10324;top:1091;width:2;height:75" coordorigin="10324,1091" coordsize="2,75">
              <v:shape style="position:absolute;left:10324;top:1091;width:2;height:75" coordorigin="10324,1091" coordsize="0,75" path="m10324,1167l10324,1091e" filled="f" stroked="t" strokeweight="2.395pt" strokecolor="#EDEDED">
                <v:path arrowok="t"/>
              </v:shape>
            </v:group>
            <v:group style="position:absolute;left:10239;top:1167;width:130;height:256" coordorigin="10239,1167" coordsize="130,256">
              <v:shape style="position:absolute;left:10239;top:1167;width:130;height:256" coordorigin="10239,1167" coordsize="130,256" path="m10239,1167l10369,1167,10369,1423,10239,1423,10239,1167e" filled="t" fillcolor="#EDEDED" stroked="f">
                <v:path arrowok="t"/>
                <v:fill/>
              </v:shape>
            </v:group>
            <v:group style="position:absolute;left:10363;top:1356;width:153;height:505" coordorigin="10363,1356" coordsize="153,505">
              <v:shape style="position:absolute;left:10363;top:1356;width:153;height:505" coordorigin="10363,1356" coordsize="153,505" path="m10363,1356l10515,1356,10515,1861,10363,1861,10363,1356e" filled="t" fillcolor="#EDEDED" stroked="f">
                <v:path arrowok="t"/>
                <v:fill/>
              </v:shape>
            </v:group>
            <v:group style="position:absolute;left:8936;top:1760;width:2;height:283" coordorigin="8936,1760" coordsize="2,283">
              <v:shape style="position:absolute;left:8936;top:1760;width:2;height:283" coordorigin="8936,1760" coordsize="0,283" path="m8936,2043l8936,1760e" filled="f" stroked="t" strokeweight="1.307500pt" strokecolor="#EDEDED">
                <v:path arrowok="t"/>
              </v:shape>
            </v:group>
            <v:group style="position:absolute;left:10480;top:1942;width:2;height:191" coordorigin="10480,1942" coordsize="2,191">
              <v:shape style="position:absolute;left:10480;top:1942;width:2;height:191" coordorigin="10480,1942" coordsize="0,191" path="m10480,2133l10480,1942e" filled="f" stroked="t" strokeweight="1.423pt" strokecolor="#EDEDED">
                <v:path arrowok="t"/>
              </v:shape>
            </v:group>
            <v:group style="position:absolute;left:9249;top:2135;width:2;height:164" coordorigin="9249,2135" coordsize="2,164">
              <v:shape style="position:absolute;left:9249;top:2135;width:2;height:164" coordorigin="9249,2135" coordsize="0,164" path="m9249,2298l9249,2135e" filled="f" stroked="t" strokeweight="3.235pt" strokecolor="#EDEDED">
                <v:path arrowok="t"/>
              </v:shape>
            </v:group>
            <v:group style="position:absolute;left:9415;top:2135;width:143;height:164" coordorigin="9415,2135" coordsize="143,164">
              <v:shape style="position:absolute;left:9415;top:2135;width:143;height:164" coordorigin="9415,2135" coordsize="143,164" path="m9415,2135l9559,2135,9559,2298,9415,2298,9415,2135e" filled="t" fillcolor="#EDEDED" stroked="f">
                <v:path arrowok="t"/>
                <v:fill/>
              </v:shape>
            </v:group>
            <v:group style="position:absolute;left:9665;top:2135;width:165;height:164" coordorigin="9665,2135" coordsize="165,164">
              <v:shape style="position:absolute;left:9665;top:2135;width:165;height:164" coordorigin="9665,2135" coordsize="165,164" path="m9665,2135l9829,2135,9829,2298,9665,2298,9665,2135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56.650177pt;margin-top:10.021474pt;width:17.232159pt;height:20.950919pt;mso-position-horizontal-relative:page;mso-position-vertical-relative:paragraph;z-index:-15141" coordorigin="9133,200" coordsize="345,419">
            <v:group style="position:absolute;left:9133;top:200;width:345;height:221" coordorigin="9133,200" coordsize="345,221">
              <v:shape style="position:absolute;left:9133;top:200;width:345;height:221" coordorigin="9133,200" coordsize="345,221" path="m9133,200l9478,200,9478,422,9133,422,9133,200e" filled="t" fillcolor="#EDEDED" stroked="f">
                <v:path arrowok="t"/>
                <v:fill/>
              </v:shape>
            </v:group>
            <v:group style="position:absolute;left:9420;top:392;width:2;height:200" coordorigin="9420,392" coordsize="2,200">
              <v:shape style="position:absolute;left:9420;top:392;width:2;height:200" coordorigin="9420,392" coordsize="0,200" path="m9420,591l9420,392e" filled="f" stroked="t" strokeweight="2.7973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47.444977pt;margin-top:26.637705pt;width:.1pt;height:13.461915pt;mso-position-horizontal-relative:page;mso-position-vertical-relative:paragraph;z-index:-15140" coordorigin="2949,533" coordsize="2,269">
            <v:shape style="position:absolute;left:2949;top:533;width:2;height:269" coordorigin="2949,533" coordsize="0,269" path="m2949,802l2949,533e" filled="f" stroked="t" strokeweight="2.674pt" strokecolor="#EDEDED">
              <v:path arrowok="t"/>
            </v:shape>
          </v:group>
          <w10:wrap type="none"/>
        </w:pict>
      </w:r>
      <w:r>
        <w:rPr/>
        <w:pict>
          <v:group style="position:absolute;margin-left:430.297455pt;margin-top:24.950737pt;width:24.024747pt;height:43.688246pt;mso-position-horizontal-relative:page;mso-position-vertical-relative:paragraph;z-index:-15137" coordorigin="8606,499" coordsize="480,874">
            <v:group style="position:absolute;left:8798;top:538;width:2;height:269" coordorigin="8798,538" coordsize="2,269">
              <v:shape style="position:absolute;left:8798;top:538;width:2;height:269" coordorigin="8798,538" coordsize="0,269" path="m8798,807l8798,538e" filled="f" stroked="t" strokeweight="3.85pt" strokecolor="#EDEDED">
                <v:path arrowok="t"/>
              </v:shape>
            </v:group>
            <v:group style="position:absolute;left:8673;top:799;width:93;height:50" coordorigin="8673,799" coordsize="93,50">
              <v:shape style="position:absolute;left:8673;top:799;width:93;height:50" coordorigin="8673,799" coordsize="93,50" path="m8673,799l8766,799,8766,849,8673,849,8673,799xe" filled="t" fillcolor="#EDEDED" stroked="f">
                <v:path arrowok="t"/>
                <v:fill/>
              </v:shape>
            </v:group>
            <v:group style="position:absolute;left:8606;top:849;width:480;height:279" coordorigin="8606,849" coordsize="480,279">
              <v:shape style="position:absolute;left:8606;top:849;width:480;height:279" coordorigin="8606,849" coordsize="480,279" path="m8606,849l9086,849,9086,1129,8606,1129,8606,849e" filled="t" fillcolor="#EDEDED" stroked="f">
                <v:path arrowok="t"/>
                <v:fill/>
              </v:shape>
            </v:group>
            <v:group style="position:absolute;left:8734;top:977;width:170;height:396" coordorigin="8734,977" coordsize="170,396">
              <v:shape style="position:absolute;left:8734;top:977;width:170;height:396" coordorigin="8734,977" coordsize="170,396" path="m8734,977l8904,977,8904,1373,8734,1373,8734,977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85.825531pt;margin-top:52.49567pt;width:8.12553pt;height:19.789930pt;mso-position-horizontal-relative:page;mso-position-vertical-relative:paragraph;z-index:-15136" coordorigin="9717,1050" coordsize="163,396">
            <v:group style="position:absolute;left:9717;top:1050;width:122;height:300" coordorigin="9717,1050" coordsize="122,300">
              <v:shape style="position:absolute;left:9717;top:1050;width:122;height:300" coordorigin="9717,1050" coordsize="122,300" path="m9717,1050l9838,1050,9838,1350,9717,1350,9717,1050e" filled="t" fillcolor="#EDEDED" stroked="f">
                <v:path arrowok="t"/>
                <v:fill/>
              </v:shape>
            </v:group>
            <v:group style="position:absolute;left:9856;top:1168;width:2;height:254" coordorigin="9856,1168" coordsize="2,254">
              <v:shape style="position:absolute;left:9856;top:1168;width:2;height:254" coordorigin="9856,1168" coordsize="0,254" path="m9856,1423l9856,1168e" filled="f" stroked="t" strokeweight="2.31445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55.313385pt;margin-top:63.609821pt;width:.1pt;height:5.985352pt;mso-position-horizontal-relative:page;mso-position-vertical-relative:paragraph;z-index:-15135" coordorigin="9106,1272" coordsize="2,120">
            <v:shape style="position:absolute;left:9106;top:1272;width:2;height:120" coordorigin="9106,1272" coordsize="0,120" path="m9106,1392l9106,1272e" filled="f" stroked="t" strokeweight="1.45450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84"/>
          <w:szCs w:val="84"/>
          <w:color w:val="464646"/>
          <w:spacing w:val="-8"/>
          <w:w w:val="26"/>
          <w:position w:val="-1"/>
        </w:rPr>
        <w:t>i</w:t>
      </w:r>
      <w:r>
        <w:rPr>
          <w:rFonts w:ascii="Arial" w:hAnsi="Arial" w:cs="Arial" w:eastAsia="Arial"/>
          <w:sz w:val="84"/>
          <w:szCs w:val="84"/>
          <w:color w:val="444675"/>
          <w:spacing w:val="0"/>
          <w:w w:val="90"/>
          <w:position w:val="-1"/>
        </w:rPr>
        <w:t>c</w:t>
      </w:r>
      <w:r>
        <w:rPr>
          <w:rFonts w:ascii="Arial" w:hAnsi="Arial" w:cs="Arial" w:eastAsia="Arial"/>
          <w:sz w:val="84"/>
          <w:szCs w:val="84"/>
          <w:color w:val="444675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84"/>
          <w:szCs w:val="84"/>
          <w:color w:val="444675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4"/>
          <w:szCs w:val="14"/>
          <w:color w:val="898A8A"/>
          <w:spacing w:val="0"/>
          <w:w w:val="86"/>
          <w:position w:val="18"/>
        </w:rPr>
        <w:t>,,'</w:t>
      </w:r>
      <w:r>
        <w:rPr>
          <w:rFonts w:ascii="Times New Roman" w:hAnsi="Times New Roman" w:cs="Times New Roman" w:eastAsia="Times New Roman"/>
          <w:sz w:val="14"/>
          <w:szCs w:val="14"/>
          <w:color w:val="898A8A"/>
          <w:spacing w:val="1"/>
          <w:w w:val="86"/>
          <w:position w:val="18"/>
        </w:rPr>
        <w:t>f</w:t>
      </w:r>
      <w:r>
        <w:rPr>
          <w:rFonts w:ascii="Times New Roman" w:hAnsi="Times New Roman" w:cs="Times New Roman" w:eastAsia="Times New Roman"/>
          <w:sz w:val="9"/>
          <w:szCs w:val="9"/>
          <w:color w:val="898A8A"/>
          <w:spacing w:val="0"/>
          <w:w w:val="209"/>
          <w:i/>
          <w:position w:val="25"/>
        </w:rPr>
        <w:t>(</w:t>
      </w:r>
      <w:r>
        <w:rPr>
          <w:rFonts w:ascii="Times New Roman" w:hAnsi="Times New Roman" w:cs="Times New Roman" w:eastAsia="Times New Roman"/>
          <w:sz w:val="9"/>
          <w:szCs w:val="9"/>
          <w:color w:val="898A8A"/>
          <w:spacing w:val="0"/>
          <w:w w:val="208"/>
          <w:i/>
          <w:position w:val="25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0.240906pt;margin-top:-1.350581pt;width:20.094429pt;height:14.13501pt;mso-position-horizontal-relative:page;mso-position-vertical-relative:paragraph;z-index:-15157" type="#_x0000_t202" filled="f" stroked="f">
            <v:textbox inset="0,0,0,0">
              <w:txbxContent>
                <w:p>
                  <w:pPr>
                    <w:spacing w:before="1" w:after="0" w:line="115" w:lineRule="exact"/>
                    <w:ind w:left="107" w:right="-20"/>
                    <w:jc w:val="left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B5B5B5"/>
                      <w:spacing w:val="0"/>
                      <w:w w:val="159"/>
                      <w:position w:val="-1"/>
                    </w:rPr>
                    <w:t>r,.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132" w:lineRule="exact"/>
                    <w:ind w:right="-2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B5B5B5"/>
                      <w:spacing w:val="0"/>
                      <w:w w:val="296"/>
                      <w:b/>
                      <w:bCs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92.785126pt;margin-top:-1.865574pt;width:24.569049pt;height:32.822306pt;mso-position-horizontal-relative:page;mso-position-vertical-relative:paragraph;z-index:-15139" coordorigin="9856,-37" coordsize="491,656">
            <v:group style="position:absolute;left:9911;top:-37;width:149;height:10" coordorigin="9911,-37" coordsize="149,10">
              <v:shape style="position:absolute;left:9911;top:-37;width:149;height:10" coordorigin="9911,-37" coordsize="149,10" path="m9911,-37l10060,-37,10060,-27,9911,-27,9911,-37xe" filled="t" fillcolor="#EDEDED" stroked="f">
                <v:path arrowok="t"/>
                <v:fill/>
              </v:shape>
            </v:group>
            <v:group style="position:absolute;left:9856;top:-27;width:351;height:283" coordorigin="9856,-27" coordsize="351,283">
              <v:shape style="position:absolute;left:9856;top:-27;width:351;height:283" coordorigin="9856,-27" coordsize="351,283" path="m9856,-27l10207,-27,10207,256,9856,256,9856,-27e" filled="t" fillcolor="#EDEDED" stroked="f">
                <v:path arrowok="t"/>
                <v:fill/>
              </v:shape>
            </v:group>
            <v:group style="position:absolute;left:10050;top:260;width:56;height:79" coordorigin="10050,260" coordsize="56,79">
              <v:shape style="position:absolute;left:10050;top:260;width:56;height:79" coordorigin="10050,260" coordsize="56,79" path="m10050,300l10106,300e" filled="f" stroked="t" strokeweight="4.066797pt" strokecolor="#EDEDED">
                <v:path arrowok="t"/>
              </v:shape>
            </v:group>
            <v:group style="position:absolute;left:10028;top:250;width:2;height:337" coordorigin="10028,250" coordsize="2,337">
              <v:shape style="position:absolute;left:10028;top:250;width:2;height:337" coordorigin="10028,250" coordsize="0,337" path="m10028,587l10028,250e" filled="f" stroked="t" strokeweight="3.221875pt" strokecolor="#EDEDED">
                <v:path arrowok="t"/>
              </v:shape>
            </v:group>
            <v:group style="position:absolute;left:10239;top:257;width:71;height:82" coordorigin="10239,257" coordsize="71,82">
              <v:shape style="position:absolute;left:10239;top:257;width:71;height:82" coordorigin="10239,257" coordsize="71,82" path="m10275,339l10275,257e" filled="f" stroked="t" strokeweight="3.657525pt" strokecolor="#EDEDED">
                <v:path arrowok="t"/>
              </v:shape>
            </v:group>
            <v:group style="position:absolute;left:10109;top:167;width:126;height:450" coordorigin="10109,167" coordsize="126,450">
              <v:shape style="position:absolute;left:10109;top:167;width:126;height:450" coordorigin="10109,167" coordsize="126,450" path="m10109,167l10234,167,10234,617,10109,617,10109,167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79.013489pt;margin-top:2.175054pt;width:9.713576pt;height:9.683106pt;mso-position-horizontal-relative:page;mso-position-vertical-relative:paragraph;z-index:-15138" coordorigin="9580,44" coordsize="194,194">
            <v:shape style="position:absolute;left:9580;top:44;width:194;height:194" coordorigin="9580,44" coordsize="194,194" path="m9580,44l9775,44,9775,237,9580,237,9580,44e" filled="t" fillcolor="#ED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5"/>
          <w:szCs w:val="15"/>
          <w:color w:val="A1A3A1"/>
          <w:spacing w:val="0"/>
          <w:w w:val="100"/>
          <w:i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A1A3A1"/>
          <w:spacing w:val="0"/>
          <w:w w:val="100"/>
          <w:i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A1A3A1"/>
          <w:spacing w:val="2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1A3A1"/>
          <w:spacing w:val="-27"/>
          <w:w w:val="83"/>
          <w:b/>
          <w:bCs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777777"/>
          <w:spacing w:val="0"/>
          <w:w w:val="131"/>
          <w:b/>
          <w:bCs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777777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5B5B5"/>
          <w:spacing w:val="0"/>
          <w:w w:val="294"/>
          <w:b/>
          <w:bCs/>
        </w:rPr>
        <w:t>ı</w:t>
      </w:r>
      <w:r>
        <w:rPr>
          <w:rFonts w:ascii="Times New Roman" w:hAnsi="Times New Roman" w:cs="Times New Roman" w:eastAsia="Times New Roman"/>
          <w:sz w:val="14"/>
          <w:szCs w:val="14"/>
          <w:color w:val="B5B5B5"/>
          <w:spacing w:val="-52"/>
          <w:w w:val="294"/>
          <w:b/>
          <w:bCs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5B5B5"/>
          <w:spacing w:val="0"/>
          <w:w w:val="52"/>
          <w:b/>
          <w:bCs/>
          <w:i/>
        </w:rPr>
        <w:t>s.:</w:t>
      </w:r>
      <w:r>
        <w:rPr>
          <w:rFonts w:ascii="Times New Roman" w:hAnsi="Times New Roman" w:cs="Times New Roman" w:eastAsia="Times New Roman"/>
          <w:sz w:val="21"/>
          <w:szCs w:val="21"/>
          <w:color w:val="B5B5B5"/>
          <w:spacing w:val="0"/>
          <w:w w:val="52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5B5B5"/>
          <w:spacing w:val="2"/>
          <w:w w:val="52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5B5B5"/>
          <w:spacing w:val="0"/>
          <w:w w:val="52"/>
          <w:b/>
          <w:bCs/>
          <w:i/>
        </w:rPr>
        <w:t>...</w:t>
      </w:r>
      <w:r>
        <w:rPr>
          <w:rFonts w:ascii="Times New Roman" w:hAnsi="Times New Roman" w:cs="Times New Roman" w:eastAsia="Times New Roman"/>
          <w:sz w:val="21"/>
          <w:szCs w:val="21"/>
          <w:color w:val="B5B5B5"/>
          <w:spacing w:val="20"/>
          <w:w w:val="52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5B5B5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0"/>
          <w:cols w:num="2" w:equalWidth="0">
            <w:col w:w="8922" w:space="260"/>
            <w:col w:w="249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4" w:lineRule="exact"/>
        <w:ind w:left="33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1.797348pt;margin-top:-15.256657pt;width:30.140001pt;height:44pt;mso-position-horizontal-relative:page;mso-position-vertical-relative:paragraph;z-index:-15129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Times New Roman" w:hAnsi="Times New Roman" w:cs="Times New Roman" w:eastAsia="Times New Roman"/>
                      <w:sz w:val="88"/>
                      <w:szCs w:val="8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A3A3A"/>
                      <w:spacing w:val="0"/>
                      <w:w w:val="137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0"/>
          <w:position w:val="-1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2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0"/>
          <w:position w:val="-1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8"/>
          <w:w w:val="12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0"/>
          <w:position w:val="-1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3446" w:right="-20"/>
        <w:jc w:val="left"/>
        <w:tabs>
          <w:tab w:pos="970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0"/>
          <w:position w:val="-6"/>
        </w:rPr>
        <w:t>İT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20"/>
          <w:position w:val="-6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0"/>
          <w:position w:val="-6"/>
        </w:rPr>
        <w:t>AİY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0"/>
          <w:position w:val="-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12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0"/>
          <w:position w:val="-6"/>
        </w:rPr>
        <w:t>DAİRE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21"/>
          <w:position w:val="-6"/>
        </w:rPr>
        <w:t>S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166"/>
          <w:position w:val="-6"/>
        </w:rPr>
        <w:t>İ</w:t>
      </w:r>
      <w:r>
        <w:rPr>
          <w:rFonts w:ascii="Arial" w:hAnsi="Arial" w:cs="Arial" w:eastAsia="Arial"/>
          <w:sz w:val="21"/>
          <w:szCs w:val="21"/>
          <w:color w:val="3A3A3A"/>
          <w:spacing w:val="-1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8"/>
          <w:position w:val="-6"/>
        </w:rPr>
        <w:t>BAŞKANLI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A3A3A"/>
          <w:spacing w:val="0"/>
          <w:w w:val="78"/>
          <w:position w:val="-6"/>
        </w:rPr>
        <w:t>Gl</w:t>
      </w:r>
      <w:r>
        <w:rPr>
          <w:rFonts w:ascii="Times New Roman" w:hAnsi="Times New Roman" w:cs="Times New Roman" w:eastAsia="Times New Roman"/>
          <w:sz w:val="27"/>
          <w:szCs w:val="27"/>
          <w:color w:val="3A3A3A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3A3A3A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7"/>
          <w:szCs w:val="7"/>
          <w:color w:val="606060"/>
          <w:spacing w:val="0"/>
          <w:w w:val="187"/>
          <w:position w:val="-1"/>
        </w:rPr>
        <w:t>.,</w:t>
      </w:r>
      <w:r>
        <w:rPr>
          <w:rFonts w:ascii="Times New Roman" w:hAnsi="Times New Roman" w:cs="Times New Roman" w:eastAsia="Times New Roman"/>
          <w:sz w:val="7"/>
          <w:szCs w:val="7"/>
          <w:color w:val="606060"/>
          <w:spacing w:val="0"/>
          <w:w w:val="187"/>
          <w:position w:val="-1"/>
        </w:rPr>
        <w:t>  </w:t>
      </w:r>
      <w:r>
        <w:rPr>
          <w:rFonts w:ascii="Times New Roman" w:hAnsi="Times New Roman" w:cs="Times New Roman" w:eastAsia="Times New Roman"/>
          <w:sz w:val="7"/>
          <w:szCs w:val="7"/>
          <w:color w:val="606060"/>
          <w:spacing w:val="23"/>
          <w:w w:val="187"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494B4B"/>
          <w:spacing w:val="0"/>
          <w:w w:val="187"/>
          <w:b/>
          <w:bCs/>
          <w:position w:val="-1"/>
        </w:rPr>
        <w:t>tıi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146" w:lineRule="exact"/>
        <w:ind w:left="857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606060"/>
          <w:w w:val="136"/>
          <w:position w:val="-1"/>
        </w:rPr>
        <w:t>i</w:t>
      </w:r>
      <w:r>
        <w:rPr>
          <w:rFonts w:ascii="Arial" w:hAnsi="Arial" w:cs="Arial" w:eastAsia="Arial"/>
          <w:sz w:val="16"/>
          <w:szCs w:val="16"/>
          <w:color w:val="606060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27272"/>
          <w:spacing w:val="0"/>
          <w:w w:val="88"/>
          <w:position w:val="-1"/>
        </w:rPr>
        <w:t>Z</w:t>
      </w:r>
      <w:r>
        <w:rPr>
          <w:rFonts w:ascii="Times New Roman" w:hAnsi="Times New Roman" w:cs="Times New Roman" w:eastAsia="Times New Roman"/>
          <w:sz w:val="16"/>
          <w:szCs w:val="16"/>
          <w:color w:val="727272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94B4B"/>
          <w:spacing w:val="0"/>
          <w:w w:val="100"/>
          <w:position w:val="-1"/>
        </w:rPr>
        <w:t>MIR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589" w:right="-20"/>
        <w:jc w:val="left"/>
        <w:tabs>
          <w:tab w:pos="2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3A3A3A"/>
          <w:w w:val="106"/>
        </w:rPr>
        <w:t>BÜYÜKŞE</w:t>
      </w:r>
      <w:r>
        <w:rPr>
          <w:rFonts w:ascii="Arial" w:hAnsi="Arial" w:cs="Arial" w:eastAsia="Arial"/>
          <w:sz w:val="15"/>
          <w:szCs w:val="15"/>
          <w:color w:val="3A3A3A"/>
          <w:spacing w:val="-12"/>
          <w:w w:val="107"/>
        </w:rPr>
        <w:t>H</w:t>
      </w:r>
      <w:r>
        <w:rPr>
          <w:rFonts w:ascii="Arial" w:hAnsi="Arial" w:cs="Arial" w:eastAsia="Arial"/>
          <w:sz w:val="15"/>
          <w:szCs w:val="15"/>
          <w:color w:val="1C1C1C"/>
          <w:spacing w:val="-8"/>
          <w:w w:val="167"/>
        </w:rPr>
        <w:t>I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1"/>
        </w:rPr>
        <w:t>R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1"/>
          <w:position w:val="1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12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1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1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2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0"/>
          <w:position w:val="1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0"/>
          <w:position w:val="1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0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632" w:right="-20"/>
        <w:jc w:val="left"/>
        <w:tabs>
          <w:tab w:pos="4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494B4B"/>
          <w:spacing w:val="0"/>
          <w:w w:val="115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494B4B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494B4B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8"/>
          <w:position w:val="-1"/>
        </w:rPr>
        <w:t>ANGIN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7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8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1" w:right="-20"/>
        <w:jc w:val="left"/>
        <w:tabs>
          <w:tab w:pos="1780" w:val="left"/>
          <w:tab w:pos="2880" w:val="left"/>
          <w:tab w:pos="5240" w:val="left"/>
          <w:tab w:pos="72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20"/>
        </w:rPr>
        <w:t>Pla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2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3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05.03.2017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12"/>
          <w:w w:val="10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19.33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63"/>
          <w:i/>
        </w:rPr>
        <w:t>ri'</w:t>
      </w:r>
      <w:r>
        <w:rPr>
          <w:rFonts w:ascii="Arial" w:hAnsi="Arial" w:cs="Arial" w:eastAsia="Arial"/>
          <w:sz w:val="25"/>
          <w:szCs w:val="25"/>
          <w:color w:val="3A3A3A"/>
          <w:spacing w:val="-5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8"/>
        </w:rPr>
        <w:t>el: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77" w:lineRule="auto"/>
        <w:ind w:left="129" w:right="2424"/>
        <w:jc w:val="left"/>
        <w:tabs>
          <w:tab w:pos="1760" w:val="left"/>
          <w:tab w:pos="2880" w:val="left"/>
          <w:tab w:pos="4220" w:val="left"/>
          <w:tab w:pos="52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-24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1506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9"/>
          <w:w w:val="10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ildirim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SANTRAL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Eşrefpaşa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774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sok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left="124"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Eşrefpaşa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774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sok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124" w:right="-20"/>
        <w:jc w:val="left"/>
        <w:tabs>
          <w:tab w:pos="3540" w:val="left"/>
          <w:tab w:pos="5580" w:val="left"/>
          <w:tab w:pos="6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7"/>
        </w:rPr>
        <w:t>:sigara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56" w:lineRule="exact"/>
        <w:ind w:left="124" w:right="-20"/>
        <w:jc w:val="left"/>
        <w:tabs>
          <w:tab w:pos="3320" w:val="left"/>
          <w:tab w:pos="6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4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1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98"/>
          <w:position w:val="4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6"/>
          <w:w w:val="98"/>
          <w:position w:val="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45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45"/>
          <w:position w:val="-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35" w:lineRule="exact"/>
        <w:ind w:left="3312" w:right="-20"/>
        <w:jc w:val="left"/>
        <w:tabs>
          <w:tab w:pos="5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734619pt;margin-top:3.035784pt;width:33.944237pt;height:24pt;mso-position-horizontal-relative:page;mso-position-vertical-relative:paragraph;z-index:-15128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60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606060"/>
                      <w:spacing w:val="0"/>
                      <w:w w:val="56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606060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606060"/>
                      <w:spacing w:val="0"/>
                      <w:w w:val="56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94B4B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21"/>
          <w:u w:val="single" w:color="9393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21"/>
          <w:u w:val="single" w:color="939393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u w:val="single" w:color="939393"/>
          <w:position w:val="-1"/>
        </w:rPr>
        <w:t>Betonann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u w:val="single" w:color="939393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u w:val="single" w:color="939393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u w:val="single" w:color="9393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9"/>
          <w:w w:val="100"/>
          <w:u w:val="single" w:color="9393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u w:val="single" w:color="939393"/>
          <w:position w:val="-1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u w:val="single" w:color="939393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u w:val="single" w:color="939393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39"/>
          <w:w w:val="100"/>
          <w:u w:val="single" w:color="9393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u w:val="single" w:color="939393"/>
          <w:position w:val="-1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u w:val="single" w:color="9393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36"/>
          <w:w w:val="100"/>
          <w:u w:val="single" w:color="9393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1"/>
        </w:rPr>
        <w:t>elik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-1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93" w:lineRule="exact"/>
        <w:ind w:left="5739" w:right="-20"/>
        <w:jc w:val="left"/>
        <w:tabs>
          <w:tab w:pos="64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41"/>
          <w:szCs w:val="41"/>
          <w:color w:val="1C1C1C"/>
          <w:spacing w:val="0"/>
          <w:w w:val="52"/>
        </w:rPr>
        <w:t>ı</w:t>
      </w:r>
      <w:r>
        <w:rPr>
          <w:rFonts w:ascii="Arial" w:hAnsi="Arial" w:cs="Arial" w:eastAsia="Arial"/>
          <w:sz w:val="41"/>
          <w:szCs w:val="41"/>
          <w:color w:val="1C1C1C"/>
          <w:spacing w:val="0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1C1C1C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9"/>
        </w:rPr>
        <w:t>!Yangını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5"/>
          <w:position w:val="9"/>
        </w:rPr>
        <w:t>AltmaAlma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15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21"/>
          <w:position w:val="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134" w:right="-20"/>
        <w:jc w:val="left"/>
        <w:tabs>
          <w:tab w:pos="1780" w:val="left"/>
          <w:tab w:pos="2740" w:val="left"/>
          <w:tab w:pos="54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0"/>
        </w:rPr>
        <w:t>!Sahibi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  <w:position w:val="1"/>
        </w:rPr>
        <w:t>belirlenemedi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1"/>
        </w:rPr>
        <w:t>IKiracı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  <w:position w:val="1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1" w:after="0" w:line="240" w:lineRule="auto"/>
        <w:ind w:left="180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9"/>
        </w:rPr>
        <w:t>AHMET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9"/>
        </w:rPr>
        <w:t>ÖZMEN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1856" w:right="-20"/>
        <w:jc w:val="left"/>
        <w:tabs>
          <w:tab w:pos="4400" w:val="left"/>
          <w:tab w:pos="74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56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5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19:34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1"/>
        </w:rPr>
        <w:t>arı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2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7"/>
          <w:position w:val="1"/>
        </w:rPr>
        <w:t>9:36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120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Pıakası:3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2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LR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843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40" w:lineRule="auto"/>
        <w:ind w:left="134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2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left="4387" w:right="424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77" w:lineRule="auto"/>
        <w:ind w:left="1809" w:right="3881" w:firstLine="2609"/>
        <w:jc w:val="left"/>
        <w:tabs>
          <w:tab w:pos="3280" w:val="left"/>
          <w:tab w:pos="44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  <w:position w:val="1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129" w:right="-20"/>
        <w:jc w:val="left"/>
        <w:tabs>
          <w:tab w:pos="1840" w:val="left"/>
          <w:tab w:pos="4400" w:val="left"/>
          <w:tab w:pos="7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46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4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12"/>
          <w:w w:val="14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8"/>
          <w:position w:val="1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6"/>
          <w:w w:val="108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45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139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7"/>
          <w:w w:val="245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8"/>
        </w:rPr>
        <w:t>itmişse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180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181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9"/>
        </w:rPr>
        <w:t>Adı-Soyadı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2" w:after="0" w:line="240" w:lineRule="auto"/>
        <w:ind w:left="120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8"/>
        </w:rPr>
        <w:t>Göıiildüğü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13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1"/>
          <w:w w:val="1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,3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2"/>
        </w:rPr>
        <w:t>betonanne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9"/>
        </w:rPr>
        <w:t>çatısmda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3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çöplerin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dmnanlı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203" w:lineRule="exact"/>
        <w:ind w:left="129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tyanmakta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11"/>
          <w:position w:val="0"/>
        </w:rPr>
        <w:t>görülmüştür.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left="4384" w:right="361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180" w:lineRule="exact"/>
        <w:ind w:left="120" w:right="-20"/>
        <w:jc w:val="left"/>
        <w:tabs>
          <w:tab w:pos="4400" w:val="left"/>
          <w:tab w:pos="6320" w:val="left"/>
          <w:tab w:pos="7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10"/>
          <w:position w:val="-2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5"/>
          <w:w w:val="11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5"/>
          <w:position w:val="-3"/>
        </w:rPr>
        <w:t>Sum3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82"/>
          <w:position w:val="-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3"/>
          <w:w w:val="82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4"/>
          <w:w w:val="98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10"/>
          <w:position w:val="-3"/>
        </w:rPr>
        <w:t>K.T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11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  <w:position w:val="-3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68" w:lineRule="exact"/>
        <w:ind w:left="4408" w:right="-20"/>
        <w:jc w:val="left"/>
        <w:tabs>
          <w:tab w:pos="6320" w:val="left"/>
          <w:tab w:pos="790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6"/>
        </w:rPr>
        <w:t>0,3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6"/>
        </w:rPr>
      </w:r>
      <w:r>
        <w:rPr>
          <w:rFonts w:ascii="Arial" w:hAnsi="Arial" w:cs="Arial" w:eastAsia="Arial"/>
          <w:sz w:val="41"/>
          <w:szCs w:val="41"/>
          <w:color w:val="494B4B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494B4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1"/>
          <w:szCs w:val="41"/>
          <w:color w:val="494B4B"/>
          <w:spacing w:val="0"/>
          <w:w w:val="100"/>
          <w:position w:val="0"/>
        </w:rPr>
      </w:r>
      <w:r>
        <w:rPr>
          <w:rFonts w:ascii="Arial" w:hAnsi="Arial" w:cs="Arial" w:eastAsia="Arial"/>
          <w:sz w:val="10"/>
          <w:szCs w:val="10"/>
          <w:color w:val="3A3A3A"/>
          <w:spacing w:val="0"/>
          <w:w w:val="54"/>
          <w:position w:val="0"/>
        </w:rPr>
        <w:t>1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186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incelemelerde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hrehangi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tesbit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10"/>
        </w:rPr>
        <w:t>edilmemiştiş.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360" w:bottom="280" w:left="560" w:right="480"/>
        </w:sectPr>
      </w:pPr>
      <w:rPr/>
    </w:p>
    <w:p>
      <w:pPr>
        <w:spacing w:before="36" w:after="0" w:line="269" w:lineRule="auto"/>
        <w:ind w:left="120" w:right="-5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10"/>
        </w:rPr>
        <w:t>Söndürıne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7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44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5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Yangının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-1"/>
        </w:rPr>
        <w:t>çevre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  <w:position w:val="-1"/>
        </w:rPr>
        <w:t>binaların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  <w:position w:val="0"/>
        </w:rPr>
        <w:t>balkonundan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  <w:position w:val="-1"/>
        </w:rPr>
        <w:t>bilinçsizce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atılan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  <w:position w:val="-1"/>
        </w:rPr>
        <w:t>izmaritinin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5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çatıda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bulunan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8"/>
          <w:position w:val="0"/>
        </w:rPr>
        <w:t>çöpleri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60" w:right="480"/>
          <w:cols w:num="2" w:equalWidth="0">
            <w:col w:w="1493" w:space="585"/>
            <w:col w:w="8802"/>
          </w:cols>
        </w:sectPr>
      </w:pPr>
      <w:rPr/>
    </w:p>
    <w:p>
      <w:pPr>
        <w:spacing w:before="31" w:after="0" w:line="266" w:lineRule="auto"/>
        <w:ind w:left="134" w:right="6138"/>
        <w:jc w:val="left"/>
        <w:tabs>
          <w:tab w:pos="1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Çıkış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11"/>
        </w:rPr>
        <w:t>tutuşturduğu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40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11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3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1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4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72" w:lineRule="auto"/>
        <w:ind w:left="129" w:right="3693" w:firstLine="46"/>
        <w:jc w:val="left"/>
        <w:tabs>
          <w:tab w:pos="1800" w:val="left"/>
          <w:tab w:pos="2600" w:val="left"/>
          <w:tab w:pos="3000" w:val="left"/>
          <w:tab w:pos="6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23"/>
        </w:rPr>
        <w:t>igortalı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2"/>
          <w:w w:val="12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3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82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12"/>
        </w:rPr>
        <w:t>ed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7"/>
          <w:w w:val="11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7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9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u w:val="single" w:color="6B6B6B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u w:val="single" w:color="6B6B6B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u w:val="single" w:color="6B6B6B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0" w:lineRule="auto"/>
        <w:ind w:left="139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Komşuya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11"/>
        </w:rPr>
        <w:t>edildi.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40" w:lineRule="auto"/>
        <w:ind w:left="16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27"/>
          <w:w w:val="107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-27"/>
          <w:w w:val="107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14"/>
          <w:w w:val="107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.lim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7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7" w:after="0" w:line="240" w:lineRule="auto"/>
        <w:ind w:left="139" w:right="-20"/>
        <w:jc w:val="left"/>
        <w:tabs>
          <w:tab w:pos="1800" w:val="left"/>
          <w:tab w:pos="5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727272"/>
          <w:w w:val="59"/>
        </w:rPr>
        <w:t>..: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10"/>
          <w:w w:val="6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6"/>
        </w:rPr>
        <w:t>kibi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</w:rPr>
        <w:t>ü</w:t>
      </w:r>
      <w:r>
        <w:rPr>
          <w:rFonts w:ascii="Arial" w:hAnsi="Arial" w:cs="Arial" w:eastAsia="Arial"/>
          <w:sz w:val="17"/>
          <w:szCs w:val="17"/>
          <w:color w:val="3A3A3A"/>
          <w:spacing w:val="-34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03" w:lineRule="exact"/>
        <w:ind w:left="708" w:right="-20"/>
        <w:jc w:val="left"/>
        <w:tabs>
          <w:tab w:pos="1220" w:val="left"/>
          <w:tab w:pos="8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GİDE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EKİ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6"/>
          <w:position w:val="0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41"/>
          <w:position w:val="0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6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16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16"/>
          <w:position w:val="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16"/>
          <w:position w:val="0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2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8"/>
          <w:position w:val="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9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3"/>
          <w:position w:val="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60" w:right="480"/>
        </w:sectPr>
      </w:pPr>
      <w:rPr/>
    </w:p>
    <w:p>
      <w:pPr>
        <w:spacing w:before="70" w:after="0" w:line="240" w:lineRule="auto"/>
        <w:ind w:left="13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4"/>
        </w:rPr>
        <w:t>Vars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61" w:lineRule="atLeast"/>
        <w:ind w:left="2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56"/>
        </w:rPr>
        <w:t>......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76" w:lineRule="atLeast"/>
        <w:ind w:right="-219"/>
        <w:jc w:val="left"/>
        <w:rPr>
          <w:rFonts w:ascii="Times New Roman" w:hAnsi="Times New Roman" w:cs="Times New Roman" w:eastAsia="Times New Roman"/>
          <w:sz w:val="119"/>
          <w:szCs w:val="119"/>
        </w:rPr>
      </w:pPr>
      <w:rPr/>
      <w:r>
        <w:rPr/>
        <w:pict>
          <v:group style="position:absolute;margin-left:321.65213pt;margin-top:46.678944pt;width:19.624608pt;height:.1pt;mso-position-horizontal-relative:page;mso-position-vertical-relative:paragraph;z-index:-15132" coordorigin="6433,934" coordsize="392,2">
            <v:shape style="position:absolute;left:6433;top:934;width:392;height:2" coordorigin="6433,934" coordsize="392,0" path="m6433,934l6826,934e" filled="f" stroked="t" strokeweight=".239324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19"/>
          <w:szCs w:val="119"/>
          <w:color w:val="2F3B5D"/>
          <w:w w:val="36"/>
        </w:rPr>
        <w:t>w</w:t>
      </w:r>
      <w:r>
        <w:rPr>
          <w:rFonts w:ascii="Times New Roman" w:hAnsi="Times New Roman" w:cs="Times New Roman" w:eastAsia="Times New Roman"/>
          <w:sz w:val="119"/>
          <w:szCs w:val="119"/>
          <w:color w:val="2F3B5D"/>
          <w:spacing w:val="-207"/>
          <w:w w:val="35"/>
        </w:rPr>
        <w:t>L</w:t>
      </w:r>
      <w:r>
        <w:rPr>
          <w:rFonts w:ascii="Times New Roman" w:hAnsi="Times New Roman" w:cs="Times New Roman" w:eastAsia="Times New Roman"/>
          <w:sz w:val="119"/>
          <w:szCs w:val="119"/>
          <w:color w:val="3A3A3A"/>
          <w:spacing w:val="0"/>
          <w:w w:val="64"/>
        </w:rPr>
        <w:t>l</w:t>
      </w:r>
      <w:r>
        <w:rPr>
          <w:rFonts w:ascii="Times New Roman" w:hAnsi="Times New Roman" w:cs="Times New Roman" w:eastAsia="Times New Roman"/>
          <w:sz w:val="119"/>
          <w:szCs w:val="119"/>
          <w:color w:val="000000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3" w:lineRule="exact"/>
        <w:ind w:right="-20"/>
        <w:jc w:val="left"/>
        <w:tabs>
          <w:tab w:pos="4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96"/>
          <w:szCs w:val="96"/>
          <w:color w:val="232B95"/>
          <w:spacing w:val="0"/>
          <w:w w:val="100"/>
          <w:i/>
          <w:position w:val="-71"/>
        </w:rPr>
        <w:t>V</w:t>
      </w:r>
      <w:r>
        <w:rPr>
          <w:rFonts w:ascii="Arial" w:hAnsi="Arial" w:cs="Arial" w:eastAsia="Arial"/>
          <w:sz w:val="96"/>
          <w:szCs w:val="96"/>
          <w:color w:val="232B95"/>
          <w:spacing w:val="54"/>
          <w:w w:val="100"/>
          <w:i/>
          <w:position w:val="-7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71"/>
        </w:rPr>
        <w:t>Alunet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7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  <w:position w:val="-7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-71"/>
        </w:rPr>
        <w:t>ÖZMEN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6"/>
          <w:w w:val="100"/>
          <w:position w:val="-7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-7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-71"/>
        </w:rPr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100"/>
          <w:i/>
          <w:position w:val="-66"/>
        </w:rPr>
        <w:t>1</w:t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100"/>
          <w:i/>
          <w:position w:val="-66"/>
        </w:rPr>
        <w:t> </w:t>
      </w:r>
      <w:r>
        <w:rPr>
          <w:rFonts w:ascii="Arial" w:hAnsi="Arial" w:cs="Arial" w:eastAsia="Arial"/>
          <w:sz w:val="19"/>
          <w:szCs w:val="19"/>
          <w:color w:val="606060"/>
          <w:spacing w:val="42"/>
          <w:w w:val="100"/>
          <w:i/>
          <w:position w:val="-6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16"/>
          <w:position w:val="-66"/>
        </w:rPr>
        <w:t>12017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60" w:right="480"/>
          <w:cols w:num="3" w:equalWidth="0">
            <w:col w:w="496" w:space="1749"/>
            <w:col w:w="702" w:space="619"/>
            <w:col w:w="7314"/>
          </w:cols>
        </w:sectPr>
      </w:pPr>
      <w:rPr/>
    </w:p>
    <w:p>
      <w:pPr>
        <w:spacing w:before="0" w:after="0" w:line="984" w:lineRule="atLeast"/>
        <w:ind w:left="278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494B4B"/>
          <w:spacing w:val="0"/>
          <w:w w:val="175"/>
        </w:rPr>
        <w:t>u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0" w:after="0" w:line="59" w:lineRule="exact"/>
        <w:ind w:left="278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494B4B"/>
          <w:spacing w:val="0"/>
          <w:w w:val="115"/>
        </w:rPr>
        <w:t>Cl)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spacing w:before="0" w:after="0" w:line="114" w:lineRule="exact"/>
        <w:ind w:left="282" w:right="-57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494B4B"/>
          <w:spacing w:val="0"/>
          <w:w w:val="169"/>
        </w:rPr>
        <w:t>&gt;,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-9"/>
          <w:w w:val="7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56"/>
        </w:rPr>
        <w:t>......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455" w:lineRule="atLeast"/>
        <w:ind w:right="-20"/>
        <w:jc w:val="left"/>
        <w:tabs>
          <w:tab w:pos="2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240" w:lineRule="auto"/>
        <w:ind w:left="277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6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909" w:lineRule="exact"/>
        <w:ind w:left="1428" w:right="-219"/>
        <w:jc w:val="left"/>
        <w:tabs>
          <w:tab w:pos="23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19"/>
          <w:szCs w:val="119"/>
          <w:color w:val="3A3A3A"/>
          <w:spacing w:val="0"/>
          <w:w w:val="23"/>
          <w:position w:val="-24"/>
        </w:rPr>
        <w:t>UN</w:t>
      </w:r>
      <w:r>
        <w:rPr>
          <w:rFonts w:ascii="Times New Roman" w:hAnsi="Times New Roman" w:cs="Times New Roman" w:eastAsia="Times New Roman"/>
          <w:sz w:val="119"/>
          <w:szCs w:val="119"/>
          <w:color w:val="3A3A3A"/>
          <w:spacing w:val="0"/>
          <w:w w:val="100"/>
          <w:position w:val="-24"/>
        </w:rPr>
        <w:tab/>
      </w:r>
      <w:r>
        <w:rPr>
          <w:rFonts w:ascii="Times New Roman" w:hAnsi="Times New Roman" w:cs="Times New Roman" w:eastAsia="Times New Roman"/>
          <w:sz w:val="119"/>
          <w:szCs w:val="119"/>
          <w:color w:val="3A3A3A"/>
          <w:spacing w:val="0"/>
          <w:w w:val="100"/>
          <w:position w:val="-24"/>
        </w:rPr>
      </w:r>
      <w:r>
        <w:rPr>
          <w:rFonts w:ascii="Times New Roman" w:hAnsi="Times New Roman" w:cs="Times New Roman" w:eastAsia="Times New Roman"/>
          <w:sz w:val="119"/>
          <w:szCs w:val="119"/>
          <w:color w:val="383B8A"/>
          <w:spacing w:val="0"/>
          <w:w w:val="161"/>
          <w:position w:val="-24"/>
        </w:rPr>
        <w:t>!J</w:t>
      </w:r>
      <w:r>
        <w:rPr>
          <w:rFonts w:ascii="Times New Roman" w:hAnsi="Times New Roman" w:cs="Times New Roman" w:eastAsia="Times New Roman"/>
          <w:sz w:val="119"/>
          <w:szCs w:val="119"/>
          <w:color w:val="383B8A"/>
          <w:spacing w:val="-168"/>
          <w:w w:val="161"/>
          <w:position w:val="-24"/>
        </w:rPr>
        <w:t> </w:t>
      </w:r>
      <w:r>
        <w:rPr>
          <w:rFonts w:ascii="Arial" w:hAnsi="Arial" w:cs="Arial" w:eastAsia="Arial"/>
          <w:sz w:val="19"/>
          <w:szCs w:val="19"/>
          <w:color w:val="4F56AF"/>
          <w:spacing w:val="0"/>
          <w:w w:val="161"/>
          <w:position w:val="-25"/>
        </w:rPr>
        <w:t>=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65" w:lineRule="atLeast"/>
        <w:ind w:left="91"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494B4B"/>
          <w:spacing w:val="0"/>
          <w:w w:val="85"/>
          <w:b/>
          <w:bCs/>
        </w:rPr>
        <w:t>1</w:t>
      </w:r>
      <w:r>
        <w:rPr>
          <w:rFonts w:ascii="Arial" w:hAnsi="Arial" w:cs="Arial" w:eastAsia="Arial"/>
          <w:sz w:val="25"/>
          <w:szCs w:val="25"/>
          <w:color w:val="494B4B"/>
          <w:spacing w:val="3"/>
          <w:w w:val="85"/>
          <w:b/>
          <w:bCs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94B4B"/>
          <w:spacing w:val="0"/>
          <w:w w:val="59"/>
        </w:rPr>
        <w:t>r.</w:t>
      </w:r>
      <w:r>
        <w:rPr>
          <w:rFonts w:ascii="Times New Roman" w:hAnsi="Times New Roman" w:cs="Times New Roman" w:eastAsia="Times New Roman"/>
          <w:sz w:val="23"/>
          <w:szCs w:val="23"/>
          <w:color w:val="494B4B"/>
          <w:spacing w:val="0"/>
          <w:w w:val="59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94B4B"/>
          <w:spacing w:val="21"/>
          <w:w w:val="59"/>
        </w:rPr>
        <w:t> </w:t>
      </w:r>
      <w:r>
        <w:rPr>
          <w:rFonts w:ascii="Arial" w:hAnsi="Arial" w:cs="Arial" w:eastAsia="Arial"/>
          <w:sz w:val="27"/>
          <w:szCs w:val="27"/>
          <w:color w:val="494B4B"/>
          <w:spacing w:val="0"/>
          <w:w w:val="59"/>
        </w:rPr>
        <w:t>Mar</w:t>
      </w:r>
      <w:r>
        <w:rPr>
          <w:rFonts w:ascii="Arial" w:hAnsi="Arial" w:cs="Arial" w:eastAsia="Arial"/>
          <w:sz w:val="27"/>
          <w:szCs w:val="27"/>
          <w:color w:val="494B4B"/>
          <w:spacing w:val="0"/>
          <w:w w:val="59"/>
        </w:rPr>
        <w:t>t</w:t>
      </w:r>
      <w:r>
        <w:rPr>
          <w:rFonts w:ascii="Arial" w:hAnsi="Arial" w:cs="Arial" w:eastAsia="Arial"/>
          <w:sz w:val="27"/>
          <w:szCs w:val="27"/>
          <w:color w:val="494B4B"/>
          <w:spacing w:val="0"/>
          <w:w w:val="59"/>
        </w:rPr>
        <w:t> </w:t>
      </w:r>
      <w:r>
        <w:rPr>
          <w:rFonts w:ascii="Arial" w:hAnsi="Arial" w:cs="Arial" w:eastAsia="Arial"/>
          <w:sz w:val="27"/>
          <w:szCs w:val="27"/>
          <w:color w:val="494B4B"/>
          <w:spacing w:val="16"/>
          <w:w w:val="59"/>
        </w:rPr>
        <w:t> </w:t>
      </w:r>
      <w:r>
        <w:rPr>
          <w:rFonts w:ascii="Arial" w:hAnsi="Arial" w:cs="Arial" w:eastAsia="Arial"/>
          <w:sz w:val="27"/>
          <w:szCs w:val="27"/>
          <w:color w:val="494B4B"/>
          <w:spacing w:val="0"/>
          <w:w w:val="59"/>
        </w:rPr>
        <w:t>2n1?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5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34"/>
          <w:w w:val="10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-21"/>
          <w:w w:val="105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5"/>
        </w:rPr>
        <w:t>im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22"/>
          <w:w w:val="10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18" w:lineRule="exact"/>
        <w:ind w:left="200" w:right="1689"/>
        <w:jc w:val="center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Arial" w:hAnsi="Arial" w:cs="Arial" w:eastAsia="Arial"/>
          <w:sz w:val="10"/>
          <w:szCs w:val="10"/>
          <w:color w:val="BCBCBC"/>
          <w:spacing w:val="-32"/>
          <w:w w:val="239"/>
          <w:position w:val="-12"/>
        </w:rPr>
        <w:t>·</w:t>
      </w:r>
      <w:r>
        <w:rPr>
          <w:rFonts w:ascii="Arial" w:hAnsi="Arial" w:cs="Arial" w:eastAsia="Arial"/>
          <w:sz w:val="10"/>
          <w:szCs w:val="10"/>
          <w:color w:val="606060"/>
          <w:spacing w:val="-13"/>
          <w:w w:val="191"/>
          <w:position w:val="-12"/>
        </w:rPr>
        <w:t>·</w:t>
      </w:r>
      <w:r>
        <w:rPr>
          <w:rFonts w:ascii="Arial" w:hAnsi="Arial" w:cs="Arial" w:eastAsia="Arial"/>
          <w:sz w:val="10"/>
          <w:szCs w:val="10"/>
          <w:color w:val="828282"/>
          <w:spacing w:val="-17"/>
          <w:w w:val="237"/>
          <w:position w:val="-12"/>
        </w:rPr>
        <w:t>'</w:t>
      </w:r>
      <w:r>
        <w:rPr>
          <w:rFonts w:ascii="Arial" w:hAnsi="Arial" w:cs="Arial" w:eastAsia="Arial"/>
          <w:sz w:val="10"/>
          <w:szCs w:val="10"/>
          <w:color w:val="494B4B"/>
          <w:spacing w:val="0"/>
          <w:w w:val="69"/>
          <w:position w:val="-12"/>
        </w:rPr>
        <w:t>""</w:t>
      </w:r>
      <w:r>
        <w:rPr>
          <w:rFonts w:ascii="Arial" w:hAnsi="Arial" w:cs="Arial" w:eastAsia="Arial"/>
          <w:sz w:val="10"/>
          <w:szCs w:val="10"/>
          <w:color w:val="494B4B"/>
          <w:spacing w:val="0"/>
          <w:w w:val="100"/>
          <w:position w:val="-12"/>
        </w:rPr>
        <w:t> </w:t>
      </w:r>
      <w:r>
        <w:rPr>
          <w:rFonts w:ascii="Arial" w:hAnsi="Arial" w:cs="Arial" w:eastAsia="Arial"/>
          <w:sz w:val="10"/>
          <w:szCs w:val="10"/>
          <w:color w:val="494B4B"/>
          <w:spacing w:val="-12"/>
          <w:w w:val="100"/>
          <w:position w:val="-12"/>
        </w:rPr>
        <w:t> </w:t>
      </w:r>
      <w:r>
        <w:rPr>
          <w:rFonts w:ascii="Arial" w:hAnsi="Arial" w:cs="Arial" w:eastAsia="Arial"/>
          <w:sz w:val="18"/>
          <w:szCs w:val="18"/>
          <w:color w:val="727272"/>
          <w:spacing w:val="0"/>
          <w:w w:val="100"/>
          <w:position w:val="-6"/>
        </w:rPr>
        <w:t>.</w:t>
      </w:r>
      <w:r>
        <w:rPr>
          <w:rFonts w:ascii="Arial" w:hAnsi="Arial" w:cs="Arial" w:eastAsia="Arial"/>
          <w:sz w:val="18"/>
          <w:szCs w:val="18"/>
          <w:color w:val="727272"/>
          <w:spacing w:val="-1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94B4B"/>
          <w:spacing w:val="-18"/>
          <w:w w:val="80"/>
          <w:position w:val="-6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AAAAAA"/>
          <w:spacing w:val="-9"/>
          <w:w w:val="52"/>
          <w:position w:val="-6"/>
        </w:rPr>
        <w:t>-</w:t>
      </w:r>
      <w:r>
        <w:rPr>
          <w:rFonts w:ascii="Times New Roman" w:hAnsi="Times New Roman" w:cs="Times New Roman" w:eastAsia="Times New Roman"/>
          <w:sz w:val="26"/>
          <w:szCs w:val="26"/>
          <w:color w:val="999999"/>
          <w:spacing w:val="0"/>
          <w:w w:val="85"/>
          <w:position w:val="-5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999999"/>
          <w:spacing w:val="-11"/>
          <w:w w:val="85"/>
          <w:position w:val="-5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494B4B"/>
          <w:spacing w:val="0"/>
          <w:w w:val="67"/>
          <w:position w:val="-5"/>
        </w:rPr>
        <w:t>...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560" w:right="480"/>
          <w:cols w:num="3" w:equalWidth="0">
            <w:col w:w="444" w:space="1514"/>
            <w:col w:w="4183" w:space="2006"/>
            <w:col w:w="2733"/>
          </w:cols>
        </w:sectPr>
      </w:pPr>
      <w:rPr/>
    </w:p>
    <w:p>
      <w:pPr>
        <w:spacing w:before="0" w:after="0" w:line="112" w:lineRule="atLeast"/>
        <w:ind w:left="2283" w:right="-93"/>
        <w:jc w:val="left"/>
        <w:tabs>
          <w:tab w:pos="354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181CA0"/>
          <w:spacing w:val="6"/>
          <w:w w:val="85"/>
        </w:rPr>
        <w:t>/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45"/>
        </w:rPr>
        <w:t>Wıe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20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232D70"/>
          <w:spacing w:val="0"/>
          <w:w w:val="52"/>
        </w:rPr>
        <w:t>f</w:t>
      </w:r>
      <w:r>
        <w:rPr>
          <w:rFonts w:ascii="Arial" w:hAnsi="Arial" w:cs="Arial" w:eastAsia="Arial"/>
          <w:sz w:val="25"/>
          <w:szCs w:val="25"/>
          <w:color w:val="232D70"/>
          <w:spacing w:val="-20"/>
          <w:w w:val="52"/>
        </w:rPr>
        <w:t>&lt;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52"/>
        </w:rPr>
        <w:t>ı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52"/>
        </w:rPr>
        <w:t>    </w:t>
      </w:r>
      <w:r>
        <w:rPr>
          <w:rFonts w:ascii="Arial" w:hAnsi="Arial" w:cs="Arial" w:eastAsia="Arial"/>
          <w:sz w:val="25"/>
          <w:szCs w:val="25"/>
          <w:color w:val="3A3A3A"/>
          <w:spacing w:val="3"/>
          <w:w w:val="52"/>
        </w:rPr>
        <w:t> </w:t>
      </w:r>
      <w:r>
        <w:rPr>
          <w:rFonts w:ascii="Arial" w:hAnsi="Arial" w:cs="Arial" w:eastAsia="Arial"/>
          <w:sz w:val="14"/>
          <w:szCs w:val="14"/>
          <w:color w:val="181CA0"/>
          <w:spacing w:val="7"/>
          <w:w w:val="52"/>
        </w:rPr>
        <w:t>1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87"/>
        </w:rPr>
        <w:t>'1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</w:rPr>
        <w:t>ehir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</w:rPr>
        <w:t>  </w:t>
      </w:r>
      <w:r>
        <w:rPr>
          <w:rFonts w:ascii="Arial" w:hAnsi="Arial" w:cs="Arial" w:eastAsia="Arial"/>
          <w:sz w:val="20"/>
          <w:szCs w:val="20"/>
          <w:color w:val="3A3A3A"/>
          <w:spacing w:val="22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-5"/>
          <w:w w:val="119"/>
        </w:rPr>
        <w:t>.</w:t>
      </w:r>
      <w:r>
        <w:rPr>
          <w:rFonts w:ascii="Arial" w:hAnsi="Arial" w:cs="Arial" w:eastAsia="Arial"/>
          <w:sz w:val="17"/>
          <w:szCs w:val="17"/>
          <w:color w:val="3A3A3A"/>
          <w:spacing w:val="-406"/>
          <w:w w:val="600"/>
          <w:position w:val="-8"/>
        </w:rPr>
        <w:t>·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12" w:lineRule="atLeast"/>
        <w:ind w:right="-85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494B4B"/>
          <w:spacing w:val="0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494B4B"/>
          <w:spacing w:val="-30"/>
          <w:w w:val="100"/>
          <w:b/>
          <w:bCs/>
        </w:rPr>
        <w:t> </w:t>
      </w:r>
      <w:r>
        <w:rPr>
          <w:rFonts w:ascii="Arial" w:hAnsi="Arial" w:cs="Arial" w:eastAsia="Arial"/>
          <w:sz w:val="17"/>
          <w:szCs w:val="17"/>
          <w:color w:val="606060"/>
          <w:spacing w:val="-37"/>
          <w:w w:val="75"/>
          <w:position w:val="7"/>
        </w:rPr>
        <w:t>&lt;</w:t>
      </w:r>
      <w:r>
        <w:rPr>
          <w:rFonts w:ascii="Times New Roman" w:hAnsi="Times New Roman" w:cs="Times New Roman" w:eastAsia="Times New Roman"/>
          <w:sz w:val="30"/>
          <w:szCs w:val="30"/>
          <w:color w:val="494B4B"/>
          <w:spacing w:val="-111"/>
          <w:w w:val="125"/>
          <w:b/>
          <w:bCs/>
          <w:position w:val="0"/>
        </w:rPr>
        <w:t>t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76"/>
          <w:position w:val="7"/>
        </w:rPr>
        <w:t>·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100"/>
          <w:position w:val="7"/>
        </w:rPr>
        <w:t> </w:t>
      </w:r>
      <w:r>
        <w:rPr>
          <w:rFonts w:ascii="Arial" w:hAnsi="Arial" w:cs="Arial" w:eastAsia="Arial"/>
          <w:sz w:val="17"/>
          <w:szCs w:val="17"/>
          <w:color w:val="606060"/>
          <w:spacing w:val="-2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94B4B"/>
          <w:spacing w:val="0"/>
          <w:w w:val="125"/>
          <w:b/>
          <w:bCs/>
          <w:position w:val="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12" w:lineRule="atLeast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position w:val="7"/>
        </w:rPr>
        <w:t>•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position w:val="7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4"/>
          <w:w w:val="100"/>
          <w:position w:val="7"/>
        </w:rPr>
        <w:t> </w:t>
      </w:r>
      <w:r>
        <w:rPr>
          <w:rFonts w:ascii="Arial" w:hAnsi="Arial" w:cs="Arial" w:eastAsia="Arial"/>
          <w:sz w:val="24"/>
          <w:szCs w:val="24"/>
          <w:color w:val="606060"/>
          <w:spacing w:val="0"/>
          <w:w w:val="116"/>
          <w:position w:val="0"/>
        </w:rPr>
        <w:t>QSUN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60" w:right="480"/>
          <w:cols w:num="3" w:equalWidth="0">
            <w:col w:w="8447" w:space="293"/>
            <w:col w:w="448" w:space="179"/>
            <w:col w:w="1513"/>
          </w:cols>
        </w:sectPr>
      </w:pPr>
      <w:rPr/>
    </w:p>
    <w:p>
      <w:pPr>
        <w:spacing w:before="0" w:after="0" w:line="112" w:lineRule="exact"/>
        <w:ind w:left="2159" w:right="-93"/>
        <w:jc w:val="left"/>
        <w:tabs>
          <w:tab w:pos="3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60.347412pt;margin-top:14.495136pt;width:.1pt;height:8.869881pt;mso-position-horizontal-relative:page;mso-position-vertical-relative:paragraph;z-index:-15131" coordorigin="3207,290" coordsize="2,177">
            <v:shape style="position:absolute;left:3207;top:290;width:2;height:177" coordorigin="3207,290" coordsize="0,177" path="m3207,467l3207,290e" filled="f" stroked="t" strokeweight="1.196622pt" strokecolor="#2834B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6"/>
          <w:szCs w:val="26"/>
          <w:color w:val="232D70"/>
          <w:w w:val="49"/>
          <w:position w:val="5"/>
        </w:rPr>
        <w:t>?:/</w:t>
      </w:r>
      <w:r>
        <w:rPr>
          <w:rFonts w:ascii="Times New Roman" w:hAnsi="Times New Roman" w:cs="Times New Roman" w:eastAsia="Times New Roman"/>
          <w:sz w:val="26"/>
          <w:szCs w:val="26"/>
          <w:color w:val="232D70"/>
          <w:spacing w:val="13"/>
          <w:w w:val="50"/>
          <w:position w:val="5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90"/>
          <w:position w:val="5"/>
        </w:rPr>
        <w:t>Po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-2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232D70"/>
          <w:spacing w:val="0"/>
          <w:w w:val="57"/>
          <w:position w:val="5"/>
        </w:rPr>
        <w:t>\</w:t>
      </w:r>
      <w:r>
        <w:rPr>
          <w:rFonts w:ascii="Times New Roman" w:hAnsi="Times New Roman" w:cs="Times New Roman" w:eastAsia="Times New Roman"/>
          <w:sz w:val="35"/>
          <w:szCs w:val="35"/>
          <w:color w:val="232D70"/>
          <w:spacing w:val="0"/>
          <w:w w:val="57"/>
          <w:position w:val="5"/>
        </w:rPr>
        <w:t>J</w:t>
      </w:r>
      <w:r>
        <w:rPr>
          <w:rFonts w:ascii="Times New Roman" w:hAnsi="Times New Roman" w:cs="Times New Roman" w:eastAsia="Times New Roman"/>
          <w:sz w:val="35"/>
          <w:szCs w:val="35"/>
          <w:color w:val="232D70"/>
          <w:spacing w:val="-48"/>
          <w:w w:val="57"/>
          <w:position w:val="5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232D70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35"/>
          <w:szCs w:val="35"/>
          <w:color w:val="232D70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3"/>
          <w:position w:val="5"/>
        </w:rPr>
        <w:t>Amırı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29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4"/>
          <w:position w:val="-6"/>
        </w:rPr>
        <w:t>A.KURPER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515" w:lineRule="exact"/>
        <w:ind w:right="-20"/>
        <w:jc w:val="left"/>
        <w:tabs>
          <w:tab w:pos="172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1"/>
          <w:szCs w:val="61"/>
          <w:color w:val="828282"/>
          <w:spacing w:val="0"/>
          <w:w w:val="19"/>
          <w:position w:val="-6"/>
        </w:rPr>
        <w:t>•</w:t>
      </w:r>
      <w:r>
        <w:rPr>
          <w:rFonts w:ascii="Times New Roman" w:hAnsi="Times New Roman" w:cs="Times New Roman" w:eastAsia="Times New Roman"/>
          <w:sz w:val="61"/>
          <w:szCs w:val="61"/>
          <w:color w:val="828282"/>
          <w:spacing w:val="0"/>
          <w:w w:val="19"/>
          <w:position w:val="-6"/>
        </w:rPr>
        <w:t>      </w:t>
      </w:r>
      <w:r>
        <w:rPr>
          <w:rFonts w:ascii="Times New Roman" w:hAnsi="Times New Roman" w:cs="Times New Roman" w:eastAsia="Times New Roman"/>
          <w:sz w:val="61"/>
          <w:szCs w:val="61"/>
          <w:color w:val="828282"/>
          <w:spacing w:val="19"/>
          <w:w w:val="19"/>
          <w:position w:val="-6"/>
        </w:rPr>
        <w:t> </w:t>
      </w:r>
      <w:r>
        <w:rPr>
          <w:rFonts w:ascii="Times New Roman" w:hAnsi="Times New Roman" w:cs="Times New Roman" w:eastAsia="Times New Roman"/>
          <w:sz w:val="61"/>
          <w:szCs w:val="61"/>
          <w:color w:val="606060"/>
          <w:spacing w:val="0"/>
          <w:w w:val="51"/>
          <w:position w:val="-6"/>
        </w:rPr>
        <w:t>"</w:t>
      </w:r>
      <w:r>
        <w:rPr>
          <w:rFonts w:ascii="Times New Roman" w:hAnsi="Times New Roman" w:cs="Times New Roman" w:eastAsia="Times New Roman"/>
          <w:sz w:val="61"/>
          <w:szCs w:val="61"/>
          <w:color w:val="606060"/>
          <w:spacing w:val="-7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61"/>
          <w:szCs w:val="61"/>
          <w:color w:val="828282"/>
          <w:spacing w:val="0"/>
          <w:w w:val="44"/>
          <w:position w:val="-6"/>
        </w:rPr>
        <w:t>;</w:t>
      </w:r>
      <w:r>
        <w:rPr>
          <w:rFonts w:ascii="Times New Roman" w:hAnsi="Times New Roman" w:cs="Times New Roman" w:eastAsia="Times New Roman"/>
          <w:sz w:val="61"/>
          <w:szCs w:val="61"/>
          <w:color w:val="828282"/>
          <w:spacing w:val="35"/>
          <w:w w:val="44"/>
          <w:position w:val="-6"/>
        </w:rPr>
        <w:t>;</w:t>
      </w:r>
      <w:r>
        <w:rPr>
          <w:rFonts w:ascii="Times New Roman" w:hAnsi="Times New Roman" w:cs="Times New Roman" w:eastAsia="Times New Roman"/>
          <w:sz w:val="61"/>
          <w:szCs w:val="61"/>
          <w:color w:val="494B4B"/>
          <w:spacing w:val="0"/>
          <w:w w:val="50"/>
          <w:i/>
          <w:position w:val="-6"/>
        </w:rPr>
        <w:t>•</w:t>
      </w:r>
      <w:r>
        <w:rPr>
          <w:rFonts w:ascii="Times New Roman" w:hAnsi="Times New Roman" w:cs="Times New Roman" w:eastAsia="Times New Roman"/>
          <w:sz w:val="61"/>
          <w:szCs w:val="61"/>
          <w:color w:val="494B4B"/>
          <w:spacing w:val="-13"/>
          <w:w w:val="50"/>
          <w:i/>
          <w:position w:val="-6"/>
        </w:rPr>
        <w:t>•</w:t>
      </w:r>
      <w:r>
        <w:rPr>
          <w:rFonts w:ascii="Times New Roman" w:hAnsi="Times New Roman" w:cs="Times New Roman" w:eastAsia="Times New Roman"/>
          <w:sz w:val="61"/>
          <w:szCs w:val="61"/>
          <w:color w:val="606060"/>
          <w:spacing w:val="-77"/>
          <w:w w:val="66"/>
          <w:i/>
          <w:position w:val="-6"/>
        </w:rPr>
        <w:t>:</w:t>
      </w:r>
      <w:r>
        <w:rPr>
          <w:rFonts w:ascii="Arial" w:hAnsi="Arial" w:cs="Arial" w:eastAsia="Arial"/>
          <w:sz w:val="28"/>
          <w:szCs w:val="28"/>
          <w:color w:val="494B4B"/>
          <w:spacing w:val="0"/>
          <w:w w:val="68"/>
          <w:position w:val="23"/>
        </w:rPr>
        <w:t>f</w:t>
      </w:r>
      <w:r>
        <w:rPr>
          <w:rFonts w:ascii="Arial" w:hAnsi="Arial" w:cs="Arial" w:eastAsia="Arial"/>
          <w:sz w:val="28"/>
          <w:szCs w:val="28"/>
          <w:color w:val="494B4B"/>
          <w:spacing w:val="-51"/>
          <w:w w:val="69"/>
          <w:position w:val="23"/>
        </w:rPr>
        <w:t>i</w:t>
      </w:r>
      <w:r>
        <w:rPr>
          <w:rFonts w:ascii="Times New Roman" w:hAnsi="Times New Roman" w:cs="Times New Roman" w:eastAsia="Times New Roman"/>
          <w:sz w:val="61"/>
          <w:szCs w:val="61"/>
          <w:color w:val="606060"/>
          <w:spacing w:val="-171"/>
          <w:w w:val="66"/>
          <w:i/>
          <w:position w:val="-6"/>
        </w:rPr>
        <w:t>ş</w:t>
      </w:r>
      <w:r>
        <w:rPr>
          <w:rFonts w:ascii="Arial" w:hAnsi="Arial" w:cs="Arial" w:eastAsia="Arial"/>
          <w:sz w:val="28"/>
          <w:szCs w:val="28"/>
          <w:color w:val="494B4B"/>
          <w:spacing w:val="0"/>
          <w:w w:val="68"/>
          <w:position w:val="23"/>
        </w:rPr>
        <w:t>ıt</w:t>
      </w:r>
      <w:r>
        <w:rPr>
          <w:rFonts w:ascii="Arial" w:hAnsi="Arial" w:cs="Arial" w:eastAsia="Arial"/>
          <w:sz w:val="28"/>
          <w:szCs w:val="28"/>
          <w:color w:val="494B4B"/>
          <w:spacing w:val="-70"/>
          <w:w w:val="68"/>
          <w:position w:val="23"/>
        </w:rPr>
        <w:t>{</w:t>
      </w:r>
      <w:r>
        <w:rPr>
          <w:rFonts w:ascii="Times New Roman" w:hAnsi="Times New Roman" w:cs="Times New Roman" w:eastAsia="Times New Roman"/>
          <w:sz w:val="61"/>
          <w:szCs w:val="61"/>
          <w:color w:val="606060"/>
          <w:spacing w:val="0"/>
          <w:w w:val="66"/>
          <w:i/>
          <w:position w:val="-6"/>
        </w:rPr>
        <w:t>;</w:t>
      </w:r>
      <w:r>
        <w:rPr>
          <w:rFonts w:ascii="Times New Roman" w:hAnsi="Times New Roman" w:cs="Times New Roman" w:eastAsia="Times New Roman"/>
          <w:sz w:val="61"/>
          <w:szCs w:val="61"/>
          <w:color w:val="606060"/>
          <w:spacing w:val="-63"/>
          <w:w w:val="66"/>
          <w:i/>
          <w:position w:val="-6"/>
        </w:rPr>
        <w:t>.</w:t>
      </w:r>
      <w:r>
        <w:rPr>
          <w:rFonts w:ascii="Arial" w:hAnsi="Arial" w:cs="Arial" w:eastAsia="Arial"/>
          <w:sz w:val="20"/>
          <w:szCs w:val="20"/>
          <w:color w:val="494B4B"/>
          <w:spacing w:val="-69"/>
          <w:w w:val="76"/>
          <w:position w:val="23"/>
        </w:rPr>
        <w:t>Y</w:t>
      </w:r>
      <w:r>
        <w:rPr>
          <w:rFonts w:ascii="Times New Roman" w:hAnsi="Times New Roman" w:cs="Times New Roman" w:eastAsia="Times New Roman"/>
          <w:sz w:val="61"/>
          <w:szCs w:val="61"/>
          <w:color w:val="606060"/>
          <w:spacing w:val="-60"/>
          <w:w w:val="66"/>
          <w:i/>
          <w:position w:val="-6"/>
        </w:rPr>
        <w:t>.</w:t>
      </w:r>
      <w:r>
        <w:rPr>
          <w:rFonts w:ascii="Arial" w:hAnsi="Arial" w:cs="Arial" w:eastAsia="Arial"/>
          <w:sz w:val="20"/>
          <w:szCs w:val="20"/>
          <w:color w:val="494B4B"/>
          <w:spacing w:val="0"/>
          <w:w w:val="77"/>
          <w:position w:val="23"/>
        </w:rPr>
        <w:t>a</w:t>
      </w:r>
      <w:r>
        <w:rPr>
          <w:rFonts w:ascii="Arial" w:hAnsi="Arial" w:cs="Arial" w:eastAsia="Arial"/>
          <w:sz w:val="20"/>
          <w:szCs w:val="20"/>
          <w:color w:val="494B4B"/>
          <w:spacing w:val="0"/>
          <w:w w:val="100"/>
          <w:position w:val="23"/>
        </w:rPr>
        <w:tab/>
      </w:r>
      <w:r>
        <w:rPr>
          <w:rFonts w:ascii="Arial" w:hAnsi="Arial" w:cs="Arial" w:eastAsia="Arial"/>
          <w:sz w:val="20"/>
          <w:szCs w:val="20"/>
          <w:color w:val="494B4B"/>
          <w:spacing w:val="0"/>
          <w:w w:val="152"/>
          <w:position w:val="23"/>
        </w:rPr>
        <w:t>t</w:t>
      </w:r>
      <w:r>
        <w:rPr>
          <w:rFonts w:ascii="Arial" w:hAnsi="Arial" w:cs="Arial" w:eastAsia="Arial"/>
          <w:sz w:val="20"/>
          <w:szCs w:val="20"/>
          <w:color w:val="494B4B"/>
          <w:spacing w:val="0"/>
          <w:w w:val="152"/>
          <w:position w:val="23"/>
        </w:rPr>
        <w:t>)e</w:t>
      </w:r>
      <w:r>
        <w:rPr>
          <w:rFonts w:ascii="Arial" w:hAnsi="Arial" w:cs="Arial" w:eastAsia="Arial"/>
          <w:sz w:val="20"/>
          <w:szCs w:val="20"/>
          <w:color w:val="494B4B"/>
          <w:spacing w:val="-45"/>
          <w:w w:val="152"/>
          <w:position w:val="23"/>
        </w:rPr>
        <w:t> </w:t>
      </w:r>
      <w:r>
        <w:rPr>
          <w:rFonts w:ascii="Arial" w:hAnsi="Arial" w:cs="Arial" w:eastAsia="Arial"/>
          <w:sz w:val="20"/>
          <w:szCs w:val="20"/>
          <w:color w:val="494B4B"/>
          <w:spacing w:val="0"/>
          <w:w w:val="80"/>
          <w:position w:val="23"/>
        </w:rPr>
        <w:t>Ac</w:t>
      </w:r>
      <w:r>
        <w:rPr>
          <w:rFonts w:ascii="Arial" w:hAnsi="Arial" w:cs="Arial" w:eastAsia="Arial"/>
          <w:sz w:val="20"/>
          <w:szCs w:val="20"/>
          <w:color w:val="494B4B"/>
          <w:spacing w:val="6"/>
          <w:w w:val="81"/>
          <w:position w:val="23"/>
        </w:rPr>
        <w:t>i</w:t>
      </w:r>
      <w:r>
        <w:rPr>
          <w:rFonts w:ascii="Arial" w:hAnsi="Arial" w:cs="Arial" w:eastAsia="Arial"/>
          <w:sz w:val="20"/>
          <w:szCs w:val="20"/>
          <w:color w:val="727272"/>
          <w:spacing w:val="0"/>
          <w:w w:val="109"/>
          <w:position w:val="23"/>
        </w:rPr>
        <w:t>l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60" w:right="480"/>
          <w:cols w:num="3" w:equalWidth="0">
            <w:col w:w="4104" w:space="582"/>
            <w:col w:w="1018" w:space="2046"/>
            <w:col w:w="3130"/>
          </w:cols>
        </w:sectPr>
      </w:pPr>
      <w:rPr/>
    </w:p>
    <w:p>
      <w:pPr>
        <w:spacing w:before="0" w:after="0" w:line="235" w:lineRule="exact"/>
        <w:ind w:left="2427" w:right="-20"/>
        <w:jc w:val="left"/>
        <w:tabs>
          <w:tab w:pos="3380" w:val="left"/>
          <w:tab w:pos="7860" w:val="left"/>
          <w:tab w:pos="8240" w:val="left"/>
          <w:tab w:pos="8880" w:val="left"/>
          <w:tab w:pos="960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428.487976pt;margin-top:6.505179pt;width:.1pt;height:32.06006pt;mso-position-horizontal-relative:page;mso-position-vertical-relative:paragraph;z-index:-15130" coordorigin="8570,130" coordsize="2,641">
            <v:shape style="position:absolute;left:8570;top:130;width:2;height:641" coordorigin="8570,130" coordsize="0,641" path="m8570,771l8570,130e" filled="f" stroked="t" strokeweight="1.93065pt" strokecolor="#DFDFE1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3.111694pt;margin-top:-9.035307pt;width:52.099631pt;height:8.5pt;mso-position-horizontal-relative:page;mso-position-vertical-relative:paragraph;z-index:-15127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606060"/>
                      <w:spacing w:val="0"/>
                      <w:w w:val="100"/>
                    </w:rPr>
                    <w:t>idfi&lt;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606060"/>
                      <w:spacing w:val="0"/>
                      <w:w w:val="100"/>
                    </w:rPr>
                    <w:t>D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606060"/>
                      <w:spacing w:val="18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94B4B"/>
                      <w:spacing w:val="0"/>
                      <w:w w:val="108"/>
                    </w:rPr>
                    <w:t>'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94B4B"/>
                      <w:spacing w:val="-32"/>
                      <w:w w:val="109"/>
                    </w:rPr>
                    <w:t>·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383B8A"/>
                      <w:spacing w:val="0"/>
                      <w:w w:val="600"/>
                    </w:rPr>
                    <w:t>(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2.407715pt;margin-top:7.522664pt;width:75.23942pt;height:7pt;mso-position-horizontal-relative:page;mso-position-vertical-relative:paragraph;z-index:-15126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tabs>
                      <w:tab w:pos="1340" w:val="left"/>
                    </w:tabs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3A3A3A"/>
                      <w:spacing w:val="0"/>
                      <w:w w:val="407"/>
                    </w:rPr>
                    <w:t>'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3A3A3A"/>
                      <w:spacing w:val="-72"/>
                      <w:w w:val="407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3A3A3A"/>
                      <w:spacing w:val="0"/>
                      <w:w w:val="77"/>
                    </w:rPr>
                    <w:t>,.,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3A3A3A"/>
                      <w:spacing w:val="0"/>
                      <w:w w:val="77"/>
                    </w:rPr>
                    <w:t>  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3A3A3A"/>
                      <w:spacing w:val="10"/>
                      <w:w w:val="77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3A3A3A"/>
                      <w:spacing w:val="0"/>
                      <w:w w:val="180"/>
                    </w:rPr>
                    <w:t>..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3A3A3A"/>
                      <w:spacing w:val="34"/>
                      <w:w w:val="180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3A3A3A"/>
                      <w:spacing w:val="0"/>
                      <w:w w:val="272"/>
                    </w:rPr>
                    <w:t>'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3A3A3A"/>
                      <w:spacing w:val="-55"/>
                      <w:w w:val="272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999999"/>
                      <w:spacing w:val="0"/>
                      <w:w w:val="144"/>
                      <w:i/>
                    </w:rPr>
                    <w:t>)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999999"/>
                      <w:spacing w:val="9"/>
                      <w:w w:val="144"/>
                      <w:i/>
                    </w:rPr>
                    <w:t>,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606060"/>
                      <w:spacing w:val="0"/>
                      <w:w w:val="144"/>
                      <w:i/>
                    </w:rPr>
                    <w:t>i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606060"/>
                      <w:spacing w:val="8"/>
                      <w:w w:val="144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828282"/>
                      <w:spacing w:val="0"/>
                      <w:w w:val="100"/>
                    </w:rPr>
                    <w:t>'•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828282"/>
                      <w:spacing w:val="-28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828282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828282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727272"/>
                      <w:spacing w:val="0"/>
                      <w:w w:val="124"/>
                    </w:rPr>
                    <w:t>...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0"/>
          <w:szCs w:val="30"/>
          <w:color w:val="606060"/>
          <w:spacing w:val="0"/>
          <w:w w:val="74"/>
          <w:position w:val="-11"/>
        </w:rPr>
        <w:t>Abd</w:t>
      </w:r>
      <w:r>
        <w:rPr>
          <w:rFonts w:ascii="Times New Roman" w:hAnsi="Times New Roman" w:cs="Times New Roman" w:eastAsia="Times New Roman"/>
          <w:sz w:val="30"/>
          <w:szCs w:val="30"/>
          <w:color w:val="606060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606060"/>
          <w:spacing w:val="0"/>
          <w:w w:val="100"/>
          <w:position w:val="-11"/>
        </w:rPr>
      </w:r>
      <w:r>
        <w:rPr>
          <w:rFonts w:ascii="Arial" w:hAnsi="Arial" w:cs="Arial" w:eastAsia="Arial"/>
          <w:sz w:val="25"/>
          <w:szCs w:val="25"/>
          <w:color w:val="606060"/>
          <w:spacing w:val="0"/>
          <w:w w:val="175"/>
          <w:position w:val="-11"/>
        </w:rPr>
        <w:t>OPÇ</w:t>
      </w:r>
      <w:r>
        <w:rPr>
          <w:rFonts w:ascii="Arial" w:hAnsi="Arial" w:cs="Arial" w:eastAsia="Arial"/>
          <w:sz w:val="25"/>
          <w:szCs w:val="25"/>
          <w:color w:val="606060"/>
          <w:spacing w:val="-15"/>
          <w:w w:val="176"/>
          <w:position w:val="-1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6"/>
          <w:w w:val="109"/>
          <w:position w:val="-11"/>
        </w:rPr>
        <w:t>M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20"/>
          <w:position w:val="-11"/>
        </w:rPr>
        <w:t>_</w:t>
      </w:r>
      <w:r>
        <w:rPr>
          <w:rFonts w:ascii="Arial" w:hAnsi="Arial" w:cs="Arial" w:eastAsia="Arial"/>
          <w:sz w:val="25"/>
          <w:szCs w:val="25"/>
          <w:color w:val="3A3A3A"/>
          <w:spacing w:val="19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1"/>
        </w:rPr>
        <w:t>umt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3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  <w:position w:val="-11"/>
        </w:rPr>
        <w:t>ZEYBEK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1"/>
        </w:rPr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position w:val="6"/>
        </w:rPr>
        <w:t>1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position w:val="6"/>
        </w:rPr>
      </w:r>
      <w:r>
        <w:rPr>
          <w:rFonts w:ascii="Arial" w:hAnsi="Arial" w:cs="Arial" w:eastAsia="Arial"/>
          <w:sz w:val="16"/>
          <w:szCs w:val="16"/>
          <w:color w:val="727272"/>
          <w:spacing w:val="0"/>
          <w:w w:val="178"/>
          <w:position w:val="6"/>
        </w:rPr>
        <w:t>.</w:t>
      </w:r>
      <w:r>
        <w:rPr>
          <w:rFonts w:ascii="Arial" w:hAnsi="Arial" w:cs="Arial" w:eastAsia="Arial"/>
          <w:sz w:val="16"/>
          <w:szCs w:val="16"/>
          <w:color w:val="727272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6"/>
          <w:szCs w:val="16"/>
          <w:color w:val="727272"/>
          <w:spacing w:val="0"/>
          <w:w w:val="100"/>
          <w:position w:val="6"/>
        </w:rPr>
      </w:r>
      <w:r>
        <w:rPr>
          <w:rFonts w:ascii="Arial" w:hAnsi="Arial" w:cs="Arial" w:eastAsia="Arial"/>
          <w:sz w:val="16"/>
          <w:szCs w:val="16"/>
          <w:color w:val="999999"/>
          <w:spacing w:val="0"/>
          <w:w w:val="100"/>
          <w:position w:val="6"/>
        </w:rPr>
        <w:t>••</w:t>
      </w:r>
      <w:r>
        <w:rPr>
          <w:rFonts w:ascii="Arial" w:hAnsi="Arial" w:cs="Arial" w:eastAsia="Arial"/>
          <w:sz w:val="16"/>
          <w:szCs w:val="16"/>
          <w:color w:val="999999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6"/>
          <w:szCs w:val="16"/>
          <w:color w:val="999999"/>
          <w:spacing w:val="0"/>
          <w:w w:val="100"/>
          <w:position w:val="6"/>
        </w:rPr>
      </w:r>
      <w:r>
        <w:rPr>
          <w:rFonts w:ascii="Arial" w:hAnsi="Arial" w:cs="Arial" w:eastAsia="Arial"/>
          <w:sz w:val="16"/>
          <w:szCs w:val="16"/>
          <w:color w:val="828282"/>
          <w:spacing w:val="0"/>
          <w:w w:val="119"/>
          <w:position w:val="6"/>
        </w:rPr>
        <w:t>'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60" w:right="480"/>
        </w:sectPr>
      </w:pPr>
      <w:rPr/>
    </w:p>
    <w:p>
      <w:pPr>
        <w:spacing w:before="0" w:after="0" w:line="2" w:lineRule="exact"/>
        <w:ind w:right="-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7"/>
          <w:szCs w:val="7"/>
          <w:color w:val="494B4B"/>
          <w:w w:val="600"/>
          <w:position w:val="-8"/>
        </w:rPr>
        <w:t>,</w:t>
      </w:r>
      <w:r>
        <w:rPr>
          <w:rFonts w:ascii="Arial" w:hAnsi="Arial" w:cs="Arial" w:eastAsia="Arial"/>
          <w:sz w:val="7"/>
          <w:szCs w:val="7"/>
          <w:color w:val="494B4B"/>
          <w:spacing w:val="-11"/>
          <w:w w:val="100"/>
          <w:position w:val="-8"/>
        </w:rPr>
        <w:t> </w:t>
      </w:r>
      <w:r>
        <w:rPr>
          <w:rFonts w:ascii="Arial" w:hAnsi="Arial" w:cs="Arial" w:eastAsia="Arial"/>
          <w:sz w:val="7"/>
          <w:szCs w:val="7"/>
          <w:color w:val="727272"/>
          <w:spacing w:val="0"/>
          <w:w w:val="131"/>
          <w:position w:val="-8"/>
        </w:rPr>
        <w:t>.</w:t>
      </w:r>
      <w:r>
        <w:rPr>
          <w:rFonts w:ascii="Arial" w:hAnsi="Arial" w:cs="Arial" w:eastAsia="Arial"/>
          <w:sz w:val="7"/>
          <w:szCs w:val="7"/>
          <w:color w:val="727272"/>
          <w:spacing w:val="-5"/>
          <w:w w:val="131"/>
          <w:position w:val="-8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494B4B"/>
          <w:spacing w:val="-22"/>
          <w:w w:val="121"/>
          <w:position w:val="-18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999999"/>
          <w:spacing w:val="0"/>
          <w:w w:val="43"/>
          <w:position w:val="-18"/>
        </w:rPr>
        <w:t>..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" w:lineRule="exact"/>
        <w:ind w:right="-20"/>
        <w:jc w:val="left"/>
        <w:rPr>
          <w:rFonts w:ascii="Arial" w:hAnsi="Arial" w:cs="Arial" w:eastAsia="Arial"/>
          <w:sz w:val="9"/>
          <w:szCs w:val="9"/>
        </w:rPr>
      </w:pPr>
      <w:rPr/>
      <w:r>
        <w:rPr/>
        <w:br w:type="column"/>
      </w:r>
      <w:r>
        <w:rPr>
          <w:rFonts w:ascii="Arial" w:hAnsi="Arial" w:cs="Arial" w:eastAsia="Arial"/>
          <w:sz w:val="9"/>
          <w:szCs w:val="9"/>
          <w:color w:val="606060"/>
          <w:spacing w:val="0"/>
          <w:w w:val="100"/>
          <w:b/>
          <w:bCs/>
          <w:position w:val="-8"/>
        </w:rPr>
        <w:t>C</w:t>
      </w:r>
      <w:r>
        <w:rPr>
          <w:rFonts w:ascii="Arial" w:hAnsi="Arial" w:cs="Arial" w:eastAsia="Arial"/>
          <w:sz w:val="9"/>
          <w:szCs w:val="9"/>
          <w:color w:val="606060"/>
          <w:spacing w:val="0"/>
          <w:w w:val="100"/>
          <w:b/>
          <w:bCs/>
          <w:position w:val="-8"/>
        </w:rPr>
        <w:t>     </w:t>
      </w:r>
      <w:r>
        <w:rPr>
          <w:rFonts w:ascii="Arial" w:hAnsi="Arial" w:cs="Arial" w:eastAsia="Arial"/>
          <w:sz w:val="9"/>
          <w:szCs w:val="9"/>
          <w:color w:val="606060"/>
          <w:spacing w:val="15"/>
          <w:w w:val="100"/>
          <w:b/>
          <w:bCs/>
          <w:position w:val="-8"/>
        </w:rPr>
        <w:t> </w:t>
      </w:r>
      <w:r>
        <w:rPr>
          <w:rFonts w:ascii="Arial" w:hAnsi="Arial" w:cs="Arial" w:eastAsia="Arial"/>
          <w:sz w:val="9"/>
          <w:szCs w:val="9"/>
          <w:color w:val="606060"/>
          <w:spacing w:val="0"/>
          <w:w w:val="422"/>
          <w:position w:val="-8"/>
        </w:rPr>
        <w:t>'</w:t>
      </w:r>
      <w:r>
        <w:rPr>
          <w:rFonts w:ascii="Arial" w:hAnsi="Arial" w:cs="Arial" w:eastAsia="Arial"/>
          <w:sz w:val="9"/>
          <w:szCs w:val="9"/>
          <w:color w:val="606060"/>
          <w:spacing w:val="-58"/>
          <w:w w:val="422"/>
          <w:position w:val="-8"/>
        </w:rPr>
        <w:t> </w:t>
      </w:r>
      <w:r>
        <w:rPr>
          <w:rFonts w:ascii="Arial" w:hAnsi="Arial" w:cs="Arial" w:eastAsia="Arial"/>
          <w:sz w:val="9"/>
          <w:szCs w:val="9"/>
          <w:color w:val="606060"/>
          <w:spacing w:val="0"/>
          <w:w w:val="140"/>
          <w:position w:val="-8"/>
        </w:rPr>
        <w:t>..</w:t>
      </w:r>
      <w:r>
        <w:rPr>
          <w:rFonts w:ascii="Arial" w:hAnsi="Arial" w:cs="Arial" w:eastAsia="Arial"/>
          <w:sz w:val="9"/>
          <w:szCs w:val="9"/>
          <w:color w:val="606060"/>
          <w:spacing w:val="-11"/>
          <w:w w:val="140"/>
          <w:position w:val="-8"/>
        </w:rPr>
        <w:t> </w:t>
      </w:r>
      <w:r>
        <w:rPr>
          <w:rFonts w:ascii="Arial" w:hAnsi="Arial" w:cs="Arial" w:eastAsia="Arial"/>
          <w:sz w:val="9"/>
          <w:szCs w:val="9"/>
          <w:color w:val="AAAAAA"/>
          <w:spacing w:val="0"/>
          <w:w w:val="100"/>
          <w:position w:val="-8"/>
        </w:rPr>
        <w:t>•</w:t>
      </w:r>
      <w:r>
        <w:rPr>
          <w:rFonts w:ascii="Arial" w:hAnsi="Arial" w:cs="Arial" w:eastAsia="Arial"/>
          <w:sz w:val="9"/>
          <w:szCs w:val="9"/>
          <w:color w:val="AAAAAA"/>
          <w:spacing w:val="-7"/>
          <w:w w:val="100"/>
          <w:position w:val="-8"/>
        </w:rPr>
        <w:t> </w:t>
      </w:r>
      <w:r>
        <w:rPr>
          <w:rFonts w:ascii="Arial" w:hAnsi="Arial" w:cs="Arial" w:eastAsia="Arial"/>
          <w:sz w:val="9"/>
          <w:szCs w:val="9"/>
          <w:color w:val="BCBCBC"/>
          <w:spacing w:val="-20"/>
          <w:w w:val="250"/>
          <w:position w:val="-8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828282"/>
          <w:spacing w:val="0"/>
          <w:w w:val="78"/>
          <w:b/>
          <w:bCs/>
          <w:i/>
          <w:position w:val="-8"/>
        </w:rPr>
        <w:t>'j,ol·</w:t>
      </w:r>
      <w:r>
        <w:rPr>
          <w:rFonts w:ascii="Times New Roman" w:hAnsi="Times New Roman" w:cs="Times New Roman" w:eastAsia="Times New Roman"/>
          <w:sz w:val="8"/>
          <w:szCs w:val="8"/>
          <w:color w:val="828282"/>
          <w:spacing w:val="0"/>
          <w:w w:val="100"/>
          <w:b/>
          <w:bCs/>
          <w:i/>
          <w:position w:val="-8"/>
        </w:rPr>
        <w:t>        </w:t>
      </w:r>
      <w:r>
        <w:rPr>
          <w:rFonts w:ascii="Times New Roman" w:hAnsi="Times New Roman" w:cs="Times New Roman" w:eastAsia="Times New Roman"/>
          <w:sz w:val="8"/>
          <w:szCs w:val="8"/>
          <w:color w:val="828282"/>
          <w:spacing w:val="-5"/>
          <w:w w:val="100"/>
          <w:b/>
          <w:bCs/>
          <w:i/>
          <w:position w:val="-8"/>
        </w:rPr>
        <w:t> </w:t>
      </w:r>
      <w:r>
        <w:rPr>
          <w:rFonts w:ascii="Arial" w:hAnsi="Arial" w:cs="Arial" w:eastAsia="Arial"/>
          <w:sz w:val="9"/>
          <w:szCs w:val="9"/>
          <w:color w:val="3A3A3A"/>
          <w:spacing w:val="0"/>
          <w:w w:val="100"/>
          <w:i/>
          <w:position w:val="-8"/>
        </w:rPr>
        <w:t>'!·</w:t>
      </w:r>
      <w:r>
        <w:rPr>
          <w:rFonts w:ascii="Arial" w:hAnsi="Arial" w:cs="Arial" w:eastAsia="Arial"/>
          <w:sz w:val="9"/>
          <w:szCs w:val="9"/>
          <w:color w:val="3A3A3A"/>
          <w:spacing w:val="3"/>
          <w:w w:val="100"/>
          <w:i/>
          <w:position w:val="-8"/>
        </w:rPr>
        <w:t> </w:t>
      </w:r>
      <w:r>
        <w:rPr>
          <w:rFonts w:ascii="Arial" w:hAnsi="Arial" w:cs="Arial" w:eastAsia="Arial"/>
          <w:sz w:val="9"/>
          <w:szCs w:val="9"/>
          <w:color w:val="3A3A3A"/>
          <w:spacing w:val="0"/>
          <w:w w:val="100"/>
          <w:i/>
          <w:position w:val="-8"/>
        </w:rPr>
        <w:t>.</w:t>
      </w:r>
      <w:r>
        <w:rPr>
          <w:rFonts w:ascii="Arial" w:hAnsi="Arial" w:cs="Arial" w:eastAsia="Arial"/>
          <w:sz w:val="9"/>
          <w:szCs w:val="9"/>
          <w:color w:val="3A3A3A"/>
          <w:spacing w:val="0"/>
          <w:w w:val="100"/>
          <w:i/>
          <w:position w:val="-8"/>
        </w:rPr>
        <w:t>    </w:t>
      </w:r>
      <w:r>
        <w:rPr>
          <w:rFonts w:ascii="Arial" w:hAnsi="Arial" w:cs="Arial" w:eastAsia="Arial"/>
          <w:sz w:val="9"/>
          <w:szCs w:val="9"/>
          <w:color w:val="3A3A3A"/>
          <w:spacing w:val="17"/>
          <w:w w:val="100"/>
          <w:i/>
          <w:position w:val="-8"/>
        </w:rPr>
        <w:t> </w:t>
      </w:r>
      <w:r>
        <w:rPr>
          <w:rFonts w:ascii="Arial" w:hAnsi="Arial" w:cs="Arial" w:eastAsia="Arial"/>
          <w:sz w:val="9"/>
          <w:szCs w:val="9"/>
          <w:color w:val="494B4B"/>
          <w:spacing w:val="0"/>
          <w:w w:val="50"/>
          <w:position w:val="-8"/>
        </w:rPr>
        <w:t>....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60" w:right="480"/>
          <w:cols w:num="2" w:equalWidth="0">
            <w:col w:w="8252" w:space="115"/>
            <w:col w:w="2513"/>
          </w:cols>
        </w:sectPr>
      </w:pPr>
      <w:rPr/>
    </w:p>
    <w:p>
      <w:pPr>
        <w:spacing w:before="0" w:after="0" w:line="491" w:lineRule="exact"/>
        <w:ind w:left="177" w:right="-20"/>
        <w:jc w:val="left"/>
        <w:tabs>
          <w:tab w:pos="2420" w:val="left"/>
          <w:tab w:pos="8000" w:val="left"/>
        </w:tabs>
        <w:rPr>
          <w:rFonts w:ascii="Arial" w:hAnsi="Arial" w:cs="Arial" w:eastAsia="Arial"/>
          <w:sz w:val="47"/>
          <w:szCs w:val="47"/>
        </w:rPr>
      </w:pPr>
      <w:rPr/>
      <w:r>
        <w:rPr/>
        <w:pict>
          <v:group style="position:absolute;margin-left:32.069481pt;margin-top:23.613665pt;width:532.257672pt;height:800.565228pt;mso-position-horizontal-relative:page;mso-position-vertical-relative:page;z-index:-15133" coordorigin="641,472" coordsize="10645,16011">
            <v:group style="position:absolute;left:646;top:494;width:598;height:2" coordorigin="646,494" coordsize="598,2">
              <v:shape style="position:absolute;left:646;top:494;width:598;height:2" coordorigin="646,494" coordsize="598,0" path="m646,494l1244,494e" filled="f" stroked="t" strokeweight=".478649pt" strokecolor="#7C7C7C">
                <v:path arrowok="t"/>
              </v:shape>
            </v:group>
            <v:group style="position:absolute;left:1292;top:491;width:2556;height:2" coordorigin="1292,491" coordsize="2556,2">
              <v:shape style="position:absolute;left:1292;top:491;width:2556;height:2" coordorigin="1292,491" coordsize="2556,0" path="m1292,491l3848,491e" filled="f" stroked="t" strokeweight=".478649pt" strokecolor="#838383">
                <v:path arrowok="t"/>
              </v:shape>
            </v:group>
            <v:group style="position:absolute;left:7400;top:489;width:488;height:2" coordorigin="7400,489" coordsize="488,2">
              <v:shape style="position:absolute;left:7400;top:489;width:488;height:2" coordorigin="7400,489" coordsize="488,0" path="m7400,489l7888,489e" filled="f" stroked="t" strokeweight=".478649pt" strokecolor="#4B4B4B">
                <v:path arrowok="t"/>
              </v:shape>
            </v:group>
            <v:group style="position:absolute;left:656;top:489;width:10578;height:2" coordorigin="656,489" coordsize="10578,2">
              <v:shape style="position:absolute;left:656;top:489;width:10578;height:2" coordorigin="656,489" coordsize="10578,0" path="m656,489l11234,489e" filled="f" stroked="t" strokeweight=".717973pt" strokecolor="#777777">
                <v:path arrowok="t"/>
              </v:shape>
            </v:group>
            <v:group style="position:absolute;left:9188;top:479;width:2;height:1544" coordorigin="9188,479" coordsize="2,1544">
              <v:shape style="position:absolute;left:9188;top:479;width:2;height:1544" coordorigin="9188,479" coordsize="0,1544" path="m9188,2023l9188,479e" filled="f" stroked="t" strokeweight=".717973pt" strokecolor="#676767">
                <v:path arrowok="t"/>
              </v:shape>
            </v:group>
            <v:group style="position:absolute;left:9903;top:484;width:1331;height:2" coordorigin="9903,484" coordsize="1331,2">
              <v:shape style="position:absolute;left:9903;top:484;width:1331;height:2" coordorigin="9903,484" coordsize="1331,0" path="m9903,484l11234,484e" filled="f" stroked="t" strokeweight=".478649pt" strokecolor="#606060">
                <v:path arrowok="t"/>
              </v:shape>
            </v:group>
            <v:group style="position:absolute;left:11239;top:479;width:2;height:4272" coordorigin="11239,479" coordsize="2,4272">
              <v:shape style="position:absolute;left:11239;top:479;width:2;height:4272" coordorigin="11239,479" coordsize="0,4272" path="m11239,4751l11239,479e" filled="f" stroked="t" strokeweight=".717973pt" strokecolor="#646464">
                <v:path arrowok="t"/>
              </v:shape>
            </v:group>
            <v:group style="position:absolute;left:658;top:489;width:2;height:1064" coordorigin="658,489" coordsize="2,1064">
              <v:shape style="position:absolute;left:658;top:489;width:2;height:1064" coordorigin="658,489" coordsize="0,1064" path="m658,1553l658,489e" filled="f" stroked="t" strokeweight=".478649pt" strokecolor="#979797">
                <v:path arrowok="t"/>
              </v:shape>
            </v:group>
            <v:group style="position:absolute;left:2338;top:489;width:2;height:1529" coordorigin="2338,489" coordsize="2,1529">
              <v:shape style="position:absolute;left:2338;top:489;width:2;height:1529" coordorigin="2338,489" coordsize="0,1529" path="m2338,2018l2338,489e" filled="f" stroked="t" strokeweight=".957298pt" strokecolor="#939393">
                <v:path arrowok="t"/>
              </v:shape>
            </v:group>
            <v:group style="position:absolute;left:2341;top:1280;width:2;height:273" coordorigin="2341,1280" coordsize="2,273">
              <v:shape style="position:absolute;left:2341;top:1280;width:2;height:273" coordorigin="2341,1280" coordsize="0,273" path="m2341,1553l2341,1280e" filled="f" stroked="t" strokeweight=".478649pt" strokecolor="#A3A3A3">
                <v:path arrowok="t"/>
              </v:shape>
            </v:group>
            <v:group style="position:absolute;left:665;top:1458;width:2;height:4785" coordorigin="665,1458" coordsize="2,4785">
              <v:shape style="position:absolute;left:665;top:1458;width:2;height:4785" coordorigin="665,1458" coordsize="0,4785" path="m665,6242l665,1458e" filled="f" stroked="t" strokeweight=".717973pt" strokecolor="#606060">
                <v:path arrowok="t"/>
              </v:shape>
            </v:group>
            <v:group style="position:absolute;left:2293;top:2014;width:1297;height:2" coordorigin="2293,2014" coordsize="1297,2">
              <v:shape style="position:absolute;left:2293;top:2014;width:1297;height:2" coordorigin="2293,2014" coordsize="1297,0" path="m2293,2014l3590,2014e" filled="f" stroked="t" strokeweight=".478649pt" strokecolor="#777777">
                <v:path arrowok="t"/>
              </v:shape>
            </v:group>
            <v:group style="position:absolute;left:5930;top:2014;width:1091;height:2" coordorigin="5930,2014" coordsize="1091,2">
              <v:shape style="position:absolute;left:5930;top:2014;width:1091;height:2" coordorigin="5930,2014" coordsize="1091,0" path="m5930,2014l7022,2014e" filled="f" stroked="t" strokeweight=".478649pt" strokecolor="#7C7C7C">
                <v:path arrowok="t"/>
              </v:shape>
            </v:group>
            <v:group style="position:absolute;left:656;top:2014;width:9305;height:2" coordorigin="656,2014" coordsize="9305,2">
              <v:shape style="position:absolute;left:656;top:2014;width:9305;height:2" coordorigin="656,2014" coordsize="9305,0" path="m656,2014l9961,2014e" filled="f" stroked="t" strokeweight=".717973pt" strokecolor="#909090">
                <v:path arrowok="t"/>
              </v:shape>
            </v:group>
            <v:group style="position:absolute;left:9903;top:2009;width:1335;height:2" coordorigin="9903,2009" coordsize="1335,2">
              <v:shape style="position:absolute;left:9903;top:2009;width:1335;height:2" coordorigin="9903,2009" coordsize="1335,0" path="m9903,2009l11239,2009e" filled="f" stroked="t" strokeweight=".478649pt" strokecolor="#747474">
                <v:path arrowok="t"/>
              </v:shape>
            </v:group>
            <v:group style="position:absolute;left:11234;top:479;width:2;height:1563" coordorigin="11234,479" coordsize="2,1563">
              <v:shape style="position:absolute;left:11234;top:479;width:2;height:1563" coordorigin="11234,479" coordsize="0,1563" path="m11234,2042l11234,479e" filled="f" stroked="t" strokeweight=".478649pt" strokecolor="#646464">
                <v:path arrowok="t"/>
              </v:shape>
            </v:group>
            <v:group style="position:absolute;left:668;top:1458;width:2;height:4785" coordorigin="668,1458" coordsize="2,4785">
              <v:shape style="position:absolute;left:668;top:1458;width:2;height:4785" coordorigin="668,1458" coordsize="0,4785" path="m668,6242l668,1458e" filled="f" stroked="t" strokeweight=".717973pt" strokecolor="#5B5B5B">
                <v:path arrowok="t"/>
              </v:shape>
            </v:group>
            <v:group style="position:absolute;left:3418;top:2009;width:2;height:494" coordorigin="3418,2009" coordsize="2,494">
              <v:shape style="position:absolute;left:3418;top:2009;width:2;height:494" coordorigin="3418,2009" coordsize="0,494" path="m3418,2503l3418,2009e" filled="f" stroked="t" strokeweight=".957298pt" strokecolor="#646464">
                <v:path arrowok="t"/>
              </v:shape>
            </v:group>
            <v:group style="position:absolute;left:661;top:2253;width:9300;height:2" coordorigin="661,2253" coordsize="9300,2">
              <v:shape style="position:absolute;left:661;top:2253;width:9300;height:2" coordorigin="661,2253" coordsize="9300,0" path="m661,2253l9961,2253e" filled="f" stroked="t" strokeweight=".717973pt" strokecolor="#8C8C8C">
                <v:path arrowok="t"/>
              </v:shape>
            </v:group>
            <v:group style="position:absolute;left:9903;top:2251;width:1340;height:2" coordorigin="9903,2251" coordsize="1340,2">
              <v:shape style="position:absolute;left:9903;top:2251;width:1340;height:2" coordorigin="9903,2251" coordsize="1340,0" path="m9903,2251l11243,2251e" filled="f" stroked="t" strokeweight=".478649pt" strokecolor="#777777">
                <v:path arrowok="t"/>
              </v:shape>
            </v:group>
            <v:group style="position:absolute;left:661;top:2498;width:1819;height:2" coordorigin="661,2498" coordsize="1819,2">
              <v:shape style="position:absolute;left:661;top:2498;width:1819;height:2" coordorigin="661,2498" coordsize="1819,0" path="m661,2498l2479,2498e" filled="f" stroked="t" strokeweight=".957298pt" strokecolor="#909090">
                <v:path arrowok="t"/>
              </v:shape>
            </v:group>
            <v:group style="position:absolute;left:2298;top:2493;width:1350;height:2" coordorigin="2298,2493" coordsize="1350,2">
              <v:shape style="position:absolute;left:2298;top:2493;width:1350;height:2" coordorigin="2298,2493" coordsize="1350,0" path="m2298,2493l3647,2493e" filled="f" stroked="t" strokeweight=".478649pt" strokecolor="#676767">
                <v:path arrowok="t"/>
              </v:shape>
            </v:group>
            <v:group style="position:absolute;left:3360;top:2493;width:7888;height:2" coordorigin="3360,2493" coordsize="7888,2">
              <v:shape style="position:absolute;left:3360;top:2493;width:7888;height:2" coordorigin="3360,2493" coordsize="7888,0" path="m3360,2493l11248,2493e" filled="f" stroked="t" strokeweight=".717973pt" strokecolor="#808080">
                <v:path arrowok="t"/>
              </v:shape>
            </v:group>
            <v:group style="position:absolute;left:4629;top:2738;width:349;height:2" coordorigin="4629,2738" coordsize="349,2">
              <v:shape style="position:absolute;left:4629;top:2738;width:349;height:2" coordorigin="4629,2738" coordsize="349,0" path="m4629,2738l4978,2738e" filled="f" stroked="t" strokeweight=".478649pt" strokecolor="#545454">
                <v:path arrowok="t"/>
              </v:shape>
            </v:group>
            <v:group style="position:absolute;left:661;top:2735;width:10588;height:2" coordorigin="661,2735" coordsize="10588,2">
              <v:shape style="position:absolute;left:661;top:2735;width:10588;height:2" coordorigin="661,2735" coordsize="10588,0" path="m661,2735l11248,2735e" filled="f" stroked="t" strokeweight=".717973pt" strokecolor="#747474">
                <v:path arrowok="t"/>
              </v:shape>
            </v:group>
            <v:group style="position:absolute;left:661;top:2977;width:4025;height:2" coordorigin="661,2977" coordsize="4025,2">
              <v:shape style="position:absolute;left:661;top:2977;width:4025;height:2" coordorigin="661,2977" coordsize="4025,0" path="m661,2977l4686,2977e" filled="f" stroked="t" strokeweight=".717973pt" strokecolor="#707070">
                <v:path arrowok="t"/>
              </v:shape>
            </v:group>
            <v:group style="position:absolute;left:4629;top:2977;width:349;height:2" coordorigin="4629,2977" coordsize="349,2">
              <v:shape style="position:absolute;left:4629;top:2977;width:349;height:2" coordorigin="4629,2977" coordsize="349,0" path="m4629,2977l4978,2977e" filled="f" stroked="t" strokeweight=".478649pt" strokecolor="#444444">
                <v:path arrowok="t"/>
              </v:shape>
            </v:group>
            <v:group style="position:absolute;left:4921;top:2975;width:3796;height:2" coordorigin="4921,2975" coordsize="3796,2">
              <v:shape style="position:absolute;left:4921;top:2975;width:3796;height:2" coordorigin="4921,2975" coordsize="3796,0" path="m4921,2975l8716,2975e" filled="f" stroked="t" strokeweight=".717973pt" strokecolor="#777777">
                <v:path arrowok="t"/>
              </v:shape>
            </v:group>
            <v:group style="position:absolute;left:8659;top:2977;width:742;height:2" coordorigin="8659,2977" coordsize="742,2">
              <v:shape style="position:absolute;left:8659;top:2977;width:742;height:2" coordorigin="8659,2977" coordsize="742,0" path="m8659,2977l9401,2977e" filled="f" stroked="t" strokeweight=".478649pt" strokecolor="#575757">
                <v:path arrowok="t"/>
              </v:shape>
            </v:group>
            <v:group style="position:absolute;left:9343;top:2977;width:617;height:2" coordorigin="9343,2977" coordsize="617,2">
              <v:shape style="position:absolute;left:9343;top:2977;width:617;height:2" coordorigin="9343,2977" coordsize="617,0" path="m9343,2977l9961,2977e" filled="f" stroked="t" strokeweight=".478649pt" strokecolor="#3F3F3F">
                <v:path arrowok="t"/>
              </v:shape>
            </v:group>
            <v:group style="position:absolute;left:9903;top:2977;width:823;height:2" coordorigin="9903,2977" coordsize="823,2">
              <v:shape style="position:absolute;left:9903;top:2977;width:823;height:2" coordorigin="9903,2977" coordsize="823,0" path="m9903,2977l10727,2977e" filled="f" stroked="t" strokeweight=".478649pt" strokecolor="#575757">
                <v:path arrowok="t"/>
              </v:shape>
            </v:group>
            <v:group style="position:absolute;left:10511;top:2975;width:737;height:2" coordorigin="10511,2975" coordsize="737,2">
              <v:shape style="position:absolute;left:10511;top:2975;width:737;height:2" coordorigin="10511,2975" coordsize="737,0" path="m10511,2975l11248,2975e" filled="f" stroked="t" strokeweight=".957298pt" strokecolor="#808080">
                <v:path arrowok="t"/>
              </v:shape>
            </v:group>
            <v:group style="position:absolute;left:661;top:3224;width:1311;height:2" coordorigin="661,3224" coordsize="1311,2">
              <v:shape style="position:absolute;left:661;top:3224;width:1311;height:2" coordorigin="661,3224" coordsize="1311,0" path="m661,3224l1972,3224e" filled="f" stroked="t" strokeweight=".957298pt" strokecolor="#878787">
                <v:path arrowok="t"/>
              </v:shape>
            </v:group>
            <v:group style="position:absolute;left:1694;top:3227;width:661;height:2" coordorigin="1694,3227" coordsize="661,2">
              <v:shape style="position:absolute;left:1694;top:3227;width:661;height:2" coordorigin="1694,3227" coordsize="661,0" path="m1694,3227l2355,3227e" filled="f" stroked="t" strokeweight=".717973pt" strokecolor="#747474">
                <v:path arrowok="t"/>
              </v:shape>
            </v:group>
            <v:group style="position:absolute;left:2298;top:3222;width:924;height:2" coordorigin="2298,3222" coordsize="924,2">
              <v:shape style="position:absolute;left:2298;top:3222;width:924;height:2" coordorigin="2298,3222" coordsize="924,0" path="m2298,3222l3221,3222e" filled="f" stroked="t" strokeweight=".478649pt" strokecolor="#575757">
                <v:path arrowok="t"/>
              </v:shape>
            </v:group>
            <v:group style="position:absolute;left:3164;top:3222;width:258;height:2" coordorigin="3164,3222" coordsize="258,2">
              <v:shape style="position:absolute;left:3164;top:3222;width:258;height:2" coordorigin="3164,3222" coordsize="258,0" path="m3164,3222l3422,3222e" filled="f" stroked="t" strokeweight=".478649pt" strokecolor="#6B6B6B">
                <v:path arrowok="t"/>
              </v:shape>
            </v:group>
            <v:group style="position:absolute;left:3317;top:3220;width:3145;height:2" coordorigin="3317,3220" coordsize="3145,2">
              <v:shape style="position:absolute;left:3317;top:3220;width:3145;height:2" coordorigin="3317,3220" coordsize="3145,0" path="m3317,3220l6462,3220e" filled="f" stroked="t" strokeweight=".717973pt" strokecolor="#777777">
                <v:path arrowok="t"/>
              </v:shape>
            </v:group>
            <v:group style="position:absolute;left:6404;top:3222;width:617;height:2" coordorigin="6404,3222" coordsize="617,2">
              <v:shape style="position:absolute;left:6404;top:3222;width:617;height:2" coordorigin="6404,3222" coordsize="617,0" path="m6404,3222l7022,3222e" filled="f" stroked="t" strokeweight=".478649pt" strokecolor="#676767">
                <v:path arrowok="t"/>
              </v:shape>
            </v:group>
            <v:group style="position:absolute;left:6964;top:3220;width:4092;height:2" coordorigin="6964,3220" coordsize="4092,2">
              <v:shape style="position:absolute;left:6964;top:3220;width:4092;height:2" coordorigin="6964,3220" coordsize="4092,0" path="m6964,3220l11057,3220e" filled="f" stroked="t" strokeweight=".957298pt" strokecolor="#777777">
                <v:path arrowok="t"/>
              </v:shape>
            </v:group>
            <v:group style="position:absolute;left:9903;top:3217;width:1345;height:2" coordorigin="9903,3217" coordsize="1345,2">
              <v:shape style="position:absolute;left:9903;top:3217;width:1345;height:2" coordorigin="9903,3217" coordsize="1345,0" path="m9903,3217l11248,3217e" filled="f" stroked="t" strokeweight=".478649pt" strokecolor="#606060">
                <v:path arrowok="t"/>
              </v:shape>
            </v:group>
            <v:group style="position:absolute;left:11241;top:2963;width:2;height:724" coordorigin="11241,2963" coordsize="2,724">
              <v:shape style="position:absolute;left:11241;top:2963;width:2;height:724" coordorigin="11241,2963" coordsize="0,724" path="m11241,3687l11241,2963e" filled="f" stroked="t" strokeweight=".717973pt" strokecolor="#4F4F4F">
                <v:path arrowok="t"/>
              </v:shape>
            </v:group>
            <v:group style="position:absolute;left:3820;top:3203;width:2;height:264" coordorigin="3820,3203" coordsize="2,264">
              <v:shape style="position:absolute;left:3820;top:3203;width:2;height:264" coordorigin="3820,3203" coordsize="0,264" path="m3820,3466l3820,3203e" filled="f" stroked="t" strokeweight=".239324pt" strokecolor="#838383">
                <v:path arrowok="t"/>
              </v:shape>
            </v:group>
            <v:group style="position:absolute;left:3820;top:3466;width:2;height:187" coordorigin="3820,3466" coordsize="2,187">
              <v:shape style="position:absolute;left:3820;top:3466;width:2;height:187" coordorigin="3820,3466" coordsize="0,187" path="m3820,3653l3820,3466e" filled="f" stroked="t" strokeweight=".239324pt" strokecolor="#000000">
                <v:path arrowok="t"/>
              </v:shape>
            </v:group>
            <v:group style="position:absolute;left:6988;top:3653;width:2197;height:2" coordorigin="6988,3653" coordsize="2197,2">
              <v:shape style="position:absolute;left:6988;top:3653;width:2197;height:2" coordorigin="6988,3653" coordsize="2197,0" path="m6988,3653l9185,3653e" filled="f" stroked="t" strokeweight=".239324pt" strokecolor="#4F4F4F">
                <v:path arrowok="t"/>
              </v:shape>
            </v:group>
            <v:group style="position:absolute;left:9185;top:3653;width:1513;height:2" coordorigin="9185,3653" coordsize="1513,2">
              <v:shape style="position:absolute;left:9185;top:3653;width:1513;height:2" coordorigin="9185,3653" coordsize="1513,0" path="m9185,3653l10698,3653e" filled="f" stroked="t" strokeweight=".239324pt" strokecolor="#000000">
                <v:path arrowok="t"/>
              </v:shape>
            </v:group>
            <v:group style="position:absolute;left:10698;top:3653;width:555;height:2" coordorigin="10698,3653" coordsize="555,2">
              <v:shape style="position:absolute;left:10698;top:3653;width:555;height:2" coordorigin="10698,3653" coordsize="555,0" path="m10698,3653l11253,3653e" filled="f" stroked="t" strokeweight=".239324pt" strokecolor="#444444">
                <v:path arrowok="t"/>
              </v:shape>
            </v:group>
            <v:group style="position:absolute;left:1694;top:3960;width:661;height:2" coordorigin="1694,3960" coordsize="661,2">
              <v:shape style="position:absolute;left:1694;top:3960;width:661;height:2" coordorigin="1694,3960" coordsize="661,0" path="m1694,3960l2355,3960e" filled="f" stroked="t" strokeweight=".478649pt" strokecolor="#939393">
                <v:path arrowok="t"/>
              </v:shape>
            </v:group>
            <v:group style="position:absolute;left:656;top:3960;width:3197;height:2" coordorigin="656,3960" coordsize="3197,2">
              <v:shape style="position:absolute;left:656;top:3960;width:3197;height:2" coordorigin="656,3960" coordsize="3197,0" path="m656,3960l3853,3960e" filled="f" stroked="t" strokeweight=".957298pt" strokecolor="#ACACAC">
                <v:path arrowok="t"/>
              </v:shape>
            </v:group>
            <v:group style="position:absolute;left:3820;top:3653;width:2;height:297" coordorigin="3820,3653" coordsize="2,297">
              <v:shape style="position:absolute;left:3820;top:3653;width:2;height:297" coordorigin="3820,3653" coordsize="0,297" path="m3820,3951l3820,3653e" filled="f" stroked="t" strokeweight=".239324pt" strokecolor="#939393">
                <v:path arrowok="t"/>
              </v:shape>
            </v:group>
            <v:group style="position:absolute;left:3695;top:3955;width:2767;height:2" coordorigin="3695,3955" coordsize="2767,2">
              <v:shape style="position:absolute;left:3695;top:3955;width:2767;height:2" coordorigin="3695,3955" coordsize="2767,0" path="m3695,3955l6462,3955e" filled="f" stroked="t" strokeweight=".957298pt" strokecolor="#646464">
                <v:path arrowok="t"/>
              </v:shape>
            </v:group>
            <v:group style="position:absolute;left:3944;top:3951;width:1905;height:2" coordorigin="3944,3951" coordsize="1905,2">
              <v:shape style="position:absolute;left:3944;top:3951;width:1905;height:2" coordorigin="3944,3951" coordsize="1905,0" path="m3944,3951l5849,3951e" filled="f" stroked="t" strokeweight=".957298pt" strokecolor="#484848">
                <v:path arrowok="t"/>
              </v:shape>
            </v:group>
            <v:group style="position:absolute;left:6151;top:3958;width:3810;height:2" coordorigin="6151,3958" coordsize="3810,2">
              <v:shape style="position:absolute;left:6151;top:3958;width:3810;height:2" coordorigin="6151,3958" coordsize="3810,0" path="m6151,3958l9961,3958e" filled="f" stroked="t" strokeweight=".957298pt" strokecolor="#A3A3A3">
                <v:path arrowok="t"/>
              </v:shape>
            </v:group>
            <v:group style="position:absolute;left:7000;top:3217;width:2;height:748" coordorigin="7000,3217" coordsize="2,748">
              <v:shape style="position:absolute;left:7000;top:3217;width:2;height:748" coordorigin="7000,3217" coordsize="0,748" path="m7000,3965l7000,3217e" filled="f" stroked="t" strokeweight=".478649pt" strokecolor="#545454">
                <v:path arrowok="t"/>
              </v:shape>
            </v:group>
            <v:group style="position:absolute;left:9903;top:3955;width:823;height:2" coordorigin="9903,3955" coordsize="823,2">
              <v:shape style="position:absolute;left:9903;top:3955;width:823;height:2" coordorigin="9903,3955" coordsize="823,0" path="m9903,3955l10727,3955e" filled="f" stroked="t" strokeweight=".478649pt" strokecolor="#979797">
                <v:path arrowok="t"/>
              </v:shape>
            </v:group>
            <v:group style="position:absolute;left:10669;top:3955;width:584;height:2" coordorigin="10669,3955" coordsize="584,2">
              <v:shape style="position:absolute;left:10669;top:3955;width:584;height:2" coordorigin="10669,3955" coordsize="584,0" path="m10669,3955l11253,3955e" filled="f" stroked="t" strokeweight=".717973pt" strokecolor="#A3A3A3">
                <v:path arrowok="t"/>
              </v:shape>
            </v:group>
            <v:group style="position:absolute;left:1694;top:4238;width:670;height:2" coordorigin="1694,4238" coordsize="670,2">
              <v:shape style="position:absolute;left:1694;top:4238;width:670;height:2" coordorigin="1694,4238" coordsize="670,0" path="m1694,4238l2365,4238e" filled="f" stroked="t" strokeweight=".478649pt" strokecolor="#9C9C9C">
                <v:path arrowok="t"/>
              </v:shape>
            </v:group>
            <v:group style="position:absolute;left:2341;top:3955;width:2;height:307" coordorigin="2341,3955" coordsize="2,307">
              <v:shape style="position:absolute;left:2341;top:3955;width:2;height:307" coordorigin="2341,3955" coordsize="0,307" path="m2341,4262l2341,3955e" filled="f" stroked="t" strokeweight=".957298pt" strokecolor="#6B6B6B">
                <v:path arrowok="t"/>
              </v:shape>
            </v:group>
            <v:group style="position:absolute;left:656;top:4236;width:8060;height:2" coordorigin="656,4236" coordsize="8060,2">
              <v:shape style="position:absolute;left:656;top:4236;width:8060;height:2" coordorigin="656,4236" coordsize="8060,0" path="m656,4236l8716,4236e" filled="f" stroked="t" strokeweight=".717973pt" strokecolor="#A0A0A0">
                <v:path arrowok="t"/>
              </v:shape>
            </v:group>
            <v:group style="position:absolute;left:4629;top:4234;width:349;height:2" coordorigin="4629,4234" coordsize="349,2">
              <v:shape style="position:absolute;left:4629;top:4234;width:349;height:2" coordorigin="4629,4234" coordsize="349,0" path="m4629,4234l4978,4234e" filled="f" stroked="t" strokeweight=".478649pt" strokecolor="#777777">
                <v:path arrowok="t"/>
              </v:shape>
            </v:group>
            <v:group style="position:absolute;left:4921;top:4234;width:862;height:2" coordorigin="4921,4234" coordsize="862,2">
              <v:shape style="position:absolute;left:4921;top:4234;width:862;height:2" coordorigin="4921,4234" coordsize="862,0" path="m4921,4234l5782,4234e" filled="f" stroked="t" strokeweight=".478649pt" strokecolor="#8C8C8C">
                <v:path arrowok="t"/>
              </v:shape>
            </v:group>
            <v:group style="position:absolute;left:7831;top:4229;width:694;height:2" coordorigin="7831,4229" coordsize="694,2">
              <v:shape style="position:absolute;left:7831;top:4229;width:694;height:2" coordorigin="7831,4229" coordsize="694,0" path="m7831,4229l8525,4229e" filled="f" stroked="t" strokeweight=".478649pt" strokecolor="#A8A8A8">
                <v:path arrowok="t"/>
              </v:shape>
            </v:group>
            <v:group style="position:absolute;left:8601;top:4234;width:2125;height:2" coordorigin="8601,4234" coordsize="2125,2">
              <v:shape style="position:absolute;left:8601;top:4234;width:2125;height:2" coordorigin="8601,4234" coordsize="2125,0" path="m8601,4234l10727,4234e" filled="f" stroked="t" strokeweight=".478649pt" strokecolor="#939393">
                <v:path arrowok="t"/>
              </v:shape>
            </v:group>
            <v:group style="position:absolute;left:10516;top:4231;width:737;height:2" coordorigin="10516,4231" coordsize="737,2">
              <v:shape style="position:absolute;left:10516;top:4231;width:737;height:2" coordorigin="10516,4231" coordsize="737,0" path="m10516,4231l11253,4231e" filled="f" stroked="t" strokeweight=".957298pt" strokecolor="#ACACAC">
                <v:path arrowok="t"/>
              </v:shape>
            </v:group>
            <v:group style="position:absolute;left:2343;top:3955;width:2;height:2129" coordorigin="2343,3955" coordsize="2,2129">
              <v:shape style="position:absolute;left:2343;top:3955;width:2;height:2129" coordorigin="2343,3955" coordsize="0,2129" path="m2343,6084l2343,3955e" filled="f" stroked="t" strokeweight=".478649pt" strokecolor="#484848">
                <v:path arrowok="t"/>
              </v:shape>
            </v:group>
            <v:group style="position:absolute;left:2341;top:4478;width:3958;height:2" coordorigin="2341,4478" coordsize="3958,2">
              <v:shape style="position:absolute;left:2341;top:4478;width:3958;height:2" coordorigin="2341,4478" coordsize="3958,0" path="m2341,4478l6299,4478e" filled="f" stroked="t" strokeweight=".717973pt" strokecolor="#7C7C7C">
                <v:path arrowok="t"/>
              </v:shape>
            </v:group>
            <v:group style="position:absolute;left:6242;top:4478;width:1216;height:2" coordorigin="6242,4478" coordsize="1216,2">
              <v:shape style="position:absolute;left:6242;top:4478;width:1216;height:2" coordorigin="6242,4478" coordsize="1216,0" path="m6242,4478l7457,4478e" filled="f" stroked="t" strokeweight=".478649pt" strokecolor="#646464">
                <v:path arrowok="t"/>
              </v:shape>
            </v:group>
            <v:group style="position:absolute;left:7400;top:4476;width:2580;height:2" coordorigin="7400,4476" coordsize="2580,2">
              <v:shape style="position:absolute;left:7400;top:4476;width:2580;height:2" coordorigin="7400,4476" coordsize="2580,0" path="m7400,4476l9980,4476e" filled="f" stroked="t" strokeweight=".957298pt" strokecolor="#838383">
                <v:path arrowok="t"/>
              </v:shape>
            </v:group>
            <v:group style="position:absolute;left:9903;top:4473;width:1350;height:2" coordorigin="9903,4473" coordsize="1350,2">
              <v:shape style="position:absolute;left:9903;top:4473;width:1350;height:2" coordorigin="9903,4473" coordsize="1350,0" path="m9903,4473l11253,4473e" filled="f" stroked="t" strokeweight=".478649pt" strokecolor="#747474">
                <v:path arrowok="t"/>
              </v:shape>
            </v:group>
            <v:group style="position:absolute;left:11243;top:4018;width:2;height:537" coordorigin="11243,4018" coordsize="2,537">
              <v:shape style="position:absolute;left:11243;top:4018;width:2;height:537" coordorigin="11243,4018" coordsize="0,537" path="m11243,4555l11243,4018e" filled="f" stroked="t" strokeweight=".957298pt" strokecolor="#777777">
                <v:path arrowok="t"/>
              </v:shape>
            </v:group>
            <v:group style="position:absolute;left:4956;top:4469;width:2;height:2186" coordorigin="4956,4469" coordsize="2,2186">
              <v:shape style="position:absolute;left:4956;top:4469;width:2;height:2186" coordorigin="4956,4469" coordsize="0,2186" path="m4956,6655l4956,4469e" filled="f" stroked="t" strokeweight=".717973pt" strokecolor="#575757">
                <v:path arrowok="t"/>
              </v:shape>
            </v:group>
            <v:group style="position:absolute;left:7864;top:4464;width:2;height:499" coordorigin="7864,4464" coordsize="2,499">
              <v:shape style="position:absolute;left:7864;top:4464;width:2;height:499" coordorigin="7864,4464" coordsize="0,499" path="m7864,4962l7864,4464e" filled="f" stroked="t" strokeweight=".957298pt" strokecolor="#707070">
                <v:path arrowok="t"/>
              </v:shape>
            </v:group>
            <v:group style="position:absolute;left:4944;top:4960;width:2513;height:2" coordorigin="4944,4960" coordsize="2513,2">
              <v:shape style="position:absolute;left:4944;top:4960;width:2513;height:2" coordorigin="4944,4960" coordsize="2513,0" path="m4944,4960l7457,4960e" filled="f" stroked="t" strokeweight=".957298pt" strokecolor="#838383">
                <v:path arrowok="t"/>
              </v:shape>
            </v:group>
            <v:group style="position:absolute;left:7400;top:4960;width:2561;height:2" coordorigin="7400,4960" coordsize="2561,2">
              <v:shape style="position:absolute;left:7400;top:4960;width:2561;height:2" coordorigin="7400,4960" coordsize="2561,0" path="m7400,4960l9961,4960e" filled="f" stroked="t" strokeweight=".478649pt" strokecolor="#646464">
                <v:path arrowok="t"/>
              </v:shape>
            </v:group>
            <v:group style="position:absolute;left:9898;top:4958;width:1355;height:2" coordorigin="9898,4958" coordsize="1355,2">
              <v:shape style="position:absolute;left:9898;top:4958;width:1355;height:2" coordorigin="9898,4958" coordsize="1355,0" path="m9898,4958l11253,4958e" filled="f" stroked="t" strokeweight=".957298pt" strokecolor="#838383">
                <v:path arrowok="t"/>
              </v:shape>
            </v:group>
            <v:group style="position:absolute;left:11251;top:4694;width:2;height:1021" coordorigin="11251,4694" coordsize="2,1021">
              <v:shape style="position:absolute;left:11251;top:4694;width:2;height:1021" coordorigin="11251,4694" coordsize="0,1021" path="m11251,5715l11251,4694e" filled="f" stroked="t" strokeweight=".478649pt" strokecolor="#444444">
                <v:path arrowok="t"/>
              </v:shape>
            </v:group>
            <v:group style="position:absolute;left:670;top:4919;width:2;height:786" coordorigin="670,4919" coordsize="2,786">
              <v:shape style="position:absolute;left:670;top:4919;width:2;height:786" coordorigin="670,4919" coordsize="0,786" path="m670,5705l670,4919e" filled="f" stroked="t" strokeweight=".478649pt" strokecolor="#3B3B3B">
                <v:path arrowok="t"/>
              </v:shape>
            </v:group>
            <v:group style="position:absolute;left:2345;top:4919;width:2;height:542" coordorigin="2345,4919" coordsize="2,542">
              <v:shape style="position:absolute;left:2345;top:4919;width:2;height:542" coordorigin="2345,4919" coordsize="0,542" path="m2345,5461l2345,4919e" filled="f" stroked="t" strokeweight=".478649pt" strokecolor="#232323">
                <v:path arrowok="t"/>
              </v:shape>
            </v:group>
            <v:group style="position:absolute;left:4949;top:5202;width:2508;height:2" coordorigin="4949,5202" coordsize="2508,2">
              <v:shape style="position:absolute;left:4949;top:5202;width:2508;height:2" coordorigin="4949,5202" coordsize="2508,0" path="m4949,5202l7457,5202e" filled="f" stroked="t" strokeweight=".478649pt" strokecolor="#707070">
                <v:path arrowok="t"/>
              </v:shape>
            </v:group>
            <v:group style="position:absolute;left:7400;top:5202;width:1364;height:2" coordorigin="7400,5202" coordsize="1364,2">
              <v:shape style="position:absolute;left:7400;top:5202;width:1364;height:2" coordorigin="7400,5202" coordsize="1364,0" path="m7400,5202l8764,5202e" filled="f" stroked="t" strokeweight=".957298pt" strokecolor="#838383">
                <v:path arrowok="t"/>
              </v:shape>
            </v:group>
            <v:group style="position:absolute;left:8659;top:5202;width:555;height:2" coordorigin="8659,5202" coordsize="555,2">
              <v:shape style="position:absolute;left:8659;top:5202;width:555;height:2" coordorigin="8659,5202" coordsize="555,0" path="m8659,5202l9214,5202e" filled="f" stroked="t" strokeweight=".478649pt" strokecolor="#6B6B6B">
                <v:path arrowok="t"/>
              </v:shape>
            </v:group>
            <v:group style="position:absolute;left:9157;top:5202;width:1570;height:2" coordorigin="9157,5202" coordsize="1570,2">
              <v:shape style="position:absolute;left:9157;top:5202;width:1570;height:2" coordorigin="9157,5202" coordsize="1570,0" path="m9157,5202l10727,5202e" filled="f" stroked="t" strokeweight=".478649pt" strokecolor="#4B4B4B">
                <v:path arrowok="t"/>
              </v:shape>
            </v:group>
            <v:group style="position:absolute;left:10669;top:5202;width:584;height:2" coordorigin="10669,5202" coordsize="584,2">
              <v:shape style="position:absolute;left:10669;top:5202;width:584;height:2" coordorigin="10669,5202" coordsize="584,0" path="m10669,5202l11253,5202e" filled="f" stroked="t" strokeweight=".717973pt" strokecolor="#6B6B6B">
                <v:path arrowok="t"/>
              </v:shape>
            </v:group>
            <v:group style="position:absolute;left:4959;top:5159;width:2;height:556" coordorigin="4959,5159" coordsize="2,556">
              <v:shape style="position:absolute;left:4959;top:5159;width:2;height:556" coordorigin="4959,5159" coordsize="0,556" path="m4959,5715l4959,5159e" filled="f" stroked="t" strokeweight=".478649pt" strokecolor="#3B3B3B">
                <v:path arrowok="t"/>
              </v:shape>
            </v:group>
            <v:group style="position:absolute;left:4954;top:5444;width:4490;height:2" coordorigin="4954,5444" coordsize="4490,2">
              <v:shape style="position:absolute;left:4954;top:5444;width:4490;height:2" coordorigin="4954,5444" coordsize="4490,0" path="m4954,5444l9444,5444e" filled="f" stroked="t" strokeweight=".717973pt" strokecolor="#777777">
                <v:path arrowok="t"/>
              </v:shape>
            </v:group>
            <v:group style="position:absolute;left:9343;top:5444;width:1383;height:2" coordorigin="9343,5444" coordsize="1383,2">
              <v:shape style="position:absolute;left:9343;top:5444;width:1383;height:2" coordorigin="9343,5444" coordsize="1383,0" path="m9343,5444l10727,5444e" filled="f" stroked="t" strokeweight=".478649pt" strokecolor="#5B5B5B">
                <v:path arrowok="t"/>
              </v:shape>
            </v:group>
            <v:group style="position:absolute;left:10669;top:5442;width:589;height:2" coordorigin="10669,5442" coordsize="589,2">
              <v:shape style="position:absolute;left:10669;top:5442;width:589;height:2" coordorigin="10669,5442" coordsize="589,0" path="m10669,5442l11258,5442e" filled="f" stroked="t" strokeweight=".717973pt" strokecolor="#777777">
                <v:path arrowok="t"/>
              </v:shape>
            </v:group>
            <v:group style="position:absolute;left:2341;top:5689;width:8917;height:2" coordorigin="2341,5689" coordsize="8917,2">
              <v:shape style="position:absolute;left:2341;top:5689;width:8917;height:2" coordorigin="2341,5689" coordsize="8917,0" path="m2341,5689l11258,5689e" filled="f" stroked="t" strokeweight=".717973pt" strokecolor="#747474">
                <v:path arrowok="t"/>
              </v:shape>
            </v:group>
            <v:group style="position:absolute;left:7831;top:5686;width:886;height:2" coordorigin="7831,5686" coordsize="886,2">
              <v:shape style="position:absolute;left:7831;top:5686;width:886;height:2" coordorigin="7831,5686" coordsize="886,0" path="m7831,5686l8716,5686e" filled="f" stroked="t" strokeweight=".478649pt" strokecolor="#6B6B6B">
                <v:path arrowok="t"/>
              </v:shape>
            </v:group>
            <v:group style="position:absolute;left:665;top:5936;width:522;height:2" coordorigin="665,5936" coordsize="522,2">
              <v:shape style="position:absolute;left:665;top:5936;width:522;height:2" coordorigin="665,5936" coordsize="522,0" path="m665,5936l1187,5936e" filled="f" stroked="t" strokeweight=".957298pt" strokecolor="#979797">
                <v:path arrowok="t"/>
              </v:shape>
            </v:group>
            <v:group style="position:absolute;left:1106;top:5931;width:2743;height:2" coordorigin="1106,5931" coordsize="2743,2">
              <v:shape style="position:absolute;left:1106;top:5931;width:2743;height:2" coordorigin="1106,5931" coordsize="2743,0" path="m1106,5931l3848,5931e" filled="f" stroked="t" strokeweight=".717973pt" strokecolor="#7C7C7C">
                <v:path arrowok="t"/>
              </v:shape>
            </v:group>
            <v:group style="position:absolute;left:3791;top:5931;width:895;height:2" coordorigin="3791,5931" coordsize="895,2">
              <v:shape style="position:absolute;left:3791;top:5931;width:895;height:2" coordorigin="3791,5931" coordsize="895,0" path="m3791,5931l4686,5931e" filled="f" stroked="t" strokeweight=".478649pt" strokecolor="#676767">
                <v:path arrowok="t"/>
              </v:shape>
            </v:group>
            <v:group style="position:absolute;left:4629;top:5926;width:6634;height:2" coordorigin="4629,5926" coordsize="6634,2">
              <v:shape style="position:absolute;left:4629;top:5926;width:6634;height:2" coordorigin="4629,5926" coordsize="6634,0" path="m4629,5926l11263,5926e" filled="f" stroked="t" strokeweight=".717973pt" strokecolor="#777777">
                <v:path arrowok="t"/>
              </v:shape>
            </v:group>
            <v:group style="position:absolute;left:4959;top:5643;width:2;height:772" coordorigin="4959,5643" coordsize="2,772">
              <v:shape style="position:absolute;left:4959;top:5643;width:2;height:772" coordorigin="4959,5643" coordsize="0,772" path="m4959,6415l4959,5643e" filled="f" stroked="t" strokeweight=".478649pt" strokecolor="#4F4F4F">
                <v:path arrowok="t"/>
              </v:shape>
            </v:group>
            <v:group style="position:absolute;left:11258;top:2321;width:2;height:7686" coordorigin="11258,2321" coordsize="2,7686">
              <v:shape style="position:absolute;left:11258;top:2321;width:2;height:7686" coordorigin="11258,2321" coordsize="0,7686" path="m11258,10006l11258,2321e" filled="f" stroked="t" strokeweight=".717973pt" strokecolor="#606060">
                <v:path arrowok="t"/>
              </v:shape>
            </v:group>
            <v:group style="position:absolute;left:2348;top:5605;width:2;height:1309" coordorigin="2348,5605" coordsize="2,1309">
              <v:shape style="position:absolute;left:2348;top:5605;width:2;height:1309" coordorigin="2348,5605" coordsize="0,1309" path="m2348,6914l2348,5605e" filled="f" stroked="t" strokeweight=".957298pt" strokecolor="#676767">
                <v:path arrowok="t"/>
              </v:shape>
            </v:group>
            <v:group style="position:absolute;left:7869;top:5921;width:2;height:283" coordorigin="7869,5921" coordsize="2,283">
              <v:shape style="position:absolute;left:7869;top:5921;width:2;height:283" coordorigin="7869,5921" coordsize="0,283" path="m7869,6204l7869,5921e" filled="f" stroked="t" strokeweight=".478649pt" strokecolor="#606060">
                <v:path arrowok="t"/>
              </v:shape>
            </v:group>
            <v:group style="position:absolute;left:2336;top:6405;width:1087;height:2" coordorigin="2336,6405" coordsize="1087,2">
              <v:shape style="position:absolute;left:2336;top:6405;width:1087;height:2" coordorigin="2336,6405" coordsize="1087,0" path="m2336,6405l3422,6405e" filled="f" stroked="t" strokeweight=".478649pt" strokecolor="#6B6B6B">
                <v:path arrowok="t"/>
              </v:shape>
            </v:group>
            <v:group style="position:absolute;left:3236;top:6403;width:1455;height:2" coordorigin="3236,6403" coordsize="1455,2">
              <v:shape style="position:absolute;left:3236;top:6403;width:1455;height:2" coordorigin="3236,6403" coordsize="1455,0" path="m3236,6403l4691,6403e" filled="f" stroked="t" strokeweight=".957298pt" strokecolor="#909090">
                <v:path arrowok="t"/>
              </v:shape>
            </v:group>
            <v:group style="position:absolute;left:4629;top:6401;width:1383;height:2" coordorigin="4629,6401" coordsize="1383,2">
              <v:shape style="position:absolute;left:4629;top:6401;width:1383;height:2" coordorigin="4629,6401" coordsize="1383,0" path="m4629,6401l6012,6401e" filled="f" stroked="t" strokeweight=".478649pt" strokecolor="#606060">
                <v:path arrowok="t"/>
              </v:shape>
            </v:group>
            <v:group style="position:absolute;left:5954;top:6403;width:345;height:2" coordorigin="5954,6403" coordsize="345,2">
              <v:shape style="position:absolute;left:5954;top:6403;width:345;height:2" coordorigin="5954,6403" coordsize="345,0" path="m5954,6403l6299,6403e" filled="f" stroked="t" strokeweight=".478649pt" strokecolor="#747474">
                <v:path arrowok="t"/>
              </v:shape>
            </v:group>
            <v:group style="position:absolute;left:6146;top:6403;width:3374;height:2" coordorigin="6146,6403" coordsize="3374,2">
              <v:shape style="position:absolute;left:6146;top:6403;width:3374;height:2" coordorigin="6146,6403" coordsize="3374,0" path="m6146,6403l9520,6403e" filled="f" stroked="t" strokeweight=".957298pt" strokecolor="#8C8C8C">
                <v:path arrowok="t"/>
              </v:shape>
            </v:group>
            <v:group style="position:absolute;left:7869;top:6147;width:2;height:503" coordorigin="7869,6147" coordsize="2,503">
              <v:shape style="position:absolute;left:7869;top:6147;width:2;height:503" coordorigin="7869,6147" coordsize="0,503" path="m7869,6650l7869,6147e" filled="f" stroked="t" strokeweight=".957298pt" strokecolor="#7C7C7C">
                <v:path arrowok="t"/>
              </v:shape>
            </v:group>
            <v:group style="position:absolute;left:9343;top:6403;width:1919;height:2" coordorigin="9343,6403" coordsize="1919,2">
              <v:shape style="position:absolute;left:9343;top:6403;width:1919;height:2" coordorigin="9343,6403" coordsize="1919,0" path="m9343,6403l11263,6403e" filled="f" stroked="t" strokeweight=".478649pt" strokecolor="#707070">
                <v:path arrowok="t"/>
              </v:shape>
            </v:group>
            <v:group style="position:absolute;left:2336;top:6643;width:7716;height:2" coordorigin="2336,6643" coordsize="7716,2">
              <v:shape style="position:absolute;left:2336;top:6643;width:7716;height:2" coordorigin="2336,6643" coordsize="7716,0" path="m2336,6643l10052,6643e" filled="f" stroked="t" strokeweight=".717973pt" strokecolor="#878787">
                <v:path arrowok="t"/>
              </v:shape>
            </v:group>
            <v:group style="position:absolute;left:9903;top:6643;width:1359;height:2" coordorigin="9903,6643" coordsize="1359,2">
              <v:shape style="position:absolute;left:9903;top:6643;width:1359;height:2" coordorigin="9903,6643" coordsize="1359,0" path="m9903,6643l11263,6643e" filled="f" stroked="t" strokeweight=".478649pt" strokecolor="#707070">
                <v:path arrowok="t"/>
              </v:shape>
            </v:group>
            <v:group style="position:absolute;left:11251;top:6147;width:2;height:537" coordorigin="11251,6147" coordsize="2,537">
              <v:shape style="position:absolute;left:11251;top:6147;width:2;height:537" coordorigin="11251,6147" coordsize="0,537" path="m11251,6684l11251,6147e" filled="f" stroked="t" strokeweight=".957298pt" strokecolor="#777777">
                <v:path arrowok="t"/>
              </v:shape>
            </v:group>
            <v:group style="position:absolute;left:661;top:6890;width:574;height:2" coordorigin="661,6890" coordsize="574,2">
              <v:shape style="position:absolute;left:661;top:6890;width:574;height:2" coordorigin="661,6890" coordsize="574,0" path="m661,6890l1235,6890e" filled="f" stroked="t" strokeweight=".478649pt" strokecolor="#838383">
                <v:path arrowok="t"/>
              </v:shape>
            </v:group>
            <v:group style="position:absolute;left:673;top:6559;width:2;height:4186" coordorigin="673,6559" coordsize="2,4186">
              <v:shape style="position:absolute;left:673;top:6559;width:2;height:4186" coordorigin="673,6559" coordsize="0,4186" path="m673,10745l673,6559e" filled="f" stroked="t" strokeweight=".717973pt" strokecolor="#646464">
                <v:path arrowok="t"/>
              </v:shape>
            </v:group>
            <v:group style="position:absolute;left:1106;top:6887;width:5193;height:2" coordorigin="1106,6887" coordsize="5193,2">
              <v:shape style="position:absolute;left:1106;top:6887;width:5193;height:2" coordorigin="1106,6887" coordsize="5193,0" path="m1106,6887l6299,6887e" filled="f" stroked="t" strokeweight=".717973pt" strokecolor="#878787">
                <v:path arrowok="t"/>
              </v:shape>
            </v:group>
            <v:group style="position:absolute;left:6242;top:6885;width:2101;height:2" coordorigin="6242,6885" coordsize="2101,2">
              <v:shape style="position:absolute;left:6242;top:6885;width:2101;height:2" coordorigin="6242,6885" coordsize="2101,0" path="m6242,6885l8343,6885e" filled="f" stroked="t" strokeweight=".478649pt" strokecolor="#676767">
                <v:path arrowok="t"/>
              </v:shape>
            </v:group>
            <v:group style="position:absolute;left:8285;top:6885;width:431;height:2" coordorigin="8285,6885" coordsize="431,2">
              <v:shape style="position:absolute;left:8285;top:6885;width:431;height:2" coordorigin="8285,6885" coordsize="431,0" path="m8285,6885l8716,6885e" filled="f" stroked="t" strokeweight=".478649pt" strokecolor="#808080">
                <v:path arrowok="t"/>
              </v:shape>
            </v:group>
            <v:group style="position:absolute;left:8606;top:6885;width:2657;height:2" coordorigin="8606,6885" coordsize="2657,2">
              <v:shape style="position:absolute;left:8606;top:6885;width:2657;height:2" coordorigin="8606,6885" coordsize="2657,0" path="m8606,6885l11263,6885e" filled="f" stroked="t" strokeweight=".957298pt" strokecolor="#878787">
                <v:path arrowok="t"/>
              </v:shape>
            </v:group>
            <v:group style="position:absolute;left:11253;top:6597;width:2;height:786" coordorigin="11253,6597" coordsize="2,786">
              <v:shape style="position:absolute;left:11253;top:6597;width:2;height:786" coordorigin="11253,6597" coordsize="0,786" path="m11253,7384l11253,6597e" filled="f" stroked="t" strokeweight=".478649pt" strokecolor="#4B4B4B">
                <v:path arrowok="t"/>
              </v:shape>
            </v:group>
            <v:group style="position:absolute;left:661;top:7357;width:10597;height:2" coordorigin="661,7357" coordsize="10597,2">
              <v:shape style="position:absolute;left:661;top:7357;width:10597;height:2" coordorigin="661,7357" coordsize="10597,0" path="m661,7357l11258,7357e" filled="f" stroked="t" strokeweight=".717973pt" strokecolor="#7C7C7C">
                <v:path arrowok="t"/>
              </v:shape>
            </v:group>
            <v:group style="position:absolute;left:7400;top:7357;width:2001;height:2" coordorigin="7400,7357" coordsize="2001,2">
              <v:shape style="position:absolute;left:7400;top:7357;width:2001;height:2" coordorigin="7400,7357" coordsize="2001,0" path="m7400,7357l9401,7357e" filled="f" stroked="t" strokeweight=".478649pt" strokecolor="#646464">
                <v:path arrowok="t"/>
              </v:shape>
            </v:group>
            <v:group style="position:absolute;left:4964;top:7355;width:2;height:532" coordorigin="4964,7355" coordsize="2,532">
              <v:shape style="position:absolute;left:4964;top:7355;width:2;height:532" coordorigin="4964,7355" coordsize="0,532" path="m4964,7887l4964,7355e" filled="f" stroked="t" strokeweight=".478649pt" strokecolor="#383838">
                <v:path arrowok="t"/>
              </v:shape>
            </v:group>
            <v:group style="position:absolute;left:4959;top:7602;width:6309;height:2" coordorigin="4959,7602" coordsize="6309,2">
              <v:shape style="position:absolute;left:4959;top:7602;width:6309;height:2" coordorigin="4959,7602" coordsize="6309,0" path="m4959,7602l11267,7602e" filled="f" stroked="t" strokeweight=".717973pt" strokecolor="#747474">
                <v:path arrowok="t"/>
              </v:shape>
            </v:group>
            <v:group style="position:absolute;left:9903;top:7599;width:823;height:2" coordorigin="9903,7599" coordsize="823,2">
              <v:shape style="position:absolute;left:9903;top:7599;width:823;height:2" coordorigin="9903,7599" coordsize="823,0" path="m9903,7599l10727,7599e" filled="f" stroked="t" strokeweight=".478649pt" strokecolor="#5B5B5B">
                <v:path arrowok="t"/>
              </v:shape>
            </v:group>
            <v:group style="position:absolute;left:675;top:7556;width:2;height:331" coordorigin="675,7556" coordsize="2,331">
              <v:shape style="position:absolute;left:675;top:7556;width:2;height:331" coordorigin="675,7556" coordsize="0,331" path="m675,7887l675,7556e" filled="f" stroked="t" strokeweight=".478649pt" strokecolor="#3F3F3F">
                <v:path arrowok="t"/>
              </v:shape>
            </v:group>
            <v:group style="position:absolute;left:4959;top:7844;width:1340;height:2" coordorigin="4959,7844" coordsize="1340,2">
              <v:shape style="position:absolute;left:4959;top:7844;width:1340;height:2" coordorigin="4959,7844" coordsize="1340,0" path="m4959,7844l6299,7844e" filled="f" stroked="t" strokeweight=".717973pt" strokecolor="#777777">
                <v:path arrowok="t"/>
              </v:shape>
            </v:group>
            <v:group style="position:absolute;left:6242;top:7844;width:613;height:2" coordorigin="6242,7844" coordsize="613,2">
              <v:shape style="position:absolute;left:6242;top:7844;width:613;height:2" coordorigin="6242,7844" coordsize="613,0" path="m6242,7844l6854,7844e" filled="f" stroked="t" strokeweight=".478649pt" strokecolor="#676767">
                <v:path arrowok="t"/>
              </v:shape>
            </v:group>
            <v:group style="position:absolute;left:6797;top:7839;width:1091;height:2" coordorigin="6797,7839" coordsize="1091,2">
              <v:shape style="position:absolute;left:6797;top:7839;width:1091;height:2" coordorigin="6797,7839" coordsize="1091,0" path="m6797,7839l7888,7839e" filled="f" stroked="t" strokeweight=".717973pt" strokecolor="#676767">
                <v:path arrowok="t"/>
              </v:shape>
            </v:group>
            <v:group style="position:absolute;left:7745;top:7841;width:3523;height:2" coordorigin="7745,7841" coordsize="3523,2">
              <v:shape style="position:absolute;left:7745;top:7841;width:3523;height:2" coordorigin="7745,7841" coordsize="3523,0" path="m7745,7841l11267,7841e" filled="f" stroked="t" strokeweight=".717973pt" strokecolor="#7C7C7C">
                <v:path arrowok="t"/>
              </v:shape>
            </v:group>
            <v:group style="position:absolute;left:670;top:8115;width:1082;height:2" coordorigin="670,8115" coordsize="1082,2">
              <v:shape style="position:absolute;left:670;top:8115;width:1082;height:2" coordorigin="670,8115" coordsize="1082,0" path="m670,8115l1752,8115e" filled="f" stroked="t" strokeweight=".957298pt" strokecolor="#878787">
                <v:path arrowok="t"/>
              </v:shape>
            </v:group>
            <v:group style="position:absolute;left:675;top:7829;width:2;height:2915" coordorigin="675,7829" coordsize="2,2915">
              <v:shape style="position:absolute;left:675;top:7829;width:2;height:2915" coordorigin="675,7829" coordsize="0,2915" path="m675,10745l675,7829e" filled="f" stroked="t" strokeweight=".478649pt" strokecolor="#646464">
                <v:path arrowok="t"/>
              </v:shape>
            </v:group>
            <v:group style="position:absolute;left:1694;top:8112;width:1527;height:2" coordorigin="1694,8112" coordsize="1527,2">
              <v:shape style="position:absolute;left:1694;top:8112;width:1527;height:2" coordorigin="1694,8112" coordsize="1527,0" path="m1694,8112l3221,8112e" filled="f" stroked="t" strokeweight=".478649pt" strokecolor="#575757">
                <v:path arrowok="t"/>
              </v:shape>
            </v:group>
            <v:group style="position:absolute;left:3164;top:8110;width:1522;height:2" coordorigin="3164,8110" coordsize="1522,2">
              <v:shape style="position:absolute;left:3164;top:8110;width:1522;height:2" coordorigin="3164,8110" coordsize="1522,0" path="m3164,8110l4686,8110e" filled="f" stroked="t" strokeweight=".957298pt" strokecolor="#7C7C7C">
                <v:path arrowok="t"/>
              </v:shape>
            </v:group>
            <v:group style="position:absolute;left:4629;top:8108;width:359;height:2" coordorigin="4629,8108" coordsize="359,2">
              <v:shape style="position:absolute;left:4629;top:8108;width:359;height:2" coordorigin="4629,8108" coordsize="359,0" path="m4629,8108l4988,8108e" filled="f" stroked="t" strokeweight=".478649pt" strokecolor="#3B3B3B">
                <v:path arrowok="t"/>
              </v:shape>
            </v:group>
            <v:group style="position:absolute;left:4973;top:7834;width:2;height:278" coordorigin="4973,7834" coordsize="2,278">
              <v:shape style="position:absolute;left:4973;top:7834;width:2;height:278" coordorigin="4973,7834" coordsize="0,278" path="m4973,8112l4973,7834e" filled="f" stroked="t" strokeweight=".957298pt" strokecolor="#4F4F4F">
                <v:path arrowok="t"/>
              </v:shape>
            </v:group>
            <v:group style="position:absolute;left:4916;top:8110;width:1939;height:2" coordorigin="4916,8110" coordsize="1939,2">
              <v:shape style="position:absolute;left:4916;top:8110;width:1939;height:2" coordorigin="4916,8110" coordsize="1939,0" path="m4916,8110l6854,8110e" filled="f" stroked="t" strokeweight=".478649pt" strokecolor="#5B5B5B">
                <v:path arrowok="t"/>
              </v:shape>
            </v:group>
            <v:group style="position:absolute;left:6759;top:8110;width:2834;height:2" coordorigin="6759,8110" coordsize="2834,2">
              <v:shape style="position:absolute;left:6759;top:8110;width:2834;height:2" coordorigin="6759,8110" coordsize="2834,0" path="m6759,8110l9592,8110e" filled="f" stroked="t" strokeweight=".957298pt" strokecolor="#808080">
                <v:path arrowok="t"/>
              </v:shape>
            </v:group>
            <v:group style="position:absolute;left:9343;top:8112;width:617;height:2" coordorigin="9343,8112" coordsize="617,2">
              <v:shape style="position:absolute;left:9343;top:8112;width:617;height:2" coordorigin="9343,8112" coordsize="617,0" path="m9343,8112l9961,8112e" filled="f" stroked="t" strokeweight=".717973pt" strokecolor="#6B6B6B">
                <v:path arrowok="t"/>
              </v:shape>
            </v:group>
            <v:group style="position:absolute;left:9903;top:8108;width:823;height:2" coordorigin="9903,8108" coordsize="823,2">
              <v:shape style="position:absolute;left:9903;top:8108;width:823;height:2" coordorigin="9903,8108" coordsize="823,0" path="m9903,8108l10727,8108e" filled="f" stroked="t" strokeweight=".478649pt" strokecolor="#4B4B4B">
                <v:path arrowok="t"/>
              </v:shape>
            </v:group>
            <v:group style="position:absolute;left:10669;top:8110;width:598;height:2" coordorigin="10669,8110" coordsize="598,2">
              <v:shape style="position:absolute;left:10669;top:8110;width:598;height:2" coordorigin="10669,8110" coordsize="598,0" path="m10669,8110l11267,8110e" filled="f" stroked="t" strokeweight=".478649pt" strokecolor="#676767">
                <v:path arrowok="t"/>
              </v:shape>
            </v:group>
            <v:group style="position:absolute;left:2350;top:8064;width:2;height:930" coordorigin="2350,8064" coordsize="2,930">
              <v:shape style="position:absolute;left:2350;top:8064;width:2;height:930" coordorigin="2350,8064" coordsize="0,930" path="m2350,8995l2350,8064e" filled="f" stroked="t" strokeweight=".957298pt" strokecolor="#6B6B6B">
                <v:path arrowok="t"/>
              </v:shape>
            </v:group>
            <v:group style="position:absolute;left:1694;top:9052;width:670;height:2" coordorigin="1694,9052" coordsize="670,2">
              <v:shape style="position:absolute;left:1694;top:9052;width:670;height:2" coordorigin="1694,9052" coordsize="670,0" path="m1694,9052l2365,9052e" filled="f" stroked="t" strokeweight=".478649pt" strokecolor="#676767">
                <v:path arrowok="t"/>
              </v:shape>
            </v:group>
            <v:group style="position:absolute;left:2350;top:7556;width:2;height:331" coordorigin="2350,7556" coordsize="2,331">
              <v:shape style="position:absolute;left:2350;top:7556;width:2;height:331" coordorigin="2350,7556" coordsize="0,331" path="m2350,7887l2350,7556e" filled="f" stroked="t" strokeweight=".478649pt" strokecolor="#2B2B2B">
                <v:path arrowok="t"/>
              </v:shape>
            </v:group>
            <v:group style="position:absolute;left:2350;top:3955;width:2;height:12519" coordorigin="2350,3955" coordsize="2,12519">
              <v:shape style="position:absolute;left:2350;top:3955;width:2;height:12519" coordorigin="2350,3955" coordsize="0,12519" path="m2350,16474l2350,3955e" filled="f" stroked="t" strokeweight=".717973pt" strokecolor="#545454">
                <v:path arrowok="t"/>
              </v:shape>
            </v:group>
            <v:group style="position:absolute;left:665;top:9047;width:3183;height:2" coordorigin="665,9047" coordsize="3183,2">
              <v:shape style="position:absolute;left:665;top:9047;width:3183;height:2" coordorigin="665,9047" coordsize="3183,0" path="m665,9047l3848,9047e" filled="f" stroked="t" strokeweight=".717973pt" strokecolor="#808080">
                <v:path arrowok="t"/>
              </v:shape>
            </v:group>
            <v:group style="position:absolute;left:3791;top:9047;width:1187;height:2" coordorigin="3791,9047" coordsize="1187,2">
              <v:shape style="position:absolute;left:3791;top:9047;width:1187;height:2" coordorigin="3791,9047" coordsize="1187,0" path="m3791,9047l4978,9047e" filled="f" stroked="t" strokeweight=".478649pt" strokecolor="#646464">
                <v:path arrowok="t"/>
              </v:shape>
            </v:group>
            <v:group style="position:absolute;left:4916;top:9045;width:2149;height:2" coordorigin="4916,9045" coordsize="2149,2">
              <v:shape style="position:absolute;left:4916;top:9045;width:2149;height:2" coordorigin="4916,9045" coordsize="2149,0" path="m4916,9045l7065,9045e" filled="f" stroked="t" strokeweight=".957298pt" strokecolor="#808080">
                <v:path arrowok="t"/>
              </v:shape>
            </v:group>
            <v:group style="position:absolute;left:6964;top:9042;width:1379;height:2" coordorigin="6964,9042" coordsize="1379,2">
              <v:shape style="position:absolute;left:6964;top:9042;width:1379;height:2" coordorigin="6964,9042" coordsize="1379,0" path="m6964,9042l8343,9042e" filled="f" stroked="t" strokeweight=".478649pt" strokecolor="#5B5B5B">
                <v:path arrowok="t"/>
              </v:shape>
            </v:group>
            <v:group style="position:absolute;left:8285;top:9042;width:431;height:2" coordorigin="8285,9042" coordsize="431,2">
              <v:shape style="position:absolute;left:8285;top:9042;width:431;height:2" coordorigin="8285,9042" coordsize="431,0" path="m8285,9042l8716,9042e" filled="f" stroked="t" strokeweight=".478649pt" strokecolor="#707070">
                <v:path arrowok="t"/>
              </v:shape>
            </v:group>
            <v:group style="position:absolute;left:8592;top:9042;width:2680;height:2" coordorigin="8592,9042" coordsize="2680,2">
              <v:shape style="position:absolute;left:8592;top:9042;width:2680;height:2" coordorigin="8592,9042" coordsize="2680,0" path="m8592,9042l11272,9042e" filled="f" stroked="t" strokeweight=".957298pt" strokecolor="#838383">
                <v:path arrowok="t"/>
              </v:shape>
            </v:group>
            <v:group style="position:absolute;left:2355;top:9004;width:2;height:1486" coordorigin="2355,9004" coordsize="2,1486">
              <v:shape style="position:absolute;left:2355;top:9004;width:2;height:1486" coordorigin="2355,9004" coordsize="0,1486" path="m2355,10490l2355,9004e" filled="f" stroked="t" strokeweight=".478649pt" strokecolor="#383838">
                <v:path arrowok="t"/>
              </v:shape>
            </v:group>
            <v:group style="position:absolute;left:665;top:9985;width:1120;height:2" coordorigin="665,9985" coordsize="1120,2">
              <v:shape style="position:absolute;left:665;top:9985;width:1120;height:2" coordorigin="665,9985" coordsize="1120,0" path="m665,9985l1785,9985e" filled="f" stroked="t" strokeweight=".957298pt" strokecolor="#8C8C8C">
                <v:path arrowok="t"/>
              </v:shape>
            </v:group>
            <v:group style="position:absolute;left:1694;top:9982;width:1527;height:2" coordorigin="1694,9982" coordsize="1527,2">
              <v:shape style="position:absolute;left:1694;top:9982;width:1527;height:2" coordorigin="1694,9982" coordsize="1527,0" path="m1694,9982l3221,9982e" filled="f" stroked="t" strokeweight=".478649pt" strokecolor="#676767">
                <v:path arrowok="t"/>
              </v:shape>
            </v:group>
            <v:group style="position:absolute;left:3164;top:9980;width:6237;height:2" coordorigin="3164,9980" coordsize="6237,2">
              <v:shape style="position:absolute;left:3164;top:9980;width:6237;height:2" coordorigin="3164,9980" coordsize="6237,0" path="m3164,9980l9401,9980e" filled="f" stroked="t" strokeweight=".717973pt" strokecolor="#878787">
                <v:path arrowok="t"/>
              </v:shape>
            </v:group>
            <v:group style="position:absolute;left:4921;top:9977;width:1144;height:2" coordorigin="4921,9977" coordsize="1144,2">
              <v:shape style="position:absolute;left:4921;top:9977;width:1144;height:2" coordorigin="4921,9977" coordsize="1144,0" path="m4921,9977l6064,9977e" filled="f" stroked="t" strokeweight=".478649pt" strokecolor="#707070">
                <v:path arrowok="t"/>
              </v:shape>
            </v:group>
            <v:group style="position:absolute;left:9343;top:9977;width:1383;height:2" coordorigin="9343,9977" coordsize="1383,2">
              <v:shape style="position:absolute;left:9343;top:9977;width:1383;height:2" coordorigin="9343,9977" coordsize="1383,0" path="m9343,9977l10727,9977e" filled="f" stroked="t" strokeweight=".478649pt" strokecolor="#676767">
                <v:path arrowok="t"/>
              </v:shape>
            </v:group>
            <v:group style="position:absolute;left:10669;top:9977;width:603;height:2" coordorigin="10669,9977" coordsize="603,2">
              <v:shape style="position:absolute;left:10669;top:9977;width:603;height:2" coordorigin="10669,9977" coordsize="603,0" path="m10669,9977l11272,9977e" filled="f" stroked="t" strokeweight=".717973pt" strokecolor="#808080">
                <v:path arrowok="t"/>
              </v:shape>
            </v:group>
            <v:group style="position:absolute;left:665;top:10227;width:10377;height:2" coordorigin="665,10227" coordsize="10377,2">
              <v:shape style="position:absolute;left:665;top:10227;width:10377;height:2" coordorigin="665,10227" coordsize="10377,0" path="m665,10227l11042,10227e" filled="f" stroked="t" strokeweight=".717973pt" strokecolor="#808080">
                <v:path arrowok="t"/>
              </v:shape>
            </v:group>
            <v:group style="position:absolute;left:3365;top:10222;width:201;height:2" coordorigin="3365,10222" coordsize="201,2">
              <v:shape style="position:absolute;left:3365;top:10222;width:201;height:2" coordorigin="3365,10222" coordsize="201,0" path="m3365,10222l3566,10222e" filled="f" stroked="t" strokeweight=".478649pt" strokecolor="#777777">
                <v:path arrowok="t"/>
              </v:shape>
            </v:group>
            <v:group style="position:absolute;left:5725;top:10222;width:574;height:2" coordorigin="5725,10222" coordsize="574,2">
              <v:shape style="position:absolute;left:5725;top:10222;width:574;height:2" coordorigin="5725,10222" coordsize="574,0" path="m5725,10222l6299,10222e" filled="f" stroked="t" strokeweight=".478649pt" strokecolor="#808080">
                <v:path arrowok="t"/>
              </v:shape>
            </v:group>
            <v:group style="position:absolute;left:6242;top:10222;width:1647;height:2" coordorigin="6242,10222" coordsize="1647,2">
              <v:shape style="position:absolute;left:6242;top:10222;width:1647;height:2" coordorigin="6242,10222" coordsize="1647,0" path="m6242,10222l7888,10222e" filled="f" stroked="t" strokeweight=".478649pt" strokecolor="#676767">
                <v:path arrowok="t"/>
              </v:shape>
            </v:group>
            <v:group style="position:absolute;left:7831;top:10222;width:886;height:2" coordorigin="7831,10222" coordsize="886,2">
              <v:shape style="position:absolute;left:7831;top:10222;width:886;height:2" coordorigin="7831,10222" coordsize="886,0" path="m7831,10222l8716,10222e" filled="f" stroked="t" strokeweight=".478649pt" strokecolor="#808080">
                <v:path arrowok="t"/>
              </v:shape>
            </v:group>
            <v:group style="position:absolute;left:10669;top:10222;width:603;height:2" coordorigin="10669,10222" coordsize="603,2">
              <v:shape style="position:absolute;left:10669;top:10222;width:603;height:2" coordorigin="10669,10222" coordsize="603,0" path="m10669,10222l11272,10222e" filled="f" stroked="t" strokeweight=".478649pt" strokecolor="#707070">
                <v:path arrowok="t"/>
              </v:shape>
            </v:group>
            <v:group style="position:absolute;left:11267;top:9934;width:2;height:801" coordorigin="11267,9934" coordsize="2,801">
              <v:shape style="position:absolute;left:11267;top:9934;width:2;height:801" coordorigin="11267,9934" coordsize="0,801" path="m11267,10735l11267,9934e" filled="f" stroked="t" strokeweight=".478649pt" strokecolor="#444444">
                <v:path arrowok="t"/>
              </v:shape>
            </v:group>
            <v:group style="position:absolute;left:6242;top:10462;width:1216;height:2" coordorigin="6242,10462" coordsize="1216,2">
              <v:shape style="position:absolute;left:6242;top:10462;width:1216;height:2" coordorigin="6242,10462" coordsize="1216,0" path="m6242,10462l7457,10462e" filled="f" stroked="t" strokeweight=".478649pt" strokecolor="#646464">
                <v:path arrowok="t"/>
              </v:shape>
            </v:group>
            <v:group style="position:absolute;left:665;top:10462;width:10607;height:2" coordorigin="665,10462" coordsize="10607,2">
              <v:shape style="position:absolute;left:665;top:10462;width:10607;height:2" coordorigin="665,10462" coordsize="10607,0" path="m665,10462l11272,10462e" filled="f" stroked="t" strokeweight=".717973pt" strokecolor="#808080">
                <v:path arrowok="t"/>
              </v:shape>
            </v:group>
            <v:group style="position:absolute;left:7678;top:10459;width:211;height:2" coordorigin="7678,10459" coordsize="211,2">
              <v:shape style="position:absolute;left:7678;top:10459;width:211;height:2" coordorigin="7678,10459" coordsize="211,0" path="m7678,10459l7888,10459e" filled="f" stroked="t" strokeweight=".478649pt" strokecolor="#676767">
                <v:path arrowok="t"/>
              </v:shape>
            </v:group>
            <v:group style="position:absolute;left:828;top:10946;width:2096;height:2" coordorigin="828,10946" coordsize="2096,2">
              <v:shape style="position:absolute;left:828;top:10946;width:2096;height:2" coordorigin="828,10946" coordsize="2096,0" path="m828,10946l2925,10946e" filled="f" stroked="t" strokeweight=".957298pt" strokecolor="#878787">
                <v:path arrowok="t"/>
              </v:shape>
            </v:group>
            <v:group style="position:absolute;left:2824;top:10944;width:1862;height:2" coordorigin="2824,10944" coordsize="1862,2">
              <v:shape style="position:absolute;left:2824;top:10944;width:1862;height:2" coordorigin="2824,10944" coordsize="1862,0" path="m2824,10944l4686,10944e" filled="f" stroked="t" strokeweight=".478649pt" strokecolor="#707070">
                <v:path arrowok="t"/>
              </v:shape>
            </v:group>
            <v:group style="position:absolute;left:4629;top:10944;width:2226;height:2" coordorigin="4629,10944" coordsize="2226,2">
              <v:shape style="position:absolute;left:4629;top:10944;width:2226;height:2" coordorigin="4629,10944" coordsize="2226,0" path="m4629,10944l6854,10944e" filled="f" stroked="t" strokeweight=".957298pt" strokecolor="#878787">
                <v:path arrowok="t"/>
              </v:shape>
            </v:group>
            <v:group style="position:absolute;left:6797;top:10941;width:1546;height:2" coordorigin="6797,10941" coordsize="1546,2">
              <v:shape style="position:absolute;left:6797;top:10941;width:1546;height:2" coordorigin="6797,10941" coordsize="1546,0" path="m6797,10941l8343,10941e" filled="f" stroked="t" strokeweight=".478649pt" strokecolor="#545454">
                <v:path arrowok="t"/>
              </v:shape>
            </v:group>
            <v:group style="position:absolute;left:8285;top:10944;width:2992;height:2" coordorigin="8285,10944" coordsize="2992,2">
              <v:shape style="position:absolute;left:8285;top:10944;width:2992;height:2" coordorigin="8285,10944" coordsize="2992,0" path="m8285,10944l11277,10944e" filled="f" stroked="t" strokeweight=".717973pt" strokecolor="#7C7C7C">
                <v:path arrowok="t"/>
              </v:shape>
            </v:group>
            <v:group style="position:absolute;left:670;top:11190;width:1690;height:2" coordorigin="670,11190" coordsize="1690,2">
              <v:shape style="position:absolute;left:670;top:11190;width:1690;height:2" coordorigin="670,11190" coordsize="1690,0" path="m670,11190l2360,11190e" filled="f" stroked="t" strokeweight=".478649pt" strokecolor="#7C7C7C">
                <v:path arrowok="t"/>
              </v:shape>
            </v:group>
            <v:group style="position:absolute;left:2077;top:11186;width:1771;height:2" coordorigin="2077,11186" coordsize="1771,2">
              <v:shape style="position:absolute;left:2077;top:11186;width:1771;height:2" coordorigin="2077,11186" coordsize="1771,0" path="m2077,11186l3848,11186e" filled="f" stroked="t" strokeweight=".717973pt" strokecolor="#838383">
                <v:path arrowok="t"/>
              </v:shape>
            </v:group>
            <v:group style="position:absolute;left:3791;top:11186;width:895;height:2" coordorigin="3791,11186" coordsize="895,2">
              <v:shape style="position:absolute;left:3791;top:11186;width:895;height:2" coordorigin="3791,11186" coordsize="895,0" path="m3791,11186l4686,11186e" filled="f" stroked="t" strokeweight=".478649pt" strokecolor="#6B6B6B">
                <v:path arrowok="t"/>
              </v:shape>
            </v:group>
            <v:group style="position:absolute;left:4629;top:11183;width:2393;height:2" coordorigin="4629,11183" coordsize="2393,2">
              <v:shape style="position:absolute;left:4629;top:11183;width:2393;height:2" coordorigin="4629,11183" coordsize="2393,0" path="m4629,11183l7022,11183e" filled="f" stroked="t" strokeweight=".957298pt" strokecolor="#8C8C8C">
                <v:path arrowok="t"/>
              </v:shape>
            </v:group>
            <v:group style="position:absolute;left:6964;top:11181;width:3762;height:2" coordorigin="6964,11181" coordsize="3762,2">
              <v:shape style="position:absolute;left:6964;top:11181;width:3762;height:2" coordorigin="6964,11181" coordsize="3762,0" path="m6964,11181l10727,11181e" filled="f" stroked="t" strokeweight=".478649pt" strokecolor="#676767">
                <v:path arrowok="t"/>
              </v:shape>
            </v:group>
            <v:group style="position:absolute;left:10190;top:11183;width:1087;height:2" coordorigin="10190,11183" coordsize="1087,2">
              <v:shape style="position:absolute;left:10190;top:11183;width:1087;height:2" coordorigin="10190,11183" coordsize="1087,0" path="m10190,11183l11277,11183e" filled="f" stroked="t" strokeweight=".957298pt" strokecolor="#838383">
                <v:path arrowok="t"/>
              </v:shape>
            </v:group>
            <v:group style="position:absolute;left:11267;top:5542;width:2;height:8429" coordorigin="11267,5542" coordsize="2,8429">
              <v:shape style="position:absolute;left:11267;top:5542;width:2;height:8429" coordorigin="11267,5542" coordsize="0,8429" path="m11267,13971l11267,5542e" filled="f" stroked="t" strokeweight=".478649pt" strokecolor="#646464">
                <v:path arrowok="t"/>
              </v:shape>
            </v:group>
            <v:group style="position:absolute;left:682;top:11114;width:2;height:5355" coordorigin="682,11114" coordsize="2,5355">
              <v:shape style="position:absolute;left:682;top:11114;width:2;height:5355" coordorigin="682,11114" coordsize="0,5355" path="m682,16469l682,11114e" filled="f" stroked="t" strokeweight=".717973pt" strokecolor="#646464">
                <v:path arrowok="t"/>
              </v:shape>
            </v:group>
            <v:group style="position:absolute;left:1142;top:11181;width:2;height:321" coordorigin="1142,11181" coordsize="2,321">
              <v:shape style="position:absolute;left:1142;top:11181;width:2;height:321" coordorigin="1142,11181" coordsize="0,321" path="m1142,11502l1142,11181e" filled="f" stroked="t" strokeweight=".957298pt" strokecolor="#747474">
                <v:path arrowok="t"/>
              </v:shape>
            </v:group>
            <v:group style="position:absolute;left:1728;top:11176;width:2;height:916" coordorigin="1728,11176" coordsize="2,916">
              <v:shape style="position:absolute;left:1728;top:11176;width:2;height:916" coordorigin="1728,11176" coordsize="0,916" path="m1728,12092l1728,11176e" filled="f" stroked="t" strokeweight=".478649pt" strokecolor="#3F3F3F">
                <v:path arrowok="t"/>
              </v:shape>
            </v:group>
            <v:group style="position:absolute;left:2353;top:11037;width:2;height:705" coordorigin="2353,11037" coordsize="2,705">
              <v:shape style="position:absolute;left:2353;top:11037;width:2;height:705" coordorigin="2353,11037" coordsize="0,705" path="m2353,11742l2353,11037e" filled="f" stroked="t" strokeweight=".957298pt" strokecolor="#6B6B6B">
                <v:path arrowok="t"/>
              </v:shape>
            </v:group>
            <v:group style="position:absolute;left:7429;top:11176;width:2;height:580" coordorigin="7429,11176" coordsize="2,580">
              <v:shape style="position:absolute;left:7429;top:11176;width:2;height:580" coordorigin="7429,11176" coordsize="0,580" path="m7429,11756l7429,11176e" filled="f" stroked="t" strokeweight=".957298pt" strokecolor="#707070">
                <v:path arrowok="t"/>
              </v:shape>
            </v:group>
            <v:group style="position:absolute;left:1144;top:11445;width:2;height:1007" coordorigin="1144,11445" coordsize="2,1007">
              <v:shape style="position:absolute;left:1144;top:11445;width:2;height:1007" coordorigin="1144,11445" coordsize="0,1007" path="m1144,12451l1144,11445e" filled="f" stroked="t" strokeweight=".478649pt" strokecolor="#343434">
                <v:path arrowok="t"/>
              </v:shape>
            </v:group>
            <v:group style="position:absolute;left:656;top:12058;width:488;height:2" coordorigin="656,12058" coordsize="488,2">
              <v:shape style="position:absolute;left:656;top:12058;width:488;height:2" coordorigin="656,12058" coordsize="488,0" path="m656,12058l1144,12058e" filled="f" stroked="t" strokeweight=".239324pt" strokecolor="#575757">
                <v:path arrowok="t"/>
              </v:shape>
            </v:group>
            <v:group style="position:absolute;left:1130;top:12058;width:1201;height:2" coordorigin="1130,12058" coordsize="1201,2">
              <v:shape style="position:absolute;left:1130;top:12058;width:1201;height:2" coordorigin="1130,12058" coordsize="1201,0" path="m1130,12058l2331,12058e" filled="f" stroked="t" strokeweight=".239324pt" strokecolor="#3B3B3B">
                <v:path arrowok="t"/>
              </v:shape>
            </v:group>
            <v:group style="position:absolute;left:2357;top:11684;width:2;height:1117" coordorigin="2357,11684" coordsize="2,1117">
              <v:shape style="position:absolute;left:2357;top:11684;width:2;height:1117" coordorigin="2357,11684" coordsize="0,1117" path="m2357,12801l2357,11684e" filled="f" stroked="t" strokeweight=".478649pt" strokecolor="#2F2F2F">
                <v:path arrowok="t"/>
              </v:shape>
            </v:group>
            <v:group style="position:absolute;left:2326;top:12058;width:527;height:2" coordorigin="2326,12058" coordsize="527,2">
              <v:shape style="position:absolute;left:2326;top:12058;width:527;height:2" coordorigin="2326,12058" coordsize="527,0" path="m2326,12058l2853,12058e" filled="f" stroked="t" strokeweight=".239324pt" strokecolor="#282828">
                <v:path arrowok="t"/>
              </v:shape>
            </v:group>
            <v:group style="position:absolute;left:2853;top:12058;width:4140;height:2" coordorigin="2853,12058" coordsize="4140,2">
              <v:shape style="position:absolute;left:2853;top:12058;width:4140;height:2" coordorigin="2853,12058" coordsize="4140,0" path="m2853,12058l6993,12058e" filled="f" stroked="t" strokeweight=".239324pt" strokecolor="#000000">
                <v:path arrowok="t"/>
              </v:shape>
            </v:group>
            <v:group style="position:absolute;left:6993;top:12058;width:713;height:2" coordorigin="6993,12058" coordsize="713,2">
              <v:shape style="position:absolute;left:6993;top:12058;width:713;height:2" coordorigin="6993,12058" coordsize="713,0" path="m6993,12058l7706,12058e" filled="f" stroked="t" strokeweight=".239324pt" strokecolor="#343434">
                <v:path arrowok="t"/>
              </v:shape>
            </v:group>
            <v:group style="position:absolute;left:7431;top:11684;width:2;height:408" coordorigin="7431,11684" coordsize="2,408">
              <v:shape style="position:absolute;left:7431;top:11684;width:2;height:408" coordorigin="7431,11684" coordsize="0,408" path="m7431,12092l7431,11684e" filled="f" stroked="t" strokeweight=".478649pt" strokecolor="#4F4F4F">
                <v:path arrowok="t"/>
              </v:shape>
            </v:group>
            <v:group style="position:absolute;left:7706;top:12058;width:3547;height:2" coordorigin="7706,12058" coordsize="3547,2">
              <v:shape style="position:absolute;left:7706;top:12058;width:3547;height:2" coordorigin="7706,12058" coordsize="3547,0" path="m7706,12058l11253,12058e" filled="f" stroked="t" strokeweight=".239324pt" strokecolor="#000000">
                <v:path arrowok="t"/>
              </v:shape>
            </v:group>
            <v:group style="position:absolute;left:1733;top:12029;width:2;height:1587" coordorigin="1733,12029" coordsize="2,1587">
              <v:shape style="position:absolute;left:1733;top:12029;width:2;height:1587" coordorigin="1733,12029" coordsize="0,1587" path="m1733,13616l1733,12029e" filled="f" stroked="t" strokeweight=".717973pt" strokecolor="#606060">
                <v:path arrowok="t"/>
              </v:shape>
            </v:group>
            <v:group style="position:absolute;left:7433;top:12029;width:2;height:609" coordorigin="7433,12029" coordsize="2,609">
              <v:shape style="position:absolute;left:7433;top:12029;width:2;height:609" coordorigin="7433,12029" coordsize="0,609" path="m7433,12638l7433,12029e" filled="f" stroked="t" strokeweight=".478649pt" strokecolor="#383838">
                <v:path arrowok="t"/>
              </v:shape>
            </v:group>
            <v:group style="position:absolute;left:11272;top:12029;width:2;height:609" coordorigin="11272,12029" coordsize="2,609">
              <v:shape style="position:absolute;left:11272;top:12029;width:2;height:609" coordorigin="11272,12029" coordsize="0,609" path="m11272,12638l11272,12029e" filled="f" stroked="t" strokeweight=".478649pt" strokecolor="#444444">
                <v:path arrowok="t"/>
              </v:shape>
            </v:group>
            <v:group style="position:absolute;left:7438;top:12581;width:2;height:221" coordorigin="7438,12581" coordsize="2,221">
              <v:shape style="position:absolute;left:7438;top:12581;width:2;height:221" coordorigin="7438,12581" coordsize="0,221" path="m7438,12801l7438,12581e" filled="f" stroked="t" strokeweight=".717973pt" strokecolor="#575757">
                <v:path arrowok="t"/>
              </v:shape>
            </v:group>
            <v:group style="position:absolute;left:1146;top:12370;width:2;height:1601" coordorigin="1146,12370" coordsize="2,1601">
              <v:shape style="position:absolute;left:1146;top:12370;width:2;height:1601" coordorigin="1146,12370" coordsize="0,1601" path="m1146,13971l1146,12370e" filled="f" stroked="t" strokeweight=".957298pt" strokecolor="#6B6B6B">
                <v:path arrowok="t"/>
              </v:shape>
            </v:group>
            <v:group style="position:absolute;left:7436;top:12672;width:2;height:1074" coordorigin="7436,12672" coordsize="2,1074">
              <v:shape style="position:absolute;left:7436;top:12672;width:2;height:1074" coordorigin="7436,12672" coordsize="0,1074" path="m7436,13746l7436,12672e" filled="f" stroked="t" strokeweight=".957298pt" strokecolor="#6B6B6B">
                <v:path arrowok="t"/>
              </v:shape>
            </v:group>
            <v:group style="position:absolute;left:1733;top:13559;width:2;height:412" coordorigin="1733,13559" coordsize="2,412">
              <v:shape style="position:absolute;left:1733;top:13559;width:2;height:412" coordorigin="1733,13559" coordsize="0,412" path="m1733,13971l1733,13559e" filled="f" stroked="t" strokeweight=".478649pt" strokecolor="#444444">
                <v:path arrowok="t"/>
              </v:shape>
            </v:group>
            <v:group style="position:absolute;left:7438;top:13688;width:2;height:1184" coordorigin="7438,13688" coordsize="2,1184">
              <v:shape style="position:absolute;left:7438;top:13688;width:2;height:1184" coordorigin="7438,13688" coordsize="0,1184" path="m7438,14873l7438,13688e" filled="f" stroked="t" strokeweight=".478649pt" strokecolor="#484848">
                <v:path arrowok="t"/>
              </v:shape>
            </v:group>
            <v:group style="position:absolute;left:656;top:14129;width:1675;height:2" coordorigin="656,14129" coordsize="1675,2">
              <v:shape style="position:absolute;left:656;top:14129;width:1675;height:2" coordorigin="656,14129" coordsize="1675,0" path="m656,14129l2331,14129e" filled="f" stroked="t" strokeweight=".239324pt" strokecolor="#444444">
                <v:path arrowok="t"/>
              </v:shape>
            </v:group>
            <v:group style="position:absolute;left:1149;top:13914;width:2;height:1390" coordorigin="1149,13914" coordsize="2,1390">
              <v:shape style="position:absolute;left:1149;top:13914;width:2;height:1390" coordorigin="1149,13914" coordsize="0,1390" path="m1149,15304l1149,13914e" filled="f" stroked="t" strokeweight=".478649pt" strokecolor="#3B3B3B">
                <v:path arrowok="t"/>
              </v:shape>
            </v:group>
            <v:group style="position:absolute;left:1733;top:11119;width:2;height:5355" coordorigin="1733,11119" coordsize="2,5355">
              <v:shape style="position:absolute;left:1733;top:11119;width:2;height:5355" coordorigin="1733,11119" coordsize="0,5355" path="m1733,16474l1733,11119e" filled="f" stroked="t" strokeweight=".478649pt" strokecolor="#575757">
                <v:path arrowok="t"/>
              </v:shape>
            </v:group>
            <v:group style="position:absolute;left:2355;top:12667;width:2;height:1683" coordorigin="2355,12667" coordsize="2,1683">
              <v:shape style="position:absolute;left:2355;top:12667;width:2;height:1683" coordorigin="2355,12667" coordsize="0,1683" path="m2355,14350l2355,12667e" filled="f" stroked="t" strokeweight=".957298pt" strokecolor="#676767">
                <v:path arrowok="t"/>
              </v:shape>
            </v:group>
            <v:group style="position:absolute;left:11275;top:13914;width:2;height:1390" coordorigin="11275,13914" coordsize="2,1390">
              <v:shape style="position:absolute;left:11275;top:13914;width:2;height:1390" coordorigin="11275,13914" coordsize="0,1390" path="m11275,15304l11275,13914e" filled="f" stroked="t" strokeweight=".478649pt" strokecolor="#3B3B3B">
                <v:path arrowok="t"/>
              </v:shape>
            </v:group>
            <v:group style="position:absolute;left:680;top:14101;width:2;height:235" coordorigin="680,14101" coordsize="2,235">
              <v:shape style="position:absolute;left:680;top:14101;width:2;height:235" coordorigin="680,14101" coordsize="0,235" path="m680,14336l680,14101e" filled="f" stroked="t" strokeweight=".478649pt" strokecolor="#3F3F3F">
                <v:path arrowok="t"/>
              </v:shape>
            </v:group>
            <v:group style="position:absolute;left:1733;top:14101;width:2;height:868" coordorigin="1733,14101" coordsize="2,868">
              <v:shape style="position:absolute;left:1733;top:14101;width:2;height:868" coordorigin="1733,14101" coordsize="0,868" path="m1733,14969l1733,14101e" filled="f" stroked="t" strokeweight=".478649pt" strokecolor="#383838">
                <v:path arrowok="t"/>
              </v:shape>
            </v:group>
            <v:group style="position:absolute;left:2355;top:14101;width:2;height:249" coordorigin="2355,14101" coordsize="2,249">
              <v:shape style="position:absolute;left:2355;top:14101;width:2;height:249" coordorigin="2355,14101" coordsize="0,249" path="m2355,14350l2355,14101e" filled="f" stroked="t" strokeweight=".957298pt" strokecolor="#808080">
                <v:path arrowok="t"/>
              </v:shape>
            </v:group>
            <v:group style="position:absolute;left:2326;top:14307;width:2;height:968" coordorigin="2326,14307" coordsize="2,968">
              <v:shape style="position:absolute;left:2326;top:14307;width:2;height:968" coordorigin="2326,14307" coordsize="0,968" path="m2326,15275l2326,14307e" filled="f" stroked="t" strokeweight=".239324pt" strokecolor="#000000">
                <v:path arrowok="t"/>
              </v:shape>
            </v:group>
            <v:group style="position:absolute;left:7443;top:14815;width:2;height:1649" coordorigin="7443,14815" coordsize="2,1649">
              <v:shape style="position:absolute;left:7443;top:14815;width:2;height:1649" coordorigin="7443,14815" coordsize="0,1649" path="m7443,16464l7443,14815e" filled="f" stroked="t" strokeweight=".957298pt" strokecolor="#6B6B6B">
                <v:path arrowok="t"/>
              </v:shape>
            </v:group>
            <v:group style="position:absolute;left:1737;top:14911;width:2;height:1563" coordorigin="1737,14911" coordsize="2,1563">
              <v:shape style="position:absolute;left:1737;top:14911;width:2;height:1563" coordorigin="1737,14911" coordsize="0,1563" path="m1737,16474l1737,14911e" filled="f" stroked="t" strokeweight=".957298pt" strokecolor="#6B6B6B">
                <v:path arrowok="t"/>
              </v:shape>
            </v:group>
            <v:group style="position:absolute;left:680;top:16462;width:1680;height:2" coordorigin="680,16462" coordsize="1680,2">
              <v:shape style="position:absolute;left:680;top:16462;width:1680;height:2" coordorigin="680,16462" coordsize="1680,0" path="m680,16462l2360,16462e" filled="f" stroked="t" strokeweight=".957298pt" strokecolor="#979797">
                <v:path arrowok="t"/>
              </v:shape>
            </v:group>
            <v:group style="position:absolute;left:1149;top:15247;width:2;height:1227" coordorigin="1149,15247" coordsize="2,1227">
              <v:shape style="position:absolute;left:1149;top:15247;width:2;height:1227" coordorigin="1149,15247" coordsize="0,1227" path="m1149,16474l1149,15247e" filled="f" stroked="t" strokeweight=".717973pt" strokecolor="#707070">
                <v:path arrowok="t"/>
              </v:shape>
            </v:group>
            <v:group style="position:absolute;left:2357;top:15247;width:2;height:1227" coordorigin="2357,15247" coordsize="2,1227">
              <v:shape style="position:absolute;left:2357;top:15247;width:2;height:1227" coordorigin="2357,15247" coordsize="0,1227" path="m2357,16474l2357,15247e" filled="f" stroked="t" strokeweight=".717973pt" strokecolor="#5B5B5B">
                <v:path arrowok="t"/>
              </v:shape>
            </v:group>
            <v:group style="position:absolute;left:2824;top:16462;width:4198;height:2" coordorigin="2824,16462" coordsize="4198,2">
              <v:shape style="position:absolute;left:2824;top:16462;width:4198;height:2" coordorigin="2824,16462" coordsize="4198,0" path="m2824,16462l7022,16462e" filled="f" stroked="t" strokeweight=".717973pt" strokecolor="#8C8C8C">
                <v:path arrowok="t"/>
              </v:shape>
            </v:group>
            <v:group style="position:absolute;left:2298;top:16460;width:584;height:2" coordorigin="2298,16460" coordsize="584,2">
              <v:shape style="position:absolute;left:2298;top:16460;width:584;height:2" coordorigin="2298,16460" coordsize="584,0" path="m2298,16460l2881,16460e" filled="f" stroked="t" strokeweight=".478649pt" strokecolor="#747474">
                <v:path arrowok="t"/>
              </v:shape>
            </v:group>
            <v:group style="position:absolute;left:6964;top:16460;width:924;height:2" coordorigin="6964,16460" coordsize="924,2">
              <v:shape style="position:absolute;left:6964;top:16460;width:924;height:2" coordorigin="6964,16460" coordsize="924,0" path="m6964,16460l7888,16460e" filled="f" stroked="t" strokeweight=".478649pt" strokecolor="#646464">
                <v:path arrowok="t"/>
              </v:shape>
            </v:group>
            <v:group style="position:absolute;left:7831;top:16462;width:2130;height:2" coordorigin="7831,16462" coordsize="2130,2">
              <v:shape style="position:absolute;left:7831;top:16462;width:2130;height:2" coordorigin="7831,16462" coordsize="2130,0" path="m7831,16462l9961,16462e" filled="f" stroked="t" strokeweight=".478649pt" strokecolor="#7C7C7C">
                <v:path arrowok="t"/>
              </v:shape>
            </v:group>
            <v:group style="position:absolute;left:9903;top:16460;width:1374;height:2" coordorigin="9903,16460" coordsize="1374,2">
              <v:shape style="position:absolute;left:9903;top:16460;width:1374;height:2" coordorigin="9903,16460" coordsize="1374,0" path="m9903,16460l11277,16460e" filled="f" stroked="t" strokeweight=".957298pt" strokecolor="#909090">
                <v:path arrowok="t"/>
              </v:shape>
            </v:group>
            <v:group style="position:absolute;left:11272;top:7604;width:2;height:8870" coordorigin="11272,7604" coordsize="2,8870">
              <v:shape style="position:absolute;left:11272;top:7604;width:2;height:8870" coordorigin="11272,7604" coordsize="0,8870" path="m11272,16474l11272,7604e" filled="f" stroked="t" strokeweight=".717973pt" strokecolor="#575757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.855972pt;margin-top:9.143293pt;width:417.207263pt;height:22.950775pt;mso-position-horizontal-relative:page;mso-position-vertical-relative:paragraph;z-index:-15125" type="#_x0000_t202" filled="f" stroked="f">
            <v:textbox inset="0,0,0,0">
              <w:txbxContent>
                <w:p>
                  <w:pPr>
                    <w:spacing w:before="0" w:after="0" w:line="459" w:lineRule="exact"/>
                    <w:ind w:right="-109"/>
                    <w:jc w:val="left"/>
                    <w:tabs>
                      <w:tab w:pos="8140" w:val="left"/>
                    </w:tabs>
                    <w:rPr>
                      <w:rFonts w:ascii="Times New Roman" w:hAnsi="Times New Roman" w:cs="Times New Roman" w:eastAsia="Times New Roman"/>
                      <w:sz w:val="33"/>
                      <w:szCs w:val="33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A3A3A"/>
                      <w:spacing w:val="-6"/>
                      <w:w w:val="100"/>
                      <w:position w:val="4"/>
                    </w:rPr>
                    <w:t>"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A3A3A"/>
                      <w:spacing w:val="-9"/>
                      <w:w w:val="100"/>
                      <w:position w:val="4"/>
                    </w:rPr>
                    <w:t>&lt;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A3A3A"/>
                      <w:spacing w:val="0"/>
                      <w:w w:val="100"/>
                      <w:position w:val="4"/>
                    </w:rPr>
                    <w:t>;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A3A3A"/>
                      <w:spacing w:val="0"/>
                      <w:w w:val="100"/>
                      <w:position w:val="4"/>
                    </w:rPr>
                    <w:tab/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A3A3A"/>
                      <w:spacing w:val="0"/>
                      <w:w w:val="100"/>
                      <w:position w:val="4"/>
                    </w:rPr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3A3A3A"/>
                      <w:spacing w:val="17"/>
                      <w:w w:val="81"/>
                      <w:position w:val="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828282"/>
                      <w:spacing w:val="0"/>
                      <w:w w:val="53"/>
                      <w:position w:val="-3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5"/>
          <w:szCs w:val="15"/>
          <w:color w:val="3A3A3A"/>
          <w:spacing w:val="0"/>
          <w:w w:val="71"/>
        </w:rPr>
        <w:t>..&gt;::</w:t>
      </w:r>
      <w:r>
        <w:rPr>
          <w:rFonts w:ascii="Times New Roman" w:hAnsi="Times New Roman" w:cs="Times New Roman" w:eastAsia="Times New Roman"/>
          <w:sz w:val="15"/>
          <w:szCs w:val="15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A3A3A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494B4B"/>
          <w:spacing w:val="0"/>
          <w:w w:val="71"/>
          <w:position w:val="-6"/>
        </w:rPr>
        <w:t>\tlaiye</w:t>
      </w:r>
      <w:r>
        <w:rPr>
          <w:rFonts w:ascii="Arial" w:hAnsi="Arial" w:cs="Arial" w:eastAsia="Arial"/>
          <w:sz w:val="23"/>
          <w:szCs w:val="23"/>
          <w:color w:val="494B4B"/>
          <w:spacing w:val="0"/>
          <w:w w:val="71"/>
          <w:position w:val="-6"/>
        </w:rPr>
        <w:t> </w:t>
      </w:r>
      <w:r>
        <w:rPr>
          <w:rFonts w:ascii="Arial" w:hAnsi="Arial" w:cs="Arial" w:eastAsia="Arial"/>
          <w:sz w:val="23"/>
          <w:szCs w:val="23"/>
          <w:color w:val="494B4B"/>
          <w:spacing w:val="3"/>
          <w:w w:val="71"/>
          <w:position w:val="-6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606060"/>
          <w:spacing w:val="0"/>
          <w:w w:val="55"/>
          <w:position w:val="-6"/>
        </w:rPr>
        <w:t>Meıl&lt;eı</w:t>
      </w:r>
      <w:r>
        <w:rPr>
          <w:rFonts w:ascii="Times New Roman" w:hAnsi="Times New Roman" w:cs="Times New Roman" w:eastAsia="Times New Roman"/>
          <w:sz w:val="35"/>
          <w:szCs w:val="35"/>
          <w:color w:val="606060"/>
          <w:spacing w:val="0"/>
          <w:w w:val="55"/>
          <w:position w:val="-6"/>
        </w:rPr>
        <w:t>  </w:t>
      </w:r>
      <w:r>
        <w:rPr>
          <w:rFonts w:ascii="Times New Roman" w:hAnsi="Times New Roman" w:cs="Times New Roman" w:eastAsia="Times New Roman"/>
          <w:sz w:val="35"/>
          <w:szCs w:val="35"/>
          <w:color w:val="606060"/>
          <w:spacing w:val="20"/>
          <w:w w:val="55"/>
          <w:position w:val="-6"/>
        </w:rPr>
        <w:t> </w:t>
      </w:r>
      <w:r>
        <w:rPr>
          <w:rFonts w:ascii="Arial" w:hAnsi="Arial" w:cs="Arial" w:eastAsia="Arial"/>
          <w:sz w:val="22"/>
          <w:szCs w:val="22"/>
          <w:color w:val="606060"/>
          <w:spacing w:val="0"/>
          <w:w w:val="88"/>
          <w:position w:val="-6"/>
        </w:rPr>
        <w:t>l)ige</w:t>
      </w:r>
      <w:r>
        <w:rPr>
          <w:rFonts w:ascii="Arial" w:hAnsi="Arial" w:cs="Arial" w:eastAsia="Arial"/>
          <w:sz w:val="22"/>
          <w:szCs w:val="22"/>
          <w:color w:val="606060"/>
          <w:spacing w:val="-30"/>
          <w:w w:val="100"/>
          <w:position w:val="-6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78"/>
          <w:position w:val="-6"/>
        </w:rPr>
        <w:t>Amı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78"/>
          <w:position w:val="-6"/>
        </w:rPr>
        <w:t>n</w:t>
      </w:r>
      <w:r>
        <w:rPr>
          <w:rFonts w:ascii="Arial" w:hAnsi="Arial" w:cs="Arial" w:eastAsia="Arial"/>
          <w:sz w:val="23"/>
          <w:szCs w:val="23"/>
          <w:color w:val="3A3A3A"/>
          <w:spacing w:val="-49"/>
          <w:w w:val="78"/>
          <w:position w:val="-6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100"/>
          <w:position w:val="-6"/>
        </w:rPr>
      </w:r>
      <w:r>
        <w:rPr>
          <w:rFonts w:ascii="Arial" w:hAnsi="Arial" w:cs="Arial" w:eastAsia="Arial"/>
          <w:sz w:val="47"/>
          <w:szCs w:val="47"/>
          <w:color w:val="AAAAAA"/>
          <w:spacing w:val="16"/>
          <w:w w:val="40"/>
          <w:position w:val="1"/>
        </w:rPr>
        <w:t>'</w:t>
      </w:r>
      <w:r>
        <w:rPr>
          <w:rFonts w:ascii="Arial" w:hAnsi="Arial" w:cs="Arial" w:eastAsia="Arial"/>
          <w:sz w:val="47"/>
          <w:szCs w:val="47"/>
          <w:color w:val="494B4B"/>
          <w:spacing w:val="-30"/>
          <w:w w:val="111"/>
          <w:position w:val="1"/>
        </w:rPr>
        <w:t>&lt;</w:t>
      </w:r>
      <w:r>
        <w:rPr>
          <w:rFonts w:ascii="Arial" w:hAnsi="Arial" w:cs="Arial" w:eastAsia="Arial"/>
          <w:sz w:val="47"/>
          <w:szCs w:val="47"/>
          <w:color w:val="AAAAAA"/>
          <w:spacing w:val="0"/>
          <w:w w:val="16"/>
          <w:position w:val="1"/>
        </w:rPr>
        <w:t>"":</w:t>
      </w:r>
      <w:r>
        <w:rPr>
          <w:rFonts w:ascii="Arial" w:hAnsi="Arial" w:cs="Arial" w:eastAsia="Arial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182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-4"/>
          <w:w w:val="66"/>
          <w:position w:val="1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67"/>
          <w:position w:val="1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-50"/>
          <w:w w:val="66"/>
          <w:position w:val="1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53" w:after="0" w:line="240" w:lineRule="auto"/>
        <w:ind w:left="290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999999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8" w:after="0" w:line="240" w:lineRule="auto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17"/>
          <w:szCs w:val="17"/>
          <w:color w:val="828282"/>
          <w:spacing w:val="-3"/>
          <w:w w:val="131"/>
        </w:rPr>
        <w:t>:</w:t>
      </w:r>
      <w:r>
        <w:rPr>
          <w:rFonts w:ascii="Arial" w:hAnsi="Arial" w:cs="Arial" w:eastAsia="Arial"/>
          <w:sz w:val="32"/>
          <w:szCs w:val="32"/>
          <w:color w:val="494B4B"/>
          <w:spacing w:val="-68"/>
          <w:w w:val="59"/>
          <w:position w:val="-13"/>
        </w:rPr>
        <w:t>.</w:t>
      </w:r>
      <w:r>
        <w:rPr>
          <w:rFonts w:ascii="Arial" w:hAnsi="Arial" w:cs="Arial" w:eastAsia="Arial"/>
          <w:sz w:val="17"/>
          <w:szCs w:val="17"/>
          <w:color w:val="828282"/>
          <w:spacing w:val="0"/>
          <w:w w:val="131"/>
          <w:position w:val="0"/>
        </w:rPr>
        <w:t>ı</w:t>
      </w:r>
      <w:r>
        <w:rPr>
          <w:rFonts w:ascii="Arial" w:hAnsi="Arial" w:cs="Arial" w:eastAsia="Arial"/>
          <w:sz w:val="17"/>
          <w:szCs w:val="17"/>
          <w:color w:val="828282"/>
          <w:spacing w:val="-15"/>
          <w:w w:val="132"/>
          <w:position w:val="0"/>
        </w:rPr>
        <w:t>·</w:t>
      </w:r>
      <w:r>
        <w:rPr>
          <w:rFonts w:ascii="Arial" w:hAnsi="Arial" w:cs="Arial" w:eastAsia="Arial"/>
          <w:sz w:val="28"/>
          <w:szCs w:val="28"/>
          <w:color w:val="727272"/>
          <w:spacing w:val="0"/>
          <w:w w:val="84"/>
          <w:position w:val="-13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60" w:right="480"/>
          <w:cols w:num="2" w:equalWidth="0">
            <w:col w:w="8522" w:space="209"/>
            <w:col w:w="214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05" w:lineRule="auto"/>
        <w:ind w:left="948" w:right="-20" w:firstLine="-18"/>
        <w:jc w:val="center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068295pt;margin-top:-26.272648pt;width:28.645121pt;height:32pt;mso-position-horizontal-relative:page;mso-position-vertical-relative:paragraph;z-index:-15117" type="#_x0000_t202" filled="f" stroked="f">
            <v:textbox inset="0,0,0,0">
              <w:txbxContent>
                <w:p>
                  <w:pPr>
                    <w:spacing w:before="0" w:after="0" w:line="640" w:lineRule="exact"/>
                    <w:ind w:right="-136"/>
                    <w:jc w:val="left"/>
                    <w:rPr>
                      <w:rFonts w:ascii="Arial" w:hAnsi="Arial" w:cs="Arial" w:eastAsia="Arial"/>
                      <w:sz w:val="64"/>
                      <w:szCs w:val="64"/>
                    </w:rPr>
                  </w:pPr>
                  <w:rPr/>
                  <w:r>
                    <w:rPr>
                      <w:rFonts w:ascii="Arial" w:hAnsi="Arial" w:cs="Arial" w:eastAsia="Arial"/>
                      <w:sz w:val="64"/>
                      <w:szCs w:val="64"/>
                      <w:color w:val="3B3B3B"/>
                      <w:spacing w:val="0"/>
                      <w:w w:val="161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91"/>
        </w:rPr>
        <w:t>IZMIR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91"/>
        </w:rPr>
        <w:t> 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72"/>
        </w:rPr>
        <w:t>BÜYÜKŞEHIR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72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85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51" w:lineRule="auto"/>
        <w:ind w:left="372" w:right="452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96.320007pt;margin-top:-1.614148pt;width:47.040001pt;height:42.240002pt;mso-position-horizontal-relative:page;mso-position-vertical-relative:paragraph;z-index:-15123" type="#_x0000_t75">
            <v:imagedata r:id="rId52" o:title=""/>
          </v:shape>
        </w:pict>
      </w:r>
      <w:r>
        <w:rPr/>
        <w:pict>
          <v:group style="position:absolute;margin-left:455.264954pt;margin-top:-1.193342pt;width:.1pt;height:63.347046pt;mso-position-horizontal-relative:page;mso-position-vertical-relative:paragraph;z-index:-15122" coordorigin="9105,-24" coordsize="2,1267">
            <v:shape style="position:absolute;left:9105;top:-24;width:2;height:1267" coordorigin="9105,-24" coordsize="0,1267" path="m9105,1243l9105,-24e" filled="f" stroked="t" strokeweight=".713954pt" strokecolor="#60606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1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2"/>
        </w:rPr>
        <w:t>BAŞKANLIÖI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37" w:lineRule="exact"/>
        <w:ind w:left="1116" w:right="532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140" w:bottom="280" w:left="0" w:right="80"/>
          <w:cols w:num="2" w:equalWidth="0">
            <w:col w:w="1735" w:space="1764"/>
            <w:col w:w="8341"/>
          </w:cols>
        </w:sectPr>
      </w:pPr>
      <w:rPr/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6" w:after="0" w:line="240" w:lineRule="auto"/>
        <w:ind w:left="776" w:right="-20"/>
        <w:jc w:val="left"/>
        <w:tabs>
          <w:tab w:pos="5880" w:val="left"/>
          <w:tab w:pos="7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ildirim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18:57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7"/>
          <w:w w:val="10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</w:rPr>
        <w:t>l: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293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88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1"/>
        </w:rPr>
        <w:t>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06" w:lineRule="exact"/>
        <w:ind w:left="37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54" w:lineRule="exact"/>
        <w:ind w:left="371" w:right="-20"/>
        <w:jc w:val="left"/>
        <w:tabs>
          <w:tab w:pos="1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7.729870pt;margin-top:11.981709pt;width:567.117804pt;height:.951939pt;mso-position-horizontal-relative:page;mso-position-vertical-relative:paragraph;z-index:-15121" coordorigin="355,240" coordsize="11342,19">
            <v:group style="position:absolute;left:362;top:249;width:11328;height:2" coordorigin="362,249" coordsize="11328,2">
              <v:shape style="position:absolute;left:362;top:249;width:11328;height:2" coordorigin="362,249" coordsize="11328,0" path="m362,249l11690,249e" filled="f" stroked="t" strokeweight=".713954pt" strokecolor="#707070">
                <v:path arrowok="t"/>
              </v:shape>
            </v:group>
            <v:group style="position:absolute;left:1813;top:249;width:862;height:2" coordorigin="1813,249" coordsize="862,2">
              <v:shape style="position:absolute;left:1813;top:249;width:862;height:2" coordorigin="1813,249" coordsize="862,0" path="m1813,249l2675,249e" filled="f" stroked="t" strokeweight=".951939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</w:rPr>
        <w:t>Karabağla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46/2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No:2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B3B3B"/>
          <w:spacing w:val="-19"/>
          <w:w w:val="12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5" w:lineRule="exact"/>
        <w:ind w:left="371" w:right="-20"/>
        <w:jc w:val="left"/>
        <w:tabs>
          <w:tab w:pos="1700" w:val="left"/>
          <w:tab w:pos="4740" w:val="left"/>
          <w:tab w:pos="80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6.30196pt;margin-top:10.978798pt;width:569.497652pt;height:640.637578pt;mso-position-horizontal-relative:page;mso-position-vertical-relative:paragraph;z-index:-15120" coordorigin="326,220" coordsize="11390,12813">
            <v:group style="position:absolute;left:371;top:241;width:6578;height:2" coordorigin="371,241" coordsize="6578,2">
              <v:shape style="position:absolute;left:371;top:241;width:6578;height:2" coordorigin="371,241" coordsize="6578,0" path="m371,241l6949,241e" filled="f" stroked="t" strokeweight=".713954pt" strokecolor="#646464">
                <v:path arrowok="t"/>
              </v:shape>
            </v:group>
            <v:group style="position:absolute;left:6892;top:239;width:471;height:2" coordorigin="6892,239" coordsize="471,2">
              <v:shape style="position:absolute;left:6892;top:239;width:471;height:2" coordorigin="6892,239" coordsize="471,0" path="m6892,239l7363,239e" filled="f" stroked="t" strokeweight=".47597pt" strokecolor="#444444">
                <v:path arrowok="t"/>
              </v:shape>
            </v:group>
            <v:group style="position:absolute;left:7306;top:231;width:4384;height:2" coordorigin="7306,231" coordsize="4384,2">
              <v:shape style="position:absolute;left:7306;top:231;width:4384;height:2" coordorigin="7306,231" coordsize="4384,0" path="m7306,231l11690,231e" filled="f" stroked="t" strokeweight=".713954pt" strokecolor="#707070">
                <v:path arrowok="t"/>
              </v:shape>
            </v:group>
            <v:group style="position:absolute;left:3836;top:234;width:2;height:268" coordorigin="3836,234" coordsize="2,268">
              <v:shape style="position:absolute;left:3836;top:234;width:2;height:268" coordorigin="3836,234" coordsize="0,268" path="m3836,502l3836,234e" filled="f" stroked="t" strokeweight=".713954pt" strokecolor="#606060">
                <v:path arrowok="t"/>
              </v:shape>
            </v:group>
            <v:group style="position:absolute;left:6937;top:229;width:2;height:751" coordorigin="6937,229" coordsize="2,751">
              <v:shape style="position:absolute;left:6937;top:229;width:2;height:751" coordorigin="6937,229" coordsize="0,751" path="m6937,980l6937,229e" filled="f" stroked="t" strokeweight=".951939pt" strokecolor="#747474">
                <v:path arrowok="t"/>
              </v:shape>
            </v:group>
            <v:group style="position:absolute;left:3836;top:444;width:2;height:535" coordorigin="3836,444" coordsize="2,535">
              <v:shape style="position:absolute;left:3836;top:444;width:2;height:535" coordorigin="3836,444" coordsize="0,535" path="m3836,980l3836,444e" filled="f" stroked="t" strokeweight=".47597pt" strokecolor="#2F2F2F">
                <v:path arrowok="t"/>
              </v:shape>
            </v:group>
            <v:group style="position:absolute;left:3832;top:659;width:1866;height:2" coordorigin="3832,659" coordsize="1866,2">
              <v:shape style="position:absolute;left:3832;top:659;width:1866;height:2" coordorigin="3832,659" coordsize="1866,0" path="m3832,659l5697,659e" filled="f" stroked="t" strokeweight=".47597pt" strokecolor="#747474">
                <v:path arrowok="t"/>
              </v:shape>
            </v:group>
            <v:group style="position:absolute;left:366;top:970;width:938;height:2" coordorigin="366,970" coordsize="938,2">
              <v:shape style="position:absolute;left:366;top:970;width:938;height:2" coordorigin="366,970" coordsize="938,0" path="m366,970l1304,970e" filled="f" stroked="t" strokeweight=".951939pt" strokecolor="#8C8C8C">
                <v:path arrowok="t"/>
              </v:shape>
            </v:group>
            <v:group style="position:absolute;left:366;top:973;width:4246;height:2" coordorigin="366,973" coordsize="4246,2">
              <v:shape style="position:absolute;left:366;top:973;width:4246;height:2" coordorigin="366,973" coordsize="4246,0" path="m366,973l4612,973e" filled="f" stroked="t" strokeweight=".713954pt" strokecolor="#676767">
                <v:path arrowok="t"/>
              </v:shape>
            </v:group>
            <v:group style="position:absolute;left:4498;top:968;width:1199;height:2" coordorigin="4498,968" coordsize="1199,2">
              <v:shape style="position:absolute;left:4498;top:968;width:1199;height:2" coordorigin="4498,968" coordsize="1199,0" path="m4498,968l5697,968e" filled="f" stroked="t" strokeweight=".951939pt" strokecolor="#444444">
                <v:path arrowok="t"/>
              </v:shape>
            </v:group>
            <v:group style="position:absolute;left:5640;top:968;width:1133;height:2" coordorigin="5640,968" coordsize="1133,2">
              <v:shape style="position:absolute;left:5640;top:968;width:1133;height:2" coordorigin="5640,968" coordsize="1133,0" path="m5640,968l6773,968e" filled="f" stroked="t" strokeweight=".47597pt" strokecolor="#646464">
                <v:path arrowok="t"/>
              </v:shape>
            </v:group>
            <v:group style="position:absolute;left:6107;top:968;width:4712;height:2" coordorigin="6107,968" coordsize="4712,2">
              <v:shape style="position:absolute;left:6107;top:968;width:4712;height:2" coordorigin="6107,968" coordsize="4712,0" path="m6107,968l10819,968e" filled="f" stroked="t" strokeweight=".713954pt" strokecolor="#777777">
                <v:path arrowok="t"/>
              </v:shape>
            </v:group>
            <v:group style="position:absolute;left:10352;top:965;width:1342;height:2" coordorigin="10352,965" coordsize="1342,2">
              <v:shape style="position:absolute;left:10352;top:965;width:1342;height:2" coordorigin="10352,965" coordsize="1342,0" path="m10352,965l11695,965e" filled="f" stroked="t" strokeweight=".713954pt" strokecolor="#8C8C8C">
                <v:path arrowok="t"/>
              </v:shape>
            </v:group>
            <v:group style="position:absolute;left:362;top:1245;width:11338;height:2" coordorigin="362,1245" coordsize="11338,2">
              <v:shape style="position:absolute;left:362;top:1245;width:11338;height:2" coordorigin="362,1245" coordsize="11338,0" path="m362,1245l11699,1245e" filled="f" stroked="t" strokeweight=".713954pt" strokecolor="#747474">
                <v:path arrowok="t"/>
              </v:shape>
            </v:group>
            <v:group style="position:absolute;left:2347;top:1200;width:2;height:325" coordorigin="2347,1200" coordsize="2,325">
              <v:shape style="position:absolute;left:2347;top:1200;width:2;height:325" coordorigin="2347,1200" coordsize="0,325" path="m2347,1525l2347,1200e" filled="f" stroked="t" strokeweight=".47597pt" strokecolor="#3B3B3B">
                <v:path arrowok="t"/>
              </v:shape>
            </v:group>
            <v:group style="position:absolute;left:2342;top:1489;width:9348;height:2" coordorigin="2342,1489" coordsize="9348,2">
              <v:shape style="position:absolute;left:2342;top:1489;width:9348;height:2" coordorigin="2342,1489" coordsize="9348,0" path="m2342,1489l11690,1489e" filled="f" stroked="t" strokeweight=".713954pt" strokecolor="#646464">
                <v:path arrowok="t"/>
              </v:shape>
            </v:group>
            <v:group style="position:absolute;left:2347;top:1467;width:2;height:306" coordorigin="2347,1467" coordsize="2,306">
              <v:shape style="position:absolute;left:2347;top:1467;width:2;height:306" coordorigin="2347,1467" coordsize="0,306" path="m2347,1773l2347,1467e" filled="f" stroked="t" strokeweight=".47597pt" strokecolor="#1F1F1F">
                <v:path arrowok="t"/>
              </v:shape>
            </v:group>
            <v:group style="position:absolute;left:4888;top:1482;width:2;height:2218" coordorigin="4888,1482" coordsize="2,2218">
              <v:shape style="position:absolute;left:4888;top:1482;width:2;height:2218" coordorigin="4888,1482" coordsize="0,2218" path="m4888,3700l4888,1482e" filled="f" stroked="t" strokeweight=".713954pt" strokecolor="#545454">
                <v:path arrowok="t"/>
              </v:shape>
            </v:group>
            <v:group style="position:absolute;left:7720;top:1491;width:2;height:478" coordorigin="7720,1491" coordsize="2,478">
              <v:shape style="position:absolute;left:7720;top:1491;width:2;height:478" coordorigin="7720,1491" coordsize="0,478" path="m7720,1969l7720,1491e" filled="f" stroked="t" strokeweight=".237985pt" strokecolor="#606060">
                <v:path arrowok="t"/>
              </v:shape>
            </v:group>
            <v:group style="position:absolute;left:2347;top:1716;width:2;height:273" coordorigin="2347,1716" coordsize="2,273">
              <v:shape style="position:absolute;left:2347;top:1716;width:2;height:273" coordorigin="2347,1716" coordsize="0,273" path="m2347,1988l2347,1716e" filled="f" stroked="t" strokeweight=".47597pt" strokecolor="#343434">
                <v:path arrowok="t"/>
              </v:shape>
            </v:group>
            <v:group style="position:absolute;left:6154;top:1974;width:619;height:2" coordorigin="6154,1974" coordsize="619,2">
              <v:shape style="position:absolute;left:6154;top:1974;width:619;height:2" coordorigin="6154,1974" coordsize="619,0" path="m6154,1974l6773,1974e" filled="f" stroked="t" strokeweight=".47597pt" strokecolor="#545454">
                <v:path arrowok="t"/>
              </v:shape>
            </v:group>
            <v:group style="position:absolute;left:4879;top:1972;width:6811;height:2" coordorigin="4879,1972" coordsize="6811,2">
              <v:shape style="position:absolute;left:4879;top:1972;width:6811;height:2" coordorigin="4879,1972" coordsize="6811,0" path="m4879,1972l11690,1972e" filled="f" stroked="t" strokeweight=".713954pt" strokecolor="#6B6B6B">
                <v:path arrowok="t"/>
              </v:shape>
            </v:group>
            <v:group style="position:absolute;left:7306;top:1969;width:447;height:2" coordorigin="7306,1969" coordsize="447,2">
              <v:shape style="position:absolute;left:7306;top:1969;width:447;height:2" coordorigin="7306,1969" coordsize="447,0" path="m7306,1969l7754,1969e" filled="f" stroked="t" strokeweight=".47597pt" strokecolor="#545454">
                <v:path arrowok="t"/>
              </v:shape>
            </v:group>
            <v:group style="position:absolute;left:8996;top:1969;width:347;height:2" coordorigin="8996,1969" coordsize="347,2">
              <v:shape style="position:absolute;left:8996;top:1969;width:347;height:2" coordorigin="8996,1969" coordsize="347,0" path="m8996,1969l9343,1969e" filled="f" stroked="t" strokeweight=".47597pt" strokecolor="#545454">
                <v:path arrowok="t"/>
              </v:shape>
            </v:group>
            <v:group style="position:absolute;left:4891;top:1716;width:2;height:1100" coordorigin="4891,1716" coordsize="2,1100">
              <v:shape style="position:absolute;left:4891;top:1716;width:2;height:1100" coordorigin="4891,1716" coordsize="0,1100" path="m4891,2816l4891,1716e" filled="f" stroked="t" strokeweight=".951939pt" strokecolor="#646464">
                <v:path arrowok="t"/>
              </v:shape>
            </v:group>
            <v:group style="position:absolute;left:4879;top:2216;width:6811;height:2" coordorigin="4879,2216" coordsize="6811,2">
              <v:shape style="position:absolute;left:4879;top:2216;width:6811;height:2" coordorigin="4879,2216" coordsize="6811,0" path="m4879,2216l11690,2216e" filled="f" stroked="t" strokeweight=".713954pt" strokecolor="#676767">
                <v:path arrowok="t"/>
              </v:shape>
            </v:group>
            <v:group style="position:absolute;left:9619;top:2213;width:790;height:2" coordorigin="9619,2213" coordsize="790,2">
              <v:shape style="position:absolute;left:9619;top:2213;width:790;height:2" coordorigin="9619,2213" coordsize="790,0" path="m9619,2213l10409,2213e" filled="f" stroked="t" strokeweight=".47597pt" strokecolor="#676767">
                <v:path arrowok="t"/>
              </v:shape>
            </v:group>
            <v:group style="position:absolute;left:4879;top:2459;width:2485;height:2" coordorigin="4879,2459" coordsize="2485,2">
              <v:shape style="position:absolute;left:4879;top:2459;width:2485;height:2" coordorigin="4879,2459" coordsize="2485,0" path="m4879,2459l7363,2459e" filled="f" stroked="t" strokeweight=".713954pt" strokecolor="#646464">
                <v:path arrowok="t"/>
              </v:shape>
            </v:group>
            <v:group style="position:absolute;left:7306;top:2457;width:443;height:2" coordorigin="7306,2457" coordsize="443,2">
              <v:shape style="position:absolute;left:7306;top:2457;width:443;height:2" coordorigin="7306,2457" coordsize="443,0" path="m7306,2457l7749,2457e" filled="f" stroked="t" strokeweight=".47597pt" strokecolor="#444444">
                <v:path arrowok="t"/>
              </v:shape>
            </v:group>
            <v:group style="position:absolute;left:8996;top:2457;width:328;height:2" coordorigin="8996,2457" coordsize="328,2">
              <v:shape style="position:absolute;left:8996;top:2457;width:328;height:2" coordorigin="8996,2457" coordsize="328,0" path="m8996,2457l9324,2457e" filled="f" stroked="t" strokeweight=".47597pt" strokecolor="#545454">
                <v:path arrowok="t"/>
              </v:shape>
            </v:group>
            <v:group style="position:absolute;left:7692;top:2455;width:4003;height:2" coordorigin="7692,2455" coordsize="4003,2">
              <v:shape style="position:absolute;left:7692;top:2455;width:4003;height:2" coordorigin="7692,2455" coordsize="4003,0" path="m7692,2455l11695,2455e" filled="f" stroked="t" strokeweight=".713954pt" strokecolor="#707070">
                <v:path arrowok="t"/>
              </v:shape>
            </v:group>
            <v:group style="position:absolute;left:2337;top:2703;width:1357;height:2" coordorigin="2337,2703" coordsize="1357,2">
              <v:shape style="position:absolute;left:2337;top:2703;width:1357;height:2" coordorigin="2337,2703" coordsize="1357,0" path="m2337,2703l3694,2703e" filled="f" stroked="t" strokeweight=".713954pt" strokecolor="#676767">
                <v:path arrowok="t"/>
              </v:shape>
            </v:group>
            <v:group style="position:absolute;left:3636;top:2706;width:219;height:2" coordorigin="3636,2706" coordsize="219,2">
              <v:shape style="position:absolute;left:3636;top:2706;width:219;height:2" coordorigin="3636,2706" coordsize="219,0" path="m3636,2706l3855,2706e" filled="f" stroked="t" strokeweight=".47597pt" strokecolor="#575757">
                <v:path arrowok="t"/>
              </v:shape>
            </v:group>
            <v:group style="position:absolute;left:8996;top:2698;width:681;height:2" coordorigin="8996,2698" coordsize="681,2">
              <v:shape style="position:absolute;left:8996;top:2698;width:681;height:2" coordorigin="8996,2698" coordsize="681,0" path="m8996,2698l9676,2698e" filled="f" stroked="t" strokeweight=".47597pt" strokecolor="#5B5B5B">
                <v:path arrowok="t"/>
              </v:shape>
            </v:group>
            <v:group style="position:absolute;left:3798;top:2701;width:7896;height:2" coordorigin="3798,2701" coordsize="7896,2">
              <v:shape style="position:absolute;left:3798;top:2701;width:7896;height:2" coordorigin="3798,2701" coordsize="7896,0" path="m3798,2701l11695,2701e" filled="f" stroked="t" strokeweight=".713954pt" strokecolor="#6B6B6B">
                <v:path arrowok="t"/>
              </v:shape>
            </v:group>
            <v:group style="position:absolute;left:362;top:2940;width:11333;height:2" coordorigin="362,2940" coordsize="11333,2">
              <v:shape style="position:absolute;left:362;top:2940;width:11333;height:2" coordorigin="362,2940" coordsize="11333,0" path="m362,2940l11695,2940e" filled="f" stroked="t" strokeweight=".713954pt" strokecolor="#6B6B6B">
                <v:path arrowok="t"/>
              </v:shape>
            </v:group>
            <v:group style="position:absolute;left:9267;top:2940;width:409;height:2" coordorigin="9267,2940" coordsize="409,2">
              <v:shape style="position:absolute;left:9267;top:2940;width:409;height:2" coordorigin="9267,2940" coordsize="409,0" path="m9267,2940l9676,2940e" filled="f" stroked="t" strokeweight=".47597pt" strokecolor="#5B5B5B">
                <v:path arrowok="t"/>
              </v:shape>
            </v:group>
            <v:group style="position:absolute;left:2347;top:2916;width:2;height:512" coordorigin="2347,2916" coordsize="2,512">
              <v:shape style="position:absolute;left:2347;top:2916;width:2;height:512" coordorigin="2347,2916" coordsize="0,512" path="m2347,3428l2347,2916e" filled="f" stroked="t" strokeweight=".47597pt" strokecolor="#3B3B3B">
                <v:path arrowok="t"/>
              </v:shape>
            </v:group>
            <v:group style="position:absolute;left:7720;top:2945;width:2;height:277" coordorigin="7720,2945" coordsize="2,277">
              <v:shape style="position:absolute;left:7720;top:2945;width:2;height:277" coordorigin="7720,2945" coordsize="0,277" path="m7720,3222l7720,2945e" filled="f" stroked="t" strokeweight=".237985pt" strokecolor="#707070">
                <v:path arrowok="t"/>
              </v:shape>
            </v:group>
            <v:group style="position:absolute;left:2342;top:3408;width:2285;height:2" coordorigin="2342,3408" coordsize="2285,2">
              <v:shape style="position:absolute;left:2342;top:3408;width:2285;height:2" coordorigin="2342,3408" coordsize="2285,0" path="m2342,3408l4626,3408e" filled="f" stroked="t" strokeweight=".713954pt" strokecolor="#676767">
                <v:path arrowok="t"/>
              </v:shape>
            </v:group>
            <v:group style="position:absolute;left:4555;top:3408;width:366;height:2" coordorigin="4555,3408" coordsize="366,2">
              <v:shape style="position:absolute;left:4555;top:3408;width:366;height:2" coordorigin="4555,3408" coordsize="366,0" path="m4555,3408l4922,3408e" filled="f" stroked="t" strokeweight=".47597pt" strokecolor="#4B4B4B">
                <v:path arrowok="t"/>
              </v:shape>
            </v:group>
            <v:group style="position:absolute;left:7720;top:3222;width:2;height:469" coordorigin="7720,3222" coordsize="2,469">
              <v:shape style="position:absolute;left:7720;top:3222;width:2;height:469" coordorigin="7720,3222" coordsize="0,469" path="m7720,3690l7720,3222e" filled="f" stroked="t" strokeweight=".237985pt" strokecolor="#545454">
                <v:path arrowok="t"/>
              </v:shape>
            </v:group>
            <v:group style="position:absolute;left:6154;top:3408;width:619;height:2" coordorigin="6154,3408" coordsize="619,2">
              <v:shape style="position:absolute;left:6154;top:3408;width:619;height:2" coordorigin="6154,3408" coordsize="619,0" path="m6154,3408l6773,3408e" filled="f" stroked="t" strokeweight=".47597pt" strokecolor="#444444">
                <v:path arrowok="t"/>
              </v:shape>
            </v:group>
            <v:group style="position:absolute;left:6716;top:3408;width:233;height:2" coordorigin="6716,3408" coordsize="233,2">
              <v:shape style="position:absolute;left:6716;top:3408;width:233;height:2" coordorigin="6716,3408" coordsize="233,0" path="m6716,3408l6949,3408e" filled="f" stroked="t" strokeweight=".47597pt" strokecolor="#5B5B5B">
                <v:path arrowok="t"/>
              </v:shape>
            </v:group>
            <v:group style="position:absolute;left:4850;top:3406;width:6849;height:2" coordorigin="4850,3406" coordsize="6849,2">
              <v:shape style="position:absolute;left:4850;top:3406;width:6849;height:2" coordorigin="4850,3406" coordsize="6849,0" path="m4850,3406l11699,3406e" filled="f" stroked="t" strokeweight=".713954pt" strokecolor="#6B6B6B">
                <v:path arrowok="t"/>
              </v:shape>
            </v:group>
            <v:group style="position:absolute;left:9267;top:3408;width:409;height:2" coordorigin="9267,3408" coordsize="409,2">
              <v:shape style="position:absolute;left:9267;top:3408;width:409;height:2" coordorigin="9267,3408" coordsize="409,0" path="m9267,3408l9676,3408e" filled="f" stroked="t" strokeweight=".47597pt" strokecolor="#606060">
                <v:path arrowok="t"/>
              </v:shape>
            </v:group>
            <v:group style="position:absolute;left:4555;top:3695;width:366;height:2" coordorigin="4555,3695" coordsize="366,2">
              <v:shape style="position:absolute;left:4555;top:3695;width:366;height:2" coordorigin="4555,3695" coordsize="366,0" path="m4555,3695l4922,3695e" filled="f" stroked="t" strokeweight=".47597pt" strokecolor="#545454">
                <v:path arrowok="t"/>
              </v:shape>
            </v:group>
            <v:group style="position:absolute;left:4891;top:3404;width:2;height:296" coordorigin="4891,3404" coordsize="2,296">
              <v:shape style="position:absolute;left:4891;top:3404;width:2;height:296" coordorigin="4891,3404" coordsize="0,296" path="m4891,3700l4891,3404e" filled="f" stroked="t" strokeweight=".951939pt" strokecolor="#646464">
                <v:path arrowok="t"/>
              </v:shape>
            </v:group>
            <v:group style="position:absolute;left:2337;top:3693;width:9372;height:2" coordorigin="2337,3693" coordsize="9372,2">
              <v:shape style="position:absolute;left:2337;top:3693;width:9372;height:2" coordorigin="2337,3693" coordsize="9372,0" path="m2337,3693l11709,3693e" filled="f" stroked="t" strokeweight=".713954pt" strokecolor="#6B6B6B">
                <v:path arrowok="t"/>
              </v:shape>
            </v:group>
            <v:group style="position:absolute;left:5888;top:3693;width:324;height:2" coordorigin="5888,3693" coordsize="324,2">
              <v:shape style="position:absolute;left:5888;top:3693;width:324;height:2" coordorigin="5888,3693" coordsize="324,0" path="m5888,3693l6211,3693e" filled="f" stroked="t" strokeweight=".47597pt" strokecolor="#575757">
                <v:path arrowok="t"/>
              </v:shape>
            </v:group>
            <v:group style="position:absolute;left:7306;top:3690;width:447;height:2" coordorigin="7306,3690" coordsize="447,2">
              <v:shape style="position:absolute;left:7306;top:3690;width:447;height:2" coordorigin="7306,3690" coordsize="447,0" path="m7306,3690l7754,3690e" filled="f" stroked="t" strokeweight=".47597pt" strokecolor="#4F4F4F">
                <v:path arrowok="t"/>
              </v:shape>
            </v:group>
            <v:group style="position:absolute;left:8996;top:3690;width:362;height:2" coordorigin="8996,3690" coordsize="362,2">
              <v:shape style="position:absolute;left:8996;top:3690;width:362;height:2" coordorigin="8996,3690" coordsize="362,0" path="m8996,3690l9358,3690e" filled="f" stroked="t" strokeweight=".47597pt" strokecolor="#4F4F4F">
                <v:path arrowok="t"/>
              </v:shape>
            </v:group>
            <v:group style="position:absolute;left:357;top:3930;width:762;height:2" coordorigin="357,3930" coordsize="762,2">
              <v:shape style="position:absolute;left:357;top:3930;width:762;height:2" coordorigin="357,3930" coordsize="762,0" path="m357,3930l1119,3930e" filled="f" stroked="t" strokeweight=".47597pt" strokecolor="#646464">
                <v:path arrowok="t"/>
              </v:shape>
            </v:group>
            <v:group style="position:absolute;left:1061;top:3932;width:1780;height:2" coordorigin="1061,3932" coordsize="1780,2">
              <v:shape style="position:absolute;left:1061;top:3932;width:1780;height:2" coordorigin="1061,3932" coordsize="1780,0" path="m1061,3932l2842,3932e" filled="f" stroked="t" strokeweight=".951939pt" strokecolor="#676767">
                <v:path arrowok="t"/>
              </v:shape>
            </v:group>
            <v:group style="position:absolute;left:2342;top:3652;width:2;height:564" coordorigin="2342,3652" coordsize="2,564">
              <v:shape style="position:absolute;left:2342;top:3652;width:2;height:564" coordorigin="2342,3652" coordsize="0,564" path="m2342,4216l2342,3652e" filled="f" stroked="t" strokeweight=".47597pt" strokecolor="#3B3B3B">
                <v:path arrowok="t"/>
              </v:shape>
            </v:group>
            <v:group style="position:absolute;left:2299;top:3930;width:2313;height:2" coordorigin="2299,3930" coordsize="2313,2">
              <v:shape style="position:absolute;left:2299;top:3930;width:2313;height:2" coordorigin="2299,3930" coordsize="2313,0" path="m2299,3930l4612,3930e" filled="f" stroked="t" strokeweight=".47597pt" strokecolor="#606060">
                <v:path arrowok="t"/>
              </v:shape>
            </v:group>
            <v:group style="position:absolute;left:5640;top:3930;width:305;height:2" coordorigin="5640,3930" coordsize="305,2">
              <v:shape style="position:absolute;left:5640;top:3930;width:305;height:2" coordorigin="5640,3930" coordsize="305,0" path="m5640,3930l5945,3930e" filled="f" stroked="t" strokeweight=".47597pt" strokecolor="#4B4B4B">
                <v:path arrowok="t"/>
              </v:shape>
            </v:group>
            <v:group style="position:absolute;left:6892;top:3930;width:857;height:2" coordorigin="6892,3930" coordsize="857,2">
              <v:shape style="position:absolute;left:6892;top:3930;width:857;height:2" coordorigin="6892,3930" coordsize="857,0" path="m6892,3930l7749,3930e" filled="f" stroked="t" strokeweight=".47597pt" strokecolor="#4F4F4F">
                <v:path arrowok="t"/>
              </v:shape>
            </v:group>
            <v:group style="position:absolute;left:8467;top:3930;width:857;height:2" coordorigin="8467,3930" coordsize="857,2">
              <v:shape style="position:absolute;left:8467;top:3930;width:857;height:2" coordorigin="8467,3930" coordsize="857,0" path="m8467,3930l9324,3930e" filled="f" stroked="t" strokeweight=".47597pt" strokecolor="#545454">
                <v:path arrowok="t"/>
              </v:shape>
            </v:group>
            <v:group style="position:absolute;left:4536;top:3932;width:7173;height:2" coordorigin="4536,3932" coordsize="7173,2">
              <v:shape style="position:absolute;left:4536;top:3932;width:7173;height:2" coordorigin="4536,3932" coordsize="7173,0" path="m4536,3932l11709,3932e" filled="f" stroked="t" strokeweight=".713954pt" strokecolor="#6B6B6B">
                <v:path arrowok="t"/>
              </v:shape>
            </v:group>
            <v:group style="position:absolute;left:352;top:4400;width:11342;height:2" coordorigin="352,4400" coordsize="11342,2">
              <v:shape style="position:absolute;left:352;top:4400;width:11342;height:2" coordorigin="352,4400" coordsize="11342,0" path="m352,4400l11695,4400e" filled="f" stroked="t" strokeweight=".713954pt" strokecolor="#6B6B6B">
                <v:path arrowok="t"/>
              </v:shape>
            </v:group>
            <v:group style="position:absolute;left:4555;top:4403;width:357;height:2" coordorigin="4555,4403" coordsize="357,2">
              <v:shape style="position:absolute;left:4555;top:4403;width:357;height:2" coordorigin="4555,4403" coordsize="357,0" path="m4555,4403l4912,4403e" filled="f" stroked="t" strokeweight=".47597pt" strokecolor="#484848">
                <v:path arrowok="t"/>
              </v:shape>
            </v:group>
            <v:group style="position:absolute;left:6154;top:4403;width:619;height:2" coordorigin="6154,4403" coordsize="619,2">
              <v:shape style="position:absolute;left:6154;top:4403;width:619;height:2" coordorigin="6154,4403" coordsize="619,0" path="m6154,4403l6773,4403e" filled="f" stroked="t" strokeweight=".47597pt" strokecolor="#545454">
                <v:path arrowok="t"/>
              </v:shape>
            </v:group>
            <v:group style="position:absolute;left:8996;top:4398;width:328;height:2" coordorigin="8996,4398" coordsize="328,2">
              <v:shape style="position:absolute;left:8996;top:4398;width:328;height:2" coordorigin="8996,4398" coordsize="328,0" path="m8996,4398l9324,4398e" filled="f" stroked="t" strokeweight=".47597pt" strokecolor="#575757">
                <v:path arrowok="t"/>
              </v:shape>
            </v:group>
            <v:group style="position:absolute;left:4888;top:4388;width:2;height:765" coordorigin="4888,4388" coordsize="2,765">
              <v:shape style="position:absolute;left:4888;top:4388;width:2;height:765" coordorigin="4888,4388" coordsize="0,765" path="m4888,5153l4888,4388e" filled="f" stroked="t" strokeweight=".713954pt" strokecolor="#444444">
                <v:path arrowok="t"/>
              </v:shape>
            </v:group>
            <v:group style="position:absolute;left:4883;top:4639;width:6811;height:2" coordorigin="4883,4639" coordsize="6811,2">
              <v:shape style="position:absolute;left:4883;top:4639;width:6811;height:2" coordorigin="4883,4639" coordsize="6811,0" path="m4883,4639l11695,4639e" filled="f" stroked="t" strokeweight=".713954pt" strokecolor="#707070">
                <v:path arrowok="t"/>
              </v:shape>
            </v:group>
            <v:group style="position:absolute;left:8996;top:4637;width:328;height:2" coordorigin="8996,4637" coordsize="328,2">
              <v:shape style="position:absolute;left:8996;top:4637;width:328;height:2" coordorigin="8996,4637" coordsize="328,0" path="m8996,4637l9324,4637e" filled="f" stroked="t" strokeweight=".47597pt" strokecolor="#575757">
                <v:path arrowok="t"/>
              </v:shape>
            </v:group>
            <v:group style="position:absolute;left:4883;top:4883;width:814;height:2" coordorigin="4883,4883" coordsize="814,2">
              <v:shape style="position:absolute;left:4883;top:4883;width:814;height:2" coordorigin="4883,4883" coordsize="814,0" path="m4883,4883l5697,4883e" filled="f" stroked="t" strokeweight=".47597pt" strokecolor="#575757">
                <v:path arrowok="t"/>
              </v:shape>
            </v:group>
            <v:group style="position:absolute;left:5540;top:4883;width:6159;height:2" coordorigin="5540,4883" coordsize="6159,2">
              <v:shape style="position:absolute;left:5540;top:4883;width:6159;height:2" coordorigin="5540,4883" coordsize="6159,0" path="m5540,4883l11699,4883e" filled="f" stroked="t" strokeweight=".713954pt" strokecolor="#707070">
                <v:path arrowok="t"/>
              </v:shape>
            </v:group>
            <v:group style="position:absolute;left:347;top:5144;width:300;height:2" coordorigin="347,5144" coordsize="300,2">
              <v:shape style="position:absolute;left:347;top:5144;width:300;height:2" coordorigin="347,5144" coordsize="300,0" path="m347,5144l647,5144e" filled="f" stroked="t" strokeweight=".47597pt" strokecolor="#676767">
                <v:path arrowok="t"/>
              </v:shape>
            </v:group>
            <v:group style="position:absolute;left:590;top:5146;width:1099;height:2" coordorigin="590,5146" coordsize="1099,2">
              <v:shape style="position:absolute;left:590;top:5146;width:1099;height:2" coordorigin="590,5146" coordsize="1099,0" path="m590,5146l1690,5146e" filled="f" stroked="t" strokeweight=".47597pt" strokecolor="#4B4B4B">
                <v:path arrowok="t"/>
              </v:shape>
            </v:group>
            <v:group style="position:absolute;left:357;top:5146;width:11333;height:2" coordorigin="357,5146" coordsize="11333,2">
              <v:shape style="position:absolute;left:357;top:5146;width:11333;height:2" coordorigin="357,5146" coordsize="11333,0" path="m357,5146l11690,5146e" filled="f" stroked="t" strokeweight=".713954pt" strokecolor="#646464">
                <v:path arrowok="t"/>
              </v:shape>
            </v:group>
            <v:group style="position:absolute;left:2813;top:5149;width:881;height:2" coordorigin="2813,5149" coordsize="881,2">
              <v:shape style="position:absolute;left:2813;top:5149;width:881;height:2" coordorigin="2813,5149" coordsize="881,0" path="m2813,5149l3694,5149e" filled="f" stroked="t" strokeweight=".47597pt" strokecolor="#484848">
                <v:path arrowok="t"/>
              </v:shape>
            </v:group>
            <v:group style="position:absolute;left:4555;top:5149;width:366;height:2" coordorigin="4555,5149" coordsize="366,2">
              <v:shape style="position:absolute;left:4555;top:5149;width:366;height:2" coordorigin="4555,5149" coordsize="366,0" path="m4555,5149l4922,5149e" filled="f" stroked="t" strokeweight=".47597pt" strokecolor="#4B4B4B">
                <v:path arrowok="t"/>
              </v:shape>
            </v:group>
            <v:group style="position:absolute;left:6154;top:5149;width:619;height:2" coordorigin="6154,5149" coordsize="619,2">
              <v:shape style="position:absolute;left:6154;top:5149;width:619;height:2" coordorigin="6154,5149" coordsize="619,0" path="m6154,5149l6773,5149e" filled="f" stroked="t" strokeweight=".47597pt" strokecolor="#444444">
                <v:path arrowok="t"/>
              </v:shape>
            </v:group>
            <v:group style="position:absolute;left:7692;top:5149;width:833;height:2" coordorigin="7692,5149" coordsize="833,2">
              <v:shape style="position:absolute;left:7692;top:5149;width:833;height:2" coordorigin="7692,5149" coordsize="833,0" path="m7692,5149l8525,5149e" filled="f" stroked="t" strokeweight=".47597pt" strokecolor="#3F3F3F">
                <v:path arrowok="t"/>
              </v:shape>
            </v:group>
            <v:group style="position:absolute;left:8510;top:5149;width:3184;height:2" coordorigin="8510,5149" coordsize="3184,2">
              <v:shape style="position:absolute;left:8510;top:5149;width:3184;height:2" coordorigin="8510,5149" coordsize="3184,0" path="m8510,5149l11695,5149e" filled="f" stroked="t" strokeweight=".713954pt" strokecolor="#777777">
                <v:path arrowok="t"/>
              </v:shape>
            </v:group>
            <v:group style="position:absolute;left:9619;top:5149;width:790;height:2" coordorigin="9619,5149" coordsize="790,2">
              <v:shape style="position:absolute;left:9619;top:5149;width:790;height:2" coordorigin="9619,5149" coordsize="790,0" path="m9619,5149l10409,5149e" filled="f" stroked="t" strokeweight=".47597pt" strokecolor="#676767">
                <v:path arrowok="t"/>
              </v:shape>
            </v:group>
            <v:group style="position:absolute;left:2342;top:5359;width:2;height:626" coordorigin="2342,5359" coordsize="2,626">
              <v:shape style="position:absolute;left:2342;top:5359;width:2;height:626" coordorigin="2342,5359" coordsize="0,626" path="m2342,5985l2342,5359e" filled="f" stroked="t" strokeweight=".47597pt" strokecolor="#383838">
                <v:path arrowok="t"/>
              </v:shape>
            </v:group>
            <v:group style="position:absolute;left:357;top:5952;width:1333;height:2" coordorigin="357,5952" coordsize="1333,2">
              <v:shape style="position:absolute;left:357;top:5952;width:1333;height:2" coordorigin="357,5952" coordsize="1333,0" path="m357,5952l1690,5952e" filled="f" stroked="t" strokeweight=".951939pt" strokecolor="#7C7C7C">
                <v:path arrowok="t"/>
              </v:shape>
            </v:group>
            <v:group style="position:absolute;left:1633;top:5954;width:738;height:2" coordorigin="1633,5954" coordsize="738,2">
              <v:shape style="position:absolute;left:1633;top:5954;width:738;height:2" coordorigin="1633,5954" coordsize="738,0" path="m1633,5954l2370,5954e" filled="f" stroked="t" strokeweight=".47597pt" strokecolor="#5B5B5B">
                <v:path arrowok="t"/>
              </v:shape>
            </v:group>
            <v:group style="position:absolute;left:2299;top:5957;width:571;height:2" coordorigin="2299,5957" coordsize="571,2">
              <v:shape style="position:absolute;left:2299;top:5957;width:571;height:2" coordorigin="2299,5957" coordsize="571,0" path="m2299,5957l2870,5957e" filled="f" stroked="t" strokeweight=".47597pt" strokecolor="#3F3F3F">
                <v:path arrowok="t"/>
              </v:shape>
            </v:group>
            <v:group style="position:absolute;left:2813;top:5959;width:7292;height:2" coordorigin="2813,5959" coordsize="7292,2">
              <v:shape style="position:absolute;left:2813;top:5959;width:7292;height:2" coordorigin="2813,5959" coordsize="7292,0" path="m2813,5959l10105,5959e" filled="f" stroked="t" strokeweight=".713954pt" strokecolor="#676767">
                <v:path arrowok="t"/>
              </v:shape>
            </v:group>
            <v:group style="position:absolute;left:3636;top:5957;width:976;height:2" coordorigin="3636,5957" coordsize="976,2">
              <v:shape style="position:absolute;left:3636;top:5957;width:976;height:2" coordorigin="3636,5957" coordsize="976,0" path="m3636,5957l4612,5957e" filled="f" stroked="t" strokeweight=".47597pt" strokecolor="#444444">
                <v:path arrowok="t"/>
              </v:shape>
            </v:group>
            <v:group style="position:absolute;left:5640;top:5957;width:305;height:2" coordorigin="5640,5957" coordsize="305,2">
              <v:shape style="position:absolute;left:5640;top:5957;width:305;height:2" coordorigin="5640,5957" coordsize="305,0" path="m5640,5957l5945,5957e" filled="f" stroked="t" strokeweight=".47597pt" strokecolor="#383838">
                <v:path arrowok="t"/>
              </v:shape>
            </v:group>
            <v:group style="position:absolute;left:8467;top:5957;width:857;height:2" coordorigin="8467,5957" coordsize="857,2">
              <v:shape style="position:absolute;left:8467;top:5957;width:857;height:2" coordorigin="8467,5957" coordsize="857,0" path="m8467,5957l9324,5957e" filled="f" stroked="t" strokeweight=".47597pt" strokecolor="#4F4F4F">
                <v:path arrowok="t"/>
              </v:shape>
            </v:group>
            <v:group style="position:absolute;left:9267;top:5957;width:2437;height:2" coordorigin="9267,5957" coordsize="2437,2">
              <v:shape style="position:absolute;left:9267;top:5957;width:2437;height:2" coordorigin="9267,5957" coordsize="2437,0" path="m9267,5957l11704,5957e" filled="f" stroked="t" strokeweight=".713954pt" strokecolor="#808080">
                <v:path arrowok="t"/>
              </v:shape>
            </v:group>
            <v:group style="position:absolute;left:352;top:6803;width:8991;height:2" coordorigin="352,6803" coordsize="8991,2">
              <v:shape style="position:absolute;left:352;top:6803;width:8991;height:2" coordorigin="352,6803" coordsize="8991,0" path="m352,6803l9343,6803e" filled="f" stroked="t" strokeweight=".713954pt" strokecolor="#676767">
                <v:path arrowok="t"/>
              </v:shape>
            </v:group>
            <v:group style="position:absolute;left:1061;top:6803;width:628;height:2" coordorigin="1061,6803" coordsize="628,2">
              <v:shape style="position:absolute;left:1061;top:6803;width:628;height:2" coordorigin="1061,6803" coordsize="628,0" path="m1061,6803l1690,6803e" filled="f" stroked="t" strokeweight=".47597pt" strokecolor="#4F4F4F">
                <v:path arrowok="t"/>
              </v:shape>
            </v:group>
            <v:group style="position:absolute;left:9267;top:6803;width:409;height:2" coordorigin="9267,6803" coordsize="409,2">
              <v:shape style="position:absolute;left:9267;top:6803;width:409;height:2" coordorigin="9267,6803" coordsize="409,0" path="m9267,6803l9676,6803e" filled="f" stroked="t" strokeweight=".47597pt" strokecolor="#575757">
                <v:path arrowok="t"/>
              </v:shape>
            </v:group>
            <v:group style="position:absolute;left:9619;top:6803;width:2070;height:2" coordorigin="9619,6803" coordsize="2070,2">
              <v:shape style="position:absolute;left:9619;top:6803;width:2070;height:2" coordorigin="9619,6803" coordsize="2070,0" path="m9619,6803l11690,6803e" filled="f" stroked="t" strokeweight=".713954pt" strokecolor="#777777">
                <v:path arrowok="t"/>
              </v:shape>
            </v:group>
            <v:group style="position:absolute;left:347;top:7044;width:11347;height:2" coordorigin="347,7044" coordsize="11347,2">
              <v:shape style="position:absolute;left:347;top:7044;width:11347;height:2" coordorigin="347,7044" coordsize="11347,0" path="m347,7044l11695,7044e" filled="f" stroked="t" strokeweight=".713954pt" strokecolor="#707070">
                <v:path arrowok="t"/>
              </v:shape>
            </v:group>
            <v:group style="position:absolute;left:2339;top:6377;width:2;height:889" coordorigin="2339,6377" coordsize="2,889">
              <v:shape style="position:absolute;left:2339;top:6377;width:2;height:889" coordorigin="2339,6377" coordsize="0,889" path="m2339,7267l2339,6377e" filled="f" stroked="t" strokeweight=".951939pt" strokecolor="#676767">
                <v:path arrowok="t"/>
              </v:shape>
            </v:group>
            <v:group style="position:absolute;left:3636;top:7047;width:219;height:2" coordorigin="3636,7047" coordsize="219,2">
              <v:shape style="position:absolute;left:3636;top:7047;width:219;height:2" coordorigin="3636,7047" coordsize="219,0" path="m3636,7047l3855,7047e" filled="f" stroked="t" strokeweight=".47597pt" strokecolor="#4F4F4F">
                <v:path arrowok="t"/>
              </v:shape>
            </v:group>
            <v:group style="position:absolute;left:6716;top:7042;width:233;height:2" coordorigin="6716,7042" coordsize="233,2">
              <v:shape style="position:absolute;left:6716;top:7042;width:233;height:2" coordorigin="6716,7042" coordsize="233,0" path="m6716,7042l6949,7042e" filled="f" stroked="t" strokeweight=".47597pt" strokecolor="#575757">
                <v:path arrowok="t"/>
              </v:shape>
            </v:group>
            <v:group style="position:absolute;left:347;top:7283;width:10662;height:2" coordorigin="347,7283" coordsize="10662,2">
              <v:shape style="position:absolute;left:347;top:7283;width:10662;height:2" coordorigin="347,7283" coordsize="10662,0" path="m347,7283l11009,7283e" filled="f" stroked="t" strokeweight=".713954pt" strokecolor="#676767">
                <v:path arrowok="t"/>
              </v:shape>
            </v:group>
            <v:group style="position:absolute;left:2342;top:970;width:2;height:12048" coordorigin="2342,970" coordsize="2,12048">
              <v:shape style="position:absolute;left:2342;top:970;width:2;height:12048" coordorigin="2342,970" coordsize="0,12048" path="m2342,13018l2342,970e" filled="f" stroked="t" strokeweight=".713954pt" strokecolor="#575757">
                <v:path arrowok="t"/>
              </v:shape>
            </v:group>
            <v:group style="position:absolute;left:6154;top:7281;width:795;height:2" coordorigin="6154,7281" coordsize="795,2">
              <v:shape style="position:absolute;left:6154;top:7281;width:795;height:2" coordorigin="6154,7281" coordsize="795,0" path="m6154,7281l6949,7281e" filled="f" stroked="t" strokeweight=".47597pt" strokecolor="#484848">
                <v:path arrowok="t"/>
              </v:shape>
            </v:group>
            <v:group style="position:absolute;left:7692;top:7281;width:833;height:2" coordorigin="7692,7281" coordsize="833,2">
              <v:shape style="position:absolute;left:7692;top:7281;width:833;height:2" coordorigin="7692,7281" coordsize="833,0" path="m7692,7281l8525,7281e" filled="f" stroked="t" strokeweight=".47597pt" strokecolor="#4B4B4B">
                <v:path arrowok="t"/>
              </v:shape>
            </v:group>
            <v:group style="position:absolute;left:8467;top:7279;width:3227;height:2" coordorigin="8467,7279" coordsize="3227,2">
              <v:shape style="position:absolute;left:8467;top:7279;width:3227;height:2" coordorigin="8467,7279" coordsize="3227,0" path="m8467,7279l11695,7279e" filled="f" stroked="t" strokeweight=".713954pt" strokecolor="#808080">
                <v:path arrowok="t"/>
              </v:shape>
            </v:group>
            <v:group style="position:absolute;left:2342;top:7257;width:2;height:311" coordorigin="2342,7257" coordsize="2,311">
              <v:shape style="position:absolute;left:2342;top:7257;width:2;height:311" coordorigin="2342,7257" coordsize="0,311" path="m2342,7568l2342,7257e" filled="f" stroked="t" strokeweight=".713954pt" strokecolor="#343434">
                <v:path arrowok="t"/>
              </v:shape>
            </v:group>
            <v:group style="position:absolute;left:343;top:7757;width:11352;height:2" coordorigin="343,7757" coordsize="11352,2">
              <v:shape style="position:absolute;left:343;top:7757;width:11352;height:2" coordorigin="343,7757" coordsize="11352,0" path="m343,7757l11695,7757e" filled="f" stroked="t" strokeweight=".713954pt" strokecolor="#707070">
                <v:path arrowok="t"/>
              </v:shape>
            </v:group>
            <v:group style="position:absolute;left:4474;top:7759;width:438;height:2" coordorigin="4474,7759" coordsize="438,2">
              <v:shape style="position:absolute;left:4474;top:7759;width:438;height:2" coordorigin="4474,7759" coordsize="438,0" path="m4474,7759l4912,7759e" filled="f" stroked="t" strokeweight=".47597pt" strokecolor="#4B4B4B">
                <v:path arrowok="t"/>
              </v:shape>
            </v:group>
            <v:group style="position:absolute;left:7306;top:7754;width:443;height:2" coordorigin="7306,7754" coordsize="443,2">
              <v:shape style="position:absolute;left:7306;top:7754;width:443;height:2" coordorigin="7306,7754" coordsize="443,0" path="m7306,7754l7749,7754e" filled="f" stroked="t" strokeweight=".47597pt" strokecolor="#4B4B4B">
                <v:path arrowok="t"/>
              </v:shape>
            </v:group>
            <v:group style="position:absolute;left:8467;top:7754;width:857;height:2" coordorigin="8467,7754" coordsize="857,2">
              <v:shape style="position:absolute;left:8467;top:7754;width:857;height:2" coordorigin="8467,7754" coordsize="857,0" path="m8467,7754l9324,7754e" filled="f" stroked="t" strokeweight=".47597pt" strokecolor="#575757">
                <v:path arrowok="t"/>
              </v:shape>
            </v:group>
            <v:group style="position:absolute;left:828;top:7996;width:10862;height:2" coordorigin="828,7996" coordsize="10862,2">
              <v:shape style="position:absolute;left:828;top:7996;width:10862;height:2" coordorigin="828,7996" coordsize="10862,0" path="m828,7996l11690,7996e" filled="f" stroked="t" strokeweight=".713954pt" strokecolor="#707070">
                <v:path arrowok="t"/>
              </v:shape>
            </v:group>
            <v:group style="position:absolute;left:4555;top:7998;width:357;height:2" coordorigin="4555,7998" coordsize="357,2">
              <v:shape style="position:absolute;left:4555;top:7998;width:357;height:2" coordorigin="4555,7998" coordsize="357,0" path="m4555,7998l4912,7998e" filled="f" stroked="t" strokeweight=".47597pt" strokecolor="#4B4B4B">
                <v:path arrowok="t"/>
              </v:shape>
            </v:group>
            <v:group style="position:absolute;left:7306;top:7993;width:443;height:2" coordorigin="7306,7993" coordsize="443,2">
              <v:shape style="position:absolute;left:7306;top:7993;width:443;height:2" coordorigin="7306,7993" coordsize="443,0" path="m7306,7993l7749,7993e" filled="f" stroked="t" strokeweight=".47597pt" strokecolor="#545454">
                <v:path arrowok="t"/>
              </v:shape>
            </v:group>
            <v:group style="position:absolute;left:8996;top:7993;width:328;height:2" coordorigin="8996,7993" coordsize="328,2">
              <v:shape style="position:absolute;left:8996;top:7993;width:328;height:2" coordorigin="8996,7993" coordsize="328,0" path="m8996,7993l9324,7993e" filled="f" stroked="t" strokeweight=".47597pt" strokecolor="#575757">
                <v:path arrowok="t"/>
              </v:shape>
            </v:group>
            <v:group style="position:absolute;left:1099;top:7989;width:2;height:421" coordorigin="1099,7989" coordsize="2,421">
              <v:shape style="position:absolute;left:1099;top:7989;width:2;height:421" coordorigin="1099,7989" coordsize="0,421" path="m1099,8409l1099,7989e" filled="f" stroked="t" strokeweight=".47597pt" strokecolor="#484848">
                <v:path arrowok="t"/>
              </v:shape>
            </v:group>
            <v:group style="position:absolute;left:1085;top:8194;width:585;height:2" coordorigin="1085,8194" coordsize="585,2">
              <v:shape style="position:absolute;left:1085;top:8194;width:585;height:2" coordorigin="1085,8194" coordsize="585,0" path="m1085,8194l1671,8194e" filled="f" stroked="t" strokeweight=".237985pt" strokecolor="#808080">
                <v:path arrowok="t"/>
              </v:shape>
            </v:group>
            <v:group style="position:absolute;left:1656;top:8194;width:3227;height:2" coordorigin="1656,8194" coordsize="3227,2">
              <v:shape style="position:absolute;left:1656;top:8194;width:3227;height:2" coordorigin="1656,8194" coordsize="3227,0" path="m1656,8194l4883,8194e" filled="f" stroked="t" strokeweight=".713954pt" strokecolor="#5B5B5B">
                <v:path arrowok="t"/>
              </v:shape>
            </v:group>
            <v:group style="position:absolute;left:4883;top:8194;width:1861;height:2" coordorigin="4883,8194" coordsize="1861,2">
              <v:shape style="position:absolute;left:4883;top:8194;width:1861;height:2" coordorigin="4883,8194" coordsize="1861,0" path="m4883,8194l6744,8194e" filled="f" stroked="t" strokeweight=".237985pt" strokecolor="#000000">
                <v:path arrowok="t"/>
              </v:shape>
            </v:group>
            <v:group style="position:absolute;left:6749;top:8225;width:81;height:2" coordorigin="6749,8225" coordsize="81,2">
              <v:shape style="position:absolute;left:6749;top:8225;width:81;height:2" coordorigin="6749,8225" coordsize="81,0" path="m6749,8225l6830,8225e" filled="f" stroked="t" strokeweight=".237985pt" strokecolor="#ACACAC">
                <v:path arrowok="t"/>
              </v:shape>
            </v:group>
            <v:group style="position:absolute;left:6921;top:8194;width:800;height:2" coordorigin="6921,8194" coordsize="800,2">
              <v:shape style="position:absolute;left:6921;top:8194;width:800;height:2" coordorigin="6921,8194" coordsize="800,0" path="m6921,8194l7720,8194e" filled="f" stroked="t" strokeweight=".237985pt" strokecolor="#747474">
                <v:path arrowok="t"/>
              </v:shape>
            </v:group>
            <v:group style="position:absolute;left:7339;top:7989;width:2;height:904" coordorigin="7339,7989" coordsize="2,904">
              <v:shape style="position:absolute;left:7339;top:7989;width:2;height:904" coordorigin="7339,7989" coordsize="0,904" path="m7339,8892l7339,7989e" filled="f" stroked="t" strokeweight=".713954pt" strokecolor="#646464">
                <v:path arrowok="t"/>
              </v:shape>
            </v:group>
            <v:group style="position:absolute;left:7720;top:8194;width:776;height:2" coordorigin="7720,8194" coordsize="776,2">
              <v:shape style="position:absolute;left:7720;top:8194;width:776;height:2" coordorigin="7720,8194" coordsize="776,0" path="m7720,8194l8496,8194e" filled="f" stroked="t" strokeweight=".237985pt" strokecolor="#000000">
                <v:path arrowok="t"/>
              </v:shape>
            </v:group>
            <v:group style="position:absolute;left:8496;top:8194;width:1885;height:2" coordorigin="8496,8194" coordsize="1885,2">
              <v:shape style="position:absolute;left:8496;top:8194;width:1885;height:2" coordorigin="8496,8194" coordsize="1885,0" path="m8496,8194l10381,8194e" filled="f" stroked="t" strokeweight=".237985pt" strokecolor="#4F4F4F">
                <v:path arrowok="t"/>
              </v:shape>
            </v:group>
            <v:group style="position:absolute;left:1673;top:7984;width:2;height:908" coordorigin="1673,7984" coordsize="2,908">
              <v:shape style="position:absolute;left:1673;top:7984;width:2;height:908" coordorigin="1673,7984" coordsize="0,908" path="m1673,8892l1673,7984e" filled="f" stroked="t" strokeweight=".951939pt" strokecolor="#606060">
                <v:path arrowok="t"/>
              </v:shape>
            </v:group>
            <v:group style="position:absolute;left:2337;top:8352;width:2;height:540" coordorigin="2337,8352" coordsize="2,540">
              <v:shape style="position:absolute;left:2337;top:8352;width:2;height:540" coordorigin="2337,8352" coordsize="0,540" path="m2337,8892l2337,8352e" filled="f" stroked="t" strokeweight=".951939pt" strokecolor="#6B6B6B">
                <v:path arrowok="t"/>
              </v:shape>
            </v:group>
            <v:group style="position:absolute;left:1675;top:8835;width:2;height:292" coordorigin="1675,8835" coordsize="2,292">
              <v:shape style="position:absolute;left:1675;top:8835;width:2;height:292" coordorigin="1675,8835" coordsize="0,292" path="m1675,9126l1675,8835e" filled="f" stroked="t" strokeweight=".47597pt" strokecolor="#2B2B2B">
                <v:path arrowok="t"/>
              </v:shape>
            </v:group>
            <v:group style="position:absolute;left:7339;top:8835;width:2;height:148" coordorigin="7339,8835" coordsize="2,148">
              <v:shape style="position:absolute;left:7339;top:8835;width:2;height:148" coordorigin="7339,8835" coordsize="0,148" path="m7339,8983l7339,8835e" filled="f" stroked="t" strokeweight=".47597pt" strokecolor="#4B4B4B">
                <v:path arrowok="t"/>
              </v:shape>
            </v:group>
            <v:group style="position:absolute;left:1097;top:8352;width:2;height:1229" coordorigin="1097,8352" coordsize="2,1229">
              <v:shape style="position:absolute;left:1097;top:8352;width:2;height:1229" coordorigin="1097,8352" coordsize="0,1229" path="m1097,9581l1097,8352e" filled="f" stroked="t" strokeweight=".951939pt" strokecolor="#747474">
                <v:path arrowok="t"/>
              </v:shape>
            </v:group>
            <v:group style="position:absolute;left:1673;top:9069;width:2;height:512" coordorigin="1673,9069" coordsize="2,512">
              <v:shape style="position:absolute;left:1673;top:9069;width:2;height:512" coordorigin="1673,9069" coordsize="0,512" path="m1673,9581l1673,9069e" filled="f" stroked="t" strokeweight=".47597pt" strokecolor="#4B4B4B">
                <v:path arrowok="t"/>
              </v:shape>
            </v:group>
            <v:group style="position:absolute;left:7342;top:8926;width:2;height:770" coordorigin="7342,8926" coordsize="2,770">
              <v:shape style="position:absolute;left:7342;top:8926;width:2;height:770" coordorigin="7342,8926" coordsize="0,770" path="m7342,9695l7342,8926e" filled="f" stroked="t" strokeweight=".951939pt" strokecolor="#747474">
                <v:path arrowok="t"/>
              </v:shape>
            </v:group>
            <v:group style="position:absolute;left:2337;top:9375;width:2;height:320" coordorigin="2337,9375" coordsize="2,320">
              <v:shape style="position:absolute;left:2337;top:9375;width:2;height:320" coordorigin="2337,9375" coordsize="0,320" path="m2337,9695l2337,9375e" filled="f" stroked="t" strokeweight=".47597pt" strokecolor="#2F2F2F">
                <v:path arrowok="t"/>
              </v:shape>
            </v:group>
            <v:group style="position:absolute;left:1671;top:9523;width:2;height:172" coordorigin="1671,9523" coordsize="2,172">
              <v:shape style="position:absolute;left:1671;top:9523;width:2;height:172" coordorigin="1671,9523" coordsize="0,172" path="m1671,9695l1671,9523e" filled="f" stroked="t" strokeweight=".47597pt" strokecolor="#383838">
                <v:path arrowok="t"/>
              </v:shape>
            </v:group>
            <v:group style="position:absolute;left:7344;top:9638;width:2;height:454" coordorigin="7344,9638" coordsize="2,454">
              <v:shape style="position:absolute;left:7344;top:9638;width:2;height:454" coordorigin="7344,9638" coordsize="0,454" path="m7344,10092l7344,9638e" filled="f" stroked="t" strokeweight=".47597pt" strokecolor="#484848">
                <v:path arrowok="t"/>
              </v:shape>
            </v:group>
            <v:group style="position:absolute;left:1097;top:9523;width:2;height:865" coordorigin="1097,9523" coordsize="2,865">
              <v:shape style="position:absolute;left:1097;top:9523;width:2;height:865" coordorigin="1097,9523" coordsize="0,865" path="m1097,10389l1097,9523e" filled="f" stroked="t" strokeweight=".47597pt" strokecolor="#545454">
                <v:path arrowok="t"/>
              </v:shape>
            </v:group>
            <v:group style="position:absolute;left:1673;top:9638;width:2;height:937" coordorigin="1673,9638" coordsize="2,937">
              <v:shape style="position:absolute;left:1673;top:9638;width:2;height:937" coordorigin="1673,9638" coordsize="0,937" path="m1673,10575l1673,9638e" filled="f" stroked="t" strokeweight=".951939pt" strokecolor="#5B5B5B">
                <v:path arrowok="t"/>
              </v:shape>
            </v:group>
            <v:group style="position:absolute;left:7344;top:10035;width:2;height:1033" coordorigin="7344,10035" coordsize="2,1033">
              <v:shape style="position:absolute;left:7344;top:10035;width:2;height:1033" coordorigin="7344,10035" coordsize="0,1033" path="m7344,11067l7344,10035e" filled="f" stroked="t" strokeweight=".713954pt" strokecolor="#707070">
                <v:path arrowok="t"/>
              </v:shape>
            </v:group>
            <v:group style="position:absolute;left:338;top:10317;width:309;height:2" coordorigin="338,10317" coordsize="309,2">
              <v:shape style="position:absolute;left:338;top:10317;width:309;height:2" coordorigin="338,10317" coordsize="309,0" path="m338,10317l647,10317e" filled="f" stroked="t" strokeweight=".47597pt" strokecolor="#747474">
                <v:path arrowok="t"/>
              </v:shape>
            </v:group>
            <v:group style="position:absolute;left:590;top:10317;width:538;height:2" coordorigin="590,10317" coordsize="538,2">
              <v:shape style="position:absolute;left:590;top:10317;width:538;height:2" coordorigin="590,10317" coordsize="538,0" path="m590,10317l1128,10317e" filled="f" stroked="t" strokeweight=".47597pt" strokecolor="#545454">
                <v:path arrowok="t"/>
              </v:shape>
            </v:group>
            <v:group style="position:absolute;left:338;top:10319;width:2009;height:2" coordorigin="338,10319" coordsize="2009,2">
              <v:shape style="position:absolute;left:338;top:10319;width:2009;height:2" coordorigin="338,10319" coordsize="2009,0" path="m338,10319l2347,10319e" filled="f" stroked="t" strokeweight=".951939pt" strokecolor="#707070">
                <v:path arrowok="t"/>
              </v:shape>
            </v:group>
            <v:group style="position:absolute;left:1671;top:10484;width:2;height:583" coordorigin="1671,10484" coordsize="2,583">
              <v:shape style="position:absolute;left:1671;top:10484;width:2;height:583" coordorigin="1671,10484" coordsize="0,583" path="m1671,11067l1671,10484e" filled="f" stroked="t" strokeweight=".713954pt" strokecolor="#484848">
                <v:path arrowok="t"/>
              </v:shape>
            </v:group>
            <v:group style="position:absolute;left:10386;top:10771;width:2;height:296" coordorigin="10386,10771" coordsize="2,296">
              <v:shape style="position:absolute;left:10386;top:10771;width:2;height:296" coordorigin="10386,10771" coordsize="0,296" path="m10386,11067l10386,10771e" filled="f" stroked="t" strokeweight="4.045742pt" strokecolor="#383838">
                <v:path arrowok="t"/>
              </v:shape>
            </v:group>
            <v:group style="position:absolute;left:1671;top:11010;width:2;height:674" coordorigin="1671,11010" coordsize="2,674">
              <v:shape style="position:absolute;left:1671;top:11010;width:2;height:674" coordorigin="1671,11010" coordsize="0,674" path="m1671,11684l1671,11010e" filled="f" stroked="t" strokeweight=".47597pt" strokecolor="#2B2B2B">
                <v:path arrowok="t"/>
              </v:shape>
            </v:group>
            <v:group style="position:absolute;left:2337;top:11010;width:2;height:765" coordorigin="2337,11010" coordsize="2,765">
              <v:shape style="position:absolute;left:2337;top:11010;width:2;height:765" coordorigin="2337,11010" coordsize="0,765" path="m2337,11775l2337,11010e" filled="f" stroked="t" strokeweight=".47597pt" strokecolor="#383838">
                <v:path arrowok="t"/>
              </v:shape>
            </v:group>
            <v:group style="position:absolute;left:7344;top:11010;width:2;height:583" coordorigin="7344,11010" coordsize="2,583">
              <v:shape style="position:absolute;left:7344;top:11010;width:2;height:583" coordorigin="7344,11010" coordsize="0,583" path="m7344,11593l7344,11010e" filled="f" stroked="t" strokeweight=".47597pt" strokecolor="#3F3F3F">
                <v:path arrowok="t"/>
              </v:shape>
            </v:group>
            <v:group style="position:absolute;left:10345;top:11464;width:2;height:120" coordorigin="10345,11464" coordsize="2,120">
              <v:shape style="position:absolute;left:10345;top:11464;width:2;height:120" coordorigin="10345,11464" coordsize="0,120" path="m10345,11584l10345,11464e" filled="f" stroked="t" strokeweight="1.665894pt" strokecolor="#444844">
                <v:path arrowok="t"/>
              </v:shape>
            </v:group>
            <v:group style="position:absolute;left:2327;top:11746;width:1337;height:2" coordorigin="2327,11746" coordsize="1337,2">
              <v:shape style="position:absolute;left:2327;top:11746;width:1337;height:2" coordorigin="2327,11746" coordsize="1337,0" path="m2327,11746l3665,11746e" filled="f" stroked="t" strokeweight=".237985pt" strokecolor="#5B64A3">
                <v:path arrowok="t"/>
              </v:shape>
            </v:group>
            <v:group style="position:absolute;left:1095;top:10331;width:2;height:2687" coordorigin="1095,10331" coordsize="2,2687">
              <v:shape style="position:absolute;left:1095;top:10331;width:2;height:2687" coordorigin="1095,10331" coordsize="0,2687" path="m1095,13018l1095,10331e" filled="f" stroked="t" strokeweight=".713954pt" strokecolor="#6B6B6B">
                <v:path arrowok="t"/>
              </v:shape>
            </v:group>
            <v:group style="position:absolute;left:7347;top:11536;width:2;height:1482" coordorigin="7347,11536" coordsize="2,1482">
              <v:shape style="position:absolute;left:7347;top:11536;width:2;height:1482" coordorigin="7347,11536" coordsize="0,1482" path="m7347,13018l7347,11536e" filled="f" stroked="t" strokeweight=".713954pt" strokecolor="#707070">
                <v:path arrowok="t"/>
              </v:shape>
            </v:group>
            <v:group style="position:absolute;left:1668;top:11627;width:2;height:1396" coordorigin="1668,11627" coordsize="2,1396">
              <v:shape style="position:absolute;left:1668;top:11627;width:2;height:1396" coordorigin="1668,11627" coordsize="0,1396" path="m1668,13023l1668,11627e" filled="f" stroked="t" strokeweight=".951939pt" strokecolor="#646464">
                <v:path arrowok="t"/>
              </v:shape>
            </v:group>
            <v:group style="position:absolute;left:333;top:13011;width:5926;height:2" coordorigin="333,13011" coordsize="5926,2">
              <v:shape style="position:absolute;left:333;top:13011;width:5926;height:2" coordorigin="333,13011" coordsize="5926,0" path="m333,13011l6259,13011e" filled="f" stroked="t" strokeweight=".713954pt" strokecolor="#8C8C8C">
                <v:path arrowok="t"/>
              </v:shape>
            </v:group>
            <v:group style="position:absolute;left:3636;top:13013;width:219;height:2" coordorigin="3636,13013" coordsize="219,2">
              <v:shape style="position:absolute;left:3636;top:13013;width:219;height:2" coordorigin="3636,13013" coordsize="219,0" path="m3636,13013l3855,13013e" filled="f" stroked="t" strokeweight=".47597pt" strokecolor="#707070">
                <v:path arrowok="t"/>
              </v:shape>
            </v:group>
            <v:group style="position:absolute;left:6154;top:13008;width:795;height:2" coordorigin="6154,13008" coordsize="795,2">
              <v:shape style="position:absolute;left:6154;top:13008;width:795;height:2" coordorigin="6154,13008" coordsize="795,0" path="m6154,13008l6949,13008e" filled="f" stroked="t" strokeweight=".47597pt" strokecolor="#808080">
                <v:path arrowok="t"/>
              </v:shape>
            </v:group>
            <v:group style="position:absolute;left:6863;top:13008;width:3303;height:2" coordorigin="6863,13008" coordsize="3303,2">
              <v:shape style="position:absolute;left:6863;top:13008;width:3303;height:2" coordorigin="6863,13008" coordsize="3303,0" path="m6863,13008l10167,13008e" filled="f" stroked="t" strokeweight=".713954pt" strokecolor="#909090">
                <v:path arrowok="t"/>
              </v:shape>
            </v:group>
            <v:group style="position:absolute;left:7692;top:13008;width:833;height:2" coordorigin="7692,13008" coordsize="833,2">
              <v:shape style="position:absolute;left:7692;top:13008;width:833;height:2" coordorigin="7692,13008" coordsize="833,0" path="m7692,13008l8525,13008e" filled="f" stroked="t" strokeweight=".47597pt" strokecolor="#707070">
                <v:path arrowok="t"/>
              </v:shape>
            </v:group>
            <v:group style="position:absolute;left:9434;top:13004;width:2266;height:2" coordorigin="9434,13004" coordsize="2266,2">
              <v:shape style="position:absolute;left:9434;top:13004;width:2266;height:2" coordorigin="9434,13004" coordsize="2266,0" path="m9434,13004l11699,13004e" filled="f" stroked="t" strokeweight=".713954pt" strokecolor="#A8A8AC">
                <v:path arrowok="t"/>
              </v:shape>
            </v:group>
            <v:group style="position:absolute;left:9778;top:10815;width:2;height:300" coordorigin="9778,10815" coordsize="2,300">
              <v:shape style="position:absolute;left:9778;top:10815;width:2;height:300" coordorigin="9778,10815" coordsize="0,300" path="m9778,10815l9778,11115,9778,10815xe" filled="t" fillcolor="#CDCFD3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0"/>
          <w:position w:val="-1"/>
        </w:rPr>
        <w:t>:Bina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2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1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Seb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color w:val="3B3B3B"/>
          <w:spacing w:val="-10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8"/>
          <w:w w:val="100"/>
          <w:position w:val="-1"/>
        </w:rPr>
        <w:t>ı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0"/>
        </w:rPr>
        <w:t>'</w:t>
      </w:r>
      <w:r>
        <w:rPr>
          <w:rFonts w:ascii="Arial" w:hAnsi="Arial" w:cs="Arial" w:eastAsia="Arial"/>
          <w:sz w:val="19"/>
          <w:szCs w:val="19"/>
          <w:color w:val="3B3B3B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B7C7E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B7C7E"/>
          <w:spacing w:val="15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525252"/>
          <w:spacing w:val="-34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0"/>
        </w:rPr>
        <w:t>çı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10"/>
          <w:position w:val="0"/>
        </w:rPr>
        <w:t>eş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7" w:after="0" w:line="168" w:lineRule="exact"/>
        <w:ind w:left="376" w:right="-20"/>
        <w:jc w:val="left"/>
        <w:tabs>
          <w:tab w:pos="3840" w:val="left"/>
          <w:tab w:pos="69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8.205837pt;margin-top:-122.177788pt;width:566.40385pt;height:99.418111pt;mso-position-horizontal-relative:page;mso-position-vertical-relative:paragraph;z-index:-15124" coordorigin="364,-2444" coordsize="11328,1988">
            <v:shape style="position:absolute;left:365;top:-1223;width:941;height:557" type="#_x0000_t75">
              <v:imagedata r:id="rId53" o:title=""/>
            </v:shape>
            <v:shape style="position:absolute;left:1709;top:-1223;width:3552;height:768" type="#_x0000_t75">
              <v:imagedata r:id="rId54" o:title=""/>
            </v:shape>
            <v:group style="position:absolute;left:2347;top:-2439;width:2;height:1238" coordorigin="2347,-2439" coordsize="2,1238">
              <v:shape style="position:absolute;left:2347;top:-2439;width:2;height:1238" coordorigin="2347,-2439" coordsize="0,1238" path="m2347,-1201l2347,-2439e" filled="f" stroked="t" strokeweight=".47597pt" strokecolor="#444444">
                <v:path arrowok="t"/>
              </v:shape>
            </v:group>
            <v:group style="position:absolute;left:733;top:-1179;width:990;height:2" coordorigin="733,-1179" coordsize="990,2">
              <v:shape style="position:absolute;left:733;top:-1179;width:990;height:2" coordorigin="733,-1179" coordsize="990,0" path="m733,-1179l1723,-1179e" filled="f" stroked="t" strokeweight=".47597pt" strokecolor="#575757">
                <v:path arrowok="t"/>
              </v:shape>
            </v:group>
            <v:group style="position:absolute;left:376;top:-942;width:1347;height:2" coordorigin="376,-942" coordsize="1347,2">
              <v:shape style="position:absolute;left:376;top:-942;width:1347;height:2" coordorigin="376,-942" coordsize="1347,0" path="m376,-942l1723,-942e" filled="f" stroked="t" strokeweight=".713954pt" strokecolor="#606060">
                <v:path arrowok="t"/>
              </v:shape>
              <v:shape style="position:absolute;left:5779;top:-1223;width:1920;height:730" type="#_x0000_t75">
                <v:imagedata r:id="rId55" o:title=""/>
              </v:shape>
            </v:group>
            <v:group style="position:absolute;left:371;top:-469;width:11314;height:2" coordorigin="371,-469" coordsize="11314,2">
              <v:shape style="position:absolute;left:371;top:-469;width:11314;height:2" coordorigin="371,-469" coordsize="11314,0" path="m371,-469l11685,-469e" filled="f" stroked="t" strokeweight=".713954pt" strokecolor="#6B6B6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8.199615pt;margin-top:9.263996pt;width:31.047671pt;height:26pt;mso-position-horizontal-relative:page;mso-position-vertical-relative:paragraph;z-index:-15116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BDBFC1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BDBFC1"/>
                      <w:spacing w:val="38"/>
                      <w:w w:val="52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BDBFC1"/>
                      <w:spacing w:val="-14"/>
                      <w:w w:val="162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1A3A5"/>
                      <w:spacing w:val="-87"/>
                      <w:w w:val="50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B3B3B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B3B3B"/>
                      <w:spacing w:val="-99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BDBFC1"/>
                      <w:spacing w:val="0"/>
                      <w:w w:val="37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5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5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3"/>
          <w:w w:val="82"/>
          <w:position w:val="-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42"/>
          <w:position w:val="-5"/>
        </w:rPr>
        <w:t>se: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3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5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3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1"/>
        </w:rPr>
        <w:t>Kullamnı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1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4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7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  <w:position w:val="-11"/>
        </w:rPr>
        <w:t>Mesken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80"/>
        </w:sectPr>
      </w:pPr>
      <w:rPr/>
    </w:p>
    <w:p>
      <w:pPr>
        <w:spacing w:before="33" w:after="0" w:line="190" w:lineRule="exact"/>
        <w:ind w:left="3855" w:right="-112"/>
        <w:jc w:val="left"/>
        <w:tabs>
          <w:tab w:pos="6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81.727631pt;margin-top:9.921503pt;width:41.409357pt;height:.1pt;mso-position-horizontal-relative:page;mso-position-vertical-relative:paragraph;z-index:-15119" coordorigin="7635,198" coordsize="828,2">
            <v:shape style="position:absolute;left:7635;top:198;width:828;height:2" coordorigin="7635,198" coordsize="828,0" path="m7635,198l8463,198e" filled="f" stroked="t" strokeweight=".237985pt" strokecolor="#6B6B6B">
              <v:path arrowok="t"/>
            </v:shape>
          </v:group>
          <w10:wrap type="none"/>
        </w:pict>
      </w:r>
      <w:r>
        <w:rPr/>
        <w:pict>
          <v:group style="position:absolute;margin-left:451.10022pt;margin-top:9.802511pt;width:133.985448pt;height:1.79178pt;mso-position-horizontal-relative:page;mso-position-vertical-relative:paragraph;z-index:-15118" coordorigin="9022,196" coordsize="2680,36">
            <v:group style="position:absolute;left:9024;top:230;width:271;height:2" coordorigin="9024,230" coordsize="271,2">
              <v:shape style="position:absolute;left:9024;top:230;width:271;height:2" coordorigin="9024,230" coordsize="271,0" path="m9024,230l9296,230e" filled="f" stroked="t" strokeweight=".237985pt" strokecolor="#000000">
                <v:path arrowok="t"/>
              </v:shape>
            </v:group>
            <v:group style="position:absolute;left:9267;top:198;width:409;height:2" coordorigin="9267,198" coordsize="409,2">
              <v:shape style="position:absolute;left:9267;top:198;width:409;height:2" coordorigin="9267,198" coordsize="409,0" path="m9267,198l9676,198e" filled="f" stroked="t" strokeweight=".237985pt" strokecolor="#808080">
                <v:path arrowok="t"/>
              </v:shape>
            </v:group>
            <v:group style="position:absolute;left:9648;top:230;width:2051;height:2" coordorigin="9648,230" coordsize="2051,2">
              <v:shape style="position:absolute;left:9648;top:230;width:2051;height:2" coordorigin="9648,230" coordsize="2051,0" path="m9648,230l11699,230e" filled="f" stroked="t" strokeweight=".23798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2"/>
          <w:position w:val="-2"/>
        </w:rPr>
        <w:t>Beıonıırıııe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2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7"/>
          <w:w w:val="8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82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82"/>
          <w:position w:val="-2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3"/>
          <w:w w:val="82"/>
          <w:position w:val="-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8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2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2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-3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2" w:lineRule="exact"/>
        <w:ind w:left="4189" w:right="-20"/>
        <w:jc w:val="left"/>
        <w:tabs>
          <w:tab w:pos="4660" w:val="left"/>
          <w:tab w:pos="524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9"/>
        </w:rPr>
        <w:t>X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9"/>
        </w:rPr>
      </w:r>
      <w:r>
        <w:rPr>
          <w:rFonts w:ascii="Arial" w:hAnsi="Arial" w:cs="Arial" w:eastAsia="Arial"/>
          <w:sz w:val="42"/>
          <w:szCs w:val="42"/>
          <w:color w:val="242424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24242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242424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</w:rPr>
        <w:t>l'fangın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3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80"/>
          <w:cols w:num="3" w:equalWidth="0">
            <w:col w:w="6778" w:space="161"/>
            <w:col w:w="586" w:space="0"/>
            <w:col w:w="4315"/>
          </w:cols>
        </w:sectPr>
      </w:pPr>
      <w:rPr/>
    </w:p>
    <w:p>
      <w:pPr>
        <w:spacing w:before="0" w:after="0" w:line="189" w:lineRule="exact"/>
        <w:ind w:left="371" w:right="-20"/>
        <w:jc w:val="left"/>
        <w:tabs>
          <w:tab w:pos="2360" w:val="left"/>
          <w:tab w:pos="5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1"/>
        </w:rPr>
        <w:t>Apartma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1"/>
        </w:rPr>
        <w:t>Yönetimi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2"/>
          <w:position w:val="1"/>
        </w:rPr>
        <w:t>[Kira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6"/>
          <w:w w:val="102"/>
          <w:position w:val="1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58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İsmail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  <w:position w:val="1"/>
        </w:rPr>
        <w:t>ZEYBEK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5" w:after="0" w:line="240" w:lineRule="auto"/>
        <w:ind w:left="236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10"/>
        </w:rPr>
        <w:t>ÇAKIR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2361" w:right="-20"/>
        <w:jc w:val="left"/>
        <w:tabs>
          <w:tab w:pos="4880" w:val="left"/>
          <w:tab w:pos="7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7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18:58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1"/>
        </w:rPr>
        <w:t>19:04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362" w:right="-20"/>
        <w:jc w:val="left"/>
        <w:tabs>
          <w:tab w:pos="2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EF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  <w:position w:val="0"/>
        </w:rPr>
        <w:t>24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362" w:right="-20"/>
        <w:jc w:val="left"/>
        <w:tabs>
          <w:tab w:pos="4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4888" w:right="470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5"/>
          <w:szCs w:val="25"/>
          <w:color w:val="242424"/>
          <w:spacing w:val="11"/>
          <w:w w:val="11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82" w:lineRule="auto"/>
        <w:ind w:left="2370" w:right="3248" w:firstLine="2537"/>
        <w:jc w:val="left"/>
        <w:tabs>
          <w:tab w:pos="7680" w:val="left"/>
          <w:tab w:pos="8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7"/>
        </w:rPr>
        <w:t>Eınniy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7"/>
          <w:w w:val="10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7"/>
        </w:rPr>
        <w:t>ı-Jandarma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12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9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u w:val="single" w:color="54545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u w:val="single" w:color="54545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u w:val="single" w:color="545454"/>
        </w:rPr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5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Şoför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Dogalgaz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8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EkibiÇeli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left="362" w:right="-20"/>
        <w:jc w:val="left"/>
        <w:tabs>
          <w:tab w:pos="4900" w:val="left"/>
          <w:tab w:pos="7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left="237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235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5" w:after="0" w:line="240" w:lineRule="auto"/>
        <w:ind w:left="236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66" w:lineRule="auto"/>
        <w:ind w:left="357" w:right="3259" w:firstLine="-5"/>
        <w:jc w:val="left"/>
        <w:tabs>
          <w:tab w:pos="2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9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kendileri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tarafında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söndürülmü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0" w:lineRule="auto"/>
        <w:ind w:left="4869" w:right="410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8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8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3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14" w:lineRule="exact"/>
        <w:ind w:left="352" w:right="-20"/>
        <w:jc w:val="left"/>
        <w:tabs>
          <w:tab w:pos="4900" w:val="left"/>
          <w:tab w:pos="6800" w:val="left"/>
          <w:tab w:pos="8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  <w:position w:val="-1"/>
        </w:rPr>
        <w:t>IKöpükKg.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37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-1"/>
        </w:rPr>
        <w:t>K.K.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7"/>
          <w:position w:val="-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47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5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5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98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38" w:lineRule="exact"/>
        <w:ind w:left="6811" w:right="-20"/>
        <w:jc w:val="left"/>
        <w:tabs>
          <w:tab w:pos="8360" w:val="left"/>
        </w:tabs>
        <w:rPr>
          <w:rFonts w:ascii="Arial" w:hAnsi="Arial" w:cs="Arial" w:eastAsia="Arial"/>
          <w:sz w:val="35"/>
          <w:szCs w:val="35"/>
        </w:rPr>
      </w:pPr>
      <w:rPr/>
      <w:r>
        <w:rPr>
          <w:rFonts w:ascii="Arial" w:hAnsi="Arial" w:cs="Arial" w:eastAsia="Arial"/>
          <w:sz w:val="35"/>
          <w:szCs w:val="35"/>
          <w:color w:val="3B3B3B"/>
          <w:spacing w:val="0"/>
          <w:w w:val="45"/>
        </w:rPr>
        <w:t>ı</w:t>
      </w:r>
      <w:r>
        <w:rPr>
          <w:rFonts w:ascii="Arial" w:hAnsi="Arial" w:cs="Arial" w:eastAsia="Arial"/>
          <w:sz w:val="35"/>
          <w:szCs w:val="35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35"/>
          <w:szCs w:val="35"/>
          <w:color w:val="3B3B3B"/>
          <w:spacing w:val="0"/>
          <w:w w:val="100"/>
        </w:rPr>
      </w:r>
      <w:r>
        <w:rPr>
          <w:rFonts w:ascii="Arial" w:hAnsi="Arial" w:cs="Arial" w:eastAsia="Arial"/>
          <w:sz w:val="35"/>
          <w:szCs w:val="35"/>
          <w:color w:val="525252"/>
          <w:spacing w:val="0"/>
          <w:w w:val="61"/>
        </w:rPr>
        <w:t>ı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</w:rPr>
      </w:r>
    </w:p>
    <w:p>
      <w:pPr>
        <w:spacing w:before="0" w:after="0" w:line="177" w:lineRule="exact"/>
        <w:ind w:left="2327" w:right="1551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islenmek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kapı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kilit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kısmı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1"/>
        </w:rPr>
        <w:t>kınlma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1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göıümüştür.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60" w:lineRule="auto"/>
        <w:ind w:left="352" w:right="7324"/>
        <w:jc w:val="left"/>
        <w:tabs>
          <w:tab w:pos="2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250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3"/>
        </w:rPr>
        <w:t>dir.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5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35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yangının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3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3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0"/>
          <w:w w:val="13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katı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kapıcı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dairesini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olduğt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66" w:lineRule="auto"/>
        <w:ind w:left="2404" w:right="67" w:firstLine="-2051"/>
        <w:jc w:val="left"/>
        <w:tabs>
          <w:tab w:pos="2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  <w:t>görti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6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soruştuıma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7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4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İsmail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ZEYBEK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7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oca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altı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5"/>
        </w:rPr>
        <w:t>vaziyette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ıınııımı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tencereni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yanması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varılmıştı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1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9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70" w:lineRule="auto"/>
        <w:ind w:left="347" w:right="4186"/>
        <w:jc w:val="left"/>
        <w:tabs>
          <w:tab w:pos="2340" w:val="left"/>
          <w:tab w:pos="69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52"/>
        </w:rPr>
        <w:t>:;&gt;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5"/>
        </w:rPr>
        <w:t>!Bedeli: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A.raç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4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3"/>
        </w:rPr>
        <w:t>Kaybı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66" w:lineRule="auto"/>
        <w:ind w:left="352" w:right="4662" w:firstLine="-5"/>
        <w:jc w:val="left"/>
        <w:tabs>
          <w:tab w:pos="2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Apartma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yönetimine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edilmiştir.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fesJim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5"/>
          <w:w w:val="9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</w:rPr>
        <w:t>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9" w:after="0" w:line="240" w:lineRule="auto"/>
        <w:ind w:left="343" w:right="-20"/>
        <w:jc w:val="left"/>
        <w:tabs>
          <w:tab w:pos="2340" w:val="left"/>
          <w:tab w:pos="62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102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000000"/>
          <w:position w:val="1"/>
        </w:rPr>
        <w:t>Ekib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Döni.lşO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Tarih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B7C7E"/>
          <w:spacing w:val="0"/>
          <w:w w:val="145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B7C7E"/>
          <w:spacing w:val="-29"/>
          <w:w w:val="14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2"/>
          <w:position w:val="0"/>
        </w:rPr>
        <w:t>05.03.20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2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0"/>
        </w:rPr>
        <w:t>!Saati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0"/>
        </w:rPr>
        <w:t>19:35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6" w:after="0" w:line="340" w:lineRule="atLeast"/>
        <w:ind w:left="2494" w:right="66" w:firstLine="-2592"/>
        <w:jc w:val="left"/>
        <w:tabs>
          <w:tab w:pos="1220" w:val="left"/>
          <w:tab w:pos="1720" w:val="left"/>
          <w:tab w:pos="5000" w:val="left"/>
          <w:tab w:pos="8900" w:val="left"/>
          <w:tab w:pos="10920" w:val="left"/>
          <w:tab w:pos="11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6"/>
          <w:szCs w:val="26"/>
          <w:color w:val="909091"/>
          <w:spacing w:val="-122"/>
          <w:w w:val="350"/>
          <w:position w:val="-11"/>
        </w:rPr>
        <w:t>-</w:t>
      </w:r>
      <w:r>
        <w:rPr>
          <w:rFonts w:ascii="Arial" w:hAnsi="Arial" w:cs="Arial" w:eastAsia="Arial"/>
          <w:sz w:val="18"/>
          <w:szCs w:val="18"/>
          <w:color w:val="676767"/>
          <w:spacing w:val="0"/>
          <w:w w:val="88"/>
          <w:position w:val="1"/>
        </w:rPr>
        <w:t>V</w:t>
      </w:r>
      <w:r>
        <w:rPr>
          <w:rFonts w:ascii="Arial" w:hAnsi="Arial" w:cs="Arial" w:eastAsia="Arial"/>
          <w:sz w:val="18"/>
          <w:szCs w:val="18"/>
          <w:color w:val="676767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67676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10"/>
          <w:position w:val="0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1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3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  <w:position w:val="0"/>
        </w:rPr>
        <w:t>EKİ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10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45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Hata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9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4"/>
          <w:position w:val="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97979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979797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979797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  <w:position w:val="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  <w:position w:val="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  <w:position w:val="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80"/>
        </w:sectPr>
      </w:pPr>
      <w:rPr/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102" w:lineRule="exact"/>
        <w:ind w:right="-20"/>
        <w:jc w:val="righ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242424"/>
          <w:w w:val="170"/>
          <w:i/>
          <w:position w:val="-3"/>
        </w:rPr>
        <w:t>'</w:t>
      </w:r>
      <w:r>
        <w:rPr>
          <w:rFonts w:ascii="Arial" w:hAnsi="Arial" w:cs="Arial" w:eastAsia="Arial"/>
          <w:sz w:val="12"/>
          <w:szCs w:val="12"/>
          <w:color w:val="242424"/>
          <w:w w:val="171"/>
          <w:i/>
          <w:position w:val="-3"/>
        </w:rPr>
        <w:t>()</w:t>
      </w:r>
      <w:r>
        <w:rPr>
          <w:rFonts w:ascii="Arial" w:hAnsi="Arial" w:cs="Arial" w:eastAsia="Arial"/>
          <w:sz w:val="12"/>
          <w:szCs w:val="12"/>
          <w:color w:val="000000"/>
          <w:w w:val="100"/>
          <w:position w:val="0"/>
        </w:rPr>
      </w:r>
    </w:p>
    <w:p>
      <w:pPr>
        <w:spacing w:before="22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77" w:lineRule="exact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242424"/>
          <w:w w:val="51"/>
          <w:b/>
          <w:bCs/>
          <w:position w:val="3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42424"/>
          <w:spacing w:val="-30"/>
          <w:w w:val="100"/>
          <w:b/>
          <w:bCs/>
          <w:position w:val="3"/>
        </w:rPr>
        <w:t> </w:t>
      </w:r>
      <w:r>
        <w:rPr>
          <w:rFonts w:ascii="Arial" w:hAnsi="Arial" w:cs="Arial" w:eastAsia="Arial"/>
          <w:sz w:val="27"/>
          <w:szCs w:val="27"/>
          <w:color w:val="3B3B3B"/>
          <w:spacing w:val="0"/>
          <w:w w:val="62"/>
          <w:i/>
          <w:position w:val="3"/>
        </w:rPr>
        <w:t>-8</w:t>
      </w:r>
      <w:r>
        <w:rPr>
          <w:rFonts w:ascii="Arial" w:hAnsi="Arial" w:cs="Arial" w:eastAsia="Arial"/>
          <w:sz w:val="27"/>
          <w:szCs w:val="27"/>
          <w:color w:val="3B3B3B"/>
          <w:spacing w:val="46"/>
          <w:w w:val="62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0"/>
          <w:w w:val="62"/>
          <w:position w:val="3"/>
        </w:rPr>
        <w:t>Mart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11"/>
          <w:w w:val="62"/>
          <w:position w:val="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0"/>
          <w:w w:val="62"/>
          <w:position w:val="3"/>
        </w:rPr>
        <w:t>7017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80"/>
          <w:cols w:num="3" w:equalWidth="0">
            <w:col w:w="852" w:space="4403"/>
            <w:col w:w="882" w:space="2811"/>
            <w:col w:w="2892"/>
          </w:cols>
        </w:sectPr>
      </w:pPr>
      <w:rPr/>
    </w:p>
    <w:p>
      <w:pPr>
        <w:spacing w:before="0" w:after="0" w:line="145" w:lineRule="exact"/>
        <w:ind w:left="719" w:right="-20"/>
        <w:jc w:val="left"/>
        <w:tabs>
          <w:tab w:pos="9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.135513pt;margin-top:3.114051pt;width:.658328pt;height:15.5pt;mso-position-horizontal-relative:page;mso-position-vertical-relative:paragraph;z-index:-15115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7"/>
                    <w:jc w:val="left"/>
                    <w:rPr>
                      <w:rFonts w:ascii="Times New Roman" w:hAnsi="Times New Roman" w:cs="Times New Roman" w:eastAsia="Times New Roman"/>
                      <w:sz w:val="31"/>
                      <w:szCs w:val="3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525252"/>
                      <w:spacing w:val="-112"/>
                      <w:w w:val="150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"/>
          <w:szCs w:val="8"/>
          <w:color w:val="3B3B3B"/>
          <w:spacing w:val="0"/>
          <w:w w:val="176"/>
        </w:rPr>
        <w:t>ll)</w:t>
      </w:r>
      <w:r>
        <w:rPr>
          <w:rFonts w:ascii="Arial" w:hAnsi="Arial" w:cs="Arial" w:eastAsia="Arial"/>
          <w:sz w:val="8"/>
          <w:szCs w:val="8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8"/>
          <w:szCs w:val="8"/>
          <w:color w:val="3B3B3B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87"/>
          <w:i/>
          <w:position w:val="-4"/>
        </w:rPr>
        <w:t>1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87"/>
          <w:i/>
          <w:position w:val="-4"/>
        </w:rPr>
        <w:t>  </w:t>
      </w:r>
      <w:r>
        <w:rPr>
          <w:rFonts w:ascii="Arial" w:hAnsi="Arial" w:cs="Arial" w:eastAsia="Arial"/>
          <w:sz w:val="19"/>
          <w:szCs w:val="19"/>
          <w:color w:val="3B3B3B"/>
          <w:spacing w:val="22"/>
          <w:w w:val="87"/>
          <w:i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87"/>
          <w:i/>
          <w:position w:val="-4"/>
        </w:rPr>
        <w:t>1</w:t>
      </w:r>
      <w:r>
        <w:rPr>
          <w:rFonts w:ascii="Arial" w:hAnsi="Arial" w:cs="Arial" w:eastAsia="Arial"/>
          <w:sz w:val="19"/>
          <w:szCs w:val="19"/>
          <w:color w:val="525252"/>
          <w:spacing w:val="-4"/>
          <w:w w:val="87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3"/>
          <w:position w:val="-4"/>
        </w:rPr>
        <w:t>20ı7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05" w:lineRule="exact"/>
        <w:ind w:left="2889" w:right="-20"/>
        <w:jc w:val="left"/>
        <w:rPr>
          <w:rFonts w:ascii="Times New Roman" w:hAnsi="Times New Roman" w:cs="Times New Roman" w:eastAsia="Times New Roman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37"/>
          <w:szCs w:val="37"/>
          <w:color w:val="2D3459"/>
          <w:w w:val="122"/>
          <w:b/>
          <w:bCs/>
          <w:i/>
          <w:position w:val="-16"/>
        </w:rPr>
        <w:t>;iı}:</w:t>
      </w:r>
      <w:r>
        <w:rPr>
          <w:rFonts w:ascii="Times New Roman" w:hAnsi="Times New Roman" w:cs="Times New Roman" w:eastAsia="Times New Roman"/>
          <w:sz w:val="37"/>
          <w:szCs w:val="37"/>
          <w:color w:val="2D3459"/>
          <w:spacing w:val="-40"/>
          <w:w w:val="123"/>
          <w:b/>
          <w:bCs/>
          <w:i/>
          <w:position w:val="-16"/>
        </w:rPr>
        <w:t>;</w:t>
      </w:r>
      <w:r>
        <w:rPr>
          <w:rFonts w:ascii="Times New Roman" w:hAnsi="Times New Roman" w:cs="Times New Roman" w:eastAsia="Times New Roman"/>
          <w:sz w:val="37"/>
          <w:szCs w:val="37"/>
          <w:color w:val="3B3B3B"/>
          <w:spacing w:val="0"/>
          <w:w w:val="24"/>
          <w:b/>
          <w:bCs/>
          <w:i/>
          <w:position w:val="-16"/>
        </w:rPr>
        <w:t>T</w:t>
      </w:r>
      <w:r>
        <w:rPr>
          <w:rFonts w:ascii="Times New Roman" w:hAnsi="Times New Roman" w:cs="Times New Roman" w:eastAsia="Times New Roman"/>
          <w:sz w:val="37"/>
          <w:szCs w:val="37"/>
          <w:color w:val="3B3B3B"/>
          <w:spacing w:val="-36"/>
          <w:w w:val="100"/>
          <w:b/>
          <w:bCs/>
          <w:i/>
          <w:position w:val="-16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1A2183"/>
          <w:spacing w:val="-11"/>
          <w:w w:val="63"/>
          <w:b/>
          <w:bCs/>
          <w:i/>
          <w:position w:val="-16"/>
        </w:rPr>
        <w:t>L</w:t>
      </w:r>
      <w:r>
        <w:rPr>
          <w:rFonts w:ascii="Times New Roman" w:hAnsi="Times New Roman" w:cs="Times New Roman" w:eastAsia="Times New Roman"/>
          <w:sz w:val="37"/>
          <w:szCs w:val="37"/>
          <w:color w:val="1D2667"/>
          <w:spacing w:val="0"/>
          <w:w w:val="99"/>
          <w:b/>
          <w:bCs/>
          <w:i/>
          <w:position w:val="-16"/>
        </w:rPr>
        <w:t>k</w:t>
      </w:r>
      <w:r>
        <w:rPr>
          <w:rFonts w:ascii="Times New Roman" w:hAnsi="Times New Roman" w:cs="Times New Roman" w:eastAsia="Times New Roman"/>
          <w:sz w:val="37"/>
          <w:szCs w:val="37"/>
          <w:color w:val="1D2667"/>
          <w:spacing w:val="-68"/>
          <w:w w:val="100"/>
          <w:b/>
          <w:bCs/>
          <w:i/>
          <w:position w:val="-16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1A2183"/>
          <w:spacing w:val="0"/>
          <w:w w:val="141"/>
          <w:b/>
          <w:bCs/>
          <w:i/>
          <w:position w:val="-16"/>
        </w:rPr>
        <w:t>h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80"/>
        </w:sectPr>
      </w:pPr>
      <w:rPr/>
    </w:p>
    <w:p>
      <w:pPr>
        <w:spacing w:before="0" w:after="0" w:line="572" w:lineRule="exact"/>
        <w:ind w:right="44"/>
        <w:jc w:val="righ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56"/>
          <w:szCs w:val="56"/>
          <w:color w:val="7B7C7E"/>
          <w:spacing w:val="-49"/>
          <w:w w:val="42"/>
        </w:rPr>
        <w:t>·</w:t>
      </w:r>
      <w:r>
        <w:rPr>
          <w:rFonts w:ascii="Arial" w:hAnsi="Arial" w:cs="Arial" w:eastAsia="Arial"/>
          <w:sz w:val="13"/>
          <w:szCs w:val="13"/>
          <w:color w:val="3B3B3B"/>
          <w:spacing w:val="0"/>
          <w:w w:val="51"/>
          <w:position w:val="20"/>
        </w:rPr>
        <w:t>.</w:t>
      </w:r>
      <w:r>
        <w:rPr>
          <w:rFonts w:ascii="Arial" w:hAnsi="Arial" w:cs="Arial" w:eastAsia="Arial"/>
          <w:sz w:val="13"/>
          <w:szCs w:val="13"/>
          <w:color w:val="3B3B3B"/>
          <w:spacing w:val="-6"/>
          <w:w w:val="51"/>
          <w:position w:val="20"/>
        </w:rPr>
        <w:t>.</w:t>
      </w:r>
      <w:r>
        <w:rPr>
          <w:rFonts w:ascii="Arial" w:hAnsi="Arial" w:cs="Arial" w:eastAsia="Arial"/>
          <w:sz w:val="56"/>
          <w:szCs w:val="56"/>
          <w:color w:val="3B3B3B"/>
          <w:spacing w:val="-181"/>
          <w:w w:val="87"/>
          <w:position w:val="0"/>
        </w:rPr>
        <w:t>-</w:t>
      </w:r>
      <w:r>
        <w:rPr>
          <w:rFonts w:ascii="Arial" w:hAnsi="Arial" w:cs="Arial" w:eastAsia="Arial"/>
          <w:sz w:val="13"/>
          <w:szCs w:val="13"/>
          <w:color w:val="3B3B3B"/>
          <w:spacing w:val="0"/>
          <w:w w:val="51"/>
          <w:position w:val="20"/>
        </w:rPr>
        <w:t>.....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92"/>
        <w:jc w:val="left"/>
        <w:tabs>
          <w:tab w:pos="1040" w:val="left"/>
          <w:tab w:pos="1620" w:val="left"/>
          <w:tab w:pos="3560" w:val="left"/>
          <w:tab w:pos="394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19"/>
          <w:szCs w:val="19"/>
          <w:color w:val="3B3B3B"/>
          <w:spacing w:val="-5"/>
          <w:w w:val="171"/>
        </w:rPr>
        <w:t>1</w:t>
      </w:r>
      <w:r>
        <w:rPr>
          <w:rFonts w:ascii="Arial" w:hAnsi="Arial" w:cs="Arial" w:eastAsia="Arial"/>
          <w:sz w:val="21"/>
          <w:szCs w:val="21"/>
          <w:color w:val="525252"/>
          <w:spacing w:val="-99"/>
          <w:w w:val="93"/>
        </w:rPr>
        <w:t>P</w:t>
      </w:r>
      <w:r>
        <w:rPr>
          <w:rFonts w:ascii="Arial" w:hAnsi="Arial" w:cs="Arial" w:eastAsia="Arial"/>
          <w:sz w:val="32"/>
          <w:szCs w:val="32"/>
          <w:color w:val="3B3B3B"/>
          <w:spacing w:val="-74"/>
          <w:w w:val="111"/>
          <w:position w:val="-8"/>
        </w:rPr>
        <w:t>,</w:t>
      </w:r>
      <w:r>
        <w:rPr>
          <w:rFonts w:ascii="Arial" w:hAnsi="Arial" w:cs="Arial" w:eastAsia="Arial"/>
          <w:sz w:val="32"/>
          <w:szCs w:val="32"/>
          <w:color w:val="3B3B3B"/>
          <w:spacing w:val="-16"/>
          <w:w w:val="89"/>
          <w:position w:val="-8"/>
        </w:rPr>
        <w:t>·</w:t>
      </w:r>
      <w:r>
        <w:rPr>
          <w:rFonts w:ascii="Arial" w:hAnsi="Arial" w:cs="Arial" w:eastAsia="Arial"/>
          <w:sz w:val="21"/>
          <w:szCs w:val="21"/>
          <w:color w:val="525252"/>
          <w:spacing w:val="0"/>
          <w:w w:val="94"/>
          <w:position w:val="0"/>
        </w:rPr>
        <w:t>o</w:t>
      </w:r>
      <w:r>
        <w:rPr>
          <w:rFonts w:ascii="Arial" w:hAnsi="Arial" w:cs="Arial" w:eastAsia="Arial"/>
          <w:sz w:val="21"/>
          <w:szCs w:val="21"/>
          <w:color w:val="525252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1"/>
          <w:szCs w:val="21"/>
          <w:color w:val="525252"/>
          <w:spacing w:val="0"/>
          <w:w w:val="100"/>
          <w:position w:val="0"/>
        </w:rPr>
      </w:r>
      <w:r>
        <w:rPr>
          <w:rFonts w:ascii="Arial" w:hAnsi="Arial" w:cs="Arial" w:eastAsia="Arial"/>
          <w:sz w:val="19"/>
          <w:szCs w:val="19"/>
          <w:color w:val="3B3B3B"/>
          <w:spacing w:val="-28"/>
          <w:w w:val="100"/>
          <w:position w:val="0"/>
        </w:rPr>
        <w:t>P</w:t>
      </w:r>
      <w:r>
        <w:rPr>
          <w:rFonts w:ascii="Arial" w:hAnsi="Arial" w:cs="Arial" w:eastAsia="Arial"/>
          <w:sz w:val="19"/>
          <w:szCs w:val="19"/>
          <w:color w:val="2D3459"/>
          <w:spacing w:val="0"/>
          <w:w w:val="100"/>
          <w:position w:val="0"/>
        </w:rPr>
        <w:t>/.:</w:t>
      </w:r>
      <w:r>
        <w:rPr>
          <w:rFonts w:ascii="Arial" w:hAnsi="Arial" w:cs="Arial" w:eastAsia="Arial"/>
          <w:sz w:val="19"/>
          <w:szCs w:val="19"/>
          <w:color w:val="2D3459"/>
          <w:spacing w:val="-5"/>
          <w:w w:val="100"/>
          <w:position w:val="0"/>
        </w:rPr>
        <w:t>ı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0"/>
        </w:rPr>
        <w:t>mir'</w:t>
      </w:r>
      <w:r>
        <w:rPr>
          <w:rFonts w:ascii="Arial" w:hAnsi="Arial" w:cs="Arial" w:eastAsia="Arial"/>
          <w:sz w:val="19"/>
          <w:szCs w:val="19"/>
          <w:color w:val="3B3B3B"/>
          <w:spacing w:val="-32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0"/>
        </w:rPr>
      </w:r>
      <w:r>
        <w:rPr>
          <w:rFonts w:ascii="Arial" w:hAnsi="Arial" w:cs="Arial" w:eastAsia="Arial"/>
          <w:sz w:val="23"/>
          <w:szCs w:val="23"/>
          <w:color w:val="5959B5"/>
          <w:spacing w:val="0"/>
          <w:w w:val="100"/>
          <w:position w:val="-12"/>
        </w:rPr>
        <w:t>r</w:t>
      </w:r>
      <w:r>
        <w:rPr>
          <w:rFonts w:ascii="Arial" w:hAnsi="Arial" w:cs="Arial" w:eastAsia="Arial"/>
          <w:sz w:val="23"/>
          <w:szCs w:val="23"/>
          <w:color w:val="5959B5"/>
          <w:spacing w:val="-62"/>
          <w:w w:val="100"/>
          <w:position w:val="-12"/>
        </w:rPr>
        <w:t> </w:t>
      </w:r>
      <w:r>
        <w:rPr>
          <w:rFonts w:ascii="Arial" w:hAnsi="Arial" w:cs="Arial" w:eastAsia="Arial"/>
          <w:sz w:val="23"/>
          <w:szCs w:val="23"/>
          <w:color w:val="5959B5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23"/>
          <w:szCs w:val="23"/>
          <w:color w:val="5959B5"/>
          <w:spacing w:val="0"/>
          <w:w w:val="100"/>
          <w:position w:val="-12"/>
        </w:rPr>
      </w:r>
      <w:r>
        <w:rPr>
          <w:rFonts w:ascii="Arial" w:hAnsi="Arial" w:cs="Arial" w:eastAsia="Arial"/>
          <w:sz w:val="23"/>
          <w:szCs w:val="23"/>
          <w:color w:val="BDBFC1"/>
          <w:spacing w:val="0"/>
          <w:w w:val="452"/>
          <w:position w:val="-12"/>
        </w:rPr>
        <w:t>'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left="20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5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45" w:lineRule="exact"/>
        <w:ind w:left="295" w:right="-20"/>
        <w:jc w:val="left"/>
        <w:tabs>
          <w:tab w:pos="104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A1A3A5"/>
          <w:w w:val="127"/>
          <w:position w:val="-10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A1A3A5"/>
          <w:spacing w:val="-22"/>
          <w:w w:val="127"/>
          <w:position w:val="-1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A1A3A5"/>
          <w:spacing w:val="0"/>
          <w:w w:val="62"/>
          <w:position w:val="-5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A1A3A5"/>
          <w:spacing w:val="-43"/>
          <w:w w:val="62"/>
          <w:position w:val="-5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BDBFC1"/>
          <w:spacing w:val="0"/>
          <w:w w:val="103"/>
          <w:position w:val="-5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BDBFC1"/>
          <w:spacing w:val="-9"/>
          <w:w w:val="100"/>
          <w:position w:val="-5"/>
        </w:rPr>
        <w:t> </w:t>
      </w:r>
      <w:r>
        <w:rPr>
          <w:rFonts w:ascii="Arial" w:hAnsi="Arial" w:cs="Arial" w:eastAsia="Arial"/>
          <w:sz w:val="38"/>
          <w:szCs w:val="38"/>
          <w:color w:val="909091"/>
          <w:spacing w:val="0"/>
          <w:w w:val="51"/>
          <w:position w:val="0"/>
        </w:rPr>
        <w:t>...</w:t>
      </w:r>
      <w:r>
        <w:rPr>
          <w:rFonts w:ascii="Arial" w:hAnsi="Arial" w:cs="Arial" w:eastAsia="Arial"/>
          <w:sz w:val="38"/>
          <w:szCs w:val="38"/>
          <w:color w:val="90909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909091"/>
          <w:spacing w:val="0"/>
          <w:w w:val="100"/>
          <w:position w:val="0"/>
        </w:rPr>
      </w:r>
      <w:r>
        <w:rPr>
          <w:rFonts w:ascii="Arial" w:hAnsi="Arial" w:cs="Arial" w:eastAsia="Arial"/>
          <w:sz w:val="26"/>
          <w:szCs w:val="26"/>
          <w:color w:val="A1A3A5"/>
          <w:spacing w:val="0"/>
          <w:w w:val="100"/>
          <w:position w:val="-12"/>
        </w:rPr>
        <w:t>"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85" w:lineRule="atLeast"/>
        <w:ind w:right="-20"/>
        <w:jc w:val="left"/>
        <w:rPr>
          <w:rFonts w:ascii="Arial" w:hAnsi="Arial" w:cs="Arial" w:eastAsia="Arial"/>
          <w:sz w:val="86"/>
          <w:szCs w:val="86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909091"/>
          <w:w w:val="144"/>
        </w:rPr>
        <w:t>'ül</w:t>
      </w:r>
      <w:r>
        <w:rPr>
          <w:rFonts w:ascii="Times New Roman" w:hAnsi="Times New Roman" w:cs="Times New Roman" w:eastAsia="Times New Roman"/>
          <w:sz w:val="29"/>
          <w:szCs w:val="29"/>
          <w:color w:val="909091"/>
          <w:spacing w:val="-13"/>
          <w:w w:val="144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525252"/>
          <w:spacing w:val="0"/>
          <w:w w:val="100"/>
        </w:rPr>
        <w:t>ıriti:</w:t>
      </w:r>
      <w:r>
        <w:rPr>
          <w:rFonts w:ascii="Times New Roman" w:hAnsi="Times New Roman" w:cs="Times New Roman" w:eastAsia="Times New Roman"/>
          <w:sz w:val="29"/>
          <w:szCs w:val="29"/>
          <w:color w:val="444D8A"/>
          <w:spacing w:val="-7"/>
          <w:w w:val="107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525252"/>
          <w:spacing w:val="0"/>
          <w:w w:val="129"/>
        </w:rPr>
        <w:t>s.rl"</w:t>
      </w:r>
      <w:r>
        <w:rPr>
          <w:rFonts w:ascii="Times New Roman" w:hAnsi="Times New Roman" w:cs="Times New Roman" w:eastAsia="Times New Roman"/>
          <w:sz w:val="29"/>
          <w:szCs w:val="29"/>
          <w:color w:val="525252"/>
          <w:spacing w:val="-13"/>
          <w:w w:val="100"/>
        </w:rPr>
        <w:t> </w:t>
      </w:r>
      <w:r>
        <w:rPr>
          <w:rFonts w:ascii="Arial" w:hAnsi="Arial" w:cs="Arial" w:eastAsia="Arial"/>
          <w:sz w:val="86"/>
          <w:szCs w:val="86"/>
          <w:color w:val="4449B1"/>
          <w:spacing w:val="0"/>
          <w:w w:val="117"/>
        </w:rPr>
        <w:t>1</w:t>
      </w:r>
      <w:r>
        <w:rPr>
          <w:rFonts w:ascii="Arial" w:hAnsi="Arial" w:cs="Arial" w:eastAsia="Arial"/>
          <w:sz w:val="86"/>
          <w:szCs w:val="8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80"/>
          <w:cols w:num="3" w:equalWidth="0">
            <w:col w:w="891" w:space="1736"/>
            <w:col w:w="4140" w:space="1904"/>
            <w:col w:w="3169"/>
          </w:cols>
        </w:sectPr>
      </w:pPr>
      <w:rPr/>
    </w:p>
    <w:p>
      <w:pPr>
        <w:spacing w:before="0" w:after="0" w:line="719" w:lineRule="atLeast"/>
        <w:ind w:right="-20"/>
        <w:jc w:val="right"/>
        <w:tabs>
          <w:tab w:pos="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Mchı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5"/>
        </w:rPr>
        <w:t>bAKlR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719" w:lineRule="atLeast"/>
        <w:ind w:right="-20"/>
        <w:jc w:val="left"/>
        <w:tabs>
          <w:tab w:pos="104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A1A3A5"/>
          <w:spacing w:val="0"/>
          <w:w w:val="79"/>
          <w:position w:val="-12"/>
        </w:rPr>
        <w:t>"'</w:t>
      </w:r>
      <w:r>
        <w:rPr>
          <w:rFonts w:ascii="Times New Roman" w:hAnsi="Times New Roman" w:cs="Times New Roman" w:eastAsia="Times New Roman"/>
          <w:sz w:val="20"/>
          <w:szCs w:val="20"/>
          <w:color w:val="A1A3A5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A1A3A5"/>
          <w:spacing w:val="0"/>
          <w:w w:val="100"/>
          <w:position w:val="-12"/>
        </w:rPr>
      </w:r>
      <w:r>
        <w:rPr>
          <w:rFonts w:ascii="Arial" w:hAnsi="Arial" w:cs="Arial" w:eastAsia="Arial"/>
          <w:sz w:val="18"/>
          <w:szCs w:val="18"/>
          <w:color w:val="525252"/>
          <w:spacing w:val="-41"/>
          <w:w w:val="158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A1A3A5"/>
          <w:spacing w:val="0"/>
          <w:w w:val="106"/>
          <w:position w:val="0"/>
        </w:rPr>
        <w:t>·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80"/>
          <w:cols w:num="2" w:equalWidth="0">
            <w:col w:w="6578" w:space="2308"/>
            <w:col w:w="2954"/>
          </w:cols>
        </w:sectPr>
      </w:pPr>
      <w:rPr/>
    </w:p>
    <w:p>
      <w:pPr>
        <w:spacing w:before="0" w:after="0" w:line="461" w:lineRule="atLeast"/>
        <w:ind w:left="5350" w:right="-20"/>
        <w:jc w:val="left"/>
        <w:tabs>
          <w:tab w:pos="8820" w:val="left"/>
          <w:tab w:pos="97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2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2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4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2"/>
        </w:rPr>
      </w:r>
      <w:r>
        <w:rPr>
          <w:rFonts w:ascii="Arial" w:hAnsi="Arial" w:cs="Arial" w:eastAsia="Arial"/>
          <w:sz w:val="18"/>
          <w:szCs w:val="18"/>
          <w:color w:val="A1A3A5"/>
          <w:spacing w:val="0"/>
          <w:w w:val="131"/>
          <w:position w:val="-9"/>
        </w:rPr>
        <w:t>'</w:t>
      </w:r>
      <w:r>
        <w:rPr>
          <w:rFonts w:ascii="Arial" w:hAnsi="Arial" w:cs="Arial" w:eastAsia="Arial"/>
          <w:sz w:val="18"/>
          <w:szCs w:val="18"/>
          <w:color w:val="A1A3A5"/>
          <w:spacing w:val="0"/>
          <w:w w:val="131"/>
          <w:position w:val="-9"/>
        </w:rPr>
        <w:t> </w:t>
      </w:r>
      <w:r>
        <w:rPr>
          <w:rFonts w:ascii="Arial" w:hAnsi="Arial" w:cs="Arial" w:eastAsia="Arial"/>
          <w:sz w:val="18"/>
          <w:szCs w:val="18"/>
          <w:color w:val="A1A3A5"/>
          <w:spacing w:val="28"/>
          <w:w w:val="131"/>
          <w:position w:val="-9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1A3A5"/>
          <w:spacing w:val="0"/>
          <w:w w:val="62"/>
          <w:position w:val="0"/>
        </w:rPr>
        <w:t>"-</w:t>
      </w:r>
      <w:r>
        <w:rPr>
          <w:rFonts w:ascii="Times New Roman" w:hAnsi="Times New Roman" w:cs="Times New Roman" w:eastAsia="Times New Roman"/>
          <w:sz w:val="12"/>
          <w:szCs w:val="12"/>
          <w:color w:val="A1A3A5"/>
          <w:spacing w:val="0"/>
          <w:w w:val="62"/>
          <w:position w:val="0"/>
        </w:rPr>
        <w:t>       </w:t>
      </w:r>
      <w:r>
        <w:rPr>
          <w:rFonts w:ascii="Times New Roman" w:hAnsi="Times New Roman" w:cs="Times New Roman" w:eastAsia="Times New Roman"/>
          <w:sz w:val="12"/>
          <w:szCs w:val="12"/>
          <w:color w:val="A1A3A5"/>
          <w:spacing w:val="15"/>
          <w:w w:val="62"/>
          <w:position w:val="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B7C7E"/>
          <w:spacing w:val="0"/>
          <w:w w:val="147"/>
          <w:position w:val="0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7B7C7E"/>
          <w:spacing w:val="0"/>
          <w:w w:val="147"/>
          <w:position w:val="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B7C7E"/>
          <w:spacing w:val="20"/>
          <w:w w:val="147"/>
          <w:position w:val="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25252"/>
          <w:spacing w:val="0"/>
          <w:w w:val="100"/>
          <w:b/>
          <w:bCs/>
          <w:i/>
          <w:position w:val="0"/>
        </w:rPr>
        <w:t>,Jl..</w:t>
      </w:r>
      <w:r>
        <w:rPr>
          <w:rFonts w:ascii="Times New Roman" w:hAnsi="Times New Roman" w:cs="Times New Roman" w:eastAsia="Times New Roman"/>
          <w:sz w:val="12"/>
          <w:szCs w:val="12"/>
          <w:color w:val="525252"/>
          <w:spacing w:val="-24"/>
          <w:w w:val="100"/>
          <w:b/>
          <w:bCs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25252"/>
          <w:spacing w:val="0"/>
          <w:w w:val="100"/>
          <w:b/>
          <w:bCs/>
          <w:i/>
          <w:position w:val="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525252"/>
          <w:spacing w:val="0"/>
          <w:w w:val="100"/>
          <w:b/>
          <w:bCs/>
          <w:i/>
          <w:position w:val="0"/>
        </w:rPr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64"/>
          <w:i/>
          <w:position w:val="-7"/>
        </w:rPr>
        <w:t>;:&gt;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80"/>
        </w:sectPr>
      </w:pPr>
      <w:rPr/>
    </w:p>
    <w:p>
      <w:pPr>
        <w:spacing w:before="0" w:after="0" w:line="149" w:lineRule="exact"/>
        <w:ind w:left="1994" w:right="-130"/>
        <w:jc w:val="left"/>
        <w:tabs>
          <w:tab w:pos="5000" w:val="left"/>
        </w:tabs>
        <w:rPr>
          <w:rFonts w:ascii="Courier New" w:hAnsi="Courier New" w:cs="Courier New" w:eastAsia="Courier New"/>
          <w:sz w:val="60"/>
          <w:szCs w:val="60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A1A3A5"/>
          <w:spacing w:val="-10"/>
          <w:w w:val="138"/>
          <w:position w:val="-23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7B7C7E"/>
          <w:spacing w:val="0"/>
          <w:w w:val="91"/>
          <w:position w:val="-23"/>
        </w:rPr>
        <w:t>:..u\</w:t>
      </w:r>
      <w:r>
        <w:rPr>
          <w:rFonts w:ascii="Times New Roman" w:hAnsi="Times New Roman" w:cs="Times New Roman" w:eastAsia="Times New Roman"/>
          <w:sz w:val="16"/>
          <w:szCs w:val="16"/>
          <w:color w:val="7B7C7E"/>
          <w:spacing w:val="0"/>
          <w:w w:val="92"/>
          <w:position w:val="-23"/>
        </w:rPr>
        <w:t>J</w:t>
      </w:r>
      <w:r>
        <w:rPr>
          <w:rFonts w:ascii="Times New Roman" w:hAnsi="Times New Roman" w:cs="Times New Roman" w:eastAsia="Times New Roman"/>
          <w:sz w:val="16"/>
          <w:szCs w:val="16"/>
          <w:color w:val="7B7C7E"/>
          <w:spacing w:val="0"/>
          <w:w w:val="100"/>
          <w:position w:val="-2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7B7C7E"/>
          <w:spacing w:val="0"/>
          <w:w w:val="100"/>
          <w:position w:val="-23"/>
        </w:rPr>
      </w:r>
      <w:r>
        <w:rPr>
          <w:rFonts w:ascii="Courier New" w:hAnsi="Courier New" w:cs="Courier New" w:eastAsia="Courier New"/>
          <w:sz w:val="60"/>
          <w:szCs w:val="60"/>
          <w:color w:val="444D8A"/>
          <w:spacing w:val="0"/>
          <w:w w:val="104"/>
          <w:i/>
          <w:position w:val="-24"/>
        </w:rPr>
        <w:t>{)</w:t>
      </w:r>
      <w:r>
        <w:rPr>
          <w:rFonts w:ascii="Courier New" w:hAnsi="Courier New" w:cs="Courier New" w:eastAsia="Courier New"/>
          <w:sz w:val="60"/>
          <w:szCs w:val="60"/>
          <w:color w:val="000000"/>
          <w:spacing w:val="0"/>
          <w:w w:val="100"/>
          <w:position w:val="0"/>
        </w:rPr>
      </w:r>
    </w:p>
    <w:p>
      <w:pPr>
        <w:spacing w:before="0" w:after="0" w:line="20" w:lineRule="atLeast"/>
        <w:ind w:right="-20"/>
        <w:jc w:val="left"/>
        <w:tabs>
          <w:tab w:pos="138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7B7C7E"/>
          <w:spacing w:val="0"/>
          <w:w w:val="44"/>
          <w:i/>
        </w:rPr>
        <w:t>.:</w:t>
      </w:r>
      <w:r>
        <w:rPr>
          <w:rFonts w:ascii="Arial" w:hAnsi="Arial" w:cs="Arial" w:eastAsia="Arial"/>
          <w:sz w:val="22"/>
          <w:szCs w:val="22"/>
          <w:color w:val="7B7C7E"/>
          <w:spacing w:val="0"/>
          <w:w w:val="44"/>
          <w:i/>
        </w:rPr>
        <w:t> </w:t>
      </w:r>
      <w:r>
        <w:rPr>
          <w:rFonts w:ascii="Arial" w:hAnsi="Arial" w:cs="Arial" w:eastAsia="Arial"/>
          <w:sz w:val="22"/>
          <w:szCs w:val="22"/>
          <w:color w:val="7B7C7E"/>
          <w:spacing w:val="25"/>
          <w:w w:val="44"/>
          <w:i/>
        </w:rPr>
        <w:t> </w:t>
      </w:r>
      <w:r>
        <w:rPr>
          <w:rFonts w:ascii="Arial" w:hAnsi="Arial" w:cs="Arial" w:eastAsia="Arial"/>
          <w:sz w:val="22"/>
          <w:szCs w:val="22"/>
          <w:color w:val="909091"/>
          <w:spacing w:val="0"/>
          <w:w w:val="102"/>
        </w:rPr>
        <w:t>·</w:t>
      </w:r>
      <w:r>
        <w:rPr>
          <w:rFonts w:ascii="Arial" w:hAnsi="Arial" w:cs="Arial" w:eastAsia="Arial"/>
          <w:sz w:val="22"/>
          <w:szCs w:val="22"/>
          <w:color w:val="676767"/>
          <w:spacing w:val="0"/>
          <w:w w:val="86"/>
        </w:rPr>
        <w:t>lt</w:t>
      </w:r>
      <w:r>
        <w:rPr>
          <w:rFonts w:ascii="Arial" w:hAnsi="Arial" w:cs="Arial" w:eastAsia="Arial"/>
          <w:sz w:val="22"/>
          <w:szCs w:val="22"/>
          <w:color w:val="676767"/>
          <w:spacing w:val="-39"/>
          <w:w w:val="86"/>
        </w:rPr>
        <w:t>f</w:t>
      </w:r>
      <w:r>
        <w:rPr>
          <w:rFonts w:ascii="Arial" w:hAnsi="Arial" w:cs="Arial" w:eastAsia="Arial"/>
          <w:sz w:val="22"/>
          <w:szCs w:val="22"/>
          <w:color w:val="525252"/>
          <w:spacing w:val="0"/>
          <w:w w:val="490"/>
        </w:rPr>
        <w:t>1</w:t>
      </w:r>
      <w:r>
        <w:rPr>
          <w:rFonts w:ascii="Arial" w:hAnsi="Arial" w:cs="Arial" w:eastAsia="Arial"/>
          <w:sz w:val="22"/>
          <w:szCs w:val="22"/>
          <w:color w:val="525252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525252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600"/>
        </w:rPr>
        <w:t>ı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113" w:lineRule="exact"/>
        <w:ind w:left="5" w:right="-20"/>
        <w:jc w:val="left"/>
        <w:tabs>
          <w:tab w:pos="580" w:val="left"/>
          <w:tab w:pos="1400" w:val="left"/>
          <w:tab w:pos="1900" w:val="left"/>
        </w:tabs>
        <w:rPr>
          <w:rFonts w:ascii="Arial" w:hAnsi="Arial" w:cs="Arial" w:eastAsia="Arial"/>
          <w:sz w:val="46"/>
          <w:szCs w:val="46"/>
        </w:rPr>
      </w:pPr>
      <w:rPr/>
      <w:r>
        <w:rPr>
          <w:rFonts w:ascii="Arial" w:hAnsi="Arial" w:cs="Arial" w:eastAsia="Arial"/>
          <w:sz w:val="34"/>
          <w:szCs w:val="34"/>
          <w:color w:val="676767"/>
          <w:spacing w:val="0"/>
          <w:w w:val="100"/>
          <w:position w:val="-17"/>
        </w:rPr>
        <w:t>\</w:t>
      </w:r>
      <w:r>
        <w:rPr>
          <w:rFonts w:ascii="Arial" w:hAnsi="Arial" w:cs="Arial" w:eastAsia="Arial"/>
          <w:sz w:val="34"/>
          <w:szCs w:val="34"/>
          <w:color w:val="676767"/>
          <w:spacing w:val="-37"/>
          <w:w w:val="100"/>
          <w:position w:val="-17"/>
        </w:rPr>
        <w:t> </w:t>
      </w:r>
      <w:r>
        <w:rPr>
          <w:rFonts w:ascii="Arial" w:hAnsi="Arial" w:cs="Arial" w:eastAsia="Arial"/>
          <w:sz w:val="34"/>
          <w:szCs w:val="34"/>
          <w:color w:val="7B7C7E"/>
          <w:spacing w:val="0"/>
          <w:w w:val="166"/>
          <w:position w:val="-17"/>
        </w:rPr>
        <w:t>;</w:t>
      </w:r>
      <w:r>
        <w:rPr>
          <w:rFonts w:ascii="Arial" w:hAnsi="Arial" w:cs="Arial" w:eastAsia="Arial"/>
          <w:sz w:val="34"/>
          <w:szCs w:val="34"/>
          <w:color w:val="7B7C7E"/>
          <w:spacing w:val="0"/>
          <w:w w:val="100"/>
          <w:position w:val="-17"/>
        </w:rPr>
        <w:tab/>
      </w:r>
      <w:r>
        <w:rPr>
          <w:rFonts w:ascii="Arial" w:hAnsi="Arial" w:cs="Arial" w:eastAsia="Arial"/>
          <w:sz w:val="34"/>
          <w:szCs w:val="34"/>
          <w:color w:val="7B7C7E"/>
          <w:spacing w:val="0"/>
          <w:w w:val="166"/>
          <w:position w:val="-17"/>
        </w:rPr>
        <w:t>f</w:t>
      </w:r>
      <w:r>
        <w:rPr>
          <w:rFonts w:ascii="Arial" w:hAnsi="Arial" w:cs="Arial" w:eastAsia="Arial"/>
          <w:sz w:val="34"/>
          <w:szCs w:val="34"/>
          <w:color w:val="525252"/>
          <w:spacing w:val="0"/>
          <w:w w:val="166"/>
          <w:position w:val="-17"/>
        </w:rPr>
        <w:t>tf</w:t>
      </w:r>
      <w:r>
        <w:rPr>
          <w:rFonts w:ascii="Arial" w:hAnsi="Arial" w:cs="Arial" w:eastAsia="Arial"/>
          <w:sz w:val="34"/>
          <w:szCs w:val="34"/>
          <w:color w:val="525252"/>
          <w:spacing w:val="-148"/>
          <w:w w:val="166"/>
          <w:position w:val="-17"/>
        </w:rPr>
        <w:t> </w:t>
      </w:r>
      <w:r>
        <w:rPr>
          <w:rFonts w:ascii="Arial" w:hAnsi="Arial" w:cs="Arial" w:eastAsia="Arial"/>
          <w:sz w:val="34"/>
          <w:szCs w:val="34"/>
          <w:color w:val="525252"/>
          <w:spacing w:val="0"/>
          <w:w w:val="100"/>
          <w:position w:val="-17"/>
        </w:rPr>
        <w:tab/>
      </w:r>
      <w:r>
        <w:rPr>
          <w:rFonts w:ascii="Arial" w:hAnsi="Arial" w:cs="Arial" w:eastAsia="Arial"/>
          <w:sz w:val="34"/>
          <w:szCs w:val="34"/>
          <w:color w:val="525252"/>
          <w:spacing w:val="0"/>
          <w:w w:val="166"/>
          <w:position w:val="-17"/>
        </w:rPr>
        <w:t>(</w:t>
      </w:r>
      <w:r>
        <w:rPr>
          <w:rFonts w:ascii="Arial" w:hAnsi="Arial" w:cs="Arial" w:eastAsia="Arial"/>
          <w:sz w:val="34"/>
          <w:szCs w:val="34"/>
          <w:color w:val="525252"/>
          <w:spacing w:val="-141"/>
          <w:w w:val="166"/>
          <w:position w:val="-17"/>
        </w:rPr>
        <w:t> </w:t>
      </w:r>
      <w:r>
        <w:rPr>
          <w:rFonts w:ascii="Arial" w:hAnsi="Arial" w:cs="Arial" w:eastAsia="Arial"/>
          <w:sz w:val="34"/>
          <w:szCs w:val="34"/>
          <w:color w:val="525252"/>
          <w:spacing w:val="0"/>
          <w:w w:val="100"/>
          <w:position w:val="-17"/>
        </w:rPr>
        <w:tab/>
      </w:r>
      <w:r>
        <w:rPr>
          <w:rFonts w:ascii="Arial" w:hAnsi="Arial" w:cs="Arial" w:eastAsia="Arial"/>
          <w:sz w:val="34"/>
          <w:szCs w:val="34"/>
          <w:color w:val="525252"/>
          <w:spacing w:val="0"/>
          <w:w w:val="100"/>
          <w:position w:val="-17"/>
        </w:rPr>
      </w:r>
      <w:r>
        <w:rPr>
          <w:rFonts w:ascii="Arial" w:hAnsi="Arial" w:cs="Arial" w:eastAsia="Arial"/>
          <w:sz w:val="46"/>
          <w:szCs w:val="46"/>
          <w:color w:val="3B3B3B"/>
          <w:spacing w:val="-49"/>
          <w:w w:val="143"/>
          <w:b/>
          <w:bCs/>
          <w:position w:val="-17"/>
        </w:rPr>
        <w:t>l</w:t>
      </w:r>
      <w:r>
        <w:rPr>
          <w:rFonts w:ascii="Arial" w:hAnsi="Arial" w:cs="Arial" w:eastAsia="Arial"/>
          <w:sz w:val="46"/>
          <w:szCs w:val="46"/>
          <w:color w:val="A1A3A5"/>
          <w:spacing w:val="0"/>
          <w:w w:val="37"/>
          <w:b/>
          <w:bCs/>
          <w:position w:val="-17"/>
        </w:rPr>
        <w:t>.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80"/>
          <w:cols w:num="2" w:equalWidth="0">
            <w:col w:w="5766" w:space="2740"/>
            <w:col w:w="3334"/>
          </w:cols>
        </w:sectPr>
      </w:pPr>
      <w:rPr/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3" w:lineRule="atLeast"/>
        <w:ind w:left="757" w:right="-79"/>
        <w:jc w:val="left"/>
        <w:tabs>
          <w:tab w:pos="1960" w:val="left"/>
          <w:tab w:pos="378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3B3B3B"/>
          <w:spacing w:val="0"/>
          <w:w w:val="100"/>
          <w:position w:val="11"/>
        </w:rPr>
        <w:t>t.ı</w:t>
      </w:r>
      <w:r>
        <w:rPr>
          <w:rFonts w:ascii="Times New Roman" w:hAnsi="Times New Roman" w:cs="Times New Roman" w:eastAsia="Times New Roman"/>
          <w:sz w:val="12"/>
          <w:szCs w:val="12"/>
          <w:color w:val="3B3B3B"/>
          <w:spacing w:val="-28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B3B3B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3B3B3B"/>
          <w:spacing w:val="0"/>
          <w:w w:val="100"/>
          <w:position w:val="11"/>
        </w:rPr>
      </w:r>
      <w:r>
        <w:rPr>
          <w:rFonts w:ascii="Arial" w:hAnsi="Arial" w:cs="Arial" w:eastAsia="Arial"/>
          <w:sz w:val="22"/>
          <w:szCs w:val="22"/>
          <w:color w:val="BDBFC1"/>
          <w:spacing w:val="11"/>
          <w:w w:val="100"/>
          <w:position w:val="1"/>
        </w:rPr>
        <w:t>.</w:t>
      </w:r>
      <w:r>
        <w:rPr>
          <w:rFonts w:ascii="Arial" w:hAnsi="Arial" w:cs="Arial" w:eastAsia="Arial"/>
          <w:sz w:val="22"/>
          <w:szCs w:val="22"/>
          <w:color w:val="7B7C7E"/>
          <w:spacing w:val="0"/>
          <w:w w:val="100"/>
          <w:position w:val="1"/>
        </w:rPr>
        <w:t>tfai\</w:t>
      </w:r>
      <w:r>
        <w:rPr>
          <w:rFonts w:ascii="Arial" w:hAnsi="Arial" w:cs="Arial" w:eastAsia="Arial"/>
          <w:sz w:val="22"/>
          <w:szCs w:val="22"/>
          <w:color w:val="7B7C7E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2"/>
          <w:szCs w:val="22"/>
          <w:color w:val="7B7C7E"/>
          <w:spacing w:val="0"/>
          <w:w w:val="100"/>
          <w:position w:val="1"/>
        </w:rPr>
      </w:r>
      <w:r>
        <w:rPr>
          <w:rFonts w:ascii="Arial" w:hAnsi="Arial" w:cs="Arial" w:eastAsia="Arial"/>
          <w:sz w:val="24"/>
          <w:szCs w:val="24"/>
          <w:color w:val="3B3B3B"/>
          <w:spacing w:val="3"/>
          <w:w w:val="70"/>
          <w:b/>
          <w:bCs/>
          <w:position w:val="0"/>
        </w:rPr>
        <w:t>m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87"/>
          <w:position w:val="0"/>
        </w:rPr>
        <w:t>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right="-20"/>
        <w:jc w:val="left"/>
        <w:tabs>
          <w:tab w:pos="380" w:val="left"/>
        </w:tabs>
        <w:rPr>
          <w:rFonts w:ascii="Arial" w:hAnsi="Arial" w:cs="Arial" w:eastAsia="Arial"/>
          <w:sz w:val="60"/>
          <w:szCs w:val="60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7B7C7E"/>
          <w:spacing w:val="0"/>
          <w:w w:val="100"/>
          <w:i/>
          <w:position w:val="-32"/>
        </w:rPr>
        <w:t>fi</w:t>
      </w:r>
      <w:r>
        <w:rPr>
          <w:rFonts w:ascii="Arial" w:hAnsi="Arial" w:cs="Arial" w:eastAsia="Arial"/>
          <w:sz w:val="15"/>
          <w:szCs w:val="15"/>
          <w:color w:val="7B7C7E"/>
          <w:spacing w:val="-33"/>
          <w:w w:val="100"/>
          <w:i/>
          <w:position w:val="-32"/>
        </w:rPr>
        <w:t> </w:t>
      </w:r>
      <w:r>
        <w:rPr>
          <w:rFonts w:ascii="Arial" w:hAnsi="Arial" w:cs="Arial" w:eastAsia="Arial"/>
          <w:sz w:val="15"/>
          <w:szCs w:val="15"/>
          <w:color w:val="7B7C7E"/>
          <w:spacing w:val="0"/>
          <w:w w:val="100"/>
          <w:i/>
          <w:position w:val="-32"/>
        </w:rPr>
        <w:tab/>
      </w:r>
      <w:r>
        <w:rPr>
          <w:rFonts w:ascii="Arial" w:hAnsi="Arial" w:cs="Arial" w:eastAsia="Arial"/>
          <w:sz w:val="15"/>
          <w:szCs w:val="15"/>
          <w:color w:val="7B7C7E"/>
          <w:spacing w:val="0"/>
          <w:w w:val="100"/>
          <w:i/>
          <w:position w:val="-32"/>
        </w:rPr>
      </w:r>
      <w:r>
        <w:rPr>
          <w:rFonts w:ascii="Arial" w:hAnsi="Arial" w:cs="Arial" w:eastAsia="Arial"/>
          <w:sz w:val="14"/>
          <w:szCs w:val="14"/>
          <w:color w:val="7B7C7E"/>
          <w:spacing w:val="0"/>
          <w:w w:val="100"/>
          <w:position w:val="-32"/>
        </w:rPr>
        <w:t>.j.</w:t>
      </w:r>
      <w:r>
        <w:rPr>
          <w:rFonts w:ascii="Arial" w:hAnsi="Arial" w:cs="Arial" w:eastAsia="Arial"/>
          <w:sz w:val="14"/>
          <w:szCs w:val="14"/>
          <w:color w:val="7B7C7E"/>
          <w:spacing w:val="3"/>
          <w:w w:val="100"/>
          <w:position w:val="-32"/>
        </w:rPr>
        <w:t> </w:t>
      </w:r>
      <w:r>
        <w:rPr>
          <w:rFonts w:ascii="Arial" w:hAnsi="Arial" w:cs="Arial" w:eastAsia="Arial"/>
          <w:sz w:val="60"/>
          <w:szCs w:val="60"/>
          <w:color w:val="A1A3A5"/>
          <w:spacing w:val="-49"/>
          <w:w w:val="32"/>
          <w:position w:val="-32"/>
        </w:rPr>
        <w:t>·</w:t>
      </w:r>
      <w:r>
        <w:rPr>
          <w:rFonts w:ascii="Arial" w:hAnsi="Arial" w:cs="Arial" w:eastAsia="Arial"/>
          <w:sz w:val="60"/>
          <w:szCs w:val="60"/>
          <w:color w:val="525252"/>
          <w:spacing w:val="0"/>
          <w:w w:val="116"/>
          <w:position w:val="-32"/>
        </w:rPr>
        <w:t>:y</w:t>
      </w:r>
      <w:r>
        <w:rPr>
          <w:rFonts w:ascii="Arial" w:hAnsi="Arial" w:cs="Arial" w:eastAsia="Arial"/>
          <w:sz w:val="60"/>
          <w:szCs w:val="6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80"/>
          <w:cols w:num="2" w:equalWidth="0">
            <w:col w:w="4097" w:space="5118"/>
            <w:col w:w="2625"/>
          </w:cols>
        </w:sectPr>
      </w:pPr>
      <w:rPr/>
    </w:p>
    <w:p>
      <w:pPr>
        <w:spacing w:before="0" w:after="0" w:line="196" w:lineRule="atLeast"/>
        <w:ind w:right="1491"/>
        <w:jc w:val="right"/>
        <w:tabs>
          <w:tab w:pos="280" w:val="left"/>
          <w:tab w:pos="780" w:val="left"/>
          <w:tab w:pos="152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525252"/>
          <w:w w:val="148"/>
        </w:rPr>
        <w:t>•</w:t>
      </w:r>
      <w:r>
        <w:rPr>
          <w:rFonts w:ascii="Arial" w:hAnsi="Arial" w:cs="Arial" w:eastAsia="Arial"/>
          <w:sz w:val="13"/>
          <w:szCs w:val="13"/>
          <w:color w:val="525252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525252"/>
          <w:w w:val="100"/>
        </w:rPr>
      </w:r>
      <w:r>
        <w:rPr>
          <w:rFonts w:ascii="Arial" w:hAnsi="Arial" w:cs="Arial" w:eastAsia="Arial"/>
          <w:sz w:val="13"/>
          <w:szCs w:val="13"/>
          <w:color w:val="A1A3A5"/>
          <w:spacing w:val="0"/>
          <w:w w:val="69"/>
        </w:rPr>
        <w:t>&lt;</w:t>
      </w:r>
      <w:r>
        <w:rPr>
          <w:rFonts w:ascii="Arial" w:hAnsi="Arial" w:cs="Arial" w:eastAsia="Arial"/>
          <w:sz w:val="13"/>
          <w:szCs w:val="13"/>
          <w:color w:val="A1A3A5"/>
          <w:spacing w:val="0"/>
          <w:w w:val="69"/>
        </w:rPr>
        <w:t>    </w:t>
      </w:r>
      <w:r>
        <w:rPr>
          <w:rFonts w:ascii="Arial" w:hAnsi="Arial" w:cs="Arial" w:eastAsia="Arial"/>
          <w:sz w:val="13"/>
          <w:szCs w:val="13"/>
          <w:color w:val="A1A3A5"/>
          <w:spacing w:val="14"/>
          <w:w w:val="69"/>
        </w:rPr>
        <w:t> </w:t>
      </w:r>
      <w:r>
        <w:rPr>
          <w:rFonts w:ascii="Arial" w:hAnsi="Arial" w:cs="Arial" w:eastAsia="Arial"/>
          <w:sz w:val="13"/>
          <w:szCs w:val="13"/>
          <w:color w:val="A1A3A5"/>
          <w:spacing w:val="0"/>
          <w:w w:val="162"/>
          <w:i/>
        </w:rPr>
        <w:t>)</w:t>
      </w:r>
      <w:r>
        <w:rPr>
          <w:rFonts w:ascii="Arial" w:hAnsi="Arial" w:cs="Arial" w:eastAsia="Arial"/>
          <w:sz w:val="13"/>
          <w:szCs w:val="13"/>
          <w:color w:val="A1A3A5"/>
          <w:spacing w:val="0"/>
          <w:w w:val="100"/>
          <w:i/>
        </w:rPr>
        <w:tab/>
      </w:r>
      <w:r>
        <w:rPr>
          <w:rFonts w:ascii="Arial" w:hAnsi="Arial" w:cs="Arial" w:eastAsia="Arial"/>
          <w:sz w:val="13"/>
          <w:szCs w:val="13"/>
          <w:color w:val="A1A3A5"/>
          <w:spacing w:val="0"/>
          <w:w w:val="100"/>
          <w:i/>
        </w:rPr>
      </w:r>
      <w:r>
        <w:rPr>
          <w:rFonts w:ascii="Arial" w:hAnsi="Arial" w:cs="Arial" w:eastAsia="Arial"/>
          <w:sz w:val="13"/>
          <w:szCs w:val="13"/>
          <w:color w:val="A1A3A5"/>
          <w:spacing w:val="0"/>
          <w:w w:val="148"/>
        </w:rPr>
        <w:t>•</w:t>
      </w:r>
      <w:r>
        <w:rPr>
          <w:rFonts w:ascii="Arial" w:hAnsi="Arial" w:cs="Arial" w:eastAsia="Arial"/>
          <w:sz w:val="13"/>
          <w:szCs w:val="13"/>
          <w:color w:val="A1A3A5"/>
          <w:spacing w:val="32"/>
          <w:w w:val="148"/>
        </w:rPr>
        <w:t> </w:t>
      </w:r>
      <w:r>
        <w:rPr>
          <w:rFonts w:ascii="Arial" w:hAnsi="Arial" w:cs="Arial" w:eastAsia="Arial"/>
          <w:sz w:val="13"/>
          <w:szCs w:val="13"/>
          <w:color w:val="909091"/>
          <w:spacing w:val="0"/>
          <w:w w:val="120"/>
        </w:rPr>
        <w:t>"</w:t>
      </w:r>
      <w:r>
        <w:rPr>
          <w:rFonts w:ascii="Arial" w:hAnsi="Arial" w:cs="Arial" w:eastAsia="Arial"/>
          <w:sz w:val="13"/>
          <w:szCs w:val="13"/>
          <w:color w:val="909091"/>
          <w:spacing w:val="-11"/>
          <w:w w:val="120"/>
        </w:rPr>
        <w:t>'</w:t>
      </w:r>
      <w:r>
        <w:rPr>
          <w:rFonts w:ascii="Arial" w:hAnsi="Arial" w:cs="Arial" w:eastAsia="Arial"/>
          <w:sz w:val="13"/>
          <w:szCs w:val="13"/>
          <w:color w:val="525252"/>
          <w:spacing w:val="0"/>
          <w:w w:val="219"/>
        </w:rPr>
        <w:t>.</w:t>
      </w:r>
      <w:r>
        <w:rPr>
          <w:rFonts w:ascii="Arial" w:hAnsi="Arial" w:cs="Arial" w:eastAsia="Arial"/>
          <w:sz w:val="13"/>
          <w:szCs w:val="13"/>
          <w:color w:val="525252"/>
          <w:spacing w:val="-27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A1A3A5"/>
          <w:spacing w:val="0"/>
          <w:w w:val="135"/>
        </w:rPr>
        <w:t>-</w:t>
      </w:r>
      <w:r>
        <w:rPr>
          <w:rFonts w:ascii="Arial" w:hAnsi="Arial" w:cs="Arial" w:eastAsia="Arial"/>
          <w:sz w:val="13"/>
          <w:szCs w:val="13"/>
          <w:color w:val="A1A3A5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A1A3A5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3B3B3B"/>
          <w:spacing w:val="0"/>
          <w:w w:val="203"/>
        </w:rPr>
      </w:r>
      <w:r>
        <w:rPr>
          <w:rFonts w:ascii="Arial" w:hAnsi="Arial" w:cs="Arial" w:eastAsia="Arial"/>
          <w:sz w:val="13"/>
          <w:szCs w:val="13"/>
          <w:color w:val="3B3B3B"/>
          <w:spacing w:val="-2"/>
          <w:w w:val="182"/>
          <w:emboss/>
        </w:rPr>
        <w:t>.</w:t>
      </w:r>
      <w:r>
        <w:rPr>
          <w:rFonts w:ascii="Arial" w:hAnsi="Arial" w:cs="Arial" w:eastAsia="Arial"/>
          <w:sz w:val="13"/>
          <w:szCs w:val="13"/>
          <w:color w:val="3B3B3B"/>
          <w:spacing w:val="-2"/>
          <w:w w:val="182"/>
          <w:emboss/>
        </w:rPr>
      </w:r>
      <w:r>
        <w:rPr>
          <w:rFonts w:ascii="Arial" w:hAnsi="Arial" w:cs="Arial" w:eastAsia="Arial"/>
          <w:sz w:val="13"/>
          <w:szCs w:val="13"/>
          <w:color w:val="3B3B3B"/>
          <w:spacing w:val="-2"/>
          <w:w w:val="182"/>
        </w:rPr>
      </w:r>
      <w:r>
        <w:rPr>
          <w:rFonts w:ascii="Arial" w:hAnsi="Arial" w:cs="Arial" w:eastAsia="Arial"/>
          <w:sz w:val="13"/>
          <w:szCs w:val="13"/>
          <w:color w:val="3B3B3B"/>
          <w:spacing w:val="2"/>
          <w:w w:val="182"/>
        </w:rPr>
        <w:t>.</w:t>
      </w:r>
      <w:r>
        <w:rPr>
          <w:rFonts w:ascii="Arial" w:hAnsi="Arial" w:cs="Arial" w:eastAsia="Arial"/>
          <w:sz w:val="13"/>
          <w:szCs w:val="13"/>
          <w:color w:val="525252"/>
          <w:spacing w:val="0"/>
          <w:w w:val="182"/>
        </w:rPr>
        <w:t>,.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0" w:after="0" w:line="114" w:lineRule="atLeast"/>
        <w:ind w:left="714" w:right="-20"/>
        <w:jc w:val="left"/>
        <w:tabs>
          <w:tab w:pos="5100" w:val="left"/>
          <w:tab w:pos="8840" w:val="left"/>
          <w:tab w:pos="946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Arial" w:hAnsi="Arial" w:cs="Arial" w:eastAsia="Arial"/>
          <w:sz w:val="22"/>
          <w:szCs w:val="22"/>
          <w:color w:val="3B3B3B"/>
          <w:spacing w:val="0"/>
          <w:w w:val="51"/>
        </w:rPr>
        <w:t>::ı::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Uğur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ÖGÜT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4"/>
          <w:szCs w:val="14"/>
          <w:color w:val="7B7C7E"/>
          <w:spacing w:val="0"/>
          <w:w w:val="43"/>
          <w:position w:val="2"/>
        </w:rPr>
        <w:t>&lt;</w:t>
      </w:r>
      <w:r>
        <w:rPr>
          <w:rFonts w:ascii="Times New Roman" w:hAnsi="Times New Roman" w:cs="Times New Roman" w:eastAsia="Times New Roman"/>
          <w:sz w:val="14"/>
          <w:szCs w:val="14"/>
          <w:color w:val="7B7C7E"/>
          <w:spacing w:val="-39"/>
          <w:w w:val="43"/>
          <w:position w:val="2"/>
        </w:rPr>
        <w:t>&gt;</w:t>
      </w:r>
      <w:r>
        <w:rPr>
          <w:rFonts w:ascii="Times New Roman" w:hAnsi="Times New Roman" w:cs="Times New Roman" w:eastAsia="Times New Roman"/>
          <w:sz w:val="14"/>
          <w:szCs w:val="14"/>
          <w:color w:val="A1A3A5"/>
          <w:spacing w:val="0"/>
          <w:w w:val="123"/>
          <w:position w:val="2"/>
        </w:rPr>
        <w:t>'·</w:t>
      </w:r>
      <w:r>
        <w:rPr>
          <w:rFonts w:ascii="Times New Roman" w:hAnsi="Times New Roman" w:cs="Times New Roman" w:eastAsia="Times New Roman"/>
          <w:sz w:val="14"/>
          <w:szCs w:val="14"/>
          <w:color w:val="A1A3A5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A1A3A5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2"/>
          <w:szCs w:val="12"/>
          <w:color w:val="A1A3A5"/>
          <w:spacing w:val="0"/>
          <w:w w:val="61"/>
          <w:position w:val="2"/>
        </w:rPr>
        <w:t>&lt;&gt;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80"/>
        </w:sectPr>
      </w:pPr>
      <w:rPr/>
    </w:p>
    <w:p>
      <w:pPr>
        <w:spacing w:before="20" w:after="0" w:line="240" w:lineRule="auto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8" w:lineRule="atLeast"/>
        <w:ind w:left="131" w:right="2208"/>
        <w:jc w:val="center"/>
        <w:tabs>
          <w:tab w:pos="68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A1A3A5"/>
          <w:spacing w:val="0"/>
          <w:w w:val="146"/>
          <w:i/>
        </w:rPr>
        <w:t>4</w:t>
      </w:r>
      <w:r>
        <w:rPr>
          <w:rFonts w:ascii="Times New Roman" w:hAnsi="Times New Roman" w:cs="Times New Roman" w:eastAsia="Times New Roman"/>
          <w:sz w:val="15"/>
          <w:szCs w:val="15"/>
          <w:color w:val="A1A3A5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A1A3A5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0"/>
          <w:w w:val="104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13" w:lineRule="exact"/>
        <w:ind w:left="-29" w:right="1929"/>
        <w:jc w:val="center"/>
        <w:tabs>
          <w:tab w:pos="38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A1A3A5"/>
          <w:spacing w:val="0"/>
          <w:w w:val="100"/>
        </w:rPr>
        <w:t>\.,.</w:t>
      </w:r>
      <w:r>
        <w:rPr>
          <w:rFonts w:ascii="Arial" w:hAnsi="Arial" w:cs="Arial" w:eastAsia="Arial"/>
          <w:sz w:val="12"/>
          <w:szCs w:val="12"/>
          <w:color w:val="A1A3A5"/>
          <w:spacing w:val="-23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A1A3A5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A1A3A5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909091"/>
          <w:spacing w:val="0"/>
          <w:w w:val="133"/>
        </w:rPr>
        <w:t>-:</w:t>
      </w:r>
      <w:r>
        <w:rPr>
          <w:rFonts w:ascii="Arial" w:hAnsi="Arial" w:cs="Arial" w:eastAsia="Arial"/>
          <w:sz w:val="12"/>
          <w:szCs w:val="12"/>
          <w:color w:val="909091"/>
          <w:spacing w:val="0"/>
          <w:w w:val="133"/>
        </w:rPr>
        <w:t>)</w:t>
      </w:r>
      <w:r>
        <w:rPr>
          <w:rFonts w:ascii="Arial" w:hAnsi="Arial" w:cs="Arial" w:eastAsia="Arial"/>
          <w:sz w:val="12"/>
          <w:szCs w:val="12"/>
          <w:color w:val="909091"/>
          <w:spacing w:val="0"/>
          <w:w w:val="133"/>
        </w:rPr>
        <w:t>lt</w:t>
      </w:r>
      <w:r>
        <w:rPr>
          <w:rFonts w:ascii="Arial" w:hAnsi="Arial" w:cs="Arial" w:eastAsia="Arial"/>
          <w:sz w:val="12"/>
          <w:szCs w:val="12"/>
          <w:color w:val="909091"/>
          <w:spacing w:val="-21"/>
          <w:w w:val="133"/>
        </w:rPr>
        <w:t>;</w:t>
      </w:r>
      <w:r>
        <w:rPr>
          <w:rFonts w:ascii="Arial" w:hAnsi="Arial" w:cs="Arial" w:eastAsia="Arial"/>
          <w:sz w:val="12"/>
          <w:szCs w:val="12"/>
          <w:color w:val="BDBFC1"/>
          <w:spacing w:val="0"/>
          <w:w w:val="133"/>
        </w:rPr>
        <w:t>'</w:t>
      </w:r>
      <w:r>
        <w:rPr>
          <w:rFonts w:ascii="Arial" w:hAnsi="Arial" w:cs="Arial" w:eastAsia="Arial"/>
          <w:sz w:val="12"/>
          <w:szCs w:val="12"/>
          <w:color w:val="BDBFC1"/>
          <w:spacing w:val="5"/>
          <w:w w:val="133"/>
        </w:rPr>
        <w:t> </w:t>
      </w:r>
      <w:r>
        <w:rPr>
          <w:rFonts w:ascii="Arial" w:hAnsi="Arial" w:cs="Arial" w:eastAsia="Arial"/>
          <w:sz w:val="12"/>
          <w:szCs w:val="12"/>
          <w:color w:val="A1A3A5"/>
          <w:spacing w:val="0"/>
          <w:w w:val="197"/>
        </w:rPr>
        <w:t>.</w:t>
      </w:r>
      <w:r>
        <w:rPr>
          <w:rFonts w:ascii="Arial" w:hAnsi="Arial" w:cs="Arial" w:eastAsia="Arial"/>
          <w:sz w:val="12"/>
          <w:szCs w:val="12"/>
          <w:color w:val="A1A3A5"/>
          <w:spacing w:val="-12"/>
          <w:w w:val="197"/>
        </w:rPr>
        <w:t> </w:t>
      </w:r>
      <w:r>
        <w:rPr>
          <w:rFonts w:ascii="Arial" w:hAnsi="Arial" w:cs="Arial" w:eastAsia="Arial"/>
          <w:sz w:val="12"/>
          <w:szCs w:val="12"/>
          <w:color w:val="676767"/>
          <w:spacing w:val="0"/>
          <w:w w:val="196"/>
        </w:rPr>
        <w:t>(</w:t>
      </w:r>
      <w:r>
        <w:rPr>
          <w:rFonts w:ascii="Arial" w:hAnsi="Arial" w:cs="Arial" w:eastAsia="Arial"/>
          <w:sz w:val="12"/>
          <w:szCs w:val="12"/>
          <w:color w:val="676767"/>
          <w:spacing w:val="0"/>
          <w:w w:val="195"/>
        </w:rPr>
        <w:t>'.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67" w:after="0" w:line="240" w:lineRule="auto"/>
        <w:ind w:left="300" w:right="-20"/>
        <w:jc w:val="left"/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A1A3A5"/>
          <w:spacing w:val="0"/>
          <w:w w:val="171"/>
        </w:rPr>
        <w:t>•</w:t>
      </w:r>
      <w:r>
        <w:rPr>
          <w:rFonts w:ascii="Arial" w:hAnsi="Arial" w:cs="Arial" w:eastAsia="Arial"/>
          <w:sz w:val="9"/>
          <w:szCs w:val="9"/>
          <w:color w:val="A1A3A5"/>
          <w:spacing w:val="0"/>
          <w:w w:val="171"/>
        </w:rPr>
        <w:t>  </w:t>
      </w:r>
      <w:r>
        <w:rPr>
          <w:rFonts w:ascii="Arial" w:hAnsi="Arial" w:cs="Arial" w:eastAsia="Arial"/>
          <w:sz w:val="9"/>
          <w:szCs w:val="9"/>
          <w:color w:val="A1A3A5"/>
          <w:spacing w:val="8"/>
          <w:w w:val="171"/>
        </w:rPr>
        <w:t> </w:t>
      </w:r>
      <w:r>
        <w:rPr>
          <w:rFonts w:ascii="Arial" w:hAnsi="Arial" w:cs="Arial" w:eastAsia="Arial"/>
          <w:sz w:val="9"/>
          <w:szCs w:val="9"/>
          <w:color w:val="BDBFC1"/>
          <w:spacing w:val="0"/>
          <w:w w:val="100"/>
          <w:b/>
          <w:bCs/>
        </w:rPr>
        <w:t>"l:</w:t>
      </w:r>
      <w:r>
        <w:rPr>
          <w:rFonts w:ascii="Arial" w:hAnsi="Arial" w:cs="Arial" w:eastAsia="Arial"/>
          <w:sz w:val="9"/>
          <w:szCs w:val="9"/>
          <w:color w:val="BDBFC1"/>
          <w:spacing w:val="0"/>
          <w:w w:val="100"/>
          <w:b/>
          <w:bCs/>
        </w:rPr>
        <w:t>     </w:t>
      </w:r>
      <w:r>
        <w:rPr>
          <w:rFonts w:ascii="Arial" w:hAnsi="Arial" w:cs="Arial" w:eastAsia="Arial"/>
          <w:sz w:val="9"/>
          <w:szCs w:val="9"/>
          <w:color w:val="BDBFC1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9"/>
          <w:szCs w:val="9"/>
          <w:color w:val="A1A3A5"/>
          <w:spacing w:val="0"/>
          <w:w w:val="239"/>
        </w:rPr>
        <w:t>_,;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80"/>
          <w:cols w:num="2" w:equalWidth="0">
            <w:col w:w="5921" w:space="2865"/>
            <w:col w:w="305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0" w:lineRule="atLeast"/>
        <w:ind w:left="3667" w:right="423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15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7" w:lineRule="exact"/>
        <w:ind w:left="895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</w:rPr>
        <w:t>IZ</w:t>
      </w:r>
      <w:r>
        <w:rPr>
          <w:rFonts w:ascii="Arial" w:hAnsi="Arial" w:cs="Arial" w:eastAsia="Arial"/>
          <w:sz w:val="14"/>
          <w:szCs w:val="14"/>
          <w:color w:val="2A2A2A"/>
          <w:spacing w:val="5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16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9" w:lineRule="exact"/>
        <w:ind w:left="627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732132pt;margin-top:-46.287792pt;width:492.322723pt;height:72pt;mso-position-horizontal-relative:page;mso-position-vertical-relative:paragraph;z-index:-15110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70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91"/>
                      <w:szCs w:val="91"/>
                      <w:color w:val="2A2A2A"/>
                      <w:spacing w:val="0"/>
                      <w:w w:val="170"/>
                      <w:i/>
                      <w:position w:val="36"/>
                    </w:rPr>
                    <w:t>l</w:t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2A2A2A"/>
                      <w:spacing w:val="-353"/>
                      <w:w w:val="170"/>
                      <w:i/>
                      <w:position w:val="36"/>
                    </w:rPr>
                    <w:t> </w:t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2A2A2A"/>
                      <w:spacing w:val="0"/>
                      <w:w w:val="100"/>
                      <w:i/>
                      <w:position w:val="36"/>
                    </w:rPr>
                    <w:tab/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2A2A2A"/>
                      <w:spacing w:val="0"/>
                      <w:w w:val="100"/>
                      <w:i/>
                      <w:position w:val="36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64646"/>
                      <w:spacing w:val="0"/>
                      <w:w w:val="170"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A2A2A"/>
          <w:spacing w:val="-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670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A2A2A"/>
          <w:spacing w:val="0"/>
          <w:w w:val="114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6" w:right="-20"/>
        <w:jc w:val="left"/>
        <w:tabs>
          <w:tab w:pos="1480" w:val="left"/>
          <w:tab w:pos="3140" w:val="left"/>
          <w:tab w:pos="5520" w:val="left"/>
          <w:tab w:pos="8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w w:val="98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w w:val="97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9"/>
          <w:position w:val="1"/>
        </w:rPr>
        <w:t>05.03.20ı7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6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Bild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ı4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6"/>
          <w:w w:val="91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Bildi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ı7:48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  <w:position w:val="0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8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76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  <w:position w:val="0"/>
        </w:rPr>
        <w:t>ı55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56" w:lineRule="auto"/>
        <w:ind w:left="121" w:right="3715" w:firstLine="5"/>
        <w:jc w:val="left"/>
        <w:tabs>
          <w:tab w:pos="1480" w:val="left"/>
          <w:tab w:pos="3140" w:val="left"/>
          <w:tab w:pos="4520" w:val="left"/>
          <w:tab w:pos="5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ayıt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9"/>
          <w:position w:val="1"/>
        </w:rPr>
        <w:t>05.03.20ı7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4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9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0"/>
        </w:rPr>
        <w:t>yıtNo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ı504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7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0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0"/>
        </w:rPr>
        <w:t>KILIÇ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amanp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za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0"/>
        </w:rPr>
        <w:t>Sokak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21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4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aşa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9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aza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BERGAMA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1" w:right="-20"/>
        <w:jc w:val="left"/>
        <w:tabs>
          <w:tab w:pos="1520" w:val="left"/>
          <w:tab w:pos="5160" w:val="left"/>
          <w:tab w:pos="8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3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11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4" w:after="0" w:line="191" w:lineRule="auto"/>
        <w:ind w:left="3640" w:right="3269" w:firstLine="-3510"/>
        <w:jc w:val="left"/>
        <w:tabs>
          <w:tab w:pos="364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5.625519pt;margin-top:16.49951pt;width:3.74781pt;height:20.5pt;mso-position-horizontal-relative:page;mso-position-vertical-relative:paragraph;z-index:-15109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2A2A2A"/>
                      <w:spacing w:val="0"/>
                      <w:w w:val="65"/>
                    </w:rPr>
                    <w:t>ı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7"/>
        </w:rPr>
        <w:t>tse:-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89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  <w:position w:val="1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  <w:position w:val="-3"/>
        </w:rPr>
        <w:t>Kui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-3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nıı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64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  <w:position w:val="1"/>
        </w:rPr>
        <w:t>on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97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  <w:position w:val="1"/>
        </w:rPr>
        <w:t>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2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75"/>
          <w:position w:val="1"/>
        </w:rPr>
        <w:t>c_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75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9"/>
          <w:position w:val="1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1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1"/>
          <w:position w:val="1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87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5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4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2" w:lineRule="exact"/>
        <w:ind w:left="4462" w:right="-20"/>
        <w:jc w:val="left"/>
        <w:tabs>
          <w:tab w:pos="5040" w:val="left"/>
          <w:tab w:pos="554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8"/>
          <w:szCs w:val="38"/>
          <w:color w:val="464646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5B5B5B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5B5B5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5B5B5B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959797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959797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95979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1"/>
        </w:rPr>
        <w:t>Alına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  <w:position w:val="1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11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  <w:position w:val="11"/>
        </w:rPr>
        <w:t>ı7:55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121" w:right="-20"/>
        <w:jc w:val="left"/>
        <w:tabs>
          <w:tab w:pos="2020" w:val="left"/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  <w:position w:val="2"/>
        </w:rPr>
        <w:t>:Kamuya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1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  <w:position w:val="0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89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9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9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5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9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0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2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Fikret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</w:rPr>
        <w:t>GÜN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022" w:right="-20"/>
        <w:jc w:val="left"/>
        <w:tabs>
          <w:tab w:pos="468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5"/>
          <w:position w:val="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ı7:49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7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22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4"/>
          <w:position w:val="0"/>
        </w:rPr>
        <w:t>5ı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121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8"/>
          <w:position w:val="-2"/>
        </w:rPr>
        <w:t>6ı82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21" w:right="-20"/>
        <w:jc w:val="left"/>
        <w:tabs>
          <w:tab w:pos="4700" w:val="left"/>
          <w:tab w:pos="7140" w:val="left"/>
          <w:tab w:pos="8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w w:val="103"/>
          <w:position w:val="-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w w:val="101"/>
          <w:position w:val="5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w w:val="102"/>
          <w:position w:val="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5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  <w:position w:val="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4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5"/>
          <w:position w:val="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  <w:position w:val="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6"/>
          <w:position w:val="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  <w:position w:val="5"/>
        </w:rPr>
        <w:t>:Gelmed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11"/>
          <w:position w:val="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u w:val="single" w:color="343434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u w:val="single" w:color="343434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u w:val="single" w:color="343434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4705" w:right="-20"/>
        <w:jc w:val="left"/>
        <w:tabs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46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045" w:right="-20"/>
        <w:jc w:val="left"/>
        <w:tabs>
          <w:tab w:pos="4700" w:val="left"/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Sayısı:2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26" w:right="-20"/>
        <w:jc w:val="left"/>
        <w:tabs>
          <w:tab w:pos="2020" w:val="left"/>
          <w:tab w:pos="466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71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"/>
          <w:w w:val="195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1"/>
        </w:rPr>
        <w:t>"rdımcı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5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2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26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54"/>
          <w:position w:val="1"/>
        </w:rPr>
        <w:t>.._.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ıtınişse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20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Plaka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0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2" w:lineRule="auto"/>
        <w:ind w:left="131" w:right="593" w:firstLine="-1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konteynırını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185" w:lineRule="exact"/>
        <w:ind w:left="4666" w:right="383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9"/>
          <w:position w:val="-3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4" w:lineRule="exact"/>
        <w:ind w:left="126" w:right="-20"/>
        <w:jc w:val="left"/>
        <w:tabs>
          <w:tab w:pos="2040" w:val="left"/>
          <w:tab w:pos="5280" w:val="left"/>
          <w:tab w:pos="6580" w:val="left"/>
          <w:tab w:pos="6960" w:val="left"/>
          <w:tab w:pos="8160" w:val="left"/>
          <w:tab w:pos="9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5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5"/>
        </w:rPr>
        <w:t>İle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5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-1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5B5B5B"/>
          <w:spacing w:val="0"/>
          <w:w w:val="56"/>
          <w:position w:val="-6"/>
        </w:rPr>
        <w:t>ı</w:t>
      </w:r>
      <w:r>
        <w:rPr>
          <w:rFonts w:ascii="Arial" w:hAnsi="Arial" w:cs="Arial" w:eastAsia="Arial"/>
          <w:sz w:val="38"/>
          <w:szCs w:val="38"/>
          <w:color w:val="5B5B5B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38"/>
          <w:szCs w:val="38"/>
          <w:color w:val="5B5B5B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  <w:position w:val="-1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44"/>
          <w:position w:val="-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98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  <w:position w:val="-1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7" w:lineRule="exact"/>
        <w:ind w:left="5440" w:right="-20"/>
        <w:jc w:val="left"/>
        <w:tabs>
          <w:tab w:pos="6580" w:val="left"/>
          <w:tab w:pos="6960" w:val="left"/>
          <w:tab w:pos="8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>0.1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707070"/>
          <w:spacing w:val="0"/>
          <w:w w:val="70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70707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70707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>Kullanılınadı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B5B5B"/>
          <w:spacing w:val="0"/>
          <w:w w:val="52"/>
          <w:position w:val="4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5B5B5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5B5B5B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4"/>
        </w:rPr>
        <w:t>Kullanılınadı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26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konteynırındaki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1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5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4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14" w:lineRule="exact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20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konteynırındaki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52" w:lineRule="auto"/>
        <w:ind w:left="2045" w:right="71" w:firstLine="-19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araştırmad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bırakıla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26" w:right="-20"/>
        <w:jc w:val="left"/>
        <w:tabs>
          <w:tab w:pos="214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8"/>
          <w:w w:val="114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Bedel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12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Kaybı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12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rreslinı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edilmedi.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21" w:right="-20"/>
        <w:jc w:val="left"/>
        <w:tabs>
          <w:tab w:pos="2040" w:val="left"/>
          <w:tab w:pos="6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ısaati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ı8: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21" w:right="-20"/>
        <w:jc w:val="left"/>
        <w:tabs>
          <w:tab w:pos="1020" w:val="left"/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"&lt;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EKİ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BERGAM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25" w:lineRule="exact"/>
        <w:ind w:left="2193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-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-8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280" w:bottom="280" w:left="280" w:right="2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1" w:lineRule="exact"/>
        <w:ind w:left="13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-2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106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v:group style="position:absolute;margin-left:167.123947pt;margin-top:9.769772pt;width:.1pt;height:14.837679pt;mso-position-horizontal-relative:page;mso-position-vertical-relative:paragraph;z-index:-15112" coordorigin="3342,195" coordsize="2,297">
            <v:shape style="position:absolute;left:3342;top:195;width:2;height:297" coordorigin="3342,195" coordsize="0,297" path="m3342,492l3342,195e" filled="f" stroked="t" strokeweight=".954994pt" strokecolor="#83839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44"/>
          <w:szCs w:val="44"/>
          <w:color w:val="5B5B5B"/>
          <w:spacing w:val="-62"/>
          <w:w w:val="62"/>
        </w:rPr>
        <w:t>N</w:t>
      </w:r>
      <w:r>
        <w:rPr>
          <w:rFonts w:ascii="Times New Roman" w:hAnsi="Times New Roman" w:cs="Times New Roman" w:eastAsia="Times New Roman"/>
          <w:sz w:val="44"/>
          <w:szCs w:val="44"/>
          <w:color w:val="959797"/>
          <w:spacing w:val="0"/>
          <w:w w:val="39"/>
        </w:rPr>
        <w:t>:</w:t>
      </w:r>
      <w:r>
        <w:rPr>
          <w:rFonts w:ascii="Times New Roman" w:hAnsi="Times New Roman" w:cs="Times New Roman" w:eastAsia="Times New Roman"/>
          <w:sz w:val="44"/>
          <w:szCs w:val="44"/>
          <w:color w:val="959797"/>
          <w:spacing w:val="-77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59797"/>
          <w:spacing w:val="0"/>
          <w:w w:val="103"/>
        </w:rPr>
        <w:t>nı-etti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0" w:after="0" w:line="566" w:lineRule="exact"/>
        <w:ind w:right="-20"/>
        <w:jc w:val="left"/>
        <w:tabs>
          <w:tab w:pos="1740" w:val="left"/>
          <w:tab w:pos="5580" w:val="left"/>
          <w:tab w:pos="5900" w:val="left"/>
        </w:tabs>
        <w:rPr>
          <w:rFonts w:ascii="Times New Roman" w:hAnsi="Times New Roman" w:cs="Times New Roman" w:eastAsia="Times New Roman"/>
          <w:sz w:val="39"/>
          <w:szCs w:val="39"/>
        </w:rPr>
      </w:pPr>
      <w:rPr/>
      <w:r>
        <w:rPr/>
        <w:br w:type="column"/>
      </w:r>
      <w:r>
        <w:rPr>
          <w:rFonts w:ascii="Arial" w:hAnsi="Arial" w:cs="Arial" w:eastAsia="Arial"/>
          <w:sz w:val="52"/>
          <w:szCs w:val="52"/>
          <w:color w:val="959797"/>
          <w:spacing w:val="0"/>
          <w:w w:val="79"/>
          <w:position w:val="3"/>
        </w:rPr>
        <w:t>!,N</w:t>
      </w:r>
      <w:r>
        <w:rPr>
          <w:rFonts w:ascii="Arial" w:hAnsi="Arial" w:cs="Arial" w:eastAsia="Arial"/>
          <w:sz w:val="52"/>
          <w:szCs w:val="52"/>
          <w:color w:val="959797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52"/>
          <w:szCs w:val="52"/>
          <w:color w:val="959797"/>
          <w:spacing w:val="0"/>
          <w:w w:val="100"/>
          <w:position w:val="3"/>
        </w:rPr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position w:val="3"/>
        </w:rPr>
        <w:t>Eki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position w:val="3"/>
        </w:rPr>
        <w:t>p</w:t>
      </w:r>
      <w:r>
        <w:rPr>
          <w:rFonts w:ascii="Arial" w:hAnsi="Arial" w:cs="Arial" w:eastAsia="Arial"/>
          <w:sz w:val="20"/>
          <w:szCs w:val="20"/>
          <w:color w:val="2A2A2A"/>
          <w:spacing w:val="-2"/>
          <w:w w:val="100"/>
          <w:position w:val="3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position w:val="3"/>
        </w:rPr>
        <w:t>Amid</w:t>
      </w:r>
      <w:r>
        <w:rPr>
          <w:rFonts w:ascii="Arial" w:hAnsi="Arial" w:cs="Arial" w:eastAsia="Arial"/>
          <w:sz w:val="20"/>
          <w:szCs w:val="20"/>
          <w:color w:val="2A2A2A"/>
          <w:spacing w:val="-42"/>
          <w:w w:val="100"/>
          <w:position w:val="3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position w:val="3"/>
        </w:rPr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66"/>
          <w:position w:val="-3"/>
        </w:rPr>
        <w:t>1</w:t>
      </w:r>
      <w:r>
        <w:rPr>
          <w:rFonts w:ascii="Arial" w:hAnsi="Arial" w:cs="Arial" w:eastAsia="Arial"/>
          <w:sz w:val="27"/>
          <w:szCs w:val="27"/>
          <w:color w:val="2A2A2A"/>
          <w:spacing w:val="-29"/>
          <w:w w:val="66"/>
          <w:position w:val="-3"/>
        </w:rPr>
        <w:t> 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39"/>
          <w:szCs w:val="39"/>
          <w:color w:val="2A2A2A"/>
          <w:spacing w:val="0"/>
          <w:w w:val="66"/>
          <w:position w:val="-3"/>
        </w:rPr>
        <w:t>t1a2hı</w:t>
      </w:r>
      <w:r>
        <w:rPr>
          <w:rFonts w:ascii="Times New Roman" w:hAnsi="Times New Roman" w:cs="Times New Roman" w:eastAsia="Times New Roman"/>
          <w:sz w:val="39"/>
          <w:szCs w:val="39"/>
          <w:color w:val="2A2A2A"/>
          <w:spacing w:val="1"/>
          <w:w w:val="66"/>
          <w:position w:val="-3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2A2A2A"/>
          <w:spacing w:val="0"/>
          <w:w w:val="66"/>
          <w:position w:val="-3"/>
        </w:rPr>
        <w:t>;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260"/>
          <w:cols w:num="3" w:equalWidth="0">
            <w:col w:w="787" w:space="1426"/>
            <w:col w:w="879" w:space="114"/>
            <w:col w:w="8174"/>
          </w:cols>
        </w:sectPr>
      </w:pPr>
      <w:rPr/>
    </w:p>
    <w:p>
      <w:pPr>
        <w:spacing w:before="0" w:after="0" w:line="196" w:lineRule="exact"/>
        <w:ind w:left="2384" w:right="-20"/>
        <w:jc w:val="left"/>
        <w:tabs>
          <w:tab w:pos="3840" w:val="left"/>
          <w:tab w:pos="8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6.037079pt;margin-top:3.435343pt;width:3.52344pt;height:12pt;mso-position-horizontal-relative:page;mso-position-vertical-relative:paragraph;z-index:-15108" type="#_x0000_t202" filled="f" stroked="f">
            <v:textbox inset="0,0,0,0">
              <w:txbxContent>
                <w:p>
                  <w:pPr>
                    <w:spacing w:before="0" w:after="0" w:line="240" w:lineRule="exact"/>
                    <w:ind w:right="-76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color w:val="BABABA"/>
                      <w:spacing w:val="0"/>
                      <w:w w:val="52"/>
                    </w:rPr>
                    <w:t>..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828583"/>
          <w:spacing w:val="0"/>
          <w:w w:val="100"/>
          <w:position w:val="-2"/>
        </w:rPr>
        <w:t>Jtfoi</w:t>
      </w:r>
      <w:r>
        <w:rPr>
          <w:rFonts w:ascii="Times New Roman" w:hAnsi="Times New Roman" w:cs="Times New Roman" w:eastAsia="Times New Roman"/>
          <w:sz w:val="22"/>
          <w:szCs w:val="22"/>
          <w:color w:val="828583"/>
          <w:spacing w:val="0"/>
          <w:w w:val="100"/>
          <w:position w:val="-2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82858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82858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2"/>
          <w:szCs w:val="22"/>
          <w:color w:val="959797"/>
          <w:spacing w:val="0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959797"/>
          <w:spacing w:val="-4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59797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959797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71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  <w:position w:val="0"/>
        </w:rPr>
        <w:t>tfa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5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0"/>
          <w:w w:val="89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  <w:position w:val="0"/>
        </w:rPr>
        <w:t>_iriı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5" w:lineRule="exact"/>
        <w:ind w:right="1867"/>
        <w:jc w:val="righ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BABABA"/>
          <w:spacing w:val="0"/>
          <w:w w:val="50"/>
          <w:position w:val="-2"/>
        </w:rPr>
        <w:t>_...</w:t>
      </w:r>
      <w:r>
        <w:rPr>
          <w:rFonts w:ascii="Times New Roman" w:hAnsi="Times New Roman" w:cs="Times New Roman" w:eastAsia="Times New Roman"/>
          <w:sz w:val="12"/>
          <w:szCs w:val="12"/>
          <w:color w:val="BABABA"/>
          <w:spacing w:val="0"/>
          <w:w w:val="50"/>
          <w:position w:val="-2"/>
        </w:rPr>
        <w:t>          </w:t>
      </w:r>
      <w:r>
        <w:rPr>
          <w:rFonts w:ascii="Times New Roman" w:hAnsi="Times New Roman" w:cs="Times New Roman" w:eastAsia="Times New Roman"/>
          <w:sz w:val="12"/>
          <w:szCs w:val="12"/>
          <w:color w:val="BABABA"/>
          <w:spacing w:val="13"/>
          <w:w w:val="50"/>
          <w:position w:val="-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ABABA"/>
          <w:spacing w:val="0"/>
          <w:w w:val="100"/>
          <w:position w:val="-2"/>
        </w:rPr>
        <w:t>"'</w:t>
      </w:r>
      <w:r>
        <w:rPr>
          <w:rFonts w:ascii="Times New Roman" w:hAnsi="Times New Roman" w:cs="Times New Roman" w:eastAsia="Times New Roman"/>
          <w:sz w:val="9"/>
          <w:szCs w:val="9"/>
          <w:color w:val="BABABA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9"/>
          <w:szCs w:val="9"/>
          <w:color w:val="BABABA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59797"/>
          <w:spacing w:val="0"/>
          <w:w w:val="235"/>
          <w:position w:val="-2"/>
        </w:rPr>
        <w:t>-;-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280" w:right="260"/>
        </w:sectPr>
      </w:pPr>
      <w:rPr/>
    </w:p>
    <w:p>
      <w:pPr>
        <w:spacing w:before="0" w:after="0" w:line="215" w:lineRule="exact"/>
        <w:ind w:left="2251" w:right="-71"/>
        <w:jc w:val="left"/>
        <w:tabs>
          <w:tab w:pos="374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A2A2A"/>
          <w:spacing w:val="0"/>
          <w:w w:val="100"/>
        </w:rPr>
        <w:t>3</w:t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100"/>
        </w:rPr>
        <w:t>.</w:t>
      </w:r>
      <w:r>
        <w:rPr>
          <w:rFonts w:ascii="Arial" w:hAnsi="Arial" w:cs="Arial" w:eastAsia="Arial"/>
          <w:sz w:val="21"/>
          <w:szCs w:val="21"/>
          <w:color w:val="2A2A2A"/>
          <w:spacing w:val="-41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464646"/>
          <w:spacing w:val="0"/>
          <w:w w:val="127"/>
        </w:rPr>
        <w:t>.</w:t>
      </w:r>
      <w:r>
        <w:rPr>
          <w:rFonts w:ascii="Arial" w:hAnsi="Arial" w:cs="Arial" w:eastAsia="Arial"/>
          <w:sz w:val="21"/>
          <w:szCs w:val="21"/>
          <w:color w:val="464646"/>
          <w:spacing w:val="-13"/>
          <w:w w:val="128"/>
        </w:rPr>
        <w:t>v</w:t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103"/>
        </w:rPr>
        <w:t>nirl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4" w:lineRule="exact"/>
        <w:ind w:left="4030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7"/>
          <w:szCs w:val="7"/>
          <w:color w:val="BABABA"/>
          <w:spacing w:val="0"/>
          <w:w w:val="156"/>
          <w:i/>
        </w:rPr>
        <w:t>L</w:t>
      </w:r>
      <w:r>
        <w:rPr>
          <w:rFonts w:ascii="Arial" w:hAnsi="Arial" w:cs="Arial" w:eastAsia="Arial"/>
          <w:sz w:val="7"/>
          <w:szCs w:val="7"/>
          <w:color w:val="BABABA"/>
          <w:spacing w:val="0"/>
          <w:w w:val="156"/>
          <w:i/>
        </w:rPr>
        <w:t>   </w:t>
      </w:r>
      <w:r>
        <w:rPr>
          <w:rFonts w:ascii="Arial" w:hAnsi="Arial" w:cs="Arial" w:eastAsia="Arial"/>
          <w:sz w:val="7"/>
          <w:szCs w:val="7"/>
          <w:color w:val="BABABA"/>
          <w:spacing w:val="28"/>
          <w:w w:val="156"/>
          <w:i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A8A8A8"/>
          <w:spacing w:val="0"/>
          <w:w w:val="50"/>
        </w:rPr>
        <w:t>;.ı'&lt;</w:t>
      </w:r>
      <w:r>
        <w:rPr>
          <w:rFonts w:ascii="Times New Roman" w:hAnsi="Times New Roman" w:cs="Times New Roman" w:eastAsia="Times New Roman"/>
          <w:sz w:val="23"/>
          <w:szCs w:val="23"/>
          <w:color w:val="A8A8A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A8A8A8"/>
          <w:spacing w:val="0"/>
          <w:w w:val="100"/>
        </w:rPr>
      </w:r>
      <w:r>
        <w:rPr>
          <w:rFonts w:ascii="Times New Roman" w:hAnsi="Times New Roman" w:cs="Times New Roman" w:eastAsia="Times New Roman"/>
          <w:sz w:val="23"/>
          <w:szCs w:val="23"/>
          <w:color w:val="959797"/>
          <w:spacing w:val="0"/>
          <w:w w:val="33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71" w:after="0" w:line="74" w:lineRule="exact"/>
        <w:ind w:right="-20"/>
        <w:jc w:val="left"/>
        <w:tabs>
          <w:tab w:pos="388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6.596893pt;margin-top:3.571129pt;width:2.435895pt;height:5.5pt;mso-position-horizontal-relative:page;mso-position-vertical-relative:paragraph;z-index:-15105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6"/>
                    <w:jc w:val="left"/>
                    <w:rPr>
                      <w:rFonts w:ascii="Arial" w:hAnsi="Arial" w:cs="Arial" w:eastAsia="Arial"/>
                      <w:sz w:val="11"/>
                      <w:szCs w:val="11"/>
                    </w:rPr>
                  </w:pPr>
                  <w:rPr/>
                  <w:r>
                    <w:rPr>
                      <w:rFonts w:ascii="Arial" w:hAnsi="Arial" w:cs="Arial" w:eastAsia="Arial"/>
                      <w:sz w:val="11"/>
                      <w:szCs w:val="11"/>
                      <w:color w:val="BABABA"/>
                      <w:spacing w:val="0"/>
                      <w:w w:val="132"/>
                      <w:i/>
                    </w:rPr>
                    <w:t>}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  <w:position w:val="-2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4"/>
        </w:rPr>
        <w:t>ikre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4"/>
        </w:rPr>
        <w:t>GUN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3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4"/>
        </w:rPr>
      </w:r>
      <w:r>
        <w:rPr>
          <w:rFonts w:ascii="Times New Roman" w:hAnsi="Times New Roman" w:cs="Times New Roman" w:eastAsia="Times New Roman"/>
          <w:sz w:val="15"/>
          <w:szCs w:val="15"/>
          <w:color w:val="959797"/>
          <w:spacing w:val="0"/>
          <w:w w:val="129"/>
          <w:position w:val="-29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959797"/>
          <w:spacing w:val="13"/>
          <w:w w:val="129"/>
          <w:position w:val="-29"/>
        </w:rPr>
        <w:t> </w:t>
      </w:r>
      <w:r>
        <w:rPr>
          <w:rFonts w:ascii="Arial" w:hAnsi="Arial" w:cs="Arial" w:eastAsia="Arial"/>
          <w:sz w:val="21"/>
          <w:szCs w:val="21"/>
          <w:color w:val="BABABA"/>
          <w:spacing w:val="0"/>
          <w:w w:val="277"/>
          <w:position w:val="-14"/>
        </w:rPr>
        <w:t>,</w:t>
      </w:r>
      <w:r>
        <w:rPr>
          <w:rFonts w:ascii="Arial" w:hAnsi="Arial" w:cs="Arial" w:eastAsia="Arial"/>
          <w:sz w:val="21"/>
          <w:szCs w:val="21"/>
          <w:color w:val="BABABA"/>
          <w:spacing w:val="-116"/>
          <w:w w:val="277"/>
          <w:position w:val="-14"/>
        </w:rPr>
        <w:t> </w:t>
      </w:r>
      <w:r>
        <w:rPr>
          <w:rFonts w:ascii="Arial" w:hAnsi="Arial" w:cs="Arial" w:eastAsia="Arial"/>
          <w:sz w:val="32"/>
          <w:szCs w:val="32"/>
          <w:color w:val="BABABA"/>
          <w:spacing w:val="0"/>
          <w:w w:val="56"/>
          <w:position w:val="-24"/>
        </w:rPr>
        <w:t>...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260"/>
          <w:cols w:num="2" w:equalWidth="0">
            <w:col w:w="4235" w:space="642"/>
            <w:col w:w="650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61" w:lineRule="exact"/>
        <w:ind w:right="-20"/>
        <w:jc w:val="left"/>
        <w:tabs>
          <w:tab w:pos="4600" w:val="left"/>
        </w:tabs>
        <w:rPr>
          <w:rFonts w:ascii="Arial" w:hAnsi="Arial" w:cs="Arial" w:eastAsia="Arial"/>
          <w:sz w:val="58"/>
          <w:szCs w:val="5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>İtf.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</w:r>
      <w:r>
        <w:rPr>
          <w:rFonts w:ascii="Arial" w:hAnsi="Arial" w:cs="Arial" w:eastAsia="Arial"/>
          <w:sz w:val="58"/>
          <w:szCs w:val="58"/>
          <w:color w:val="959797"/>
          <w:spacing w:val="0"/>
          <w:w w:val="122"/>
          <w:position w:val="-10"/>
        </w:rPr>
        <w:t>r</w:t>
      </w:r>
      <w:r>
        <w:rPr>
          <w:rFonts w:ascii="Arial" w:hAnsi="Arial" w:cs="Arial" w:eastAsia="Arial"/>
          <w:sz w:val="58"/>
          <w:szCs w:val="58"/>
          <w:color w:val="000000"/>
          <w:spacing w:val="0"/>
          <w:w w:val="100"/>
          <w:position w:val="0"/>
        </w:rPr>
      </w:r>
    </w:p>
    <w:p>
      <w:pPr>
        <w:spacing w:before="0" w:after="0" w:line="379" w:lineRule="exact"/>
        <w:ind w:left="4250" w:right="-20"/>
        <w:jc w:val="left"/>
        <w:tabs>
          <w:tab w:pos="498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9.673401pt;margin-top:-5.286252pt;width:77.805032pt;height:67.5pt;mso-position-horizontal-relative:page;mso-position-vertical-relative:paragraph;z-index:-15107" type="#_x0000_t202" filled="f" stroked="f">
            <v:textbox inset="0,0,0,0">
              <w:txbxContent>
                <w:p>
                  <w:pPr>
                    <w:spacing w:before="0" w:after="0" w:line="1350" w:lineRule="exact"/>
                    <w:ind w:right="-243"/>
                    <w:jc w:val="left"/>
                    <w:tabs>
                      <w:tab w:pos="1240" w:val="left"/>
                    </w:tabs>
                    <w:rPr>
                      <w:rFonts w:ascii="Times New Roman" w:hAnsi="Times New Roman" w:cs="Times New Roman" w:eastAsia="Times New Roman"/>
                      <w:sz w:val="135"/>
                      <w:szCs w:val="135"/>
                    </w:rPr>
                  </w:pPr>
                  <w:rPr/>
                  <w:r>
                    <w:rPr>
                      <w:rFonts w:ascii="Arial" w:hAnsi="Arial" w:cs="Arial" w:eastAsia="Arial"/>
                      <w:sz w:val="50"/>
                      <w:szCs w:val="50"/>
                      <w:color w:val="5B5B5B"/>
                      <w:spacing w:val="0"/>
                      <w:w w:val="100"/>
                      <w:position w:val="21"/>
                    </w:rPr>
                    <w:t>t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5B5B5B"/>
                      <w:spacing w:val="0"/>
                      <w:w w:val="100"/>
                      <w:position w:val="21"/>
                    </w:rPr>
                    <w:tab/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5B5B5B"/>
                      <w:spacing w:val="0"/>
                      <w:w w:val="100"/>
                      <w:position w:val="2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35"/>
                      <w:szCs w:val="135"/>
                      <w:color w:val="343A8A"/>
                      <w:spacing w:val="0"/>
                      <w:w w:val="59"/>
                      <w:position w:val="-1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135"/>
                      <w:szCs w:val="13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7.919617pt;margin-top:-3.423177pt;width:7.00256pt;height:16pt;mso-position-horizontal-relative:page;mso-position-vertical-relative:paragraph;z-index:-15106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BABABA"/>
                      <w:spacing w:val="0"/>
                      <w:w w:val="78"/>
                    </w:rPr>
                    <w:t>..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959797"/>
          <w:w w:val="149"/>
        </w:rPr>
        <w:t>·</w:t>
      </w:r>
      <w:r>
        <w:rPr>
          <w:rFonts w:ascii="Arial" w:hAnsi="Arial" w:cs="Arial" w:eastAsia="Arial"/>
          <w:sz w:val="17"/>
          <w:szCs w:val="17"/>
          <w:color w:val="959797"/>
          <w:spacing w:val="-16"/>
          <w:w w:val="148"/>
        </w:rPr>
        <w:t>'</w:t>
      </w:r>
      <w:r>
        <w:rPr>
          <w:rFonts w:ascii="Times New Roman" w:hAnsi="Times New Roman" w:cs="Times New Roman" w:eastAsia="Times New Roman"/>
          <w:sz w:val="52"/>
          <w:szCs w:val="52"/>
          <w:color w:val="959797"/>
          <w:spacing w:val="-142"/>
          <w:w w:val="108"/>
          <w:i/>
          <w:position w:val="2"/>
        </w:rPr>
        <w:t>:</w:t>
      </w:r>
      <w:r>
        <w:rPr>
          <w:rFonts w:ascii="Arial" w:hAnsi="Arial" w:cs="Arial" w:eastAsia="Arial"/>
          <w:sz w:val="17"/>
          <w:szCs w:val="17"/>
          <w:color w:val="959797"/>
          <w:spacing w:val="0"/>
          <w:w w:val="148"/>
          <w:position w:val="0"/>
        </w:rPr>
        <w:t>f</w:t>
      </w:r>
      <w:r>
        <w:rPr>
          <w:rFonts w:ascii="Arial" w:hAnsi="Arial" w:cs="Arial" w:eastAsia="Arial"/>
          <w:sz w:val="17"/>
          <w:szCs w:val="17"/>
          <w:color w:val="959797"/>
          <w:spacing w:val="-21"/>
          <w:w w:val="149"/>
          <w:position w:val="0"/>
        </w:rPr>
        <w:t>J</w:t>
      </w:r>
      <w:r>
        <w:rPr>
          <w:rFonts w:ascii="Times New Roman" w:hAnsi="Times New Roman" w:cs="Times New Roman" w:eastAsia="Times New Roman"/>
          <w:sz w:val="52"/>
          <w:szCs w:val="52"/>
          <w:color w:val="959797"/>
          <w:spacing w:val="-71"/>
          <w:w w:val="107"/>
          <w:i/>
          <w:position w:val="2"/>
        </w:rPr>
        <w:t>'</w:t>
      </w:r>
      <w:r>
        <w:rPr>
          <w:rFonts w:ascii="Arial" w:hAnsi="Arial" w:cs="Arial" w:eastAsia="Arial"/>
          <w:sz w:val="17"/>
          <w:szCs w:val="17"/>
          <w:color w:val="959797"/>
          <w:spacing w:val="0"/>
          <w:w w:val="148"/>
          <w:position w:val="0"/>
        </w:rPr>
        <w:t>'</w:t>
      </w:r>
      <w:r>
        <w:rPr>
          <w:rFonts w:ascii="Arial" w:hAnsi="Arial" w:cs="Arial" w:eastAsia="Arial"/>
          <w:sz w:val="17"/>
          <w:szCs w:val="17"/>
          <w:color w:val="959797"/>
          <w:spacing w:val="-14"/>
          <w:w w:val="149"/>
          <w:position w:val="0"/>
        </w:rPr>
        <w:t>i</w:t>
      </w:r>
      <w:r>
        <w:rPr>
          <w:rFonts w:ascii="Times New Roman" w:hAnsi="Times New Roman" w:cs="Times New Roman" w:eastAsia="Times New Roman"/>
          <w:sz w:val="52"/>
          <w:szCs w:val="52"/>
          <w:color w:val="959797"/>
          <w:spacing w:val="-147"/>
          <w:w w:val="108"/>
          <w:i/>
          <w:position w:val="2"/>
        </w:rPr>
        <w:t>)</w:t>
      </w:r>
      <w:r>
        <w:rPr>
          <w:rFonts w:ascii="Arial" w:hAnsi="Arial" w:cs="Arial" w:eastAsia="Arial"/>
          <w:sz w:val="17"/>
          <w:szCs w:val="17"/>
          <w:color w:val="959797"/>
          <w:spacing w:val="0"/>
          <w:w w:val="148"/>
          <w:position w:val="0"/>
        </w:rPr>
        <w:t>t</w:t>
      </w:r>
      <w:r>
        <w:rPr>
          <w:rFonts w:ascii="Arial" w:hAnsi="Arial" w:cs="Arial" w:eastAsia="Arial"/>
          <w:sz w:val="17"/>
          <w:szCs w:val="17"/>
          <w:color w:val="959797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7"/>
          <w:szCs w:val="17"/>
          <w:color w:val="959797"/>
          <w:spacing w:val="0"/>
          <w:w w:val="100"/>
          <w:position w:val="0"/>
        </w:rPr>
      </w:r>
      <w:r>
        <w:rPr>
          <w:rFonts w:ascii="Arial" w:hAnsi="Arial" w:cs="Arial" w:eastAsia="Arial"/>
          <w:sz w:val="17"/>
          <w:szCs w:val="17"/>
          <w:color w:val="BABABA"/>
          <w:spacing w:val="0"/>
          <w:w w:val="111"/>
          <w:position w:val="0"/>
        </w:rPr>
        <w:t>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448" w:lineRule="exact"/>
        <w:ind w:left="3920" w:right="-20"/>
        <w:jc w:val="left"/>
        <w:rPr>
          <w:rFonts w:ascii="Arial" w:hAnsi="Arial" w:cs="Arial" w:eastAsia="Arial"/>
          <w:sz w:val="50"/>
          <w:szCs w:val="50"/>
        </w:rPr>
      </w:pPr>
      <w:rPr/>
      <w:r>
        <w:rPr>
          <w:rFonts w:ascii="Arial" w:hAnsi="Arial" w:cs="Arial" w:eastAsia="Arial"/>
          <w:sz w:val="50"/>
          <w:szCs w:val="50"/>
          <w:color w:val="5B5B5B"/>
          <w:w w:val="84"/>
          <w:position w:val="-2"/>
        </w:rPr>
        <w:t>Bffi;</w:t>
      </w:r>
      <w:r>
        <w:rPr>
          <w:rFonts w:ascii="Arial" w:hAnsi="Arial" w:cs="Arial" w:eastAsia="Arial"/>
          <w:sz w:val="50"/>
          <w:szCs w:val="50"/>
          <w:color w:val="5B5B5B"/>
          <w:spacing w:val="-82"/>
          <w:w w:val="100"/>
          <w:position w:val="-2"/>
        </w:rPr>
        <w:t> </w:t>
      </w:r>
      <w:r>
        <w:rPr>
          <w:rFonts w:ascii="Arial" w:hAnsi="Arial" w:cs="Arial" w:eastAsia="Arial"/>
          <w:sz w:val="50"/>
          <w:szCs w:val="50"/>
          <w:color w:val="464646"/>
          <w:spacing w:val="0"/>
          <w:w w:val="66"/>
          <w:position w:val="-2"/>
        </w:rPr>
        <w:t>?N</w:t>
      </w:r>
      <w:r>
        <w:rPr>
          <w:rFonts w:ascii="Arial" w:hAnsi="Arial" w:cs="Arial" w:eastAsia="Arial"/>
          <w:sz w:val="50"/>
          <w:szCs w:val="50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3844" w:right="-20"/>
        <w:jc w:val="left"/>
        <w:tabs>
          <w:tab w:pos="4980" w:val="left"/>
          <w:tab w:pos="55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A8A8A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A8A8A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A8A8A8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BABABA"/>
          <w:spacing w:val="10"/>
          <w:w w:val="11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2A2A2A"/>
          <w:spacing w:val="12"/>
          <w:w w:val="52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464646"/>
          <w:spacing w:val="0"/>
          <w:w w:val="77"/>
        </w:rPr>
        <w:t>daı</w:t>
      </w:r>
      <w:r>
        <w:rPr>
          <w:rFonts w:ascii="Times New Roman" w:hAnsi="Times New Roman" w:cs="Times New Roman" w:eastAsia="Times New Roman"/>
          <w:sz w:val="24"/>
          <w:szCs w:val="24"/>
          <w:color w:val="464646"/>
          <w:spacing w:val="0"/>
          <w:w w:val="78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464646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A2A2A"/>
          <w:spacing w:val="-1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</w:rPr>
        <w:t>eli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69" w:lineRule="exact"/>
        <w:ind w:left="4087" w:right="-20"/>
        <w:jc w:val="left"/>
        <w:tabs>
          <w:tab w:pos="4440" w:val="left"/>
          <w:tab w:pos="54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828583"/>
          <w:spacing w:val="0"/>
          <w:w w:val="100"/>
        </w:rPr>
        <w:t>"</w:t>
        <w:tab/>
      </w:r>
      <w:r>
        <w:rPr>
          <w:rFonts w:ascii="Arial" w:hAnsi="Arial" w:cs="Arial" w:eastAsia="Arial"/>
          <w:sz w:val="18"/>
          <w:szCs w:val="18"/>
          <w:color w:val="828583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5B5B5B"/>
          <w:spacing w:val="-4"/>
          <w:w w:val="94"/>
        </w:rPr>
        <w:t>a</w:t>
      </w:r>
      <w:r>
        <w:rPr>
          <w:rFonts w:ascii="Arial" w:hAnsi="Arial" w:cs="Arial" w:eastAsia="Arial"/>
          <w:sz w:val="18"/>
          <w:szCs w:val="18"/>
          <w:color w:val="2A2A2A"/>
          <w:spacing w:val="-13"/>
          <w:w w:val="151"/>
        </w:rPr>
        <w:t>l</w:t>
      </w:r>
      <w:r>
        <w:rPr>
          <w:rFonts w:ascii="Arial" w:hAnsi="Arial" w:cs="Arial" w:eastAsia="Arial"/>
          <w:sz w:val="18"/>
          <w:szCs w:val="18"/>
          <w:color w:val="5B5B5B"/>
          <w:spacing w:val="-57"/>
          <w:w w:val="89"/>
        </w:rPr>
        <w:t>e</w:t>
      </w:r>
      <w:r>
        <w:rPr>
          <w:rFonts w:ascii="Arial" w:hAnsi="Arial" w:cs="Arial" w:eastAsia="Arial"/>
          <w:sz w:val="18"/>
          <w:szCs w:val="18"/>
          <w:color w:val="3D4162"/>
          <w:spacing w:val="0"/>
          <w:w w:val="71"/>
        </w:rPr>
        <w:t>re</w:t>
      </w:r>
      <w:r>
        <w:rPr>
          <w:rFonts w:ascii="Arial" w:hAnsi="Arial" w:cs="Arial" w:eastAsia="Arial"/>
          <w:sz w:val="18"/>
          <w:szCs w:val="18"/>
          <w:color w:val="3D4162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D4162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707070"/>
          <w:spacing w:val="0"/>
          <w:w w:val="100"/>
        </w:rPr>
        <w:t>"</w:t>
      </w:r>
      <w:r>
        <w:rPr>
          <w:rFonts w:ascii="Arial" w:hAnsi="Arial" w:cs="Arial" w:eastAsia="Arial"/>
          <w:sz w:val="18"/>
          <w:szCs w:val="18"/>
          <w:color w:val="707070"/>
          <w:spacing w:val="-3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7"/>
          <w:w w:val="100"/>
        </w:rPr>
        <w:t>r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</w:rPr>
        <w:t>ü</w:t>
      </w:r>
      <w:r>
        <w:rPr>
          <w:rFonts w:ascii="Arial" w:hAnsi="Arial" w:cs="Arial" w:eastAsia="Arial"/>
          <w:sz w:val="18"/>
          <w:szCs w:val="18"/>
          <w:color w:val="2A2A2A"/>
          <w:spacing w:val="-1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A2A2A"/>
          <w:spacing w:val="-3"/>
          <w:w w:val="68"/>
        </w:rPr>
        <w:t>V</w:t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105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260"/>
          <w:cols w:num="2" w:equalWidth="0">
            <w:col w:w="505" w:space="4358"/>
            <w:col w:w="6517"/>
          </w:cols>
        </w:sectPr>
      </w:pPr>
      <w:rPr/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260"/>
        </w:sectPr>
      </w:pPr>
      <w:rPr/>
    </w:p>
    <w:p>
      <w:pPr>
        <w:spacing w:before="32" w:after="0" w:line="240" w:lineRule="auto"/>
        <w:ind w:left="2303" w:right="-73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577.771362pt;margin-top:831.986938pt;width:17.189892pt;height:.1pt;mso-position-horizontal-relative:page;mso-position-vertical-relative:page;z-index:-15114" coordorigin="11555,16640" coordsize="344,2">
            <v:shape style="position:absolute;left:11555;top:16640;width:344;height:2" coordorigin="11555,16640" coordsize="344,0" path="m11555,16640l11899,16640e" filled="f" stroked="t" strokeweight=".954994pt" strokecolor="#B8B8B8">
              <v:path arrowok="t"/>
            </v:shape>
          </v:group>
          <w10:wrap type="none"/>
        </w:pict>
      </w:r>
      <w:r>
        <w:rPr/>
        <w:pict>
          <v:group style="position:absolute;margin-left:18.144886pt;margin-top:22.496975pt;width:560.700854pt;height:748.343256pt;mso-position-horizontal-relative:page;mso-position-vertical-relative:page;z-index:-15113" coordorigin="363,450" coordsize="11214,14967">
            <v:group style="position:absolute;left:372;top:469;width:826;height:2" coordorigin="372,469" coordsize="826,2">
              <v:shape style="position:absolute;left:372;top:469;width:826;height:2" coordorigin="372,469" coordsize="826,0" path="m372,469l1199,469e" filled="f" stroked="t" strokeweight=".477497pt" strokecolor="#4B4B4B">
                <v:path arrowok="t"/>
              </v:shape>
            </v:group>
            <v:group style="position:absolute;left:384;top:459;width:2;height:560" coordorigin="384,459" coordsize="2,560">
              <v:shape style="position:absolute;left:384;top:459;width:2;height:560" coordorigin="384,459" coordsize="0,560" path="m384,1019l384,459e" filled="f" stroked="t" strokeweight=".954994pt" strokecolor="#5B5B5B">
                <v:path arrowok="t"/>
              </v:shape>
            </v:group>
            <v:group style="position:absolute;left:1141;top:479;width:10381;height:2" coordorigin="1141,479" coordsize="10381,2">
              <v:shape style="position:absolute;left:1141;top:479;width:10381;height:2" coordorigin="1141,479" coordsize="10381,0" path="m1141,479l11522,479e" filled="f" stroked="t" strokeweight=".716246pt" strokecolor="#5B5B5B">
                <v:path arrowok="t"/>
              </v:shape>
            </v:group>
            <v:group style="position:absolute;left:2273;top:474;width:143;height:2" coordorigin="2273,474" coordsize="143,2">
              <v:shape style="position:absolute;left:2273;top:474;width:143;height:2" coordorigin="2273,474" coordsize="143,0" path="m2273,474l2416,474e" filled="f" stroked="t" strokeweight=".477497pt" strokecolor="#2F2F2F">
                <v:path arrowok="t"/>
              </v:shape>
            </v:group>
            <v:group style="position:absolute;left:2399;top:469;width:2;height:1101" coordorigin="2399,469" coordsize="2,1101">
              <v:shape style="position:absolute;left:2399;top:469;width:2;height:1101" coordorigin="2399,469" coordsize="0,1101" path="m2399,1570l2399,469e" filled="f" stroked="t" strokeweight=".954994pt" strokecolor="#606060">
                <v:path arrowok="t"/>
              </v:shape>
            </v:group>
            <v:group style="position:absolute;left:7368;top:483;width:501;height:2" coordorigin="7368,483" coordsize="501,2">
              <v:shape style="position:absolute;left:7368;top:483;width:501;height:2" coordorigin="7368,483" coordsize="501,0" path="m7368,483l7869,483e" filled="f" stroked="t" strokeweight=".477497pt" strokecolor="#383838">
                <v:path arrowok="t"/>
              </v:shape>
            </v:group>
            <v:group style="position:absolute;left:9158;top:474;width:2;height:1072" coordorigin="9158,474" coordsize="2,1072">
              <v:shape style="position:absolute;left:9158;top:474;width:2;height:1072" coordorigin="9158,474" coordsize="0,1072" path="m9158,1546l9158,474e" filled="f" stroked="t" strokeweight=".477497pt" strokecolor="#383838">
                <v:path arrowok="t"/>
              </v:shape>
            </v:group>
            <v:group style="position:absolute;left:9115;top:483;width:296;height:2" coordorigin="9115,483" coordsize="296,2">
              <v:shape style="position:absolute;left:9115;top:483;width:296;height:2" coordorigin="9115,483" coordsize="296,0" path="m9115,483l9411,483e" filled="f" stroked="t" strokeweight=".477497pt" strokecolor="#444444">
                <v:path arrowok="t"/>
              </v:shape>
            </v:group>
            <v:group style="position:absolute;left:11522;top:474;width:2;height:3178" coordorigin="11522,474" coordsize="2,3178">
              <v:shape style="position:absolute;left:11522;top:474;width:2;height:3178" coordorigin="11522,474" coordsize="0,3178" path="m11522,3652l11522,474e" filled="f" stroked="t" strokeweight=".716246pt" strokecolor="#575757">
                <v:path arrowok="t"/>
              </v:shape>
            </v:group>
            <v:group style="position:absolute;left:382;top:962;width:2;height:1063" coordorigin="382,962" coordsize="2,1063">
              <v:shape style="position:absolute;left:382;top:962;width:2;height:1063" coordorigin="382,962" coordsize="0,1063" path="m382,2025l382,962e" filled="f" stroked="t" strokeweight=".477497pt" strokecolor="#2F2F2F">
                <v:path arrowok="t"/>
              </v:shape>
            </v:group>
            <v:group style="position:absolute;left:377;top:1994;width:1953;height:2" coordorigin="377,1994" coordsize="1953,2">
              <v:shape style="position:absolute;left:377;top:1994;width:1953;height:2" coordorigin="377,1994" coordsize="1953,0" path="m377,1994l2330,1994e" filled="f" stroked="t" strokeweight=".477497pt" strokecolor="#4F4F4F">
                <v:path arrowok="t"/>
              </v:shape>
            </v:group>
            <v:group style="position:absolute;left:2273;top:1996;width:678;height:2" coordorigin="2273,1996" coordsize="678,2">
              <v:shape style="position:absolute;left:2273;top:1996;width:678;height:2" coordorigin="2273,1996" coordsize="678,0" path="m2273,1996l2951,1996e" filled="f" stroked="t" strokeweight=".477497pt" strokecolor="#2B2B2B">
                <v:path arrowok="t"/>
              </v:shape>
            </v:group>
            <v:group style="position:absolute;left:2399;top:1489;width:2;height:512" coordorigin="2399,1489" coordsize="2,512">
              <v:shape style="position:absolute;left:2399;top:1489;width:2;height:512" coordorigin="2399,1489" coordsize="0,512" path="m2399,2001l2399,1489e" filled="f" stroked="t" strokeweight=".716246pt" strokecolor="#444444">
                <v:path arrowok="t"/>
              </v:shape>
            </v:group>
            <v:group style="position:absolute;left:2894;top:1998;width:5042;height:2" coordorigin="2894,1998" coordsize="5042,2">
              <v:shape style="position:absolute;left:2894;top:1998;width:5042;height:2" coordorigin="2894,1998" coordsize="5042,0" path="m2894,1998l7936,1998e" filled="f" stroked="t" strokeweight=".716246pt" strokecolor="#5B5B5B">
                <v:path arrowok="t"/>
              </v:shape>
            </v:group>
            <v:group style="position:absolute;left:7812;top:2001;width:468;height:2" coordorigin="7812,2001" coordsize="468,2">
              <v:shape style="position:absolute;left:7812;top:2001;width:468;height:2" coordorigin="7812,2001" coordsize="468,0" path="m7812,2001l8280,2001e" filled="f" stroked="t" strokeweight=".477497pt" strokecolor="#4B4B4B">
                <v:path arrowok="t"/>
              </v:shape>
            </v:group>
            <v:group style="position:absolute;left:8222;top:2001;width:435;height:2" coordorigin="8222,2001" coordsize="435,2">
              <v:shape style="position:absolute;left:8222;top:2001;width:435;height:2" coordorigin="8222,2001" coordsize="435,0" path="m8222,2001l8657,2001e" filled="f" stroked="t" strokeweight=".477497pt" strokecolor="#343434">
                <v:path arrowok="t"/>
              </v:shape>
            </v:group>
            <v:group style="position:absolute;left:9161;top:1489;width:2;height:526" coordorigin="9161,1489" coordsize="2,526">
              <v:shape style="position:absolute;left:9161;top:1489;width:2;height:526" coordorigin="9161,1489" coordsize="0,526" path="m9161,2015l9161,1489e" filled="f" stroked="t" strokeweight=".716246pt" strokecolor="#4F4F4F">
                <v:path arrowok="t"/>
              </v:shape>
            </v:group>
            <v:group style="position:absolute;left:8600;top:2003;width:2927;height:2" coordorigin="8600,2003" coordsize="2927,2">
              <v:shape style="position:absolute;left:8600;top:2003;width:2927;height:2" coordorigin="8600,2003" coordsize="2927,0" path="m8600,2003l11527,2003e" filled="f" stroked="t" strokeweight=".716246pt" strokecolor="#606060">
                <v:path arrowok="t"/>
              </v:shape>
            </v:group>
            <v:group style="position:absolute;left:384;top:1891;width:2;height:852" coordorigin="384,1891" coordsize="2,852">
              <v:shape style="position:absolute;left:384;top:1891;width:2;height:852" coordorigin="384,1891" coordsize="0,852" path="m384,2743l384,1891e" filled="f" stroked="t" strokeweight=".716246pt" strokecolor="#444444">
                <v:path arrowok="t"/>
              </v:shape>
            </v:group>
            <v:group style="position:absolute;left:377;top:2235;width:11150;height:2" coordorigin="377,2235" coordsize="11150,2">
              <v:shape style="position:absolute;left:377;top:2235;width:11150;height:2" coordorigin="377,2235" coordsize="11150,0" path="m377,2235l11527,2235e" filled="f" stroked="t" strokeweight=".716246pt" strokecolor="#575757">
                <v:path arrowok="t"/>
              </v:shape>
            </v:group>
            <v:group style="position:absolute;left:382;top:2477;width:5405;height:2" coordorigin="382,2477" coordsize="5405,2">
              <v:shape style="position:absolute;left:382;top:2477;width:5405;height:2" coordorigin="382,2477" coordsize="5405,0" path="m382,2477l5787,2477e" filled="f" stroked="t" strokeweight=".716246pt" strokecolor="#575757">
                <v:path arrowok="t"/>
              </v:shape>
            </v:group>
            <v:group style="position:absolute;left:5692;top:2479;width:2588;height:2" coordorigin="5692,2479" coordsize="2588,2">
              <v:shape style="position:absolute;left:5692;top:2479;width:2588;height:2" coordorigin="5692,2479" coordsize="2588,0" path="m5692,2479l8280,2479e" filled="f" stroked="t" strokeweight=".477497pt" strokecolor="#4F4F4F">
                <v:path arrowok="t"/>
              </v:shape>
            </v:group>
            <v:group style="position:absolute;left:8222;top:2479;width:435;height:2" coordorigin="8222,2479" coordsize="435,2">
              <v:shape style="position:absolute;left:8222;top:2479;width:435;height:2" coordorigin="8222,2479" coordsize="435,0" path="m8222,2479l8657,2479e" filled="f" stroked="t" strokeweight=".477497pt" strokecolor="#383838">
                <v:path arrowok="t"/>
              </v:shape>
            </v:group>
            <v:group style="position:absolute;left:8600;top:2482;width:2932;height:2" coordorigin="8600,2482" coordsize="2932,2">
              <v:shape style="position:absolute;left:8600;top:2482;width:2932;height:2" coordorigin="8600,2482" coordsize="2932,0" path="m8600,2482l11532,2482e" filled="f" stroked="t" strokeweight=".716246pt" strokecolor="#5B5B5B">
                <v:path arrowok="t"/>
              </v:shape>
            </v:group>
            <v:group style="position:absolute;left:372;top:2714;width:4321;height:2" coordorigin="372,2714" coordsize="4321,2">
              <v:shape style="position:absolute;left:372;top:2714;width:4321;height:2" coordorigin="372,2714" coordsize="4321,0" path="m372,2714l4694,2714e" filled="f" stroked="t" strokeweight=".716246pt" strokecolor="#575757">
                <v:path arrowok="t"/>
              </v:shape>
            </v:group>
            <v:group style="position:absolute;left:4636;top:2714;width:339;height:2" coordorigin="4636,2714" coordsize="339,2">
              <v:shape style="position:absolute;left:4636;top:2714;width:339;height:2" coordorigin="4636,2714" coordsize="339,0" path="m4636,2714l4976,2714e" filled="f" stroked="t" strokeweight=".477497pt" strokecolor="#343434">
                <v:path arrowok="t"/>
              </v:shape>
            </v:group>
            <v:group style="position:absolute;left:4918;top:2716;width:6594;height:2" coordorigin="4918,2716" coordsize="6594,2">
              <v:shape style="position:absolute;left:4918;top:2716;width:6594;height:2" coordorigin="4918,2716" coordsize="6594,0" path="m4918,2716l11512,2716e" filled="f" stroked="t" strokeweight=".716246pt" strokecolor="#575757">
                <v:path arrowok="t"/>
              </v:shape>
            </v:group>
            <v:group style="position:absolute;left:5883;top:2719;width:587;height:2" coordorigin="5883,2719" coordsize="587,2">
              <v:shape style="position:absolute;left:5883;top:2719;width:587;height:2" coordorigin="5883,2719" coordsize="587,0" path="m5883,2719l6470,2719e" filled="f" stroked="t" strokeweight=".477497pt" strokecolor="#2F2F2F">
                <v:path arrowok="t"/>
              </v:shape>
            </v:group>
            <v:group style="position:absolute;left:8222;top:2719;width:955;height:2" coordorigin="8222,2719" coordsize="955,2">
              <v:shape style="position:absolute;left:8222;top:2719;width:955;height:2" coordorigin="8222,2719" coordsize="955,0" path="m8222,2719l9177,2719e" filled="f" stroked="t" strokeweight=".477497pt" strokecolor="#2F2F2F">
                <v:path arrowok="t"/>
              </v:shape>
            </v:group>
            <v:group style="position:absolute;left:10075;top:2719;width:1456;height:2" coordorigin="10075,2719" coordsize="1456,2">
              <v:shape style="position:absolute;left:10075;top:2719;width:1456;height:2" coordorigin="10075,2719" coordsize="1456,0" path="m10075,2719l11532,2719e" filled="f" stroked="t" strokeweight=".477497pt" strokecolor="#4F4F4F">
                <v:path arrowok="t"/>
              </v:shape>
            </v:group>
            <v:group style="position:absolute;left:372;top:2956;width:9961;height:2" coordorigin="372,2956" coordsize="9961,2">
              <v:shape style="position:absolute;left:372;top:2956;width:9961;height:2" coordorigin="372,2956" coordsize="9961,0" path="m372,2956l10333,2956e" filled="f" stroked="t" strokeweight=".716246pt" strokecolor="#575757">
                <v:path arrowok="t"/>
              </v:shape>
            </v:group>
            <v:group style="position:absolute;left:384;top:2546;width:2;height:1106" coordorigin="384,2546" coordsize="2,1106">
              <v:shape style="position:absolute;left:384;top:2546;width:2;height:1106" coordorigin="384,2546" coordsize="0,1106" path="m384,3652l384,2546e" filled="f" stroked="t" strokeweight=".954994pt" strokecolor="#606060">
                <v:path arrowok="t"/>
              </v:shape>
            </v:group>
            <v:group style="position:absolute;left:7812;top:2958;width:468;height:2" coordorigin="7812,2958" coordsize="468,2">
              <v:shape style="position:absolute;left:7812;top:2958;width:468;height:2" coordorigin="7812,2958" coordsize="468,0" path="m7812,2958l8280,2958e" filled="f" stroked="t" strokeweight=".477497pt" strokecolor="#444444">
                <v:path arrowok="t"/>
              </v:shape>
            </v:group>
            <v:group style="position:absolute;left:8222;top:2958;width:955;height:2" coordorigin="8222,2958" coordsize="955,2">
              <v:shape style="position:absolute;left:8222;top:2958;width:955;height:2" coordorigin="8222,2958" coordsize="955,0" path="m8222,2958l9177,2958e" filled="f" stroked="t" strokeweight=".477497pt" strokecolor="#2F2F2F">
                <v:path arrowok="t"/>
              </v:shape>
            </v:group>
            <v:group style="position:absolute;left:10075;top:2958;width:1456;height:2" coordorigin="10075,2958" coordsize="1456,2">
              <v:shape style="position:absolute;left:10075;top:2958;width:1456;height:2" coordorigin="10075,2958" coordsize="1456,0" path="m10075,2958l11532,2958e" filled="f" stroked="t" strokeweight=".477497pt" strokecolor="#484848">
                <v:path arrowok="t"/>
              </v:shape>
            </v:group>
            <v:group style="position:absolute;left:377;top:3195;width:5119;height:2" coordorigin="377,3195" coordsize="5119,2">
              <v:shape style="position:absolute;left:377;top:3195;width:5119;height:2" coordorigin="377,3195" coordsize="5119,0" path="m377,3195l5496,3195e" filled="f" stroked="t" strokeweight=".954994pt" strokecolor="#575757">
                <v:path arrowok="t"/>
              </v:shape>
            </v:group>
            <v:group style="position:absolute;left:5391;top:3197;width:1466;height:2" coordorigin="5391,3197" coordsize="1466,2">
              <v:shape style="position:absolute;left:5391;top:3197;width:1466;height:2" coordorigin="5391,3197" coordsize="1466,0" path="m5391,3197l6857,3197e" filled="f" stroked="t" strokeweight=".477497pt" strokecolor="#3B3B3B">
                <v:path arrowok="t"/>
              </v:shape>
            </v:group>
            <v:group style="position:absolute;left:6723;top:3197;width:1222;height:2" coordorigin="6723,3197" coordsize="1222,2">
              <v:shape style="position:absolute;left:6723;top:3197;width:1222;height:2" coordorigin="6723,3197" coordsize="1222,0" path="m6723,3197l7946,3197e" filled="f" stroked="t" strokeweight=".954994pt" strokecolor="#5B5B5B">
                <v:path arrowok="t"/>
              </v:shape>
            </v:group>
            <v:group style="position:absolute;left:7812;top:3197;width:468;height:2" coordorigin="7812,3197" coordsize="468,2">
              <v:shape style="position:absolute;left:7812;top:3197;width:468;height:2" coordorigin="7812,3197" coordsize="468,0" path="m7812,3197l8280,3197e" filled="f" stroked="t" strokeweight=".477497pt" strokecolor="#3F3F3F">
                <v:path arrowok="t"/>
              </v:shape>
            </v:group>
            <v:group style="position:absolute;left:8222;top:3197;width:435;height:2" coordorigin="8222,3197" coordsize="435,2">
              <v:shape style="position:absolute;left:8222;top:3197;width:435;height:2" coordorigin="8222,3197" coordsize="435,0" path="m8222,3197l8657,3197e" filled="f" stroked="t" strokeweight=".477497pt" strokecolor="#2B2B2B">
                <v:path arrowok="t"/>
              </v:shape>
            </v:group>
            <v:group style="position:absolute;left:8600;top:3197;width:2932;height:2" coordorigin="8600,3197" coordsize="2932,2">
              <v:shape style="position:absolute;left:8600;top:3197;width:2932;height:2" coordorigin="8600,3197" coordsize="2932,0" path="m8600,3197l11532,3197e" filled="f" stroked="t" strokeweight=".716246pt" strokecolor="#545454">
                <v:path arrowok="t"/>
              </v:shape>
            </v:group>
            <v:group style="position:absolute;left:3901;top:3192;width:2;height:459" coordorigin="3901,3192" coordsize="2,459">
              <v:shape style="position:absolute;left:3901;top:3192;width:2;height:459" coordorigin="3901,3192" coordsize="0,459" path="m3901,3652l3901,3192e" filled="f" stroked="t" strokeweight=".954994pt" strokecolor="#646464">
                <v:path arrowok="t"/>
              </v:shape>
            </v:group>
            <v:group style="position:absolute;left:6995;top:3188;width:2;height:699" coordorigin="6995,3188" coordsize="2,699">
              <v:shape style="position:absolute;left:6995;top:3188;width:2;height:699" coordorigin="6995,3188" coordsize="0,699" path="m6995,3887l6995,3188e" filled="f" stroked="t" strokeweight=".716246pt" strokecolor="#545454">
                <v:path arrowok="t"/>
              </v:shape>
            </v:group>
            <v:group style="position:absolute;left:6986;top:3396;width:1318;height:2" coordorigin="6986,3396" coordsize="1318,2">
              <v:shape style="position:absolute;left:6986;top:3396;width:1318;height:2" coordorigin="6986,3396" coordsize="1318,0" path="m6986,3396l8304,3396e" filled="f" stroked="t" strokeweight=".954994pt" strokecolor="#484848">
                <v:path arrowok="t"/>
              </v:shape>
            </v:group>
            <v:group style="position:absolute;left:8628;top:3413;width:1475;height:2" coordorigin="8628,3413" coordsize="1475,2">
              <v:shape style="position:absolute;left:8628;top:3413;width:1475;height:2" coordorigin="8628,3413" coordsize="1475,0" path="m8628,3413l10104,3413e" filled="f" stroked="t" strokeweight=".238749pt" strokecolor="#000000">
                <v:path arrowok="t"/>
              </v:shape>
            </v:group>
            <v:group style="position:absolute;left:10104;top:3413;width:1428;height:2" coordorigin="10104,3413" coordsize="1428,2">
              <v:shape style="position:absolute;left:10104;top:3413;width:1428;height:2" coordorigin="10104,3413" coordsize="1428,0" path="m10104,3413l11532,3413e" filled="f" stroked="t" strokeweight=".238749pt" strokecolor="#3F3F3F">
                <v:path arrowok="t"/>
              </v:shape>
            </v:group>
            <v:group style="position:absolute;left:11527;top:3169;width:2;height:278" coordorigin="11527,3169" coordsize="2,278">
              <v:shape style="position:absolute;left:11527;top:3169;width:2;height:278" coordorigin="11527,3169" coordsize="0,278" path="m11527,3446l11527,3169e" filled="f" stroked="t" strokeweight=".477497pt" strokecolor="#484848">
                <v:path arrowok="t"/>
              </v:shape>
            </v:group>
            <v:group style="position:absolute;left:3892;top:3621;width:2626;height:2" coordorigin="3892,3621" coordsize="2626,2">
              <v:shape style="position:absolute;left:3892;top:3621;width:2626;height:2" coordorigin="3892,3621" coordsize="2626,0" path="m3892,3621l6518,3621e" filled="f" stroked="t" strokeweight=".477497pt" strokecolor="#676767">
                <v:path arrowok="t"/>
              </v:shape>
            </v:group>
            <v:group style="position:absolute;left:6355;top:3618;width:697;height:2" coordorigin="6355,3618" coordsize="697,2">
              <v:shape style="position:absolute;left:6355;top:3618;width:697;height:2" coordorigin="6355,3618" coordsize="697,0" path="m6355,3618l7053,3618e" filled="f" stroked="t" strokeweight=".716246pt" strokecolor="#A0A0A0">
                <v:path arrowok="t"/>
              </v:shape>
            </v:group>
            <v:group style="position:absolute;left:377;top:3867;width:821;height:2" coordorigin="377,3867" coordsize="821,2">
              <v:shape style="position:absolute;left:377;top:3867;width:821;height:2" coordorigin="377,3867" coordsize="821,0" path="m377,3867l1199,3867e" filled="f" stroked="t" strokeweight=".477497pt" strokecolor="#484848">
                <v:path arrowok="t"/>
              </v:shape>
            </v:group>
            <v:group style="position:absolute;left:382;top:3595;width:2;height:661" coordorigin="382,3595" coordsize="2,661">
              <v:shape style="position:absolute;left:382;top:3595;width:2;height:661" coordorigin="382,3595" coordsize="0,661" path="m382,4255l382,3595e" filled="f" stroked="t" strokeweight=".477497pt" strokecolor="#2B2B2B">
                <v:path arrowok="t"/>
              </v:shape>
            </v:group>
            <v:group style="position:absolute;left:1141;top:3870;width:1189;height:2" coordorigin="1141,3870" coordsize="1189,2">
              <v:shape style="position:absolute;left:1141;top:3870;width:1189;height:2" coordorigin="1141,3870" coordsize="1189,0" path="m1141,3870l2330,3870e" filled="f" stroked="t" strokeweight=".954994pt" strokecolor="#606060">
                <v:path arrowok="t"/>
              </v:shape>
            </v:group>
            <v:group style="position:absolute;left:2273;top:3872;width:678;height:2" coordorigin="2273,3872" coordsize="678,2">
              <v:shape style="position:absolute;left:2273;top:3872;width:678;height:2" coordorigin="2273,3872" coordsize="678,0" path="m2273,3872l2951,3872e" filled="f" stroked="t" strokeweight=".477497pt" strokecolor="#2F2F2F">
                <v:path arrowok="t"/>
              </v:shape>
            </v:group>
            <v:group style="position:absolute;left:3901;top:3595;width:2;height:287" coordorigin="3901,3595" coordsize="2,287">
              <v:shape style="position:absolute;left:3901;top:3595;width:2;height:287" coordorigin="3901,3595" coordsize="0,287" path="m3901,3882l3901,3595e" filled="f" stroked="t" strokeweight=".954994pt" strokecolor="#383838">
                <v:path arrowok="t"/>
              </v:shape>
            </v:group>
            <v:group style="position:absolute;left:2894;top:3870;width:1265;height:2" coordorigin="2894,3870" coordsize="1265,2">
              <v:shape style="position:absolute;left:2894;top:3870;width:1265;height:2" coordorigin="2894,3870" coordsize="1265,0" path="m2894,3870l4159,3870e" filled="f" stroked="t" strokeweight=".954994pt" strokecolor="#545454">
                <v:path arrowok="t"/>
              </v:shape>
            </v:group>
            <v:group style="position:absolute;left:4102;top:3867;width:1347;height:2" coordorigin="4102,3867" coordsize="1347,2">
              <v:shape style="position:absolute;left:4102;top:3867;width:1347;height:2" coordorigin="4102,3867" coordsize="1347,0" path="m4102,3867l5448,3867e" filled="f" stroked="t" strokeweight=".954994pt" strokecolor="#343434">
                <v:path arrowok="t"/>
              </v:shape>
            </v:group>
            <v:group style="position:absolute;left:5391;top:3872;width:6141;height:2" coordorigin="5391,3872" coordsize="6141,2">
              <v:shape style="position:absolute;left:5391;top:3872;width:6141;height:2" coordorigin="5391,3872" coordsize="6141,0" path="m5391,3872l11532,3872e" filled="f" stroked="t" strokeweight=".716246pt" strokecolor="#545454">
                <v:path arrowok="t"/>
              </v:shape>
            </v:group>
            <v:group style="position:absolute;left:11529;top:3595;width:2;height:3226" coordorigin="11529,3595" coordsize="2,3226">
              <v:shape style="position:absolute;left:11529;top:3595;width:2;height:3226" coordorigin="11529,3595" coordsize="0,3226" path="m11529,6821l11529,3595e" filled="f" stroked="t" strokeweight=".954994pt" strokecolor="#747474">
                <v:path arrowok="t"/>
              </v:shape>
            </v:group>
            <v:group style="position:absolute;left:377;top:4226;width:1452;height:2" coordorigin="377,4226" coordsize="1452,2">
              <v:shape style="position:absolute;left:377;top:4226;width:1452;height:2" coordorigin="377,4226" coordsize="1452,0" path="m377,4226l1829,4226e" filled="f" stroked="t" strokeweight=".954994pt" strokecolor="#5B5B5B">
                <v:path arrowok="t"/>
              </v:shape>
            </v:group>
            <v:group style="position:absolute;left:1714;top:4226;width:626;height:2" coordorigin="1714,4226" coordsize="626,2">
              <v:shape style="position:absolute;left:1714;top:4226;width:626;height:2" coordorigin="1714,4226" coordsize="626,0" path="m1714,4226l2340,4226e" filled="f" stroked="t" strokeweight=".477497pt" strokecolor="#444444">
                <v:path arrowok="t"/>
              </v:shape>
            </v:group>
            <v:group style="position:absolute;left:2268;top:4234;width:9268;height:2" coordorigin="2268,4234" coordsize="9268,2">
              <v:shape style="position:absolute;left:2268;top:4234;width:9268;height:2" coordorigin="2268,4234" coordsize="9268,0" path="m2268,4234l11536,4234e" filled="f" stroked="t" strokeweight=".716246pt" strokecolor="#5B5B5B">
                <v:path arrowok="t"/>
              </v:shape>
            </v:group>
            <v:group style="position:absolute;left:384;top:4183;width:2;height:737" coordorigin="384,4183" coordsize="2,737">
              <v:shape style="position:absolute;left:384;top:4183;width:2;height:737" coordorigin="384,4183" coordsize="0,737" path="m384,4920l384,4183e" filled="f" stroked="t" strokeweight=".477497pt" strokecolor="#444444">
                <v:path arrowok="t"/>
              </v:shape>
            </v:group>
            <v:group style="position:absolute;left:2297;top:4473;width:2679;height:2" coordorigin="2297,4473" coordsize="2679,2">
              <v:shape style="position:absolute;left:2297;top:4473;width:2679;height:2" coordorigin="2297,4473" coordsize="2679,0" path="m2297,4473l4976,4473e" filled="f" stroked="t" strokeweight=".716246pt" strokecolor="#575757">
                <v:path arrowok="t"/>
              </v:shape>
            </v:group>
            <v:group style="position:absolute;left:4918;top:4475;width:530;height:2" coordorigin="4918,4475" coordsize="530,2">
              <v:shape style="position:absolute;left:4918;top:4475;width:530;height:2" coordorigin="4918,4475" coordsize="530,0" path="m4918,4475l5448,4475e" filled="f" stroked="t" strokeweight=".477497pt" strokecolor="#383838">
                <v:path arrowok="t"/>
              </v:shape>
            </v:group>
            <v:group style="position:absolute;left:5391;top:4475;width:1466;height:2" coordorigin="5391,4475" coordsize="1466,2">
              <v:shape style="position:absolute;left:5391;top:4475;width:1466;height:2" coordorigin="5391,4475" coordsize="1466,0" path="m5391,4475l6857,4475e" filled="f" stroked="t" strokeweight=".954994pt" strokecolor="#606060">
                <v:path arrowok="t"/>
              </v:shape>
            </v:group>
            <v:group style="position:absolute;left:6800;top:4475;width:1070;height:2" coordorigin="6800,4475" coordsize="1070,2">
              <v:shape style="position:absolute;left:6800;top:4475;width:1070;height:2" coordorigin="6800,4475" coordsize="1070,0" path="m6800,4475l7869,4475e" filled="f" stroked="t" strokeweight=".477497pt" strokecolor="#383838">
                <v:path arrowok="t"/>
              </v:shape>
            </v:group>
            <v:group style="position:absolute;left:7812;top:4475;width:1600;height:2" coordorigin="7812,4475" coordsize="1600,2">
              <v:shape style="position:absolute;left:7812;top:4475;width:1600;height:2" coordorigin="7812,4475" coordsize="1600,0" path="m7812,4475l9411,4475e" filled="f" stroked="t" strokeweight=".954994pt" strokecolor="#646464">
                <v:path arrowok="t"/>
              </v:shape>
            </v:group>
            <v:group style="position:absolute;left:9354;top:4475;width:778;height:2" coordorigin="9354,4475" coordsize="778,2">
              <v:shape style="position:absolute;left:9354;top:4475;width:778;height:2" coordorigin="9354,4475" coordsize="778,0" path="m9354,4475l10132,4475e" filled="f" stroked="t" strokeweight=".477497pt" strokecolor="#2F2F2F">
                <v:path arrowok="t"/>
              </v:shape>
            </v:group>
            <v:group style="position:absolute;left:10075;top:4475;width:1461;height:2" coordorigin="10075,4475" coordsize="1461,2">
              <v:shape style="position:absolute;left:10075;top:4475;width:1461;height:2" coordorigin="10075,4475" coordsize="1461,0" path="m10075,4475l11536,4475e" filled="f" stroked="t" strokeweight=".954994pt" strokecolor="#6B6B6B">
                <v:path arrowok="t"/>
              </v:shape>
            </v:group>
            <v:group style="position:absolute;left:4959;top:4470;width:2;height:1374" coordorigin="4959,4470" coordsize="2,1374">
              <v:shape style="position:absolute;left:4959;top:4470;width:2;height:1374" coordorigin="4959,4470" coordsize="0,1374" path="m4959,5844l4959,4470e" filled="f" stroked="t" strokeweight=".954994pt" strokecolor="#646464">
                <v:path arrowok="t"/>
              </v:shape>
            </v:group>
            <v:group style="position:absolute;left:4947;top:4861;width:501;height:2" coordorigin="4947,4861" coordsize="501,2">
              <v:shape style="position:absolute;left:4947;top:4861;width:501;height:2" coordorigin="4947,4861" coordsize="501,0" path="m4947,4861l5448,4861e" filled="f" stroked="t" strokeweight=".238749pt" strokecolor="#343434">
                <v:path arrowok="t"/>
              </v:shape>
            </v:group>
            <v:group style="position:absolute;left:5391;top:4863;width:1466;height:2" coordorigin="5391,4863" coordsize="1466,2">
              <v:shape style="position:absolute;left:5391;top:4863;width:1466;height:2" coordorigin="5391,4863" coordsize="1466,0" path="m5391,4863l6857,4863e" filled="f" stroked="t" strokeweight=".477497pt" strokecolor="#4F4F4F">
                <v:path arrowok="t"/>
              </v:shape>
            </v:group>
            <v:group style="position:absolute;left:7368;top:4863;width:2044;height:2" coordorigin="7368,4863" coordsize="2044,2">
              <v:shape style="position:absolute;left:7368;top:4863;width:2044;height:2" coordorigin="7368,4863" coordsize="2044,0" path="m7368,4863l9411,4863e" filled="f" stroked="t" strokeweight=".477497pt" strokecolor="#575757">
                <v:path arrowok="t"/>
              </v:shape>
            </v:group>
            <v:group style="position:absolute;left:6800;top:4861;width:626;height:2" coordorigin="6800,4861" coordsize="626,2">
              <v:shape style="position:absolute;left:6800;top:4861;width:626;height:2" coordorigin="6800,4861" coordsize="626,0" path="m6800,4861l7425,4861e" filled="f" stroked="t" strokeweight=".238749pt" strokecolor="#343434">
                <v:path arrowok="t"/>
              </v:shape>
            </v:group>
            <v:group style="position:absolute;left:9354;top:4861;width:778;height:2" coordorigin="9354,4861" coordsize="778,2">
              <v:shape style="position:absolute;left:9354;top:4861;width:778;height:2" coordorigin="9354,4861" coordsize="778,0" path="m9354,4861l10132,4861e" filled="f" stroked="t" strokeweight=".238749pt" strokecolor="#2F2F2F">
                <v:path arrowok="t"/>
              </v:shape>
            </v:group>
            <v:group style="position:absolute;left:10027;top:4861;width:1509;height:2" coordorigin="10027,4861" coordsize="1509,2">
              <v:shape style="position:absolute;left:10027;top:4861;width:1509;height:2" coordorigin="10027,4861" coordsize="1509,0" path="m10027,4861l11536,4861e" filled="f" stroked="t" strokeweight=".716246pt" strokecolor="#646464">
                <v:path arrowok="t"/>
              </v:shape>
            </v:group>
            <v:group style="position:absolute;left:384;top:4863;width:2;height:1034" coordorigin="384,4863" coordsize="2,1034">
              <v:shape style="position:absolute;left:384;top:4863;width:2;height:1034" coordorigin="384,4863" coordsize="0,1034" path="m384,5897l384,4863e" filled="f" stroked="t" strokeweight=".954994pt" strokecolor="#646464">
                <v:path arrowok="t"/>
              </v:shape>
            </v:group>
            <v:group style="position:absolute;left:2306;top:4691;width:2;height:230" coordorigin="2306,4691" coordsize="2,230">
              <v:shape style="position:absolute;left:2306;top:4691;width:2;height:230" coordorigin="2306,4691" coordsize="0,230" path="m2306,4920l2306,4691e" filled="f" stroked="t" strokeweight=".477497pt" strokecolor="#383838">
                <v:path arrowok="t"/>
              </v:shape>
            </v:group>
            <v:group style="position:absolute;left:2302;top:3867;width:2;height:11502" coordorigin="2302,3867" coordsize="2,11502">
              <v:shape style="position:absolute;left:2302;top:3867;width:2;height:11502" coordorigin="2302,3867" coordsize="0,11502" path="m2302,15369l2302,3867e" filled="f" stroked="t" strokeweight=".716246pt" strokecolor="#4B4B4B">
                <v:path arrowok="t"/>
              </v:shape>
            </v:group>
            <v:group style="position:absolute;left:4947;top:5102;width:6589;height:2" coordorigin="4947,5102" coordsize="6589,2">
              <v:shape style="position:absolute;left:4947;top:5102;width:6589;height:2" coordorigin="4947,5102" coordsize="6589,0" path="m4947,5102l11536,5102e" filled="f" stroked="t" strokeweight=".716246pt" strokecolor="#575757">
                <v:path arrowok="t"/>
              </v:shape>
            </v:group>
            <v:group style="position:absolute;left:8222;top:5342;width:955;height:2" coordorigin="8222,5342" coordsize="955,2">
              <v:shape style="position:absolute;left:8222;top:5342;width:955;height:2" coordorigin="8222,5342" coordsize="955,0" path="m8222,5342l9177,5342e" filled="f" stroked="t" strokeweight=".477497pt" strokecolor="#2F2F2F">
                <v:path arrowok="t"/>
              </v:shape>
            </v:group>
            <v:group style="position:absolute;left:4947;top:5339;width:6594;height:2" coordorigin="4947,5339" coordsize="6594,2">
              <v:shape style="position:absolute;left:4947;top:5339;width:6594;height:2" coordorigin="4947,5339" coordsize="6594,0" path="m4947,5339l11541,5339e" filled="f" stroked="t" strokeweight=".716246pt" strokecolor="#575757">
                <v:path arrowok="t"/>
              </v:shape>
            </v:group>
            <v:group style="position:absolute;left:2304;top:4978;width:2;height:924" coordorigin="2304,4978" coordsize="2,924">
              <v:shape style="position:absolute;left:2304;top:4978;width:2;height:924" coordorigin="2304,4978" coordsize="0,924" path="m2304,5902l2304,4978e" filled="f" stroked="t" strokeweight=".954994pt" strokecolor="#646464">
                <v:path arrowok="t"/>
              </v:shape>
            </v:group>
            <v:group style="position:absolute;left:2297;top:5576;width:110;height:2" coordorigin="2297,5576" coordsize="110,2">
              <v:shape style="position:absolute;left:2297;top:5576;width:110;height:2" coordorigin="2297,5576" coordsize="110,0" path="m2297,5576l2407,5576e" filled="f" stroked="t" strokeweight=".477497pt" strokecolor="#2B2B2B">
                <v:path arrowok="t"/>
              </v:shape>
            </v:group>
            <v:group style="position:absolute;left:2349;top:5578;width:1122;height:2" coordorigin="2349,5578" coordsize="1122,2">
              <v:shape style="position:absolute;left:2349;top:5578;width:1122;height:2" coordorigin="2349,5578" coordsize="1122,0" path="m2349,5578l3471,5578e" filled="f" stroked="t" strokeweight=".954994pt" strokecolor="#606060">
                <v:path arrowok="t"/>
              </v:shape>
            </v:group>
            <v:group style="position:absolute;left:3338;top:5576;width:602;height:2" coordorigin="3338,5576" coordsize="602,2">
              <v:shape style="position:absolute;left:3338;top:5576;width:602;height:2" coordorigin="3338,5576" coordsize="602,0" path="m3338,5576l3939,5576e" filled="f" stroked="t" strokeweight=".716246pt" strokecolor="#484848">
                <v:path arrowok="t"/>
              </v:shape>
            </v:group>
            <v:group style="position:absolute;left:3882;top:5581;width:277;height:2" coordorigin="3882,5581" coordsize="277,2">
              <v:shape style="position:absolute;left:3882;top:5581;width:277;height:2" coordorigin="3882,5581" coordsize="277,0" path="m3882,5581l4159,5581e" filled="f" stroked="t" strokeweight=".477497pt" strokecolor="#3B3B3B">
                <v:path arrowok="t"/>
              </v:shape>
            </v:group>
            <v:group style="position:absolute;left:4102;top:5583;width:5076;height:2" coordorigin="4102,5583" coordsize="5076,2">
              <v:shape style="position:absolute;left:4102;top:5583;width:5076;height:2" coordorigin="4102,5583" coordsize="5076,0" path="m4102,5583l9177,5583e" filled="f" stroked="t" strokeweight=".716246pt" strokecolor="#545454">
                <v:path arrowok="t"/>
              </v:shape>
            </v:group>
            <v:group style="position:absolute;left:8222;top:5581;width:435;height:2" coordorigin="8222,5581" coordsize="435,2">
              <v:shape style="position:absolute;left:8222;top:5581;width:435;height:2" coordorigin="8222,5581" coordsize="435,0" path="m8222,5581l8657,5581e" filled="f" stroked="t" strokeweight=".477497pt" strokecolor="#343434">
                <v:path arrowok="t"/>
              </v:shape>
            </v:group>
            <v:group style="position:absolute;left:8958;top:5581;width:2583;height:2" coordorigin="8958,5581" coordsize="2583,2">
              <v:shape style="position:absolute;left:8958;top:5581;width:2583;height:2" coordorigin="8958,5581" coordsize="2583,0" path="m8958,5581l11541,5581e" filled="f" stroked="t" strokeweight=".716246pt" strokecolor="#6B6B6B">
                <v:path arrowok="t"/>
              </v:shape>
            </v:group>
            <v:group style="position:absolute;left:377;top:5818;width:11164;height:2" coordorigin="377,5818" coordsize="11164,2">
              <v:shape style="position:absolute;left:377;top:5818;width:11164;height:2" coordorigin="377,5818" coordsize="11164,0" path="m377,5818l11541,5818e" filled="f" stroked="t" strokeweight=".716246pt" strokecolor="#575757">
                <v:path arrowok="t"/>
              </v:shape>
            </v:group>
            <v:group style="position:absolute;left:8222;top:5820;width:955;height:2" coordorigin="8222,5820" coordsize="955,2">
              <v:shape style="position:absolute;left:8222;top:5820;width:955;height:2" coordorigin="8222,5820" coordsize="955,0" path="m8222,5820l9177,5820e" filled="f" stroked="t" strokeweight=".477497pt" strokecolor="#343434">
                <v:path arrowok="t"/>
              </v:shape>
            </v:group>
            <v:group style="position:absolute;left:4956;top:5772;width:2;height:766" coordorigin="4956,5772" coordsize="2,766">
              <v:shape style="position:absolute;left:4956;top:5772;width:2;height:766" coordorigin="4956,5772" coordsize="0,766" path="m4956,6538l4956,5772e" filled="f" stroked="t" strokeweight=".477497pt" strokecolor="#383838">
                <v:path arrowok="t"/>
              </v:shape>
            </v:group>
            <v:group style="position:absolute;left:7855;top:5811;width:2;height:728" coordorigin="7855,5811" coordsize="2,728">
              <v:shape style="position:absolute;left:7855;top:5811;width:2;height:728" coordorigin="7855,5811" coordsize="0,728" path="m7855,6538l7855,5811e" filled="f" stroked="t" strokeweight=".954994pt" strokecolor="#646464">
                <v:path arrowok="t"/>
              </v:shape>
            </v:group>
            <v:group style="position:absolute;left:11532;top:5772;width:2;height:780" coordorigin="11532,5772" coordsize="2,780">
              <v:shape style="position:absolute;left:11532;top:5772;width:2;height:780" coordorigin="11532,5772" coordsize="0,780" path="m11532,6553l11532,5772e" filled="f" stroked="t" strokeweight=".954994pt" strokecolor="#707070">
                <v:path arrowok="t"/>
              </v:shape>
            </v:group>
            <v:group style="position:absolute;left:2297;top:6287;width:1643;height:2" coordorigin="2297,6287" coordsize="1643,2">
              <v:shape style="position:absolute;left:2297;top:6287;width:1643;height:2" coordorigin="2297,6287" coordsize="1643,0" path="m2297,6287l3939,6287e" filled="f" stroked="t" strokeweight=".954994pt" strokecolor="#575757">
                <v:path arrowok="t"/>
              </v:shape>
            </v:group>
            <v:group style="position:absolute;left:3882;top:6289;width:277;height:2" coordorigin="3882,6289" coordsize="277,2">
              <v:shape style="position:absolute;left:3882;top:6289;width:277;height:2" coordorigin="3882,6289" coordsize="277,0" path="m3882,6289l4159,6289e" filled="f" stroked="t" strokeweight=".477497pt" strokecolor="#444444">
                <v:path arrowok="t"/>
              </v:shape>
            </v:group>
            <v:group style="position:absolute;left:4102;top:6287;width:1853;height:2" coordorigin="4102,6287" coordsize="1853,2">
              <v:shape style="position:absolute;left:4102;top:6287;width:1853;height:2" coordorigin="4102,6287" coordsize="1853,0" path="m4102,6287l5954,6287e" filled="f" stroked="t" strokeweight=".954994pt" strokecolor="#606060">
                <v:path arrowok="t"/>
              </v:shape>
            </v:group>
            <v:group style="position:absolute;left:5883;top:6289;width:974;height:2" coordorigin="5883,6289" coordsize="974,2">
              <v:shape style="position:absolute;left:5883;top:6289;width:974;height:2" coordorigin="5883,6289" coordsize="974,0" path="m5883,6289l6857,6289e" filled="f" stroked="t" strokeweight=".477497pt" strokecolor="#3F3F3F">
                <v:path arrowok="t"/>
              </v:shape>
            </v:group>
            <v:group style="position:absolute;left:6723;top:6287;width:1557;height:2" coordorigin="6723,6287" coordsize="1557,2">
              <v:shape style="position:absolute;left:6723;top:6287;width:1557;height:2" coordorigin="6723,6287" coordsize="1557,0" path="m6723,6287l8280,6287e" filled="f" stroked="t" strokeweight=".954994pt" strokecolor="#606060">
                <v:path arrowok="t"/>
              </v:shape>
            </v:group>
            <v:group style="position:absolute;left:8222;top:6289;width:955;height:2" coordorigin="8222,6289" coordsize="955,2">
              <v:shape style="position:absolute;left:8222;top:6289;width:955;height:2" coordorigin="8222,6289" coordsize="955,0" path="m8222,6289l9177,6289e" filled="f" stroked="t" strokeweight=".477497pt" strokecolor="#383838">
                <v:path arrowok="t"/>
              </v:shape>
            </v:group>
            <v:group style="position:absolute;left:9120;top:6287;width:2421;height:2" coordorigin="9120,6287" coordsize="2421,2">
              <v:shape style="position:absolute;left:9120;top:6287;width:2421;height:2" coordorigin="9120,6287" coordsize="2421,0" path="m9120,6287l11541,6287e" filled="f" stroked="t" strokeweight=".954994pt" strokecolor="#676767">
                <v:path arrowok="t"/>
              </v:shape>
            </v:group>
            <v:group style="position:absolute;left:2297;top:6524;width:2397;height:2" coordorigin="2297,6524" coordsize="2397,2">
              <v:shape style="position:absolute;left:2297;top:6524;width:2397;height:2" coordorigin="2297,6524" coordsize="2397,0" path="m2297,6524l4694,6524e" filled="f" stroked="t" strokeweight=".716246pt" strokecolor="#5B5B5B">
                <v:path arrowok="t"/>
              </v:shape>
            </v:group>
            <v:group style="position:absolute;left:4636;top:6524;width:349;height:2" coordorigin="4636,6524" coordsize="349,2">
              <v:shape style="position:absolute;left:4636;top:6524;width:349;height:2" coordorigin="4636,6524" coordsize="349,0" path="m4636,6524l4985,6524e" filled="f" stroked="t" strokeweight=".477497pt" strokecolor="#383838">
                <v:path arrowok="t"/>
              </v:shape>
            </v:group>
            <v:group style="position:absolute;left:4870;top:6526;width:1070;height:2" coordorigin="4870,6526" coordsize="1070,2">
              <v:shape style="position:absolute;left:4870;top:6526;width:1070;height:2" coordorigin="4870,6526" coordsize="1070,0" path="m4870,6526l5940,6526e" filled="f" stroked="t" strokeweight=".954994pt" strokecolor="#646464">
                <v:path arrowok="t"/>
              </v:shape>
            </v:group>
            <v:group style="position:absolute;left:5883;top:6529;width:587;height:2" coordorigin="5883,6529" coordsize="587,2">
              <v:shape style="position:absolute;left:5883;top:6529;width:587;height:2" coordorigin="5883,6529" coordsize="587,0" path="m5883,6529l6470,6529e" filled="f" stroked="t" strokeweight=".477497pt" strokecolor="#2F2F2F">
                <v:path arrowok="t"/>
              </v:shape>
            </v:group>
            <v:group style="position:absolute;left:6413;top:6526;width:2999;height:2" coordorigin="6413,6526" coordsize="2999,2">
              <v:shape style="position:absolute;left:6413;top:6526;width:2999;height:2" coordorigin="6413,6526" coordsize="2999,0" path="m6413,6526l9411,6526e" filled="f" stroked="t" strokeweight=".716246pt" strokecolor="#5B5B5B">
                <v:path arrowok="t"/>
              </v:shape>
            </v:group>
            <v:group style="position:absolute;left:9354;top:6524;width:778;height:2" coordorigin="9354,6524" coordsize="778,2">
              <v:shape style="position:absolute;left:9354;top:6524;width:778;height:2" coordorigin="9354,6524" coordsize="778,0" path="m9354,6524l10132,6524e" filled="f" stroked="t" strokeweight=".477497pt" strokecolor="#383838">
                <v:path arrowok="t"/>
              </v:shape>
            </v:group>
            <v:group style="position:absolute;left:10075;top:6524;width:1471;height:2" coordorigin="10075,6524" coordsize="1471,2">
              <v:shape style="position:absolute;left:10075;top:6524;width:1471;height:2" coordorigin="10075,6524" coordsize="1471,0" path="m10075,6524l11546,6524e" filled="f" stroked="t" strokeweight=".954994pt" strokecolor="#6B6B6B">
                <v:path arrowok="t"/>
              </v:shape>
            </v:group>
            <v:group style="position:absolute;left:377;top:6763;width:1452;height:2" coordorigin="377,6763" coordsize="1452,2">
              <v:shape style="position:absolute;left:377;top:6763;width:1452;height:2" coordorigin="377,6763" coordsize="1452,0" path="m377,6763l1829,6763e" filled="f" stroked="t" strokeweight=".954994pt" strokecolor="#5B5B5B">
                <v:path arrowok="t"/>
              </v:shape>
            </v:group>
            <v:group style="position:absolute;left:1714;top:6763;width:626;height:2" coordorigin="1714,6763" coordsize="626,2">
              <v:shape style="position:absolute;left:1714;top:6763;width:626;height:2" coordorigin="1714,6763" coordsize="626,0" path="m1714,6763l2340,6763e" filled="f" stroked="t" strokeweight=".477497pt" strokecolor="#484848">
                <v:path arrowok="t"/>
              </v:shape>
            </v:group>
            <v:group style="position:absolute;left:2268;top:6766;width:3672;height:2" coordorigin="2268,6766" coordsize="3672,2">
              <v:shape style="position:absolute;left:2268;top:6766;width:3672;height:2" coordorigin="2268,6766" coordsize="3672,0" path="m2268,6766l5940,6766e" filled="f" stroked="t" strokeweight=".954994pt" strokecolor="#5B5B5B">
                <v:path arrowok="t"/>
              </v:shape>
            </v:group>
            <v:group style="position:absolute;left:5883;top:6768;width:587;height:2" coordorigin="5883,6768" coordsize="587,2">
              <v:shape style="position:absolute;left:5883;top:6768;width:587;height:2" coordorigin="5883,6768" coordsize="587,0" path="m5883,6768l6470,6768e" filled="f" stroked="t" strokeweight=".477497pt" strokecolor="#2F2F2F">
                <v:path arrowok="t"/>
              </v:shape>
            </v:group>
            <v:group style="position:absolute;left:6413;top:6768;width:444;height:2" coordorigin="6413,6768" coordsize="444,2">
              <v:shape style="position:absolute;left:6413;top:6768;width:444;height:2" coordorigin="6413,6768" coordsize="444,0" path="m6413,6768l6857,6768e" filled="f" stroked="t" strokeweight=".477497pt" strokecolor="#444444">
                <v:path arrowok="t"/>
              </v:shape>
            </v:group>
            <v:group style="position:absolute;left:6723;top:6766;width:1709;height:2" coordorigin="6723,6766" coordsize="1709,2">
              <v:shape style="position:absolute;left:6723;top:6766;width:1709;height:2" coordorigin="6723,6766" coordsize="1709,0" path="m6723,6766l8433,6766e" filled="f" stroked="t" strokeweight=".954994pt" strokecolor="#606060">
                <v:path arrowok="t"/>
              </v:shape>
            </v:group>
            <v:group style="position:absolute;left:8222;top:6763;width:435;height:2" coordorigin="8222,6763" coordsize="435,2">
              <v:shape style="position:absolute;left:8222;top:6763;width:435;height:2" coordorigin="8222,6763" coordsize="435,0" path="m8222,6763l8657,6763e" filled="f" stroked="t" strokeweight=".716246pt" strokecolor="#484848">
                <v:path arrowok="t"/>
              </v:shape>
            </v:group>
            <v:group style="position:absolute;left:8600;top:6768;width:578;height:2" coordorigin="8600,6768" coordsize="578,2">
              <v:shape style="position:absolute;left:8600;top:6768;width:578;height:2" coordorigin="8600,6768" coordsize="578,0" path="m8600,6768l9177,6768e" filled="f" stroked="t" strokeweight=".477497pt" strokecolor="#3F3F3F">
                <v:path arrowok="t"/>
              </v:shape>
            </v:group>
            <v:group style="position:absolute;left:9096;top:6766;width:2450;height:2" coordorigin="9096,6766" coordsize="2450,2">
              <v:shape style="position:absolute;left:9096;top:6766;width:2450;height:2" coordorigin="9096,6766" coordsize="2450,0" path="m9096,6766l11546,6766e" filled="f" stroked="t" strokeweight=".954994pt" strokecolor="#676767">
                <v:path arrowok="t"/>
              </v:shape>
            </v:group>
            <v:group style="position:absolute;left:11536;top:6586;width:2;height:1402" coordorigin="11536,6586" coordsize="2,1402">
              <v:shape style="position:absolute;left:11536;top:6586;width:2;height:1402" coordorigin="11536,6586" coordsize="0,1402" path="m11536,7988l11536,6586e" filled="f" stroked="t" strokeweight=".954994pt" strokecolor="#6B6B6B">
                <v:path arrowok="t"/>
              </v:shape>
            </v:group>
            <v:group style="position:absolute;left:382;top:7235;width:817;height:2" coordorigin="382,7235" coordsize="817,2">
              <v:shape style="position:absolute;left:382;top:7235;width:817;height:2" coordorigin="382,7235" coordsize="817,0" path="m382,7235l1199,7235e" filled="f" stroked="t" strokeweight=".477497pt" strokecolor="#4F4F4F">
                <v:path arrowok="t"/>
              </v:shape>
            </v:group>
            <v:group style="position:absolute;left:1141;top:7242;width:630;height:2" coordorigin="1141,7242" coordsize="630,2">
              <v:shape style="position:absolute;left:1141;top:7242;width:630;height:2" coordorigin="1141,7242" coordsize="630,0" path="m1141,7242l1772,7242e" filled="f" stroked="t" strokeweight=".716246pt" strokecolor="#545454">
                <v:path arrowok="t"/>
              </v:shape>
            </v:group>
            <v:group style="position:absolute;left:1552;top:7237;width:922;height:2" coordorigin="1552,7237" coordsize="922,2">
              <v:shape style="position:absolute;left:1552;top:7237;width:922;height:2" coordorigin="1552,7237" coordsize="922,0" path="m1552,7237l2473,7237e" filled="f" stroked="t" strokeweight=".954994pt" strokecolor="#676767">
                <v:path arrowok="t"/>
              </v:shape>
            </v:group>
            <v:group style="position:absolute;left:2349;top:7242;width:602;height:2" coordorigin="2349,7242" coordsize="602,2">
              <v:shape style="position:absolute;left:2349;top:7242;width:602;height:2" coordorigin="2349,7242" coordsize="602,0" path="m2349,7242l2951,7242e" filled="f" stroked="t" strokeweight=".477497pt" strokecolor="#3F3F3F">
                <v:path arrowok="t"/>
              </v:shape>
            </v:group>
            <v:group style="position:absolute;left:2894;top:7239;width:1867;height:2" coordorigin="2894,7239" coordsize="1867,2">
              <v:shape style="position:absolute;left:2894;top:7239;width:1867;height:2" coordorigin="2894,7239" coordsize="1867,0" path="m2894,7239l4761,7239e" filled="f" stroked="t" strokeweight=".716246pt" strokecolor="#606060">
                <v:path arrowok="t"/>
              </v:shape>
            </v:group>
            <v:group style="position:absolute;left:4636;top:7237;width:339;height:2" coordorigin="4636,7237" coordsize="339,2">
              <v:shape style="position:absolute;left:4636;top:7237;width:339;height:2" coordorigin="4636,7237" coordsize="339,0" path="m4636,7237l4976,7237e" filled="f" stroked="t" strokeweight=".716246pt" strokecolor="#444444">
                <v:path arrowok="t"/>
              </v:shape>
            </v:group>
            <v:group style="position:absolute;left:4918;top:7242;width:530;height:2" coordorigin="4918,7242" coordsize="530,2">
              <v:shape style="position:absolute;left:4918;top:7242;width:530;height:2" coordorigin="4918,7242" coordsize="530,0" path="m4918,7242l5448,7242e" filled="f" stroked="t" strokeweight=".477497pt" strokecolor="#3B3B3B">
                <v:path arrowok="t"/>
              </v:shape>
            </v:group>
            <v:group style="position:absolute;left:5391;top:7239;width:1743;height:2" coordorigin="5391,7239" coordsize="1743,2">
              <v:shape style="position:absolute;left:5391;top:7239;width:1743;height:2" coordorigin="5391,7239" coordsize="1743,0" path="m5391,7239l7134,7239e" filled="f" stroked="t" strokeweight=".954994pt" strokecolor="#646464">
                <v:path arrowok="t"/>
              </v:shape>
            </v:group>
            <v:group style="position:absolute;left:6952;top:7237;width:473;height:2" coordorigin="6952,7237" coordsize="473,2">
              <v:shape style="position:absolute;left:6952;top:7237;width:473;height:2" coordorigin="6952,7237" coordsize="473,0" path="m6952,7237l7425,7237e" filled="f" stroked="t" strokeweight=".716246pt" strokecolor="#4B4B4B">
                <v:path arrowok="t"/>
              </v:shape>
            </v:group>
            <v:group style="position:absolute;left:7368;top:7242;width:501;height:2" coordorigin="7368,7242" coordsize="501,2">
              <v:shape style="position:absolute;left:7368;top:7242;width:501;height:2" coordorigin="7368,7242" coordsize="501,0" path="m7368,7242l7869,7242e" filled="f" stroked="t" strokeweight=".477497pt" strokecolor="#383838">
                <v:path arrowok="t"/>
              </v:shape>
            </v:group>
            <v:group style="position:absolute;left:7812;top:7239;width:1719;height:2" coordorigin="7812,7239" coordsize="1719,2">
              <v:shape style="position:absolute;left:7812;top:7239;width:1719;height:2" coordorigin="7812,7239" coordsize="1719,0" path="m7812,7239l9531,7239e" filled="f" stroked="t" strokeweight=".954994pt" strokecolor="#5B5B5B">
                <v:path arrowok="t"/>
              </v:shape>
            </v:group>
            <v:group style="position:absolute;left:9354;top:7239;width:2192;height:2" coordorigin="9354,7239" coordsize="2192,2">
              <v:shape style="position:absolute;left:9354;top:7239;width:2192;height:2" coordorigin="9354,7239" coordsize="2192,0" path="m9354,7239l11546,7239e" filled="f" stroked="t" strokeweight=".477497pt" strokecolor="#444444">
                <v:path arrowok="t"/>
              </v:shape>
            </v:group>
            <v:group style="position:absolute;left:387;top:7194;width:2;height:565" coordorigin="387,7194" coordsize="2,565">
              <v:shape style="position:absolute;left:387;top:7194;width:2;height:565" coordorigin="387,7194" coordsize="0,565" path="m387,7759l387,7194e" filled="f" stroked="t" strokeweight=".477497pt" strokecolor="#282828">
                <v:path arrowok="t"/>
              </v:shape>
            </v:group>
            <v:group style="position:absolute;left:4961;top:7237;width:2;height:737" coordorigin="4961,7237" coordsize="2,737">
              <v:shape style="position:absolute;left:4961;top:7237;width:2;height:737" coordorigin="4961,7237" coordsize="0,737" path="m4961,7974l4961,7237e" filled="f" stroked="t" strokeweight=".477497pt" strokecolor="#3B3B3B">
                <v:path arrowok="t"/>
              </v:shape>
            </v:group>
            <v:group style="position:absolute;left:4956;top:7481;width:6585;height:2" coordorigin="4956,7481" coordsize="6585,2">
              <v:shape style="position:absolute;left:4956;top:7481;width:6585;height:2" coordorigin="4956,7481" coordsize="6585,0" path="m4956,7481l11541,7481e" filled="f" stroked="t" strokeweight=".716246pt" strokecolor="#575757">
                <v:path arrowok="t"/>
              </v:shape>
            </v:group>
            <v:group style="position:absolute;left:9120;top:7481;width:1012;height:2" coordorigin="9120,7481" coordsize="1012,2">
              <v:shape style="position:absolute;left:9120;top:7481;width:1012;height:2" coordorigin="9120,7481" coordsize="1012,0" path="m9120,7481l10132,7481e" filled="f" stroked="t" strokeweight=".477497pt" strokecolor="#343434">
                <v:path arrowok="t"/>
              </v:shape>
            </v:group>
            <v:group style="position:absolute;left:2306;top:7443;width:2;height:316" coordorigin="2306,7443" coordsize="2,316">
              <v:shape style="position:absolute;left:2306;top:7443;width:2;height:316" coordorigin="2306,7443" coordsize="0,316" path="m2306,7759l2306,7443e" filled="f" stroked="t" strokeweight=".477497pt" strokecolor="#2F2F2F">
                <v:path arrowok="t"/>
              </v:shape>
            </v:group>
            <v:group style="position:absolute;left:4956;top:7723;width:6585;height:2" coordorigin="4956,7723" coordsize="6585,2">
              <v:shape style="position:absolute;left:4956;top:7723;width:6585;height:2" coordorigin="4956,7723" coordsize="6585,0" path="m4956,7723l11541,7723e" filled="f" stroked="t" strokeweight=".716246pt" strokecolor="#606060">
                <v:path arrowok="t"/>
              </v:shape>
            </v:group>
            <v:group style="position:absolute;left:372;top:7962;width:3023;height:2" coordorigin="372,7962" coordsize="3023,2">
              <v:shape style="position:absolute;left:372;top:7962;width:3023;height:2" coordorigin="372,7962" coordsize="3023,0" path="m372,7962l3395,7962e" filled="f" stroked="t" strokeweight=".954994pt" strokecolor="#5B5B5B">
                <v:path arrowok="t"/>
              </v:shape>
            </v:group>
            <v:group style="position:absolute;left:387;top:6174;width:2;height:4394" coordorigin="387,6174" coordsize="2,4394">
              <v:shape style="position:absolute;left:387;top:6174;width:2;height:4394" coordorigin="387,6174" coordsize="0,4394" path="m387,10568l387,6174e" filled="f" stroked="t" strokeweight=".716246pt" strokecolor="#545454">
                <v:path arrowok="t"/>
              </v:shape>
            </v:group>
            <v:group style="position:absolute;left:2306;top:7701;width:2;height:2173" coordorigin="2306,7701" coordsize="2,2173">
              <v:shape style="position:absolute;left:2306;top:7701;width:2;height:2173" coordorigin="2306,7701" coordsize="0,2173" path="m2306,9874l2306,7701e" filled="f" stroked="t" strokeweight=".954994pt" strokecolor="#646464">
                <v:path arrowok="t"/>
              </v:shape>
            </v:group>
            <v:group style="position:absolute;left:3338;top:7964;width:821;height:2" coordorigin="3338,7964" coordsize="821,2">
              <v:shape style="position:absolute;left:3338;top:7964;width:821;height:2" coordorigin="3338,7964" coordsize="821,0" path="m3338,7964l4159,7964e" filled="f" stroked="t" strokeweight=".477497pt" strokecolor="#2B2B2B">
                <v:path arrowok="t"/>
              </v:shape>
            </v:group>
            <v:group style="position:absolute;left:4102;top:7964;width:1647;height:2" coordorigin="4102,7964" coordsize="1647,2">
              <v:shape style="position:absolute;left:4102;top:7964;width:1647;height:2" coordorigin="4102,7964" coordsize="1647,0" path="m4102,7964l5749,7964e" filled="f" stroked="t" strokeweight=".716246pt" strokecolor="#5B5B5B">
                <v:path arrowok="t"/>
              </v:shape>
            </v:group>
            <v:group style="position:absolute;left:5692;top:7964;width:778;height:2" coordorigin="5692,7964" coordsize="778,2">
              <v:shape style="position:absolute;left:5692;top:7964;width:778;height:2" coordorigin="5692,7964" coordsize="778,0" path="m5692,7964l6470,7964e" filled="f" stroked="t" strokeweight=".477497pt" strokecolor="#343434">
                <v:path arrowok="t"/>
              </v:shape>
            </v:group>
            <v:group style="position:absolute;left:6413;top:7964;width:5128;height:2" coordorigin="6413,7964" coordsize="5128,2">
              <v:shape style="position:absolute;left:6413;top:7964;width:5128;height:2" coordorigin="6413,7964" coordsize="5128,0" path="m6413,7964l11541,7964e" filled="f" stroked="t" strokeweight=".716246pt" strokecolor="#606060">
                <v:path arrowok="t"/>
              </v:shape>
            </v:group>
            <v:group style="position:absolute;left:387;top:7783;width:2;height:483" coordorigin="387,7783" coordsize="2,483">
              <v:shape style="position:absolute;left:387;top:7783;width:2;height:483" coordorigin="387,7783" coordsize="0,483" path="m387,8266l387,7783e" filled="f" stroked="t" strokeweight=".954994pt" strokecolor="#676767">
                <v:path arrowok="t"/>
              </v:shape>
            </v:group>
            <v:group style="position:absolute;left:11536;top:7917;width:2;height:1019" coordorigin="11536,7917" coordsize="2,1019">
              <v:shape style="position:absolute;left:11536;top:7917;width:2;height:1019" coordorigin="11536,7917" coordsize="0,1019" path="m11536,8936l11536,7917e" filled="f" stroked="t" strokeweight=".477497pt" strokecolor="#4B4B4B">
                <v:path arrowok="t"/>
              </v:shape>
            </v:group>
            <v:group style="position:absolute;left:377;top:8429;width:1456;height:2" coordorigin="377,8429" coordsize="1456,2">
              <v:shape style="position:absolute;left:377;top:8429;width:1456;height:2" coordorigin="377,8429" coordsize="1456,0" path="m377,8429l1834,8429e" filled="f" stroked="t" strokeweight=".716246pt" strokecolor="#5B5B5B">
                <v:path arrowok="t"/>
              </v:shape>
            </v:group>
            <v:group style="position:absolute;left:1714;top:8429;width:692;height:2" coordorigin="1714,8429" coordsize="692,2">
              <v:shape style="position:absolute;left:1714;top:8429;width:692;height:2" coordorigin="1714,8429" coordsize="692,0" path="m1714,8429l2407,8429e" filled="f" stroked="t" strokeweight=".477497pt" strokecolor="#444444">
                <v:path arrowok="t"/>
              </v:shape>
            </v:group>
            <v:group style="position:absolute;left:2349;top:8431;width:9192;height:2" coordorigin="2349,8431" coordsize="9192,2">
              <v:shape style="position:absolute;left:2349;top:8431;width:9192;height:2" coordorigin="2349,8431" coordsize="9192,0" path="m2349,8431l11541,8431e" filled="f" stroked="t" strokeweight=".716246pt" strokecolor="#606060">
                <v:path arrowok="t"/>
              </v:shape>
            </v:group>
            <v:group style="position:absolute;left:3882;top:8434;width:277;height:2" coordorigin="3882,8434" coordsize="277,2">
              <v:shape style="position:absolute;left:3882;top:8434;width:277;height:2" coordorigin="3882,8434" coordsize="277,0" path="m3882,8434l4159,8434e" filled="f" stroked="t" strokeweight=".477497pt" strokecolor="#3B3B3B">
                <v:path arrowok="t"/>
              </v:shape>
            </v:group>
            <v:group style="position:absolute;left:5692;top:8434;width:778;height:2" coordorigin="5692,8434" coordsize="778,2">
              <v:shape style="position:absolute;left:5692;top:8434;width:778;height:2" coordorigin="5692,8434" coordsize="778,0" path="m5692,8434l6470,8434e" filled="f" stroked="t" strokeweight=".477497pt" strokecolor="#343434">
                <v:path arrowok="t"/>
              </v:shape>
            </v:group>
            <v:group style="position:absolute;left:6413;top:8434;width:444;height:2" coordorigin="6413,8434" coordsize="444,2">
              <v:shape style="position:absolute;left:6413;top:8434;width:444;height:2" coordorigin="6413,8434" coordsize="444,0" path="m6413,8434l6857,8434e" filled="f" stroked="t" strokeweight=".477497pt" strokecolor="#4F4F4F">
                <v:path arrowok="t"/>
              </v:shape>
            </v:group>
            <v:group style="position:absolute;left:8222;top:8434;width:955;height:2" coordorigin="8222,8434" coordsize="955,2">
              <v:shape style="position:absolute;left:8222;top:8434;width:955;height:2" coordorigin="8222,8434" coordsize="955,0" path="m8222,8434l9177,8434e" filled="f" stroked="t" strokeweight=".477497pt" strokecolor="#383838">
                <v:path arrowok="t"/>
              </v:shape>
            </v:group>
            <v:group style="position:absolute;left:377;top:9128;width:888;height:2" coordorigin="377,9128" coordsize="888,2">
              <v:shape style="position:absolute;left:377;top:9128;width:888;height:2" coordorigin="377,9128" coordsize="888,0" path="m377,9128l1265,9128e" filled="f" stroked="t" strokeweight=".954994pt" strokecolor="#646464">
                <v:path arrowok="t"/>
              </v:shape>
            </v:group>
            <v:group style="position:absolute;left:1141;top:9132;width:630;height:2" coordorigin="1141,9132" coordsize="630,2">
              <v:shape style="position:absolute;left:1141;top:9132;width:630;height:2" coordorigin="1141,9132" coordsize="630,0" path="m1141,9132l1772,9132e" filled="f" stroked="t" strokeweight=".477497pt" strokecolor="#444444">
                <v:path arrowok="t"/>
              </v:shape>
            </v:group>
            <v:group style="position:absolute;left:1714;top:9130;width:9832;height:2" coordorigin="1714,9130" coordsize="9832,2">
              <v:shape style="position:absolute;left:1714;top:9130;width:9832;height:2" coordorigin="1714,9130" coordsize="9832,0" path="m1714,9130l11546,9130e" filled="f" stroked="t" strokeweight=".716246pt" strokecolor="#5B5B5B">
                <v:path arrowok="t"/>
              </v:shape>
            </v:group>
            <v:group style="position:absolute;left:11541;top:8879;width:2;height:1704" coordorigin="11541,8879" coordsize="2,1704">
              <v:shape style="position:absolute;left:11541;top:8879;width:2;height:1704" coordorigin="11541,8879" coordsize="0,1704" path="m11541,10583l11541,8879e" filled="f" stroked="t" strokeweight=".477497pt" strokecolor="#575757">
                <v:path arrowok="t"/>
              </v:shape>
            </v:group>
            <v:group style="position:absolute;left:382;top:9374;width:4594;height:2" coordorigin="382,9374" coordsize="4594,2">
              <v:shape style="position:absolute;left:382;top:9374;width:4594;height:2" coordorigin="382,9374" coordsize="4594,0" path="m382,9374l4976,9374e" filled="f" stroked="t" strokeweight=".716246pt" strokecolor="#606060">
                <v:path arrowok="t"/>
              </v:shape>
            </v:group>
            <v:group style="position:absolute;left:2373;top:9123;width:2;height:258" coordorigin="2373,9123" coordsize="2,258">
              <v:shape style="position:absolute;left:2373;top:9123;width:2;height:258" coordorigin="2373,9123" coordsize="0,258" path="m2373,9381l2373,9123e" filled="f" stroked="t" strokeweight="1.67124pt" strokecolor="#545454">
                <v:path arrowok="t"/>
              </v:shape>
            </v:group>
            <v:group style="position:absolute;left:4918;top:9374;width:1022;height:2" coordorigin="4918,9374" coordsize="1022,2">
              <v:shape style="position:absolute;left:4918;top:9374;width:1022;height:2" coordorigin="4918,9374" coordsize="1022,0" path="m4918,9374l5940,9374e" filled="f" stroked="t" strokeweight=".477497pt" strokecolor="#4B4B4B">
                <v:path arrowok="t"/>
              </v:shape>
            </v:group>
            <v:group style="position:absolute;left:5883;top:9374;width:2015;height:2" coordorigin="5883,9374" coordsize="2015,2">
              <v:shape style="position:absolute;left:5883;top:9374;width:2015;height:2" coordorigin="5883,9374" coordsize="2015,0" path="m5883,9374l7898,9374e" filled="f" stroked="t" strokeweight=".716246pt" strokecolor="#606060">
                <v:path arrowok="t"/>
              </v:shape>
            </v:group>
            <v:group style="position:absolute;left:7812;top:9372;width:468;height:2" coordorigin="7812,9372" coordsize="468,2">
              <v:shape style="position:absolute;left:7812;top:9372;width:468;height:2" coordorigin="7812,9372" coordsize="468,0" path="m7812,9372l8280,9372e" filled="f" stroked="t" strokeweight=".477497pt" strokecolor="#545454">
                <v:path arrowok="t"/>
              </v:shape>
            </v:group>
            <v:group style="position:absolute;left:8222;top:9374;width:2158;height:2" coordorigin="8222,9374" coordsize="2158,2">
              <v:shape style="position:absolute;left:8222;top:9374;width:2158;height:2" coordorigin="8222,9374" coordsize="2158,0" path="m8222,9374l10381,9374e" filled="f" stroked="t" strokeweight=".954994pt" strokecolor="#646464">
                <v:path arrowok="t"/>
              </v:shape>
            </v:group>
            <v:group style="position:absolute;left:10075;top:9372;width:1471;height:2" coordorigin="10075,9372" coordsize="1471,2">
              <v:shape style="position:absolute;left:10075;top:9372;width:1471;height:2" coordorigin="10075,9372" coordsize="1471,0" path="m10075,9372l11546,9372e" filled="f" stroked="t" strokeweight=".477497pt" strokecolor="#545454">
                <v:path arrowok="t"/>
              </v:shape>
            </v:group>
            <v:group style="position:absolute;left:382;top:9611;width:2808;height:2" coordorigin="382,9611" coordsize="2808,2">
              <v:shape style="position:absolute;left:382;top:9611;width:2808;height:2" coordorigin="382,9611" coordsize="2808,0" path="m382,9611l3190,9611e" filled="f" stroked="t" strokeweight=".716246pt" strokecolor="#606060">
                <v:path arrowok="t"/>
              </v:shape>
            </v:group>
            <v:group style="position:absolute;left:3118;top:9611;width:821;height:2" coordorigin="3118,9611" coordsize="821,2">
              <v:shape style="position:absolute;left:3118;top:9611;width:821;height:2" coordorigin="3118,9611" coordsize="821,0" path="m3118,9611l3939,9611e" filled="f" stroked="t" strokeweight=".477497pt" strokecolor="#3F3F3F">
                <v:path arrowok="t"/>
              </v:shape>
            </v:group>
            <v:group style="position:absolute;left:3853;top:9613;width:1122;height:2" coordorigin="3853,9613" coordsize="1122,2">
              <v:shape style="position:absolute;left:3853;top:9613;width:1122;height:2" coordorigin="3853,9613" coordsize="1122,0" path="m3853,9613l4976,9613e" filled="f" stroked="t" strokeweight=".954994pt" strokecolor="#676767">
                <v:path arrowok="t"/>
              </v:shape>
            </v:group>
            <v:group style="position:absolute;left:4918;top:9616;width:530;height:2" coordorigin="4918,9616" coordsize="530,2">
              <v:shape style="position:absolute;left:4918;top:9616;width:530;height:2" coordorigin="4918,9616" coordsize="530,0" path="m4918,9616l5448,9616e" filled="f" stroked="t" strokeweight=".477497pt" strokecolor="#3F3F3F">
                <v:path arrowok="t"/>
              </v:shape>
            </v:group>
            <v:group style="position:absolute;left:5391;top:9613;width:2550;height:2" coordorigin="5391,9613" coordsize="2550,2">
              <v:shape style="position:absolute;left:5391;top:9613;width:2550;height:2" coordorigin="5391,9613" coordsize="2550,0" path="m5391,9613l7941,9613e" filled="f" stroked="t" strokeweight=".716246pt" strokecolor="#606060">
                <v:path arrowok="t"/>
              </v:shape>
            </v:group>
            <v:group style="position:absolute;left:7812;top:9611;width:468;height:2" coordorigin="7812,9611" coordsize="468,2">
              <v:shape style="position:absolute;left:7812;top:9611;width:468;height:2" coordorigin="7812,9611" coordsize="468,0" path="m7812,9611l8280,9611e" filled="f" stroked="t" strokeweight=".477497pt" strokecolor="#4B4B4B">
                <v:path arrowok="t"/>
              </v:shape>
            </v:group>
            <v:group style="position:absolute;left:8222;top:9611;width:435;height:2" coordorigin="8222,9611" coordsize="435,2">
              <v:shape style="position:absolute;left:8222;top:9611;width:435;height:2" coordorigin="8222,9611" coordsize="435,0" path="m8222,9611l8657,9611e" filled="f" stroked="t" strokeweight=".477497pt" strokecolor="#282828">
                <v:path arrowok="t"/>
              </v:shape>
            </v:group>
            <v:group style="position:absolute;left:8600;top:9613;width:1757;height:2" coordorigin="8600,9613" coordsize="1757,2">
              <v:shape style="position:absolute;left:8600;top:9613;width:1757;height:2" coordorigin="8600,9613" coordsize="1757,0" path="m8600,9613l10357,9613e" filled="f" stroked="t" strokeweight=".954994pt" strokecolor="#646464">
                <v:path arrowok="t"/>
              </v:shape>
            </v:group>
            <v:group style="position:absolute;left:10075;top:9611;width:1471;height:2" coordorigin="10075,9611" coordsize="1471,2">
              <v:shape style="position:absolute;left:10075;top:9611;width:1471;height:2" coordorigin="10075,9611" coordsize="1471,0" path="m10075,9611l11546,9611e" filled="f" stroked="t" strokeweight=".477497pt" strokecolor="#545454">
                <v:path arrowok="t"/>
              </v:shape>
            </v:group>
            <v:group style="position:absolute;left:392;top:9563;width:2;height:2216" coordorigin="392,9563" coordsize="2,2216">
              <v:shape style="position:absolute;left:392;top:9563;width:2;height:2216" coordorigin="392,9563" coordsize="0,2216" path="m392,11779l392,9563e" filled="f" stroked="t" strokeweight=".477497pt" strokecolor="#3B3B3B">
                <v:path arrowok="t"/>
              </v:shape>
            </v:group>
            <v:group style="position:absolute;left:382;top:10082;width:11135;height:2" coordorigin="382,10082" coordsize="11135,2">
              <v:shape style="position:absolute;left:382;top:10082;width:11135;height:2" coordorigin="382,10082" coordsize="11135,0" path="m382,10082l11517,10082e" filled="f" stroked="t" strokeweight=".716246pt" strokecolor="#5B5B5B">
                <v:path arrowok="t"/>
              </v:shape>
            </v:group>
            <v:group style="position:absolute;left:4918;top:10085;width:530;height:2" coordorigin="4918,10085" coordsize="530,2">
              <v:shape style="position:absolute;left:4918;top:10085;width:530;height:2" coordorigin="4918,10085" coordsize="530,0" path="m4918,10085l5448,10085e" filled="f" stroked="t" strokeweight=".477497pt" strokecolor="#3B3B3B">
                <v:path arrowok="t"/>
              </v:shape>
            </v:group>
            <v:group style="position:absolute;left:5692;top:10080;width:248;height:2" coordorigin="5692,10080" coordsize="248,2">
              <v:shape style="position:absolute;left:5692;top:10080;width:248;height:2" coordorigin="5692,10080" coordsize="248,0" path="m5692,10080l5940,10080e" filled="f" stroked="t" strokeweight=".477497pt" strokecolor="#3B3B3B">
                <v:path arrowok="t"/>
              </v:shape>
            </v:group>
            <v:group style="position:absolute;left:6952;top:10082;width:1327;height:2" coordorigin="6952,10082" coordsize="1327,2">
              <v:shape style="position:absolute;left:6952;top:10082;width:1327;height:2" coordorigin="6952,10082" coordsize="1327,0" path="m6952,10082l8280,10082e" filled="f" stroked="t" strokeweight=".477497pt" strokecolor="#484848">
                <v:path arrowok="t"/>
              </v:shape>
            </v:group>
            <v:group style="position:absolute;left:8222;top:10080;width:435;height:2" coordorigin="8222,10080" coordsize="435,2">
              <v:shape style="position:absolute;left:8222;top:10080;width:435;height:2" coordorigin="8222,10080" coordsize="435,0" path="m8222,10080l8657,10080e" filled="f" stroked="t" strokeweight=".477497pt" strokecolor="#2B2B2B">
                <v:path arrowok="t"/>
              </v:shape>
            </v:group>
            <v:group style="position:absolute;left:8600;top:10080;width:578;height:2" coordorigin="8600,10080" coordsize="578,2">
              <v:shape style="position:absolute;left:8600;top:10080;width:578;height:2" coordorigin="8600,10080" coordsize="578,0" path="m8600,10080l9177,10080e" filled="f" stroked="t" strokeweight=".477497pt" strokecolor="#484848">
                <v:path arrowok="t"/>
              </v:shape>
            </v:group>
            <v:group style="position:absolute;left:10075;top:10080;width:1475;height:2" coordorigin="10075,10080" coordsize="1475,2">
              <v:shape style="position:absolute;left:10075;top:10080;width:1475;height:2" coordorigin="10075,10080" coordsize="1475,0" path="m10075,10080l11551,10080e" filled="f" stroked="t" strokeweight=".477497pt" strokecolor="#545454">
                <v:path arrowok="t"/>
              </v:shape>
            </v:group>
            <v:group style="position:absolute;left:382;top:10319;width:2330;height:2" coordorigin="382,10319" coordsize="2330,2">
              <v:shape style="position:absolute;left:382;top:10319;width:2330;height:2" coordorigin="382,10319" coordsize="2330,0" path="m382,10319l2712,10319e" filled="f" stroked="t" strokeweight=".716246pt" strokecolor="#606060">
                <v:path arrowok="t"/>
              </v:shape>
            </v:group>
            <v:group style="position:absolute;left:2268;top:10319;width:1671;height:2" coordorigin="2268,10319" coordsize="1671,2">
              <v:shape style="position:absolute;left:2268;top:10319;width:1671;height:2" coordorigin="2268,10319" coordsize="1671,0" path="m2268,10319l3939,10319e" filled="f" stroked="t" strokeweight=".477497pt" strokecolor="#4F4F4F">
                <v:path arrowok="t"/>
              </v:shape>
            </v:group>
            <v:group style="position:absolute;left:3710;top:10322;width:1084;height:2" coordorigin="3710,10322" coordsize="1084,2">
              <v:shape style="position:absolute;left:3710;top:10322;width:1084;height:2" coordorigin="3710,10322" coordsize="1084,0" path="m3710,10322l4794,10322e" filled="f" stroked="t" strokeweight=".954994pt" strokecolor="#676767">
                <v:path arrowok="t"/>
              </v:shape>
            </v:group>
            <v:group style="position:absolute;left:4636;top:10319;width:1113;height:2" coordorigin="4636,10319" coordsize="1113,2">
              <v:shape style="position:absolute;left:4636;top:10319;width:1113;height:2" coordorigin="4636,10319" coordsize="1113,0" path="m4636,10319l5749,10319e" filled="f" stroked="t" strokeweight=".477497pt" strokecolor="#484848">
                <v:path arrowok="t"/>
              </v:shape>
            </v:group>
            <v:group style="position:absolute;left:5692;top:10319;width:2211;height:2" coordorigin="5692,10319" coordsize="2211,2">
              <v:shape style="position:absolute;left:5692;top:10319;width:2211;height:2" coordorigin="5692,10319" coordsize="2211,0" path="m5692,10319l7903,10319e" filled="f" stroked="t" strokeweight=".716246pt" strokecolor="#606060">
                <v:path arrowok="t"/>
              </v:shape>
            </v:group>
            <v:group style="position:absolute;left:7812;top:10319;width:468;height:2" coordorigin="7812,10319" coordsize="468,2">
              <v:shape style="position:absolute;left:7812;top:10319;width:468;height:2" coordorigin="7812,10319" coordsize="468,0" path="m7812,10319l8280,10319e" filled="f" stroked="t" strokeweight=".477497pt" strokecolor="#4B4B4B">
                <v:path arrowok="t"/>
              </v:shape>
            </v:group>
            <v:group style="position:absolute;left:8222;top:10319;width:955;height:2" coordorigin="8222,10319" coordsize="955,2">
              <v:shape style="position:absolute;left:8222;top:10319;width:955;height:2" coordorigin="8222,10319" coordsize="955,0" path="m8222,10319l9177,10319e" filled="f" stroked="t" strokeweight=".477497pt" strokecolor="#383838">
                <v:path arrowok="t"/>
              </v:shape>
            </v:group>
            <v:group style="position:absolute;left:9120;top:10317;width:2430;height:2" coordorigin="9120,10317" coordsize="2430,2">
              <v:shape style="position:absolute;left:9120;top:10317;width:2430;height:2" coordorigin="9120,10317" coordsize="2430,0" path="m9120,10317l11551,10317e" filled="f" stroked="t" strokeweight=".954994pt" strokecolor="#707070">
                <v:path arrowok="t"/>
              </v:shape>
            </v:group>
            <v:group style="position:absolute;left:769;top:10554;width:439;height:2" coordorigin="769,10554" coordsize="439,2">
              <v:shape style="position:absolute;left:769;top:10554;width:439;height:2" coordorigin="769,10554" coordsize="439,0" path="m769,10554l1208,10554e" filled="f" stroked="t" strokeweight=".716246pt" strokecolor="#575757">
                <v:path arrowok="t"/>
              </v:shape>
            </v:group>
            <v:group style="position:absolute;left:1179;top:10315;width:2;height:1642" coordorigin="1179,10315" coordsize="2,1642">
              <v:shape style="position:absolute;left:1179;top:10315;width:2;height:1642" coordorigin="1179,10315" coordsize="0,1642" path="m1179,11956l1179,10315e" filled="f" stroked="t" strokeweight=".954994pt" strokecolor="#646464">
                <v:path arrowok="t"/>
              </v:shape>
            </v:group>
            <v:group style="position:absolute;left:1136;top:10559;width:645;height:2" coordorigin="1136,10559" coordsize="645,2">
              <v:shape style="position:absolute;left:1136;top:10559;width:645;height:2" coordorigin="1136,10559" coordsize="645,0" path="m1136,10559l1781,10559e" filled="f" stroked="t" strokeweight=".477497pt" strokecolor="#3F3F3F">
                <v:path arrowok="t"/>
              </v:shape>
            </v:group>
            <v:group style="position:absolute;left:1752;top:10310;width:2;height:1647" coordorigin="1752,10310" coordsize="2,1647">
              <v:shape style="position:absolute;left:1752;top:10310;width:2;height:1647" coordorigin="1752,10310" coordsize="0,1647" path="m1752,11956l1752,10310e" filled="f" stroked="t" strokeweight=".954994pt" strokecolor="#5B5B5B">
                <v:path arrowok="t"/>
              </v:shape>
            </v:group>
            <v:group style="position:absolute;left:1647;top:10559;width:855;height:2" coordorigin="1647,10559" coordsize="855,2">
              <v:shape style="position:absolute;left:1647;top:10559;width:855;height:2" coordorigin="1647,10559" coordsize="855,0" path="m1647,10559l2502,10559e" filled="f" stroked="t" strokeweight=".954994pt" strokecolor="#676767">
                <v:path arrowok="t"/>
              </v:shape>
            </v:group>
            <v:group style="position:absolute;left:2268;top:10561;width:3672;height:2" coordorigin="2268,10561" coordsize="3672,2">
              <v:shape style="position:absolute;left:2268;top:10561;width:3672;height:2" coordorigin="2268,10561" coordsize="3672,0" path="m2268,10561l5940,10561e" filled="f" stroked="t" strokeweight=".716246pt" strokecolor="#545454">
                <v:path arrowok="t"/>
              </v:shape>
            </v:group>
            <v:group style="position:absolute;left:5883;top:10559;width:587;height:2" coordorigin="5883,10559" coordsize="587,2">
              <v:shape style="position:absolute;left:5883;top:10559;width:587;height:2" coordorigin="5883,10559" coordsize="587,0" path="m5883,10559l6470,10559e" filled="f" stroked="t" strokeweight=".477497pt" strokecolor="#2F2F2F">
                <v:path arrowok="t"/>
              </v:shape>
            </v:group>
            <v:group style="position:absolute;left:6413;top:10561;width:1867;height:2" coordorigin="6413,10561" coordsize="1867,2">
              <v:shape style="position:absolute;left:6413;top:10561;width:1867;height:2" coordorigin="6413,10561" coordsize="1867,0" path="m6413,10561l8280,10561e" filled="f" stroked="t" strokeweight=".954994pt" strokecolor="#676767">
                <v:path arrowok="t"/>
              </v:shape>
            </v:group>
            <v:group style="position:absolute;left:7396;top:10300;width:2;height:742" coordorigin="7396,10300" coordsize="2,742">
              <v:shape style="position:absolute;left:7396;top:10300;width:2;height:742" coordorigin="7396,10300" coordsize="0,742" path="m7396,11042l7396,10300e" filled="f" stroked="t" strokeweight=".238749pt" strokecolor="#676767">
                <v:path arrowok="t"/>
              </v:shape>
            </v:group>
            <v:group style="position:absolute;left:8222;top:10559;width:435;height:2" coordorigin="8222,10559" coordsize="435,2">
              <v:shape style="position:absolute;left:8222;top:10559;width:435;height:2" coordorigin="8222,10559" coordsize="435,0" path="m8222,10559l8657,10559e" filled="f" stroked="t" strokeweight=".477497pt" strokecolor="#2F2F2F">
                <v:path arrowok="t"/>
              </v:shape>
            </v:group>
            <v:group style="position:absolute;left:8600;top:10556;width:2956;height:2" coordorigin="8600,10556" coordsize="2956,2">
              <v:shape style="position:absolute;left:8600;top:10556;width:2956;height:2" coordorigin="8600,10556" coordsize="2956,0" path="m8600,10556l11555,10556e" filled="f" stroked="t" strokeweight=".954994pt" strokecolor="#646464">
                <v:path arrowok="t"/>
              </v:shape>
            </v:group>
            <v:group style="position:absolute;left:11548;top:7735;width:2;height:6505" coordorigin="11548,7735" coordsize="2,6505">
              <v:shape style="position:absolute;left:11548;top:7735;width:2;height:6505" coordorigin="11548,7735" coordsize="0,6505" path="m11548,14239l11548,7735e" filled="f" stroked="t" strokeweight=".477497pt" strokecolor="#575757">
                <v:path arrowok="t"/>
              </v:shape>
            </v:group>
            <v:group style="position:absolute;left:392;top:10573;width:2;height:976" coordorigin="392,10573" coordsize="2,976">
              <v:shape style="position:absolute;left:392;top:10573;width:2;height:976" coordorigin="392,10573" coordsize="0,976" path="m392,11549l392,10573e" filled="f" stroked="t" strokeweight=".477497pt" strokecolor="#2F2F2F">
                <v:path arrowok="t"/>
              </v:shape>
            </v:group>
            <v:group style="position:absolute;left:2311;top:11013;width:2;height:536" coordorigin="2311,11013" coordsize="2,536">
              <v:shape style="position:absolute;left:2311;top:11013;width:2;height:536" coordorigin="2311,11013" coordsize="0,536" path="m2311,11549l2311,11013e" filled="f" stroked="t" strokeweight=".477497pt" strokecolor="#282828">
                <v:path arrowok="t"/>
              </v:shape>
            </v:group>
            <v:group style="position:absolute;left:7396;top:11042;width:2;height:3882" coordorigin="7396,11042" coordsize="2,3882">
              <v:shape style="position:absolute;left:7396;top:11042;width:2;height:3882" coordorigin="7396,11042" coordsize="0,3882" path="m7396,14924l7396,11042e" filled="f" stroked="t" strokeweight=".238749pt" strokecolor="#000000">
                <v:path arrowok="t"/>
              </v:shape>
            </v:group>
            <v:group style="position:absolute;left:392;top:11597;width:2;height:933" coordorigin="392,11597" coordsize="2,933">
              <v:shape style="position:absolute;left:392;top:11597;width:2;height:933" coordorigin="392,11597" coordsize="0,933" path="m392,12531l392,11597e" filled="f" stroked="t" strokeweight=".954994pt" strokecolor="#606060">
                <v:path arrowok="t"/>
              </v:shape>
            </v:group>
            <v:group style="position:absolute;left:1179;top:11899;width:2;height:756" coordorigin="1179,11899" coordsize="2,756">
              <v:shape style="position:absolute;left:1179;top:11899;width:2;height:756" coordorigin="1179,11899" coordsize="0,756" path="m1179,12655l1179,11899e" filled="f" stroked="t" strokeweight=".477497pt" strokecolor="#2B2B2B">
                <v:path arrowok="t"/>
              </v:shape>
            </v:group>
            <v:group style="position:absolute;left:1752;top:11899;width:2;height:670" coordorigin="1752,11899" coordsize="2,670">
              <v:shape style="position:absolute;left:1752;top:11899;width:2;height:670" coordorigin="1752,11899" coordsize="0,670" path="m1752,12569l1752,11899e" filled="f" stroked="t" strokeweight=".477497pt" strokecolor="#2B2B2B">
                <v:path arrowok="t"/>
              </v:shape>
            </v:group>
            <v:group style="position:absolute;left:2313;top:10377;width:2;height:4992" coordorigin="2313,10377" coordsize="2,4992">
              <v:shape style="position:absolute;left:2313;top:10377;width:2;height:4992" coordorigin="2313,10377" coordsize="0,4992" path="m2313,15369l2313,10377e" filled="f" stroked="t" strokeweight=".716246pt" strokecolor="#4B4B4B">
                <v:path arrowok="t"/>
              </v:shape>
            </v:group>
            <v:group style="position:absolute;left:368;top:12287;width:812;height:2" coordorigin="368,12287" coordsize="812,2">
              <v:shape style="position:absolute;left:368;top:12287;width:812;height:2" coordorigin="368,12287" coordsize="812,0" path="m368,12287l1179,12287e" filled="f" stroked="t" strokeweight=".238749pt" strokecolor="#444444">
                <v:path arrowok="t"/>
              </v:shape>
            </v:group>
            <v:group style="position:absolute;left:1165;top:12287;width:587;height:2" coordorigin="1165,12287" coordsize="587,2">
              <v:shape style="position:absolute;left:1165;top:12287;width:587;height:2" coordorigin="1165,12287" coordsize="587,0" path="m1165,12287l1752,12287e" filled="f" stroked="t" strokeweight=".238749pt" strokecolor="#1C1C1C">
                <v:path arrowok="t"/>
              </v:shape>
            </v:group>
            <v:group style="position:absolute;left:1738;top:12287;width:573;height:2" coordorigin="1738,12287" coordsize="573,2">
              <v:shape style="position:absolute;left:1738;top:12287;width:573;height:2" coordorigin="1738,12287" coordsize="573,0" path="m1738,12287l2311,12287e" filled="f" stroked="t" strokeweight=".238749pt" strokecolor="#444444">
                <v:path arrowok="t"/>
              </v:shape>
            </v:group>
            <v:group style="position:absolute;left:389;top:12421;width:2;height:627" coordorigin="389,12421" coordsize="2,627">
              <v:shape style="position:absolute;left:389;top:12421;width:2;height:627" coordorigin="389,12421" coordsize="0,627" path="m389,13048l389,12421e" filled="f" stroked="t" strokeweight=".716246pt" strokecolor="#4B4B4B">
                <v:path arrowok="t"/>
              </v:shape>
            </v:group>
            <v:group style="position:absolute;left:11548;top:12248;width:2;height:933" coordorigin="11548,12248" coordsize="2,933">
              <v:shape style="position:absolute;left:11548;top:12248;width:2;height:933" coordorigin="11548,12248" coordsize="0,933" path="m11548,13182l11548,12248e" filled="f" stroked="t" strokeweight=".954994pt" strokecolor="#747474">
                <v:path arrowok="t"/>
              </v:shape>
            </v:group>
            <v:group style="position:absolute;left:1752;top:12512;width:2;height:2441" coordorigin="1752,12512" coordsize="2,2441">
              <v:shape style="position:absolute;left:1752;top:12512;width:2;height:2441" coordorigin="1752,12512" coordsize="0,2441" path="m1752,14953l1752,12512e" filled="f" stroked="t" strokeweight=".954994pt" strokecolor="#646464">
                <v:path arrowok="t"/>
              </v:shape>
            </v:group>
            <v:group style="position:absolute;left:1179;top:12598;width:2;height:2810" coordorigin="1179,12598" coordsize="2,2810">
              <v:shape style="position:absolute;left:1179;top:12598;width:2;height:2810" coordorigin="1179,12598" coordsize="0,2810" path="m1179,15407l1179,12598e" filled="f" stroked="t" strokeweight=".954994pt" strokecolor="#646464">
                <v:path arrowok="t"/>
              </v:shape>
            </v:group>
            <v:group style="position:absolute;left:392;top:12990;width:2;height:1249" coordorigin="392,12990" coordsize="2,1249">
              <v:shape style="position:absolute;left:392;top:12990;width:2;height:1249" coordorigin="392,12990" coordsize="0,1249" path="m392,14239l392,12990e" filled="f" stroked="t" strokeweight=".477497pt" strokecolor="#343434">
                <v:path arrowok="t"/>
              </v:shape>
            </v:group>
            <v:group style="position:absolute;left:392;top:14144;width:2;height:1259" coordorigin="392,14144" coordsize="2,1259">
              <v:shape style="position:absolute;left:392;top:14144;width:2;height:1259" coordorigin="392,14144" coordsize="0,1259" path="m392,15402l392,14144e" filled="f" stroked="t" strokeweight=".954994pt" strokecolor="#5B5B5B">
                <v:path arrowok="t"/>
              </v:shape>
            </v:group>
            <v:group style="position:absolute;left:2316;top:14182;width:2;height:1221" coordorigin="2316,14182" coordsize="2,1221">
              <v:shape style="position:absolute;left:2316;top:14182;width:2;height:1221" coordorigin="2316,14182" coordsize="0,1221" path="m2316,15402l2316,14182e" filled="f" stroked="t" strokeweight=".477497pt" strokecolor="#343434">
                <v:path arrowok="t"/>
              </v:shape>
            </v:group>
            <v:group style="position:absolute;left:11522;top:14211;width:2;height:713" coordorigin="11522,14211" coordsize="2,713">
              <v:shape style="position:absolute;left:11522;top:14211;width:2;height:713" coordorigin="11522,14211" coordsize="0,713" path="m11522,14924l11522,14211e" filled="f" stroked="t" strokeweight=".238749pt" strokecolor="#000000">
                <v:path arrowok="t"/>
              </v:shape>
            </v:group>
            <v:group style="position:absolute;left:1755;top:14895;width:2;height:512" coordorigin="1755,14895" coordsize="2,512">
              <v:shape style="position:absolute;left:1755;top:14895;width:2;height:512" coordorigin="1755,14895" coordsize="0,512" path="m1755,15407l1755,14895e" filled="f" stroked="t" strokeweight=".716246pt" strokecolor="#575757">
                <v:path arrowok="t"/>
              </v:shape>
            </v:group>
            <v:group style="position:absolute;left:2268;top:15398;width:683;height:2" coordorigin="2268,15398" coordsize="683,2">
              <v:shape style="position:absolute;left:2268;top:15398;width:683;height:2" coordorigin="2268,15398" coordsize="683,0" path="m2268,15398l2951,15398e" filled="f" stroked="t" strokeweight=".477497pt" strokecolor="#4F4F4F">
                <v:path arrowok="t"/>
              </v:shape>
            </v:group>
            <v:group style="position:absolute;left:2894;top:15395;width:501;height:2" coordorigin="2894,15395" coordsize="501,2">
              <v:shape style="position:absolute;left:2894;top:15395;width:501;height:2" coordorigin="2894,15395" coordsize="501,0" path="m2894,15395l3395,15395e" filled="f" stroked="t" strokeweight=".477497pt" strokecolor="#6B6B6B">
                <v:path arrowok="t"/>
              </v:shape>
            </v:group>
            <v:group style="position:absolute;left:7396;top:14924;width:2;height:464" coordorigin="7396,14924" coordsize="2,464">
              <v:shape style="position:absolute;left:7396;top:14924;width:2;height:464" coordorigin="7396,14924" coordsize="0,464" path="m7396,15388l7396,14924e" filled="f" stroked="t" strokeweight=".238749pt" strokecolor="#7C7C7C">
                <v:path arrowok="t"/>
              </v:shape>
            </v:group>
            <v:group style="position:absolute;left:5692;top:15393;width:248;height:2" coordorigin="5692,15393" coordsize="248,2">
              <v:shape style="position:absolute;left:5692;top:15393;width:248;height:2" coordorigin="5692,15393" coordsize="248,0" path="m5692,15393l5940,15393e" filled="f" stroked="t" strokeweight=".477497pt" strokecolor="#4F4F4F">
                <v:path arrowok="t"/>
              </v:shape>
            </v:group>
            <v:group style="position:absolute;left:387;top:15393;width:11183;height:2" coordorigin="387,15393" coordsize="11183,2">
              <v:shape style="position:absolute;left:387;top:15393;width:11183;height:2" coordorigin="387,15393" coordsize="11183,0" path="m387,15393l11570,15393e" filled="f" stroked="t" strokeweight=".716246pt" strokecolor="#747474">
                <v:path arrowok="t"/>
              </v:shape>
            </v:group>
            <v:group style="position:absolute;left:9120;top:15388;width:2450;height:2" coordorigin="9120,15388" coordsize="2450,2">
              <v:shape style="position:absolute;left:9120;top:15388;width:2450;height:2" coordorigin="9120,15388" coordsize="2450,0" path="m9120,15388l11570,15388e" filled="f" stroked="t" strokeweight=".477497pt" strokecolor="#606060">
                <v:path arrowok="t"/>
              </v:shape>
            </v:group>
            <v:group style="position:absolute;left:11522;top:14924;width:2;height:464" coordorigin="11522,14924" coordsize="2,464">
              <v:shape style="position:absolute;left:11522;top:14924;width:2;height:464" coordorigin="11522,14924" coordsize="0,464" path="m11522,15388l11522,14924e" filled="f" stroked="t" strokeweight=".238749pt" strokecolor="#747474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56.738388pt;margin-top:-58.079338pt;width:52.405296pt;height:35.174539pt;mso-position-horizontal-relative:page;mso-position-vertical-relative:paragraph;z-index:-15111" coordorigin="3135,-1162" coordsize="1048,703">
            <v:group style="position:absolute;left:3147;top:-604;width:220;height:2" coordorigin="3147,-604" coordsize="220,2">
              <v:shape style="position:absolute;left:3147;top:-604;width:220;height:2" coordorigin="3147,-604" coordsize="220,0" path="m3147,-604l3366,-604e" filled="f" stroked="t" strokeweight="1.193743pt" strokecolor="#605B8C">
                <v:path arrowok="t"/>
              </v:shape>
            </v:group>
            <v:group style="position:absolute;left:3366;top:-604;width:788;height:2" coordorigin="3366,-604" coordsize="788,2">
              <v:shape style="position:absolute;left:3366;top:-604;width:788;height:2" coordorigin="3366,-604" coordsize="788,0" path="m3366,-604l4154,-604e" filled="f" stroked="t" strokeweight="2.864982pt" strokecolor="#484FA0">
                <v:path arrowok="t"/>
              </v:shape>
            </v:group>
            <v:group style="position:absolute;left:4138;top:-1135;width:2;height:570" coordorigin="4138,-1135" coordsize="2,570">
              <v:shape style="position:absolute;left:4138;top:-1135;width:2;height:570" coordorigin="4138,-1135" coordsize="0,570" path="m4138,-566l4138,-1135e" filled="f" stroked="t" strokeweight="2.626234pt" strokecolor="#3B3F9C">
                <v:path arrowok="t"/>
              </v:shape>
            </v:group>
            <v:group style="position:absolute;left:4130;top:-633;width:2;height:158" coordorigin="4130,-633" coordsize="2,158">
              <v:shape style="position:absolute;left:4130;top:-633;width:2;height:158" coordorigin="4130,-633" coordsize="0,158" path="m4130,-475l4130,-633e" filled="f" stroked="t" strokeweight="1.67124pt" strokecolor="#5760B8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85"/>
        </w:rPr>
        <w:t>Itfaiy</w:t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85"/>
        </w:rPr>
        <w:t>e</w:t>
      </w:r>
      <w:r>
        <w:rPr>
          <w:rFonts w:ascii="Arial" w:hAnsi="Arial" w:cs="Arial" w:eastAsia="Arial"/>
          <w:sz w:val="22"/>
          <w:szCs w:val="22"/>
          <w:color w:val="2A2A2A"/>
          <w:spacing w:val="1"/>
          <w:w w:val="85"/>
        </w:rPr>
        <w:t> </w:t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85"/>
        </w:rPr>
        <w:t>Kuze</w:t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85"/>
        </w:rPr>
        <w:t>y</w:t>
      </w:r>
      <w:r>
        <w:rPr>
          <w:rFonts w:ascii="Arial" w:hAnsi="Arial" w:cs="Arial" w:eastAsia="Arial"/>
          <w:sz w:val="22"/>
          <w:szCs w:val="22"/>
          <w:color w:val="2A2A2A"/>
          <w:spacing w:val="-9"/>
          <w:w w:val="85"/>
        </w:rPr>
        <w:t> </w:t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85"/>
        </w:rPr>
        <w:t>Bölg</w:t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85"/>
        </w:rPr>
        <w:t>e</w:t>
      </w:r>
      <w:r>
        <w:rPr>
          <w:rFonts w:ascii="Arial" w:hAnsi="Arial" w:cs="Arial" w:eastAsia="Arial"/>
          <w:sz w:val="22"/>
          <w:szCs w:val="22"/>
          <w:color w:val="2A2A2A"/>
          <w:spacing w:val="-9"/>
          <w:w w:val="85"/>
        </w:rPr>
        <w:t> </w:t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100"/>
        </w:rPr>
        <w:t>Amiri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A2A2A"/>
          <w:spacing w:val="-1"/>
          <w:w w:val="101"/>
        </w:rPr>
        <w:t>V</w:t>
      </w:r>
      <w:r>
        <w:rPr>
          <w:rFonts w:ascii="Arial" w:hAnsi="Arial" w:cs="Arial" w:eastAsia="Arial"/>
          <w:sz w:val="20"/>
          <w:szCs w:val="20"/>
          <w:color w:val="343A8A"/>
          <w:spacing w:val="0"/>
          <w:w w:val="586"/>
        </w:rPr>
        <w:t>'L</w:t>
      </w:r>
      <w:r>
        <w:rPr>
          <w:rFonts w:ascii="Arial" w:hAnsi="Arial" w:cs="Arial" w:eastAsia="Arial"/>
          <w:sz w:val="20"/>
          <w:szCs w:val="20"/>
          <w:color w:val="464646"/>
          <w:spacing w:val="-15"/>
          <w:w w:val="99"/>
        </w:rPr>
        <w:t>A</w:t>
      </w:r>
      <w:r>
        <w:rPr>
          <w:rFonts w:ascii="Arial" w:hAnsi="Arial" w:cs="Arial" w:eastAsia="Arial"/>
          <w:sz w:val="20"/>
          <w:szCs w:val="20"/>
          <w:color w:val="2A2A2A"/>
          <w:spacing w:val="-18"/>
          <w:w w:val="119"/>
        </w:rPr>
        <w:t>N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117"/>
        </w:rPr>
        <w:t>IK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260"/>
          <w:cols w:num="2" w:equalWidth="0">
            <w:col w:w="4393" w:space="474"/>
            <w:col w:w="6513"/>
          </w:cols>
        </w:sectPr>
      </w:pPr>
      <w:rPr/>
    </w:p>
    <w:p>
      <w:pPr>
        <w:spacing w:before="87" w:after="0" w:line="214" w:lineRule="auto"/>
        <w:ind w:left="609" w:right="-153" w:firstLine="-62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9"/>
          <w:szCs w:val="89"/>
          <w:color w:val="333333"/>
          <w:spacing w:val="-427"/>
          <w:w w:val="176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22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22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00"/>
          <w:b/>
          <w:bCs/>
          <w:position w:val="0"/>
        </w:rPr>
        <w:t>BÜYÜKŞEHIR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6" w:lineRule="auto"/>
        <w:ind w:left="347" w:right="425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2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-10"/>
          <w:w w:val="103"/>
        </w:rPr>
        <w:t>S</w:t>
      </w:r>
      <w:r>
        <w:rPr>
          <w:rFonts w:ascii="Arial" w:hAnsi="Arial" w:cs="Arial" w:eastAsia="Arial"/>
          <w:sz w:val="20"/>
          <w:szCs w:val="20"/>
          <w:color w:val="333333"/>
          <w:spacing w:val="-3"/>
          <w:w w:val="26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2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"/>
          <w:w w:val="103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11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6" w:after="0" w:line="237" w:lineRule="exact"/>
        <w:ind w:left="1089" w:right="507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4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80" w:bottom="0" w:left="340" w:right="200"/>
          <w:cols w:num="2" w:equalWidth="0">
            <w:col w:w="1643" w:space="1676"/>
            <w:col w:w="8061"/>
          </w:cols>
        </w:sectPr>
      </w:pPr>
      <w:rPr/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200"/>
        </w:sectPr>
      </w:pPr>
      <w:rPr/>
    </w:p>
    <w:p>
      <w:pPr>
        <w:spacing w:before="35" w:after="0" w:line="240" w:lineRule="auto"/>
        <w:ind w:left="125" w:right="-20"/>
        <w:jc w:val="left"/>
        <w:tabs>
          <w:tab w:pos="1500" w:val="left"/>
          <w:tab w:pos="3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05.03.20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9"/>
        </w:rPr>
        <w:t>ı3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44" w:right="-69"/>
        <w:jc w:val="left"/>
        <w:tabs>
          <w:tab w:pos="1500" w:val="left"/>
          <w:tab w:pos="3200" w:val="left"/>
          <w:tab w:pos="4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05.03.20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1503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Tepeci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1217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Sokak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139" w:right="-20"/>
        <w:jc w:val="left"/>
        <w:tabs>
          <w:tab w:pos="1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Degnı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Tepeci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1217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1"/>
        </w:rPr>
        <w:t>Sokak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5" w:after="0" w:line="240" w:lineRule="auto"/>
        <w:ind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13:44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1"/>
        </w:rPr>
        <w:t>trel: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200"/>
          <w:cols w:num="2" w:equalWidth="0">
            <w:col w:w="5030" w:space="506"/>
            <w:col w:w="5844"/>
          </w:cols>
        </w:sectPr>
      </w:pPr>
      <w:rPr/>
    </w:p>
    <w:p>
      <w:pPr>
        <w:spacing w:before="19" w:after="0" w:line="240" w:lineRule="auto"/>
        <w:ind w:left="139" w:right="-73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4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603" w:right="-20"/>
        <w:jc w:val="left"/>
        <w:tabs>
          <w:tab w:pos="1980" w:val="left"/>
          <w:tab w:pos="4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24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4" w:after="0" w:line="206" w:lineRule="exact"/>
        <w:ind w:right="-20"/>
        <w:jc w:val="left"/>
        <w:tabs>
          <w:tab w:pos="3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6"/>
          <w:position w:val="-1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7"/>
          <w:w w:val="106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6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43"/>
          <w:w w:val="10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Kullanu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200"/>
          <w:cols w:num="2" w:equalWidth="0">
            <w:col w:w="2809" w:space="843"/>
            <w:col w:w="7728"/>
          </w:cols>
        </w:sectPr>
      </w:pPr>
      <w:rPr/>
    </w:p>
    <w:p>
      <w:pPr>
        <w:spacing w:before="0" w:after="0" w:line="104" w:lineRule="exact"/>
        <w:ind w:left="3656" w:right="-65"/>
        <w:jc w:val="left"/>
        <w:tabs>
          <w:tab w:pos="63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w w:val="106"/>
          <w:position w:val="-7"/>
        </w:rPr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u w:val="single" w:color="000000"/>
          <w:position w:val="-7"/>
        </w:rPr>
        <w:t>Betonann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u w:val="single" w:color="000000"/>
          <w:position w:val="-7"/>
        </w:rPr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u w:val="single" w:color="000000"/>
          <w:position w:val="-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u w:val="single" w:color="000000"/>
          <w:position w:val="-7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6"/>
          <w:w w:val="100"/>
          <w:u w:val="single" w:color="0000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u w:val="single" w:color="000000"/>
          <w:position w:val="-7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u w:val="single" w:color="000000"/>
          <w:position w:val="-7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1"/>
          <w:w w:val="100"/>
          <w:u w:val="single" w:color="000000"/>
          <w:position w:val="-7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1"/>
          <w:w w:val="100"/>
          <w:u w:val="single" w:color="000000"/>
          <w:position w:val="-7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1"/>
          <w:w w:val="100"/>
          <w:u w:val="single" w:color="000000"/>
          <w:position w:val="-7"/>
        </w:rPr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1"/>
          <w:w w:val="100"/>
          <w:u w:val="single" w:color="000000"/>
          <w:position w:val="-7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1"/>
          <w:w w:val="100"/>
          <w:u w:val="single" w:color="000000"/>
          <w:position w:val="-7"/>
        </w:rPr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1"/>
          <w:w w:val="100"/>
          <w:u w:val="single" w:color="000000"/>
          <w:position w:val="-7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u w:val="single" w:color="000000"/>
          <w:position w:val="-7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u w:val="single" w:color="000000"/>
          <w:position w:val="-7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u w:val="single" w:color="000000"/>
          <w:position w:val="-7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u w:val="single" w:color="0000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9"/>
          <w:w w:val="100"/>
          <w:u w:val="single" w:color="0000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95"/>
          <w:u w:val="single" w:color="000000"/>
          <w:position w:val="-7"/>
        </w:rPr>
        <w:t>Al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95"/>
          <w:u w:val="single" w:color="000000"/>
          <w:position w:val="-7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3"/>
          <w:w w:val="95"/>
          <w:u w:val="single" w:color="000000"/>
          <w:position w:val="-7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3"/>
          <w:w w:val="95"/>
          <w:u w:val="single" w:color="000000"/>
          <w:position w:val="-7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3"/>
          <w:w w:val="95"/>
          <w:u w:val="single" w:color="000000"/>
          <w:position w:val="-7"/>
        </w:rPr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0"/>
          <w:u w:val="single" w:color="000000"/>
          <w:position w:val="-7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0"/>
          <w:u w:val="single" w:color="000000"/>
          <w:position w:val="-7"/>
        </w:rPr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99"/>
          <w:u w:val="single" w:color="000000"/>
          <w:position w:val="-7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99"/>
          <w:u w:val="single" w:color="000000"/>
          <w:position w:val="-7"/>
        </w:rPr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23"/>
          <w:w w:val="100"/>
          <w:u w:val="single" w:color="0000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23"/>
          <w:w w:val="100"/>
          <w:u w:val="single" w:color="000000"/>
          <w:position w:val="-7"/>
        </w:rPr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23"/>
          <w:w w:val="100"/>
          <w:u w:val="single" w:color="000000"/>
          <w:position w:val="-7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u w:val="single" w:color="000000"/>
          <w:position w:val="-7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7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0"/>
          <w:position w:val="-7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12"/>
          <w:w w:val="100"/>
          <w:position w:val="-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7"/>
        </w:rPr>
        <w:t>lik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2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49"/>
          <w:position w:val="-7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2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84"/>
          <w:position w:val="-7"/>
        </w:rPr>
        <w:t>ğ,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8"/>
          <w:w w:val="83"/>
          <w:position w:val="-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1"/>
          <w:position w:val="-7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0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646464"/>
          <w:w w:val="245"/>
          <w:position w:val="-7"/>
        </w:rPr>
        <w:t>1-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3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5"/>
          <w:w w:val="245"/>
          <w:position w:val="-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426"/>
          <w:position w:val="-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415"/>
          <w:position w:val="-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1"/>
          <w:w w:val="415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415"/>
          <w:position w:val="-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75"/>
          <w:w w:val="415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415"/>
          <w:position w:val="-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71"/>
          <w:w w:val="415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415"/>
          <w:position w:val="-7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04"/>
          <w:w w:val="415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415"/>
          <w:position w:val="-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94"/>
          <w:w w:val="415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415"/>
          <w:position w:val="-7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104"/>
          <w:w w:val="415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415"/>
          <w:position w:val="-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94"/>
          <w:w w:val="415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426"/>
          <w:position w:val="-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426"/>
          <w:position w:val="-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7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408"/>
          <w:position w:val="-7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92"/>
          <w:w w:val="408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408"/>
          <w:position w:val="-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86"/>
          <w:w w:val="408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1"/>
          <w:position w:val="-7"/>
        </w:rPr>
        <w:t>-----1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200"/>
          <w:cols w:num="2" w:equalWidth="0">
            <w:col w:w="6573" w:space="150"/>
            <w:col w:w="4657"/>
          </w:cols>
        </w:sectPr>
      </w:pPr>
      <w:rPr/>
    </w:p>
    <w:p>
      <w:pPr>
        <w:spacing w:before="0" w:after="0" w:line="426" w:lineRule="exact"/>
        <w:ind w:left="4468" w:right="-20"/>
        <w:jc w:val="left"/>
        <w:tabs>
          <w:tab w:pos="4980" w:val="left"/>
          <w:tab w:pos="602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0"/>
          <w:w w:val="3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3"/>
          <w:w w:val="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494949"/>
          <w:spacing w:val="0"/>
          <w:w w:val="52"/>
        </w:rPr>
        <w:t>ı</w:t>
      </w:r>
      <w:r>
        <w:rPr>
          <w:rFonts w:ascii="Arial" w:hAnsi="Arial" w:cs="Arial" w:eastAsia="Arial"/>
          <w:sz w:val="42"/>
          <w:szCs w:val="42"/>
          <w:color w:val="494949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  <w:position w:val="5"/>
        </w:rPr>
        <w:t>AltınaAlma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8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  <w:position w:val="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8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  <w:position w:val="5"/>
        </w:rPr>
        <w:t>13:52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130" w:right="-20"/>
        <w:jc w:val="left"/>
        <w:tabs>
          <w:tab w:pos="2140" w:val="left"/>
          <w:tab w:pos="5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iSahibi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lKiracı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8" w:after="0" w:line="214" w:lineRule="exact"/>
        <w:ind w:left="21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!Amiri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1"/>
        </w:rPr>
        <w:t>SUNAR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200"/>
        </w:sectPr>
      </w:pPr>
      <w:rPr/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4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6262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</w:rPr>
        <w:t>!Yıkı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13:45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</w:rPr>
        <w:t>13:47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40" w:lineRule="auto"/>
        <w:ind w:left="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14" w:lineRule="exact"/>
        <w:ind w:left="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w w:val="82"/>
          <w:position w:val="-1"/>
        </w:rPr>
        <w:t>Eınn_!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0"/>
          <w:w w:val="8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40"/>
          <w:w w:val="43"/>
          <w:position w:val="-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1"/>
        </w:rPr>
        <w:t>et-Jandarma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200"/>
          <w:cols w:num="3" w:equalWidth="0">
            <w:col w:w="646" w:space="1520"/>
            <w:col w:w="1949" w:space="562"/>
            <w:col w:w="6703"/>
          </w:cols>
        </w:sectPr>
      </w:pPr>
      <w:rPr/>
    </w:p>
    <w:p>
      <w:pPr>
        <w:spacing w:before="24" w:after="0" w:line="214" w:lineRule="exact"/>
        <w:ind w:left="2171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200"/>
        </w:sectPr>
      </w:pPr>
      <w:rPr/>
    </w:p>
    <w:p>
      <w:pPr>
        <w:spacing w:before="14" w:after="0" w:line="251" w:lineRule="auto"/>
        <w:ind w:left="2171" w:right="1114" w:firstLine="-203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1"/>
        </w:rPr>
        <w:t>y,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1"/>
        </w:rPr>
        <w:t>-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'ımcı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  <w:position w:val="0"/>
        </w:rPr>
        <w:t>DönOş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1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171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200"/>
          <w:cols w:num="2" w:equalWidth="0">
            <w:col w:w="4333" w:space="368"/>
            <w:col w:w="6679"/>
          </w:cols>
        </w:sectPr>
      </w:pPr>
      <w:rPr/>
    </w:p>
    <w:p>
      <w:pPr>
        <w:spacing w:before="19" w:after="0" w:line="240" w:lineRule="auto"/>
        <w:ind w:left="12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!Ola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dumanit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200"/>
          <w:cols w:num="2" w:equalWidth="0">
            <w:col w:w="1581" w:space="566"/>
            <w:col w:w="9233"/>
          </w:cols>
        </w:sectPr>
      </w:pPr>
      <w:rPr/>
    </w:p>
    <w:p>
      <w:pPr>
        <w:spacing w:before="5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Basa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978" w:right="-69"/>
        <w:jc w:val="left"/>
        <w:tabs>
          <w:tab w:pos="3180" w:val="left"/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9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0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9"/>
        </w:rPr>
        <w:t>ük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3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9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240" w:lineRule="auto"/>
        <w:ind w:left="3313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0,6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494949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sonund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20"/>
          <w:w w:val="219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6" w:after="0" w:line="240" w:lineRule="auto"/>
        <w:ind w:left="76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33333"/>
          <w:spacing w:val="0"/>
          <w:w w:val="53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200"/>
          <w:cols w:num="3" w:equalWidth="0">
            <w:col w:w="1839" w:space="380"/>
            <w:col w:w="5285" w:space="582"/>
            <w:col w:w="3294"/>
          </w:cols>
        </w:sectPr>
      </w:pPr>
      <w:rPr/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54" w:lineRule="auto"/>
        <w:ind w:right="66" w:firstLine="11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adreste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</w:rPr>
        <w:t>jolup;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yatak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karto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5"/>
        </w:rPr>
        <w:t>öpleri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kontrolsüz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yakılı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edilmesi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60" w:bottom="280" w:left="340" w:right="200"/>
          <w:cols w:num="2" w:equalWidth="0">
            <w:col w:w="1787" w:space="356"/>
            <w:col w:w="9237"/>
          </w:cols>
        </w:sectPr>
      </w:pPr>
      <w:rPr/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183" w:lineRule="exact"/>
        <w:ind w:left="120" w:right="-9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-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left="1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494949"/>
          <w:spacing w:val="0"/>
          <w:w w:val="71"/>
        </w:rPr>
        <w:t>lfr</w:t>
      </w:r>
      <w:r>
        <w:rPr>
          <w:rFonts w:ascii="Times New Roman" w:hAnsi="Times New Roman" w:cs="Times New Roman" w:eastAsia="Times New Roman"/>
          <w:sz w:val="31"/>
          <w:szCs w:val="31"/>
          <w:color w:val="494949"/>
          <w:spacing w:val="47"/>
          <w:w w:val="7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•;m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7" w:lineRule="exact"/>
        <w:ind w:left="106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646464"/>
          <w:spacing w:val="0"/>
          <w:w w:val="110"/>
          <w:position w:val="-2"/>
        </w:rPr>
        <w:t>1--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16"/>
          <w:w w:val="11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200"/>
          <w:cols w:num="3" w:equalWidth="0">
            <w:col w:w="1596" w:space="570"/>
            <w:col w:w="1028" w:space="3571"/>
            <w:col w:w="4615"/>
          </w:cols>
        </w:sectPr>
      </w:pPr>
      <w:rPr/>
    </w:p>
    <w:p>
      <w:pPr>
        <w:spacing w:before="0" w:after="0" w:line="194" w:lineRule="exact"/>
        <w:ind w:left="125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Ekıui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</w:rPr>
        <w:t>05.03.20ı7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20" w:right="-69"/>
        <w:jc w:val="left"/>
        <w:tabs>
          <w:tab w:pos="1020" w:val="left"/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JSaati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2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11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2"/>
        </w:rPr>
        <w:t>ı4:20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w w:val="102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200"/>
          <w:cols w:num="3" w:equalWidth="0">
            <w:col w:w="4703" w:space="1289"/>
            <w:col w:w="1072" w:space="1514"/>
            <w:col w:w="2802"/>
          </w:cols>
        </w:sectPr>
      </w:pPr>
      <w:rPr/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200"/>
        </w:sectPr>
      </w:pPr>
      <w:rPr/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707" w:right="536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44.480011pt;margin-top:1.332237pt;width:114.239998pt;height:128.639999pt;mso-position-horizontal-relative:page;mso-position-vertical-relative:paragraph;z-index:-15103" type="#_x0000_t75">
            <v:imagedata r:id="rId56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7.730164pt;margin-top:5.255197pt;width:70.413721pt;height:50.5pt;mso-position-horizontal-relative:page;mso-position-vertical-relative:paragraph;z-index:-15102" type="#_x0000_t202" filled="f" stroked="f">
            <v:textbox inset="0,0,0,0">
              <w:txbxContent>
                <w:p>
                  <w:pPr>
                    <w:spacing w:before="0" w:after="0" w:line="1010" w:lineRule="exact"/>
                    <w:ind w:right="-191"/>
                    <w:jc w:val="left"/>
                    <w:rPr>
                      <w:rFonts w:ascii="Times New Roman" w:hAnsi="Times New Roman" w:cs="Times New Roman" w:eastAsia="Times New Roman"/>
                      <w:sz w:val="101"/>
                      <w:szCs w:val="10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1"/>
                      <w:szCs w:val="101"/>
                      <w:color w:val="282F79"/>
                      <w:w w:val="85"/>
                    </w:rPr>
                    <w:t>Et:</w:t>
                  </w:r>
                  <w:r>
                    <w:rPr>
                      <w:rFonts w:ascii="Times New Roman" w:hAnsi="Times New Roman" w:cs="Times New Roman" w:eastAsia="Times New Roman"/>
                      <w:sz w:val="101"/>
                      <w:szCs w:val="101"/>
                      <w:color w:val="282F79"/>
                      <w:spacing w:val="-171"/>
                      <w:w w:val="85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01"/>
                      <w:szCs w:val="101"/>
                      <w:color w:val="333333"/>
                      <w:spacing w:val="0"/>
                      <w:w w:val="16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101"/>
                      <w:szCs w:val="101"/>
                      <w:color w:val="333333"/>
                      <w:spacing w:val="-13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1"/>
                      <w:szCs w:val="101"/>
                      <w:color w:val="413491"/>
                      <w:spacing w:val="0"/>
                      <w:w w:val="19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01"/>
                      <w:szCs w:val="10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7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550" w:right="501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5.464111pt;margin-top:10.837014pt;width:11.821801pt;height:9.5pt;mso-position-horizontal-relative:page;mso-position-vertical-relative:paragraph;z-index:-15101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33333"/>
                      <w:spacing w:val="0"/>
                      <w:w w:val="101"/>
                    </w:rPr>
                    <w:t>Eri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494949"/>
          <w:spacing w:val="-93"/>
          <w:w w:val="55"/>
          <w:position w:val="-19"/>
        </w:rPr>
        <w:t>o</w:t>
      </w:r>
      <w:r>
        <w:rPr>
          <w:rFonts w:ascii="Times New Roman" w:hAnsi="Times New Roman" w:cs="Times New Roman" w:eastAsia="Times New Roman"/>
          <w:sz w:val="40"/>
          <w:szCs w:val="40"/>
          <w:color w:val="313866"/>
          <w:spacing w:val="-6"/>
          <w:w w:val="86"/>
          <w:position w:val="-19"/>
        </w:rPr>
        <w:t>l</w:t>
      </w:r>
      <w:r>
        <w:rPr>
          <w:rFonts w:ascii="Times New Roman" w:hAnsi="Times New Roman" w:cs="Times New Roman" w:eastAsia="Times New Roman"/>
          <w:sz w:val="40"/>
          <w:szCs w:val="40"/>
          <w:color w:val="313866"/>
          <w:spacing w:val="-120"/>
          <w:w w:val="87"/>
          <w:position w:val="-19"/>
        </w:rPr>
        <w:t>r</w:t>
      </w:r>
      <w:r>
        <w:rPr>
          <w:rFonts w:ascii="Times New Roman" w:hAnsi="Times New Roman" w:cs="Times New Roman" w:eastAsia="Times New Roman"/>
          <w:sz w:val="40"/>
          <w:szCs w:val="40"/>
          <w:color w:val="494949"/>
          <w:spacing w:val="-160"/>
          <w:w w:val="160"/>
          <w:position w:val="-19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13866"/>
          <w:spacing w:val="-2"/>
          <w:w w:val="269"/>
          <w:position w:val="0"/>
        </w:rPr>
        <w:t>ı</w:t>
      </w:r>
      <w:r>
        <w:rPr>
          <w:rFonts w:ascii="Times New Roman" w:hAnsi="Times New Roman" w:cs="Times New Roman" w:eastAsia="Times New Roman"/>
          <w:sz w:val="40"/>
          <w:szCs w:val="40"/>
          <w:color w:val="646464"/>
          <w:spacing w:val="-48"/>
          <w:w w:val="59"/>
          <w:position w:val="-1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866"/>
          <w:spacing w:val="0"/>
          <w:w w:val="27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866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12"/>
          <w:w w:val="9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40" w:right="200"/>
          <w:cols w:num="2" w:equalWidth="0">
            <w:col w:w="781" w:space="1527"/>
            <w:col w:w="9072"/>
          </w:cols>
        </w:sectPr>
      </w:pPr>
      <w:rPr/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21.477512pt;margin-top:30.198437pt;width:558.889964pt;height:774.836764pt;mso-position-horizontal-relative:page;mso-position-vertical-relative:page;z-index:-15104" coordorigin="430,604" coordsize="11178,15497">
            <v:shape style="position:absolute;left:2554;top:12922;width:2266;height:1210" type="#_x0000_t75">
              <v:imagedata r:id="rId57" o:title=""/>
            </v:shape>
            <v:group style="position:absolute;left:451;top:625;width:11126;height:2" coordorigin="451,625" coordsize="11126,2">
              <v:shape style="position:absolute;left:451;top:625;width:11126;height:2" coordorigin="451,625" coordsize="11126,0" path="m451,625l11576,625e" filled="f" stroked="t" strokeweight=".711962pt" strokecolor="#747474">
                <v:path arrowok="t"/>
              </v:shape>
            </v:group>
            <v:group style="position:absolute;left:451;top:611;width:2;height:15473" coordorigin="451,611" coordsize="2,15473">
              <v:shape style="position:absolute;left:451;top:611;width:2;height:15473" coordorigin="451,611" coordsize="0,15473" path="m451,16084l451,611e" filled="f" stroked="t" strokeweight=".711962pt" strokecolor="#5B5B5B">
                <v:path arrowok="t"/>
              </v:shape>
            </v:group>
            <v:group style="position:absolute;left:2492;top:611;width:2;height:1518" coordorigin="2492,611" coordsize="2,1518">
              <v:shape style="position:absolute;left:2492;top:611;width:2;height:1518" coordorigin="2492,611" coordsize="0,1518" path="m2492,2129l2492,611e" filled="f" stroked="t" strokeweight=".711962pt" strokecolor="#5B5B5B">
                <v:path arrowok="t"/>
              </v:shape>
            </v:group>
            <v:group style="position:absolute;left:9222;top:621;width:2;height:1513" coordorigin="9222,621" coordsize="2,1513">
              <v:shape style="position:absolute;left:9222;top:621;width:2;height:1513" coordorigin="9222,621" coordsize="0,1513" path="m9222,2134l9222,621e" filled="f" stroked="t" strokeweight=".711962pt" strokecolor="#676767">
                <v:path arrowok="t"/>
              </v:shape>
            </v:group>
            <v:group style="position:absolute;left:451;top:2129;width:11135;height:2" coordorigin="451,2129" coordsize="11135,2">
              <v:shape style="position:absolute;left:451;top:2129;width:11135;height:2" coordorigin="451,2129" coordsize="11135,0" path="m451,2129l11586,2129e" filled="f" stroked="t" strokeweight=".711962pt" strokecolor="#707070">
                <v:path arrowok="t"/>
              </v:shape>
            </v:group>
            <v:group style="position:absolute;left:446;top:2368;width:11135;height:2" coordorigin="446,2368" coordsize="11135,2">
              <v:shape style="position:absolute;left:446;top:2368;width:11135;height:2" coordorigin="446,2368" coordsize="11135,0" path="m446,2368l11581,2368e" filled="f" stroked="t" strokeweight=".711962pt" strokecolor="#707070">
                <v:path arrowok="t"/>
              </v:shape>
            </v:group>
            <v:group style="position:absolute;left:451;top:2845;width:11130;height:2" coordorigin="451,2845" coordsize="11130,2">
              <v:shape style="position:absolute;left:451;top:2845;width:11130;height:2" coordorigin="451,2845" coordsize="11130,0" path="m451,2845l11581,2845e" filled="f" stroked="t" strokeweight=".711962pt" strokecolor="#707070">
                <v:path arrowok="t"/>
              </v:shape>
            </v:group>
            <v:group style="position:absolute;left:451;top:2607;width:11130;height:2" coordorigin="451,2607" coordsize="11130,2">
              <v:shape style="position:absolute;left:451;top:2607;width:11130;height:2" coordorigin="451,2607" coordsize="11130,0" path="m451,2607l11581,2607e" filled="f" stroked="t" strokeweight=".711962pt" strokecolor="#707070">
                <v:path arrowok="t"/>
              </v:shape>
            </v:group>
            <v:group style="position:absolute;left:451;top:3084;width:11135;height:2" coordorigin="451,3084" coordsize="11135,2">
              <v:shape style="position:absolute;left:451;top:3084;width:11135;height:2" coordorigin="451,3084" coordsize="11135,0" path="m451,3084l11586,3084e" filled="f" stroked="t" strokeweight=".711962pt" strokecolor="#707070">
                <v:path arrowok="t"/>
              </v:shape>
            </v:group>
            <v:group style="position:absolute;left:451;top:3323;width:11135;height:2" coordorigin="451,3323" coordsize="11135,2">
              <v:shape style="position:absolute;left:451;top:3323;width:11135;height:2" coordorigin="451,3323" coordsize="11135,0" path="m451,3323l11586,3323e" filled="f" stroked="t" strokeweight=".711962pt" strokecolor="#6B6B70">
                <v:path arrowok="t"/>
              </v:shape>
            </v:group>
            <v:group style="position:absolute;left:3975;top:3313;width:2;height:769" coordorigin="3975,3313" coordsize="2,769">
              <v:shape style="position:absolute;left:3975;top:3313;width:2;height:769" coordorigin="3975,3313" coordsize="0,769" path="m3975,4082l3975,3313e" filled="f" stroked="t" strokeweight=".711962pt" strokecolor="#3F3F3F">
                <v:path arrowok="t"/>
              </v:shape>
            </v:group>
            <v:group style="position:absolute;left:7065;top:3323;width:2;height:764" coordorigin="7065,3323" coordsize="2,764">
              <v:shape style="position:absolute;left:7065;top:3323;width:2;height:764" coordorigin="7065,3323" coordsize="0,764" path="m7065,4087l7065,3323e" filled="f" stroked="t" strokeweight=".474641pt" strokecolor="#5B5B5B">
                <v:path arrowok="t"/>
              </v:shape>
            </v:group>
            <v:group style="position:absolute;left:11586;top:3757;width:2;height:12336" coordorigin="11586,3757" coordsize="2,12336">
              <v:shape style="position:absolute;left:11586;top:3757;width:2;height:12336" coordorigin="11586,3757" coordsize="0,12336" path="m11586,16094l11586,3757e" filled="f" stroked="t" strokeweight=".711962pt" strokecolor="#676767">
                <v:path arrowok="t"/>
              </v:shape>
            </v:group>
            <v:group style="position:absolute;left:2487;top:4058;width:2;height:12021" coordorigin="2487,4058" coordsize="2,12021">
              <v:shape style="position:absolute;left:2487;top:4058;width:2;height:12021" coordorigin="2487,4058" coordsize="0,12021" path="m2487,16079l2487,4058e" filled="f" stroked="t" strokeweight=".711962pt" strokecolor="#5B5B5B">
                <v:path arrowok="t"/>
              </v:shape>
            </v:group>
            <v:group style="position:absolute;left:451;top:4072;width:11140;height:2" coordorigin="451,4072" coordsize="11140,2">
              <v:shape style="position:absolute;left:451;top:4072;width:11140;height:2" coordorigin="451,4072" coordsize="11140,0" path="m451,4072l11591,4072e" filled="f" stroked="t" strokeweight=".711962pt" strokecolor="#707070">
                <v:path arrowok="t"/>
              </v:shape>
            </v:group>
            <v:group style="position:absolute;left:451;top:4359;width:11135;height:2" coordorigin="451,4359" coordsize="11135,2">
              <v:shape style="position:absolute;left:451;top:4359;width:11135;height:2" coordorigin="451,4359" coordsize="11135,0" path="m451,4359l11586,4359e" filled="f" stroked="t" strokeweight=".711962pt" strokecolor="#707070">
                <v:path arrowok="t"/>
              </v:shape>
            </v:group>
            <v:group style="position:absolute;left:2478;top:4597;width:9108;height:2" coordorigin="2478,4597" coordsize="9108,2">
              <v:shape style="position:absolute;left:2478;top:4597;width:9108;height:2" coordorigin="2478,4597" coordsize="9108,0" path="m2478,4597l11586,4597e" filled="f" stroked="t" strokeweight=".711962pt" strokecolor="#707070">
                <v:path arrowok="t"/>
              </v:shape>
            </v:group>
            <v:group style="position:absolute;left:5022;top:4593;width:2;height:2196" coordorigin="5022,4593" coordsize="2,2196">
              <v:shape style="position:absolute;left:5022;top:4593;width:2;height:2196" coordorigin="5022,4593" coordsize="0,2196" path="m5022,6789l5022,4593e" filled="f" stroked="t" strokeweight=".711962pt" strokecolor="#606060">
                <v:path arrowok="t"/>
              </v:shape>
            </v:group>
            <v:group style="position:absolute;left:5017;top:5094;width:6574;height:2" coordorigin="5017,5094" coordsize="6574,2">
              <v:shape style="position:absolute;left:5017;top:5094;width:6574;height:2" coordorigin="5017,5094" coordsize="6574,0" path="m5017,5094l11591,5094e" filled="f" stroked="t" strokeweight=".711962pt" strokecolor="#7C7C7C">
                <v:path arrowok="t"/>
              </v:shape>
            </v:group>
            <v:group style="position:absolute;left:5017;top:5342;width:6574;height:2" coordorigin="5017,5342" coordsize="6574,2">
              <v:shape style="position:absolute;left:5017;top:5342;width:6574;height:2" coordorigin="5017,5342" coordsize="6574,0" path="m5017,5342l11591,5342e" filled="f" stroked="t" strokeweight=".711962pt" strokecolor="#707070">
                <v:path arrowok="t"/>
              </v:shape>
            </v:group>
            <v:group style="position:absolute;left:5017;top:5591;width:6569;height:2" coordorigin="5017,5591" coordsize="6569,2">
              <v:shape style="position:absolute;left:5017;top:5591;width:6569;height:2" coordorigin="5017,5591" coordsize="6569,0" path="m5017,5591l11586,5591e" filled="f" stroked="t" strokeweight=".711962pt" strokecolor="#747474">
                <v:path arrowok="t"/>
              </v:shape>
            </v:group>
            <v:group style="position:absolute;left:2478;top:5829;width:9118;height:2" coordorigin="2478,5829" coordsize="9118,2">
              <v:shape style="position:absolute;left:2478;top:5829;width:9118;height:2" coordorigin="2478,5829" coordsize="9118,0" path="m2478,5829l11595,5829e" filled="f" stroked="t" strokeweight=".711962pt" strokecolor="#747474">
                <v:path arrowok="t"/>
              </v:shape>
            </v:group>
            <v:group style="position:absolute;left:446;top:6070;width:11145;height:2" coordorigin="446,6070" coordsize="11145,2">
              <v:shape style="position:absolute;left:446;top:6070;width:11145;height:2" coordorigin="446,6070" coordsize="11145,0" path="m446,6070l11591,6070e" filled="f" stroked="t" strokeweight=".711962pt" strokecolor="#707070">
                <v:path arrowok="t"/>
              </v:shape>
            </v:group>
            <v:group style="position:absolute;left:7919;top:6068;width:2;height:726" coordorigin="7919,6068" coordsize="2,726">
              <v:shape style="position:absolute;left:7919;top:6068;width:2;height:726" coordorigin="7919,6068" coordsize="0,726" path="m7919,6794l7919,6068e" filled="f" stroked="t" strokeweight=".711962pt" strokecolor="#606060">
                <v:path arrowok="t"/>
              </v:shape>
            </v:group>
            <v:group style="position:absolute;left:2482;top:6541;width:9108;height:2" coordorigin="2482,6541" coordsize="9108,2">
              <v:shape style="position:absolute;left:2482;top:6541;width:9108;height:2" coordorigin="2482,6541" coordsize="9108,0" path="m2482,6541l11591,6541e" filled="f" stroked="t" strokeweight=".711962pt" strokecolor="#747474">
                <v:path arrowok="t"/>
              </v:shape>
            </v:group>
            <v:group style="position:absolute;left:2482;top:6779;width:9108;height:2" coordorigin="2482,6779" coordsize="9108,2">
              <v:shape style="position:absolute;left:2482;top:6779;width:9108;height:2" coordorigin="2482,6779" coordsize="9108,0" path="m2482,6779l11591,6779e" filled="f" stroked="t" strokeweight=".711962pt" strokecolor="#747474">
                <v:path arrowok="t"/>
              </v:shape>
            </v:group>
            <v:group style="position:absolute;left:437;top:7018;width:11159;height:2" coordorigin="437,7018" coordsize="11159,2">
              <v:shape style="position:absolute;left:437;top:7018;width:11159;height:2" coordorigin="437,7018" coordsize="11159,0" path="m437,7018l11595,7018e" filled="f" stroked="t" strokeweight=".711962pt" strokecolor="#707070">
                <v:path arrowok="t"/>
              </v:shape>
            </v:group>
            <v:group style="position:absolute;left:446;top:7486;width:11145;height:2" coordorigin="446,7486" coordsize="11145,2">
              <v:shape style="position:absolute;left:446;top:7486;width:11145;height:2" coordorigin="446,7486" coordsize="11145,0" path="m446,7486l11591,7486e" filled="f" stroked="t" strokeweight=".711962pt" strokecolor="#707070">
                <v:path arrowok="t"/>
              </v:shape>
            </v:group>
            <v:group style="position:absolute;left:5026;top:7476;width:2;height:735" coordorigin="5026,7476" coordsize="2,735">
              <v:shape style="position:absolute;left:5026;top:7476;width:2;height:735" coordorigin="5026,7476" coordsize="0,735" path="m5026,8211l5026,7476e" filled="f" stroked="t" strokeweight=".949282pt" strokecolor="#646464">
                <v:path arrowok="t"/>
              </v:shape>
            </v:group>
            <v:group style="position:absolute;left:5017;top:7729;width:6574;height:2" coordorigin="5017,7729" coordsize="6574,2">
              <v:shape style="position:absolute;left:5017;top:7729;width:6574;height:2" coordorigin="5017,7729" coordsize="6574,0" path="m5017,7729l11591,7729e" filled="f" stroked="t" strokeweight=".711962pt" strokecolor="#707070">
                <v:path arrowok="t"/>
              </v:shape>
            </v:group>
            <v:group style="position:absolute;left:441;top:9018;width:11154;height:2" coordorigin="441,9018" coordsize="11154,2">
              <v:shape style="position:absolute;left:441;top:9018;width:11154;height:2" coordorigin="441,9018" coordsize="11154,0" path="m441,9018l11595,9018e" filled="f" stroked="t" strokeweight=".711962pt" strokecolor="#747474">
                <v:path arrowok="t"/>
              </v:shape>
            </v:group>
            <v:group style="position:absolute;left:441;top:8202;width:11154;height:2" coordorigin="441,8202" coordsize="11154,2">
              <v:shape style="position:absolute;left:441;top:8202;width:11154;height:2" coordorigin="441,8202" coordsize="11154,0" path="m441,8202l11595,8202e" filled="f" stroked="t" strokeweight=".711962pt" strokecolor="#707070">
                <v:path arrowok="t"/>
              </v:shape>
            </v:group>
            <v:group style="position:absolute;left:437;top:9868;width:11164;height:2" coordorigin="437,9868" coordsize="11164,2">
              <v:shape style="position:absolute;left:437;top:9868;width:11164;height:2" coordorigin="437,9868" coordsize="11164,0" path="m437,9868l11600,9868e" filled="f" stroked="t" strokeweight=".711962pt" strokecolor="#747474">
                <v:path arrowok="t"/>
              </v:shape>
            </v:group>
            <v:group style="position:absolute;left:441;top:10112;width:11159;height:2" coordorigin="441,10112" coordsize="11159,2">
              <v:shape style="position:absolute;left:441;top:10112;width:11159;height:2" coordorigin="441,10112" coordsize="11159,0" path="m441,10112l11600,10112e" filled="f" stroked="t" strokeweight=".711962pt" strokecolor="#777777">
                <v:path arrowok="t"/>
              </v:shape>
            </v:group>
            <v:group style="position:absolute;left:441;top:10355;width:11159;height:2" coordorigin="441,10355" coordsize="11159,2">
              <v:shape style="position:absolute;left:441;top:10355;width:11159;height:2" coordorigin="441,10355" coordsize="11159,0" path="m441,10355l11600,10355e" filled="f" stroked="t" strokeweight=".711962pt" strokecolor="#747474">
                <v:path arrowok="t"/>
              </v:shape>
            </v:group>
            <v:group style="position:absolute;left:883;top:10844;width:10713;height:2" coordorigin="883,10844" coordsize="10713,2">
              <v:shape style="position:absolute;left:883;top:10844;width:10713;height:2" coordorigin="883,10844" coordsize="10713,0" path="m883,10844l11595,10844e" filled="f" stroked="t" strokeweight=".474641pt" strokecolor="#777777">
                <v:path arrowok="t"/>
              </v:shape>
            </v:group>
            <v:group style="position:absolute;left:1818;top:11071;width:2;height:5013" coordorigin="1818,11071" coordsize="2,5013">
              <v:shape style="position:absolute;left:1818;top:11071;width:2;height:5013" coordorigin="1818,11071" coordsize="0,5013" path="m1818,16084l1818,11071e" filled="f" stroked="t" strokeweight=".711962pt" strokecolor="#5B5B5B">
                <v:path arrowok="t"/>
              </v:shape>
            </v:group>
            <v:group style="position:absolute;left:437;top:11081;width:11164;height:2" coordorigin="437,11081" coordsize="11164,2">
              <v:shape style="position:absolute;left:437;top:11081;width:11164;height:2" coordorigin="437,11081" coordsize="11164,0" path="m437,11081l11600,11081e" filled="f" stroked="t" strokeweight=".711962pt" strokecolor="#747474">
                <v:path arrowok="t"/>
              </v:shape>
            </v:group>
            <v:group style="position:absolute;left:1239;top:11066;width:2;height:5022" coordorigin="1239,11066" coordsize="2,5022">
              <v:shape style="position:absolute;left:1239;top:11066;width:2;height:5022" coordorigin="1239,11066" coordsize="0,5022" path="m1239,16089l1239,11066e" filled="f" stroked="t" strokeweight=".711962pt" strokecolor="#606060">
                <v:path arrowok="t"/>
              </v:shape>
            </v:group>
            <v:group style="position:absolute;left:441;top:11324;width:11159;height:2" coordorigin="441,11324" coordsize="11159,2">
              <v:shape style="position:absolute;left:441;top:11324;width:11159;height:2" coordorigin="441,11324" coordsize="11159,0" path="m441,11324l11600,11324e" filled="f" stroked="t" strokeweight=".711962pt" strokecolor="#747474">
                <v:path arrowok="t"/>
              </v:shape>
            </v:group>
            <v:group style="position:absolute;left:437;top:13396;width:2060;height:2" coordorigin="437,13396" coordsize="2060,2">
              <v:shape style="position:absolute;left:437;top:13396;width:2060;height:2" coordorigin="437,13396" coordsize="2060,0" path="m437,13396l2497,13396e" filled="f" stroked="t" strokeweight=".711962pt" strokecolor="#747474">
                <v:path arrowok="t"/>
              </v:shape>
            </v:group>
            <v:group style="position:absolute;left:437;top:16079;width:11164;height:2" coordorigin="437,16079" coordsize="11164,2">
              <v:shape style="position:absolute;left:437;top:16079;width:11164;height:2" coordorigin="437,16079" coordsize="11164,0" path="m437,16079l11600,16079e" filled="f" stroked="t" strokeweight=".711962pt" strokecolor="#777777">
                <v:path arrowok="t"/>
              </v:shape>
            </v:group>
            <v:group style="position:absolute;left:7473;top:11076;width:2;height:5018" coordorigin="7473,11076" coordsize="2,5018">
              <v:shape style="position:absolute;left:7473;top:11076;width:2;height:5018" coordorigin="7473,11076" coordsize="0,5018" path="m7473,16094l7473,11076e" filled="f" stroked="t" strokeweight=".711962pt" strokecolor="#646464">
                <v:path arrowok="t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5" w:after="0" w:line="301" w:lineRule="exact"/>
        <w:ind w:left="5230" w:right="5925"/>
        <w:jc w:val="center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BCBCBC"/>
          <w:spacing w:val="0"/>
          <w:w w:val="65"/>
          <w:position w:val="-1"/>
        </w:rPr>
        <w:t>.·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4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9" w:lineRule="exact"/>
        <w:ind w:left="3394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279427pt;margin-top:-15.335179pt;width:57.887463pt;height:54pt;mso-position-horizontal-relative:page;mso-position-vertical-relative:paragraph;z-index:-15098" type="#_x0000_t202" filled="f" stroked="f">
            <v:textbox inset="0,0,0,0">
              <w:txbxContent>
                <w:p>
                  <w:pPr>
                    <w:spacing w:before="0" w:after="0" w:line="1080" w:lineRule="exact"/>
                    <w:ind w:right="-202"/>
                    <w:jc w:val="left"/>
                    <w:rPr>
                      <w:rFonts w:ascii="Arial" w:hAnsi="Arial" w:cs="Arial" w:eastAsia="Arial"/>
                      <w:sz w:val="108"/>
                      <w:szCs w:val="108"/>
                    </w:rPr>
                  </w:pPr>
                  <w:rPr/>
                  <w:r>
                    <w:rPr>
                      <w:rFonts w:ascii="Arial" w:hAnsi="Arial" w:cs="Arial" w:eastAsia="Arial"/>
                      <w:sz w:val="108"/>
                      <w:szCs w:val="108"/>
                      <w:color w:val="383838"/>
                      <w:spacing w:val="0"/>
                      <w:w w:val="385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9"/>
          <w:w w:val="72"/>
          <w:position w:val="-3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505050"/>
          <w:spacing w:val="5"/>
          <w:w w:val="102"/>
          <w:position w:val="-3"/>
        </w:rPr>
        <w:t>Z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  <w:position w:val="-3"/>
        </w:rPr>
        <w:t>Mİ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1"/>
          <w:position w:val="-3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3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  <w:position w:val="-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86" w:lineRule="exact"/>
        <w:ind w:left="3499" w:right="-20"/>
        <w:jc w:val="left"/>
        <w:tabs>
          <w:tab w:pos="9860" w:val="left"/>
        </w:tabs>
        <w:rPr>
          <w:rFonts w:ascii="Arial" w:hAnsi="Arial" w:cs="Arial" w:eastAsia="Arial"/>
          <w:sz w:val="29"/>
          <w:szCs w:val="29"/>
        </w:rPr>
      </w:pPr>
      <w:rPr/>
      <w:r>
        <w:rPr/>
        <w:pict>
          <v:group style="position:absolute;margin-left:487.693787pt;margin-top:14.645471pt;width:8.30622pt;height:.1pt;mso-position-horizontal-relative:page;mso-position-vertical-relative:paragraph;z-index:-15099" coordorigin="9754,293" coordsize="166,2">
            <v:shape style="position:absolute;left:9754;top:293;width:166;height:2" coordorigin="9754,293" coordsize="166,0" path="m9754,293l9920,293e" filled="f" stroked="t" strokeweight="3.085168pt" strokecolor="#545B5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6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</w:r>
      <w:r>
        <w:rPr>
          <w:rFonts w:ascii="Arial" w:hAnsi="Arial" w:cs="Arial" w:eastAsia="Arial"/>
          <w:sz w:val="29"/>
          <w:szCs w:val="29"/>
          <w:color w:val="505050"/>
          <w:spacing w:val="0"/>
          <w:w w:val="51"/>
          <w:position w:val="3"/>
        </w:rPr>
        <w:t>..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6" w:after="0" w:line="240" w:lineRule="exact"/>
        <w:ind w:left="580" w:right="-20"/>
        <w:jc w:val="left"/>
        <w:tabs>
          <w:tab w:pos="30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-3"/>
        </w:rPr>
        <w:t>BÜYÜI&lt;f,EHIR</w:t>
      </w:r>
      <w:r>
        <w:rPr>
          <w:rFonts w:ascii="Arial" w:hAnsi="Arial" w:cs="Arial" w:eastAsia="Arial"/>
          <w:sz w:val="15"/>
          <w:szCs w:val="15"/>
          <w:color w:val="282828"/>
          <w:spacing w:val="-12"/>
          <w:w w:val="100"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1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623" w:right="-20"/>
        <w:jc w:val="left"/>
        <w:tabs>
          <w:tab w:pos="41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646464"/>
          <w:spacing w:val="0"/>
          <w:w w:val="100"/>
          <w:position w:val="9"/>
        </w:rPr>
        <w:t>BELE</w:t>
      </w:r>
      <w:r>
        <w:rPr>
          <w:rFonts w:ascii="Arial" w:hAnsi="Arial" w:cs="Arial" w:eastAsia="Arial"/>
          <w:sz w:val="15"/>
          <w:szCs w:val="15"/>
          <w:color w:val="646464"/>
          <w:spacing w:val="0"/>
          <w:w w:val="100"/>
          <w:position w:val="9"/>
        </w:rPr>
        <w:t>D</w:t>
      </w:r>
      <w:r>
        <w:rPr>
          <w:rFonts w:ascii="Arial" w:hAnsi="Arial" w:cs="Arial" w:eastAsia="Arial"/>
          <w:sz w:val="15"/>
          <w:szCs w:val="15"/>
          <w:color w:val="646464"/>
          <w:spacing w:val="0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646464"/>
          <w:spacing w:val="14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505050"/>
          <w:spacing w:val="6"/>
          <w:w w:val="100"/>
          <w:position w:val="9"/>
        </w:rPr>
        <w:t>Y</w:t>
      </w:r>
      <w:r>
        <w:rPr>
          <w:rFonts w:ascii="Arial" w:hAnsi="Arial" w:cs="Arial" w:eastAsia="Arial"/>
          <w:sz w:val="15"/>
          <w:szCs w:val="15"/>
          <w:color w:val="777979"/>
          <w:spacing w:val="0"/>
          <w:w w:val="100"/>
          <w:position w:val="9"/>
        </w:rPr>
        <w:t>ESI</w:t>
      </w:r>
      <w:r>
        <w:rPr>
          <w:rFonts w:ascii="Arial" w:hAnsi="Arial" w:cs="Arial" w:eastAsia="Arial"/>
          <w:sz w:val="15"/>
          <w:szCs w:val="15"/>
          <w:color w:val="777979"/>
          <w:spacing w:val="-39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777979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777979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6" w:lineRule="auto"/>
        <w:ind w:left="119" w:right="3260" w:firstLine="-14"/>
        <w:jc w:val="left"/>
        <w:tabs>
          <w:tab w:pos="1480" w:val="left"/>
          <w:tab w:pos="2860" w:val="left"/>
          <w:tab w:pos="522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1"/>
        </w:rPr>
        <w:t>:0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11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7"/>
          <w:w w:val="111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1"/>
        </w:rPr>
        <w:t>03.2017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9"/>
          <w:w w:val="11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18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:1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32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75"/>
          <w:position w:val="0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-5"/>
          <w:w w:val="75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1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8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9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05.03.2017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8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9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:1502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3"/>
          <w:position w:val="0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83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B3B5B5"/>
          <w:spacing w:val="4"/>
          <w:w w:val="4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0"/>
        </w:rPr>
        <w:t>ARICI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7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0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6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118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0"/>
        </w:rPr>
        <w:t>uk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Ayd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Atatür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ca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6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Sulta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6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staurant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3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1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2"/>
          <w:position w:val="0"/>
        </w:rPr>
        <w:t>lç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6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5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6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19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1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lç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Aydı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5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lıı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Atatür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Sulta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restaurant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10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lç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2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5"/>
          <w:w w:val="123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79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9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19" w:right="-20"/>
        <w:jc w:val="left"/>
        <w:tabs>
          <w:tab w:pos="1480" w:val="left"/>
          <w:tab w:pos="454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103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ınari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"/>
          <w:w w:val="11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8" w:after="0" w:line="181" w:lineRule="auto"/>
        <w:ind w:left="3347" w:right="3127" w:firstLine="-3232"/>
        <w:jc w:val="left"/>
        <w:tabs>
          <w:tab w:pos="3320" w:val="left"/>
          <w:tab w:pos="6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  <w:position w:val="2"/>
        </w:rPr>
        <w:t>!Yapını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85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2"/>
          <w:position w:val="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"/>
          <w:w w:val="104"/>
          <w:position w:val="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  <w:position w:val="2"/>
        </w:rPr>
        <w:t>kl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89"/>
          <w:position w:val="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68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-6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94"/>
          <w:position w:val="-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1"/>
          <w:position w:val="-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tonaı·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9"/>
          <w:w w:val="104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0"/>
        </w:rPr>
        <w:t>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left="3352" w:right="-20"/>
        <w:jc w:val="left"/>
        <w:tabs>
          <w:tab w:pos="534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91"/>
          <w:position w:val="-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90"/>
          <w:position w:val="-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62"/>
          <w:position w:val="-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  <w:position w:val="-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9"/>
        </w:rPr>
      </w:r>
      <w:r>
        <w:rPr>
          <w:rFonts w:ascii="Arial" w:hAnsi="Arial" w:cs="Arial" w:eastAsia="Arial"/>
          <w:sz w:val="30"/>
          <w:szCs w:val="30"/>
          <w:color w:val="B3B5B5"/>
          <w:spacing w:val="0"/>
          <w:w w:val="144"/>
          <w:position w:val="-9"/>
        </w:rPr>
        <w:t>_</w:t>
      </w:r>
      <w:r>
        <w:rPr>
          <w:rFonts w:ascii="Arial" w:hAnsi="Arial" w:cs="Arial" w:eastAsia="Arial"/>
          <w:sz w:val="30"/>
          <w:szCs w:val="30"/>
          <w:color w:val="B3B5B5"/>
          <w:spacing w:val="19"/>
          <w:w w:val="144"/>
          <w:position w:val="-9"/>
        </w:rPr>
        <w:t> </w:t>
      </w:r>
      <w:r>
        <w:rPr>
          <w:rFonts w:ascii="Arial" w:hAnsi="Arial" w:cs="Arial" w:eastAsia="Arial"/>
          <w:sz w:val="30"/>
          <w:szCs w:val="30"/>
          <w:color w:val="282828"/>
          <w:spacing w:val="0"/>
          <w:w w:val="40"/>
          <w:position w:val="-9"/>
        </w:rPr>
        <w:t>j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60" w:bottom="280" w:left="360" w:right="620"/>
        </w:sectPr>
      </w:pPr>
      <w:rPr/>
    </w:p>
    <w:p>
      <w:pPr>
        <w:spacing w:before="0" w:after="0" w:line="460" w:lineRule="exact"/>
        <w:ind w:right="-20"/>
        <w:jc w:val="right"/>
        <w:tabs>
          <w:tab w:pos="580" w:val="left"/>
          <w:tab w:pos="108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48"/>
          <w:szCs w:val="48"/>
          <w:color w:val="646464"/>
          <w:w w:val="44"/>
          <w:position w:val="-2"/>
        </w:rPr>
        <w:t>ı</w:t>
      </w:r>
      <w:r>
        <w:rPr>
          <w:rFonts w:ascii="Arial" w:hAnsi="Arial" w:cs="Arial" w:eastAsia="Arial"/>
          <w:sz w:val="48"/>
          <w:szCs w:val="48"/>
          <w:color w:val="646464"/>
          <w:w w:val="100"/>
          <w:position w:val="-2"/>
        </w:rPr>
        <w:tab/>
      </w:r>
      <w:r>
        <w:rPr>
          <w:rFonts w:ascii="Arial" w:hAnsi="Arial" w:cs="Arial" w:eastAsia="Arial"/>
          <w:sz w:val="48"/>
          <w:szCs w:val="48"/>
          <w:color w:val="646464"/>
          <w:w w:val="100"/>
          <w:position w:val="-2"/>
        </w:rPr>
      </w:r>
      <w:r>
        <w:rPr>
          <w:rFonts w:ascii="Arial" w:hAnsi="Arial" w:cs="Arial" w:eastAsia="Arial"/>
          <w:sz w:val="48"/>
          <w:szCs w:val="48"/>
          <w:color w:val="505050"/>
          <w:w w:val="55"/>
          <w:position w:val="-2"/>
        </w:rPr>
        <w:t>ı</w:t>
      </w:r>
      <w:r>
        <w:rPr>
          <w:rFonts w:ascii="Arial" w:hAnsi="Arial" w:cs="Arial" w:eastAsia="Arial"/>
          <w:sz w:val="48"/>
          <w:szCs w:val="48"/>
          <w:color w:val="505050"/>
          <w:w w:val="100"/>
          <w:position w:val="-2"/>
        </w:rPr>
        <w:tab/>
      </w:r>
      <w:r>
        <w:rPr>
          <w:rFonts w:ascii="Arial" w:hAnsi="Arial" w:cs="Arial" w:eastAsia="Arial"/>
          <w:sz w:val="48"/>
          <w:szCs w:val="48"/>
          <w:color w:val="505050"/>
          <w:w w:val="100"/>
          <w:position w:val="-2"/>
        </w:rPr>
      </w:r>
      <w:r>
        <w:rPr>
          <w:rFonts w:ascii="Arial" w:hAnsi="Arial" w:cs="Arial" w:eastAsia="Arial"/>
          <w:sz w:val="21"/>
          <w:szCs w:val="21"/>
          <w:color w:val="C6C6C6"/>
          <w:spacing w:val="0"/>
          <w:w w:val="51"/>
          <w:position w:val="-2"/>
        </w:rPr>
        <w:t>1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:13:45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620"/>
          <w:cols w:num="2" w:equalWidth="0">
            <w:col w:w="5310" w:space="1136"/>
            <w:col w:w="4494"/>
          </w:cols>
        </w:sectPr>
      </w:pPr>
      <w:rPr/>
    </w:p>
    <w:p>
      <w:pPr>
        <w:spacing w:before="0" w:after="0" w:line="204" w:lineRule="exact"/>
        <w:ind w:left="119" w:right="-20"/>
        <w:jc w:val="left"/>
        <w:tabs>
          <w:tab w:pos="1840" w:val="left"/>
          <w:tab w:pos="5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1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211" w:lineRule="exact"/>
        <w:ind w:left="18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75"/>
          <w:position w:val="-1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5"/>
          <w:w w:val="7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Celaleddi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  <w:position w:val="-1"/>
        </w:rPr>
        <w:t>BA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99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1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1852" w:right="-20"/>
        <w:jc w:val="left"/>
        <w:tabs>
          <w:tab w:pos="438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83838"/>
          <w:w w:val="50"/>
        </w:rPr>
        <w:t>lA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13:33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1"/>
        </w:rPr>
        <w:t>:1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6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91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"/>
        </w:rPr>
        <w:t>38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105" w:right="-20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2"/>
          <w:w w:val="9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6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084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8" w:lineRule="exact"/>
        <w:ind w:left="119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96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position w:val="2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0"/>
          <w:w w:val="43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3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5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383" w:right="431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2" w:lineRule="auto"/>
        <w:ind w:left="1880" w:right="3943" w:firstLine="2525"/>
        <w:jc w:val="left"/>
        <w:tabs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8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6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11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11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5"/>
          <w:w w:val="10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"/>
          <w:w w:val="11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3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1"/>
          <w:w w:val="11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6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19" w:right="-20"/>
        <w:jc w:val="left"/>
        <w:tabs>
          <w:tab w:pos="1860" w:val="left"/>
          <w:tab w:pos="440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05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pitm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0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9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8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88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1" w:lineRule="auto"/>
        <w:ind w:left="129" w:right="78" w:firstLine="-24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416" w:right="369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196" w:lineRule="exact"/>
        <w:ind w:left="160" w:right="-20"/>
        <w:jc w:val="left"/>
        <w:tabs>
          <w:tab w:pos="4380" w:val="left"/>
          <w:tab w:pos="6300" w:val="left"/>
          <w:tab w:pos="7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1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  <w:position w:val="-3"/>
        </w:rPr>
        <w:t>ISu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77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35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  <w:position w:val="-2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IK.K.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4" w:lineRule="exact"/>
        <w:ind w:left="2421" w:right="-20"/>
        <w:jc w:val="left"/>
        <w:tabs>
          <w:tab w:pos="5260" w:val="left"/>
          <w:tab w:pos="6300" w:val="left"/>
          <w:tab w:pos="7860" w:val="left"/>
        </w:tabs>
        <w:rPr>
          <w:rFonts w:ascii="Arial" w:hAnsi="Arial" w:cs="Arial" w:eastAsia="Arial"/>
          <w:sz w:val="39"/>
          <w:szCs w:val="3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  <w:position w:val="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</w:r>
      <w:r>
        <w:rPr>
          <w:rFonts w:ascii="Arial" w:hAnsi="Arial" w:cs="Arial" w:eastAsia="Arial"/>
          <w:sz w:val="39"/>
          <w:szCs w:val="39"/>
          <w:color w:val="282828"/>
          <w:spacing w:val="0"/>
          <w:w w:val="40"/>
          <w:position w:val="0"/>
        </w:rPr>
        <w:t>ı</w:t>
      </w:r>
      <w:r>
        <w:rPr>
          <w:rFonts w:ascii="Arial" w:hAnsi="Arial" w:cs="Arial" w:eastAsia="Arial"/>
          <w:sz w:val="39"/>
          <w:szCs w:val="39"/>
          <w:color w:val="28282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9"/>
          <w:szCs w:val="39"/>
          <w:color w:val="282828"/>
          <w:spacing w:val="0"/>
          <w:w w:val="100"/>
          <w:position w:val="0"/>
        </w:rPr>
      </w:r>
      <w:r>
        <w:rPr>
          <w:rFonts w:ascii="Arial" w:hAnsi="Arial" w:cs="Arial" w:eastAsia="Arial"/>
          <w:sz w:val="39"/>
          <w:szCs w:val="39"/>
          <w:color w:val="505050"/>
          <w:spacing w:val="0"/>
          <w:w w:val="68"/>
          <w:position w:val="0"/>
        </w:rPr>
        <w:t>ı</w:t>
      </w:r>
      <w:r>
        <w:rPr>
          <w:rFonts w:ascii="Arial" w:hAnsi="Arial" w:cs="Arial" w:eastAsia="Arial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188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Yangında,kur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çalıla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1" w:lineRule="auto"/>
        <w:ind w:left="129" w:right="6681" w:firstLine="-2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ISöndürme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hmini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8" w:after="0" w:line="240" w:lineRule="auto"/>
        <w:ind w:left="19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Selçu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Aydı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Atatür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cad.Sulta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restaurant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6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4" w:lineRule="auto"/>
        <w:ind w:left="1871" w:right="61" w:firstLine="-174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bulu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soıuşturma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neticesin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kiınl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9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5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çık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65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6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</w:rPr>
        <w:t>j&lt;a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7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9"/>
        </w:rPr>
        <w:t>aa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rılm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10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09" w:lineRule="exact"/>
        <w:ind w:left="105" w:right="-20"/>
        <w:jc w:val="left"/>
        <w:tabs>
          <w:tab w:pos="1860" w:val="left"/>
          <w:tab w:pos="6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7"/>
          <w:position w:val="-1"/>
        </w:rPr>
        <w:t>ISi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7"/>
          <w:w w:val="97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position w:val="-1"/>
        </w:rPr>
        <w:t>ortalı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5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2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6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1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101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83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8"/>
          <w:w w:val="111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1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05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left="297" w:right="930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505050"/>
          <w:spacing w:val="0"/>
          <w:w w:val="80"/>
          <w:position w:val="1"/>
        </w:rPr>
        <w:t>w</w:t>
      </w:r>
      <w:r>
        <w:rPr>
          <w:rFonts w:ascii="Times New Roman" w:hAnsi="Times New Roman" w:cs="Times New Roman" w:eastAsia="Times New Roman"/>
          <w:sz w:val="27"/>
          <w:szCs w:val="27"/>
          <w:color w:val="505050"/>
          <w:spacing w:val="8"/>
          <w:w w:val="8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4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03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83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"/>
          <w:w w:val="105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8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  <w:position w:val="1"/>
        </w:rPr>
        <w:t>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0" w:after="0" w:line="240" w:lineRule="auto"/>
        <w:ind w:left="1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7" w:after="0" w:line="240" w:lineRule="auto"/>
        <w:ind w:left="138" w:right="-20"/>
        <w:jc w:val="left"/>
        <w:tabs>
          <w:tab w:pos="186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97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8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8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l.rarih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9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89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89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1"/>
        </w:rPr>
        <w:t>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30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3"/>
          <w:position w:val="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1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24" w:lineRule="exact"/>
        <w:ind w:left="746" w:right="-20"/>
        <w:jc w:val="left"/>
        <w:tabs>
          <w:tab w:pos="1240" w:val="left"/>
          <w:tab w:pos="8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0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Selçu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620"/>
        </w:sectPr>
      </w:pPr>
      <w:rPr/>
    </w:p>
    <w:p>
      <w:pPr>
        <w:spacing w:before="62" w:after="0" w:line="240" w:lineRule="auto"/>
        <w:ind w:left="13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70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9.609573pt;margin-top:-19.005728pt;width:88.109638pt;height:56pt;mso-position-horizontal-relative:page;mso-position-vertical-relative:paragraph;z-index:-15097" type="#_x0000_t202" filled="f" stroked="f">
            <v:textbox inset="0,0,0,0">
              <w:txbxContent>
                <w:p>
                  <w:pPr>
                    <w:spacing w:before="0" w:after="0" w:line="1120" w:lineRule="exact"/>
                    <w:ind w:right="-208"/>
                    <w:jc w:val="left"/>
                    <w:rPr>
                      <w:rFonts w:ascii="Times New Roman" w:hAnsi="Times New Roman" w:cs="Times New Roman" w:eastAsia="Times New Roman"/>
                      <w:sz w:val="112"/>
                      <w:szCs w:val="11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2"/>
                      <w:szCs w:val="112"/>
                      <w:color w:val="505050"/>
                      <w:w w:val="29"/>
                      <w:position w:val="-1"/>
                    </w:rPr>
                    <w:t>G</w:t>
                  </w:r>
                  <w:r>
                    <w:rPr>
                      <w:rFonts w:ascii="Times New Roman" w:hAnsi="Times New Roman" w:cs="Times New Roman" w:eastAsia="Times New Roman"/>
                      <w:sz w:val="112"/>
                      <w:szCs w:val="112"/>
                      <w:color w:val="505050"/>
                      <w:spacing w:val="-6"/>
                      <w:w w:val="29"/>
                      <w:position w:val="-1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12"/>
                      <w:szCs w:val="112"/>
                      <w:color w:val="383838"/>
                      <w:spacing w:val="-114"/>
                      <w:w w:val="10"/>
                      <w:position w:val="-1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12"/>
                      <w:szCs w:val="112"/>
                      <w:color w:val="505050"/>
                      <w:spacing w:val="-201"/>
                      <w:w w:val="29"/>
                      <w:position w:val="-1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12"/>
                      <w:szCs w:val="112"/>
                      <w:color w:val="505050"/>
                      <w:spacing w:val="-72"/>
                      <w:w w:val="19"/>
                      <w:position w:val="-1"/>
                    </w:rPr>
                    <w:t>ş</w:t>
                  </w:r>
                  <w:r>
                    <w:rPr>
                      <w:rFonts w:ascii="Times New Roman" w:hAnsi="Times New Roman" w:cs="Times New Roman" w:eastAsia="Times New Roman"/>
                      <w:sz w:val="112"/>
                      <w:szCs w:val="112"/>
                      <w:color w:val="464D7C"/>
                      <w:spacing w:val="-72"/>
                      <w:w w:val="86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12"/>
                      <w:szCs w:val="112"/>
                      <w:color w:val="464D7C"/>
                      <w:spacing w:val="0"/>
                      <w:w w:val="86"/>
                      <w:u w:val="thick" w:color="4F5460"/>
                      <w:position w:val="-1"/>
                    </w:rPr>
                    <w:t>;JU</w:t>
                  </w:r>
                  <w:r>
                    <w:rPr>
                      <w:rFonts w:ascii="Times New Roman" w:hAnsi="Times New Roman" w:cs="Times New Roman" w:eastAsia="Times New Roman"/>
                      <w:sz w:val="112"/>
                      <w:szCs w:val="112"/>
                      <w:color w:val="464D7C"/>
                      <w:spacing w:val="0"/>
                      <w:w w:val="86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12"/>
                      <w:szCs w:val="11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33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505050"/>
          <w:spacing w:val="0"/>
          <w:w w:val="75"/>
          <w:b/>
          <w:bCs/>
        </w:rPr>
        <w:t>7/l</w:t>
      </w:r>
      <w:r>
        <w:rPr>
          <w:rFonts w:ascii="Times New Roman" w:hAnsi="Times New Roman" w:cs="Times New Roman" w:eastAsia="Times New Roman"/>
          <w:sz w:val="29"/>
          <w:szCs w:val="29"/>
          <w:color w:val="505050"/>
          <w:spacing w:val="0"/>
          <w:w w:val="75"/>
          <w:b/>
          <w:bCs/>
        </w:rPr>
        <w:t>  </w:t>
      </w:r>
      <w:r>
        <w:rPr>
          <w:rFonts w:ascii="Times New Roman" w:hAnsi="Times New Roman" w:cs="Times New Roman" w:eastAsia="Times New Roman"/>
          <w:sz w:val="29"/>
          <w:szCs w:val="29"/>
          <w:color w:val="505050"/>
          <w:spacing w:val="3"/>
          <w:w w:val="75"/>
          <w:b/>
          <w:bCs/>
        </w:rPr>
        <w:t> </w:t>
      </w:r>
      <w:r>
        <w:rPr>
          <w:rFonts w:ascii="Arial" w:hAnsi="Arial" w:cs="Arial" w:eastAsia="Arial"/>
          <w:sz w:val="32"/>
          <w:szCs w:val="32"/>
          <w:color w:val="505050"/>
          <w:spacing w:val="0"/>
          <w:w w:val="100"/>
          <w:i/>
        </w:rPr>
        <w:t>fJii</w:t>
      </w:r>
      <w:r>
        <w:rPr>
          <w:rFonts w:ascii="Arial" w:hAnsi="Arial" w:cs="Arial" w:eastAsia="Arial"/>
          <w:sz w:val="32"/>
          <w:szCs w:val="32"/>
          <w:color w:val="505050"/>
          <w:spacing w:val="29"/>
          <w:w w:val="100"/>
          <w:i/>
        </w:rPr>
        <w:t> </w:t>
      </w:r>
      <w:r>
        <w:rPr>
          <w:rFonts w:ascii="Arial" w:hAnsi="Arial" w:cs="Arial" w:eastAsia="Arial"/>
          <w:sz w:val="32"/>
          <w:szCs w:val="32"/>
          <w:color w:val="505050"/>
          <w:spacing w:val="0"/>
          <w:w w:val="106"/>
          <w:i/>
        </w:rPr>
        <w:t>:l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620"/>
          <w:cols w:num="3" w:equalWidth="0">
            <w:col w:w="582" w:space="1451"/>
            <w:col w:w="3978" w:space="2472"/>
            <w:col w:w="2457"/>
          </w:cols>
        </w:sectPr>
      </w:pPr>
      <w:rPr/>
    </w:p>
    <w:p>
      <w:pPr>
        <w:spacing w:before="83" w:after="0" w:line="314" w:lineRule="exact"/>
        <w:ind w:left="167" w:right="-20"/>
        <w:jc w:val="left"/>
        <w:tabs>
          <w:tab w:pos="2020" w:val="left"/>
          <w:tab w:pos="2940" w:val="left"/>
          <w:tab w:pos="8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31"/>
          <w:szCs w:val="31"/>
          <w:color w:val="383838"/>
          <w:spacing w:val="6"/>
          <w:w w:val="58"/>
          <w:b/>
          <w:bCs/>
          <w:position w:val="-9"/>
        </w:rPr>
        <w:t>G</w:t>
      </w:r>
      <w:r>
        <w:rPr>
          <w:rFonts w:ascii="Times New Roman" w:hAnsi="Times New Roman" w:cs="Times New Roman" w:eastAsia="Times New Roman"/>
          <w:sz w:val="31"/>
          <w:szCs w:val="31"/>
          <w:color w:val="505050"/>
          <w:spacing w:val="-3"/>
          <w:w w:val="79"/>
          <w:b/>
          <w:bCs/>
          <w:position w:val="-9"/>
        </w:rPr>
        <w:t>o</w:t>
      </w:r>
      <w:r>
        <w:rPr>
          <w:rFonts w:ascii="Times New Roman" w:hAnsi="Times New Roman" w:cs="Times New Roman" w:eastAsia="Times New Roman"/>
          <w:sz w:val="31"/>
          <w:szCs w:val="31"/>
          <w:color w:val="383838"/>
          <w:spacing w:val="-20"/>
          <w:w w:val="72"/>
          <w:b/>
          <w:bCs/>
          <w:position w:val="-9"/>
        </w:rPr>
        <w:t>n</w:t>
      </w:r>
      <w:r>
        <w:rPr>
          <w:rFonts w:ascii="Times New Roman" w:hAnsi="Times New Roman" w:cs="Times New Roman" w:eastAsia="Times New Roman"/>
          <w:sz w:val="31"/>
          <w:szCs w:val="31"/>
          <w:color w:val="2D3A52"/>
          <w:spacing w:val="0"/>
          <w:w w:val="153"/>
          <w:b/>
          <w:bCs/>
          <w:position w:val="-9"/>
        </w:rPr>
        <w:t>{</w:t>
      </w:r>
      <w:r>
        <w:rPr>
          <w:rFonts w:ascii="Times New Roman" w:hAnsi="Times New Roman" w:cs="Times New Roman" w:eastAsia="Times New Roman"/>
          <w:sz w:val="31"/>
          <w:szCs w:val="31"/>
          <w:color w:val="2D3A52"/>
          <w:spacing w:val="0"/>
          <w:w w:val="100"/>
          <w:b/>
          <w:bCs/>
          <w:position w:val="-9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2D3A52"/>
          <w:spacing w:val="0"/>
          <w:w w:val="100"/>
          <w:b/>
          <w:bCs/>
          <w:position w:val="-9"/>
        </w:rPr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0"/>
          <w:w w:val="58"/>
          <w:b/>
          <w:bCs/>
          <w:position w:val="-16"/>
        </w:rPr>
        <w:t>111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1"/>
          <w:w w:val="58"/>
          <w:b/>
          <w:bCs/>
          <w:position w:val="-16"/>
        </w:rPr>
        <w:t>8</w:t>
      </w:r>
      <w:r>
        <w:rPr>
          <w:rFonts w:ascii="Times New Roman" w:hAnsi="Times New Roman" w:cs="Times New Roman" w:eastAsia="Times New Roman"/>
          <w:sz w:val="37"/>
          <w:szCs w:val="37"/>
          <w:color w:val="505050"/>
          <w:spacing w:val="0"/>
          <w:w w:val="58"/>
          <w:position w:val="-9"/>
        </w:rPr>
        <w:t>'3</w:t>
      </w:r>
      <w:r>
        <w:rPr>
          <w:rFonts w:ascii="Times New Roman" w:hAnsi="Times New Roman" w:cs="Times New Roman" w:eastAsia="Times New Roman"/>
          <w:sz w:val="37"/>
          <w:szCs w:val="37"/>
          <w:color w:val="505050"/>
          <w:spacing w:val="0"/>
          <w:w w:val="58"/>
          <w:position w:val="-9"/>
        </w:rPr>
        <w:t>?</w:t>
      </w:r>
      <w:r>
        <w:rPr>
          <w:rFonts w:ascii="Times New Roman" w:hAnsi="Times New Roman" w:cs="Times New Roman" w:eastAsia="Times New Roman"/>
          <w:sz w:val="37"/>
          <w:szCs w:val="37"/>
          <w:color w:val="505050"/>
          <w:spacing w:val="0"/>
          <w:w w:val="58"/>
          <w:position w:val="-9"/>
        </w:rPr>
        <w:t>  </w:t>
      </w:r>
      <w:r>
        <w:rPr>
          <w:rFonts w:ascii="Times New Roman" w:hAnsi="Times New Roman" w:cs="Times New Roman" w:eastAsia="Times New Roman"/>
          <w:sz w:val="37"/>
          <w:szCs w:val="37"/>
          <w:color w:val="505050"/>
          <w:spacing w:val="20"/>
          <w:w w:val="58"/>
          <w:position w:val="-9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505050"/>
          <w:spacing w:val="0"/>
          <w:w w:val="314"/>
          <w:position w:val="-9"/>
        </w:rPr>
        <w:t>-</w:t>
      </w:r>
      <w:r>
        <w:rPr>
          <w:rFonts w:ascii="Times New Roman" w:hAnsi="Times New Roman" w:cs="Times New Roman" w:eastAsia="Times New Roman"/>
          <w:sz w:val="37"/>
          <w:szCs w:val="37"/>
          <w:color w:val="505050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505050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  <w:position w:val="-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8"/>
          <w:position w:val="-9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2"/>
          <w:position w:val="-9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1"/>
          <w:position w:val="-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4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-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3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87"/>
          <w:position w:val="-9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62"/>
          <w:position w:val="-9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24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9"/>
        </w:rPr>
        <w:t>rinı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  <w:position w:val="-9"/>
        </w:rPr>
        <w:t>Ami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9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620"/>
        </w:sectPr>
      </w:pPr>
      <w:rPr/>
    </w:p>
    <w:p>
      <w:pPr>
        <w:spacing w:before="15" w:after="0" w:line="240" w:lineRule="auto"/>
        <w:ind w:left="153" w:right="-90"/>
        <w:jc w:val="left"/>
        <w:tabs>
          <w:tab w:pos="2400" w:val="left"/>
          <w:tab w:pos="830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8.503357pt;margin-top:.513477pt;width:37.730099pt;height:24pt;mso-position-horizontal-relative:page;mso-position-vertical-relative:paragraph;z-index:-15096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700" w:val="left"/>
                    </w:tabs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B3B5B5"/>
                      <w:spacing w:val="0"/>
                      <w:w w:val="100"/>
                    </w:rPr>
                    <w:t>•.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B3B5B5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B3B5B5"/>
                      <w:spacing w:val="35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777979"/>
                      <w:spacing w:val="0"/>
                      <w:w w:val="51"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777979"/>
                      <w:spacing w:val="5"/>
                      <w:w w:val="51"/>
                    </w:rPr>
                    <w:t>.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09090"/>
                      <w:spacing w:val="0"/>
                      <w:w w:val="51"/>
                    </w:rPr>
                    <w:t>,,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09090"/>
                      <w:spacing w:val="-65"/>
                      <w:w w:val="51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09090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09090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B3B5B5"/>
                      <w:spacing w:val="0"/>
                      <w:w w:val="170"/>
                    </w:rPr>
                    <w:t>\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4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14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6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4"/>
        </w:rPr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0"/>
          <w:w w:val="87"/>
          <w:b/>
          <w:bCs/>
          <w:position w:val="0"/>
        </w:rPr>
        <w:t>Gruplar</w:t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32"/>
          <w:w w:val="87"/>
          <w:b/>
          <w:bCs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87"/>
          <w:b/>
          <w:bCs/>
          <w:position w:val="0"/>
        </w:rPr>
        <w:t>Amlrt</w:t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100"/>
          <w:b/>
          <w:bCs/>
          <w:position w:val="0"/>
        </w:rPr>
      </w:r>
      <w:r>
        <w:rPr>
          <w:rFonts w:ascii="Arial" w:hAnsi="Arial" w:cs="Arial" w:eastAsia="Arial"/>
          <w:sz w:val="20"/>
          <w:szCs w:val="20"/>
          <w:color w:val="909090"/>
          <w:spacing w:val="0"/>
          <w:w w:val="141"/>
          <w:position w:val="0"/>
        </w:rPr>
        <w:t>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80" w:lineRule="exac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B3B5B5"/>
          <w:w w:val="158"/>
          <w:position w:val="-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B3B5B5"/>
          <w:spacing w:val="-6"/>
          <w:w w:val="159"/>
          <w:position w:val="-3"/>
        </w:rPr>
        <w:t>.</w:t>
      </w:r>
      <w:r>
        <w:rPr>
          <w:rFonts w:ascii="Arial" w:hAnsi="Arial" w:cs="Arial" w:eastAsia="Arial"/>
          <w:sz w:val="31"/>
          <w:szCs w:val="31"/>
          <w:color w:val="B3B5B5"/>
          <w:spacing w:val="-43"/>
          <w:w w:val="90"/>
          <w:position w:val="5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B3B5B5"/>
          <w:spacing w:val="-4"/>
          <w:w w:val="159"/>
          <w:position w:val="-3"/>
        </w:rPr>
        <w:t>'</w:t>
      </w:r>
      <w:r>
        <w:rPr>
          <w:rFonts w:ascii="Arial" w:hAnsi="Arial" w:cs="Arial" w:eastAsia="Arial"/>
          <w:sz w:val="31"/>
          <w:szCs w:val="31"/>
          <w:color w:val="B3B5B5"/>
          <w:spacing w:val="-75"/>
          <w:w w:val="90"/>
          <w:position w:val="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B3B5B5"/>
          <w:spacing w:val="-2"/>
          <w:w w:val="158"/>
          <w:position w:val="-3"/>
        </w:rPr>
        <w:t>ı</w:t>
      </w:r>
      <w:r>
        <w:rPr>
          <w:rFonts w:ascii="Arial" w:hAnsi="Arial" w:cs="Arial" w:eastAsia="Arial"/>
          <w:sz w:val="31"/>
          <w:szCs w:val="31"/>
          <w:color w:val="B3B5B5"/>
          <w:spacing w:val="-85"/>
          <w:w w:val="91"/>
          <w:position w:val="5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B3B5B5"/>
          <w:spacing w:val="0"/>
          <w:w w:val="129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B3B5B5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B3B5B5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09090"/>
          <w:spacing w:val="0"/>
          <w:w w:val="96"/>
          <w:position w:val="-3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909090"/>
          <w:spacing w:val="-18"/>
          <w:w w:val="96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B3B5B5"/>
          <w:spacing w:val="8"/>
          <w:w w:val="233"/>
          <w:position w:val="-3"/>
        </w:rPr>
        <w:t>.</w:t>
      </w:r>
      <w:r>
        <w:rPr>
          <w:rFonts w:ascii="Arial" w:hAnsi="Arial" w:cs="Arial" w:eastAsia="Arial"/>
          <w:sz w:val="20"/>
          <w:szCs w:val="20"/>
          <w:color w:val="A1A3A3"/>
          <w:spacing w:val="0"/>
          <w:w w:val="143"/>
          <w:position w:val="-3"/>
        </w:rPr>
        <w:t>il',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620"/>
          <w:cols w:num="2" w:equalWidth="0">
            <w:col w:w="8371" w:space="273"/>
            <w:col w:w="2296"/>
          </w:cols>
        </w:sectPr>
      </w:pPr>
      <w:rPr/>
    </w:p>
    <w:p>
      <w:pPr>
        <w:spacing w:before="0" w:after="0" w:line="198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Celaleddi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6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105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166" w:lineRule="exact"/>
        <w:ind w:right="-20"/>
        <w:jc w:val="left"/>
        <w:tabs>
          <w:tab w:pos="98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909090"/>
          <w:spacing w:val="-1"/>
          <w:w w:val="230"/>
          <w:b/>
          <w:bCs/>
          <w:position w:val="-2"/>
        </w:rPr>
        <w:t>i</w:t>
      </w:r>
      <w:r>
        <w:rPr>
          <w:rFonts w:ascii="Arial" w:hAnsi="Arial" w:cs="Arial" w:eastAsia="Arial"/>
          <w:sz w:val="12"/>
          <w:szCs w:val="12"/>
          <w:color w:val="B3B5B5"/>
          <w:spacing w:val="0"/>
          <w:w w:val="66"/>
          <w:b/>
          <w:bCs/>
          <w:position w:val="-2"/>
        </w:rPr>
        <w:t>.</w:t>
      </w:r>
      <w:r>
        <w:rPr>
          <w:rFonts w:ascii="Arial" w:hAnsi="Arial" w:cs="Arial" w:eastAsia="Arial"/>
          <w:sz w:val="12"/>
          <w:szCs w:val="12"/>
          <w:color w:val="B3B5B5"/>
          <w:spacing w:val="-18"/>
          <w:w w:val="66"/>
          <w:b/>
          <w:bCs/>
          <w:position w:val="-2"/>
        </w:rPr>
        <w:t>.</w:t>
      </w:r>
      <w:r>
        <w:rPr>
          <w:rFonts w:ascii="Arial" w:hAnsi="Arial" w:cs="Arial" w:eastAsia="Arial"/>
          <w:sz w:val="12"/>
          <w:szCs w:val="12"/>
          <w:color w:val="A1A3A3"/>
          <w:spacing w:val="-15"/>
          <w:w w:val="173"/>
          <w:b/>
          <w:bCs/>
          <w:position w:val="-2"/>
        </w:rPr>
        <w:t>:</w:t>
      </w:r>
      <w:r>
        <w:rPr>
          <w:rFonts w:ascii="Arial" w:hAnsi="Arial" w:cs="Arial" w:eastAsia="Arial"/>
          <w:sz w:val="12"/>
          <w:szCs w:val="12"/>
          <w:color w:val="A1A3A3"/>
          <w:spacing w:val="0"/>
          <w:w w:val="66"/>
          <w:b/>
          <w:bCs/>
          <w:position w:val="-2"/>
        </w:rPr>
        <w:t>..</w:t>
      </w:r>
      <w:r>
        <w:rPr>
          <w:rFonts w:ascii="Arial" w:hAnsi="Arial" w:cs="Arial" w:eastAsia="Arial"/>
          <w:sz w:val="12"/>
          <w:szCs w:val="12"/>
          <w:color w:val="A1A3A3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12"/>
          <w:szCs w:val="12"/>
          <w:color w:val="A1A3A3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10"/>
          <w:szCs w:val="10"/>
          <w:color w:val="B3B5B5"/>
          <w:spacing w:val="0"/>
          <w:w w:val="111"/>
          <w:position w:val="4"/>
        </w:rPr>
        <w:t>•</w:t>
      </w:r>
      <w:r>
        <w:rPr>
          <w:rFonts w:ascii="Arial" w:hAnsi="Arial" w:cs="Arial" w:eastAsia="Arial"/>
          <w:sz w:val="10"/>
          <w:szCs w:val="10"/>
          <w:color w:val="B3B5B5"/>
          <w:spacing w:val="2"/>
          <w:w w:val="111"/>
          <w:position w:val="4"/>
        </w:rPr>
        <w:t>•</w:t>
      </w:r>
      <w:r>
        <w:rPr>
          <w:rFonts w:ascii="Arial" w:hAnsi="Arial" w:cs="Arial" w:eastAsia="Arial"/>
          <w:sz w:val="10"/>
          <w:szCs w:val="10"/>
          <w:color w:val="A1A3A3"/>
          <w:spacing w:val="-13"/>
          <w:w w:val="446"/>
          <w:position w:val="4"/>
        </w:rPr>
        <w:t>,</w:t>
      </w:r>
      <w:r>
        <w:rPr>
          <w:rFonts w:ascii="Arial" w:hAnsi="Arial" w:cs="Arial" w:eastAsia="Arial"/>
          <w:sz w:val="10"/>
          <w:szCs w:val="10"/>
          <w:color w:val="A1A3A3"/>
          <w:spacing w:val="0"/>
          <w:w w:val="94"/>
          <w:position w:val="4"/>
        </w:rPr>
        <w:t>1::!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620"/>
          <w:cols w:num="2" w:equalWidth="0">
            <w:col w:w="6162" w:space="2038"/>
            <w:col w:w="2740"/>
          </w:cols>
        </w:sectPr>
      </w:pPr>
      <w:rPr/>
    </w:p>
    <w:p>
      <w:pPr>
        <w:spacing w:before="0" w:after="0" w:line="203" w:lineRule="exact"/>
        <w:ind w:left="4828" w:right="-20"/>
        <w:jc w:val="left"/>
        <w:tabs>
          <w:tab w:pos="7960" w:val="left"/>
          <w:tab w:pos="974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</w:r>
      <w:r>
        <w:rPr>
          <w:rFonts w:ascii="Arial" w:hAnsi="Arial" w:cs="Arial" w:eastAsia="Arial"/>
          <w:sz w:val="17"/>
          <w:szCs w:val="17"/>
          <w:color w:val="C6C6C6"/>
          <w:spacing w:val="-20"/>
          <w:w w:val="100"/>
          <w:i/>
          <w:position w:val="-11"/>
        </w:rPr>
        <w:t>.</w:t>
      </w:r>
      <w:r>
        <w:rPr>
          <w:rFonts w:ascii="Arial" w:hAnsi="Arial" w:cs="Arial" w:eastAsia="Arial"/>
          <w:sz w:val="17"/>
          <w:szCs w:val="17"/>
          <w:color w:val="A1A3A3"/>
          <w:spacing w:val="0"/>
          <w:w w:val="100"/>
          <w:i/>
          <w:position w:val="-11"/>
        </w:rPr>
        <w:t>i</w:t>
      </w:r>
      <w:r>
        <w:rPr>
          <w:rFonts w:ascii="Arial" w:hAnsi="Arial" w:cs="Arial" w:eastAsia="Arial"/>
          <w:sz w:val="17"/>
          <w:szCs w:val="17"/>
          <w:color w:val="A1A3A3"/>
          <w:spacing w:val="6"/>
          <w:w w:val="100"/>
          <w:i/>
          <w:position w:val="-11"/>
        </w:rPr>
        <w:t> </w:t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134"/>
          <w:i/>
          <w:position w:val="-11"/>
        </w:rPr>
        <w:t>(</w:t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134"/>
          <w:i/>
          <w:position w:val="-11"/>
        </w:rPr>
        <w:t>.</w:t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134"/>
          <w:i/>
          <w:position w:val="-11"/>
        </w:rPr>
        <w:t> </w:t>
      </w:r>
      <w:r>
        <w:rPr>
          <w:rFonts w:ascii="Arial" w:hAnsi="Arial" w:cs="Arial" w:eastAsia="Arial"/>
          <w:sz w:val="17"/>
          <w:szCs w:val="17"/>
          <w:color w:val="646464"/>
          <w:spacing w:val="14"/>
          <w:w w:val="134"/>
          <w:i/>
          <w:position w:val="-11"/>
        </w:rPr>
        <w:t> </w:t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100"/>
          <w:position w:val="-11"/>
        </w:rPr>
        <w:t>•</w:t>
      </w:r>
      <w:r>
        <w:rPr>
          <w:rFonts w:ascii="Arial" w:hAnsi="Arial" w:cs="Arial" w:eastAsia="Arial"/>
          <w:sz w:val="17"/>
          <w:szCs w:val="17"/>
          <w:color w:val="646464"/>
          <w:spacing w:val="-12"/>
          <w:w w:val="100"/>
          <w:position w:val="-11"/>
        </w:rPr>
        <w:t> </w:t>
      </w:r>
      <w:r>
        <w:rPr>
          <w:rFonts w:ascii="Arial" w:hAnsi="Arial" w:cs="Arial" w:eastAsia="Arial"/>
          <w:sz w:val="17"/>
          <w:szCs w:val="17"/>
          <w:color w:val="777979"/>
          <w:spacing w:val="-45"/>
          <w:w w:val="264"/>
          <w:i/>
          <w:position w:val="-11"/>
        </w:rPr>
        <w:t>{</w:t>
      </w:r>
      <w:r>
        <w:rPr>
          <w:rFonts w:ascii="Arial" w:hAnsi="Arial" w:cs="Arial" w:eastAsia="Arial"/>
          <w:sz w:val="17"/>
          <w:szCs w:val="17"/>
          <w:color w:val="909090"/>
          <w:spacing w:val="0"/>
          <w:w w:val="264"/>
          <w:i/>
          <w:position w:val="-11"/>
        </w:rPr>
        <w:t>(</w:t>
      </w:r>
      <w:r>
        <w:rPr>
          <w:rFonts w:ascii="Arial" w:hAnsi="Arial" w:cs="Arial" w:eastAsia="Arial"/>
          <w:sz w:val="17"/>
          <w:szCs w:val="17"/>
          <w:color w:val="909090"/>
          <w:spacing w:val="0"/>
          <w:w w:val="264"/>
          <w:i/>
          <w:position w:val="-11"/>
        </w:rPr>
        <w:t>{:</w:t>
      </w:r>
      <w:r>
        <w:rPr>
          <w:rFonts w:ascii="Arial" w:hAnsi="Arial" w:cs="Arial" w:eastAsia="Arial"/>
          <w:sz w:val="17"/>
          <w:szCs w:val="17"/>
          <w:color w:val="909090"/>
          <w:spacing w:val="-5"/>
          <w:w w:val="264"/>
          <w:i/>
          <w:position w:val="-11"/>
        </w:rPr>
        <w:t> </w:t>
      </w:r>
      <w:r>
        <w:rPr>
          <w:rFonts w:ascii="Arial" w:hAnsi="Arial" w:cs="Arial" w:eastAsia="Arial"/>
          <w:sz w:val="17"/>
          <w:szCs w:val="17"/>
          <w:color w:val="A1A3A3"/>
          <w:spacing w:val="0"/>
          <w:w w:val="100"/>
          <w:position w:val="-11"/>
        </w:rPr>
        <w:t>.,</w:t>
      </w:r>
      <w:r>
        <w:rPr>
          <w:rFonts w:ascii="Arial" w:hAnsi="Arial" w:cs="Arial" w:eastAsia="Arial"/>
          <w:sz w:val="17"/>
          <w:szCs w:val="17"/>
          <w:color w:val="A1A3A3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17"/>
          <w:szCs w:val="17"/>
          <w:color w:val="A1A3A3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32"/>
          <w:szCs w:val="32"/>
          <w:color w:val="A1A3A3"/>
          <w:spacing w:val="0"/>
          <w:w w:val="79"/>
          <w:position w:val="-9"/>
        </w:rPr>
        <w:t>\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620"/>
        </w:sectPr>
      </w:pPr>
      <w:rPr/>
    </w:p>
    <w:p>
      <w:pPr>
        <w:spacing w:before="19" w:after="0" w:line="36" w:lineRule="exact"/>
        <w:ind w:right="-20"/>
        <w:jc w:val="right"/>
        <w:tabs>
          <w:tab w:pos="70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A1A3A3"/>
          <w:spacing w:val="0"/>
          <w:w w:val="144"/>
          <w:position w:val="-4"/>
        </w:rPr>
        <w:t>•</w:t>
      </w:r>
      <w:r>
        <w:rPr>
          <w:rFonts w:ascii="Arial" w:hAnsi="Arial" w:cs="Arial" w:eastAsia="Arial"/>
          <w:sz w:val="8"/>
          <w:szCs w:val="8"/>
          <w:color w:val="A1A3A3"/>
          <w:spacing w:val="0"/>
          <w:w w:val="144"/>
          <w:position w:val="-4"/>
        </w:rPr>
        <w:t> </w:t>
      </w:r>
      <w:r>
        <w:rPr>
          <w:rFonts w:ascii="Arial" w:hAnsi="Arial" w:cs="Arial" w:eastAsia="Arial"/>
          <w:sz w:val="8"/>
          <w:szCs w:val="8"/>
          <w:color w:val="A1A3A3"/>
          <w:spacing w:val="10"/>
          <w:w w:val="144"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646464"/>
          <w:spacing w:val="0"/>
          <w:w w:val="100"/>
          <w:b/>
          <w:bCs/>
          <w:position w:val="-11"/>
        </w:rPr>
        <w:t>t'S</w:t>
      </w:r>
      <w:r>
        <w:rPr>
          <w:rFonts w:ascii="Arial" w:hAnsi="Arial" w:cs="Arial" w:eastAsia="Arial"/>
          <w:sz w:val="13"/>
          <w:szCs w:val="13"/>
          <w:color w:val="646464"/>
          <w:spacing w:val="15"/>
          <w:w w:val="100"/>
          <w:b/>
          <w:bCs/>
          <w:position w:val="-11"/>
        </w:rPr>
        <w:t> </w:t>
      </w:r>
      <w:r>
        <w:rPr>
          <w:rFonts w:ascii="Arial" w:hAnsi="Arial" w:cs="Arial" w:eastAsia="Arial"/>
          <w:sz w:val="13"/>
          <w:szCs w:val="13"/>
          <w:color w:val="646464"/>
          <w:spacing w:val="0"/>
          <w:w w:val="38"/>
          <w:position w:val="-11"/>
        </w:rPr>
        <w:t>,..</w:t>
      </w:r>
      <w:r>
        <w:rPr>
          <w:rFonts w:ascii="Arial" w:hAnsi="Arial" w:cs="Arial" w:eastAsia="Arial"/>
          <w:sz w:val="13"/>
          <w:szCs w:val="13"/>
          <w:color w:val="646464"/>
          <w:spacing w:val="0"/>
          <w:w w:val="39"/>
          <w:position w:val="-11"/>
        </w:rPr>
        <w:t>_</w:t>
      </w:r>
      <w:r>
        <w:rPr>
          <w:rFonts w:ascii="Arial" w:hAnsi="Arial" w:cs="Arial" w:eastAsia="Arial"/>
          <w:sz w:val="13"/>
          <w:szCs w:val="13"/>
          <w:color w:val="B3B5B5"/>
          <w:spacing w:val="0"/>
          <w:w w:val="55"/>
          <w:position w:val="-11"/>
        </w:rPr>
        <w:t>..</w:t>
      </w:r>
      <w:r>
        <w:rPr>
          <w:rFonts w:ascii="Arial" w:hAnsi="Arial" w:cs="Arial" w:eastAsia="Arial"/>
          <w:sz w:val="13"/>
          <w:szCs w:val="13"/>
          <w:color w:val="B3B5B5"/>
          <w:spacing w:val="7"/>
          <w:w w:val="55"/>
          <w:position w:val="-11"/>
        </w:rPr>
        <w:t>.</w:t>
      </w:r>
      <w:r>
        <w:rPr>
          <w:rFonts w:ascii="Arial" w:hAnsi="Arial" w:cs="Arial" w:eastAsia="Arial"/>
          <w:sz w:val="8"/>
          <w:szCs w:val="8"/>
          <w:color w:val="646464"/>
          <w:spacing w:val="0"/>
          <w:w w:val="76"/>
          <w:b/>
          <w:bCs/>
          <w:position w:val="-4"/>
        </w:rPr>
        <w:t>1</w:t>
      </w:r>
      <w:r>
        <w:rPr>
          <w:rFonts w:ascii="Arial" w:hAnsi="Arial" w:cs="Arial" w:eastAsia="Arial"/>
          <w:sz w:val="8"/>
          <w:szCs w:val="8"/>
          <w:color w:val="646464"/>
          <w:spacing w:val="0"/>
          <w:w w:val="100"/>
          <w:b/>
          <w:bCs/>
          <w:position w:val="-4"/>
        </w:rPr>
        <w:tab/>
      </w:r>
      <w:r>
        <w:rPr>
          <w:rFonts w:ascii="Arial" w:hAnsi="Arial" w:cs="Arial" w:eastAsia="Arial"/>
          <w:sz w:val="8"/>
          <w:szCs w:val="8"/>
          <w:color w:val="646464"/>
          <w:spacing w:val="0"/>
          <w:w w:val="100"/>
          <w:b/>
          <w:bCs/>
          <w:position w:val="-4"/>
        </w:rPr>
      </w:r>
      <w:r>
        <w:rPr>
          <w:rFonts w:ascii="Arial" w:hAnsi="Arial" w:cs="Arial" w:eastAsia="Arial"/>
          <w:sz w:val="8"/>
          <w:szCs w:val="8"/>
          <w:color w:val="909090"/>
          <w:spacing w:val="0"/>
          <w:w w:val="100"/>
          <w:position w:val="-4"/>
        </w:rPr>
        <w:t>•</w:t>
      </w:r>
      <w:r>
        <w:rPr>
          <w:rFonts w:ascii="Arial" w:hAnsi="Arial" w:cs="Arial" w:eastAsia="Arial"/>
          <w:sz w:val="8"/>
          <w:szCs w:val="8"/>
          <w:color w:val="909090"/>
          <w:spacing w:val="-2"/>
          <w:w w:val="100"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909090"/>
          <w:spacing w:val="-32"/>
          <w:w w:val="88"/>
          <w:position w:val="-11"/>
        </w:rPr>
        <w:t>•</w:t>
      </w:r>
      <w:r>
        <w:rPr>
          <w:rFonts w:ascii="Arial" w:hAnsi="Arial" w:cs="Arial" w:eastAsia="Arial"/>
          <w:sz w:val="8"/>
          <w:szCs w:val="8"/>
          <w:color w:val="B3B5B5"/>
          <w:spacing w:val="0"/>
          <w:w w:val="90"/>
          <w:position w:val="-4"/>
        </w:rPr>
        <w:t>..,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55" w:lineRule="exact"/>
        <w:ind w:right="-20"/>
        <w:jc w:val="left"/>
        <w:tabs>
          <w:tab w:pos="64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C6C6C6"/>
          <w:spacing w:val="7"/>
          <w:w w:val="137"/>
          <w:position w:val="-11"/>
        </w:rPr>
        <w:t>,</w:t>
      </w:r>
      <w:r>
        <w:rPr>
          <w:rFonts w:ascii="Arial" w:hAnsi="Arial" w:cs="Arial" w:eastAsia="Arial"/>
          <w:sz w:val="8"/>
          <w:szCs w:val="8"/>
          <w:color w:val="B3B5B5"/>
          <w:spacing w:val="0"/>
          <w:w w:val="472"/>
          <w:position w:val="-5"/>
        </w:rPr>
        <w:t>'</w:t>
      </w:r>
      <w:r>
        <w:rPr>
          <w:rFonts w:ascii="Arial" w:hAnsi="Arial" w:cs="Arial" w:eastAsia="Arial"/>
          <w:sz w:val="8"/>
          <w:szCs w:val="8"/>
          <w:color w:val="B3B5B5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8"/>
          <w:szCs w:val="8"/>
          <w:color w:val="B3B5B5"/>
          <w:spacing w:val="0"/>
          <w:w w:val="100"/>
          <w:position w:val="-5"/>
        </w:rPr>
      </w:r>
      <w:r>
        <w:rPr>
          <w:rFonts w:ascii="Arial" w:hAnsi="Arial" w:cs="Arial" w:eastAsia="Arial"/>
          <w:sz w:val="22"/>
          <w:szCs w:val="22"/>
          <w:color w:val="C6C6C6"/>
          <w:spacing w:val="0"/>
          <w:w w:val="70"/>
          <w:position w:val="-13"/>
        </w:rPr>
        <w:t>•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620"/>
          <w:cols w:num="2" w:equalWidth="0">
            <w:col w:w="8773" w:space="355"/>
            <w:col w:w="1812"/>
          </w:cols>
        </w:sectPr>
      </w:pPr>
      <w:rPr/>
    </w:p>
    <w:p>
      <w:pPr>
        <w:spacing w:before="0" w:after="0" w:line="179" w:lineRule="exact"/>
        <w:ind w:right="1608"/>
        <w:jc w:val="right"/>
        <w:tabs>
          <w:tab w:pos="360" w:val="left"/>
          <w:tab w:pos="1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B3B5B5"/>
          <w:w w:val="77"/>
          <w:position w:val="-4"/>
        </w:rPr>
        <w:t>.•</w:t>
      </w:r>
      <w:r>
        <w:rPr>
          <w:rFonts w:ascii="Arial" w:hAnsi="Arial" w:cs="Arial" w:eastAsia="Arial"/>
          <w:sz w:val="15"/>
          <w:szCs w:val="15"/>
          <w:color w:val="B3B5B5"/>
          <w:w w:val="100"/>
          <w:position w:val="-4"/>
        </w:rPr>
        <w:tab/>
      </w:r>
      <w:r>
        <w:rPr>
          <w:rFonts w:ascii="Arial" w:hAnsi="Arial" w:cs="Arial" w:eastAsia="Arial"/>
          <w:sz w:val="15"/>
          <w:szCs w:val="15"/>
          <w:color w:val="B3B5B5"/>
          <w:w w:val="100"/>
          <w:position w:val="-4"/>
        </w:rPr>
      </w:r>
      <w:r>
        <w:rPr>
          <w:rFonts w:ascii="Arial" w:hAnsi="Arial" w:cs="Arial" w:eastAsia="Arial"/>
          <w:sz w:val="15"/>
          <w:szCs w:val="15"/>
          <w:color w:val="646464"/>
          <w:spacing w:val="0"/>
          <w:w w:val="203"/>
          <w:position w:val="-4"/>
        </w:rPr>
        <w:t>u</w:t>
      </w:r>
      <w:r>
        <w:rPr>
          <w:rFonts w:ascii="Arial" w:hAnsi="Arial" w:cs="Arial" w:eastAsia="Arial"/>
          <w:sz w:val="15"/>
          <w:szCs w:val="15"/>
          <w:color w:val="646464"/>
          <w:spacing w:val="83"/>
          <w:w w:val="203"/>
          <w:position w:val="-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46464"/>
          <w:spacing w:val="0"/>
          <w:w w:val="44"/>
          <w:position w:val="-4"/>
        </w:rPr>
        <w:t>1</w:t>
      </w:r>
      <w:r>
        <w:rPr>
          <w:rFonts w:ascii="Times New Roman" w:hAnsi="Times New Roman" w:cs="Times New Roman" w:eastAsia="Times New Roman"/>
          <w:sz w:val="23"/>
          <w:szCs w:val="23"/>
          <w:color w:val="646464"/>
          <w:spacing w:val="-13"/>
          <w:w w:val="44"/>
          <w:position w:val="-4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A1A3A3"/>
          <w:spacing w:val="0"/>
          <w:w w:val="197"/>
          <w:position w:val="-4"/>
        </w:rPr>
        <w:t>;</w:t>
      </w:r>
      <w:r>
        <w:rPr>
          <w:rFonts w:ascii="Times New Roman" w:hAnsi="Times New Roman" w:cs="Times New Roman" w:eastAsia="Times New Roman"/>
          <w:sz w:val="23"/>
          <w:szCs w:val="23"/>
          <w:color w:val="A1A3A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A1A3A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A1A3A3"/>
          <w:spacing w:val="0"/>
          <w:w w:val="107"/>
          <w:i/>
          <w:position w:val="-4"/>
        </w:rPr>
        <w:t>1••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3" w:lineRule="exact"/>
        <w:ind w:right="1191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15"/>
          <w:szCs w:val="115"/>
          <w:color w:val="909090"/>
          <w:spacing w:val="-134"/>
          <w:w w:val="30"/>
          <w:position w:val="-8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A1A3A3"/>
          <w:spacing w:val="10"/>
          <w:w w:val="53"/>
          <w:b/>
          <w:bCs/>
          <w:i/>
          <w:position w:val="-18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A1A3A3"/>
          <w:spacing w:val="-42"/>
          <w:w w:val="129"/>
          <w:b/>
          <w:bCs/>
          <w:position w:val="-3"/>
        </w:rPr>
        <w:t>\</w:t>
      </w:r>
      <w:r>
        <w:rPr>
          <w:rFonts w:ascii="Times New Roman" w:hAnsi="Times New Roman" w:cs="Times New Roman" w:eastAsia="Times New Roman"/>
          <w:sz w:val="115"/>
          <w:szCs w:val="115"/>
          <w:color w:val="909090"/>
          <w:spacing w:val="-217"/>
          <w:w w:val="30"/>
          <w:position w:val="-8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A1A3A3"/>
          <w:spacing w:val="-13"/>
          <w:w w:val="53"/>
          <w:b/>
          <w:bCs/>
          <w:i/>
          <w:position w:val="-18"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color w:val="A1A3A3"/>
          <w:spacing w:val="-27"/>
          <w:w w:val="130"/>
          <w:b/>
          <w:bCs/>
          <w:position w:val="-3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A1A3A3"/>
          <w:spacing w:val="-16"/>
          <w:w w:val="52"/>
          <w:b/>
          <w:bCs/>
          <w:i/>
          <w:position w:val="-18"/>
        </w:rPr>
        <w:t>i</w:t>
      </w:r>
      <w:r>
        <w:rPr>
          <w:rFonts w:ascii="Times New Roman" w:hAnsi="Times New Roman" w:cs="Times New Roman" w:eastAsia="Times New Roman"/>
          <w:sz w:val="12"/>
          <w:szCs w:val="12"/>
          <w:color w:val="A1A3A3"/>
          <w:spacing w:val="-50"/>
          <w:w w:val="130"/>
          <w:b/>
          <w:bCs/>
          <w:position w:val="-3"/>
        </w:rPr>
        <w:t>t</w:t>
      </w:r>
      <w:r>
        <w:rPr>
          <w:rFonts w:ascii="Times New Roman" w:hAnsi="Times New Roman" w:cs="Times New Roman" w:eastAsia="Times New Roman"/>
          <w:sz w:val="23"/>
          <w:szCs w:val="23"/>
          <w:color w:val="A1A3A3"/>
          <w:spacing w:val="-54"/>
          <w:w w:val="53"/>
          <w:b/>
          <w:bCs/>
          <w:i/>
          <w:position w:val="-18"/>
        </w:rPr>
        <w:t>;</w:t>
      </w:r>
      <w:r>
        <w:rPr>
          <w:rFonts w:ascii="Times New Roman" w:hAnsi="Times New Roman" w:cs="Times New Roman" w:eastAsia="Times New Roman"/>
          <w:sz w:val="115"/>
          <w:szCs w:val="115"/>
          <w:color w:val="909090"/>
          <w:spacing w:val="-126"/>
          <w:w w:val="30"/>
          <w:position w:val="-8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A1A3A3"/>
          <w:spacing w:val="0"/>
          <w:w w:val="53"/>
          <w:b/>
          <w:bCs/>
          <w:i/>
          <w:position w:val="-18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A1A3A3"/>
          <w:spacing w:val="-17"/>
          <w:w w:val="53"/>
          <w:b/>
          <w:bCs/>
          <w:i/>
          <w:position w:val="-18"/>
        </w:rPr>
        <w:t>·</w:t>
      </w:r>
      <w:r>
        <w:rPr>
          <w:rFonts w:ascii="Times New Roman" w:hAnsi="Times New Roman" w:cs="Times New Roman" w:eastAsia="Times New Roman"/>
          <w:sz w:val="115"/>
          <w:szCs w:val="115"/>
          <w:color w:val="909090"/>
          <w:spacing w:val="-208"/>
          <w:w w:val="30"/>
          <w:position w:val="-8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A1A3A3"/>
          <w:spacing w:val="0"/>
          <w:w w:val="52"/>
          <w:b/>
          <w:bCs/>
          <w:i/>
          <w:position w:val="-18"/>
        </w:rPr>
        <w:t>'.:;</w:t>
      </w:r>
      <w:r>
        <w:rPr>
          <w:rFonts w:ascii="Times New Roman" w:hAnsi="Times New Roman" w:cs="Times New Roman" w:eastAsia="Times New Roman"/>
          <w:sz w:val="23"/>
          <w:szCs w:val="23"/>
          <w:color w:val="A1A3A3"/>
          <w:spacing w:val="0"/>
          <w:w w:val="100"/>
          <w:b/>
          <w:bCs/>
          <w:i/>
          <w:position w:val="-18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A1A3A3"/>
          <w:spacing w:val="10"/>
          <w:w w:val="100"/>
          <w:b/>
          <w:bCs/>
          <w:i/>
          <w:position w:val="-18"/>
        </w:rPr>
        <w:t> </w:t>
      </w:r>
      <w:r>
        <w:rPr>
          <w:rFonts w:ascii="Times New Roman" w:hAnsi="Times New Roman" w:cs="Times New Roman" w:eastAsia="Times New Roman"/>
          <w:sz w:val="115"/>
          <w:szCs w:val="115"/>
          <w:color w:val="B3B5B5"/>
          <w:spacing w:val="-160"/>
          <w:w w:val="38"/>
          <w:position w:val="-81"/>
        </w:rPr>
        <w:t>.</w:t>
      </w:r>
      <w:r>
        <w:rPr>
          <w:rFonts w:ascii="Times New Roman" w:hAnsi="Times New Roman" w:cs="Times New Roman" w:eastAsia="Times New Roman"/>
          <w:sz w:val="115"/>
          <w:szCs w:val="115"/>
          <w:color w:val="646464"/>
          <w:spacing w:val="-240"/>
          <w:w w:val="54"/>
          <w:position w:val="-8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A1A3A3"/>
          <w:spacing w:val="0"/>
          <w:w w:val="72"/>
          <w:b/>
          <w:bCs/>
          <w:i/>
          <w:position w:val="-18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A1A3A3"/>
          <w:spacing w:val="0"/>
          <w:w w:val="73"/>
          <w:b/>
          <w:bCs/>
          <w:i/>
          <w:position w:val="-18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A1A3A3"/>
          <w:spacing w:val="0"/>
          <w:w w:val="100"/>
          <w:b/>
          <w:bCs/>
          <w:i/>
          <w:position w:val="-1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1A3A3"/>
          <w:spacing w:val="-14"/>
          <w:w w:val="100"/>
          <w:b/>
          <w:bCs/>
          <w:i/>
          <w:position w:val="-18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1A3A3"/>
          <w:spacing w:val="-18"/>
          <w:w w:val="124"/>
          <w:i/>
          <w:position w:val="-3"/>
        </w:rPr>
        <w:t>:</w:t>
      </w:r>
      <w:r>
        <w:rPr>
          <w:rFonts w:ascii="Times New Roman" w:hAnsi="Times New Roman" w:cs="Times New Roman" w:eastAsia="Times New Roman"/>
          <w:sz w:val="115"/>
          <w:szCs w:val="115"/>
          <w:color w:val="464D7C"/>
          <w:spacing w:val="-557"/>
          <w:w w:val="102"/>
          <w:position w:val="-81"/>
        </w:rPr>
        <w:t>0</w:t>
      </w:r>
      <w:r>
        <w:rPr>
          <w:rFonts w:ascii="Times New Roman" w:hAnsi="Times New Roman" w:cs="Times New Roman" w:eastAsia="Times New Roman"/>
          <w:sz w:val="12"/>
          <w:szCs w:val="12"/>
          <w:color w:val="A1A3A3"/>
          <w:spacing w:val="-15"/>
          <w:w w:val="124"/>
          <w:i/>
          <w:position w:val="-3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777979"/>
          <w:spacing w:val="0"/>
          <w:w w:val="53"/>
          <w:i/>
          <w:position w:val="-3"/>
        </w:rPr>
        <w:t>...</w:t>
      </w:r>
      <w:r>
        <w:rPr>
          <w:rFonts w:ascii="Times New Roman" w:hAnsi="Times New Roman" w:cs="Times New Roman" w:eastAsia="Times New Roman"/>
          <w:sz w:val="12"/>
          <w:szCs w:val="12"/>
          <w:color w:val="777979"/>
          <w:spacing w:val="0"/>
          <w:w w:val="100"/>
          <w:i/>
          <w:position w:val="-3"/>
        </w:rPr>
        <w:t>   </w:t>
      </w:r>
      <w:r>
        <w:rPr>
          <w:rFonts w:ascii="Times New Roman" w:hAnsi="Times New Roman" w:cs="Times New Roman" w:eastAsia="Times New Roman"/>
          <w:sz w:val="12"/>
          <w:szCs w:val="12"/>
          <w:color w:val="777979"/>
          <w:spacing w:val="-9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3B5B5"/>
          <w:spacing w:val="0"/>
          <w:w w:val="100"/>
          <w:position w:val="-3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B3B5B5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3B5B5"/>
          <w:spacing w:val="0"/>
          <w:w w:val="66"/>
          <w:position w:val="-3"/>
        </w:rPr>
        <w:t>·,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360" w:right="620"/>
        </w:sectPr>
      </w:pPr>
      <w:rPr/>
    </w:p>
    <w:p>
      <w:pPr>
        <w:spacing w:before="0" w:after="0" w:line="207" w:lineRule="exact"/>
        <w:ind w:right="-20"/>
        <w:jc w:val="right"/>
        <w:rPr>
          <w:rFonts w:ascii="Arial" w:hAnsi="Arial" w:cs="Arial" w:eastAsia="Arial"/>
          <w:sz w:val="73"/>
          <w:szCs w:val="7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4.379333pt;margin-top:1.655522pt;width:23.159485pt;height:11.493833pt;mso-position-horizontal-relative:page;mso-position-vertical-relative:paragraph;z-index:-15095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4"/>
                    <w:jc w:val="left"/>
                    <w:tabs>
                      <w:tab w:pos="380" w:val="left"/>
                    </w:tabs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777979"/>
                      <w:spacing w:val="3"/>
                      <w:w w:val="100"/>
                      <w:position w:val="6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B3B5B5"/>
                      <w:spacing w:val="0"/>
                      <w:w w:val="100"/>
                      <w:position w:val="6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B3B5B5"/>
                      <w:spacing w:val="-34"/>
                      <w:w w:val="100"/>
                      <w:position w:val="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B3B5B5"/>
                      <w:spacing w:val="0"/>
                      <w:w w:val="100"/>
                      <w:position w:val="6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B3B5B5"/>
                      <w:spacing w:val="0"/>
                      <w:w w:val="100"/>
                      <w:position w:val="6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B3B5B5"/>
                      <w:spacing w:val="-30"/>
                      <w:w w:val="138"/>
                      <w:position w:val="-1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909090"/>
                      <w:spacing w:val="0"/>
                      <w:w w:val="72"/>
                      <w:position w:val="-1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3"/>
          <w:szCs w:val="73"/>
          <w:color w:val="464D7C"/>
          <w:spacing w:val="0"/>
          <w:w w:val="114"/>
          <w:i/>
          <w:position w:val="-43"/>
        </w:rPr>
        <w:t>\jY'</w:t>
      </w:r>
      <w:r>
        <w:rPr>
          <w:rFonts w:ascii="Arial" w:hAnsi="Arial" w:cs="Arial" w:eastAsia="Arial"/>
          <w:sz w:val="73"/>
          <w:szCs w:val="73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909090"/>
          <w:spacing w:val="-18"/>
          <w:w w:val="117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B3B5B5"/>
          <w:spacing w:val="0"/>
          <w:w w:val="65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B3B5B5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3B5B5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77979"/>
          <w:spacing w:val="0"/>
          <w:w w:val="65"/>
          <w:b/>
          <w:bCs/>
          <w:i/>
        </w:rPr>
        <w:t>ıiO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620"/>
          <w:cols w:num="2" w:equalWidth="0">
            <w:col w:w="5800" w:space="2146"/>
            <w:col w:w="299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7" w:lineRule="exact"/>
        <w:ind w:left="14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2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83" w:lineRule="exact"/>
        <w:ind w:left="185" w:right="-20"/>
        <w:jc w:val="left"/>
        <w:tabs>
          <w:tab w:pos="5860" w:val="left"/>
          <w:tab w:pos="7540" w:val="left"/>
        </w:tabs>
        <w:rPr>
          <w:rFonts w:ascii="Arial" w:hAnsi="Arial" w:cs="Arial" w:eastAsia="Arial"/>
          <w:sz w:val="35"/>
          <w:szCs w:val="3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120"/>
          <w:position w:val="-4"/>
        </w:rPr>
        <w:t>Ergü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120"/>
          <w:position w:val="-4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-1"/>
          <w:w w:val="120"/>
          <w:position w:val="-4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777979"/>
          <w:spacing w:val="0"/>
          <w:w w:val="100"/>
          <w:position w:val="-4"/>
        </w:rPr>
        <w:t>KAYA</w:t>
      </w:r>
      <w:r>
        <w:rPr>
          <w:rFonts w:ascii="Times New Roman" w:hAnsi="Times New Roman" w:cs="Times New Roman" w:eastAsia="Times New Roman"/>
          <w:sz w:val="27"/>
          <w:szCs w:val="27"/>
          <w:color w:val="777979"/>
          <w:spacing w:val="-6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777979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777979"/>
          <w:spacing w:val="0"/>
          <w:w w:val="100"/>
          <w:position w:val="-4"/>
        </w:rPr>
      </w:r>
      <w:r>
        <w:rPr>
          <w:rFonts w:ascii="Arial" w:hAnsi="Arial" w:cs="Arial" w:eastAsia="Arial"/>
          <w:sz w:val="51"/>
          <w:szCs w:val="51"/>
          <w:color w:val="777979"/>
          <w:spacing w:val="0"/>
          <w:w w:val="100"/>
          <w:position w:val="-3"/>
        </w:rPr>
        <w:t>:.</w:t>
      </w:r>
      <w:r>
        <w:rPr>
          <w:rFonts w:ascii="Arial" w:hAnsi="Arial" w:cs="Arial" w:eastAsia="Arial"/>
          <w:sz w:val="51"/>
          <w:szCs w:val="51"/>
          <w:color w:val="777979"/>
          <w:spacing w:val="56"/>
          <w:w w:val="100"/>
          <w:position w:val="-3"/>
        </w:rPr>
        <w:t> </w:t>
      </w:r>
      <w:r>
        <w:rPr>
          <w:rFonts w:ascii="Arial" w:hAnsi="Arial" w:cs="Arial" w:eastAsia="Arial"/>
          <w:sz w:val="51"/>
          <w:szCs w:val="51"/>
          <w:color w:val="777979"/>
          <w:spacing w:val="0"/>
          <w:w w:val="114"/>
          <w:position w:val="-3"/>
        </w:rPr>
        <w:t>r</w:t>
      </w:r>
      <w:r>
        <w:rPr>
          <w:rFonts w:ascii="Arial" w:hAnsi="Arial" w:cs="Arial" w:eastAsia="Arial"/>
          <w:sz w:val="51"/>
          <w:szCs w:val="51"/>
          <w:color w:val="777979"/>
          <w:spacing w:val="0"/>
          <w:w w:val="190"/>
          <w:position w:val="-3"/>
        </w:rPr>
        <w:t>{</w:t>
      </w:r>
      <w:r>
        <w:rPr>
          <w:rFonts w:ascii="Arial" w:hAnsi="Arial" w:cs="Arial" w:eastAsia="Arial"/>
          <w:sz w:val="51"/>
          <w:szCs w:val="51"/>
          <w:color w:val="777979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51"/>
          <w:szCs w:val="51"/>
          <w:color w:val="777979"/>
          <w:spacing w:val="0"/>
          <w:w w:val="100"/>
          <w:position w:val="-3"/>
        </w:rPr>
      </w:r>
      <w:r>
        <w:rPr>
          <w:rFonts w:ascii="Arial" w:hAnsi="Arial" w:cs="Arial" w:eastAsia="Arial"/>
          <w:sz w:val="35"/>
          <w:szCs w:val="35"/>
          <w:color w:val="505050"/>
          <w:spacing w:val="0"/>
          <w:w w:val="136"/>
          <w:position w:val="-3"/>
        </w:rPr>
        <w:t>u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right="-20"/>
        <w:jc w:val="left"/>
        <w:tabs>
          <w:tab w:pos="6160" w:val="left"/>
          <w:tab w:pos="7120" w:val="left"/>
          <w:tab w:pos="74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3"/>
          <w:szCs w:val="23"/>
          <w:color w:val="383838"/>
          <w:spacing w:val="0"/>
          <w:w w:val="77"/>
          <w:position w:val="-4"/>
        </w:rPr>
        <w:t>itfaiy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7"/>
          <w:position w:val="-4"/>
        </w:rPr>
        <w:t>e</w:t>
      </w:r>
      <w:r>
        <w:rPr>
          <w:rFonts w:ascii="Arial" w:hAnsi="Arial" w:cs="Arial" w:eastAsia="Arial"/>
          <w:sz w:val="23"/>
          <w:szCs w:val="23"/>
          <w:color w:val="383838"/>
          <w:spacing w:val="20"/>
          <w:w w:val="77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7"/>
          <w:position w:val="-4"/>
        </w:rPr>
        <w:t>Güne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7"/>
          <w:position w:val="-4"/>
        </w:rPr>
        <w:t>y</w:t>
      </w:r>
      <w:r>
        <w:rPr>
          <w:rFonts w:ascii="Arial" w:hAnsi="Arial" w:cs="Arial" w:eastAsia="Arial"/>
          <w:sz w:val="23"/>
          <w:szCs w:val="23"/>
          <w:color w:val="383838"/>
          <w:spacing w:val="-8"/>
          <w:w w:val="77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8"/>
          <w:position w:val="-4"/>
        </w:rPr>
        <w:t>Bölg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9"/>
          <w:position w:val="-4"/>
        </w:rPr>
        <w:t>e</w:t>
      </w:r>
      <w:r>
        <w:rPr>
          <w:rFonts w:ascii="Arial" w:hAnsi="Arial" w:cs="Arial" w:eastAsia="Arial"/>
          <w:sz w:val="23"/>
          <w:szCs w:val="23"/>
          <w:color w:val="383838"/>
          <w:spacing w:val="-27"/>
          <w:w w:val="100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80"/>
          <w:position w:val="-4"/>
        </w:rPr>
        <w:t>Amiri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-4"/>
        </w:rPr>
      </w:r>
      <w:r>
        <w:rPr>
          <w:rFonts w:ascii="Arial" w:hAnsi="Arial" w:cs="Arial" w:eastAsia="Arial"/>
          <w:sz w:val="19"/>
          <w:szCs w:val="19"/>
          <w:color w:val="777979"/>
          <w:spacing w:val="0"/>
          <w:w w:val="149"/>
          <w:position w:val="4"/>
        </w:rPr>
        <w:t>.</w:t>
      </w:r>
      <w:r>
        <w:rPr>
          <w:rFonts w:ascii="Arial" w:hAnsi="Arial" w:cs="Arial" w:eastAsia="Arial"/>
          <w:sz w:val="19"/>
          <w:szCs w:val="19"/>
          <w:color w:val="777979"/>
          <w:spacing w:val="-44"/>
          <w:w w:val="149"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646464"/>
          <w:spacing w:val="0"/>
          <w:w w:val="100"/>
          <w:position w:val="4"/>
        </w:rPr>
        <w:t>tta.'</w:t>
      </w:r>
      <w:r>
        <w:rPr>
          <w:rFonts w:ascii="Arial" w:hAnsi="Arial" w:cs="Arial" w:eastAsia="Arial"/>
          <w:sz w:val="19"/>
          <w:szCs w:val="19"/>
          <w:color w:val="646464"/>
          <w:spacing w:val="0"/>
          <w:w w:val="100"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646464"/>
          <w:spacing w:val="3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46464"/>
          <w:spacing w:val="0"/>
          <w:w w:val="72"/>
          <w:position w:val="4"/>
        </w:rPr>
        <w:t>Ya</w:t>
      </w:r>
      <w:r>
        <w:rPr>
          <w:rFonts w:ascii="Times New Roman" w:hAnsi="Times New Roman" w:cs="Times New Roman" w:eastAsia="Times New Roman"/>
          <w:sz w:val="21"/>
          <w:szCs w:val="21"/>
          <w:color w:val="64646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64646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1"/>
          <w:szCs w:val="21"/>
          <w:color w:val="B3B5B5"/>
          <w:spacing w:val="0"/>
          <w:w w:val="228"/>
          <w:position w:val="4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B3B5B5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B3B5B5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1"/>
          <w:szCs w:val="21"/>
          <w:color w:val="464D7C"/>
          <w:spacing w:val="0"/>
          <w:w w:val="106"/>
          <w:position w:val="4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464D7C"/>
          <w:spacing w:val="-3"/>
          <w:w w:val="106"/>
          <w:position w:val="4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505050"/>
          <w:spacing w:val="0"/>
          <w:w w:val="65"/>
          <w:position w:val="4"/>
        </w:rPr>
        <w:t>Cll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7" w:lineRule="atLeast"/>
        <w:ind w:right="1671"/>
        <w:jc w:val="righ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83838"/>
          <w:spacing w:val="13"/>
          <w:w w:val="59"/>
        </w:rPr>
        <w:t>M</w:t>
      </w:r>
      <w:r>
        <w:rPr>
          <w:rFonts w:ascii="Arial" w:hAnsi="Arial" w:cs="Arial" w:eastAsia="Arial"/>
          <w:sz w:val="26"/>
          <w:szCs w:val="26"/>
          <w:color w:val="777979"/>
          <w:spacing w:val="0"/>
          <w:w w:val="145"/>
        </w:rPr>
        <w:t>llrı::</w:t>
      </w:r>
      <w:r>
        <w:rPr>
          <w:rFonts w:ascii="Arial" w:hAnsi="Arial" w:cs="Arial" w:eastAsia="Arial"/>
          <w:sz w:val="26"/>
          <w:szCs w:val="26"/>
          <w:color w:val="777979"/>
          <w:spacing w:val="-38"/>
          <w:w w:val="145"/>
        </w:rPr>
        <w:t>.</w:t>
      </w:r>
      <w:r>
        <w:rPr>
          <w:rFonts w:ascii="Arial" w:hAnsi="Arial" w:cs="Arial" w:eastAsia="Arial"/>
          <w:sz w:val="26"/>
          <w:szCs w:val="26"/>
          <w:color w:val="777979"/>
          <w:spacing w:val="-178"/>
          <w:w w:val="145"/>
        </w:rPr>
        <w:t>=</w:t>
      </w:r>
      <w:r>
        <w:rPr>
          <w:rFonts w:ascii="Arial" w:hAnsi="Arial" w:cs="Arial" w:eastAsia="Arial"/>
          <w:sz w:val="26"/>
          <w:szCs w:val="26"/>
          <w:color w:val="505050"/>
          <w:spacing w:val="0"/>
          <w:w w:val="58"/>
        </w:rPr>
        <w:t>v.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360" w:right="620"/>
          <w:cols w:num="2" w:equalWidth="0">
            <w:col w:w="517" w:space="1686"/>
            <w:col w:w="8737"/>
          </w:cols>
        </w:sectPr>
      </w:pPr>
      <w:rPr/>
    </w:p>
    <w:p>
      <w:pPr>
        <w:spacing w:before="0" w:after="0" w:line="393" w:lineRule="exact"/>
        <w:ind w:right="-20"/>
        <w:jc w:val="right"/>
        <w:rPr>
          <w:rFonts w:ascii="Arial" w:hAnsi="Arial" w:cs="Arial" w:eastAsia="Arial"/>
          <w:sz w:val="29"/>
          <w:szCs w:val="29"/>
        </w:rPr>
      </w:pPr>
      <w:rPr/>
      <w:r>
        <w:rPr/>
        <w:pict>
          <v:group style="position:absolute;margin-left:21.952152pt;margin-top:30.437143pt;width:540.497619pt;height:782.952782pt;mso-position-horizontal-relative:page;mso-position-vertical-relative:page;z-index:-15100" coordorigin="439,609" coordsize="10810,15659">
            <v:group style="position:absolute;left:451;top:621;width:551;height:2" coordorigin="451,621" coordsize="551,2">
              <v:shape style="position:absolute;left:451;top:621;width:551;height:2" coordorigin="451,621" coordsize="551,0" path="m451,621l1001,621e" filled="f" stroked="t" strokeweight=".474641pt" strokecolor="#575757">
                <v:path arrowok="t"/>
              </v:shape>
            </v:group>
            <v:group style="position:absolute;left:456;top:616;width:2;height:1069" coordorigin="456,616" coordsize="2,1069">
              <v:shape style="position:absolute;left:456;top:616;width:2;height:1069" coordorigin="456,616" coordsize="0,1069" path="m456,1685l456,616e" filled="f" stroked="t" strokeweight=".711962pt" strokecolor="#979797">
                <v:path arrowok="t"/>
              </v:shape>
            </v:group>
            <v:group style="position:absolute;left:945;top:630;width:10238;height:2" coordorigin="945,630" coordsize="10238,2">
              <v:shape style="position:absolute;left:945;top:630;width:10238;height:2" coordorigin="945,630" coordsize="10238,0" path="m945,630l11183,630e" filled="f" stroked="t" strokeweight=".711962pt" strokecolor="#606060">
                <v:path arrowok="t"/>
              </v:shape>
            </v:group>
            <v:group style="position:absolute;left:2217;top:621;width:2;height:1518" coordorigin="2217,621" coordsize="2,1518">
              <v:shape style="position:absolute;left:2217;top:621;width:2;height:1518" coordorigin="2217,621" coordsize="0,1518" path="m2217,2139l2217,621e" filled="f" stroked="t" strokeweight=".711962pt" strokecolor="#808080">
                <v:path arrowok="t"/>
              </v:shape>
            </v:group>
            <v:group style="position:absolute;left:2174;top:625;width:679;height:2" coordorigin="2174,625" coordsize="679,2">
              <v:shape style="position:absolute;left:2174;top:625;width:679;height:2" coordorigin="2174,625" coordsize="679,0" path="m2174,625l2853,625e" filled="f" stroked="t" strokeweight=".474641pt" strokecolor="#484848">
                <v:path arrowok="t"/>
              </v:shape>
            </v:group>
            <v:group style="position:absolute;left:3503;top:625;width:209;height:2" coordorigin="3503,625" coordsize="209,2">
              <v:shape style="position:absolute;left:3503;top:625;width:209;height:2" coordorigin="3503,625" coordsize="209,0" path="m3503,625l3712,625e" filled="f" stroked="t" strokeweight=".474641pt" strokecolor="#2B2B2B">
                <v:path arrowok="t"/>
              </v:shape>
            </v:group>
            <v:group style="position:absolute;left:7528;top:630;width:622;height:2" coordorigin="7528,630" coordsize="622,2">
              <v:shape style="position:absolute;left:7528;top:630;width:622;height:2" coordorigin="7528,630" coordsize="622,0" path="m7528,630l8150,630e" filled="f" stroked="t" strokeweight=".474641pt" strokecolor="#444444">
                <v:path arrowok="t"/>
              </v:shape>
            </v:group>
            <v:group style="position:absolute;left:8945;top:621;width:2;height:1523" coordorigin="8945,621" coordsize="2,1523">
              <v:shape style="position:absolute;left:8945;top:621;width:2;height:1523" coordorigin="8945,621" coordsize="0,1523" path="m8945,2144l8945,621e" filled="f" stroked="t" strokeweight=".711962pt" strokecolor="#646464">
                <v:path arrowok="t"/>
              </v:shape>
            </v:group>
            <v:group style="position:absolute;left:9099;top:633;width:551;height:2" coordorigin="9099,633" coordsize="551,2">
              <v:shape style="position:absolute;left:9099;top:633;width:551;height:2" coordorigin="9099,633" coordsize="551,0" path="m9099,633l9649,633e" filled="f" stroked="t" strokeweight=".474641pt" strokecolor="#484848">
                <v:path arrowok="t"/>
              </v:shape>
            </v:group>
            <v:group style="position:absolute;left:9967;top:633;width:1248;height:2" coordorigin="9967,633" coordsize="1248,2">
              <v:shape style="position:absolute;left:9967;top:633;width:1248;height:2" coordorigin="9967,633" coordsize="1248,0" path="m9967,633l11216,633e" filled="f" stroked="t" strokeweight=".711962pt" strokecolor="#646464">
                <v:path arrowok="t"/>
              </v:shape>
            </v:group>
            <v:group style="position:absolute;left:11178;top:621;width:2;height:6044" coordorigin="11178,621" coordsize="2,6044">
              <v:shape style="position:absolute;left:11178;top:621;width:2;height:6044" coordorigin="11178,621" coordsize="0,6044" path="m11178,6665l11178,621e" filled="f" stroked="t" strokeweight=".711962pt" strokecolor="#5B5B5B">
                <v:path arrowok="t"/>
              </v:shape>
            </v:group>
            <v:group style="position:absolute;left:11178;top:1356;width:2;height:329" coordorigin="11178,1356" coordsize="2,329">
              <v:shape style="position:absolute;left:11178;top:1356;width:2;height:329" coordorigin="11178,1356" coordsize="0,329" path="m11178,1685l11178,1356e" filled="f" stroked="t" strokeweight=".474641pt" strokecolor="#484848">
                <v:path arrowok="t"/>
              </v:shape>
            </v:group>
            <v:group style="position:absolute;left:451;top:2127;width:2402;height:2" coordorigin="451,2127" coordsize="2402,2">
              <v:shape style="position:absolute;left:451;top:2127;width:2402;height:2" coordorigin="451,2127" coordsize="2402,0" path="m451,2127l2853,2127e" filled="f" stroked="t" strokeweight=".711962pt" strokecolor="#606060">
                <v:path arrowok="t"/>
              </v:shape>
            </v:group>
            <v:group style="position:absolute;left:460;top:1628;width:2;height:506" coordorigin="460,1628" coordsize="2,506">
              <v:shape style="position:absolute;left:460;top:1628;width:2;height:506" coordorigin="460,1628" coordsize="0,506" path="m460,2134l460,1628e" filled="f" stroked="t" strokeweight=".711962pt" strokecolor="#676767">
                <v:path arrowok="t"/>
              </v:shape>
            </v:group>
            <v:group style="position:absolute;left:2796;top:2129;width:384;height:2" coordorigin="2796,2129" coordsize="384,2">
              <v:shape style="position:absolute;left:2796;top:2129;width:384;height:2" coordorigin="2796,2129" coordsize="384,0" path="m2796,2129l3180,2129e" filled="f" stroked="t" strokeweight=".474641pt" strokecolor="#343434">
                <v:path arrowok="t"/>
              </v:shape>
            </v:group>
            <v:group style="position:absolute;left:3123;top:2129;width:3512;height:2" coordorigin="3123,2129" coordsize="3512,2">
              <v:shape style="position:absolute;left:3123;top:2129;width:3512;height:2" coordorigin="3123,2129" coordsize="3512,0" path="m3123,2129l6635,2129e" filled="f" stroked="t" strokeweight=".711962pt" strokecolor="#606060">
                <v:path arrowok="t"/>
              </v:shape>
            </v:group>
            <v:group style="position:absolute;left:6579;top:2129;width:223;height:2" coordorigin="6579,2129" coordsize="223,2">
              <v:shape style="position:absolute;left:6579;top:2129;width:223;height:2" coordorigin="6579,2129" coordsize="223,0" path="m6579,2129l6802,2129e" filled="f" stroked="t" strokeweight=".474641pt" strokecolor="#3B3B3B">
                <v:path arrowok="t"/>
              </v:shape>
            </v:group>
            <v:group style="position:absolute;left:6745;top:2132;width:4443;height:2" coordorigin="6745,2132" coordsize="4443,2">
              <v:shape style="position:absolute;left:6745;top:2132;width:4443;height:2" coordorigin="6745,2132" coordsize="4443,0" path="m6745,2132l11187,2132e" filled="f" stroked="t" strokeweight=".711962pt" strokecolor="#606060">
                <v:path arrowok="t"/>
              </v:shape>
            </v:group>
            <v:group style="position:absolute;left:456;top:2368;width:4841;height:2" coordorigin="456,2368" coordsize="4841,2">
              <v:shape style="position:absolute;left:456;top:2368;width:4841;height:2" coordorigin="456,2368" coordsize="4841,0" path="m456,2368l5297,2368e" filled="f" stroked="t" strokeweight=".711962pt" strokecolor="#5B5B5B">
                <v:path arrowok="t"/>
              </v:shape>
            </v:group>
            <v:group style="position:absolute;left:5240;top:2368;width:2345;height:2" coordorigin="5240,2368" coordsize="2345,2">
              <v:shape style="position:absolute;left:5240;top:2368;width:2345;height:2" coordorigin="5240,2368" coordsize="2345,0" path="m5240,2368l7585,2368e" filled="f" stroked="t" strokeweight=".474641pt" strokecolor="#575757">
                <v:path arrowok="t"/>
              </v:shape>
            </v:group>
            <v:group style="position:absolute;left:7528;top:2370;width:1628;height:2" coordorigin="7528,2370" coordsize="1628,2">
              <v:shape style="position:absolute;left:7528;top:2370;width:1628;height:2" coordorigin="7528,2370" coordsize="1628,0" path="m7528,2370l9156,2370e" filled="f" stroked="t" strokeweight=".711962pt" strokecolor="#646464">
                <v:path arrowok="t"/>
              </v:shape>
            </v:group>
            <v:group style="position:absolute;left:9099;top:2370;width:551;height:2" coordorigin="9099,2370" coordsize="551,2">
              <v:shape style="position:absolute;left:9099;top:2370;width:551;height:2" coordorigin="9099,2370" coordsize="551,0" path="m9099,2370l9649,2370e" filled="f" stroked="t" strokeweight=".474641pt" strokecolor="#4F4F4F">
                <v:path arrowok="t"/>
              </v:shape>
            </v:group>
            <v:group style="position:absolute;left:9592;top:2368;width:1590;height:2" coordorigin="9592,2368" coordsize="1590,2">
              <v:shape style="position:absolute;left:9592;top:2368;width:1590;height:2" coordorigin="9592,2368" coordsize="1590,0" path="m9592,2368l11183,2368e" filled="f" stroked="t" strokeweight=".711962pt" strokecolor="#646464">
                <v:path arrowok="t"/>
              </v:shape>
            </v:group>
            <v:group style="position:absolute;left:456;top:2609;width:10727;height:2" coordorigin="456,2609" coordsize="10727,2">
              <v:shape style="position:absolute;left:456;top:2609;width:10727;height:2" coordorigin="456,2609" coordsize="10727,0" path="m456,2609l11183,2609e" filled="f" stroked="t" strokeweight=".711962pt" strokecolor="#5B5B5B">
                <v:path arrowok="t"/>
              </v:shape>
            </v:group>
            <v:group style="position:absolute;left:9592;top:2611;width:432;height:2" coordorigin="9592,2611" coordsize="432,2">
              <v:shape style="position:absolute;left:9592;top:2611;width:432;height:2" coordorigin="9592,2611" coordsize="432,0" path="m9592,2611l10024,2611e" filled="f" stroked="t" strokeweight=".474641pt" strokecolor="#3F3F3F">
                <v:path arrowok="t"/>
              </v:shape>
            </v:group>
            <v:group style="position:absolute;left:11178;top:2320;width:2;height:320" coordorigin="11178,2320" coordsize="2,320">
              <v:shape style="position:absolute;left:11178;top:2320;width:2;height:320" coordorigin="11178,2320" coordsize="0,320" path="m11178,2640l11178,2320e" filled="f" stroked="t" strokeweight=".474641pt" strokecolor="#343434">
                <v:path arrowok="t"/>
              </v:shape>
            </v:group>
            <v:group style="position:absolute;left:451;top:2850;width:10741;height:2" coordorigin="451,2850" coordsize="10741,2">
              <v:shape style="position:absolute;left:451;top:2850;width:10741;height:2" coordorigin="451,2850" coordsize="10741,0" path="m451,2850l11192,2850e" filled="f" stroked="t" strokeweight=".711962pt" strokecolor="#5B5B5B">
                <v:path arrowok="t"/>
              </v:shape>
            </v:group>
            <v:group style="position:absolute;left:458;top:2320;width:2;height:578" coordorigin="458,2320" coordsize="2,578">
              <v:shape style="position:absolute;left:458;top:2320;width:2;height:578" coordorigin="458,2320" coordsize="0,578" path="m458,2898l458,2320e" filled="f" stroked="t" strokeweight=".474641pt" strokecolor="#3B3B3B">
                <v:path arrowok="t"/>
              </v:shape>
            </v:group>
            <v:group style="position:absolute;left:8093;top:2850;width:641;height:2" coordorigin="8093,2850" coordsize="641,2">
              <v:shape style="position:absolute;left:8093;top:2850;width:641;height:2" coordorigin="8093,2850" coordsize="641,0" path="m8093,2850l8733,2850e" filled="f" stroked="t" strokeweight=".474641pt" strokecolor="#484848">
                <v:path arrowok="t"/>
              </v:shape>
            </v:group>
            <v:group style="position:absolute;left:9592;top:2850;width:218;height:2" coordorigin="9592,2850" coordsize="218,2">
              <v:shape style="position:absolute;left:9592;top:2850;width:218;height:2" coordorigin="9592,2850" coordsize="218,0" path="m9592,2850l9811,2850e" filled="f" stroked="t" strokeweight=".474641pt" strokecolor="#282828">
                <v:path arrowok="t"/>
              </v:shape>
            </v:group>
            <v:group style="position:absolute;left:9754;top:2850;width:271;height:2" coordorigin="9754,2850" coordsize="271,2">
              <v:shape style="position:absolute;left:9754;top:2850;width:271;height:2" coordorigin="9754,2850" coordsize="271,0" path="m9754,2850l10024,2850e" filled="f" stroked="t" strokeweight=".474641pt" strokecolor="#3B3B3B">
                <v:path arrowok="t"/>
              </v:shape>
            </v:group>
            <v:group style="position:absolute;left:451;top:3091;width:7134;height:2" coordorigin="451,3091" coordsize="7134,2">
              <v:shape style="position:absolute;left:451;top:3091;width:7134;height:2" coordorigin="451,3091" coordsize="7134,0" path="m451,3091l7585,3091e" filled="f" stroked="t" strokeweight=".711962pt" strokecolor="#5B5B5B">
                <v:path arrowok="t"/>
              </v:shape>
            </v:group>
            <v:group style="position:absolute;left:7528;top:3094;width:622;height:2" coordorigin="7528,3094" coordsize="622,2">
              <v:shape style="position:absolute;left:7528;top:3094;width:622;height:2" coordorigin="7528,3094" coordsize="622,0" path="m7528,3094l8150,3094e" filled="f" stroked="t" strokeweight=".474641pt" strokecolor="#484848">
                <v:path arrowok="t"/>
              </v:shape>
            </v:group>
            <v:group style="position:absolute;left:8007;top:3094;width:807;height:2" coordorigin="8007,3094" coordsize="807,2">
              <v:shape style="position:absolute;left:8007;top:3094;width:807;height:2" coordorigin="8007,3094" coordsize="807,0" path="m8007,3094l8814,3094e" filled="f" stroked="t" strokeweight=".949282pt" strokecolor="#646464">
                <v:path arrowok="t"/>
              </v:shape>
            </v:group>
            <v:group style="position:absolute;left:8676;top:3091;width:285;height:2" coordorigin="8676,3091" coordsize="285,2">
              <v:shape style="position:absolute;left:8676;top:3091;width:285;height:2" coordorigin="8676,3091" coordsize="285,0" path="m8676,3091l8961,3091e" filled="f" stroked="t" strokeweight=".474641pt" strokecolor="#4F4F4F">
                <v:path arrowok="t"/>
              </v:shape>
            </v:group>
            <v:group style="position:absolute;left:8904;top:3094;width:252;height:2" coordorigin="8904,3094" coordsize="252,2">
              <v:shape style="position:absolute;left:8904;top:3094;width:252;height:2" coordorigin="8904,3094" coordsize="252,0" path="m8904,3094l9156,3094e" filled="f" stroked="t" strokeweight=".474641pt" strokecolor="#343434">
                <v:path arrowok="t"/>
              </v:shape>
            </v:group>
            <v:group style="position:absolute;left:9099;top:3094;width:2088;height:2" coordorigin="9099,3094" coordsize="2088,2">
              <v:shape style="position:absolute;left:9099;top:3094;width:2088;height:2" coordorigin="9099,3094" coordsize="2088,0" path="m9099,3094l11187,3094e" filled="f" stroked="t" strokeweight=".711962pt" strokecolor="#5B5B5B">
                <v:path arrowok="t"/>
              </v:shape>
            </v:group>
            <v:group style="position:absolute;left:451;top:3330;width:6185;height:2" coordorigin="451,3330" coordsize="6185,2">
              <v:shape style="position:absolute;left:451;top:3330;width:6185;height:2" coordorigin="451,3330" coordsize="6185,0" path="m451,3330l6635,3330e" filled="f" stroked="t" strokeweight=".711962pt" strokecolor="#5B5B5B">
                <v:path arrowok="t"/>
              </v:shape>
            </v:group>
            <v:group style="position:absolute;left:6579;top:3332;width:223;height:2" coordorigin="6579,3332" coordsize="223,2">
              <v:shape style="position:absolute;left:6579;top:3332;width:223;height:2" coordorigin="6579,3332" coordsize="223,0" path="m6579,3332l6802,3332e" filled="f" stroked="t" strokeweight=".474641pt" strokecolor="#2F2F2F">
                <v:path arrowok="t"/>
              </v:shape>
            </v:group>
            <v:group style="position:absolute;left:6745;top:3332;width:4443;height:2" coordorigin="6745,3332" coordsize="4443,2">
              <v:shape style="position:absolute;left:6745;top:3332;width:4443;height:2" coordorigin="6745,3332" coordsize="4443,0" path="m6745,3332l11187,3332e" filled="f" stroked="t" strokeweight=".711962pt" strokecolor="#5B5B5B">
                <v:path arrowok="t"/>
              </v:shape>
            </v:group>
            <v:group style="position:absolute;left:458;top:2358;width:2;height:1246" coordorigin="458,2358" coordsize="2,1246">
              <v:shape style="position:absolute;left:458;top:2358;width:2;height:1246" coordorigin="458,2358" coordsize="0,1246" path="m458,3604l458,2358e" filled="f" stroked="t" strokeweight=".711962pt" strokecolor="#4F4F4F">
                <v:path arrowok="t"/>
              </v:shape>
            </v:group>
            <v:group style="position:absolute;left:3688;top:3323;width:2;height:463" coordorigin="3688,3323" coordsize="2,463">
              <v:shape style="position:absolute;left:3688;top:3323;width:2;height:463" coordorigin="3688,3323" coordsize="0,463" path="m3688,3786l3688,3323e" filled="f" stroked="t" strokeweight=".474641pt" strokecolor="#444444">
                <v:path arrowok="t"/>
              </v:shape>
            </v:group>
            <v:group style="position:absolute;left:6783;top:3328;width:2;height:277" coordorigin="6783,3328" coordsize="2,277">
              <v:shape style="position:absolute;left:6783;top:3328;width:2;height:277" coordorigin="6783,3328" coordsize="0,277" path="m6783,3604l6783,3328e" filled="f" stroked="t" strokeweight=".474641pt" strokecolor="#444444">
                <v:path arrowok="t"/>
              </v:shape>
            </v:group>
            <v:group style="position:absolute;left:11180;top:3304;width:2;height:301" coordorigin="11180,3304" coordsize="2,301">
              <v:shape style="position:absolute;left:11180;top:3304;width:2;height:301" coordorigin="11180,3304" coordsize="0,301" path="m11180,3604l11180,3304e" filled="f" stroked="t" strokeweight=".711962pt" strokecolor="#4F4F4F">
                <v:path arrowok="t"/>
              </v:shape>
            </v:group>
            <v:group style="position:absolute;left:460;top:3547;width:2;height:239" coordorigin="460,3547" coordsize="2,239">
              <v:shape style="position:absolute;left:460;top:3547;width:2;height:239" coordorigin="460,3547" coordsize="0,239" path="m460,3786l460,3547e" filled="f" stroked="t" strokeweight=".474641pt" strokecolor="#232323">
                <v:path arrowok="t"/>
              </v:shape>
            </v:group>
            <v:group style="position:absolute;left:6768;top:3757;width:2164;height:2" coordorigin="6768,3757" coordsize="2164,2">
              <v:shape style="position:absolute;left:6768;top:3757;width:2164;height:2" coordorigin="6768,3757" coordsize="2164,0" path="m6768,3757l8933,3757e" filled="f" stroked="t" strokeweight=".237321pt" strokecolor="#282828">
                <v:path arrowok="t"/>
              </v:shape>
            </v:group>
            <v:group style="position:absolute;left:6783;top:3547;width:2;height:239" coordorigin="6783,3547" coordsize="2,239">
              <v:shape style="position:absolute;left:6783;top:3547;width:2;height:239" coordorigin="6783,3547" coordsize="0,239" path="m6783,3786l6783,3547e" filled="f" stroked="t" strokeweight=".474641pt" strokecolor="#2F2F2F">
                <v:path arrowok="t"/>
              </v:shape>
            </v:group>
            <v:group style="position:absolute;left:8933;top:3757;width:1063;height:2" coordorigin="8933,3757" coordsize="1063,2">
              <v:shape style="position:absolute;left:8933;top:3757;width:1063;height:2" coordorigin="8933,3757" coordsize="1063,0" path="m8933,3757l9996,3757e" filled="f" stroked="t" strokeweight=".237321pt" strokecolor="#000000">
                <v:path arrowok="t"/>
              </v:shape>
            </v:group>
            <v:group style="position:absolute;left:9996;top:3757;width:1196;height:2" coordorigin="9996,3757" coordsize="1196,2">
              <v:shape style="position:absolute;left:9996;top:3757;width:1196;height:2" coordorigin="9996,3757" coordsize="1196,0" path="m9996,3757l11192,3757e" filled="f" stroked="t" strokeweight=".237321pt" strokecolor="#545454">
                <v:path arrowok="t"/>
              </v:shape>
            </v:group>
            <v:group style="position:absolute;left:460;top:3729;width:2;height:325" coordorigin="460,3729" coordsize="2,325">
              <v:shape style="position:absolute;left:460;top:3729;width:2;height:325" coordorigin="460,3729" coordsize="0,325" path="m460,4053l460,3729e" filled="f" stroked="t" strokeweight=".474641pt" strokecolor="#3B3B3B">
                <v:path arrowok="t"/>
              </v:shape>
            </v:group>
            <v:group style="position:absolute;left:3688;top:3729;width:2;height:325" coordorigin="3688,3729" coordsize="2,325">
              <v:shape style="position:absolute;left:3688;top:3729;width:2;height:325" coordorigin="3688,3729" coordsize="0,325" path="m3688,4053l3688,3729e" filled="f" stroked="t" strokeweight=".474641pt" strokecolor="#5B5B5B">
                <v:path arrowok="t"/>
              </v:shape>
            </v:group>
            <v:group style="position:absolute;left:3678;top:4008;width:2283;height:2" coordorigin="3678,4008" coordsize="2283,2">
              <v:shape style="position:absolute;left:3678;top:4008;width:2283;height:2" coordorigin="3678,4008" coordsize="2283,0" path="m3678,4008l5961,4008e" filled="f" stroked="t" strokeweight=".474641pt" strokecolor="#777777">
                <v:path arrowok="t"/>
              </v:shape>
            </v:group>
            <v:group style="position:absolute;left:6317;top:4321;width:4870;height:2" coordorigin="6317,4321" coordsize="4870,2">
              <v:shape style="position:absolute;left:6317;top:4321;width:4870;height:2" coordorigin="6317,4321" coordsize="4870,0" path="m6317,4321l11187,4321e" filled="f" stroked="t" strokeweight=".711962pt" strokecolor="#707070">
                <v:path arrowok="t"/>
              </v:shape>
            </v:group>
            <v:group style="position:absolute;left:451;top:4321;width:551;height:2" coordorigin="451,4321" coordsize="551,2">
              <v:shape style="position:absolute;left:451;top:4321;width:551;height:2" coordorigin="451,4321" coordsize="551,0" path="m451,4321l1001,4321e" filled="f" stroked="t" strokeweight=".949282pt" strokecolor="#7C7C7C">
                <v:path arrowok="t"/>
              </v:shape>
            </v:group>
            <v:group style="position:absolute;left:945;top:4321;width:636;height:2" coordorigin="945,4321" coordsize="636,2">
              <v:shape style="position:absolute;left:945;top:4321;width:636;height:2" coordorigin="945,4321" coordsize="636,0" path="m945,4321l1581,4321e" filled="f" stroked="t" strokeweight=".474641pt" strokecolor="#575757">
                <v:path arrowok="t"/>
              </v:shape>
            </v:group>
            <v:group style="position:absolute;left:1524;top:4321;width:778;height:2" coordorigin="1524,4321" coordsize="778,2">
              <v:shape style="position:absolute;left:1524;top:4321;width:778;height:2" coordorigin="1524,4321" coordsize="778,0" path="m1524,4321l2302,4321e" filled="f" stroked="t" strokeweight=".949282pt" strokecolor="#7C7C7C">
                <v:path arrowok="t"/>
              </v:shape>
            </v:group>
            <v:group style="position:absolute;left:2179;top:4323;width:674;height:2" coordorigin="2179,4323" coordsize="674,2">
              <v:shape style="position:absolute;left:2179;top:4323;width:674;height:2" coordorigin="2179,4323" coordsize="674,0" path="m2179,4323l2853,4323e" filled="f" stroked="t" strokeweight=".474641pt" strokecolor="#646464">
                <v:path arrowok="t"/>
              </v:shape>
            </v:group>
            <v:group style="position:absolute;left:2796;top:4321;width:764;height:2" coordorigin="2796,4321" coordsize="764,2">
              <v:shape style="position:absolute;left:2796;top:4321;width:764;height:2" coordorigin="2796,4321" coordsize="764,0" path="m2796,4321l3560,4321e" filled="f" stroked="t" strokeweight=".711962pt" strokecolor="#777777">
                <v:path arrowok="t"/>
              </v:shape>
            </v:group>
            <v:group style="position:absolute;left:3503;top:4321;width:218;height:2" coordorigin="3503,4321" coordsize="218,2">
              <v:shape style="position:absolute;left:3503;top:4321;width:218;height:2" coordorigin="3503,4321" coordsize="218,0" path="m3503,4321l3721,4321e" filled="f" stroked="t" strokeweight=".474641pt" strokecolor="#4F4F4F">
                <v:path arrowok="t"/>
              </v:shape>
            </v:group>
            <v:group style="position:absolute;left:3688;top:3924;width:2;height:401" coordorigin="3688,3924" coordsize="2,401">
              <v:shape style="position:absolute;left:3688;top:3924;width:2;height:401" coordorigin="3688,3924" coordsize="0,401" path="m3688,4325l3688,3924e" filled="f" stroked="t" strokeweight=".949282pt" strokecolor="#676767">
                <v:path arrowok="t"/>
              </v:shape>
            </v:group>
            <v:group style="position:absolute;left:3650;top:4316;width:171;height:2" coordorigin="3650,4316" coordsize="171,2">
              <v:shape style="position:absolute;left:3650;top:4316;width:171;height:2" coordorigin="3650,4316" coordsize="171,0" path="m3650,4316l3821,4316e" filled="f" stroked="t" strokeweight=".949282pt" strokecolor="#3B3B3B">
                <v:path arrowok="t"/>
              </v:shape>
            </v:group>
            <v:group style="position:absolute;left:3764;top:4316;width:2872;height:2" coordorigin="3764,4316" coordsize="2872,2">
              <v:shape style="position:absolute;left:3764;top:4316;width:2872;height:2" coordorigin="3764,4316" coordsize="2872,0" path="m3764,4316l6635,4316e" filled="f" stroked="t" strokeweight=".711962pt" strokecolor="#4F4F4F">
                <v:path arrowok="t"/>
              </v:shape>
            </v:group>
            <v:group style="position:absolute;left:6785;top:3729;width:2;height:602" coordorigin="6785,3729" coordsize="2,602">
              <v:shape style="position:absolute;left:6785;top:3729;width:2;height:602" coordorigin="6785,3729" coordsize="0,602" path="m6785,4330l6785,3729e" filled="f" stroked="t" strokeweight=".949282pt" strokecolor="#5B5B5B">
                <v:path arrowok="t"/>
              </v:shape>
            </v:group>
            <v:group style="position:absolute;left:446;top:4597;width:3114;height:2" coordorigin="446,4597" coordsize="3114,2">
              <v:shape style="position:absolute;left:446;top:4597;width:3114;height:2" coordorigin="446,4597" coordsize="3114,0" path="m446,4597l3560,4597e" filled="f" stroked="t" strokeweight=".711962pt" strokecolor="#707070">
                <v:path arrowok="t"/>
              </v:shape>
            </v:group>
            <v:group style="position:absolute;left:2221;top:4316;width:2;height:6865" coordorigin="2221,4316" coordsize="2,6865">
              <v:shape style="position:absolute;left:2221;top:4316;width:2;height:6865" coordorigin="2221,4316" coordsize="0,6865" path="m2221,11181l2221,4316e" filled="f" stroked="t" strokeweight=".711962pt" strokecolor="#606060">
                <v:path arrowok="t"/>
              </v:shape>
            </v:group>
            <v:group style="position:absolute;left:3503;top:4597;width:209;height:2" coordorigin="3503,4597" coordsize="209,2">
              <v:shape style="position:absolute;left:3503;top:4597;width:209;height:2" coordorigin="3503,4597" coordsize="209,0" path="m3503,4597l3712,4597e" filled="f" stroked="t" strokeweight=".474641pt" strokecolor="#646464">
                <v:path arrowok="t"/>
              </v:shape>
            </v:group>
            <v:group style="position:absolute;left:3655;top:4595;width:7537;height:2" coordorigin="3655,4595" coordsize="7537,2">
              <v:shape style="position:absolute;left:3655;top:4595;width:7537;height:2" coordorigin="3655,4595" coordsize="7537,0" path="m3655,4595l11192,4595e" filled="f" stroked="t" strokeweight=".711962pt" strokecolor="#747474">
                <v:path arrowok="t"/>
              </v:shape>
            </v:group>
            <v:group style="position:absolute;left:11183;top:4273;width:2;height:353" coordorigin="11183,4273" coordsize="2,353">
              <v:shape style="position:absolute;left:11183;top:4273;width:2;height:353" coordorigin="11183,4273" coordsize="0,353" path="m11183,4626l11183,4273e" filled="f" stroked="t" strokeweight=".474641pt" strokecolor="#444444">
                <v:path arrowok="t"/>
              </v:shape>
            </v:group>
            <v:group style="position:absolute;left:458;top:3958;width:2;height:936" coordorigin="458,3958" coordsize="2,936">
              <v:shape style="position:absolute;left:458;top:3958;width:2;height:936" coordorigin="458,3958" coordsize="0,936" path="m458,4893l458,3958e" filled="f" stroked="t" strokeweight=".949282pt" strokecolor="#5B5B5B">
                <v:path arrowok="t"/>
              </v:shape>
            </v:group>
            <v:group style="position:absolute;left:2217;top:4316;width:2;height:6073" coordorigin="2217,4316" coordsize="2,6073">
              <v:shape style="position:absolute;left:2217;top:4316;width:2;height:6073" coordorigin="2217,4316" coordsize="0,6073" path="m2217,10389l2217,4316e" filled="f" stroked="t" strokeweight=".711962pt" strokecolor="#606060">
                <v:path arrowok="t"/>
              </v:shape>
            </v:group>
            <v:group style="position:absolute;left:2212;top:4836;width:7438;height:2" coordorigin="2212,4836" coordsize="7438,2">
              <v:shape style="position:absolute;left:2212;top:4836;width:7438;height:2" coordorigin="2212,4836" coordsize="7438,0" path="m2212,4836l9649,4836e" filled="f" stroked="t" strokeweight=".711962pt" strokecolor="#707070">
                <v:path arrowok="t"/>
              </v:shape>
            </v:group>
            <v:group style="position:absolute;left:7177;top:4836;width:408;height:2" coordorigin="7177,4836" coordsize="408,2">
              <v:shape style="position:absolute;left:7177;top:4836;width:408;height:2" coordorigin="7177,4836" coordsize="408,0" path="m7177,4836l7585,4836e" filled="f" stroked="t" strokeweight=".474641pt" strokecolor="#4B4B4B">
                <v:path arrowok="t"/>
              </v:shape>
            </v:group>
            <v:group style="position:absolute;left:8093;top:4836;width:641;height:2" coordorigin="8093,4836" coordsize="641,2">
              <v:shape style="position:absolute;left:8093;top:4836;width:641;height:2" coordorigin="8093,4836" coordsize="641,0" path="m8093,4836l8733,4836e" filled="f" stroked="t" strokeweight=".474641pt" strokecolor="#606060">
                <v:path arrowok="t"/>
              </v:shape>
            </v:group>
            <v:group style="position:absolute;left:9592;top:4836;width:218;height:2" coordorigin="9592,4836" coordsize="218,2">
              <v:shape style="position:absolute;left:9592;top:4836;width:218;height:2" coordorigin="9592,4836" coordsize="218,0" path="m9592,4836l9811,4836e" filled="f" stroked="t" strokeweight=".474641pt" strokecolor="#484848">
                <v:path arrowok="t"/>
              </v:shape>
            </v:group>
            <v:group style="position:absolute;left:9754;top:4836;width:271;height:2" coordorigin="9754,4836" coordsize="271,2">
              <v:shape style="position:absolute;left:9754;top:4836;width:271;height:2" coordorigin="9754,4836" coordsize="271,0" path="m9754,4836l10024,4836e" filled="f" stroked="t" strokeweight=".474641pt" strokecolor="#606060">
                <v:path arrowok="t"/>
              </v:shape>
            </v:group>
            <v:group style="position:absolute;left:9967;top:4836;width:1225;height:2" coordorigin="9967,4836" coordsize="1225,2">
              <v:shape style="position:absolute;left:9967;top:4836;width:1225;height:2" coordorigin="9967,4836" coordsize="1225,0" path="m9967,4836l11192,4836e" filled="f" stroked="t" strokeweight=".711962pt" strokecolor="#747474">
                <v:path arrowok="t"/>
              </v:shape>
            </v:group>
            <v:group style="position:absolute;left:460;top:4817;width:2;height:306" coordorigin="460,4817" coordsize="2,306">
              <v:shape style="position:absolute;left:460;top:4817;width:2;height:306" coordorigin="460,4817" coordsize="0,306" path="m460,5123l460,4817e" filled="f" stroked="t" strokeweight=".474641pt" strokecolor="#383838">
                <v:path arrowok="t"/>
              </v:shape>
            </v:group>
            <v:group style="position:absolute;left:4746;top:4831;width:2;height:291" coordorigin="4746,4831" coordsize="2,291">
              <v:shape style="position:absolute;left:4746;top:4831;width:2;height:291" coordorigin="4746,4831" coordsize="0,291" path="m4746,5123l4746,4831e" filled="f" stroked="t" strokeweight=".949282pt" strokecolor="#4B4B4B">
                <v:path arrowok="t"/>
              </v:shape>
            </v:group>
            <v:group style="position:absolute;left:7556;top:4841;width:2;height:482" coordorigin="7556,4841" coordsize="2,482">
              <v:shape style="position:absolute;left:7556;top:4841;width:2;height:482" coordorigin="7556,4841" coordsize="0,482" path="m7556,5323l7556,4841e" filled="f" stroked="t" strokeweight=".237321pt" strokecolor="#484848">
                <v:path arrowok="t"/>
              </v:shape>
            </v:group>
            <v:group style="position:absolute;left:460;top:5065;width:2;height:826" coordorigin="460,5065" coordsize="2,826">
              <v:shape style="position:absolute;left:460;top:5065;width:2;height:826" coordorigin="460,5065" coordsize="0,826" path="m460,5891l460,5065e" filled="f" stroked="t" strokeweight=".711962pt" strokecolor="#545454">
                <v:path arrowok="t"/>
              </v:shape>
            </v:group>
            <v:group style="position:absolute;left:4732;top:5323;width:2501;height:2" coordorigin="4732,5323" coordsize="2501,2">
              <v:shape style="position:absolute;left:4732;top:5323;width:2501;height:2" coordorigin="4732,5323" coordsize="2501,0" path="m4732,5323l7234,5323e" filled="f" stroked="t" strokeweight=".711962pt" strokecolor="#5B5B5B">
                <v:path arrowok="t"/>
              </v:shape>
            </v:group>
            <v:group style="position:absolute;left:4744;top:5013;width:2;height:344" coordorigin="4744,5013" coordsize="2,344">
              <v:shape style="position:absolute;left:4744;top:5013;width:2;height:344" coordorigin="4744,5013" coordsize="0,344" path="m4744,5357l4744,5013e" filled="f" stroked="t" strokeweight=".949282pt" strokecolor="#606060">
                <v:path arrowok="t"/>
              </v:shape>
            </v:group>
            <v:group style="position:absolute;left:7177;top:5323;width:413;height:2" coordorigin="7177,5323" coordsize="413,2">
              <v:shape style="position:absolute;left:7177;top:5323;width:413;height:2" coordorigin="7177,5323" coordsize="413,0" path="m7177,5323l7590,5323e" filled="f" stroked="t" strokeweight=".474641pt" strokecolor="#3B3B3B">
                <v:path arrowok="t"/>
              </v:shape>
            </v:group>
            <v:group style="position:absolute;left:7528;top:5323;width:622;height:2" coordorigin="7528,5323" coordsize="622,2">
              <v:shape style="position:absolute;left:7528;top:5323;width:622;height:2" coordorigin="7528,5323" coordsize="622,0" path="m7528,5323l8150,5323e" filled="f" stroked="t" strokeweight=".949282pt" strokecolor="#606060">
                <v:path arrowok="t"/>
              </v:shape>
            </v:group>
            <v:group style="position:absolute;left:8093;top:5323;width:641;height:2" coordorigin="8093,5323" coordsize="641,2">
              <v:shape style="position:absolute;left:8093;top:5323;width:641;height:2" coordorigin="8093,5323" coordsize="641,0" path="m8093,5323l8733,5323e" filled="f" stroked="t" strokeweight=".474641pt" strokecolor="#484848">
                <v:path arrowok="t"/>
              </v:shape>
            </v:group>
            <v:group style="position:absolute;left:8672;top:5321;width:631;height:2" coordorigin="8672,5321" coordsize="631,2">
              <v:shape style="position:absolute;left:8672;top:5321;width:631;height:2" coordorigin="8672,5321" coordsize="631,0" path="m8672,5321l9303,5321e" filled="f" stroked="t" strokeweight=".949282pt" strokecolor="#6B6B6B">
                <v:path arrowok="t"/>
              </v:shape>
            </v:group>
            <v:group style="position:absolute;left:9099;top:5323;width:551;height:2" coordorigin="9099,5323" coordsize="551,2">
              <v:shape style="position:absolute;left:9099;top:5323;width:551;height:2" coordorigin="9099,5323" coordsize="551,0" path="m9099,5323l9649,5323e" filled="f" stroked="t" strokeweight=".711962pt" strokecolor="#575757">
                <v:path arrowok="t"/>
              </v:shape>
            </v:group>
            <v:group style="position:absolute;left:9592;top:5323;width:218;height:2" coordorigin="9592,5323" coordsize="218,2">
              <v:shape style="position:absolute;left:9592;top:5323;width:218;height:2" coordorigin="9592,5323" coordsize="218,0" path="m9592,5323l9811,5323e" filled="f" stroked="t" strokeweight=".474641pt" strokecolor="#232323">
                <v:path arrowok="t"/>
              </v:shape>
            </v:group>
            <v:group style="position:absolute;left:9754;top:5321;width:1438;height:2" coordorigin="9754,5321" coordsize="1438,2">
              <v:shape style="position:absolute;left:9754;top:5321;width:1438;height:2" coordorigin="9754,5321" coordsize="1438,0" path="m9754,5321l11192,5321e" filled="f" stroked="t" strokeweight=".711962pt" strokecolor="#5B5B5B">
                <v:path arrowok="t"/>
              </v:shape>
            </v:group>
            <v:group style="position:absolute;left:11187;top:5065;width:2;height:286" coordorigin="11187,5065" coordsize="2,286">
              <v:shape style="position:absolute;left:11187;top:5065;width:2;height:286" coordorigin="11187,5065" coordsize="0,286" path="m11187,5352l11187,5065e" filled="f" stroked="t" strokeweight=".474641pt" strokecolor="#484848">
                <v:path arrowok="t"/>
              </v:shape>
            </v:group>
            <v:group style="position:absolute;left:4746;top:5285;width:2;height:535" coordorigin="4746,5285" coordsize="2,535">
              <v:shape style="position:absolute;left:4746;top:5285;width:2;height:535" coordorigin="4746,5285" coordsize="0,535" path="m4746,5820l4746,5285e" filled="f" stroked="t" strokeweight=".474641pt" strokecolor="#2B2B2B">
                <v:path arrowok="t"/>
              </v:shape>
            </v:group>
            <v:group style="position:absolute;left:4742;top:5562;width:2843;height:2" coordorigin="4742,5562" coordsize="2843,2">
              <v:shape style="position:absolute;left:4742;top:5562;width:2843;height:2" coordorigin="4742,5562" coordsize="2843,0" path="m4742,5562l7585,5562e" filled="f" stroked="t" strokeweight=".474641pt" strokecolor="#575757">
                <v:path arrowok="t"/>
              </v:shape>
            </v:group>
            <v:group style="position:absolute;left:7528;top:5562;width:622;height:2" coordorigin="7528,5562" coordsize="622,2">
              <v:shape style="position:absolute;left:7528;top:5562;width:622;height:2" coordorigin="7528,5562" coordsize="622,0" path="m7528,5562l8150,5562e" filled="f" stroked="t" strokeweight=".949282pt" strokecolor="#6B6B6B">
                <v:path arrowok="t"/>
              </v:shape>
            </v:group>
            <v:group style="position:absolute;left:8093;top:5562;width:641;height:2" coordorigin="8093,5562" coordsize="641,2">
              <v:shape style="position:absolute;left:8093;top:5562;width:641;height:2" coordorigin="8093,5562" coordsize="641,0" path="m8093,5562l8733,5562e" filled="f" stroked="t" strokeweight=".474641pt" strokecolor="#4B4B4B">
                <v:path arrowok="t"/>
              </v:shape>
            </v:group>
            <v:group style="position:absolute;left:8672;top:5559;width:2525;height:2" coordorigin="8672,5559" coordsize="2525,2">
              <v:shape style="position:absolute;left:8672;top:5559;width:2525;height:2" coordorigin="8672,5559" coordsize="2525,0" path="m8672,5559l11197,5559e" filled="f" stroked="t" strokeweight=".711962pt" strokecolor="#606060">
                <v:path arrowok="t"/>
              </v:shape>
            </v:group>
            <v:group style="position:absolute;left:11197;top:855;width:2;height:10102" coordorigin="11197,855" coordsize="2,10102">
              <v:shape style="position:absolute;left:11197;top:855;width:2;height:10102" coordorigin="11197,855" coordsize="0,10102" path="m11197,10957l11197,855e" filled="f" stroked="t" strokeweight=".711962pt" strokecolor="#575757">
                <v:path arrowok="t"/>
              </v:shape>
            </v:group>
            <v:group style="position:absolute;left:4742;top:5803;width:4922;height:2" coordorigin="4742,5803" coordsize="4922,2">
              <v:shape style="position:absolute;left:4742;top:5803;width:4922;height:2" coordorigin="4742,5803" coordsize="4922,0" path="m4742,5803l9664,5803e" filled="f" stroked="t" strokeweight=".711962pt" strokecolor="#606060">
                <v:path arrowok="t"/>
              </v:shape>
            </v:group>
            <v:group style="position:absolute;left:9592;top:5801;width:432;height:2" coordorigin="9592,5801" coordsize="432,2">
              <v:shape style="position:absolute;left:9592;top:5801;width:432;height:2" coordorigin="9592,5801" coordsize="432,0" path="m9592,5801l10024,5801e" filled="f" stroked="t" strokeweight=".474641pt" strokecolor="#484848">
                <v:path arrowok="t"/>
              </v:shape>
            </v:group>
            <v:group style="position:absolute;left:9967;top:5801;width:1229;height:2" coordorigin="9967,5801" coordsize="1229,2">
              <v:shape style="position:absolute;left:9967;top:5801;width:1229;height:2" coordorigin="9967,5801" coordsize="1229,0" path="m9967,5801l11197,5801e" filled="f" stroked="t" strokeweight=".711962pt" strokecolor="#606060">
                <v:path arrowok="t"/>
              </v:shape>
            </v:group>
            <v:group style="position:absolute;left:2212;top:6044;width:641;height:2" coordorigin="2212,6044" coordsize="641,2">
              <v:shape style="position:absolute;left:2212;top:6044;width:641;height:2" coordorigin="2212,6044" coordsize="641,0" path="m2212,6044l2853,6044e" filled="f" stroked="t" strokeweight=".949282pt" strokecolor="#676767">
                <v:path arrowok="t"/>
              </v:shape>
            </v:group>
            <v:group style="position:absolute;left:2796;top:6044;width:384;height:2" coordorigin="2796,6044" coordsize="384,2">
              <v:shape style="position:absolute;left:2796;top:6044;width:384;height:2" coordorigin="2796,6044" coordsize="384,0" path="m2796,6044l3180,6044e" filled="f" stroked="t" strokeweight=".474641pt" strokecolor="#3B3B3B">
                <v:path arrowok="t"/>
              </v:shape>
            </v:group>
            <v:group style="position:absolute;left:4749;top:5762;width:2;height:1246" coordorigin="4749,5762" coordsize="2,1246">
              <v:shape style="position:absolute;left:4749;top:5762;width:2;height:1246" coordorigin="4749,5762" coordsize="0,1246" path="m4749,7008l4749,5762e" filled="f" stroked="t" strokeweight=".949282pt" strokecolor="#545454">
                <v:path arrowok="t"/>
              </v:shape>
            </v:group>
            <v:group style="position:absolute;left:3123;top:6042;width:6688;height:2" coordorigin="3123,6042" coordsize="6688,2">
              <v:shape style="position:absolute;left:3123;top:6042;width:6688;height:2" coordorigin="3123,6042" coordsize="6688,0" path="m3123,6042l9811,6042e" filled="f" stroked="t" strokeweight=".711962pt" strokecolor="#5B5B5B">
                <v:path arrowok="t"/>
              </v:shape>
            </v:group>
            <v:group style="position:absolute;left:8904;top:6044;width:252;height:2" coordorigin="8904,6044" coordsize="252,2">
              <v:shape style="position:absolute;left:8904;top:6044;width:252;height:2" coordorigin="8904,6044" coordsize="252,0" path="m8904,6044l9156,6044e" filled="f" stroked="t" strokeweight=".474641pt" strokecolor="#3F3F3F">
                <v:path arrowok="t"/>
              </v:shape>
            </v:group>
            <v:group style="position:absolute;left:9754;top:6039;width:271;height:2" coordorigin="9754,6039" coordsize="271,2">
              <v:shape style="position:absolute;left:9754;top:6039;width:271;height:2" coordorigin="9754,6039" coordsize="271,0" path="m9754,6039l10024,6039e" filled="f" stroked="t" strokeweight=".474641pt" strokecolor="#484848">
                <v:path arrowok="t"/>
              </v:shape>
            </v:group>
            <v:group style="position:absolute;left:9967;top:6039;width:1225;height:2" coordorigin="9967,6039" coordsize="1225,2">
              <v:shape style="position:absolute;left:9967;top:6039;width:1225;height:2" coordorigin="9967,6039" coordsize="1225,0" path="m9967,6039l11192,6039e" filled="f" stroked="t" strokeweight=".711962pt" strokecolor="#606060">
                <v:path arrowok="t"/>
              </v:shape>
            </v:group>
            <v:group style="position:absolute;left:456;top:6285;width:4319;height:2" coordorigin="456,6285" coordsize="4319,2">
              <v:shape style="position:absolute;left:456;top:6285;width:4319;height:2" coordorigin="456,6285" coordsize="4319,0" path="m456,6285l4775,6285e" filled="f" stroked="t" strokeweight=".711962pt" strokecolor="#606060">
                <v:path arrowok="t"/>
              </v:shape>
            </v:group>
            <v:group style="position:absolute;left:4704;top:6283;width:2530;height:2" coordorigin="4704,6283" coordsize="2530,2">
              <v:shape style="position:absolute;left:4704;top:6283;width:2530;height:2" coordorigin="4704,6283" coordsize="2530,0" path="m4704,6283l7234,6283e" filled="f" stroked="t" strokeweight=".474641pt" strokecolor="#575757">
                <v:path arrowok="t"/>
              </v:shape>
            </v:group>
            <v:group style="position:absolute;left:6991;top:6283;width:698;height:2" coordorigin="6991,6283" coordsize="698,2">
              <v:shape style="position:absolute;left:6991;top:6283;width:698;height:2" coordorigin="6991,6283" coordsize="698,0" path="m6991,6283l7689,6283e" filled="f" stroked="t" strokeweight=".949282pt" strokecolor="#646464">
                <v:path arrowok="t"/>
              </v:shape>
            </v:group>
            <v:group style="position:absolute;left:7528;top:6283;width:622;height:2" coordorigin="7528,6283" coordsize="622,2">
              <v:shape style="position:absolute;left:7528;top:6283;width:622;height:2" coordorigin="7528,6283" coordsize="622,0" path="m7528,6283l8150,6283e" filled="f" stroked="t" strokeweight=".474641pt" strokecolor="#484848">
                <v:path arrowok="t"/>
              </v:shape>
            </v:group>
            <v:group style="position:absolute;left:8093;top:6283;width:869;height:2" coordorigin="8093,6283" coordsize="869,2">
              <v:shape style="position:absolute;left:8093;top:6283;width:869;height:2" coordorigin="8093,6283" coordsize="869,0" path="m8093,6283l8961,6283e" filled="f" stroked="t" strokeweight=".711962pt" strokecolor="#606060">
                <v:path arrowok="t"/>
              </v:shape>
            </v:group>
            <v:group style="position:absolute;left:8904;top:6283;width:252;height:2" coordorigin="8904,6283" coordsize="252,2">
              <v:shape style="position:absolute;left:8904;top:6283;width:252;height:2" coordorigin="8904,6283" coordsize="252,0" path="m8904,6283l9156,6283e" filled="f" stroked="t" strokeweight=".474641pt" strokecolor="#2B2B2B">
                <v:path arrowok="t"/>
              </v:shape>
            </v:group>
            <v:group style="position:absolute;left:9099;top:6283;width:2103;height:2" coordorigin="9099,6283" coordsize="2103,2">
              <v:shape style="position:absolute;left:9099;top:6283;width:2103;height:2" coordorigin="9099,6283" coordsize="2103,0" path="m9099,6283l11202,6283e" filled="f" stroked="t" strokeweight=".711962pt" strokecolor="#606060">
                <v:path arrowok="t"/>
              </v:shape>
            </v:group>
            <v:group style="position:absolute;left:465;top:6192;width:2;height:4230" coordorigin="465,6192" coordsize="2,4230">
              <v:shape style="position:absolute;left:465;top:6192;width:2;height:4230" coordorigin="465,6192" coordsize="0,4230" path="m465,10422l465,6192e" filled="f" stroked="t" strokeweight=".711962pt" strokecolor="#545454">
                <v:path arrowok="t"/>
              </v:shape>
            </v:group>
            <v:group style="position:absolute;left:7556;top:6264;width:2;height:525" coordorigin="7556,6264" coordsize="2,525">
              <v:shape style="position:absolute;left:7556;top:6264;width:2;height:525" coordorigin="7556,6264" coordsize="0,525" path="m7556,6789l7556,6264e" filled="f" stroked="t" strokeweight=".237321pt" strokecolor="#747474">
                <v:path arrowok="t"/>
              </v:shape>
            </v:group>
            <v:group style="position:absolute;left:2217;top:6755;width:1343;height:2" coordorigin="2217,6755" coordsize="1343,2">
              <v:shape style="position:absolute;left:2217;top:6755;width:1343;height:2" coordorigin="2217,6755" coordsize="1343,0" path="m2217,6755l3560,6755e" filled="f" stroked="t" strokeweight=".711962pt" strokecolor="#606060">
                <v:path arrowok="t"/>
              </v:shape>
            </v:group>
            <v:group style="position:absolute;left:3503;top:6755;width:318;height:2" coordorigin="3503,6755" coordsize="318,2">
              <v:shape style="position:absolute;left:3503;top:6755;width:318;height:2" coordorigin="3503,6755" coordsize="318,0" path="m3503,6755l3821,6755e" filled="f" stroked="t" strokeweight=".474641pt" strokecolor="#3B3B3B">
                <v:path arrowok="t"/>
              </v:shape>
            </v:group>
            <v:group style="position:absolute;left:3764;top:6755;width:1011;height:2" coordorigin="3764,6755" coordsize="1011,2">
              <v:shape style="position:absolute;left:3764;top:6755;width:1011;height:2" coordorigin="3764,6755" coordsize="1011,0" path="m3764,6755l4775,6755e" filled="f" stroked="t" strokeweight=".711962pt" strokecolor="#646464">
                <v:path arrowok="t"/>
              </v:shape>
            </v:group>
            <v:group style="position:absolute;left:4704;top:6755;width:593;height:2" coordorigin="4704,6755" coordsize="593,2">
              <v:shape style="position:absolute;left:4704;top:6755;width:593;height:2" coordorigin="4704,6755" coordsize="593,0" path="m4704,6755l5297,6755e" filled="f" stroked="t" strokeweight=".474641pt" strokecolor="#4B4B4B">
                <v:path arrowok="t"/>
              </v:shape>
            </v:group>
            <v:group style="position:absolute;left:5164;top:6755;width:2069;height:2" coordorigin="5164,6755" coordsize="2069,2">
              <v:shape style="position:absolute;left:5164;top:6755;width:2069;height:2" coordorigin="5164,6755" coordsize="2069,0" path="m5164,6755l7234,6755e" filled="f" stroked="t" strokeweight=".711962pt" strokecolor="#606060">
                <v:path arrowok="t"/>
              </v:shape>
            </v:group>
            <v:group style="position:absolute;left:7177;top:6755;width:413;height:2" coordorigin="7177,6755" coordsize="413,2">
              <v:shape style="position:absolute;left:7177;top:6755;width:413;height:2" coordorigin="7177,6755" coordsize="413,0" path="m7177,6755l7590,6755e" filled="f" stroked="t" strokeweight=".474641pt" strokecolor="#3F3F3F">
                <v:path arrowok="t"/>
              </v:shape>
            </v:group>
            <v:group style="position:absolute;left:7528;top:6755;width:674;height:2" coordorigin="7528,6755" coordsize="674,2">
              <v:shape style="position:absolute;left:7528;top:6755;width:674;height:2" coordorigin="7528,6755" coordsize="674,0" path="m7528,6755l8202,6755e" filled="f" stroked="t" strokeweight=".949282pt" strokecolor="#676767">
                <v:path arrowok="t"/>
              </v:shape>
            </v:group>
            <v:group style="position:absolute;left:8093;top:6755;width:641;height:2" coordorigin="8093,6755" coordsize="641,2">
              <v:shape style="position:absolute;left:8093;top:6755;width:641;height:2" coordorigin="8093,6755" coordsize="641,0" path="m8093,6755l8733,6755e" filled="f" stroked="t" strokeweight=".474641pt" strokecolor="#4F4F4F">
                <v:path arrowok="t"/>
              </v:shape>
            </v:group>
            <v:group style="position:absolute;left:8657;top:6753;width:541;height:2" coordorigin="8657,6753" coordsize="541,2">
              <v:shape style="position:absolute;left:8657;top:6753;width:541;height:2" coordorigin="8657,6753" coordsize="541,0" path="m8657,6753l9199,6753e" filled="f" stroked="t" strokeweight=".949282pt" strokecolor="#707070">
                <v:path arrowok="t"/>
              </v:shape>
            </v:group>
            <v:group style="position:absolute;left:9099;top:6753;width:551;height:2" coordorigin="9099,6753" coordsize="551,2">
              <v:shape style="position:absolute;left:9099;top:6753;width:551;height:2" coordorigin="9099,6753" coordsize="551,0" path="m9099,6753l9649,6753e" filled="f" stroked="t" strokeweight=".474641pt" strokecolor="#545454">
                <v:path arrowok="t"/>
              </v:shape>
            </v:group>
            <v:group style="position:absolute;left:9592;top:6755;width:218;height:2" coordorigin="9592,6755" coordsize="218,2">
              <v:shape style="position:absolute;left:9592;top:6755;width:218;height:2" coordorigin="9592,6755" coordsize="218,0" path="m9592,6755l9811,6755e" filled="f" stroked="t" strokeweight=".474641pt" strokecolor="#3F3F3F">
                <v:path arrowok="t"/>
              </v:shape>
            </v:group>
            <v:group style="position:absolute;left:9754;top:6753;width:1443;height:2" coordorigin="9754,6753" coordsize="1443,2">
              <v:shape style="position:absolute;left:9754;top:6753;width:1443;height:2" coordorigin="9754,6753" coordsize="1443,0" path="m9754,6753l11197,6753e" filled="f" stroked="t" strokeweight=".711962pt" strokecolor="#606060">
                <v:path arrowok="t"/>
              </v:shape>
            </v:group>
            <v:group style="position:absolute;left:2221;top:6751;width:2;height:263" coordorigin="2221,6751" coordsize="2,263">
              <v:shape style="position:absolute;left:2221;top:6751;width:2;height:263" coordorigin="2221,6751" coordsize="0,263" path="m2221,7013l2221,6751e" filled="f" stroked="t" strokeweight=".474641pt" strokecolor="#3F3F3F">
                <v:path arrowok="t"/>
              </v:shape>
            </v:group>
            <v:group style="position:absolute;left:7556;top:6774;width:2;height:220" coordorigin="7556,6774" coordsize="2,220">
              <v:shape style="position:absolute;left:7556;top:6774;width:2;height:220" coordorigin="7556,6774" coordsize="0,220" path="m7556,6994l7556,6774e" filled="f" stroked="t" strokeweight=".237321pt" strokecolor="#545454">
                <v:path arrowok="t"/>
              </v:shape>
            </v:group>
            <v:group style="position:absolute;left:6579;top:6999;width:223;height:2" coordorigin="6579,6999" coordsize="223,2">
              <v:shape style="position:absolute;left:6579;top:6999;width:223;height:2" coordorigin="6579,6999" coordsize="223,0" path="m6579,6999l6802,6999e" filled="f" stroked="t" strokeweight=".474641pt" strokecolor="#383838">
                <v:path arrowok="t"/>
              </v:shape>
            </v:group>
            <v:group style="position:absolute;left:2212;top:6996;width:8990;height:2" coordorigin="2212,6996" coordsize="8990,2">
              <v:shape style="position:absolute;left:2212;top:6996;width:8990;height:2" coordorigin="2212,6996" coordsize="8990,0" path="m2212,6996l11202,6996e" filled="f" stroked="t" strokeweight=".711962pt" strokecolor="#606060">
                <v:path arrowok="t"/>
              </v:shape>
            </v:group>
            <v:group style="position:absolute;left:9592;top:6994;width:432;height:2" coordorigin="9592,6994" coordsize="432,2">
              <v:shape style="position:absolute;left:9592;top:6994;width:432;height:2" coordorigin="9592,6994" coordsize="432,0" path="m9592,6994l10024,6994e" filled="f" stroked="t" strokeweight=".474641pt" strokecolor="#444444">
                <v:path arrowok="t"/>
              </v:shape>
            </v:group>
            <v:group style="position:absolute;left:11192;top:6746;width:2;height:277" coordorigin="11192,6746" coordsize="2,277">
              <v:shape style="position:absolute;left:11192;top:6746;width:2;height:277" coordorigin="11192,6746" coordsize="0,277" path="m11192,7023l11192,6746e" filled="f" stroked="t" strokeweight=".474641pt" strokecolor="#3B3B3B">
                <v:path arrowok="t"/>
              </v:shape>
            </v:group>
            <v:group style="position:absolute;left:456;top:7240;width:1789;height:2" coordorigin="456,7240" coordsize="1789,2">
              <v:shape style="position:absolute;left:456;top:7240;width:1789;height:2" coordorigin="456,7240" coordsize="1789,0" path="m456,7240l2245,7240e" filled="f" stroked="t" strokeweight=".711962pt" strokecolor="#5B5B5B">
                <v:path arrowok="t"/>
              </v:shape>
            </v:group>
            <v:group style="position:absolute;left:2174;top:7238;width:2592;height:2" coordorigin="2174,7238" coordsize="2592,2">
              <v:shape style="position:absolute;left:2174;top:7238;width:2592;height:2" coordorigin="2174,7238" coordsize="2592,0" path="m2174,7238l4765,7238e" filled="f" stroked="t" strokeweight=".474641pt" strokecolor="#575757">
                <v:path arrowok="t"/>
              </v:shape>
            </v:group>
            <v:group style="position:absolute;left:6579;top:7238;width:223;height:2" coordorigin="6579,7238" coordsize="223,2">
              <v:shape style="position:absolute;left:6579;top:7238;width:223;height:2" coordorigin="6579,7238" coordsize="223,0" path="m6579,7238l6802,7238e" filled="f" stroked="t" strokeweight=".474641pt" strokecolor="#383838">
                <v:path arrowok="t"/>
              </v:shape>
            </v:group>
            <v:group style="position:absolute;left:7528;top:7238;width:622;height:2" coordorigin="7528,7238" coordsize="622,2">
              <v:shape style="position:absolute;left:7528;top:7238;width:622;height:2" coordorigin="7528,7238" coordsize="622,0" path="m7528,7238l8150,7238e" filled="f" stroked="t" strokeweight=".474641pt" strokecolor="#484848">
                <v:path arrowok="t"/>
              </v:shape>
            </v:group>
            <v:group style="position:absolute;left:8904;top:7238;width:252;height:2" coordorigin="8904,7238" coordsize="252,2">
              <v:shape style="position:absolute;left:8904;top:7238;width:252;height:2" coordorigin="8904,7238" coordsize="252,0" path="m8904,7238l9156,7238e" filled="f" stroked="t" strokeweight=".474641pt" strokecolor="#484848">
                <v:path arrowok="t"/>
              </v:shape>
            </v:group>
            <v:group style="position:absolute;left:4708;top:7235;width:6493;height:2" coordorigin="4708,7235" coordsize="6493,2">
              <v:shape style="position:absolute;left:4708;top:7235;width:6493;height:2" coordorigin="4708,7235" coordsize="6493,0" path="m4708,7235l11202,7235e" filled="f" stroked="t" strokeweight=".711962pt" strokecolor="#606060">
                <v:path arrowok="t"/>
              </v:shape>
            </v:group>
            <v:group style="position:absolute;left:9754;top:7233;width:271;height:2" coordorigin="9754,7233" coordsize="271,2">
              <v:shape style="position:absolute;left:9754;top:7233;width:271;height:2" coordorigin="9754,7233" coordsize="271,0" path="m9754,7233l10024,7233e" filled="f" stroked="t" strokeweight=".474641pt" strokecolor="#484848">
                <v:path arrowok="t"/>
              </v:shape>
            </v:group>
            <v:group style="position:absolute;left:460;top:7713;width:3099;height:2" coordorigin="460,7713" coordsize="3099,2">
              <v:shape style="position:absolute;left:460;top:7713;width:3099;height:2" coordorigin="460,7713" coordsize="3099,0" path="m460,7713l3560,7713e" filled="f" stroked="t" strokeweight=".711962pt" strokecolor="#646464">
                <v:path arrowok="t"/>
              </v:shape>
            </v:group>
            <v:group style="position:absolute;left:3503;top:7710;width:318;height:2" coordorigin="3503,7710" coordsize="318,2">
              <v:shape style="position:absolute;left:3503;top:7710;width:318;height:2" coordorigin="3503,7710" coordsize="318,0" path="m3503,7710l3821,7710e" filled="f" stroked="t" strokeweight=".474641pt" strokecolor="#3B3B3B">
                <v:path arrowok="t"/>
              </v:shape>
            </v:group>
            <v:group style="position:absolute;left:3764;top:7710;width:1001;height:2" coordorigin="3764,7710" coordsize="1001,2">
              <v:shape style="position:absolute;left:3764;top:7710;width:1001;height:2" coordorigin="3764,7710" coordsize="1001,0" path="m3764,7710l4765,7710e" filled="f" stroked="t" strokeweight=".711962pt" strokecolor="#5B5B5B">
                <v:path arrowok="t"/>
              </v:shape>
            </v:group>
            <v:group style="position:absolute;left:4708;top:7710;width:589;height:2" coordorigin="4708,7710" coordsize="589,2">
              <v:shape style="position:absolute;left:4708;top:7710;width:589;height:2" coordorigin="4708,7710" coordsize="589,0" path="m4708,7710l5297,7710e" filled="f" stroked="t" strokeweight=".474641pt" strokecolor="#444444">
                <v:path arrowok="t"/>
              </v:shape>
            </v:group>
            <v:group style="position:absolute;left:5221;top:7708;width:5980;height:2" coordorigin="5221,7708" coordsize="5980,2">
              <v:shape style="position:absolute;left:5221;top:7708;width:5980;height:2" coordorigin="5221,7708" coordsize="5980,0" path="m5221,7708l11202,7708e" filled="f" stroked="t" strokeweight=".711962pt" strokecolor="#606060">
                <v:path arrowok="t"/>
              </v:shape>
            </v:group>
            <v:group style="position:absolute;left:11197;top:7476;width:2;height:263" coordorigin="11197,7476" coordsize="2,263">
              <v:shape style="position:absolute;left:11197;top:7476;width:2;height:263" coordorigin="11197,7476" coordsize="0,263" path="m11197,7739l11197,7476e" filled="f" stroked="t" strokeweight=".474641pt" strokecolor="#3F3F3F">
                <v:path arrowok="t"/>
              </v:shape>
            </v:group>
            <v:group style="position:absolute;left:468;top:6192;width:2;height:4230" coordorigin="468,6192" coordsize="2,4230">
              <v:shape style="position:absolute;left:468;top:6192;width:2;height:4230" coordorigin="468,6192" coordsize="0,4230" path="m468,10422l468,6192e" filled="f" stroked="t" strokeweight=".711962pt" strokecolor="#4B4B4B">
                <v:path arrowok="t"/>
              </v:shape>
            </v:group>
            <v:group style="position:absolute;left:2221;top:7667;width:2;height:320" coordorigin="2221,7667" coordsize="2,320">
              <v:shape style="position:absolute;left:2221;top:7667;width:2;height:320" coordorigin="2221,7667" coordsize="0,320" path="m2221,7987l2221,7667e" filled="f" stroked="t" strokeweight=".474641pt" strokecolor="#3F3F3F">
                <v:path arrowok="t"/>
              </v:shape>
            </v:group>
            <v:group style="position:absolute;left:4751;top:7705;width:2;height:282" coordorigin="4751,7705" coordsize="2,282">
              <v:shape style="position:absolute;left:4751;top:7705;width:2;height:282" coordorigin="4751,7705" coordsize="0,282" path="m4751,7987l4751,7705e" filled="f" stroked="t" strokeweight=".711962pt" strokecolor="#575757">
                <v:path arrowok="t"/>
              </v:shape>
            </v:group>
            <v:group style="position:absolute;left:4751;top:7947;width:6455;height:2" coordorigin="4751,7947" coordsize="6455,2">
              <v:shape style="position:absolute;left:4751;top:7947;width:6455;height:2" coordorigin="4751,7947" coordsize="6455,0" path="m4751,7947l11206,7947e" filled="f" stroked="t" strokeweight=".711962pt" strokecolor="#5B5B5B">
                <v:path arrowok="t"/>
              </v:shape>
            </v:group>
            <v:group style="position:absolute;left:4756;top:7705;width:2;height:764" coordorigin="4756,7705" coordsize="2,764">
              <v:shape style="position:absolute;left:4756;top:7705;width:2;height:764" coordorigin="4756,7705" coordsize="0,764" path="m4756,8469l4756,7705e" filled="f" stroked="t" strokeweight=".711962pt" strokecolor="#4B4B4B">
                <v:path arrowok="t"/>
              </v:shape>
            </v:group>
            <v:group style="position:absolute;left:4746;top:8192;width:2838;height:2" coordorigin="4746,8192" coordsize="2838,2">
              <v:shape style="position:absolute;left:4746;top:8192;width:2838;height:2" coordorigin="4746,8192" coordsize="2838,0" path="m4746,8192l7585,8192e" filled="f" stroked="t" strokeweight=".711962pt" strokecolor="#5B5B5B">
                <v:path arrowok="t"/>
              </v:shape>
            </v:group>
            <v:group style="position:absolute;left:7528;top:8192;width:622;height:2" coordorigin="7528,8192" coordsize="622,2">
              <v:shape style="position:absolute;left:7528;top:8192;width:622;height:2" coordorigin="7528,8192" coordsize="622,0" path="m7528,8192l8150,8192e" filled="f" stroked="t" strokeweight=".474641pt" strokecolor="#3F3F3F">
                <v:path arrowok="t"/>
              </v:shape>
            </v:group>
            <v:group style="position:absolute;left:8093;top:8190;width:3114;height:2" coordorigin="8093,8190" coordsize="3114,2">
              <v:shape style="position:absolute;left:8093;top:8190;width:3114;height:2" coordorigin="8093,8190" coordsize="3114,0" path="m8093,8190l11206,8190e" filled="f" stroked="t" strokeweight=".711962pt" strokecolor="#606060">
                <v:path arrowok="t"/>
              </v:shape>
            </v:group>
            <v:group style="position:absolute;left:456;top:8460;width:546;height:2" coordorigin="456,8460" coordsize="546,2">
              <v:shape style="position:absolute;left:456;top:8460;width:546;height:2" coordorigin="456,8460" coordsize="546,0" path="m456,8460l1001,8460e" filled="f" stroked="t" strokeweight=".474641pt" strokecolor="#444444">
                <v:path arrowok="t"/>
              </v:shape>
            </v:group>
            <v:group style="position:absolute;left:916;top:8460;width:664;height:2" coordorigin="916,8460" coordsize="664,2">
              <v:shape style="position:absolute;left:916;top:8460;width:664;height:2" coordorigin="916,8460" coordsize="664,0" path="m916,8460l1581,8460e" filled="f" stroked="t" strokeweight=".949282pt" strokecolor="#676767">
                <v:path arrowok="t"/>
              </v:shape>
            </v:group>
            <v:group style="position:absolute;left:1524;top:8460;width:721;height:2" coordorigin="1524,8460" coordsize="721,2">
              <v:shape style="position:absolute;left:1524;top:8460;width:721;height:2" coordorigin="1524,8460" coordsize="721,0" path="m1524,8460l2245,8460e" filled="f" stroked="t" strokeweight=".474641pt" strokecolor="#484848">
                <v:path arrowok="t"/>
              </v:shape>
            </v:group>
            <v:group style="position:absolute;left:2131;top:8460;width:4504;height:2" coordorigin="2131,8460" coordsize="4504,2">
              <v:shape style="position:absolute;left:2131;top:8460;width:4504;height:2" coordorigin="2131,8460" coordsize="4504,0" path="m2131,8460l6635,8460e" filled="f" stroked="t" strokeweight=".711962pt" strokecolor="#5B5B5B">
                <v:path arrowok="t"/>
              </v:shape>
            </v:group>
            <v:group style="position:absolute;left:4756;top:8178;width:2;height:291" coordorigin="4756,8178" coordsize="2,291">
              <v:shape style="position:absolute;left:4756;top:8178;width:2;height:291" coordorigin="4756,8178" coordsize="0,291" path="m4756,8469l4756,8178e" filled="f" stroked="t" strokeweight=".711962pt" strokecolor="#545454">
                <v:path arrowok="t"/>
              </v:shape>
            </v:group>
            <v:group style="position:absolute;left:6579;top:8460;width:223;height:2" coordorigin="6579,8460" coordsize="223,2">
              <v:shape style="position:absolute;left:6579;top:8460;width:223;height:2" coordorigin="6579,8460" coordsize="223,0" path="m6579,8460l6802,8460e" filled="f" stroked="t" strokeweight=".474641pt" strokecolor="#3F3F3F">
                <v:path arrowok="t"/>
              </v:shape>
            </v:group>
            <v:group style="position:absolute;left:6745;top:8457;width:2905;height:2" coordorigin="6745,8457" coordsize="2905,2">
              <v:shape style="position:absolute;left:6745;top:8457;width:2905;height:2" coordorigin="6745,8457" coordsize="2905,0" path="m6745,8457l9649,8457e" filled="f" stroked="t" strokeweight=".711962pt" strokecolor="#606060">
                <v:path arrowok="t"/>
              </v:shape>
            </v:group>
            <v:group style="position:absolute;left:9592;top:8455;width:432;height:2" coordorigin="9592,8455" coordsize="432,2">
              <v:shape style="position:absolute;left:9592;top:8455;width:432;height:2" coordorigin="9592,8455" coordsize="432,0" path="m9592,8455l10024,8455e" filled="f" stroked="t" strokeweight=".474641pt" strokecolor="#3B3B3B">
                <v:path arrowok="t"/>
              </v:shape>
            </v:group>
            <v:group style="position:absolute;left:9967;top:8455;width:1239;height:2" coordorigin="9967,8455" coordsize="1239,2">
              <v:shape style="position:absolute;left:9967;top:8455;width:1239;height:2" coordorigin="9967,8455" coordsize="1239,0" path="m9967,8455l11206,8455e" filled="f" stroked="t" strokeweight=".711962pt" strokecolor="#545454">
                <v:path arrowok="t"/>
              </v:shape>
            </v:group>
            <v:group style="position:absolute;left:11197;top:8412;width:2;height:320" coordorigin="11197,8412" coordsize="2,320">
              <v:shape style="position:absolute;left:11197;top:8412;width:2;height:320" coordorigin="11197,8412" coordsize="0,320" path="m11197,8732l11197,8412e" filled="f" stroked="t" strokeweight=".474641pt" strokecolor="#444444">
                <v:path arrowok="t"/>
              </v:shape>
            </v:group>
            <v:group style="position:absolute;left:2224;top:8412;width:2;height:573" coordorigin="2224,8412" coordsize="2,573">
              <v:shape style="position:absolute;left:2224;top:8412;width:2;height:573" coordorigin="2224,8412" coordsize="0,573" path="m2224,8985l2224,8412e" filled="f" stroked="t" strokeweight=".474641pt" strokecolor="#4B4B4B">
                <v:path arrowok="t"/>
              </v:shape>
            </v:group>
            <v:group style="position:absolute;left:2796;top:9205;width:384;height:2" coordorigin="2796,9205" coordsize="384,2">
              <v:shape style="position:absolute;left:2796;top:9205;width:384;height:2" coordorigin="2796,9205" coordsize="384,0" path="m2796,9205l3180,9205e" filled="f" stroked="t" strokeweight=".474641pt" strokecolor="#383838">
                <v:path arrowok="t"/>
              </v:shape>
            </v:group>
            <v:group style="position:absolute;left:460;top:9202;width:10746;height:2" coordorigin="460,9202" coordsize="10746,2">
              <v:shape style="position:absolute;left:460;top:9202;width:10746;height:2" coordorigin="460,9202" coordsize="10746,0" path="m460,9202l11206,9202e" filled="f" stroked="t" strokeweight=".711962pt" strokecolor="#646464">
                <v:path arrowok="t"/>
              </v:shape>
            </v:group>
            <v:group style="position:absolute;left:6593;top:9202;width:679;height:2" coordorigin="6593,9202" coordsize="679,2">
              <v:shape style="position:absolute;left:6593;top:9202;width:679;height:2" coordorigin="6593,9202" coordsize="679,0" path="m6593,9202l7272,9202e" filled="f" stroked="t" strokeweight=".949282pt" strokecolor="#777777">
                <v:path arrowok="t"/>
              </v:shape>
            </v:group>
            <v:group style="position:absolute;left:7177;top:9200;width:408;height:2" coordorigin="7177,9200" coordsize="408,2">
              <v:shape style="position:absolute;left:7177;top:9200;width:408;height:2" coordorigin="7177,9200" coordsize="408,0" path="m7177,9200l7585,9200e" filled="f" stroked="t" strokeweight=".474641pt" strokecolor="#4F4F4F">
                <v:path arrowok="t"/>
              </v:shape>
            </v:group>
            <v:group style="position:absolute;left:8093;top:9200;width:641;height:2" coordorigin="8093,9200" coordsize="641,2">
              <v:shape style="position:absolute;left:8093;top:9200;width:641;height:2" coordorigin="8093,9200" coordsize="641,0" path="m8093,9200l8733,9200e" filled="f" stroked="t" strokeweight=".474641pt" strokecolor="#4F4F4F">
                <v:path arrowok="t"/>
              </v:shape>
            </v:group>
            <v:group style="position:absolute;left:9592;top:9200;width:218;height:2" coordorigin="9592,9200" coordsize="218,2">
              <v:shape style="position:absolute;left:9592;top:9200;width:218;height:2" coordorigin="9592,9200" coordsize="218,0" path="m9592,9200l9811,9200e" filled="f" stroked="t" strokeweight=".474641pt" strokecolor="#383838">
                <v:path arrowok="t"/>
              </v:shape>
            </v:group>
            <v:group style="position:absolute;left:9754;top:9200;width:271;height:2" coordorigin="9754,9200" coordsize="271,2">
              <v:shape style="position:absolute;left:9754;top:9200;width:271;height:2" coordorigin="9754,9200" coordsize="271,0" path="m9754,9200l10024,9200e" filled="f" stroked="t" strokeweight=".474641pt" strokecolor="#4F4F4F">
                <v:path arrowok="t"/>
              </v:shape>
            </v:group>
            <v:group style="position:absolute;left:11202;top:9157;width:2;height:563" coordorigin="11202,9157" coordsize="2,563">
              <v:shape style="position:absolute;left:11202;top:9157;width:2;height:563" coordorigin="11202,9157" coordsize="0,563" path="m11202,9720l11202,9157e" filled="f" stroked="t" strokeweight=".474641pt" strokecolor="#4F4F4F">
                <v:path arrowok="t"/>
              </v:shape>
            </v:group>
            <v:group style="position:absolute;left:2226;top:9429;width:2;height:291" coordorigin="2226,9429" coordsize="2,291">
              <v:shape style="position:absolute;left:2226;top:9429;width:2;height:291" coordorigin="2226,9429" coordsize="0,291" path="m2226,9720l2226,9429e" filled="f" stroked="t" strokeweight=".474641pt" strokecolor="#606060">
                <v:path arrowok="t"/>
              </v:shape>
            </v:group>
            <v:group style="position:absolute;left:470;top:9663;width:2;height:291" coordorigin="470,9663" coordsize="2,291">
              <v:shape style="position:absolute;left:470;top:9663;width:2;height:291" coordorigin="470,9663" coordsize="0,291" path="m470,9954l470,9663e" filled="f" stroked="t" strokeweight=".474641pt" strokecolor="#232323">
                <v:path arrowok="t"/>
              </v:shape>
            </v:group>
            <v:group style="position:absolute;left:2226;top:9663;width:2;height:291" coordorigin="2226,9663" coordsize="2,291">
              <v:shape style="position:absolute;left:2226;top:9663;width:2;height:291" coordorigin="2226,9663" coordsize="0,291" path="m2226,9954l2226,9663e" filled="f" stroked="t" strokeweight=".474641pt" strokecolor="#444444">
                <v:path arrowok="t"/>
              </v:shape>
            </v:group>
            <v:group style="position:absolute;left:11204;top:8718;width:2;height:7257" coordorigin="11204,8718" coordsize="2,7257">
              <v:shape style="position:absolute;left:11204;top:8718;width:2;height:7257" coordorigin="11204,8718" coordsize="0,7257" path="m11204,15974l11204,8718e" filled="f" stroked="t" strokeweight=".474641pt" strokecolor="#606060">
                <v:path arrowok="t"/>
              </v:shape>
            </v:group>
            <v:group style="position:absolute;left:460;top:10135;width:603;height:2" coordorigin="460,10135" coordsize="603,2">
              <v:shape style="position:absolute;left:460;top:10135;width:603;height:2" coordorigin="460,10135" coordsize="603,0" path="m460,10135l1063,10135e" filled="f" stroked="t" strokeweight=".949282pt" strokecolor="#676767">
                <v:path arrowok="t"/>
              </v:shape>
            </v:group>
            <v:group style="position:absolute;left:945;top:10135;width:636;height:2" coordorigin="945,10135" coordsize="636,2">
              <v:shape style="position:absolute;left:945;top:10135;width:636;height:2" coordorigin="945,10135" coordsize="636,0" path="m945,10135l1581,10135e" filled="f" stroked="t" strokeweight=".474641pt" strokecolor="#444444">
                <v:path arrowok="t"/>
              </v:shape>
            </v:group>
            <v:group style="position:absolute;left:2228;top:9897;width:2;height:263" coordorigin="2228,9897" coordsize="2,263">
              <v:shape style="position:absolute;left:2228;top:9897;width:2;height:263" coordorigin="2228,9897" coordsize="0,263" path="m2228,10159l2228,9897e" filled="f" stroked="t" strokeweight=".711962pt" strokecolor="#606060">
                <v:path arrowok="t"/>
              </v:shape>
            </v:group>
            <v:group style="position:absolute;left:1524;top:10133;width:5112;height:2" coordorigin="1524,10133" coordsize="5112,2">
              <v:shape style="position:absolute;left:1524;top:10133;width:5112;height:2" coordorigin="1524,10133" coordsize="5112,0" path="m1524,10133l6635,10133e" filled="f" stroked="t" strokeweight=".711962pt" strokecolor="#606060">
                <v:path arrowok="t"/>
              </v:shape>
            </v:group>
            <v:group style="position:absolute;left:6579;top:10131;width:223;height:2" coordorigin="6579,10131" coordsize="223,2">
              <v:shape style="position:absolute;left:6579;top:10131;width:223;height:2" coordorigin="6579,10131" coordsize="223,0" path="m6579,10131l6802,10131e" filled="f" stroked="t" strokeweight=".474641pt" strokecolor="#3B3B3B">
                <v:path arrowok="t"/>
              </v:shape>
            </v:group>
            <v:group style="position:absolute;left:6745;top:10128;width:2905;height:2" coordorigin="6745,10128" coordsize="2905,2">
              <v:shape style="position:absolute;left:6745;top:10128;width:2905;height:2" coordorigin="6745,10128" coordsize="2905,0" path="m6745,10128l9649,10128e" filled="f" stroked="t" strokeweight=".711962pt" strokecolor="#676767">
                <v:path arrowok="t"/>
              </v:shape>
            </v:group>
            <v:group style="position:absolute;left:9592;top:10126;width:432;height:2" coordorigin="9592,10126" coordsize="432,2">
              <v:shape style="position:absolute;left:9592;top:10126;width:432;height:2" coordorigin="9592,10126" coordsize="432,0" path="m9592,10126l10024,10126e" filled="f" stroked="t" strokeweight=".474641pt" strokecolor="#383838">
                <v:path arrowok="t"/>
              </v:shape>
            </v:group>
            <v:group style="position:absolute;left:9967;top:10126;width:1244;height:2" coordorigin="9967,10126" coordsize="1244,2">
              <v:shape style="position:absolute;left:9967;top:10126;width:1244;height:2" coordorigin="9967,10126" coordsize="1244,0" path="m9967,10126l11211,10126e" filled="f" stroked="t" strokeweight=".711962pt" strokecolor="#575757">
                <v:path arrowok="t"/>
              </v:shape>
            </v:group>
            <v:group style="position:absolute;left:460;top:10377;width:3099;height:2" coordorigin="460,10377" coordsize="3099,2">
              <v:shape style="position:absolute;left:460;top:10377;width:3099;height:2" coordorigin="460,10377" coordsize="3099,0" path="m460,10377l3560,10377e" filled="f" stroked="t" strokeweight=".711962pt" strokecolor="#5B5B5B">
                <v:path arrowok="t"/>
              </v:shape>
            </v:group>
            <v:group style="position:absolute;left:3503;top:10374;width:318;height:2" coordorigin="3503,10374" coordsize="318,2">
              <v:shape style="position:absolute;left:3503;top:10374;width:318;height:2" coordorigin="3503,10374" coordsize="318,0" path="m3503,10374l3821,10374e" filled="f" stroked="t" strokeweight=".474641pt" strokecolor="#343434">
                <v:path arrowok="t"/>
              </v:shape>
            </v:group>
            <v:group style="position:absolute;left:3764;top:10372;width:2872;height:2" coordorigin="3764,10372" coordsize="2872,2">
              <v:shape style="position:absolute;left:3764;top:10372;width:2872;height:2" coordorigin="3764,10372" coordsize="2872,0" path="m3764,10372l6635,10372e" filled="f" stroked="t" strokeweight=".711962pt" strokecolor="#646464">
                <v:path arrowok="t"/>
              </v:shape>
            </v:group>
            <v:group style="position:absolute;left:6579;top:10369;width:223;height:2" coordorigin="6579,10369" coordsize="223,2">
              <v:shape style="position:absolute;left:6579;top:10369;width:223;height:2" coordorigin="6579,10369" coordsize="223,0" path="m6579,10369l6802,10369e" filled="f" stroked="t" strokeweight=".474641pt" strokecolor="#3B3B3B">
                <v:path arrowok="t"/>
              </v:shape>
            </v:group>
            <v:group style="position:absolute;left:6745;top:10372;width:4466;height:2" coordorigin="6745,10372" coordsize="4466,2">
              <v:shape style="position:absolute;left:6745;top:10372;width:4466;height:2" coordorigin="6745,10372" coordsize="4466,0" path="m6745,10372l11211,10372e" filled="f" stroked="t" strokeweight=".474641pt" strokecolor="#5B5B5B">
                <v:path arrowok="t"/>
              </v:shape>
            </v:group>
            <v:group style="position:absolute;left:717;top:10618;width:1528;height:2" coordorigin="717,10618" coordsize="1528,2">
              <v:shape style="position:absolute;left:717;top:10618;width:1528;height:2" coordorigin="717,10618" coordsize="1528,0" path="m717,10618l2245,10618e" filled="f" stroked="t" strokeweight=".474641pt" strokecolor="#5B5B5B">
                <v:path arrowok="t"/>
              </v:shape>
            </v:group>
            <v:group style="position:absolute;left:2231;top:10365;width:2;height:277" coordorigin="2231,10365" coordsize="2,277">
              <v:shape style="position:absolute;left:2231;top:10365;width:2;height:277" coordorigin="2231,10365" coordsize="0,277" path="m2231,10642l2231,10365e" filled="f" stroked="t" strokeweight=".474641pt" strokecolor="#3F3F3F">
                <v:path arrowok="t"/>
              </v:shape>
            </v:group>
            <v:group style="position:absolute;left:2174;top:10618;width:679;height:2" coordorigin="2174,10618" coordsize="679,2">
              <v:shape style="position:absolute;left:2174;top:10618;width:679;height:2" coordorigin="2174,10618" coordsize="679,0" path="m2174,10618l2853,10618e" filled="f" stroked="t" strokeweight=".949282pt" strokecolor="#646464">
                <v:path arrowok="t"/>
              </v:shape>
            </v:group>
            <v:group style="position:absolute;left:2796;top:10618;width:384;height:2" coordorigin="2796,10618" coordsize="384,2">
              <v:shape style="position:absolute;left:2796;top:10618;width:384;height:2" coordorigin="2796,10618" coordsize="384,0" path="m2796,10618l3180,10618e" filled="f" stroked="t" strokeweight=".474641pt" strokecolor="#3B3B3B">
                <v:path arrowok="t"/>
              </v:shape>
            </v:group>
            <v:group style="position:absolute;left:3123;top:10615;width:437;height:2" coordorigin="3123,10615" coordsize="437,2">
              <v:shape style="position:absolute;left:3123;top:10615;width:437;height:2" coordorigin="3123,10615" coordsize="437,0" path="m3123,10615l3560,10615e" filled="f" stroked="t" strokeweight=".949282pt" strokecolor="#6B6B6B">
                <v:path arrowok="t"/>
              </v:shape>
            </v:group>
            <v:group style="position:absolute;left:3503;top:10618;width:209;height:2" coordorigin="3503,10618" coordsize="209,2">
              <v:shape style="position:absolute;left:3503;top:10618;width:209;height:2" coordorigin="3503,10618" coordsize="209,0" path="m3503,10618l3712,10618e" filled="f" stroked="t" strokeweight=".711962pt" strokecolor="#575757">
                <v:path arrowok="t"/>
              </v:shape>
            </v:group>
            <v:group style="position:absolute;left:3655;top:10613;width:166;height:2" coordorigin="3655,10613" coordsize="166,2">
              <v:shape style="position:absolute;left:3655;top:10613;width:166;height:2" coordorigin="3655,10613" coordsize="166,0" path="m3655,10613l3821,10613e" filled="f" stroked="t" strokeweight=".474641pt" strokecolor="#3B3B3B">
                <v:path arrowok="t"/>
              </v:shape>
            </v:group>
            <v:group style="position:absolute;left:3764;top:10615;width:1001;height:2" coordorigin="3764,10615" coordsize="1001,2">
              <v:shape style="position:absolute;left:3764;top:10615;width:1001;height:2" coordorigin="3764,10615" coordsize="1001,0" path="m3764,10615l4765,10615e" filled="f" stroked="t" strokeweight=".474641pt" strokecolor="#5B5B5B">
                <v:path arrowok="t"/>
              </v:shape>
            </v:group>
            <v:group style="position:absolute;left:4708;top:10613;width:589;height:2" coordorigin="4708,10613" coordsize="589,2">
              <v:shape style="position:absolute;left:4708;top:10613;width:589;height:2" coordorigin="4708,10613" coordsize="589,0" path="m4708,10613l5297,10613e" filled="f" stroked="t" strokeweight=".474641pt" strokecolor="#444444">
                <v:path arrowok="t"/>
              </v:shape>
            </v:group>
            <v:group style="position:absolute;left:5169;top:10610;width:3792;height:2" coordorigin="5169,10610" coordsize="3792,2">
              <v:shape style="position:absolute;left:5169;top:10610;width:3792;height:2" coordorigin="5169,10610" coordsize="3792,0" path="m5169,10610l8961,10610e" filled="f" stroked="t" strokeweight=".711962pt" strokecolor="#606060">
                <v:path arrowok="t"/>
              </v:shape>
            </v:group>
            <v:group style="position:absolute;left:8904;top:10608;width:252;height:2" coordorigin="8904,10608" coordsize="252,2">
              <v:shape style="position:absolute;left:8904;top:10608;width:252;height:2" coordorigin="8904,10608" coordsize="252,0" path="m8904,10608l9156,10608e" filled="f" stroked="t" strokeweight=".474641pt" strokecolor="#444444">
                <v:path arrowok="t"/>
              </v:shape>
            </v:group>
            <v:group style="position:absolute;left:9099;top:10608;width:2117;height:2" coordorigin="9099,10608" coordsize="2117,2">
              <v:shape style="position:absolute;left:9099;top:10608;width:2117;height:2" coordorigin="9099,10608" coordsize="2117,0" path="m9099,10608l11216,10608e" filled="f" stroked="t" strokeweight=".711962pt" strokecolor="#606060">
                <v:path arrowok="t"/>
              </v:shape>
            </v:group>
            <v:group style="position:absolute;left:475;top:10699;width:2;height:5562" coordorigin="475,10699" coordsize="2,5562">
              <v:shape style="position:absolute;left:475;top:10699;width:2;height:5562" coordorigin="475,10699" coordsize="0,5562" path="m475,16261l475,10699e" filled="f" stroked="t" strokeweight=".711962pt" strokecolor="#4F4F4F">
                <v:path arrowok="t"/>
              </v:shape>
            </v:group>
            <v:group style="position:absolute;left:2233;top:10570;width:2;height:1408" coordorigin="2233,10570" coordsize="2,1408">
              <v:shape style="position:absolute;left:2233;top:10570;width:2;height:1408" coordorigin="2233,10570" coordsize="0,1408" path="m2233,11978l2233,10570e" filled="f" stroked="t" strokeweight=".711962pt" strokecolor="#606060">
                <v:path arrowok="t"/>
              </v:shape>
            </v:group>
            <v:group style="position:absolute;left:465;top:11198;width:3095;height:2" coordorigin="465,11198" coordsize="3095,2">
              <v:shape style="position:absolute;left:465;top:11198;width:3095;height:2" coordorigin="465,11198" coordsize="3095,0" path="m465,11198l3560,11198e" filled="f" stroked="t" strokeweight=".711962pt" strokecolor="#5B5B5B">
                <v:path arrowok="t"/>
              </v:shape>
            </v:group>
            <v:group style="position:absolute;left:3503;top:11195;width:318;height:2" coordorigin="3503,11195" coordsize="318,2">
              <v:shape style="position:absolute;left:3503;top:11195;width:318;height:2" coordorigin="3503,11195" coordsize="318,0" path="m3503,11195l3821,11195e" filled="f" stroked="t" strokeweight=".474641pt" strokecolor="#3B3B3B">
                <v:path arrowok="t"/>
              </v:shape>
            </v:group>
            <v:group style="position:absolute;left:3764;top:11195;width:2872;height:2" coordorigin="3764,11195" coordsize="2872,2">
              <v:shape style="position:absolute;left:3764;top:11195;width:2872;height:2" coordorigin="3764,11195" coordsize="2872,0" path="m3764,11195l6635,11195e" filled="f" stroked="t" strokeweight=".711962pt" strokecolor="#646464">
                <v:path arrowok="t"/>
              </v:shape>
            </v:group>
            <v:group style="position:absolute;left:6579;top:11191;width:223;height:2" coordorigin="6579,11191" coordsize="223,2">
              <v:shape style="position:absolute;left:6579;top:11191;width:223;height:2" coordorigin="6579,11191" coordsize="223,0" path="m6579,11191l6802,11191e" filled="f" stroked="t" strokeweight=".474641pt" strokecolor="#343434">
                <v:path arrowok="t"/>
              </v:shape>
            </v:group>
            <v:group style="position:absolute;left:6745;top:11191;width:2217;height:2" coordorigin="6745,11191" coordsize="2217,2">
              <v:shape style="position:absolute;left:6745;top:11191;width:2217;height:2" coordorigin="6745,11191" coordsize="2217,0" path="m6745,11191l8961,11191e" filled="f" stroked="t" strokeweight=".711962pt" strokecolor="#606060">
                <v:path arrowok="t"/>
              </v:shape>
            </v:group>
            <v:group style="position:absolute;left:8904;top:11191;width:252;height:2" coordorigin="8904,11191" coordsize="252,2">
              <v:shape style="position:absolute;left:8904;top:11191;width:252;height:2" coordorigin="8904,11191" coordsize="252,0" path="m8904,11191l9156,11191e" filled="f" stroked="t" strokeweight=".474641pt" strokecolor="#383838">
                <v:path arrowok="t"/>
              </v:shape>
            </v:group>
            <v:group style="position:absolute;left:9099;top:11188;width:551;height:2" coordorigin="9099,11188" coordsize="551,2">
              <v:shape style="position:absolute;left:9099;top:11188;width:551;height:2" coordorigin="9099,11188" coordsize="551,0" path="m9099,11188l9649,11188e" filled="f" stroked="t" strokeweight=".711962pt" strokecolor="#676767">
                <v:path arrowok="t"/>
              </v:shape>
            </v:group>
            <v:group style="position:absolute;left:9592;top:11186;width:432;height:2" coordorigin="9592,11186" coordsize="432,2">
              <v:shape style="position:absolute;left:9592;top:11186;width:432;height:2" coordorigin="9592,11186" coordsize="432,0" path="m9592,11186l10024,11186e" filled="f" stroked="t" strokeweight=".474641pt" strokecolor="#444444">
                <v:path arrowok="t"/>
              </v:shape>
            </v:group>
            <v:group style="position:absolute;left:9967;top:11186;width:1248;height:2" coordorigin="9967,11186" coordsize="1248,2">
              <v:shape style="position:absolute;left:9967;top:11186;width:1248;height:2" coordorigin="9967,11186" coordsize="1248,0" path="m9967,11186l11216,11186e" filled="f" stroked="t" strokeweight=".711962pt" strokecolor="#5B5B5B">
                <v:path arrowok="t"/>
              </v:shape>
            </v:group>
            <v:group style="position:absolute;left:11206;top:10899;width:2;height:320" coordorigin="11206,10899" coordsize="2,320">
              <v:shape style="position:absolute;left:11206;top:10899;width:2;height:320" coordorigin="11206,10899" coordsize="0,320" path="m11206,11219l11206,10899e" filled="f" stroked="t" strokeweight=".474641pt" strokecolor="#444444">
                <v:path arrowok="t"/>
              </v:shape>
            </v:group>
            <v:group style="position:absolute;left:470;top:11436;width:6764;height:2" coordorigin="470,11436" coordsize="6764,2">
              <v:shape style="position:absolute;left:470;top:11436;width:6764;height:2" coordorigin="470,11436" coordsize="6764,0" path="m470,11436l7234,11436e" filled="f" stroked="t" strokeweight=".711962pt" strokecolor="#606060">
                <v:path arrowok="t"/>
              </v:shape>
            </v:group>
            <v:group style="position:absolute;left:7177;top:11434;width:408;height:2" coordorigin="7177,11434" coordsize="408,2">
              <v:shape style="position:absolute;left:7177;top:11434;width:408;height:2" coordorigin="7177,11434" coordsize="408,0" path="m7177,11434l7585,11434e" filled="f" stroked="t" strokeweight=".474641pt" strokecolor="#484848">
                <v:path arrowok="t"/>
              </v:shape>
            </v:group>
            <v:group style="position:absolute;left:7485;top:11432;width:3731;height:2" coordorigin="7485,11432" coordsize="3731,2">
              <v:shape style="position:absolute;left:7485;top:11432;width:3731;height:2" coordorigin="7485,11432" coordsize="3731,0" path="m7485,11432l11216,11432e" filled="f" stroked="t" strokeweight=".711962pt" strokecolor="#606060">
                <v:path arrowok="t"/>
              </v:shape>
            </v:group>
            <v:group style="position:absolute;left:985;top:11439;width:2;height:2315" coordorigin="985,11439" coordsize="2,2315">
              <v:shape style="position:absolute;left:985;top:11439;width:2;height:2315" coordorigin="985,11439" coordsize="0,2315" path="m985,13754l985,11439e" filled="f" stroked="t" strokeweight=".711962pt" strokecolor="#676767">
                <v:path arrowok="t"/>
              </v:shape>
            </v:group>
            <v:group style="position:absolute;left:1566;top:11434;width:2;height:4827" coordorigin="1566,11434" coordsize="2,4827">
              <v:shape style="position:absolute;left:1566;top:11434;width:2;height:4827" coordorigin="1566,11434" coordsize="0,4827" path="m1566,16261l1566,11434e" filled="f" stroked="t" strokeweight=".711962pt" strokecolor="#646464">
                <v:path arrowok="t"/>
              </v:shape>
            </v:group>
            <v:group style="position:absolute;left:7215;top:11429;width:2;height:4788" coordorigin="7215,11429" coordsize="2,4788">
              <v:shape style="position:absolute;left:7215;top:11429;width:2;height:4788" coordorigin="7215,11429" coordsize="0,4788" path="m7215,16218l7215,11429e" filled="f" stroked="t" strokeweight=".711962pt" strokecolor="#545454">
                <v:path arrowok="t"/>
              </v:shape>
            </v:group>
            <v:group style="position:absolute;left:465;top:11959;width:565;height:2" coordorigin="465,11959" coordsize="565,2">
              <v:shape style="position:absolute;left:465;top:11959;width:565;height:2" coordorigin="465,11959" coordsize="565,0" path="m465,11959l1030,11959e" filled="f" stroked="t" strokeweight=".949282pt" strokecolor="#6B6B6B">
                <v:path arrowok="t"/>
              </v:shape>
            </v:group>
            <v:group style="position:absolute;left:940;top:11959;width:650;height:2" coordorigin="940,11959" coordsize="650,2">
              <v:shape style="position:absolute;left:940;top:11959;width:650;height:2" coordorigin="940,11959" coordsize="650,0" path="m940,11959l1590,11959e" filled="f" stroked="t" strokeweight=".474641pt" strokecolor="#484848">
                <v:path arrowok="t"/>
              </v:shape>
            </v:group>
            <v:group style="position:absolute;left:1519;top:11954;width:5724;height:2" coordorigin="1519,11954" coordsize="5724,2">
              <v:shape style="position:absolute;left:1519;top:11954;width:5724;height:2" coordorigin="1519,11954" coordsize="5724,0" path="m1519,11954l7243,11954e" filled="f" stroked="t" strokeweight=".711962pt" strokecolor="#676767">
                <v:path arrowok="t"/>
              </v:shape>
            </v:group>
            <v:group style="position:absolute;left:7172;top:11950;width:413;height:2" coordorigin="7172,11950" coordsize="413,2">
              <v:shape style="position:absolute;left:7172;top:11950;width:413;height:2" coordorigin="7172,11950" coordsize="413,0" path="m7172,11950l7585,11950e" filled="f" stroked="t" strokeweight=".474641pt" strokecolor="#3F3F3F">
                <v:path arrowok="t"/>
              </v:shape>
            </v:group>
            <v:group style="position:absolute;left:7528;top:11950;width:622;height:2" coordorigin="7528,11950" coordsize="622,2">
              <v:shape style="position:absolute;left:7528;top:11950;width:622;height:2" coordorigin="7528,11950" coordsize="622,0" path="m7528,11950l8150,11950e" filled="f" stroked="t" strokeweight=".949282pt" strokecolor="#6B6B6B">
                <v:path arrowok="t"/>
              </v:shape>
            </v:group>
            <v:group style="position:absolute;left:8093;top:11950;width:641;height:2" coordorigin="8093,11950" coordsize="641,2">
              <v:shape style="position:absolute;left:8093;top:11950;width:641;height:2" coordorigin="8093,11950" coordsize="641,0" path="m8093,11950l8733,11950e" filled="f" stroked="t" strokeweight=".474641pt" strokecolor="#4F4F4F">
                <v:path arrowok="t"/>
              </v:shape>
            </v:group>
            <v:group style="position:absolute;left:8676;top:11947;width:479;height:2" coordorigin="8676,11947" coordsize="479,2">
              <v:shape style="position:absolute;left:8676;top:11947;width:479;height:2" coordorigin="8676,11947" coordsize="479,0" path="m8676,11947l9156,11947e" filled="f" stroked="t" strokeweight=".949282pt" strokecolor="#707070">
                <v:path arrowok="t"/>
              </v:shape>
            </v:group>
            <v:group style="position:absolute;left:9099;top:11947;width:551;height:2" coordorigin="9099,11947" coordsize="551,2">
              <v:shape style="position:absolute;left:9099;top:11947;width:551;height:2" coordorigin="9099,11947" coordsize="551,0" path="m9099,11947l9649,11947e" filled="f" stroked="t" strokeweight=".474641pt" strokecolor="#4F4F4F">
                <v:path arrowok="t"/>
              </v:shape>
            </v:group>
            <v:group style="position:absolute;left:9592;top:11945;width:1623;height:2" coordorigin="9592,11945" coordsize="1623,2">
              <v:shape style="position:absolute;left:9592;top:11945;width:1623;height:2" coordorigin="9592,11945" coordsize="1623,0" path="m9592,11945l11216,11945e" filled="f" stroked="t" strokeweight=".711962pt" strokecolor="#646464">
                <v:path arrowok="t"/>
              </v:shape>
            </v:group>
            <v:group style="position:absolute;left:11211;top:11701;width:2;height:277" coordorigin="11211,11701" coordsize="2,277">
              <v:shape style="position:absolute;left:11211;top:11701;width:2;height:277" coordorigin="11211,11701" coordsize="0,277" path="m11211,11978l11211,11701e" filled="f" stroked="t" strokeweight=".474641pt" strokecolor="#444444">
                <v:path arrowok="t"/>
              </v:shape>
            </v:group>
            <v:group style="position:absolute;left:1562;top:11907;width:2;height:563" coordorigin="1562,11907" coordsize="2,563">
              <v:shape style="position:absolute;left:1562;top:11907;width:2;height:563" coordorigin="1562,11907" coordsize="0,563" path="m1562,12470l1562,11907e" filled="f" stroked="t" strokeweight=".474641pt" strokecolor="#4B4B4B">
                <v:path arrowok="t"/>
              </v:shape>
            </v:group>
            <v:group style="position:absolute;left:2236;top:11907;width:2;height:563" coordorigin="2236,11907" coordsize="2,563">
              <v:shape style="position:absolute;left:2236;top:11907;width:2;height:563" coordorigin="2236,11907" coordsize="0,563" path="m2236,12470l2236,11907e" filled="f" stroked="t" strokeweight=".474641pt" strokecolor="#4B4B4B">
                <v:path arrowok="t"/>
              </v:shape>
            </v:group>
            <v:group style="position:absolute;left:2236;top:12413;width:2;height:664" coordorigin="2236,12413" coordsize="2,664">
              <v:shape style="position:absolute;left:2236;top:12413;width:2;height:664" coordorigin="2236,12413" coordsize="0,664" path="m2236,13076l2236,12413e" filled="f" stroked="t" strokeweight=".949282pt" strokecolor="#707070">
                <v:path arrowok="t"/>
              </v:shape>
            </v:group>
            <v:group style="position:absolute;left:987;top:12699;width:2;height:377" coordorigin="987,12699" coordsize="2,377">
              <v:shape style="position:absolute;left:987;top:12699;width:2;height:377" coordorigin="987,12699" coordsize="0,377" path="m987,13076l987,12699e" filled="f" stroked="t" strokeweight=".474641pt" strokecolor="#444444">
                <v:path arrowok="t"/>
              </v:shape>
            </v:group>
            <v:group style="position:absolute;left:7215;top:12699;width:2;height:377" coordorigin="7215,12699" coordsize="2,377">
              <v:shape style="position:absolute;left:7215;top:12699;width:2;height:377" coordorigin="7215,12699" coordsize="0,377" path="m7215,13076l7215,12699e" filled="f" stroked="t" strokeweight=".474641pt" strokecolor="#2B2B2B">
                <v:path arrowok="t"/>
              </v:shape>
            </v:group>
            <v:group style="position:absolute;left:477;top:13019;width:2;height:425" coordorigin="477,13019" coordsize="2,425">
              <v:shape style="position:absolute;left:477;top:13019;width:2;height:425" coordorigin="477,13019" coordsize="0,425" path="m477,13444l477,13019e" filled="f" stroked="t" strokeweight=".474641pt" strokecolor="#3B3B3B">
                <v:path arrowok="t"/>
              </v:shape>
            </v:group>
            <v:group style="position:absolute;left:2236;top:13019;width:2;height:735" coordorigin="2236,13019" coordsize="2,735">
              <v:shape style="position:absolute;left:2236;top:13019;width:2;height:735" coordorigin="2236,13019" coordsize="0,735" path="m2236,13754l2236,13019e" filled="f" stroked="t" strokeweight=".474641pt" strokecolor="#5B5B5B">
                <v:path arrowok="t"/>
              </v:shape>
            </v:group>
            <v:group style="position:absolute;left:11213;top:13387;width:2;height:115" coordorigin="11213,13387" coordsize="2,115">
              <v:shape style="position:absolute;left:11213;top:13387;width:2;height:115" coordorigin="11213,13387" coordsize="0,115" path="m11213,13501l11213,13387e" filled="f" stroked="t" strokeweight=".474641pt" strokecolor="#3B3B3B">
                <v:path arrowok="t"/>
              </v:shape>
            </v:group>
            <v:group style="position:absolute;left:11213;top:10384;width:2;height:5591" coordorigin="11213,10384" coordsize="2,5591">
              <v:shape style="position:absolute;left:11213;top:10384;width:2;height:5591" coordorigin="11213,10384" coordsize="0,5591" path="m11213,15974l11213,10384e" filled="f" stroked="t" strokeweight=".474641pt" strokecolor="#5B5B5B">
                <v:path arrowok="t"/>
              </v:shape>
            </v:group>
            <v:group style="position:absolute;left:987;top:13697;width:2;height:186" coordorigin="987,13697" coordsize="2,186">
              <v:shape style="position:absolute;left:987;top:13697;width:2;height:186" coordorigin="987,13697" coordsize="0,186" path="m987,13883l987,13697e" filled="f" stroked="t" strokeweight=".474641pt" strokecolor="#606060">
                <v:path arrowok="t"/>
              </v:shape>
            </v:group>
            <v:group style="position:absolute;left:2236;top:13387;width:2;height:530" coordorigin="2236,13387" coordsize="2,530">
              <v:shape style="position:absolute;left:2236;top:13387;width:2;height:530" coordorigin="2236,13387" coordsize="0,530" path="m2236,13917l2236,13387e" filled="f" stroked="t" strokeweight=".949282pt" strokecolor="#707070">
                <v:path arrowok="t"/>
              </v:shape>
            </v:group>
            <v:group style="position:absolute;left:470;top:14045;width:541;height:2" coordorigin="470,14045" coordsize="541,2">
              <v:shape style="position:absolute;left:470;top:14045;width:541;height:2" coordorigin="470,14045" coordsize="541,0" path="m470,14045l1011,14045e" filled="f" stroked="t" strokeweight=".474641pt" strokecolor="#606060">
                <v:path arrowok="t"/>
              </v:shape>
            </v:group>
            <v:group style="position:absolute;left:987;top:13826;width:2;height:382" coordorigin="987,13826" coordsize="2,382">
              <v:shape style="position:absolute;left:987;top:13826;width:2;height:382" coordorigin="987,13826" coordsize="0,382" path="m987,14208l987,13826e" filled="f" stroked="t" strokeweight=".474641pt" strokecolor="#3F3F3F">
                <v:path arrowok="t"/>
              </v:shape>
            </v:group>
            <v:group style="position:absolute;left:940;top:14043;width:650;height:2" coordorigin="940,14043" coordsize="650,2">
              <v:shape style="position:absolute;left:940;top:14043;width:650;height:2" coordorigin="940,14043" coordsize="650,0" path="m940,14043l1590,14043e" filled="f" stroked="t" strokeweight=".237321pt" strokecolor="#4B4B4B">
                <v:path arrowok="t"/>
              </v:shape>
            </v:group>
            <v:group style="position:absolute;left:1519;top:14045;width:418;height:2" coordorigin="1519,14045" coordsize="418,2">
              <v:shape style="position:absolute;left:1519;top:14045;width:418;height:2" coordorigin="1519,14045" coordsize="418,0" path="m1519,14045l1937,14045e" filled="f" stroked="t" strokeweight=".474641pt" strokecolor="#6B6B6B">
                <v:path arrowok="t"/>
              </v:shape>
            </v:group>
            <v:group style="position:absolute;left:2238;top:13826;width:2;height:282" coordorigin="2238,13826" coordsize="2,282">
              <v:shape style="position:absolute;left:2238;top:13826;width:2;height:282" coordorigin="2238,13826" coordsize="0,282" path="m2238,14108l2238,13826e" filled="f" stroked="t" strokeweight=".237321pt" strokecolor="#3F3F3F">
                <v:path arrowok="t"/>
              </v:shape>
            </v:group>
            <v:group style="position:absolute;left:7217;top:13191;width:2;height:912" coordorigin="7217,13191" coordsize="2,912">
              <v:shape style="position:absolute;left:7217;top:13191;width:2;height:912" coordorigin="7217,13191" coordsize="0,912" path="m7217,14103l7217,13191e" filled="f" stroked="t" strokeweight=".711962pt" strokecolor="#575757">
                <v:path arrowok="t"/>
              </v:shape>
            </v:group>
            <v:group style="position:absolute;left:446;top:14074;width:2;height:234" coordorigin="446,14074" coordsize="2,234">
              <v:shape style="position:absolute;left:446;top:14074;width:2;height:234" coordorigin="446,14074" coordsize="0,234" path="m446,14308l446,14074e" filled="f" stroked="t" strokeweight=".237321pt" strokecolor="#000000">
                <v:path arrowok="t"/>
              </v:shape>
            </v:group>
            <v:group style="position:absolute;left:2238;top:14045;width:2;height:162" coordorigin="2238,14045" coordsize="2,162">
              <v:shape style="position:absolute;left:2238;top:14045;width:2;height:162" coordorigin="2238,14045" coordsize="0,162" path="m2238,14208l2238,14045e" filled="f" stroked="t" strokeweight=".237321pt" strokecolor="#232323">
                <v:path arrowok="t"/>
              </v:shape>
            </v:group>
            <v:group style="position:absolute;left:11183;top:14074;width:2;height:334" coordorigin="11183,14074" coordsize="2,334">
              <v:shape style="position:absolute;left:11183;top:14074;width:2;height:334" coordorigin="11183,14074" coordsize="0,334" path="m11183,14408l11183,14074e" filled="f" stroked="t" strokeweight=".237321pt" strokecolor="#000000">
                <v:path arrowok="t"/>
              </v:shape>
            </v:group>
            <v:group style="position:absolute;left:1566;top:14122;width:2;height:215" coordorigin="1566,14122" coordsize="2,215">
              <v:shape style="position:absolute;left:1566;top:14122;width:2;height:215" coordorigin="1566,14122" coordsize="0,215" path="m1566,14337l1566,14122e" filled="f" stroked="t" strokeweight=".474641pt" strokecolor="#383838">
                <v:path arrowok="t"/>
              </v:shape>
            </v:group>
            <v:group style="position:absolute;left:2238;top:14151;width:2;height:186" coordorigin="2238,14151" coordsize="2,186">
              <v:shape style="position:absolute;left:2238;top:14151;width:2;height:186" coordorigin="2238,14151" coordsize="0,186" path="m2238,14337l2238,14151e" filled="f" stroked="t" strokeweight=".237321pt" strokecolor="#444444">
                <v:path arrowok="t"/>
              </v:shape>
            </v:group>
            <v:group style="position:absolute;left:990;top:14151;width:2;height:816" coordorigin="990,14151" coordsize="2,816">
              <v:shape style="position:absolute;left:990;top:14151;width:2;height:816" coordorigin="990,14151" coordsize="0,816" path="m990,14967l990,14151e" filled="f" stroked="t" strokeweight=".711962pt" strokecolor="#6B6B6B">
                <v:path arrowok="t"/>
              </v:shape>
            </v:group>
            <v:group style="position:absolute;left:2236;top:14279;width:2;height:630" coordorigin="2236,14279" coordsize="2,630">
              <v:shape style="position:absolute;left:2236;top:14279;width:2;height:630" coordorigin="2236,14279" coordsize="0,630" path="m2236,14910l2236,14279e" filled="f" stroked="t" strokeweight=".474641pt" strokecolor="#6B6B6B">
                <v:path arrowok="t"/>
              </v:shape>
            </v:group>
            <v:group style="position:absolute;left:7219;top:14547;width:2;height:420" coordorigin="7219,14547" coordsize="2,420">
              <v:shape style="position:absolute;left:7219;top:14547;width:2;height:420" coordorigin="7219,14547" coordsize="0,420" path="m7219,14967l7219,14547e" filled="f" stroked="t" strokeweight=".474641pt" strokecolor="#3B3B3B">
                <v:path arrowok="t"/>
              </v:shape>
            </v:group>
            <v:group style="position:absolute;left:446;top:14938;width:2;height:668" coordorigin="446,14938" coordsize="2,668">
              <v:shape style="position:absolute;left:446;top:14938;width:2;height:668" coordorigin="446,14938" coordsize="0,668" path="m446,15607l446,14938e" filled="f" stroked="t" strokeweight=".237321pt" strokecolor="#000000">
                <v:path arrowok="t"/>
              </v:shape>
            </v:group>
            <v:group style="position:absolute;left:990;top:14910;width:2;height:162" coordorigin="990,14910" coordsize="2,162">
              <v:shape style="position:absolute;left:990;top:14910;width:2;height:162" coordorigin="990,14910" coordsize="0,162" path="m990,15072l990,14910e" filled="f" stroked="t" strokeweight=".474641pt" strokecolor="#4F4F4F">
                <v:path arrowok="t"/>
              </v:shape>
            </v:group>
            <v:group style="position:absolute;left:2238;top:14957;width:2;height:434" coordorigin="2238,14957" coordsize="2,434">
              <v:shape style="position:absolute;left:2238;top:14957;width:2;height:434" coordorigin="2238,14957" coordsize="0,434" path="m2238,15392l2238,14957e" filled="f" stroked="t" strokeweight=".237321pt" strokecolor="#4F4F4F">
                <v:path arrowok="t"/>
              </v:shape>
            </v:group>
            <v:group style="position:absolute;left:7224;top:14876;width:2;height:477" coordorigin="7224,14876" coordsize="2,477">
              <v:shape style="position:absolute;left:7224;top:14876;width:2;height:477" coordorigin="7224,14876" coordsize="0,477" path="m7224,15354l7224,14876e" filled="f" stroked="t" strokeweight=".949282pt" strokecolor="#646464">
                <v:path arrowok="t"/>
              </v:shape>
            </v:group>
            <v:group style="position:absolute;left:992;top:15015;width:2;height:621" coordorigin="992,15015" coordsize="2,621">
              <v:shape style="position:absolute;left:992;top:15015;width:2;height:621" coordorigin="992,15015" coordsize="0,621" path="m992,15635l992,15015e" filled="f" stroked="t" strokeweight=".949282pt" strokecolor="#707070">
                <v:path arrowok="t"/>
              </v:shape>
            </v:group>
            <v:group style="position:absolute;left:1566;top:15015;width:2;height:153" coordorigin="1566,15015" coordsize="2,153">
              <v:shape style="position:absolute;left:1566;top:15015;width:2;height:153" coordorigin="1566,15015" coordsize="0,153" path="m1566,15167l1566,15015e" filled="f" stroked="t" strokeweight=".474641pt" strokecolor="#4B4B4B">
                <v:path arrowok="t"/>
              </v:shape>
            </v:group>
            <v:group style="position:absolute;left:11183;top:15043;width:2;height:563" coordorigin="11183,15043" coordsize="2,563">
              <v:shape style="position:absolute;left:11183;top:15043;width:2;height:563" coordorigin="11183,15043" coordsize="0,563" path="m11183,15607l11183,15043e" filled="f" stroked="t" strokeweight=".237321pt" strokecolor="#000000">
                <v:path arrowok="t"/>
              </v:shape>
            </v:group>
            <v:group style="position:absolute;left:1571;top:15287;width:2;height:468" coordorigin="1571,15287" coordsize="2,468">
              <v:shape style="position:absolute;left:1571;top:15287;width:2;height:468" coordorigin="1571,15287" coordsize="0,468" path="m1571,15755l1571,15287e" filled="f" stroked="t" strokeweight=".949282pt" strokecolor="#777777">
                <v:path arrowok="t"/>
              </v:shape>
            </v:group>
            <v:group style="position:absolute;left:2238;top:15334;width:2;height:301" coordorigin="2238,15334" coordsize="2,301">
              <v:shape style="position:absolute;left:2238;top:15334;width:2;height:301" coordorigin="2238,15334" coordsize="0,301" path="m2238,15635l2238,15334e" filled="f" stroked="t" strokeweight=".237321pt" strokecolor="#6B6B6B">
                <v:path arrowok="t"/>
              </v:shape>
            </v:group>
            <v:group style="position:absolute;left:3650;top:16239;width:1115;height:2" coordorigin="3650,16239" coordsize="1115,2">
              <v:shape style="position:absolute;left:3650;top:16239;width:1115;height:2" coordorigin="3650,16239" coordsize="1115,0" path="m3650,16239l4765,16239e" filled="f" stroked="t" strokeweight=".711962pt" strokecolor="#676767">
                <v:path arrowok="t"/>
              </v:shape>
            </v:group>
            <v:group style="position:absolute;left:7224;top:15334;width:2;height:301" coordorigin="7224,15334" coordsize="2,301">
              <v:shape style="position:absolute;left:7224;top:15334;width:2;height:301" coordorigin="7224,15334" coordsize="0,301" path="m7224,15635l7224,15334e" filled="f" stroked="t" strokeweight=".474641pt" strokecolor="#444444">
                <v:path arrowok="t"/>
              </v:shape>
            </v:group>
            <v:group style="position:absolute;left:477;top:15578;width:2;height:678" coordorigin="477,15578" coordsize="2,678">
              <v:shape style="position:absolute;left:477;top:15578;width:2;height:678" coordorigin="477,15578" coordsize="0,678" path="m477,16256l477,15578e" filled="f" stroked="t" strokeweight=".711962pt" strokecolor="#808080">
                <v:path arrowok="t"/>
              </v:shape>
            </v:group>
            <v:group style="position:absolute;left:992;top:15578;width:2;height:678" coordorigin="992,15578" coordsize="2,678">
              <v:shape style="position:absolute;left:992;top:15578;width:2;height:678" coordorigin="992,15578" coordsize="0,678" path="m992,16256l992,15578e" filled="f" stroked="t" strokeweight=".474641pt" strokecolor="#575757">
                <v:path arrowok="t"/>
              </v:shape>
            </v:group>
            <v:group style="position:absolute;left:479;top:16246;width:1111;height:2" coordorigin="479,16246" coordsize="1111,2">
              <v:shape style="position:absolute;left:479;top:16246;width:1111;height:2" coordorigin="479,16246" coordsize="1111,0" path="m479,16246l1590,16246e" filled="f" stroked="t" strokeweight=".711962pt" strokecolor="#5B5B5B">
                <v:path arrowok="t"/>
              </v:shape>
            </v:group>
            <v:group style="position:absolute;left:1519;top:16246;width:721;height:2" coordorigin="1519,16246" coordsize="721,2">
              <v:shape style="position:absolute;left:1519;top:16246;width:721;height:2" coordorigin="1519,16246" coordsize="721,0" path="m1519,16246l2240,16246e" filled="f" stroked="t" strokeweight=".474641pt" strokecolor="#4F4F4F">
                <v:path arrowok="t"/>
              </v:shape>
            </v:group>
            <v:group style="position:absolute;left:2207;top:15607;width:2;height:625" coordorigin="2207,15607" coordsize="2,625">
              <v:shape style="position:absolute;left:2207;top:15607;width:2;height:625" coordorigin="2207,15607" coordsize="0,625" path="m2207,16232l2207,15607e" filled="f" stroked="t" strokeweight=".237321pt" strokecolor="#000000">
                <v:path arrowok="t"/>
              </v:shape>
            </v:group>
            <v:group style="position:absolute;left:2126;top:16246;width:1234;height:2" coordorigin="2126,16246" coordsize="1234,2">
              <v:shape style="position:absolute;left:2126;top:16246;width:1234;height:2" coordorigin="2126,16246" coordsize="1234,0" path="m2126,16246l3360,16246e" filled="f" stroked="t" strokeweight=".711962pt" strokecolor="#676767">
                <v:path arrowok="t"/>
              </v:shape>
            </v:group>
            <v:group style="position:absolute;left:2796;top:16237;width:8444;height:2" coordorigin="2796,16237" coordsize="8444,2">
              <v:shape style="position:absolute;left:2796;top:16237;width:8444;height:2" coordorigin="2796,16237" coordsize="8444,0" path="m2796,16237l11240,16237e" filled="f" stroked="t" strokeweight=".711962pt" strokecolor="#707070">
                <v:path arrowok="t"/>
              </v:shape>
            </v:group>
            <v:group style="position:absolute;left:7224;top:15578;width:2;height:659" coordorigin="7224,15578" coordsize="2,659">
              <v:shape style="position:absolute;left:7224;top:15578;width:2;height:659" coordorigin="7224,15578" coordsize="0,659" path="m7224,16237l7224,15578e" filled="f" stroked="t" strokeweight=".949282pt" strokecolor="#5B5B5B">
                <v:path arrowok="t"/>
              </v:shape>
            </v:group>
            <v:group style="position:absolute;left:8904;top:16227;width:252;height:2" coordorigin="8904,16227" coordsize="252,2">
              <v:shape style="position:absolute;left:8904;top:16227;width:252;height:2" coordorigin="8904,16227" coordsize="252,0" path="m8904,16227l9156,16227e" filled="f" stroked="t" strokeweight=".474641pt" strokecolor="#575757">
                <v:path arrowok="t"/>
              </v:shape>
            </v:group>
            <v:group style="position:absolute;left:8093;top:16225;width:3147;height:2" coordorigin="8093,16225" coordsize="3147,2">
              <v:shape style="position:absolute;left:8093;top:16225;width:3147;height:2" coordorigin="8093,16225" coordsize="3147,0" path="m8093,16225l11240,16225e" filled="f" stroked="t" strokeweight=".949282pt" strokecolor="#747474">
                <v:path arrowok="t"/>
              </v:shape>
            </v:group>
            <v:group style="position:absolute;left:11183;top:15607;width:2;height:625" coordorigin="11183,15607" coordsize="2,625">
              <v:shape style="position:absolute;left:11183;top:15607;width:2;height:625" coordorigin="11183,15607" coordsize="0,625" path="m11183,16232l11183,15607e" filled="f" stroked="t" strokeweight=".237321pt" strokecolor="#7C7C7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7"/>
          <w:szCs w:val="27"/>
          <w:color w:val="2A38A3"/>
          <w:spacing w:val="10"/>
          <w:w w:val="166"/>
          <w:b/>
          <w:bCs/>
          <w:i/>
          <w:position w:val="11"/>
        </w:rPr>
        <w:t>o</w:t>
      </w:r>
      <w:r>
        <w:rPr>
          <w:rFonts w:ascii="Arial" w:hAnsi="Arial" w:cs="Arial" w:eastAsia="Arial"/>
          <w:sz w:val="29"/>
          <w:szCs w:val="29"/>
          <w:color w:val="2A38A3"/>
          <w:spacing w:val="0"/>
          <w:w w:val="85"/>
          <w:i/>
          <w:position w:val="-2"/>
        </w:rPr>
        <w:t>oJ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70" w:lineRule="atLeast"/>
        <w:ind w:left="12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ARICI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2" w:lineRule="exact"/>
        <w:ind w:right="-20"/>
        <w:jc w:val="left"/>
        <w:tabs>
          <w:tab w:pos="1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2A38A3"/>
          <w:spacing w:val="0"/>
          <w:w w:val="100"/>
          <w:b/>
          <w:bCs/>
          <w:i/>
          <w:position w:val="2"/>
        </w:rPr>
        <w:t>d</w:t>
      </w:r>
      <w:r>
        <w:rPr>
          <w:rFonts w:ascii="Arial" w:hAnsi="Arial" w:cs="Arial" w:eastAsia="Arial"/>
          <w:sz w:val="30"/>
          <w:szCs w:val="30"/>
          <w:color w:val="2A38A3"/>
          <w:spacing w:val="0"/>
          <w:w w:val="100"/>
          <w:b/>
          <w:bCs/>
          <w:i/>
          <w:position w:val="2"/>
        </w:rPr>
        <w:t>)t</w:t>
      </w:r>
      <w:r>
        <w:rPr>
          <w:rFonts w:ascii="Arial" w:hAnsi="Arial" w:cs="Arial" w:eastAsia="Arial"/>
          <w:sz w:val="30"/>
          <w:szCs w:val="30"/>
          <w:color w:val="2A38A3"/>
          <w:spacing w:val="-70"/>
          <w:w w:val="100"/>
          <w:b/>
          <w:bCs/>
          <w:i/>
          <w:position w:val="2"/>
        </w:rPr>
        <w:t> </w:t>
      </w:r>
      <w:r>
        <w:rPr>
          <w:rFonts w:ascii="Arial" w:hAnsi="Arial" w:cs="Arial" w:eastAsia="Arial"/>
          <w:sz w:val="30"/>
          <w:szCs w:val="30"/>
          <w:color w:val="2A38A3"/>
          <w:spacing w:val="0"/>
          <w:w w:val="100"/>
          <w:b/>
          <w:bCs/>
          <w:i/>
          <w:position w:val="2"/>
        </w:rPr>
        <w:tab/>
      </w:r>
      <w:r>
        <w:rPr>
          <w:rFonts w:ascii="Arial" w:hAnsi="Arial" w:cs="Arial" w:eastAsia="Arial"/>
          <w:sz w:val="30"/>
          <w:szCs w:val="30"/>
          <w:color w:val="2A38A3"/>
          <w:spacing w:val="0"/>
          <w:w w:val="100"/>
          <w:b/>
          <w:bCs/>
          <w:i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0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620"/>
          <w:cols w:num="2" w:equalWidth="0">
            <w:col w:w="3484" w:space="171"/>
            <w:col w:w="7285"/>
          </w:cols>
        </w:sectPr>
      </w:pPr>
      <w:rPr/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420" w:bottom="280" w:left="200" w:right="340"/>
        </w:sectPr>
      </w:pPr>
      <w:rPr/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5" w:lineRule="exact"/>
        <w:ind w:left="593" w:right="-66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1C1C1C"/>
          <w:spacing w:val="0"/>
          <w:w w:val="100"/>
          <w:b/>
          <w:bCs/>
          <w:position w:val="-1"/>
        </w:rPr>
        <w:t>BÜ</w:t>
      </w:r>
      <w:r>
        <w:rPr>
          <w:rFonts w:ascii="Arial" w:hAnsi="Arial" w:cs="Arial" w:eastAsia="Arial"/>
          <w:sz w:val="16"/>
          <w:szCs w:val="16"/>
          <w:color w:val="1C1C1C"/>
          <w:spacing w:val="-2"/>
          <w:w w:val="100"/>
          <w:b/>
          <w:bCs/>
          <w:position w:val="-1"/>
        </w:rPr>
        <w:t>Y</w:t>
      </w:r>
      <w:r>
        <w:rPr>
          <w:rFonts w:ascii="Arial" w:hAnsi="Arial" w:cs="Arial" w:eastAsia="Arial"/>
          <w:sz w:val="16"/>
          <w:szCs w:val="16"/>
          <w:color w:val="1C1C1C"/>
          <w:spacing w:val="0"/>
          <w:w w:val="100"/>
          <w:b/>
          <w:bCs/>
          <w:position w:val="-1"/>
        </w:rPr>
        <w:t>ÜKSEHIR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41" w:lineRule="exact"/>
        <w:ind w:left="636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8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34" w:after="0" w:line="264" w:lineRule="auto"/>
        <w:ind w:left="358" w:right="425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5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8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6" w:after="0" w:line="240" w:lineRule="auto"/>
        <w:ind w:left="1100" w:right="507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7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00" w:right="340"/>
          <w:cols w:num="2" w:equalWidth="0">
            <w:col w:w="1619" w:space="1690"/>
            <w:col w:w="8071"/>
          </w:cols>
        </w:sectPr>
      </w:pPr>
      <w:rPr/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9" w:lineRule="auto"/>
        <w:ind w:left="123" w:right="-54" w:firstLine="-5"/>
        <w:jc w:val="left"/>
        <w:tabs>
          <w:tab w:pos="1480" w:val="left"/>
          <w:tab w:pos="3160" w:val="left"/>
          <w:tab w:pos="4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05/03/20ı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45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4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4"/>
          <w:w w:val="13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05/03/20ı7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2"/>
        </w:rPr>
        <w:t>ı50J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23"/>
        </w:rPr>
        <w:t>ıı3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23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:32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123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8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ı3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:32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left="5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ı3:24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Tel: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31"/>
        </w:rPr>
        <w:t>ııo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340"/>
          <w:cols w:num="2" w:equalWidth="0">
            <w:col w:w="4993" w:space="534"/>
            <w:col w:w="5853"/>
          </w:cols>
        </w:sectPr>
      </w:pPr>
      <w:rPr/>
    </w:p>
    <w:p>
      <w:pPr>
        <w:spacing w:before="22" w:after="0" w:line="240" w:lineRule="auto"/>
        <w:ind w:left="123" w:right="-73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</w:rPr>
        <w:t>:Bina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40" w:lineRule="auto"/>
        <w:ind w:left="369" w:right="30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Yangııı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Sınıfı:A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5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left="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Betonarıne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3" w:lineRule="exact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136"/>
          <w:position w:val="-1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111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3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40" w:lineRule="auto"/>
        <w:ind w:left="2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9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1"/>
          <w:position w:val="-2"/>
        </w:rPr>
        <w:t>Saati:--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340"/>
          <w:cols w:num="4" w:equalWidth="0">
            <w:col w:w="2658" w:space="988"/>
            <w:col w:w="2026" w:space="149"/>
            <w:col w:w="428" w:space="498"/>
            <w:col w:w="4633"/>
          </w:cols>
        </w:sectPr>
      </w:pPr>
      <w:rPr/>
    </w:p>
    <w:p>
      <w:pPr>
        <w:spacing w:before="0" w:after="0" w:line="370" w:lineRule="exact"/>
        <w:ind w:left="3923" w:right="5170"/>
        <w:jc w:val="center"/>
        <w:tabs>
          <w:tab w:pos="4400" w:val="left"/>
          <w:tab w:pos="4960" w:val="left"/>
          <w:tab w:pos="5440" w:val="left"/>
          <w:tab w:pos="600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0"/>
          <w:w w:val="100"/>
          <w:position w:val="6"/>
        </w:rPr>
        <w:t>X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-5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0"/>
          <w:w w:val="100"/>
          <w:position w:val="6"/>
        </w:rPr>
      </w:r>
      <w:r>
        <w:rPr>
          <w:rFonts w:ascii="Arial" w:hAnsi="Arial" w:cs="Arial" w:eastAsia="Arial"/>
          <w:sz w:val="41"/>
          <w:szCs w:val="41"/>
          <w:color w:val="3F3F3F"/>
          <w:spacing w:val="0"/>
          <w:w w:val="52"/>
          <w:position w:val="-4"/>
        </w:rPr>
        <w:t>ı</w:t>
      </w:r>
      <w:r>
        <w:rPr>
          <w:rFonts w:ascii="Arial" w:hAnsi="Arial" w:cs="Arial" w:eastAsia="Arial"/>
          <w:sz w:val="41"/>
          <w:szCs w:val="41"/>
          <w:color w:val="3F3F3F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1"/>
          <w:szCs w:val="41"/>
          <w:color w:val="3F3F3F"/>
          <w:spacing w:val="0"/>
          <w:w w:val="100"/>
          <w:position w:val="-4"/>
        </w:rPr>
      </w:r>
      <w:r>
        <w:rPr>
          <w:rFonts w:ascii="Arial" w:hAnsi="Arial" w:cs="Arial" w:eastAsia="Arial"/>
          <w:sz w:val="35"/>
          <w:szCs w:val="35"/>
          <w:color w:val="3F3F3F"/>
          <w:spacing w:val="0"/>
          <w:w w:val="52"/>
          <w:position w:val="-4"/>
        </w:rPr>
        <w:t>J</w:t>
      </w:r>
      <w:r>
        <w:rPr>
          <w:rFonts w:ascii="Arial" w:hAnsi="Arial" w:cs="Arial" w:eastAsia="Arial"/>
          <w:sz w:val="35"/>
          <w:szCs w:val="35"/>
          <w:color w:val="3F3F3F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5"/>
          <w:szCs w:val="35"/>
          <w:color w:val="3F3F3F"/>
          <w:spacing w:val="0"/>
          <w:w w:val="100"/>
          <w:position w:val="-4"/>
        </w:rPr>
      </w:r>
      <w:r>
        <w:rPr>
          <w:rFonts w:ascii="Arial" w:hAnsi="Arial" w:cs="Arial" w:eastAsia="Arial"/>
          <w:sz w:val="40"/>
          <w:szCs w:val="40"/>
          <w:color w:val="AFAFAF"/>
          <w:spacing w:val="0"/>
          <w:w w:val="52"/>
          <w:position w:val="-4"/>
        </w:rPr>
        <w:t>J</w:t>
      </w:r>
      <w:r>
        <w:rPr>
          <w:rFonts w:ascii="Arial" w:hAnsi="Arial" w:cs="Arial" w:eastAsia="Arial"/>
          <w:sz w:val="40"/>
          <w:szCs w:val="40"/>
          <w:color w:val="AFAFAF"/>
          <w:spacing w:val="-54"/>
          <w:w w:val="52"/>
          <w:position w:val="-4"/>
        </w:rPr>
        <w:t> </w:t>
      </w:r>
      <w:r>
        <w:rPr>
          <w:rFonts w:ascii="Arial" w:hAnsi="Arial" w:cs="Arial" w:eastAsia="Arial"/>
          <w:sz w:val="40"/>
          <w:szCs w:val="40"/>
          <w:color w:val="AFAFAF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0"/>
          <w:szCs w:val="40"/>
          <w:color w:val="AFAFAF"/>
          <w:spacing w:val="0"/>
          <w:w w:val="100"/>
          <w:position w:val="-4"/>
        </w:rPr>
      </w:r>
      <w:r>
        <w:rPr>
          <w:rFonts w:ascii="Arial" w:hAnsi="Arial" w:cs="Arial" w:eastAsia="Arial"/>
          <w:sz w:val="41"/>
          <w:szCs w:val="41"/>
          <w:color w:val="AFAFAF"/>
          <w:spacing w:val="0"/>
          <w:w w:val="52"/>
          <w:position w:val="-4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00" w:right="340"/>
        </w:sectPr>
      </w:pPr>
      <w:rPr/>
    </w:p>
    <w:p>
      <w:pPr>
        <w:spacing w:before="0" w:after="0" w:line="194" w:lineRule="exact"/>
        <w:ind w:left="12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9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Yaşa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ALTlNCAKAR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4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AKBULUT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8"/>
        </w:rPr>
        <w:t>vey_a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1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Erdem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8"/>
        </w:rPr>
        <w:t>Tı.!P_aıı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340"/>
          <w:cols w:num="3" w:equalWidth="0">
            <w:col w:w="1187" w:space="963"/>
            <w:col w:w="2889" w:space="615"/>
            <w:col w:w="5726"/>
          </w:cols>
        </w:sectPr>
      </w:pPr>
      <w:rPr/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2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17" w:lineRule="exact"/>
        <w:ind w:left="10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595959"/>
          <w:spacing w:val="0"/>
          <w:w w:val="239"/>
          <w:position w:val="-4"/>
        </w:rPr>
        <w:t>f-­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right="-20"/>
        <w:jc w:val="left"/>
        <w:tabs>
          <w:tab w:pos="2500" w:val="left"/>
          <w:tab w:pos="5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8"/>
        </w:rPr>
        <w:t>ıÇı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0"/>
          <w:w w:val="9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4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ı3:25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5"/>
        </w:rPr>
        <w:t>Var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2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13:29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29" w:lineRule="exact"/>
        <w:ind w:right="-20"/>
        <w:jc w:val="left"/>
        <w:tabs>
          <w:tab w:pos="2540" w:val="left"/>
          <w:tab w:pos="5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ı6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000000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4" w:lineRule="exact"/>
        <w:ind w:left="2550" w:right="-20"/>
        <w:jc w:val="left"/>
        <w:tabs>
          <w:tab w:pos="4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2F2F2F"/>
          <w:spacing w:val="8"/>
          <w:w w:val="21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8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7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9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14" w:lineRule="exact"/>
        <w:ind w:left="25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nmiyet-Jandarma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  <w:position w:val="-1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5" w:right="-20"/>
        <w:jc w:val="left"/>
        <w:tabs>
          <w:tab w:pos="2540" w:val="left"/>
          <w:tab w:pos="5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11"/>
          <w:w w:val="21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340"/>
          <w:cols w:num="2" w:equalWidth="0">
            <w:col w:w="640" w:space="1515"/>
            <w:col w:w="9225"/>
          </w:cols>
        </w:sectPr>
      </w:pPr>
      <w:rPr/>
    </w:p>
    <w:p>
      <w:pPr>
        <w:spacing w:before="0" w:after="0" w:line="194" w:lineRule="exact"/>
        <w:ind w:left="123" w:right="-20"/>
        <w:jc w:val="left"/>
        <w:tabs>
          <w:tab w:pos="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939393"/>
          <w:spacing w:val="-1"/>
          <w:w w:val="194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4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4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21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1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8" w:after="0" w:line="202" w:lineRule="exact"/>
        <w:ind w:left="216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2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2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340"/>
          <w:cols w:num="2" w:equalWidth="0">
            <w:col w:w="4337" w:space="354"/>
            <w:col w:w="6689"/>
          </w:cols>
        </w:sectPr>
      </w:pPr>
      <w:rPr/>
    </w:p>
    <w:p>
      <w:pPr>
        <w:spacing w:before="36" w:after="0" w:line="240" w:lineRule="auto"/>
        <w:ind w:left="11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2F2F2F"/>
          <w:w w:val="66"/>
        </w:rPr>
        <w:t>l</w:t>
      </w:r>
      <w:r>
        <w:rPr>
          <w:rFonts w:ascii="Arial" w:hAnsi="Arial" w:cs="Arial" w:eastAsia="Arial"/>
          <w:sz w:val="27"/>
          <w:szCs w:val="27"/>
          <w:color w:val="2F2F2F"/>
          <w:spacing w:val="-4"/>
          <w:w w:val="6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vanldığında;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5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yapılmadı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340"/>
          <w:cols w:num="3" w:equalWidth="0">
            <w:col w:w="1566" w:space="570"/>
            <w:col w:w="2264" w:space="44"/>
            <w:col w:w="6936"/>
          </w:cols>
        </w:sectPr>
      </w:pPr>
      <w:rPr/>
    </w:p>
    <w:p>
      <w:pPr>
        <w:spacing w:before="5" w:after="0" w:line="165" w:lineRule="exact"/>
        <w:ind w:left="12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  <w:position w:val="-5"/>
        </w:rPr>
        <w:t>TUrU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141" w:lineRule="exact"/>
        <w:ind w:right="-70"/>
        <w:jc w:val="left"/>
        <w:tabs>
          <w:tab w:pos="1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7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35"/>
          <w:position w:val="-7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8"/>
          <w:position w:val="-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8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8"/>
          <w:position w:val="-7"/>
        </w:rPr>
        <w:t>ük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6"/>
          <w:w w:val="138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3"/>
          <w:position w:val="-7"/>
        </w:rPr>
        <w:t>K_g.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3" w:after="0" w:line="13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595959"/>
          <w:spacing w:val="-28"/>
          <w:w w:val="152"/>
          <w:position w:val="-7"/>
        </w:rPr>
        <w:t>J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4"/>
          <w:position w:val="-7"/>
        </w:rPr>
        <w:t>K.K.T.</w:t>
      </w:r>
      <w:r>
        <w:rPr>
          <w:rFonts w:ascii="Arial" w:hAnsi="Arial" w:cs="Arial" w:eastAsia="Arial"/>
          <w:sz w:val="19"/>
          <w:szCs w:val="19"/>
          <w:color w:val="2F2F2F"/>
          <w:spacing w:val="-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-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5"/>
          <w:position w:val="-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6"/>
          <w:position w:val="-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340"/>
          <w:cols w:num="3" w:equalWidth="0">
            <w:col w:w="1366" w:space="4027"/>
            <w:col w:w="2100" w:space="602"/>
            <w:col w:w="3285"/>
          </w:cols>
        </w:sectPr>
      </w:pPr>
      <w:rPr/>
    </w:p>
    <w:p>
      <w:pPr>
        <w:spacing w:before="0" w:after="0" w:line="374" w:lineRule="exact"/>
        <w:ind w:left="6604" w:right="-20"/>
        <w:jc w:val="left"/>
        <w:tabs>
          <w:tab w:pos="6960" w:val="left"/>
          <w:tab w:pos="8160" w:val="left"/>
          <w:tab w:pos="866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38"/>
          <w:szCs w:val="38"/>
          <w:color w:val="595959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595959"/>
          <w:spacing w:val="-53"/>
          <w:w w:val="53"/>
          <w:position w:val="-1"/>
        </w:rPr>
        <w:t> </w:t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3F3F3F"/>
          <w:spacing w:val="0"/>
          <w:w w:val="53"/>
          <w:position w:val="-1"/>
        </w:rPr>
        <w:t>--</w:t>
      </w:r>
      <w:r>
        <w:rPr>
          <w:rFonts w:ascii="Arial" w:hAnsi="Arial" w:cs="Arial" w:eastAsia="Arial"/>
          <w:sz w:val="38"/>
          <w:szCs w:val="38"/>
          <w:color w:val="3F3F3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3F3F3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4"/>
          <w:szCs w:val="14"/>
          <w:color w:val="3F3F3F"/>
          <w:spacing w:val="0"/>
          <w:w w:val="53"/>
          <w:position w:val="0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F3F3F"/>
          <w:spacing w:val="0"/>
          <w:w w:val="139"/>
          <w:position w:val="0"/>
        </w:rPr>
        <w:t>--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18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şalte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panos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tesisatı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28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jgörmüştür.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21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2"/>
        </w:rPr>
        <w:t>ahmini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ı5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51" w:lineRule="auto"/>
        <w:ind w:left="123" w:right="62" w:firstLine="2032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girişindeki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panosunda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19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tyapıla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tesisatını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ark,eskime,yıpranma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sebeplerde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2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neti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esi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340"/>
        </w:sectPr>
      </w:pPr>
      <w:rPr/>
    </w:p>
    <w:p>
      <w:pPr>
        <w:spacing w:before="35" w:after="0" w:line="240" w:lineRule="auto"/>
        <w:ind w:left="118" w:right="45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264" w:lineRule="auto"/>
        <w:ind w:left="113" w:right="-53" w:firstLine="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,Edildiği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83" w:lineRule="auto"/>
        <w:ind w:left="5" w:right="1699" w:firstLine="-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Adı:--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9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Erdem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TIRPAN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</w:rPr>
        <w:t>JBedeli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340"/>
          <w:cols w:num="3" w:equalWidth="0">
            <w:col w:w="1584" w:space="566"/>
            <w:col w:w="2986" w:space="1634"/>
            <w:col w:w="4610"/>
          </w:cols>
        </w:sectPr>
      </w:pPr>
      <w:rPr/>
    </w:p>
    <w:p>
      <w:pPr>
        <w:spacing w:before="37" w:after="0" w:line="240" w:lineRule="auto"/>
        <w:ind w:left="113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9"/>
          <w:w w:val="13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left="213" w:right="-69"/>
        <w:jc w:val="left"/>
        <w:tabs>
          <w:tab w:pos="1020" w:val="left"/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6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1"/>
          <w:w w:val="13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13:40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103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340"/>
          <w:cols w:num="3" w:equalWidth="0">
            <w:col w:w="4697" w:space="1343"/>
            <w:col w:w="1038" w:space="1488"/>
            <w:col w:w="2814"/>
          </w:cols>
        </w:sectPr>
      </w:pPr>
      <w:rPr/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340"/>
        </w:sectPr>
      </w:pPr>
      <w:rPr/>
    </w:p>
    <w:p>
      <w:pPr>
        <w:spacing w:before="39" w:after="0" w:line="240" w:lineRule="auto"/>
        <w:ind w:left="23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96" w:lineRule="exact"/>
        <w:ind w:left="2535"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-125"/>
          <w:w w:val="88"/>
          <w:b/>
          <w:bCs/>
          <w:position w:val="6"/>
        </w:rPr>
        <w:t>M</w:t>
      </w:r>
      <w:r>
        <w:rPr>
          <w:rFonts w:ascii="Arial" w:hAnsi="Arial" w:cs="Arial" w:eastAsia="Arial"/>
          <w:sz w:val="22"/>
          <w:szCs w:val="22"/>
          <w:color w:val="2F2F2F"/>
          <w:spacing w:val="-166"/>
          <w:w w:val="93"/>
          <w:b/>
          <w:bCs/>
          <w:position w:val="-5"/>
        </w:rPr>
        <w:t>M</w:t>
      </w:r>
      <w:r>
        <w:rPr>
          <w:rFonts w:ascii="Times New Roman" w:hAnsi="Times New Roman" w:cs="Times New Roman" w:eastAsia="Times New Roman"/>
          <w:sz w:val="27"/>
          <w:szCs w:val="27"/>
          <w:color w:val="2F345B"/>
          <w:spacing w:val="0"/>
          <w:w w:val="124"/>
          <w:b/>
          <w:bCs/>
          <w:position w:val="6"/>
        </w:rPr>
        <w:t>f</w:t>
      </w:r>
      <w:r>
        <w:rPr>
          <w:rFonts w:ascii="Times New Roman" w:hAnsi="Times New Roman" w:cs="Times New Roman" w:eastAsia="Times New Roman"/>
          <w:sz w:val="27"/>
          <w:szCs w:val="27"/>
          <w:color w:val="2F345B"/>
          <w:spacing w:val="-108"/>
          <w:w w:val="124"/>
          <w:b/>
          <w:bCs/>
          <w:position w:val="6"/>
        </w:rPr>
        <w:t>"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93"/>
          <w:b/>
          <w:bCs/>
          <w:position w:val="-5"/>
        </w:rPr>
        <w:t>e</w:t>
      </w:r>
      <w:r>
        <w:rPr>
          <w:rFonts w:ascii="Arial" w:hAnsi="Arial" w:cs="Arial" w:eastAsia="Arial"/>
          <w:sz w:val="22"/>
          <w:szCs w:val="22"/>
          <w:color w:val="2F2F2F"/>
          <w:spacing w:val="-33"/>
          <w:w w:val="10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F345B"/>
          <w:spacing w:val="0"/>
          <w:w w:val="124"/>
          <w:b/>
          <w:bCs/>
          <w:position w:val="6"/>
        </w:rPr>
        <w:t>JR</w:t>
      </w:r>
      <w:r>
        <w:rPr>
          <w:rFonts w:ascii="Times New Roman" w:hAnsi="Times New Roman" w:cs="Times New Roman" w:eastAsia="Times New Roman"/>
          <w:sz w:val="27"/>
          <w:szCs w:val="27"/>
          <w:color w:val="2F345B"/>
          <w:spacing w:val="-93"/>
          <w:w w:val="123"/>
          <w:b/>
          <w:bCs/>
          <w:position w:val="6"/>
        </w:rPr>
        <w:t>L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84"/>
          <w:position w:val="-5"/>
        </w:rPr>
        <w:t>r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F345B"/>
          <w:spacing w:val="0"/>
          <w:w w:val="124"/>
          <w:b/>
          <w:bCs/>
          <w:position w:val="6"/>
        </w:rPr>
        <w:t>jJ..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2450" w:right="-71"/>
        <w:jc w:val="left"/>
        <w:tabs>
          <w:tab w:pos="406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F2F2F"/>
          <w:spacing w:val="6"/>
          <w:w w:val="92"/>
        </w:rPr>
        <w:t>3</w:t>
      </w:r>
      <w:r>
        <w:rPr>
          <w:rFonts w:ascii="Arial" w:hAnsi="Arial" w:cs="Arial" w:eastAsia="Arial"/>
          <w:sz w:val="21"/>
          <w:szCs w:val="21"/>
          <w:color w:val="595959"/>
          <w:spacing w:val="6"/>
          <w:w w:val="67"/>
        </w:rPr>
        <w:t>.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95"/>
        </w:rPr>
        <w:t>Posta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100"/>
        </w:rPr>
        <w:t>  </w:t>
      </w:r>
      <w:r>
        <w:rPr>
          <w:rFonts w:ascii="Arial" w:hAnsi="Arial" w:cs="Arial" w:eastAsia="Arial"/>
          <w:sz w:val="21"/>
          <w:szCs w:val="21"/>
          <w:color w:val="2F2F2F"/>
          <w:spacing w:val="1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F3F3F"/>
          <w:spacing w:val="0"/>
          <w:w w:val="100"/>
        </w:rPr>
        <w:t>plar</w:t>
      </w:r>
      <w:r>
        <w:rPr>
          <w:rFonts w:ascii="Arial" w:hAnsi="Arial" w:cs="Arial" w:eastAsia="Arial"/>
          <w:sz w:val="21"/>
          <w:szCs w:val="21"/>
          <w:color w:val="3F3F3F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3F3F3F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100"/>
        </w:rPr>
        <w:t>miri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44" w:after="0" w:line="240" w:lineRule="auto"/>
        <w:ind w:left="334" w:right="-4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664" w:right="21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2" w:right="539"/>
        <w:jc w:val="center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33287C"/>
          <w:spacing w:val="0"/>
          <w:w w:val="112"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646" w:right="-101"/>
        <w:jc w:val="left"/>
        <w:tabs>
          <w:tab w:pos="1260" w:val="left"/>
        </w:tabs>
        <w:rPr>
          <w:rFonts w:ascii="Courier New" w:hAnsi="Courier New" w:cs="Courier New" w:eastAsia="Courier New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383D85"/>
          <w:spacing w:val="-6"/>
          <w:w w:val="55"/>
          <w:i/>
        </w:rPr>
        <w:t>A</w:t>
      </w:r>
      <w:r>
        <w:rPr>
          <w:rFonts w:ascii="Times New Roman" w:hAnsi="Times New Roman" w:cs="Times New Roman" w:eastAsia="Times New Roman"/>
          <w:sz w:val="34"/>
          <w:szCs w:val="34"/>
          <w:color w:val="3844A7"/>
          <w:spacing w:val="0"/>
          <w:w w:val="102"/>
          <w:i/>
        </w:rPr>
        <w:t>'"'</w:t>
      </w:r>
      <w:r>
        <w:rPr>
          <w:rFonts w:ascii="Times New Roman" w:hAnsi="Times New Roman" w:cs="Times New Roman" w:eastAsia="Times New Roman"/>
          <w:sz w:val="34"/>
          <w:szCs w:val="34"/>
          <w:color w:val="3844A7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3844A7"/>
          <w:spacing w:val="0"/>
          <w:w w:val="100"/>
          <w:i/>
        </w:rPr>
      </w:r>
      <w:r>
        <w:rPr>
          <w:rFonts w:ascii="Courier New" w:hAnsi="Courier New" w:cs="Courier New" w:eastAsia="Courier New"/>
          <w:sz w:val="41"/>
          <w:szCs w:val="41"/>
          <w:color w:val="383D85"/>
          <w:spacing w:val="0"/>
          <w:w w:val="120"/>
          <w:b/>
          <w:bCs/>
        </w:rPr>
        <w:t>Le</w:t>
      </w:r>
      <w:r>
        <w:rPr>
          <w:rFonts w:ascii="Courier New" w:hAnsi="Courier New" w:cs="Courier New" w:eastAsia="Courier New"/>
          <w:sz w:val="41"/>
          <w:szCs w:val="41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9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AKBULUT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left="607" w:right="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328" w:right="1454"/>
        <w:jc w:val="center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42"/>
          <w:b/>
          <w:bCs/>
        </w:rPr>
        <w:t>O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42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4"/>
          <w:w w:val="42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56"/>
          <w:b/>
          <w:bCs/>
        </w:rPr>
        <w:t>6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56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23"/>
          <w:w w:val="56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56"/>
          <w:b/>
          <w:bCs/>
        </w:rPr>
        <w:t>Mart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56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15"/>
          <w:w w:val="56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56"/>
          <w:b/>
          <w:bCs/>
        </w:rPr>
        <w:t>Z017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465" w:right="166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F3F3F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83"/>
          <w:i/>
        </w:rPr>
        <w:t>  </w:t>
      </w:r>
      <w:r>
        <w:rPr>
          <w:rFonts w:ascii="Arial" w:hAnsi="Arial" w:cs="Arial" w:eastAsia="Arial"/>
          <w:sz w:val="19"/>
          <w:szCs w:val="19"/>
          <w:color w:val="3F3F3F"/>
          <w:spacing w:val="33"/>
          <w:w w:val="83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9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9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0" w:right="125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00" w:right="340"/>
          <w:cols w:num="3" w:equalWidth="0">
            <w:col w:w="4400" w:space="191"/>
            <w:col w:w="1863" w:space="1909"/>
            <w:col w:w="3017"/>
          </w:cols>
        </w:sectPr>
      </w:pPr>
      <w:rPr/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/>
        <w:pict>
          <v:group style="position:absolute;margin-left:14.126207pt;margin-top:29.950991pt;width:558.875480pt;height:764.594676pt;mso-position-horizontal-relative:page;mso-position-vertical-relative:page;z-index:-15094" coordorigin="283,599" coordsize="11178,15292">
            <v:shape style="position:absolute;left:2342;top:13651;width:2189;height:1190" type="#_x0000_t75">
              <v:imagedata r:id="rId58" o:title=""/>
            </v:shape>
            <v:group style="position:absolute;left:2339;top:4095;width:2;height:11779" coordorigin="2339,4095" coordsize="2,11779">
              <v:shape style="position:absolute;left:2339;top:4095;width:2;height:11779" coordorigin="2339,4095" coordsize="0,11779" path="m2339,15874l2339,4095e" filled="f" stroked="t" strokeweight=".712246pt" strokecolor="#575757">
                <v:path arrowok="t"/>
              </v:shape>
            </v:group>
            <v:group style="position:absolute;left:290;top:620;width:11140;height:2" coordorigin="290,620" coordsize="11140,2">
              <v:shape style="position:absolute;left:290;top:620;width:11140;height:2" coordorigin="290,620" coordsize="11140,0" path="m290,620l11429,620e" filled="f" stroked="t" strokeweight=".712246pt" strokecolor="#6B6B6B">
                <v:path arrowok="t"/>
              </v:shape>
            </v:group>
            <v:group style="position:absolute;left:304;top:606;width:2;height:15278" coordorigin="304,606" coordsize="2,15278">
              <v:shape style="position:absolute;left:304;top:606;width:2;height:15278" coordorigin="304,606" coordsize="0,15278" path="m304,15884l304,606e" filled="f" stroked="t" strokeweight=".712246pt" strokecolor="#5B5B5B">
                <v:path arrowok="t"/>
              </v:shape>
            </v:group>
            <v:group style="position:absolute;left:2334;top:611;width:2;height:1293" coordorigin="2334,611" coordsize="2,1293">
              <v:shape style="position:absolute;left:2334;top:611;width:2;height:1293" coordorigin="2334,611" coordsize="0,1293" path="m2334,1904l2334,611e" filled="f" stroked="t" strokeweight=".47483pt" strokecolor="#484848">
                <v:path arrowok="t"/>
              </v:shape>
            </v:group>
            <v:group style="position:absolute;left:9079;top:606;width:2;height:1289" coordorigin="9079,606" coordsize="2,1289">
              <v:shape style="position:absolute;left:9079;top:606;width:2;height:1289" coordorigin="9079,606" coordsize="0,1289" path="m9079,1895l9079,606e" filled="f" stroked="t" strokeweight=".712246pt" strokecolor="#606060">
                <v:path arrowok="t"/>
              </v:shape>
            </v:group>
            <v:group style="position:absolute;left:11439;top:821;width:2;height:15058" coordorigin="11439,821" coordsize="2,15058">
              <v:shape style="position:absolute;left:11439;top:821;width:2;height:15058" coordorigin="11439,821" coordsize="0,15058" path="m11439,15879l11439,821e" filled="f" stroked="t" strokeweight=".712246pt" strokecolor="#676767">
                <v:path arrowok="t"/>
              </v:shape>
            </v:group>
            <v:group style="position:absolute;left:290;top:1895;width:11149;height:2" coordorigin="290,1895" coordsize="11149,2">
              <v:shape style="position:absolute;left:290;top:1895;width:11149;height:2" coordorigin="290,1895" coordsize="11149,0" path="m290,1895l11439,1895e" filled="f" stroked="t" strokeweight=".712246pt" strokecolor="#6B6B6B">
                <v:path arrowok="t"/>
              </v:shape>
            </v:group>
            <v:group style="position:absolute;left:290;top:2131;width:11154;height:2" coordorigin="290,2131" coordsize="11154,2">
              <v:shape style="position:absolute;left:290;top:2131;width:11154;height:2" coordorigin="290,2131" coordsize="11154,0" path="m290,2131l11443,2131e" filled="f" stroked="t" strokeweight=".712246pt" strokecolor="#6B6B6B">
                <v:path arrowok="t"/>
              </v:shape>
            </v:group>
            <v:group style="position:absolute;left:294;top:2608;width:11149;height:2" coordorigin="294,2608" coordsize="11149,2">
              <v:shape style="position:absolute;left:294;top:2608;width:11149;height:2" coordorigin="294,2608" coordsize="11149,0" path="m294,2608l11443,2608e" filled="f" stroked="t" strokeweight=".712246pt" strokecolor="#6B6B6B">
                <v:path arrowok="t"/>
              </v:shape>
            </v:group>
            <v:group style="position:absolute;left:294;top:2370;width:11149;height:2" coordorigin="294,2370" coordsize="11149,2">
              <v:shape style="position:absolute;left:294;top:2370;width:11149;height:2" coordorigin="294,2370" coordsize="11149,0" path="m294,2370l11443,2370e" filled="f" stroked="t" strokeweight=".712246pt" strokecolor="#6B6B6B">
                <v:path arrowok="t"/>
              </v:shape>
            </v:group>
            <v:group style="position:absolute;left:294;top:2849;width:11144;height:2" coordorigin="294,2849" coordsize="11144,2">
              <v:shape style="position:absolute;left:294;top:2849;width:11144;height:2" coordorigin="294,2849" coordsize="11144,0" path="m294,2849l11439,2849e" filled="f" stroked="t" strokeweight=".712246pt" strokecolor="#676767">
                <v:path arrowok="t"/>
              </v:shape>
            </v:group>
            <v:group style="position:absolute;left:299;top:3088;width:11140;height:2" coordorigin="299,3088" coordsize="11140,2">
              <v:shape style="position:absolute;left:299;top:3088;width:11140;height:2" coordorigin="299,3088" coordsize="11140,0" path="m299,3088l11439,3088e" filled="f" stroked="t" strokeweight=".712246pt" strokecolor="#676767">
                <v:path arrowok="t"/>
              </v:shape>
            </v:group>
            <v:group style="position:absolute;left:3827;top:3083;width:2;height:1021" coordorigin="3827,3083" coordsize="2,1021">
              <v:shape style="position:absolute;left:3827;top:3083;width:2;height:1021" coordorigin="3827,3083" coordsize="0,1021" path="m3827,4105l3827,3083e" filled="f" stroked="t" strokeweight=".712246pt" strokecolor="#545454">
                <v:path arrowok="t"/>
              </v:shape>
            </v:group>
            <v:group style="position:absolute;left:3818;top:3763;width:2906;height:2" coordorigin="3818,3763" coordsize="2906,2">
              <v:shape style="position:absolute;left:3818;top:3763;width:2906;height:2" coordorigin="3818,3763" coordsize="2906,0" path="m3818,3763l6724,3763e" filled="f" stroked="t" strokeweight=".712246pt" strokecolor="#878787">
                <v:path arrowok="t"/>
              </v:shape>
            </v:group>
            <v:group style="position:absolute;left:6928;top:3083;width:2;height:1026" coordorigin="6928,3083" coordsize="2,1026">
              <v:shape style="position:absolute;left:6928;top:3083;width:2;height:1026" coordorigin="6928,3083" coordsize="0,1026" path="m6928,4109l6928,3083e" filled="f" stroked="t" strokeweight=".712246pt" strokecolor="#545454">
                <v:path arrowok="t"/>
              </v:shape>
            </v:group>
            <v:group style="position:absolute;left:294;top:4100;width:11154;height:2" coordorigin="294,4100" coordsize="11154,2">
              <v:shape style="position:absolute;left:294;top:4100;width:11154;height:2" coordorigin="294,4100" coordsize="11154,0" path="m294,4100l11448,4100e" filled="f" stroked="t" strokeweight=".712246pt" strokecolor="#646464">
                <v:path arrowok="t"/>
              </v:shape>
            </v:group>
            <v:group style="position:absolute;left:299;top:4338;width:11144;height:2" coordorigin="299,4338" coordsize="11144,2">
              <v:shape style="position:absolute;left:299;top:4338;width:11144;height:2" coordorigin="299,4338" coordsize="11144,0" path="m299,4338l11443,4338e" filled="f" stroked="t" strokeweight=".712246pt" strokecolor="#676767">
                <v:path arrowok="t"/>
              </v:shape>
            </v:group>
            <v:group style="position:absolute;left:2331;top:4577;width:9112;height:2" coordorigin="2331,4577" coordsize="9112,2">
              <v:shape style="position:absolute;left:2331;top:4577;width:9112;height:2" coordorigin="2331,4577" coordsize="9112,0" path="m2331,4577l11443,4577e" filled="f" stroked="t" strokeweight=".712246pt" strokecolor="#6B6B6B">
                <v:path arrowok="t"/>
              </v:shape>
            </v:group>
            <v:group style="position:absolute;left:4877;top:4572;width:2;height:1966" coordorigin="4877,4572" coordsize="2,1966">
              <v:shape style="position:absolute;left:4877;top:4572;width:2;height:1966" coordorigin="4877,4572" coordsize="0,1966" path="m4877,6539l4877,4572e" filled="f" stroked="t" strokeweight=".712246pt" strokecolor="#545454">
                <v:path arrowok="t"/>
              </v:shape>
            </v:group>
            <v:group style="position:absolute;left:4867;top:5298;width:6581;height:2" coordorigin="4867,5298" coordsize="6581,2">
              <v:shape style="position:absolute;left:4867;top:5298;width:6581;height:2" coordorigin="4867,5298" coordsize="6581,0" path="m4867,5298l11448,5298e" filled="f" stroked="t" strokeweight=".712246pt" strokecolor="#6B6B6B">
                <v:path arrowok="t"/>
              </v:shape>
            </v:group>
            <v:group style="position:absolute;left:2331;top:5536;width:9117;height:2" coordorigin="2331,5536" coordsize="9117,2">
              <v:shape style="position:absolute;left:2331;top:5536;width:9117;height:2" coordorigin="2331,5536" coordsize="9117,0" path="m2331,5536l11448,5536e" filled="f" stroked="t" strokeweight=".712246pt" strokecolor="#676767">
                <v:path arrowok="t"/>
              </v:shape>
            </v:group>
            <v:group style="position:absolute;left:802;top:5775;width:10641;height:2" coordorigin="802,5775" coordsize="10641,2">
              <v:shape style="position:absolute;left:802;top:5775;width:10641;height:2" coordorigin="802,5775" coordsize="10641,0" path="m802,5775l11443,5775e" filled="f" stroked="t" strokeweight=".712246pt" strokecolor="#6B6B6B">
                <v:path arrowok="t"/>
              </v:shape>
            </v:group>
            <v:group style="position:absolute;left:2327;top:6245;width:9117;height:2" coordorigin="2327,6245" coordsize="9117,2">
              <v:shape style="position:absolute;left:2327;top:6245;width:9117;height:2" coordorigin="2327,6245" coordsize="9117,0" path="m2327,6245l11443,6245e" filled="f" stroked="t" strokeweight=".712246pt" strokecolor="#6B6B6B">
                <v:path arrowok="t"/>
              </v:shape>
            </v:group>
            <v:group style="position:absolute;left:7775;top:5770;width:2;height:764" coordorigin="7775,5770" coordsize="2,764">
              <v:shape style="position:absolute;left:7775;top:5770;width:2;height:764" coordorigin="7775,5770" coordsize="0,764" path="m7775,6534l7775,5770e" filled="f" stroked="t" strokeweight=".712246pt" strokecolor="#575757">
                <v:path arrowok="t"/>
              </v:shape>
            </v:group>
            <v:group style="position:absolute;left:299;top:6768;width:11149;height:2" coordorigin="299,6768" coordsize="11149,2">
              <v:shape style="position:absolute;left:299;top:6768;width:11149;height:2" coordorigin="299,6768" coordsize="11149,0" path="m299,6768l11448,6768e" filled="f" stroked="t" strokeweight=".712246pt" strokecolor="#6B6B6B">
                <v:path arrowok="t"/>
              </v:shape>
            </v:group>
            <v:group style="position:absolute;left:2331;top:6532;width:9117;height:2" coordorigin="2331,6532" coordsize="9117,2">
              <v:shape style="position:absolute;left:2331;top:6532;width:9117;height:2" coordorigin="2331,6532" coordsize="9117,0" path="m2331,6532l11448,6532e" filled="f" stroked="t" strokeweight=".47483pt" strokecolor="#706B70">
                <v:path arrowok="t"/>
              </v:shape>
            </v:group>
            <v:group style="position:absolute;left:294;top:7236;width:11149;height:2" coordorigin="294,7236" coordsize="11149,2">
              <v:shape style="position:absolute;left:294;top:7236;width:11149;height:2" coordorigin="294,7236" coordsize="11149,0" path="m294,7236l11443,7236e" filled="f" stroked="t" strokeweight=".712246pt" strokecolor="#6B6B6B">
                <v:path arrowok="t"/>
              </v:shape>
            </v:group>
            <v:group style="position:absolute;left:4879;top:7226;width:2;height:745" coordorigin="4879,7226" coordsize="2,745">
              <v:shape style="position:absolute;left:4879;top:7226;width:2;height:745" coordorigin="4879,7226" coordsize="0,745" path="m4879,7971l4879,7226e" filled="f" stroked="t" strokeweight=".712246pt" strokecolor="#4F4F4F">
                <v:path arrowok="t"/>
              </v:shape>
            </v:group>
            <v:group style="position:absolute;left:4872;top:7484;width:6576;height:2" coordorigin="4872,7484" coordsize="6576,2">
              <v:shape style="position:absolute;left:4872;top:7484;width:6576;height:2" coordorigin="4872,7484" coordsize="6576,0" path="m4872,7484l11448,7484e" filled="f" stroked="t" strokeweight=".712246pt" strokecolor="#707070">
                <v:path arrowok="t"/>
              </v:shape>
            </v:group>
            <v:group style="position:absolute;left:290;top:9553;width:11163;height:2" coordorigin="290,9553" coordsize="11163,2">
              <v:shape style="position:absolute;left:290;top:9553;width:11163;height:2" coordorigin="290,9553" coordsize="11163,0" path="m290,9553l11453,9553e" filled="f" stroked="t" strokeweight=".712246pt" strokecolor="#707070">
                <v:path arrowok="t"/>
              </v:shape>
            </v:group>
            <v:group style="position:absolute;left:299;top:7961;width:11149;height:2" coordorigin="299,7961" coordsize="11149,2">
              <v:shape style="position:absolute;left:299;top:7961;width:11149;height:2" coordorigin="299,7961" coordsize="11149,0" path="m299,7961l11448,7961e" filled="f" stroked="t" strokeweight=".712246pt" strokecolor="#676767">
                <v:path arrowok="t"/>
              </v:shape>
            </v:group>
            <v:group style="position:absolute;left:294;top:8658;width:11154;height:2" coordorigin="294,8658" coordsize="11154,2">
              <v:shape style="position:absolute;left:294;top:8658;width:11154;height:2" coordorigin="294,8658" coordsize="11154,0" path="m294,8658l11448,8658e" filled="f" stroked="t" strokeweight=".712246pt" strokecolor="#6B6B6B">
                <v:path arrowok="t"/>
              </v:shape>
            </v:group>
            <v:group style="position:absolute;left:294;top:9808;width:11149;height:2" coordorigin="294,9808" coordsize="11149,2">
              <v:shape style="position:absolute;left:294;top:9808;width:11149;height:2" coordorigin="294,9808" coordsize="11149,0" path="m294,9808l11443,9808e" filled="f" stroked="t" strokeweight=".712246pt" strokecolor="#6B6B6B">
                <v:path arrowok="t"/>
              </v:shape>
            </v:group>
            <v:group style="position:absolute;left:294;top:10066;width:11154;height:2" coordorigin="294,10066" coordsize="11154,2">
              <v:shape style="position:absolute;left:294;top:10066;width:11154;height:2" coordorigin="294,10066" coordsize="11154,0" path="m294,10066l11448,10066e" filled="f" stroked="t" strokeweight=".712246pt" strokecolor="#707070">
                <v:path arrowok="t"/>
              </v:shape>
            </v:group>
            <v:group style="position:absolute;left:294;top:10810;width:1064;height:2" coordorigin="294,10810" coordsize="1064,2">
              <v:shape style="position:absolute;left:294;top:10810;width:1064;height:2" coordorigin="294,10810" coordsize="1064,0" path="m294,10810l1358,10810e" filled="f" stroked="t" strokeweight=".47483pt" strokecolor="#676767">
                <v:path arrowok="t"/>
              </v:shape>
            </v:group>
            <v:group style="position:absolute;left:1097;top:10806;width:2;height:5069" coordorigin="1097,10806" coordsize="2,5069">
              <v:shape style="position:absolute;left:1097;top:10806;width:2;height:5069" coordorigin="1097,10806" coordsize="0,5069" path="m1097,15874l1097,10806e" filled="f" stroked="t" strokeweight=".712246pt" strokecolor="#606060">
                <v:path arrowok="t"/>
              </v:shape>
            </v:group>
            <v:group style="position:absolute;left:4872;top:7722;width:6576;height:2" coordorigin="4872,7722" coordsize="6576,2">
              <v:shape style="position:absolute;left:4872;top:7722;width:6576;height:2" coordorigin="4872,7722" coordsize="6576,0" path="m4872,7722l11448,7722e" filled="f" stroked="t" strokeweight=".712246pt" strokecolor="#6B6B6B">
                <v:path arrowok="t"/>
              </v:shape>
            </v:group>
            <v:group style="position:absolute;left:1671;top:10987;width:2;height:4892" coordorigin="1671,10987" coordsize="2,4892">
              <v:shape style="position:absolute;left:1671;top:10987;width:2;height:4892" coordorigin="1671,10987" coordsize="0,4892" path="m1671,15879l1671,10987e" filled="f" stroked="t" strokeweight=".712246pt" strokecolor="#575757">
                <v:path arrowok="t"/>
              </v:shape>
            </v:group>
            <v:group style="position:absolute;left:7327;top:10806;width:2;height:5078" coordorigin="7327,10806" coordsize="2,5078">
              <v:shape style="position:absolute;left:7327;top:10806;width:2;height:5078" coordorigin="7327,10806" coordsize="0,5078" path="m7327,15884l7327,10806e" filled="f" stroked="t" strokeweight=".712246pt" strokecolor="#646464">
                <v:path arrowok="t"/>
              </v:shape>
            </v:group>
            <v:group style="position:absolute;left:294;top:11073;width:11154;height:2" coordorigin="294,11073" coordsize="11154,2">
              <v:shape style="position:absolute;left:294;top:11073;width:11154;height:2" coordorigin="294,11073" coordsize="11154,0" path="m294,11073l11448,11073e" filled="f" stroked="t" strokeweight=".712246pt" strokecolor="#6B6B6B">
                <v:path arrowok="t"/>
              </v:shape>
            </v:group>
            <v:group style="position:absolute;left:299;top:15512;width:2047;height:2" coordorigin="299,15512" coordsize="2047,2">
              <v:shape style="position:absolute;left:299;top:15512;width:2047;height:2" coordorigin="299,15512" coordsize="2047,0" path="m299,15512l2346,15512e" filled="f" stroked="t" strokeweight=".712246pt" strokecolor="#707074">
                <v:path arrowok="t"/>
              </v:shape>
            </v:group>
            <v:group style="position:absolute;left:304;top:15872;width:11140;height:2" coordorigin="304,15872" coordsize="11140,2">
              <v:shape style="position:absolute;left:304;top:15872;width:11140;height:2" coordorigin="304,15872" coordsize="11140,0" path="m304,15872l11443,15872e" filled="f" stroked="t" strokeweight=".712246pt" strokecolor="#808083">
                <v:path arrowok="t"/>
              </v:shape>
            </v:group>
            <v:group style="position:absolute;left:6600;top:12400;width:764;height:2" coordorigin="6600,12400" coordsize="764,2">
              <v:shape style="position:absolute;left:6600;top:12400;width:764;height:2" coordorigin="6600,12400" coordsize="764,0" path="m6600,12400l7365,12400e" filled="f" stroked="t" strokeweight=".949661pt" strokecolor="#4B5497">
                <v:path arrowok="t"/>
              </v:shape>
            </v:group>
            <v:group style="position:absolute;left:4872;top:4816;width:4383;height:2" coordorigin="4872,4816" coordsize="4383,2">
              <v:shape style="position:absolute;left:4872;top:4816;width:4383;height:2" coordorigin="4872,4816" coordsize="4383,0" path="m4872,4816l9254,4816e" filled="f" stroked="t" strokeweight=".47483pt" strokecolor="#000000">
                <v:path arrowok="t"/>
              </v:shape>
            </v:group>
            <w10:wrap type="none"/>
          </v:group>
        </w:pict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40" w:lineRule="auto"/>
        <w:ind w:left="5198" w:right="5806"/>
        <w:jc w:val="center"/>
        <w:rPr>
          <w:rFonts w:ascii="Arial" w:hAnsi="Arial" w:cs="Arial" w:eastAsia="Arial"/>
          <w:sz w:val="19"/>
          <w:szCs w:val="19"/>
        </w:rPr>
      </w:pPr>
      <w:rPr/>
      <w:r>
        <w:rPr/>
        <w:pict>
          <v:shape style="position:absolute;margin-left:428.160004pt;margin-top:-97.644997pt;width:101.760002pt;height:96.959999pt;mso-position-horizontal-relative:page;mso-position-vertical-relative:paragraph;z-index:-15093" type="#_x0000_t75">
            <v:imagedata r:id="rId59" o:title=""/>
          </v:shape>
        </w:pic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2"/>
        </w:rPr>
        <w:t>AN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5549" w:right="492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sectPr>
      <w:type w:val="continuous"/>
      <w:pgSz w:w="11920" w:h="16840"/>
      <w:pgMar w:top="660" w:bottom="280" w:left="200" w:right="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62"/>
    <w:family w:val="roman"/>
    <w:pitch w:val="variable"/>
  </w:font>
  <w:font w:name="Arial">
    <w:altName w:val="Arial"/>
    <w:charset w:val="162"/>
    <w:family w:val="swiss"/>
    <w:pitch w:val="variable"/>
  </w:font>
  <w:font w:name="Courier New">
    <w:altName w:val="Courier New"/>
    <w:charset w:val="162"/>
    <w:family w:val="modern"/>
    <w:pitch w:val="fixed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jpg"/><Relationship Id="rId11" Type="http://schemas.openxmlformats.org/officeDocument/2006/relationships/image" Target="media/image7.jp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image" Target="media/image10.jpg"/><Relationship Id="rId15" Type="http://schemas.openxmlformats.org/officeDocument/2006/relationships/image" Target="media/image11.jpg"/><Relationship Id="rId16" Type="http://schemas.openxmlformats.org/officeDocument/2006/relationships/image" Target="media/image12.jpg"/><Relationship Id="rId17" Type="http://schemas.openxmlformats.org/officeDocument/2006/relationships/image" Target="media/image13.jpg"/><Relationship Id="rId18" Type="http://schemas.openxmlformats.org/officeDocument/2006/relationships/image" Target="media/image14.jpg"/><Relationship Id="rId19" Type="http://schemas.openxmlformats.org/officeDocument/2006/relationships/image" Target="media/image15.jpg"/><Relationship Id="rId20" Type="http://schemas.openxmlformats.org/officeDocument/2006/relationships/image" Target="media/image16.jpg"/><Relationship Id="rId21" Type="http://schemas.openxmlformats.org/officeDocument/2006/relationships/image" Target="media/image17.jpg"/><Relationship Id="rId22" Type="http://schemas.openxmlformats.org/officeDocument/2006/relationships/image" Target="media/image18.jpg"/><Relationship Id="rId23" Type="http://schemas.openxmlformats.org/officeDocument/2006/relationships/image" Target="media/image19.jpg"/><Relationship Id="rId24" Type="http://schemas.openxmlformats.org/officeDocument/2006/relationships/image" Target="media/image20.jpg"/><Relationship Id="rId25" Type="http://schemas.openxmlformats.org/officeDocument/2006/relationships/image" Target="media/image21.jpg"/><Relationship Id="rId26" Type="http://schemas.openxmlformats.org/officeDocument/2006/relationships/image" Target="media/image22.jpg"/><Relationship Id="rId27" Type="http://schemas.openxmlformats.org/officeDocument/2006/relationships/image" Target="media/image23.jpg"/><Relationship Id="rId28" Type="http://schemas.openxmlformats.org/officeDocument/2006/relationships/image" Target="media/image24.png"/><Relationship Id="rId29" Type="http://schemas.openxmlformats.org/officeDocument/2006/relationships/image" Target="media/image25.jpg"/><Relationship Id="rId30" Type="http://schemas.openxmlformats.org/officeDocument/2006/relationships/image" Target="media/image26.jpg"/><Relationship Id="rId31" Type="http://schemas.openxmlformats.org/officeDocument/2006/relationships/image" Target="media/image27.jpg"/><Relationship Id="rId32" Type="http://schemas.openxmlformats.org/officeDocument/2006/relationships/image" Target="media/image28.jpg"/><Relationship Id="rId33" Type="http://schemas.openxmlformats.org/officeDocument/2006/relationships/image" Target="media/image29.jpg"/><Relationship Id="rId34" Type="http://schemas.openxmlformats.org/officeDocument/2006/relationships/image" Target="media/image30.jpg"/><Relationship Id="rId35" Type="http://schemas.openxmlformats.org/officeDocument/2006/relationships/image" Target="media/image31.jpg"/><Relationship Id="rId36" Type="http://schemas.openxmlformats.org/officeDocument/2006/relationships/image" Target="media/image32.jpg"/><Relationship Id="rId37" Type="http://schemas.openxmlformats.org/officeDocument/2006/relationships/image" Target="media/image33.jpg"/><Relationship Id="rId38" Type="http://schemas.openxmlformats.org/officeDocument/2006/relationships/image" Target="media/image34.jpg"/><Relationship Id="rId39" Type="http://schemas.openxmlformats.org/officeDocument/2006/relationships/image" Target="media/image35.jpg"/><Relationship Id="rId40" Type="http://schemas.openxmlformats.org/officeDocument/2006/relationships/image" Target="media/image36.jp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jpg"/><Relationship Id="rId44" Type="http://schemas.openxmlformats.org/officeDocument/2006/relationships/image" Target="media/image40.jpg"/><Relationship Id="rId45" Type="http://schemas.openxmlformats.org/officeDocument/2006/relationships/image" Target="media/image41.jpg"/><Relationship Id="rId46" Type="http://schemas.openxmlformats.org/officeDocument/2006/relationships/image" Target="media/image42.jpg"/><Relationship Id="rId47" Type="http://schemas.openxmlformats.org/officeDocument/2006/relationships/image" Target="media/image43.jpg"/><Relationship Id="rId48" Type="http://schemas.openxmlformats.org/officeDocument/2006/relationships/image" Target="media/image44.jpg"/><Relationship Id="rId49" Type="http://schemas.openxmlformats.org/officeDocument/2006/relationships/image" Target="media/image45.jpg"/><Relationship Id="rId50" Type="http://schemas.openxmlformats.org/officeDocument/2006/relationships/image" Target="media/image46.jpg"/><Relationship Id="rId51" Type="http://schemas.openxmlformats.org/officeDocument/2006/relationships/image" Target="media/image47.jpg"/><Relationship Id="rId52" Type="http://schemas.openxmlformats.org/officeDocument/2006/relationships/image" Target="media/image48.jpg"/><Relationship Id="rId53" Type="http://schemas.openxmlformats.org/officeDocument/2006/relationships/image" Target="media/image49.jpg"/><Relationship Id="rId54" Type="http://schemas.openxmlformats.org/officeDocument/2006/relationships/image" Target="media/image50.jpg"/><Relationship Id="rId55" Type="http://schemas.openxmlformats.org/officeDocument/2006/relationships/image" Target="media/image51.jpg"/><Relationship Id="rId56" Type="http://schemas.openxmlformats.org/officeDocument/2006/relationships/image" Target="media/image52.jpg"/><Relationship Id="rId57" Type="http://schemas.openxmlformats.org/officeDocument/2006/relationships/image" Target="media/image53.jpg"/><Relationship Id="rId58" Type="http://schemas.openxmlformats.org/officeDocument/2006/relationships/image" Target="media/image54.jpg"/><Relationship Id="rId59" Type="http://schemas.openxmlformats.org/officeDocument/2006/relationships/image" Target="media/image55.jp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2018-06-22T16:28:17Z</dcterms:created>
  <dcterms:modified xsi:type="dcterms:W3CDTF">2018-06-22T16:28:17Z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2018-06-11T00:00:00Z</vt:filetime>
  </property>
  <property fmtid="{D5CDD505-2E9C-101B-9397-08002B2CF9AE}" pid="3" name="LastSaved">
    <vt:filetime>2018-06-22T00:00:00Z</vt:filetime>
  </property>
</Properties>
</file>